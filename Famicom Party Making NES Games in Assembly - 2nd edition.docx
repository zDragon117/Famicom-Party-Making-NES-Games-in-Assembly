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7FEB7" w14:textId="61B9D4AF" w:rsidR="000F176C" w:rsidRPr="00206ACB" w:rsidRDefault="00000000" w:rsidP="009944E9">
      <w:pPr>
        <w:rPr>
          <w:rFonts w:cstheme="minorHAnsi"/>
          <w:szCs w:val="26"/>
        </w:rPr>
      </w:pPr>
      <w:bookmarkStart w:id="0" w:name="_Hlk110975059"/>
      <w:r>
        <w:rPr>
          <w:noProof/>
        </w:rPr>
        <w:pict w14:anchorId="519BD150">
          <v:line id="직선 연결선 34" o:spid="_x0000_s2083" style="position:absolute;left:0;text-align:left;z-index:251683840;visibility:visible;mso-wrap-style:square" from="546.4pt,-32.55pt" to="546.4pt,809.3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" strokecolor="white [3212]" strokeweight="50pt">
            <v:stroke joinstyle="miter"/>
          </v:line>
        </w:pict>
      </w:r>
      <w:r>
        <w:rPr>
          <w:noProof/>
        </w:rPr>
        <w:pict w14:anchorId="4584A7E5">
          <v:line id="직선 연결선 31" o:spid="_x0000_s2080" style="position:absolute;left:0;text-align:left;z-index:251681792;visibility:visible;mso-wrap-style:square" from="-48.9pt,-32.55pt" to="-48.9pt,809.3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" strokecolor="white [3212]" strokeweight="50pt">
            <v:stroke joinstyle="miter"/>
          </v:line>
        </w:pict>
      </w:r>
      <w:r>
        <w:rPr>
          <w:noProof/>
        </w:rPr>
        <w:pict w14:anchorId="3351B0C9">
          <v:line id="직선 연결선 30" o:spid="_x0000_s2079" style="position:absolute;left:0;text-align:left;z-index:251680768;visibility:visible;mso-wrap-style:square" from="-48.9pt,-32.55pt" to="5903.85pt,-32.5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" strokecolor="white [3212]" strokeweight="50pt">
            <v:stroke joinstyle="miter"/>
          </v:line>
        </w:pict>
      </w:r>
      <w:r>
        <w:rPr>
          <w:noProof/>
        </w:rPr>
        <w:pict w14:anchorId="4A5E1306">
          <v:shape id="자유형: 도형 19" o:spid="_x0000_s2069" style="position:absolute;left:0;text-align:left;margin-left:-48.6pt;margin-top:-31.35pt;width:594.2pt;height:450.45pt;z-index:251662335;visibility:visible;mso-wrap-style:square;v-text-anchor:middle" coordsize="5125021,400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" path="m,3216497r1083945,784575l5125022,,,,,3216497xe" fillcolor="#88030f" stroked="f">
            <v:stroke joinstyle="miter"/>
            <v:path arrowok="t" o:connecttype="custom" o:connectlocs="0,4599249;1596087,5721108;7546491,0;0,0" o:connectangles="0,0,0,0"/>
          </v:shape>
        </w:pict>
      </w:r>
      <w:r>
        <w:rPr>
          <w:noProof/>
        </w:rPr>
        <w:pict w14:anchorId="1E6B2D54">
          <v:shape id="자유형: 도형 18" o:spid="_x0000_s2068" style="position:absolute;left:0;text-align:left;margin-left:77pt;margin-top:-31.95pt;width:469.1pt;height:780.15pt;z-index:251665919;visibility:visible;mso-wrap-style:square;v-text-anchor:middle" coordsize="4046029,692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" path="m4046030,6929533l4046030,r-4953,l,4001072,4046030,6929533xe" fillcolor="#bb8f3e" stroked="f">
            <v:stroke joinstyle="miter"/>
            <v:path arrowok="t" o:connecttype="custom" o:connectlocs="5957697,9908496;5957697,0;5950404,0;0,5721108" o:connectangles="0,0,0,0"/>
          </v:shape>
        </w:pict>
      </w:r>
    </w:p>
    <w:p w14:paraId="3831BB25" w14:textId="79BD1A19" w:rsidR="000F176C" w:rsidRPr="00206ACB" w:rsidRDefault="00000000" w:rsidP="009944E9">
      <w:pPr>
        <w:rPr>
          <w:rFonts w:cstheme="minorHAnsi"/>
          <w:szCs w:val="26"/>
        </w:rPr>
      </w:pPr>
      <w:r>
        <w:rPr>
          <w:rFonts w:cstheme="minorHAnsi"/>
          <w:b/>
          <w:noProof/>
          <w:szCs w:val="26"/>
        </w:rPr>
        <w:pict w14:anchorId="047C9B3B">
          <v:shapetype id="_x0000_t202" coordsize="21600,21600" o:spt="202" path="m,l,21600r21600,l21600,xe">
            <v:stroke joinstyle="miter"/>
            <v:path gradientshapeok="t" o:connecttype="rect"/>
          </v:shapetype>
          <v:shape id="_x0000_s2128" type="#_x0000_t202" style="position:absolute;left:0;text-align:left;margin-left:464pt;margin-top:724.7pt;width:55.6pt;height:30.2pt;z-index:25168793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" filled="f" stroked="f">
            <v:textbox style="mso-next-textbox:#_x0000_s2128" inset="0,0,0,0">
              <w:txbxContent>
                <w:p w14:paraId="01724F08" w14:textId="5B399425" w:rsidR="00E15E03" w:rsidRPr="00E15E03" w:rsidRDefault="00E15E03" w:rsidP="00E15E03">
                  <w:pPr>
                    <w:ind w:firstLine="0"/>
                    <w:rPr>
                      <w:color w:val="BB8F3E"/>
                      <w:kern w:val="0"/>
                      <w:sz w:val="22"/>
                    </w:rPr>
                  </w:pPr>
                  <w:r w:rsidRPr="00E15E03">
                    <w:rPr>
                      <w:rFonts w:ascii="Palatino Linotype" w:hAnsi="Palatino Linotype"/>
                      <w:i/>
                      <w:iCs/>
                      <w:color w:val="BB8F3E"/>
                      <w:sz w:val="22"/>
                    </w:rPr>
                    <w:t>2</w:t>
                  </w:r>
                  <w:r w:rsidRPr="00E15E03">
                    <w:rPr>
                      <w:rFonts w:ascii="Palatino Linotype" w:hAnsi="Palatino Linotype"/>
                      <w:i/>
                      <w:iCs/>
                      <w:color w:val="BB8F3E"/>
                      <w:sz w:val="22"/>
                      <w:vertAlign w:val="superscript"/>
                    </w:rPr>
                    <w:t>nd</w:t>
                  </w:r>
                  <w:r w:rsidRPr="00E15E03">
                    <w:rPr>
                      <w:rFonts w:ascii="Palatino Linotype" w:hAnsi="Palatino Linotype"/>
                      <w:i/>
                      <w:iCs/>
                      <w:color w:val="BB8F3E"/>
                      <w:sz w:val="22"/>
                    </w:rPr>
                    <w:t xml:space="preserve"> edition</w:t>
                  </w:r>
                </w:p>
              </w:txbxContent>
            </v:textbox>
          </v:shape>
        </w:pict>
      </w:r>
      <w:r>
        <w:rPr>
          <w:rFonts w:cstheme="minorHAnsi"/>
          <w:b/>
          <w:noProof/>
          <w:szCs w:val="26"/>
        </w:rPr>
        <w:pict w14:anchorId="7804291E">
          <v:shape id="Text Box 2" o:spid="_x0000_s2084" type="#_x0000_t202" style="position:absolute;left:0;text-align:left;margin-left:269pt;margin-top:294.85pt;width:218pt;height:173.55pt;z-index:251686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" filled="f" stroked="f" strokeweight=".5pt">
            <v:textbox style="mso-next-textbox:#Text Box 2;mso-fit-shape-to-text:t" inset="0,0,0,0">
              <w:txbxContent>
                <w:p w14:paraId="5C26CA2A" w14:textId="77777777" w:rsidR="0048135A" w:rsidRPr="009D29D5" w:rsidRDefault="008254E8" w:rsidP="003A74C8">
                  <w:pPr>
                    <w:spacing w:after="0"/>
                    <w:ind w:firstLine="0"/>
                    <w:jc w:val="left"/>
                    <w:rPr>
                      <w:rFonts w:ascii="Roboto Black" w:hAnsi="Roboto Black"/>
                      <w:color w:val="88030F"/>
                      <w:sz w:val="72"/>
                      <w:szCs w:val="72"/>
                    </w:rPr>
                  </w:pPr>
                  <w:r w:rsidRPr="009D29D5">
                    <w:rPr>
                      <w:rFonts w:ascii="Roboto Black" w:hAnsi="Roboto Black"/>
                      <w:color w:val="88030F"/>
                      <w:sz w:val="72"/>
                      <w:szCs w:val="72"/>
                    </w:rPr>
                    <w:t>Making</w:t>
                  </w:r>
                </w:p>
                <w:p w14:paraId="330C515A" w14:textId="405A1D67" w:rsidR="008254E8" w:rsidRPr="009D29D5" w:rsidRDefault="008254E8" w:rsidP="003A74C8">
                  <w:pPr>
                    <w:spacing w:after="0"/>
                    <w:ind w:firstLine="0"/>
                    <w:jc w:val="left"/>
                    <w:rPr>
                      <w:rFonts w:ascii="Roboto Black" w:hAnsi="Roboto Black"/>
                      <w:color w:val="88030F"/>
                      <w:sz w:val="72"/>
                      <w:szCs w:val="72"/>
                    </w:rPr>
                  </w:pPr>
                  <w:r w:rsidRPr="009D29D5">
                    <w:rPr>
                      <w:rFonts w:ascii="Roboto Black" w:hAnsi="Roboto Black"/>
                      <w:color w:val="88030F"/>
                      <w:sz w:val="72"/>
                      <w:szCs w:val="72"/>
                    </w:rPr>
                    <w:t>NES</w:t>
                  </w:r>
                  <w:r w:rsidR="003A74C8" w:rsidRPr="009D29D5">
                    <w:rPr>
                      <w:rFonts w:ascii="Roboto Black" w:hAnsi="Roboto Black"/>
                      <w:color w:val="88030F"/>
                      <w:sz w:val="72"/>
                      <w:szCs w:val="72"/>
                    </w:rPr>
                    <w:t xml:space="preserve"> </w:t>
                  </w:r>
                  <w:r w:rsidRPr="009D29D5">
                    <w:rPr>
                      <w:rFonts w:ascii="Roboto Black" w:hAnsi="Roboto Black"/>
                      <w:color w:val="88030F"/>
                      <w:sz w:val="72"/>
                      <w:szCs w:val="72"/>
                    </w:rPr>
                    <w:t>Games</w:t>
                  </w:r>
                </w:p>
                <w:p w14:paraId="301F32F9" w14:textId="1B4EA493" w:rsidR="008254E8" w:rsidRPr="009D29D5" w:rsidRDefault="008254E8" w:rsidP="003A74C8">
                  <w:pPr>
                    <w:spacing w:after="0"/>
                    <w:ind w:firstLine="0"/>
                    <w:jc w:val="left"/>
                    <w:rPr>
                      <w:rFonts w:ascii="Roboto Black" w:hAnsi="Roboto Black"/>
                      <w:color w:val="88030F"/>
                      <w:sz w:val="72"/>
                      <w:szCs w:val="72"/>
                    </w:rPr>
                  </w:pPr>
                  <w:r w:rsidRPr="009D29D5">
                    <w:rPr>
                      <w:rFonts w:ascii="Roboto Black" w:hAnsi="Roboto Black"/>
                      <w:color w:val="88030F"/>
                      <w:sz w:val="72"/>
                      <w:szCs w:val="72"/>
                    </w:rPr>
                    <w:t>in Assembly</w:t>
                  </w:r>
                </w:p>
              </w:txbxContent>
            </v:textbox>
          </v:shape>
        </w:pict>
      </w:r>
      <w:r>
        <w:rPr>
          <w:rFonts w:cstheme="minorHAnsi"/>
          <w:b/>
          <w:noProof/>
          <w:szCs w:val="26"/>
        </w:rPr>
        <w:pict w14:anchorId="530906FB">
          <v:line id="직선 연결선 33" o:spid="_x0000_s2082" style="position:absolute;left:0;text-align:left;z-index:251682816;visibility:visible;mso-wrap-style:square" from="-48.9pt,780.15pt" to="5903.85pt,780.1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" strokecolor="white [3212]" strokeweight="50pt">
            <v:stroke joinstyle="miter"/>
          </v:line>
        </w:pict>
      </w:r>
      <w:r>
        <w:rPr>
          <w:rFonts w:cstheme="minorHAnsi"/>
          <w:b/>
          <w:noProof/>
          <w:szCs w:val="26"/>
        </w:rPr>
        <w:pict w14:anchorId="047C9B3B">
          <v:shape id="TextBox 273" o:spid="_x0000_s2076" type="#_x0000_t202" style="position:absolute;left:0;text-align:left;margin-left:74.75pt;margin-top:678.85pt;width:194.25pt;height:30.2pt;z-index:251679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" filled="f" stroked="f">
            <v:textbox style="mso-next-textbox:#TextBox 273" inset="0,0,0,0">
              <w:txbxContent>
                <w:p w14:paraId="1B99FB43" w14:textId="77777777" w:rsidR="000F176C" w:rsidRPr="003A74C8" w:rsidRDefault="000F176C" w:rsidP="003A74C8">
                  <w:pPr>
                    <w:ind w:firstLine="0"/>
                    <w:rPr>
                      <w:color w:val="BB8F3E"/>
                      <w:kern w:val="0"/>
                      <w:sz w:val="42"/>
                      <w:szCs w:val="42"/>
                    </w:rPr>
                  </w:pPr>
                  <w:r w:rsidRPr="003A74C8">
                    <w:rPr>
                      <w:rFonts w:ascii="Palatino Linotype" w:hAnsi="Palatino Linotype"/>
                      <w:i/>
                      <w:iCs/>
                      <w:color w:val="BB8F3E"/>
                      <w:sz w:val="42"/>
                      <w:szCs w:val="42"/>
                    </w:rPr>
                    <w:t>Kevin Zurawel</w:t>
                  </w:r>
                </w:p>
              </w:txbxContent>
            </v:textbox>
          </v:shape>
        </w:pict>
      </w:r>
      <w:r>
        <w:rPr>
          <w:rFonts w:cstheme="minorHAnsi"/>
          <w:b/>
          <w:noProof/>
          <w:szCs w:val="26"/>
        </w:rPr>
        <w:pict w14:anchorId="0BF7D260">
          <v:group id="그룹 37" o:spid="_x0000_s2072" style="position:absolute;left:0;text-align:left;margin-left:17.8pt;margin-top:690pt;width:51.95pt;height:15.85pt;z-index:251678720" coordorigin="80086,8675" coordsize="21723,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oundrect id="사각형: 둥근 모서리 38" o:spid="_x0000_s2073" style="position:absolute;left:80086;top:10235;width:12962;height:3078;rotation:-4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" fillcolor="#bb8f3e" stroked="f" strokeweight="1pt">
              <v:stroke joinstyle="miter"/>
              <v:textbox inset="0,0,0,0"/>
            </v:roundrect>
            <v:roundrect id="사각형: 둥근 모서리 39" o:spid="_x0000_s2074" style="position:absolute;left:86948;top:8675;width:12962;height:3078;rotation:-4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" fillcolor="#bfbfbf [2412]" stroked="f" strokeweight="1pt">
              <v:stroke joinstyle="miter"/>
              <v:textbox inset="0,0,0,0"/>
            </v:roundrect>
            <v:roundrect id="사각형: 둥근 모서리 40" o:spid="_x0000_s2075" style="position:absolute;left:88848;top:12220;width:12961;height:3078;rotation:-4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" fillcolor="#88030f" stroked="f" strokeweight="1pt">
              <v:stroke joinstyle="miter"/>
              <v:textbox inset="0,0,0,0"/>
            </v:roundrect>
          </v:group>
        </w:pict>
      </w:r>
      <w:r>
        <w:rPr>
          <w:rFonts w:cstheme="minorHAnsi"/>
          <w:b/>
          <w:noProof/>
          <w:szCs w:val="26"/>
        </w:rPr>
        <w:pict w14:anchorId="7C00788C">
          <v:shape id="자유형: 도형 20" o:spid="_x0000_s2070" style="position:absolute;left:0;text-align:left;margin-left:-48.6pt;margin-top:297.95pt;width:125.7pt;height:3in;z-index:251674624;visibility:visible;mso-wrap-style:square;v-text-anchor:middle" coordsize="1083945,185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" path="m,l,1857851,1083945,784574,,xe" fillcolor="#bfbfbf [2412]" stroked="f">
            <v:stroke joinstyle="miter"/>
            <v:path arrowok="t" o:connecttype="custom" o:connectlocs="0,0;0,2743200;1596087,1158459" o:connectangles="0,0,0"/>
          </v:shape>
        </w:pict>
      </w:r>
      <w:r>
        <w:rPr>
          <w:rFonts w:cstheme="minorHAnsi"/>
          <w:b/>
          <w:noProof/>
          <w:szCs w:val="26"/>
        </w:rPr>
        <w:pict w14:anchorId="32E5A1D0">
          <v:shape id="자유형: 도형 17" o:spid="_x0000_s2067" style="position:absolute;left:0;text-align:left;margin-left:-48.4pt;margin-top:389.15pt;width:594.8pt;height:391.55pt;z-index:251671552;visibility:visible;mso-wrap-style:square;v-text-anchor:middle" coordsize="5129974,347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" path="m,1073277l,3477959r5129975,l5129975,2928461,1083945,,,1073277xe" fillcolor="#161616 [334]" stroked="f">
            <v:stroke joinstyle="miter"/>
            <v:path arrowok="t" o:connecttype="custom" o:connectlocs="0,1534672;0,4973112;7553785,4973112;7553785,4187389;1596087,0" o:connectangles="0,0,0,0,0"/>
          </v:shape>
        </w:pict>
      </w:r>
      <w:r w:rsidR="00600008">
        <w:rPr>
          <w:rFonts w:cstheme="minorHAnsi"/>
          <w:b/>
          <w:noProof/>
          <w:szCs w:val="26"/>
        </w:rPr>
        <w:drawing>
          <wp:anchor distT="0" distB="0" distL="114300" distR="114300" simplePos="0" relativeHeight="251684864" behindDoc="0" locked="0" layoutInCell="1" allowOverlap="1" wp14:anchorId="2A5E7AF4" wp14:editId="0BEBA1F2">
            <wp:simplePos x="0" y="0"/>
            <wp:positionH relativeFrom="column">
              <wp:posOffset>532765</wp:posOffset>
            </wp:positionH>
            <wp:positionV relativeFrom="paragraph">
              <wp:posOffset>1374440</wp:posOffset>
            </wp:positionV>
            <wp:extent cx="1971675" cy="659765"/>
            <wp:effectExtent l="0" t="0" r="9525" b="6985"/>
            <wp:wrapNone/>
            <wp:docPr id="18795245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675" cy="659765"/>
                    </a:xfrm>
                    <a:prstGeom prst="rect">
                      <a:avLst/>
                    </a:prstGeom>
                    <a:noFill/>
                    <a:ln>
                      <a:noFill/>
                    </a:ln>
                  </pic:spPr>
                </pic:pic>
              </a:graphicData>
            </a:graphic>
            <wp14:sizeRelH relativeFrom="page">
              <wp14:pctWidth>0</wp14:pctWidth>
            </wp14:sizeRelH>
            <wp14:sizeRelV relativeFrom="page">
              <wp14:pctHeight>0</wp14:pctHeight>
            </wp14:sizeRelV>
          </wp:anchor>
        </w:drawing>
      </w:r>
      <w:r w:rsidR="00600008">
        <w:rPr>
          <w:rFonts w:cstheme="minorHAnsi"/>
          <w:b/>
          <w:noProof/>
          <w:szCs w:val="26"/>
        </w:rPr>
        <w:drawing>
          <wp:anchor distT="0" distB="0" distL="114300" distR="114300" simplePos="0" relativeHeight="251685888" behindDoc="0" locked="0" layoutInCell="1" allowOverlap="1" wp14:anchorId="31E0B8FF" wp14:editId="334DFC67">
            <wp:simplePos x="0" y="0"/>
            <wp:positionH relativeFrom="column">
              <wp:posOffset>538964</wp:posOffset>
            </wp:positionH>
            <wp:positionV relativeFrom="paragraph">
              <wp:posOffset>433677</wp:posOffset>
            </wp:positionV>
            <wp:extent cx="2966085" cy="659765"/>
            <wp:effectExtent l="0" t="0" r="5715" b="6985"/>
            <wp:wrapNone/>
            <wp:docPr id="101637209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6085" cy="659765"/>
                    </a:xfrm>
                    <a:prstGeom prst="rect">
                      <a:avLst/>
                    </a:prstGeom>
                    <a:noFill/>
                    <a:ln>
                      <a:noFill/>
                    </a:ln>
                  </pic:spPr>
                </pic:pic>
              </a:graphicData>
            </a:graphic>
            <wp14:sizeRelH relativeFrom="page">
              <wp14:pctWidth>0</wp14:pctWidth>
            </wp14:sizeRelH>
            <wp14:sizeRelV relativeFrom="page">
              <wp14:pctHeight>0</wp14:pctHeight>
            </wp14:sizeRelV>
          </wp:anchor>
        </w:drawing>
      </w:r>
      <w:r w:rsidR="000F176C" w:rsidRPr="00206ACB">
        <w:rPr>
          <w:rFonts w:cstheme="minorHAnsi"/>
          <w:szCs w:val="26"/>
        </w:rPr>
        <w:br w:type="page"/>
      </w:r>
      <w:bookmarkEnd w:id="0"/>
    </w:p>
    <w:p w14:paraId="4DE27AB5" w14:textId="77777777" w:rsidR="00285804" w:rsidRDefault="00285804" w:rsidP="00447394"/>
    <w:p w14:paraId="56DCC0C5" w14:textId="640C7B49" w:rsidR="005F6C66" w:rsidRPr="00206ACB" w:rsidRDefault="005F6C66" w:rsidP="009911E2">
      <w:pPr>
        <w:ind w:firstLine="0"/>
      </w:pPr>
      <w:r w:rsidRPr="00206ACB">
        <w:t>All</w:t>
      </w:r>
      <w:r w:rsidR="00AC466E" w:rsidRPr="00206ACB">
        <w:t xml:space="preserve"> </w:t>
      </w:r>
      <w:r w:rsidRPr="00206ACB">
        <w:t>work</w:t>
      </w:r>
      <w:r w:rsidR="00AC466E" w:rsidRPr="00206ACB">
        <w:t xml:space="preserve"> </w:t>
      </w:r>
      <w:r w:rsidRPr="00206ACB">
        <w:t>and</w:t>
      </w:r>
      <w:r w:rsidR="00AC466E" w:rsidRPr="00206ACB">
        <w:t xml:space="preserve"> </w:t>
      </w:r>
      <w:r w:rsidRPr="00206ACB">
        <w:t>copyright</w:t>
      </w:r>
      <w:r w:rsidR="00AC466E" w:rsidRPr="00206ACB">
        <w:t xml:space="preserve"> </w:t>
      </w:r>
      <w:r w:rsidRPr="00206ACB">
        <w:t>belong</w:t>
      </w:r>
      <w:r w:rsidR="00AC466E" w:rsidRPr="00206ACB">
        <w:t xml:space="preserve"> </w:t>
      </w:r>
      <w:r w:rsidRPr="00206ACB">
        <w:t>to</w:t>
      </w:r>
      <w:r w:rsidR="00AC466E" w:rsidRPr="00206ACB">
        <w:t xml:space="preserve"> </w:t>
      </w:r>
      <w:r w:rsidRPr="00206ACB">
        <w:t>Kevin</w:t>
      </w:r>
      <w:r w:rsidR="00AC466E" w:rsidRPr="00206ACB">
        <w:t xml:space="preserve"> </w:t>
      </w:r>
      <w:r w:rsidRPr="00206ACB">
        <w:t>Zurawel</w:t>
      </w:r>
      <w:r w:rsidR="00AC466E" w:rsidRPr="00206ACB">
        <w:t xml:space="preserve"> </w:t>
      </w:r>
      <w:r w:rsidR="00C50137" w:rsidRPr="00206ACB">
        <w:t>with</w:t>
      </w:r>
      <w:r w:rsidR="00AC466E" w:rsidRPr="00206ACB">
        <w:t xml:space="preserve"> </w:t>
      </w:r>
      <w:r w:rsidR="00C50137" w:rsidRPr="00206ACB">
        <w:t>his</w:t>
      </w:r>
      <w:r w:rsidR="00AC466E" w:rsidRPr="00206ACB">
        <w:t xml:space="preserve"> </w:t>
      </w:r>
      <w:r w:rsidR="00C50137" w:rsidRPr="00206ACB">
        <w:t>website:</w:t>
      </w:r>
    </w:p>
    <w:p w14:paraId="3492AE74" w14:textId="1E9F9BB6" w:rsidR="005F6C66" w:rsidRPr="00206ACB" w:rsidRDefault="00000000" w:rsidP="009911E2">
      <w:pPr>
        <w:ind w:firstLine="0"/>
      </w:pPr>
      <w:hyperlink r:id="rId10" w:history="1">
        <w:r w:rsidR="009911E2" w:rsidRPr="006A2315">
          <w:rPr>
            <w:rStyle w:val="Hyperlink"/>
            <w:rFonts w:cstheme="minorHAnsi"/>
            <w:bCs/>
            <w:szCs w:val="26"/>
          </w:rPr>
          <w:t>https://famicom.party/book</w:t>
        </w:r>
      </w:hyperlink>
    </w:p>
    <w:p w14:paraId="7D4BD503" w14:textId="73C6FBA2" w:rsidR="00C50137" w:rsidRPr="00206ACB" w:rsidRDefault="00A637C7" w:rsidP="009911E2">
      <w:pPr>
        <w:ind w:firstLine="0"/>
      </w:pPr>
      <w:r w:rsidRPr="00206ACB">
        <w:t>I prefer a book-like edition, so I made this.</w:t>
      </w:r>
    </w:p>
    <w:p w14:paraId="517593E8" w14:textId="7FDF62F1" w:rsidR="00A637C7" w:rsidRPr="00206ACB" w:rsidRDefault="00A637C7" w:rsidP="009911E2">
      <w:pPr>
        <w:ind w:firstLine="0"/>
      </w:pPr>
      <w:r w:rsidRPr="00206ACB">
        <w:t>A small change I make is mention of the modern NES game Micro Mages released in 2019 which is a really good game.</w:t>
      </w:r>
    </w:p>
    <w:p w14:paraId="71E43BA8" w14:textId="26B81A8D" w:rsidR="008C3290" w:rsidRPr="00206ACB" w:rsidRDefault="00A637C7" w:rsidP="009911E2">
      <w:pPr>
        <w:ind w:firstLine="0"/>
      </w:pPr>
      <w:r w:rsidRPr="00206ACB">
        <w:t>And hoping that someday my NES game will be mentioned too.</w:t>
      </w:r>
    </w:p>
    <w:p w14:paraId="4F5C169E" w14:textId="5BF33EE5" w:rsidR="008C3290" w:rsidRPr="00206ACB" w:rsidRDefault="00000000" w:rsidP="009911E2">
      <w:pPr>
        <w:ind w:firstLine="0"/>
        <w:rPr>
          <w:rStyle w:val="Hyperlink"/>
          <w:rFonts w:cstheme="minorHAnsi"/>
          <w:bCs/>
          <w:szCs w:val="26"/>
        </w:rPr>
      </w:pPr>
      <w:hyperlink r:id="rId11" w:history="1">
        <w:r w:rsidR="009911E2" w:rsidRPr="006A2315">
          <w:rPr>
            <w:rStyle w:val="Hyperlink"/>
            <w:rFonts w:cstheme="minorHAnsi"/>
            <w:bCs/>
            <w:szCs w:val="26"/>
          </w:rPr>
          <w:t>https://github.com/zDragon117/</w:t>
        </w:r>
      </w:hyperlink>
    </w:p>
    <w:p w14:paraId="6B23D7DE" w14:textId="77777777" w:rsidR="00447394" w:rsidRDefault="00447394" w:rsidP="00447394"/>
    <w:p w14:paraId="37942746" w14:textId="6EC73407" w:rsidR="00A637C7" w:rsidRPr="00206ACB" w:rsidRDefault="00A637C7" w:rsidP="00447394">
      <w:pPr>
        <w:pStyle w:val="ListParagraph"/>
        <w:numPr>
          <w:ilvl w:val="0"/>
          <w:numId w:val="62"/>
        </w:numPr>
        <w:ind w:left="360"/>
      </w:pPr>
      <w:r w:rsidRPr="00206ACB">
        <w:t>Changelog:</w:t>
      </w:r>
    </w:p>
    <w:p w14:paraId="21D12E66" w14:textId="3ADFEB7E" w:rsidR="00A637C7" w:rsidRPr="00ED2B14" w:rsidRDefault="00A637C7" w:rsidP="00447394">
      <w:pPr>
        <w:ind w:firstLine="360"/>
        <w:rPr>
          <w:b/>
        </w:rPr>
      </w:pPr>
      <w:r w:rsidRPr="00ED2B14">
        <w:rPr>
          <w:b/>
        </w:rPr>
        <w:t>2nd edition:</w:t>
      </w:r>
    </w:p>
    <w:p w14:paraId="159CD9BB" w14:textId="7F236311" w:rsidR="00342631" w:rsidRPr="00342631" w:rsidRDefault="00342631" w:rsidP="00447394">
      <w:pPr>
        <w:pStyle w:val="ListParagraph"/>
        <w:numPr>
          <w:ilvl w:val="0"/>
          <w:numId w:val="61"/>
        </w:numPr>
        <w:ind w:left="900"/>
        <w:rPr>
          <w:rFonts w:cs="Calibri"/>
        </w:rPr>
      </w:pPr>
      <w:r>
        <w:rPr>
          <w:rFonts w:cs="Calibri"/>
        </w:rPr>
        <w:t>Edit the cover.</w:t>
      </w:r>
    </w:p>
    <w:p w14:paraId="3E0BD475" w14:textId="12B499EF" w:rsidR="00342631" w:rsidRPr="00342631" w:rsidRDefault="00022359" w:rsidP="00342631">
      <w:pPr>
        <w:pStyle w:val="ListParagraph"/>
        <w:numPr>
          <w:ilvl w:val="0"/>
          <w:numId w:val="61"/>
        </w:numPr>
        <w:ind w:left="900"/>
        <w:rPr>
          <w:rFonts w:cs="Calibri"/>
        </w:rPr>
      </w:pPr>
      <w:r w:rsidRPr="00B64ED0">
        <w:t xml:space="preserve">Use font QT Korrin like the </w:t>
      </w:r>
      <w:r w:rsidRPr="00447394">
        <w:rPr>
          <w:rFonts w:cs="Calibri"/>
        </w:rPr>
        <w:t>website.</w:t>
      </w:r>
    </w:p>
    <w:p w14:paraId="6F758832" w14:textId="0752C0F9" w:rsidR="00C96400" w:rsidRDefault="00B64ED0" w:rsidP="00447394">
      <w:pPr>
        <w:pStyle w:val="ListParagraph"/>
        <w:numPr>
          <w:ilvl w:val="0"/>
          <w:numId w:val="61"/>
        </w:numPr>
        <w:ind w:left="900"/>
        <w:rPr>
          <w:rFonts w:eastAsia="Times New Roman"/>
          <w:color w:val="111111"/>
          <w:kern w:val="0"/>
          <w:lang w:eastAsia="ja-JP"/>
        </w:rPr>
      </w:pPr>
      <w:r w:rsidRPr="00447394">
        <w:rPr>
          <w:rFonts w:eastAsia="Times New Roman"/>
          <w:color w:val="111111"/>
          <w:kern w:val="0"/>
          <w:lang w:eastAsia="ja-JP"/>
        </w:rPr>
        <w:t xml:space="preserve">Update content </w:t>
      </w:r>
      <w:r w:rsidRPr="00447394">
        <w:rPr>
          <w:rFonts w:eastAsia="Times New Roman" w:cs="Calibri"/>
          <w:color w:val="111111"/>
          <w:kern w:val="0"/>
          <w:lang w:eastAsia="ja-JP"/>
        </w:rPr>
        <w:t>with new</w:t>
      </w:r>
      <w:r w:rsidR="00C96400" w:rsidRPr="00447394">
        <w:rPr>
          <w:rFonts w:eastAsia="Times New Roman"/>
          <w:color w:val="111111"/>
          <w:kern w:val="0"/>
          <w:lang w:eastAsia="ja-JP"/>
        </w:rPr>
        <w:t xml:space="preserve"> </w:t>
      </w:r>
      <w:r w:rsidRPr="00447394">
        <w:rPr>
          <w:rFonts w:eastAsia="Times New Roman"/>
          <w:color w:val="111111"/>
          <w:kern w:val="0"/>
          <w:lang w:eastAsia="ja-JP"/>
        </w:rPr>
        <w:t xml:space="preserve">emulator </w:t>
      </w:r>
      <w:r w:rsidR="00C96400" w:rsidRPr="00447394">
        <w:rPr>
          <w:rFonts w:eastAsia="Times New Roman"/>
          <w:color w:val="111111"/>
          <w:kern w:val="0"/>
          <w:lang w:eastAsia="ja-JP"/>
        </w:rPr>
        <w:t>(Mesen2)</w:t>
      </w:r>
      <w:r w:rsidRPr="00447394">
        <w:rPr>
          <w:rFonts w:eastAsia="Times New Roman"/>
          <w:color w:val="111111"/>
          <w:kern w:val="0"/>
          <w:lang w:eastAsia="ja-JP"/>
        </w:rPr>
        <w:t xml:space="preserve"> and new </w:t>
      </w:r>
      <w:r w:rsidR="00C96400" w:rsidRPr="00447394">
        <w:rPr>
          <w:rFonts w:eastAsia="Times New Roman"/>
          <w:color w:val="111111"/>
          <w:kern w:val="0"/>
          <w:lang w:eastAsia="ja-JP"/>
        </w:rPr>
        <w:t>graphics tool (NEXXT)</w:t>
      </w:r>
    </w:p>
    <w:p w14:paraId="6C107B40" w14:textId="4B0C1CCC" w:rsidR="006C0AD5" w:rsidRPr="00447394" w:rsidRDefault="006C0AD5" w:rsidP="00447394">
      <w:pPr>
        <w:pStyle w:val="ListParagraph"/>
        <w:numPr>
          <w:ilvl w:val="0"/>
          <w:numId w:val="61"/>
        </w:numPr>
        <w:ind w:left="900"/>
        <w:rPr>
          <w:rFonts w:eastAsia="Times New Roman"/>
          <w:color w:val="111111"/>
          <w:kern w:val="0"/>
          <w:lang w:eastAsia="ja-JP"/>
        </w:rPr>
      </w:pPr>
      <w:r>
        <w:rPr>
          <w:rFonts w:eastAsia="Times New Roman"/>
          <w:color w:val="111111"/>
          <w:kern w:val="0"/>
          <w:lang w:eastAsia="ja-JP"/>
        </w:rPr>
        <w:t xml:space="preserve">Add </w:t>
      </w:r>
      <w:r w:rsidR="00814A44">
        <w:rPr>
          <w:rFonts w:eastAsia="Times New Roman"/>
          <w:color w:val="111111"/>
          <w:kern w:val="0"/>
          <w:lang w:eastAsia="ja-JP"/>
        </w:rPr>
        <w:t>Part III: C</w:t>
      </w:r>
      <w:r>
        <w:rPr>
          <w:rFonts w:eastAsia="Times New Roman"/>
          <w:color w:val="111111"/>
          <w:kern w:val="0"/>
          <w:lang w:eastAsia="ja-JP"/>
        </w:rPr>
        <w:t>hapter 16 and 17.</w:t>
      </w:r>
    </w:p>
    <w:p w14:paraId="07775058" w14:textId="77777777" w:rsidR="00A637C7" w:rsidRPr="00206ACB" w:rsidRDefault="00A637C7" w:rsidP="00BA4C85">
      <w:pPr>
        <w:widowControl/>
        <w:autoSpaceDE/>
        <w:autoSpaceDN/>
        <w:jc w:val="left"/>
        <w:rPr>
          <w:rFonts w:cstheme="minorHAnsi"/>
          <w:bCs/>
          <w:szCs w:val="26"/>
        </w:rPr>
      </w:pPr>
    </w:p>
    <w:p w14:paraId="30FD6BBD" w14:textId="77777777" w:rsidR="00C41719" w:rsidRPr="00206ACB" w:rsidRDefault="00C41719">
      <w:pPr>
        <w:widowControl/>
        <w:autoSpaceDE/>
        <w:autoSpaceDN/>
        <w:jc w:val="left"/>
        <w:rPr>
          <w:rFonts w:cstheme="minorHAnsi"/>
          <w:b/>
          <w:szCs w:val="26"/>
        </w:rPr>
      </w:pPr>
    </w:p>
    <w:p w14:paraId="4E7EA1B7" w14:textId="6B0EC737" w:rsidR="00C41719" w:rsidRPr="00206ACB" w:rsidRDefault="00C41719">
      <w:pPr>
        <w:widowControl/>
        <w:autoSpaceDE/>
        <w:autoSpaceDN/>
        <w:jc w:val="left"/>
        <w:rPr>
          <w:rFonts w:cstheme="minorHAnsi"/>
          <w:b/>
          <w:szCs w:val="26"/>
        </w:rPr>
        <w:sectPr w:rsidR="00C41719" w:rsidRPr="00206ACB" w:rsidSect="00326A8F">
          <w:pgSz w:w="11906" w:h="16838"/>
          <w:pgMar w:top="576" w:right="720" w:bottom="576" w:left="1008" w:header="288" w:footer="288" w:gutter="0"/>
          <w:pgNumType w:start="1"/>
          <w:cols w:space="425"/>
          <w:docGrid w:linePitch="360"/>
        </w:sectPr>
      </w:pPr>
    </w:p>
    <w:bookmarkStart w:id="1" w:name="_Toc168434182" w:displacedByCustomXml="next"/>
    <w:sdt>
      <w:sdtPr>
        <w:rPr>
          <w:rFonts w:eastAsia="QTKorrin" w:cstheme="minorBidi"/>
          <w:b w:val="0"/>
          <w:kern w:val="2"/>
          <w:sz w:val="42"/>
          <w:szCs w:val="42"/>
          <w:lang w:eastAsia="ko-KR"/>
        </w:rPr>
        <w:id w:val="-587930363"/>
        <w:docPartObj>
          <w:docPartGallery w:val="Table of Contents"/>
          <w:docPartUnique/>
        </w:docPartObj>
      </w:sdtPr>
      <w:sdtEndPr>
        <w:rPr>
          <w:bCs/>
          <w:noProof/>
          <w:sz w:val="28"/>
          <w:szCs w:val="24"/>
        </w:rPr>
      </w:sdtEndPr>
      <w:sdtContent>
        <w:p w14:paraId="64DA91F8" w14:textId="51BA2DC4" w:rsidR="00206ACB" w:rsidRPr="007C720F" w:rsidRDefault="00206ACB">
          <w:pPr>
            <w:pStyle w:val="TOCHeading"/>
            <w:rPr>
              <w:sz w:val="42"/>
              <w:szCs w:val="42"/>
            </w:rPr>
          </w:pPr>
          <w:r w:rsidRPr="007C720F">
            <w:rPr>
              <w:sz w:val="42"/>
              <w:szCs w:val="42"/>
            </w:rPr>
            <w:t>Table of Contents</w:t>
          </w:r>
        </w:p>
        <w:p w14:paraId="147E8F55" w14:textId="3523B749" w:rsidR="00804DFB" w:rsidRPr="007C720F" w:rsidRDefault="00206ACB">
          <w:pPr>
            <w:pStyle w:val="TOC1"/>
            <w:rPr>
              <w:rFonts w:asciiTheme="minorHAnsi" w:eastAsiaTheme="minorEastAsia" w:hAnsiTheme="minorHAnsi" w:cstheme="minorBidi"/>
              <w:b w:val="0"/>
              <w:bCs w:val="0"/>
              <w:kern w:val="2"/>
              <w:sz w:val="28"/>
              <w:szCs w:val="28"/>
              <w:lang w:eastAsia="ja-JP"/>
              <w14:ligatures w14:val="standardContextual"/>
            </w:rPr>
          </w:pPr>
          <w:r w:rsidRPr="007C720F">
            <w:rPr>
              <w:sz w:val="28"/>
              <w:szCs w:val="26"/>
            </w:rPr>
            <w:fldChar w:fldCharType="begin"/>
          </w:r>
          <w:r w:rsidRPr="007C720F">
            <w:rPr>
              <w:sz w:val="28"/>
              <w:szCs w:val="26"/>
            </w:rPr>
            <w:instrText xml:space="preserve"> TOC \o "1-3" \h \z \u </w:instrText>
          </w:r>
          <w:r w:rsidRPr="007C720F">
            <w:rPr>
              <w:sz w:val="28"/>
              <w:szCs w:val="26"/>
            </w:rPr>
            <w:fldChar w:fldCharType="separate"/>
          </w:r>
          <w:hyperlink w:anchor="_Toc168542693" w:history="1">
            <w:r w:rsidR="00804DFB" w:rsidRPr="007C720F">
              <w:rPr>
                <w:rStyle w:val="Hyperlink"/>
                <w:rFonts w:cstheme="minorHAnsi"/>
                <w:sz w:val="30"/>
                <w:szCs w:val="26"/>
              </w:rPr>
              <w:t>Part I: The Setup</w:t>
            </w:r>
            <w:r w:rsidR="00804DFB" w:rsidRPr="007C720F">
              <w:rPr>
                <w:webHidden/>
                <w:sz w:val="30"/>
                <w:szCs w:val="26"/>
              </w:rPr>
              <w:tab/>
            </w:r>
            <w:r w:rsidR="00804DFB" w:rsidRPr="007C720F">
              <w:rPr>
                <w:webHidden/>
                <w:sz w:val="30"/>
                <w:szCs w:val="26"/>
              </w:rPr>
              <w:fldChar w:fldCharType="begin"/>
            </w:r>
            <w:r w:rsidR="00804DFB" w:rsidRPr="007C720F">
              <w:rPr>
                <w:webHidden/>
                <w:sz w:val="30"/>
                <w:szCs w:val="26"/>
              </w:rPr>
              <w:instrText xml:space="preserve"> PAGEREF _Toc168542693 \h </w:instrText>
            </w:r>
            <w:r w:rsidR="00804DFB" w:rsidRPr="007C720F">
              <w:rPr>
                <w:webHidden/>
                <w:sz w:val="30"/>
                <w:szCs w:val="26"/>
              </w:rPr>
            </w:r>
            <w:r w:rsidR="00804DFB" w:rsidRPr="007C720F">
              <w:rPr>
                <w:webHidden/>
                <w:sz w:val="30"/>
                <w:szCs w:val="26"/>
              </w:rPr>
              <w:fldChar w:fldCharType="separate"/>
            </w:r>
            <w:r w:rsidR="00016BED">
              <w:rPr>
                <w:webHidden/>
                <w:sz w:val="30"/>
                <w:szCs w:val="26"/>
              </w:rPr>
              <w:t>4</w:t>
            </w:r>
            <w:r w:rsidR="00804DFB" w:rsidRPr="007C720F">
              <w:rPr>
                <w:webHidden/>
                <w:sz w:val="30"/>
                <w:szCs w:val="26"/>
              </w:rPr>
              <w:fldChar w:fldCharType="end"/>
            </w:r>
          </w:hyperlink>
        </w:p>
        <w:p w14:paraId="564D79E8" w14:textId="19E7CCEF" w:rsidR="00804DFB" w:rsidRPr="007C720F" w:rsidRDefault="00804DFB" w:rsidP="00804DFB">
          <w:pPr>
            <w:pStyle w:val="TOC2"/>
            <w:ind w:hanging="36"/>
            <w:rPr>
              <w:rFonts w:asciiTheme="minorHAnsi" w:eastAsiaTheme="minorEastAsia" w:hAnsiTheme="minorHAnsi" w:cstheme="minorBidi"/>
              <w:noProof/>
              <w:kern w:val="2"/>
              <w:sz w:val="28"/>
              <w:szCs w:val="28"/>
              <w:lang w:eastAsia="ja-JP"/>
              <w14:ligatures w14:val="standardContextual"/>
            </w:rPr>
          </w:pPr>
          <w:hyperlink w:anchor="_Toc168542694" w:history="1">
            <w:r w:rsidRPr="007C720F">
              <w:rPr>
                <w:rStyle w:val="Hyperlink"/>
                <w:rFonts w:cstheme="minorHAnsi"/>
                <w:noProof/>
                <w:sz w:val="28"/>
                <w:szCs w:val="26"/>
              </w:rPr>
              <w:t>Introduction</w:t>
            </w:r>
            <w:r w:rsidRPr="007C720F">
              <w:rPr>
                <w:noProof/>
                <w:webHidden/>
                <w:sz w:val="28"/>
                <w:szCs w:val="26"/>
              </w:rPr>
              <w:tab/>
            </w:r>
            <w:r w:rsidRPr="007C720F">
              <w:rPr>
                <w:noProof/>
                <w:webHidden/>
                <w:sz w:val="28"/>
                <w:szCs w:val="26"/>
              </w:rPr>
              <w:fldChar w:fldCharType="begin"/>
            </w:r>
            <w:r w:rsidRPr="007C720F">
              <w:rPr>
                <w:noProof/>
                <w:webHidden/>
                <w:sz w:val="28"/>
                <w:szCs w:val="26"/>
              </w:rPr>
              <w:instrText xml:space="preserve"> PAGEREF _Toc168542694 \h </w:instrText>
            </w:r>
            <w:r w:rsidRPr="007C720F">
              <w:rPr>
                <w:noProof/>
                <w:webHidden/>
                <w:sz w:val="28"/>
                <w:szCs w:val="26"/>
              </w:rPr>
            </w:r>
            <w:r w:rsidRPr="007C720F">
              <w:rPr>
                <w:noProof/>
                <w:webHidden/>
                <w:sz w:val="28"/>
                <w:szCs w:val="26"/>
              </w:rPr>
              <w:fldChar w:fldCharType="separate"/>
            </w:r>
            <w:r w:rsidR="00016BED">
              <w:rPr>
                <w:noProof/>
                <w:webHidden/>
                <w:sz w:val="28"/>
                <w:szCs w:val="26"/>
              </w:rPr>
              <w:t>4</w:t>
            </w:r>
            <w:r w:rsidRPr="007C720F">
              <w:rPr>
                <w:noProof/>
                <w:webHidden/>
                <w:sz w:val="28"/>
                <w:szCs w:val="26"/>
              </w:rPr>
              <w:fldChar w:fldCharType="end"/>
            </w:r>
          </w:hyperlink>
        </w:p>
        <w:p w14:paraId="754AA4CD" w14:textId="5EC59ACB" w:rsidR="00804DFB" w:rsidRPr="007C720F" w:rsidRDefault="00804DFB" w:rsidP="00804DFB">
          <w:pPr>
            <w:pStyle w:val="TOC2"/>
            <w:tabs>
              <w:tab w:val="left" w:pos="1540"/>
            </w:tabs>
            <w:ind w:hanging="36"/>
            <w:rPr>
              <w:rFonts w:asciiTheme="minorHAnsi" w:eastAsiaTheme="minorEastAsia" w:hAnsiTheme="minorHAnsi" w:cstheme="minorBidi"/>
              <w:noProof/>
              <w:kern w:val="2"/>
              <w:sz w:val="28"/>
              <w:szCs w:val="28"/>
              <w:lang w:eastAsia="ja-JP"/>
              <w14:ligatures w14:val="standardContextual"/>
            </w:rPr>
          </w:pPr>
          <w:hyperlink w:anchor="_Toc168542695" w:history="1">
            <w:r w:rsidRPr="007C720F">
              <w:rPr>
                <w:rStyle w:val="Hyperlink"/>
                <w:rFonts w:cstheme="minorHAnsi"/>
                <w:noProof/>
                <w:sz w:val="28"/>
                <w:szCs w:val="26"/>
              </w:rPr>
              <w:t>1.</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8"/>
                <w:szCs w:val="26"/>
              </w:rPr>
              <w:t>A Brief Introduction to the NES</w:t>
            </w:r>
            <w:r w:rsidRPr="007C720F">
              <w:rPr>
                <w:noProof/>
                <w:webHidden/>
                <w:sz w:val="28"/>
                <w:szCs w:val="26"/>
              </w:rPr>
              <w:tab/>
            </w:r>
            <w:r w:rsidRPr="007C720F">
              <w:rPr>
                <w:noProof/>
                <w:webHidden/>
                <w:sz w:val="28"/>
                <w:szCs w:val="26"/>
              </w:rPr>
              <w:fldChar w:fldCharType="begin"/>
            </w:r>
            <w:r w:rsidRPr="007C720F">
              <w:rPr>
                <w:noProof/>
                <w:webHidden/>
                <w:sz w:val="28"/>
                <w:szCs w:val="26"/>
              </w:rPr>
              <w:instrText xml:space="preserve"> PAGEREF _Toc168542695 \h </w:instrText>
            </w:r>
            <w:r w:rsidRPr="007C720F">
              <w:rPr>
                <w:noProof/>
                <w:webHidden/>
                <w:sz w:val="28"/>
                <w:szCs w:val="26"/>
              </w:rPr>
            </w:r>
            <w:r w:rsidRPr="007C720F">
              <w:rPr>
                <w:noProof/>
                <w:webHidden/>
                <w:sz w:val="28"/>
                <w:szCs w:val="26"/>
              </w:rPr>
              <w:fldChar w:fldCharType="separate"/>
            </w:r>
            <w:r w:rsidR="00016BED">
              <w:rPr>
                <w:noProof/>
                <w:webHidden/>
                <w:sz w:val="28"/>
                <w:szCs w:val="26"/>
              </w:rPr>
              <w:t>6</w:t>
            </w:r>
            <w:r w:rsidRPr="007C720F">
              <w:rPr>
                <w:noProof/>
                <w:webHidden/>
                <w:sz w:val="28"/>
                <w:szCs w:val="26"/>
              </w:rPr>
              <w:fldChar w:fldCharType="end"/>
            </w:r>
          </w:hyperlink>
        </w:p>
        <w:p w14:paraId="4BA13F6A" w14:textId="1BFC189C"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696"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The American Experiment</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_Toc168542696 \h </w:instrText>
            </w:r>
            <w:r w:rsidRPr="007C720F">
              <w:rPr>
                <w:noProof/>
                <w:webHidden/>
                <w:sz w:val="26"/>
                <w:szCs w:val="26"/>
              </w:rPr>
            </w:r>
            <w:r w:rsidRPr="007C720F">
              <w:rPr>
                <w:noProof/>
                <w:webHidden/>
                <w:sz w:val="26"/>
                <w:szCs w:val="26"/>
              </w:rPr>
              <w:fldChar w:fldCharType="separate"/>
            </w:r>
            <w:r w:rsidR="00016BED">
              <w:rPr>
                <w:noProof/>
                <w:webHidden/>
                <w:sz w:val="26"/>
                <w:szCs w:val="26"/>
              </w:rPr>
              <w:t>7</w:t>
            </w:r>
            <w:r w:rsidRPr="007C720F">
              <w:rPr>
                <w:noProof/>
                <w:webHidden/>
                <w:sz w:val="26"/>
                <w:szCs w:val="26"/>
              </w:rPr>
              <w:fldChar w:fldCharType="end"/>
            </w:r>
          </w:hyperlink>
        </w:p>
        <w:p w14:paraId="040A9190" w14:textId="529E4A86"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697"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The Home Market</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_Toc168542697 \h </w:instrText>
            </w:r>
            <w:r w:rsidRPr="007C720F">
              <w:rPr>
                <w:noProof/>
                <w:webHidden/>
                <w:sz w:val="26"/>
                <w:szCs w:val="26"/>
              </w:rPr>
            </w:r>
            <w:r w:rsidRPr="007C720F">
              <w:rPr>
                <w:noProof/>
                <w:webHidden/>
                <w:sz w:val="26"/>
                <w:szCs w:val="26"/>
              </w:rPr>
              <w:fldChar w:fldCharType="separate"/>
            </w:r>
            <w:r w:rsidR="00016BED">
              <w:rPr>
                <w:noProof/>
                <w:webHidden/>
                <w:sz w:val="26"/>
                <w:szCs w:val="26"/>
              </w:rPr>
              <w:t>9</w:t>
            </w:r>
            <w:r w:rsidRPr="007C720F">
              <w:rPr>
                <w:noProof/>
                <w:webHidden/>
                <w:sz w:val="26"/>
                <w:szCs w:val="26"/>
              </w:rPr>
              <w:fldChar w:fldCharType="end"/>
            </w:r>
          </w:hyperlink>
        </w:p>
        <w:p w14:paraId="247F02CD" w14:textId="4DB3A931"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698"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An American Renaissance</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_Toc168542698 \h </w:instrText>
            </w:r>
            <w:r w:rsidRPr="007C720F">
              <w:rPr>
                <w:noProof/>
                <w:webHidden/>
                <w:sz w:val="26"/>
                <w:szCs w:val="26"/>
              </w:rPr>
            </w:r>
            <w:r w:rsidRPr="007C720F">
              <w:rPr>
                <w:noProof/>
                <w:webHidden/>
                <w:sz w:val="26"/>
                <w:szCs w:val="26"/>
              </w:rPr>
              <w:fldChar w:fldCharType="separate"/>
            </w:r>
            <w:r w:rsidR="00016BED">
              <w:rPr>
                <w:noProof/>
                <w:webHidden/>
                <w:sz w:val="26"/>
                <w:szCs w:val="26"/>
              </w:rPr>
              <w:t>12</w:t>
            </w:r>
            <w:r w:rsidRPr="007C720F">
              <w:rPr>
                <w:noProof/>
                <w:webHidden/>
                <w:sz w:val="26"/>
                <w:szCs w:val="26"/>
              </w:rPr>
              <w:fldChar w:fldCharType="end"/>
            </w:r>
          </w:hyperlink>
        </w:p>
        <w:p w14:paraId="379B42DF" w14:textId="2C373307" w:rsidR="00804DFB" w:rsidRPr="007C720F" w:rsidRDefault="00804DFB" w:rsidP="00804DFB">
          <w:pPr>
            <w:pStyle w:val="TOC2"/>
            <w:tabs>
              <w:tab w:val="left" w:pos="1540"/>
            </w:tabs>
            <w:ind w:hanging="36"/>
            <w:rPr>
              <w:rFonts w:asciiTheme="minorHAnsi" w:eastAsiaTheme="minorEastAsia" w:hAnsiTheme="minorHAnsi" w:cstheme="minorBidi"/>
              <w:noProof/>
              <w:kern w:val="2"/>
              <w:sz w:val="28"/>
              <w:szCs w:val="28"/>
              <w:lang w:eastAsia="ja-JP"/>
              <w14:ligatures w14:val="standardContextual"/>
            </w:rPr>
          </w:pPr>
          <w:hyperlink w:anchor="_Toc168542699" w:history="1">
            <w:r w:rsidRPr="007C720F">
              <w:rPr>
                <w:rStyle w:val="Hyperlink"/>
                <w:rFonts w:cstheme="minorHAnsi"/>
                <w:noProof/>
                <w:sz w:val="28"/>
                <w:szCs w:val="26"/>
              </w:rPr>
              <w:t>2.</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8"/>
                <w:szCs w:val="26"/>
              </w:rPr>
              <w:t>Fundamental Concepts</w:t>
            </w:r>
            <w:r w:rsidRPr="007C720F">
              <w:rPr>
                <w:noProof/>
                <w:webHidden/>
                <w:sz w:val="28"/>
                <w:szCs w:val="26"/>
              </w:rPr>
              <w:tab/>
            </w:r>
            <w:r w:rsidRPr="007C720F">
              <w:rPr>
                <w:noProof/>
                <w:webHidden/>
                <w:sz w:val="28"/>
                <w:szCs w:val="26"/>
              </w:rPr>
              <w:fldChar w:fldCharType="begin"/>
            </w:r>
            <w:r w:rsidRPr="007C720F">
              <w:rPr>
                <w:noProof/>
                <w:webHidden/>
                <w:sz w:val="28"/>
                <w:szCs w:val="26"/>
              </w:rPr>
              <w:instrText xml:space="preserve"> PAGEREF _Toc168542699 \h </w:instrText>
            </w:r>
            <w:r w:rsidRPr="007C720F">
              <w:rPr>
                <w:noProof/>
                <w:webHidden/>
                <w:sz w:val="28"/>
                <w:szCs w:val="26"/>
              </w:rPr>
            </w:r>
            <w:r w:rsidRPr="007C720F">
              <w:rPr>
                <w:noProof/>
                <w:webHidden/>
                <w:sz w:val="28"/>
                <w:szCs w:val="26"/>
              </w:rPr>
              <w:fldChar w:fldCharType="separate"/>
            </w:r>
            <w:r w:rsidR="00016BED">
              <w:rPr>
                <w:noProof/>
                <w:webHidden/>
                <w:sz w:val="28"/>
                <w:szCs w:val="26"/>
              </w:rPr>
              <w:t>14</w:t>
            </w:r>
            <w:r w:rsidRPr="007C720F">
              <w:rPr>
                <w:noProof/>
                <w:webHidden/>
                <w:sz w:val="28"/>
                <w:szCs w:val="26"/>
              </w:rPr>
              <w:fldChar w:fldCharType="end"/>
            </w:r>
          </w:hyperlink>
        </w:p>
        <w:p w14:paraId="5A613B07" w14:textId="04D41F92"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00"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Working with Data</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_Toc168542700 \h </w:instrText>
            </w:r>
            <w:r w:rsidRPr="007C720F">
              <w:rPr>
                <w:noProof/>
                <w:webHidden/>
                <w:sz w:val="26"/>
                <w:szCs w:val="26"/>
              </w:rPr>
            </w:r>
            <w:r w:rsidRPr="007C720F">
              <w:rPr>
                <w:noProof/>
                <w:webHidden/>
                <w:sz w:val="26"/>
                <w:szCs w:val="26"/>
              </w:rPr>
              <w:fldChar w:fldCharType="separate"/>
            </w:r>
            <w:r w:rsidR="00016BED">
              <w:rPr>
                <w:noProof/>
                <w:webHidden/>
                <w:sz w:val="26"/>
                <w:szCs w:val="26"/>
              </w:rPr>
              <w:t>14</w:t>
            </w:r>
            <w:r w:rsidRPr="007C720F">
              <w:rPr>
                <w:noProof/>
                <w:webHidden/>
                <w:sz w:val="26"/>
                <w:szCs w:val="26"/>
              </w:rPr>
              <w:fldChar w:fldCharType="end"/>
            </w:r>
          </w:hyperlink>
        </w:p>
        <w:p w14:paraId="5F226976" w14:textId="20510688"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01"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Processor Registers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_Toc168542701 \h </w:instrText>
            </w:r>
            <w:r w:rsidRPr="007C720F">
              <w:rPr>
                <w:noProof/>
                <w:webHidden/>
                <w:sz w:val="26"/>
                <w:szCs w:val="26"/>
              </w:rPr>
            </w:r>
            <w:r w:rsidRPr="007C720F">
              <w:rPr>
                <w:noProof/>
                <w:webHidden/>
                <w:sz w:val="26"/>
                <w:szCs w:val="26"/>
              </w:rPr>
              <w:fldChar w:fldCharType="separate"/>
            </w:r>
            <w:r w:rsidR="00016BED">
              <w:rPr>
                <w:noProof/>
                <w:webHidden/>
                <w:sz w:val="26"/>
                <w:szCs w:val="26"/>
              </w:rPr>
              <w:t>15</w:t>
            </w:r>
            <w:r w:rsidRPr="007C720F">
              <w:rPr>
                <w:noProof/>
                <w:webHidden/>
                <w:sz w:val="26"/>
                <w:szCs w:val="26"/>
              </w:rPr>
              <w:fldChar w:fldCharType="end"/>
            </w:r>
          </w:hyperlink>
        </w:p>
        <w:p w14:paraId="4634BF9D" w14:textId="0BD1B749"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02" w:history="1">
            <w:r w:rsidRPr="007C720F">
              <w:rPr>
                <w:rStyle w:val="Hyperlink"/>
                <w:rFonts w:ascii="Wingdings" w:hAnsi="Wingdings"/>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noProof/>
                <w:sz w:val="26"/>
                <w:szCs w:val="26"/>
              </w:rPr>
              <w:t>Memory</w:t>
            </w:r>
            <w:r w:rsidR="009A430E" w:rsidRPr="007C720F">
              <w:rPr>
                <w:noProof/>
                <w:webHidden/>
                <w:sz w:val="26"/>
                <w:szCs w:val="26"/>
              </w:rPr>
              <w:tab/>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_Toc168542702 \h </w:instrText>
            </w:r>
            <w:r w:rsidRPr="007C720F">
              <w:rPr>
                <w:noProof/>
                <w:webHidden/>
                <w:sz w:val="26"/>
                <w:szCs w:val="26"/>
              </w:rPr>
            </w:r>
            <w:r w:rsidRPr="007C720F">
              <w:rPr>
                <w:noProof/>
                <w:webHidden/>
                <w:sz w:val="26"/>
                <w:szCs w:val="26"/>
              </w:rPr>
              <w:fldChar w:fldCharType="separate"/>
            </w:r>
            <w:r w:rsidR="00016BED">
              <w:rPr>
                <w:noProof/>
                <w:webHidden/>
                <w:sz w:val="26"/>
                <w:szCs w:val="26"/>
              </w:rPr>
              <w:t>16</w:t>
            </w:r>
            <w:r w:rsidRPr="007C720F">
              <w:rPr>
                <w:noProof/>
                <w:webHidden/>
                <w:sz w:val="26"/>
                <w:szCs w:val="26"/>
              </w:rPr>
              <w:fldChar w:fldCharType="end"/>
            </w:r>
          </w:hyperlink>
        </w:p>
        <w:p w14:paraId="70A7CB84" w14:textId="1799E703"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03"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Representing Data</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_Toc168542703 \h </w:instrText>
            </w:r>
            <w:r w:rsidRPr="007C720F">
              <w:rPr>
                <w:noProof/>
                <w:webHidden/>
                <w:sz w:val="26"/>
                <w:szCs w:val="26"/>
              </w:rPr>
            </w:r>
            <w:r w:rsidRPr="007C720F">
              <w:rPr>
                <w:noProof/>
                <w:webHidden/>
                <w:sz w:val="26"/>
                <w:szCs w:val="26"/>
              </w:rPr>
              <w:fldChar w:fldCharType="separate"/>
            </w:r>
            <w:r w:rsidR="00016BED">
              <w:rPr>
                <w:noProof/>
                <w:webHidden/>
                <w:sz w:val="26"/>
                <w:szCs w:val="26"/>
              </w:rPr>
              <w:t>16</w:t>
            </w:r>
            <w:r w:rsidRPr="007C720F">
              <w:rPr>
                <w:noProof/>
                <w:webHidden/>
                <w:sz w:val="26"/>
                <w:szCs w:val="26"/>
              </w:rPr>
              <w:fldChar w:fldCharType="end"/>
            </w:r>
          </w:hyperlink>
        </w:p>
        <w:p w14:paraId="70376CDA" w14:textId="65D737DA"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04"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Making Data Human-Readable</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_Toc168542704 \h </w:instrText>
            </w:r>
            <w:r w:rsidRPr="007C720F">
              <w:rPr>
                <w:noProof/>
                <w:webHidden/>
                <w:sz w:val="26"/>
                <w:szCs w:val="26"/>
              </w:rPr>
            </w:r>
            <w:r w:rsidRPr="007C720F">
              <w:rPr>
                <w:noProof/>
                <w:webHidden/>
                <w:sz w:val="26"/>
                <w:szCs w:val="26"/>
              </w:rPr>
              <w:fldChar w:fldCharType="separate"/>
            </w:r>
            <w:r w:rsidR="00016BED">
              <w:rPr>
                <w:noProof/>
                <w:webHidden/>
                <w:sz w:val="26"/>
                <w:szCs w:val="26"/>
              </w:rPr>
              <w:t>18</w:t>
            </w:r>
            <w:r w:rsidRPr="007C720F">
              <w:rPr>
                <w:noProof/>
                <w:webHidden/>
                <w:sz w:val="26"/>
                <w:szCs w:val="26"/>
              </w:rPr>
              <w:fldChar w:fldCharType="end"/>
            </w:r>
          </w:hyperlink>
        </w:p>
        <w:p w14:paraId="1957E899" w14:textId="1FDEFFF3"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05"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Putting It All Together</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_Toc168542705 \h </w:instrText>
            </w:r>
            <w:r w:rsidRPr="007C720F">
              <w:rPr>
                <w:noProof/>
                <w:webHidden/>
                <w:sz w:val="26"/>
                <w:szCs w:val="26"/>
              </w:rPr>
            </w:r>
            <w:r w:rsidRPr="007C720F">
              <w:rPr>
                <w:noProof/>
                <w:webHidden/>
                <w:sz w:val="26"/>
                <w:szCs w:val="26"/>
              </w:rPr>
              <w:fldChar w:fldCharType="separate"/>
            </w:r>
            <w:r w:rsidR="00016BED">
              <w:rPr>
                <w:noProof/>
                <w:webHidden/>
                <w:sz w:val="26"/>
                <w:szCs w:val="26"/>
              </w:rPr>
              <w:t>19</w:t>
            </w:r>
            <w:r w:rsidRPr="007C720F">
              <w:rPr>
                <w:noProof/>
                <w:webHidden/>
                <w:sz w:val="26"/>
                <w:szCs w:val="26"/>
              </w:rPr>
              <w:fldChar w:fldCharType="end"/>
            </w:r>
          </w:hyperlink>
        </w:p>
        <w:p w14:paraId="5C8303BB" w14:textId="34966503" w:rsidR="00804DFB" w:rsidRPr="007C720F" w:rsidRDefault="00804DFB" w:rsidP="00804DFB">
          <w:pPr>
            <w:pStyle w:val="TOC2"/>
            <w:tabs>
              <w:tab w:val="left" w:pos="1540"/>
            </w:tabs>
            <w:ind w:hanging="36"/>
            <w:rPr>
              <w:rFonts w:asciiTheme="minorHAnsi" w:eastAsiaTheme="minorEastAsia" w:hAnsiTheme="minorHAnsi" w:cstheme="minorBidi"/>
              <w:noProof/>
              <w:kern w:val="2"/>
              <w:sz w:val="28"/>
              <w:szCs w:val="28"/>
              <w:lang w:eastAsia="ja-JP"/>
              <w14:ligatures w14:val="standardContextual"/>
            </w:rPr>
          </w:pPr>
          <w:hyperlink w:anchor="_Toc168542706" w:history="1">
            <w:r w:rsidRPr="007C720F">
              <w:rPr>
                <w:rStyle w:val="Hyperlink"/>
                <w:rFonts w:cstheme="minorHAnsi"/>
                <w:noProof/>
                <w:sz w:val="28"/>
                <w:szCs w:val="26"/>
              </w:rPr>
              <w:t>3.</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8"/>
                <w:szCs w:val="26"/>
              </w:rPr>
              <w:t>Getting Started</w:t>
            </w:r>
            <w:r w:rsidRPr="007C720F">
              <w:rPr>
                <w:noProof/>
                <w:webHidden/>
                <w:sz w:val="28"/>
                <w:szCs w:val="26"/>
              </w:rPr>
              <w:tab/>
            </w:r>
            <w:r w:rsidRPr="007C720F">
              <w:rPr>
                <w:noProof/>
                <w:webHidden/>
                <w:sz w:val="28"/>
                <w:szCs w:val="26"/>
              </w:rPr>
              <w:fldChar w:fldCharType="begin"/>
            </w:r>
            <w:r w:rsidRPr="007C720F">
              <w:rPr>
                <w:noProof/>
                <w:webHidden/>
                <w:sz w:val="28"/>
                <w:szCs w:val="26"/>
              </w:rPr>
              <w:instrText xml:space="preserve"> PAGEREF _Toc168542706 \h </w:instrText>
            </w:r>
            <w:r w:rsidRPr="007C720F">
              <w:rPr>
                <w:noProof/>
                <w:webHidden/>
                <w:sz w:val="28"/>
                <w:szCs w:val="26"/>
              </w:rPr>
            </w:r>
            <w:r w:rsidRPr="007C720F">
              <w:rPr>
                <w:noProof/>
                <w:webHidden/>
                <w:sz w:val="28"/>
                <w:szCs w:val="26"/>
              </w:rPr>
              <w:fldChar w:fldCharType="separate"/>
            </w:r>
            <w:r w:rsidR="00016BED">
              <w:rPr>
                <w:noProof/>
                <w:webHidden/>
                <w:sz w:val="28"/>
                <w:szCs w:val="26"/>
              </w:rPr>
              <w:t>20</w:t>
            </w:r>
            <w:r w:rsidRPr="007C720F">
              <w:rPr>
                <w:noProof/>
                <w:webHidden/>
                <w:sz w:val="28"/>
                <w:szCs w:val="26"/>
              </w:rPr>
              <w:fldChar w:fldCharType="end"/>
            </w:r>
          </w:hyperlink>
        </w:p>
        <w:p w14:paraId="29330815" w14:textId="14F95063"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07"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Setting Up Your Development Environment</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_Toc168542707 \h </w:instrText>
            </w:r>
            <w:r w:rsidRPr="007C720F">
              <w:rPr>
                <w:noProof/>
                <w:webHidden/>
                <w:sz w:val="26"/>
                <w:szCs w:val="26"/>
              </w:rPr>
            </w:r>
            <w:r w:rsidRPr="007C720F">
              <w:rPr>
                <w:noProof/>
                <w:webHidden/>
                <w:sz w:val="26"/>
                <w:szCs w:val="26"/>
              </w:rPr>
              <w:fldChar w:fldCharType="separate"/>
            </w:r>
            <w:r w:rsidR="00016BED">
              <w:rPr>
                <w:noProof/>
                <w:webHidden/>
                <w:sz w:val="26"/>
                <w:szCs w:val="26"/>
              </w:rPr>
              <w:t>20</w:t>
            </w:r>
            <w:r w:rsidRPr="007C720F">
              <w:rPr>
                <w:noProof/>
                <w:webHidden/>
                <w:sz w:val="26"/>
                <w:szCs w:val="26"/>
              </w:rPr>
              <w:fldChar w:fldCharType="end"/>
            </w:r>
          </w:hyperlink>
        </w:p>
        <w:p w14:paraId="25C9DDBB" w14:textId="442FDF9C"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08"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Text Editor</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_Toc168542708 \h </w:instrText>
            </w:r>
            <w:r w:rsidRPr="007C720F">
              <w:rPr>
                <w:noProof/>
                <w:webHidden/>
                <w:sz w:val="26"/>
                <w:szCs w:val="26"/>
              </w:rPr>
            </w:r>
            <w:r w:rsidRPr="007C720F">
              <w:rPr>
                <w:noProof/>
                <w:webHidden/>
                <w:sz w:val="26"/>
                <w:szCs w:val="26"/>
              </w:rPr>
              <w:fldChar w:fldCharType="separate"/>
            </w:r>
            <w:r w:rsidR="00016BED">
              <w:rPr>
                <w:noProof/>
                <w:webHidden/>
                <w:sz w:val="26"/>
                <w:szCs w:val="26"/>
              </w:rPr>
              <w:t>20</w:t>
            </w:r>
            <w:r w:rsidRPr="007C720F">
              <w:rPr>
                <w:noProof/>
                <w:webHidden/>
                <w:sz w:val="26"/>
                <w:szCs w:val="26"/>
              </w:rPr>
              <w:fldChar w:fldCharType="end"/>
            </w:r>
          </w:hyperlink>
        </w:p>
        <w:p w14:paraId="4C4C0914" w14:textId="17EE157C"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09"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Assembler and Linker</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_Toc168542709 \h </w:instrText>
            </w:r>
            <w:r w:rsidRPr="007C720F">
              <w:rPr>
                <w:noProof/>
                <w:webHidden/>
                <w:sz w:val="26"/>
                <w:szCs w:val="26"/>
              </w:rPr>
            </w:r>
            <w:r w:rsidRPr="007C720F">
              <w:rPr>
                <w:noProof/>
                <w:webHidden/>
                <w:sz w:val="26"/>
                <w:szCs w:val="26"/>
              </w:rPr>
              <w:fldChar w:fldCharType="separate"/>
            </w:r>
            <w:r w:rsidR="00016BED">
              <w:rPr>
                <w:noProof/>
                <w:webHidden/>
                <w:sz w:val="26"/>
                <w:szCs w:val="26"/>
              </w:rPr>
              <w:t>20</w:t>
            </w:r>
            <w:r w:rsidRPr="007C720F">
              <w:rPr>
                <w:noProof/>
                <w:webHidden/>
                <w:sz w:val="26"/>
                <w:szCs w:val="26"/>
              </w:rPr>
              <w:fldChar w:fldCharType="end"/>
            </w:r>
          </w:hyperlink>
        </w:p>
        <w:p w14:paraId="1C051C4F" w14:textId="54418F7D"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10"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Emulator</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_Toc168542710 \h </w:instrText>
            </w:r>
            <w:r w:rsidRPr="007C720F">
              <w:rPr>
                <w:noProof/>
                <w:webHidden/>
                <w:sz w:val="26"/>
                <w:szCs w:val="26"/>
              </w:rPr>
            </w:r>
            <w:r w:rsidRPr="007C720F">
              <w:rPr>
                <w:noProof/>
                <w:webHidden/>
                <w:sz w:val="26"/>
                <w:szCs w:val="26"/>
              </w:rPr>
              <w:fldChar w:fldCharType="separate"/>
            </w:r>
            <w:r w:rsidR="00016BED">
              <w:rPr>
                <w:noProof/>
                <w:webHidden/>
                <w:sz w:val="26"/>
                <w:szCs w:val="26"/>
              </w:rPr>
              <w:t>21</w:t>
            </w:r>
            <w:r w:rsidRPr="007C720F">
              <w:rPr>
                <w:noProof/>
                <w:webHidden/>
                <w:sz w:val="26"/>
                <w:szCs w:val="26"/>
              </w:rPr>
              <w:fldChar w:fldCharType="end"/>
            </w:r>
          </w:hyperlink>
        </w:p>
        <w:p w14:paraId="0B1BC696" w14:textId="672C74BA"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11"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Graphics Tools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_Toc168542711 \h </w:instrText>
            </w:r>
            <w:r w:rsidRPr="007C720F">
              <w:rPr>
                <w:noProof/>
                <w:webHidden/>
                <w:sz w:val="26"/>
                <w:szCs w:val="26"/>
              </w:rPr>
            </w:r>
            <w:r w:rsidRPr="007C720F">
              <w:rPr>
                <w:noProof/>
                <w:webHidden/>
                <w:sz w:val="26"/>
                <w:szCs w:val="26"/>
              </w:rPr>
              <w:fldChar w:fldCharType="separate"/>
            </w:r>
            <w:r w:rsidR="00016BED">
              <w:rPr>
                <w:noProof/>
                <w:webHidden/>
                <w:sz w:val="26"/>
                <w:szCs w:val="26"/>
              </w:rPr>
              <w:t>23</w:t>
            </w:r>
            <w:r w:rsidRPr="007C720F">
              <w:rPr>
                <w:noProof/>
                <w:webHidden/>
                <w:sz w:val="26"/>
                <w:szCs w:val="26"/>
              </w:rPr>
              <w:fldChar w:fldCharType="end"/>
            </w:r>
          </w:hyperlink>
        </w:p>
        <w:p w14:paraId="439E31B2" w14:textId="6730310D"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12"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Music Composition Tools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_Toc168542712 \h </w:instrText>
            </w:r>
            <w:r w:rsidRPr="007C720F">
              <w:rPr>
                <w:noProof/>
                <w:webHidden/>
                <w:sz w:val="26"/>
                <w:szCs w:val="26"/>
              </w:rPr>
            </w:r>
            <w:r w:rsidRPr="007C720F">
              <w:rPr>
                <w:noProof/>
                <w:webHidden/>
                <w:sz w:val="26"/>
                <w:szCs w:val="26"/>
              </w:rPr>
              <w:fldChar w:fldCharType="separate"/>
            </w:r>
            <w:r w:rsidR="00016BED">
              <w:rPr>
                <w:noProof/>
                <w:webHidden/>
                <w:sz w:val="26"/>
                <w:szCs w:val="26"/>
              </w:rPr>
              <w:t>24</w:t>
            </w:r>
            <w:r w:rsidRPr="007C720F">
              <w:rPr>
                <w:noProof/>
                <w:webHidden/>
                <w:sz w:val="26"/>
                <w:szCs w:val="26"/>
              </w:rPr>
              <w:fldChar w:fldCharType="end"/>
            </w:r>
          </w:hyperlink>
        </w:p>
        <w:p w14:paraId="26E56543" w14:textId="4D6011DC"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13"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Putting It All Together</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_Toc168542713 \h </w:instrText>
            </w:r>
            <w:r w:rsidRPr="007C720F">
              <w:rPr>
                <w:noProof/>
                <w:webHidden/>
                <w:sz w:val="26"/>
                <w:szCs w:val="26"/>
              </w:rPr>
            </w:r>
            <w:r w:rsidRPr="007C720F">
              <w:rPr>
                <w:noProof/>
                <w:webHidden/>
                <w:sz w:val="26"/>
                <w:szCs w:val="26"/>
              </w:rPr>
              <w:fldChar w:fldCharType="separate"/>
            </w:r>
            <w:r w:rsidR="00016BED">
              <w:rPr>
                <w:noProof/>
                <w:webHidden/>
                <w:sz w:val="26"/>
                <w:szCs w:val="26"/>
              </w:rPr>
              <w:t>24</w:t>
            </w:r>
            <w:r w:rsidRPr="007C720F">
              <w:rPr>
                <w:noProof/>
                <w:webHidden/>
                <w:sz w:val="26"/>
                <w:szCs w:val="26"/>
              </w:rPr>
              <w:fldChar w:fldCharType="end"/>
            </w:r>
          </w:hyperlink>
        </w:p>
        <w:p w14:paraId="496A8EE2" w14:textId="22D25BE5"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14"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Next Steps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_Toc168542714 \h </w:instrText>
            </w:r>
            <w:r w:rsidRPr="007C720F">
              <w:rPr>
                <w:noProof/>
                <w:webHidden/>
                <w:sz w:val="26"/>
                <w:szCs w:val="26"/>
              </w:rPr>
            </w:r>
            <w:r w:rsidRPr="007C720F">
              <w:rPr>
                <w:noProof/>
                <w:webHidden/>
                <w:sz w:val="26"/>
                <w:szCs w:val="26"/>
              </w:rPr>
              <w:fldChar w:fldCharType="separate"/>
            </w:r>
            <w:r w:rsidR="00016BED">
              <w:rPr>
                <w:noProof/>
                <w:webHidden/>
                <w:sz w:val="26"/>
                <w:szCs w:val="26"/>
              </w:rPr>
              <w:t>26</w:t>
            </w:r>
            <w:r w:rsidRPr="007C720F">
              <w:rPr>
                <w:noProof/>
                <w:webHidden/>
                <w:sz w:val="26"/>
                <w:szCs w:val="26"/>
              </w:rPr>
              <w:fldChar w:fldCharType="end"/>
            </w:r>
          </w:hyperlink>
        </w:p>
        <w:p w14:paraId="17F86240" w14:textId="01BABB50" w:rsidR="00804DFB" w:rsidRPr="007C720F" w:rsidRDefault="00804DFB" w:rsidP="00804DFB">
          <w:pPr>
            <w:pStyle w:val="TOC2"/>
            <w:tabs>
              <w:tab w:val="left" w:pos="1540"/>
            </w:tabs>
            <w:ind w:hanging="36"/>
            <w:rPr>
              <w:rFonts w:asciiTheme="minorHAnsi" w:eastAsiaTheme="minorEastAsia" w:hAnsiTheme="minorHAnsi" w:cstheme="minorBidi"/>
              <w:noProof/>
              <w:kern w:val="2"/>
              <w:sz w:val="28"/>
              <w:szCs w:val="28"/>
              <w:lang w:eastAsia="ja-JP"/>
              <w14:ligatures w14:val="standardContextual"/>
            </w:rPr>
          </w:pPr>
          <w:hyperlink w:anchor="_Toc168542715" w:history="1">
            <w:r w:rsidRPr="007C720F">
              <w:rPr>
                <w:rStyle w:val="Hyperlink"/>
                <w:rFonts w:cstheme="minorHAnsi"/>
                <w:noProof/>
                <w:sz w:val="28"/>
                <w:szCs w:val="26"/>
              </w:rPr>
              <w:t>4.</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8"/>
                <w:szCs w:val="26"/>
              </w:rPr>
              <w:t>NES Hardware</w:t>
            </w:r>
            <w:r w:rsidRPr="007C720F">
              <w:rPr>
                <w:noProof/>
                <w:webHidden/>
                <w:sz w:val="28"/>
                <w:szCs w:val="26"/>
              </w:rPr>
              <w:tab/>
            </w:r>
            <w:r w:rsidRPr="007C720F">
              <w:rPr>
                <w:noProof/>
                <w:webHidden/>
                <w:sz w:val="28"/>
                <w:szCs w:val="26"/>
              </w:rPr>
              <w:fldChar w:fldCharType="begin"/>
            </w:r>
            <w:r w:rsidRPr="007C720F">
              <w:rPr>
                <w:noProof/>
                <w:webHidden/>
                <w:sz w:val="28"/>
                <w:szCs w:val="26"/>
              </w:rPr>
              <w:instrText xml:space="preserve"> PAGEREF _Toc168542715 \h </w:instrText>
            </w:r>
            <w:r w:rsidRPr="007C720F">
              <w:rPr>
                <w:noProof/>
                <w:webHidden/>
                <w:sz w:val="28"/>
                <w:szCs w:val="26"/>
              </w:rPr>
            </w:r>
            <w:r w:rsidRPr="007C720F">
              <w:rPr>
                <w:noProof/>
                <w:webHidden/>
                <w:sz w:val="28"/>
                <w:szCs w:val="26"/>
              </w:rPr>
              <w:fldChar w:fldCharType="separate"/>
            </w:r>
            <w:r w:rsidR="00016BED">
              <w:rPr>
                <w:noProof/>
                <w:webHidden/>
                <w:sz w:val="28"/>
                <w:szCs w:val="26"/>
              </w:rPr>
              <w:t>27</w:t>
            </w:r>
            <w:r w:rsidRPr="007C720F">
              <w:rPr>
                <w:noProof/>
                <w:webHidden/>
                <w:sz w:val="28"/>
                <w:szCs w:val="26"/>
              </w:rPr>
              <w:fldChar w:fldCharType="end"/>
            </w:r>
          </w:hyperlink>
        </w:p>
        <w:p w14:paraId="2EDDE52D" w14:textId="570563EA"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16"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The Console</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_Toc168542716 \h </w:instrText>
            </w:r>
            <w:r w:rsidRPr="007C720F">
              <w:rPr>
                <w:noProof/>
                <w:webHidden/>
                <w:sz w:val="26"/>
                <w:szCs w:val="26"/>
              </w:rPr>
            </w:r>
            <w:r w:rsidRPr="007C720F">
              <w:rPr>
                <w:noProof/>
                <w:webHidden/>
                <w:sz w:val="26"/>
                <w:szCs w:val="26"/>
              </w:rPr>
              <w:fldChar w:fldCharType="separate"/>
            </w:r>
            <w:r w:rsidR="00016BED">
              <w:rPr>
                <w:noProof/>
                <w:webHidden/>
                <w:sz w:val="26"/>
                <w:szCs w:val="26"/>
              </w:rPr>
              <w:t>27</w:t>
            </w:r>
            <w:r w:rsidRPr="007C720F">
              <w:rPr>
                <w:noProof/>
                <w:webHidden/>
                <w:sz w:val="26"/>
                <w:szCs w:val="26"/>
              </w:rPr>
              <w:fldChar w:fldCharType="end"/>
            </w:r>
          </w:hyperlink>
        </w:p>
        <w:p w14:paraId="11ADC478" w14:textId="43274D8E"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17"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Cartridges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_Toc168542717 \h </w:instrText>
            </w:r>
            <w:r w:rsidRPr="007C720F">
              <w:rPr>
                <w:noProof/>
                <w:webHidden/>
                <w:sz w:val="26"/>
                <w:szCs w:val="26"/>
              </w:rPr>
            </w:r>
            <w:r w:rsidRPr="007C720F">
              <w:rPr>
                <w:noProof/>
                <w:webHidden/>
                <w:sz w:val="26"/>
                <w:szCs w:val="26"/>
              </w:rPr>
              <w:fldChar w:fldCharType="separate"/>
            </w:r>
            <w:r w:rsidR="00016BED">
              <w:rPr>
                <w:noProof/>
                <w:webHidden/>
                <w:sz w:val="26"/>
                <w:szCs w:val="26"/>
              </w:rPr>
              <w:t>28</w:t>
            </w:r>
            <w:r w:rsidRPr="007C720F">
              <w:rPr>
                <w:noProof/>
                <w:webHidden/>
                <w:sz w:val="26"/>
                <w:szCs w:val="26"/>
              </w:rPr>
              <w:fldChar w:fldCharType="end"/>
            </w:r>
          </w:hyperlink>
        </w:p>
        <w:p w14:paraId="5256F042" w14:textId="3862962B"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18"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What does this have to do with the test project?</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_Toc168542718 \h </w:instrText>
            </w:r>
            <w:r w:rsidRPr="007C720F">
              <w:rPr>
                <w:noProof/>
                <w:webHidden/>
                <w:sz w:val="26"/>
                <w:szCs w:val="26"/>
              </w:rPr>
            </w:r>
            <w:r w:rsidRPr="007C720F">
              <w:rPr>
                <w:noProof/>
                <w:webHidden/>
                <w:sz w:val="26"/>
                <w:szCs w:val="26"/>
              </w:rPr>
              <w:fldChar w:fldCharType="separate"/>
            </w:r>
            <w:r w:rsidR="00016BED">
              <w:rPr>
                <w:noProof/>
                <w:webHidden/>
                <w:sz w:val="26"/>
                <w:szCs w:val="26"/>
              </w:rPr>
              <w:t>29</w:t>
            </w:r>
            <w:r w:rsidRPr="007C720F">
              <w:rPr>
                <w:noProof/>
                <w:webHidden/>
                <w:sz w:val="26"/>
                <w:szCs w:val="26"/>
              </w:rPr>
              <w:fldChar w:fldCharType="end"/>
            </w:r>
          </w:hyperlink>
        </w:p>
        <w:p w14:paraId="6C4BE472" w14:textId="43046C98"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19" w:history="1">
            <w:r w:rsidRPr="007C720F">
              <w:rPr>
                <w:rStyle w:val="Hyperlink"/>
                <w:rFonts w:ascii="Wingdings" w:hAnsi="Wingdings"/>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noProof/>
                <w:sz w:val="26"/>
                <w:szCs w:val="26"/>
              </w:rPr>
              <w:t>Colors and Palettes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_Toc168542719 \h </w:instrText>
            </w:r>
            <w:r w:rsidRPr="007C720F">
              <w:rPr>
                <w:noProof/>
                <w:webHidden/>
                <w:sz w:val="26"/>
                <w:szCs w:val="26"/>
              </w:rPr>
            </w:r>
            <w:r w:rsidRPr="007C720F">
              <w:rPr>
                <w:noProof/>
                <w:webHidden/>
                <w:sz w:val="26"/>
                <w:szCs w:val="26"/>
              </w:rPr>
              <w:fldChar w:fldCharType="separate"/>
            </w:r>
            <w:r w:rsidR="00016BED">
              <w:rPr>
                <w:noProof/>
                <w:webHidden/>
                <w:sz w:val="26"/>
                <w:szCs w:val="26"/>
              </w:rPr>
              <w:t>29</w:t>
            </w:r>
            <w:r w:rsidRPr="007C720F">
              <w:rPr>
                <w:noProof/>
                <w:webHidden/>
                <w:sz w:val="26"/>
                <w:szCs w:val="26"/>
              </w:rPr>
              <w:fldChar w:fldCharType="end"/>
            </w:r>
          </w:hyperlink>
        </w:p>
        <w:p w14:paraId="3687ECC4" w14:textId="3993BDAC"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20"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Back to the test project</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_Toc168542720 \h </w:instrText>
            </w:r>
            <w:r w:rsidRPr="007C720F">
              <w:rPr>
                <w:noProof/>
                <w:webHidden/>
                <w:sz w:val="26"/>
                <w:szCs w:val="26"/>
              </w:rPr>
            </w:r>
            <w:r w:rsidRPr="007C720F">
              <w:rPr>
                <w:noProof/>
                <w:webHidden/>
                <w:sz w:val="26"/>
                <w:szCs w:val="26"/>
              </w:rPr>
              <w:fldChar w:fldCharType="separate"/>
            </w:r>
            <w:r w:rsidR="00016BED">
              <w:rPr>
                <w:noProof/>
                <w:webHidden/>
                <w:sz w:val="26"/>
                <w:szCs w:val="26"/>
              </w:rPr>
              <w:t>31</w:t>
            </w:r>
            <w:r w:rsidRPr="007C720F">
              <w:rPr>
                <w:noProof/>
                <w:webHidden/>
                <w:sz w:val="26"/>
                <w:szCs w:val="26"/>
              </w:rPr>
              <w:fldChar w:fldCharType="end"/>
            </w:r>
          </w:hyperlink>
        </w:p>
        <w:p w14:paraId="1792DEB7" w14:textId="7AB53180" w:rsidR="00804DFB" w:rsidRPr="007C720F" w:rsidRDefault="00804DFB" w:rsidP="00804DFB">
          <w:pPr>
            <w:pStyle w:val="TOC2"/>
            <w:tabs>
              <w:tab w:val="left" w:pos="1540"/>
            </w:tabs>
            <w:ind w:hanging="36"/>
            <w:rPr>
              <w:rFonts w:asciiTheme="minorHAnsi" w:eastAsiaTheme="minorEastAsia" w:hAnsiTheme="minorHAnsi" w:cstheme="minorBidi"/>
              <w:noProof/>
              <w:kern w:val="2"/>
              <w:sz w:val="28"/>
              <w:szCs w:val="28"/>
              <w:lang w:eastAsia="ja-JP"/>
              <w14:ligatures w14:val="standardContextual"/>
            </w:rPr>
          </w:pPr>
          <w:hyperlink w:anchor="_Toc168542721" w:history="1">
            <w:r w:rsidRPr="007C720F">
              <w:rPr>
                <w:rStyle w:val="Hyperlink"/>
                <w:rFonts w:cstheme="minorHAnsi"/>
                <w:noProof/>
                <w:sz w:val="28"/>
                <w:szCs w:val="26"/>
              </w:rPr>
              <w:t>5.</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8"/>
                <w:szCs w:val="26"/>
              </w:rPr>
              <w:t>Introducing 6502 Assembly</w:t>
            </w:r>
            <w:r w:rsidRPr="007C720F">
              <w:rPr>
                <w:noProof/>
                <w:webHidden/>
                <w:sz w:val="28"/>
                <w:szCs w:val="26"/>
              </w:rPr>
              <w:tab/>
            </w:r>
            <w:r w:rsidRPr="007C720F">
              <w:rPr>
                <w:noProof/>
                <w:webHidden/>
                <w:sz w:val="28"/>
                <w:szCs w:val="26"/>
              </w:rPr>
              <w:fldChar w:fldCharType="begin"/>
            </w:r>
            <w:r w:rsidRPr="007C720F">
              <w:rPr>
                <w:noProof/>
                <w:webHidden/>
                <w:sz w:val="28"/>
                <w:szCs w:val="26"/>
              </w:rPr>
              <w:instrText xml:space="preserve"> PAGEREF _Toc168542721 \h </w:instrText>
            </w:r>
            <w:r w:rsidRPr="007C720F">
              <w:rPr>
                <w:noProof/>
                <w:webHidden/>
                <w:sz w:val="28"/>
                <w:szCs w:val="26"/>
              </w:rPr>
            </w:r>
            <w:r w:rsidRPr="007C720F">
              <w:rPr>
                <w:noProof/>
                <w:webHidden/>
                <w:sz w:val="28"/>
                <w:szCs w:val="26"/>
              </w:rPr>
              <w:fldChar w:fldCharType="separate"/>
            </w:r>
            <w:r w:rsidR="00016BED">
              <w:rPr>
                <w:noProof/>
                <w:webHidden/>
                <w:sz w:val="28"/>
                <w:szCs w:val="26"/>
              </w:rPr>
              <w:t>32</w:t>
            </w:r>
            <w:r w:rsidRPr="007C720F">
              <w:rPr>
                <w:noProof/>
                <w:webHidden/>
                <w:sz w:val="28"/>
                <w:szCs w:val="26"/>
              </w:rPr>
              <w:fldChar w:fldCharType="end"/>
            </w:r>
          </w:hyperlink>
        </w:p>
        <w:p w14:paraId="7876DF34" w14:textId="65E11F62"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22" w:history="1">
            <w:r w:rsidRPr="007C720F">
              <w:rPr>
                <w:rStyle w:val="Hyperlink"/>
                <w:rFonts w:ascii="Wingdings" w:hAnsi="Wingdings"/>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noProof/>
                <w:sz w:val="26"/>
                <w:szCs w:val="26"/>
              </w:rPr>
              <w:t>Your First Opcodes: Data Movement</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_Toc168542722 \h </w:instrText>
            </w:r>
            <w:r w:rsidRPr="007C720F">
              <w:rPr>
                <w:noProof/>
                <w:webHidden/>
                <w:sz w:val="26"/>
                <w:szCs w:val="26"/>
              </w:rPr>
            </w:r>
            <w:r w:rsidRPr="007C720F">
              <w:rPr>
                <w:noProof/>
                <w:webHidden/>
                <w:sz w:val="26"/>
                <w:szCs w:val="26"/>
              </w:rPr>
              <w:fldChar w:fldCharType="separate"/>
            </w:r>
            <w:r w:rsidR="00016BED">
              <w:rPr>
                <w:noProof/>
                <w:webHidden/>
                <w:sz w:val="26"/>
                <w:szCs w:val="26"/>
              </w:rPr>
              <w:t>33</w:t>
            </w:r>
            <w:r w:rsidRPr="007C720F">
              <w:rPr>
                <w:noProof/>
                <w:webHidden/>
                <w:sz w:val="26"/>
                <w:szCs w:val="26"/>
              </w:rPr>
              <w:fldChar w:fldCharType="end"/>
            </w:r>
          </w:hyperlink>
        </w:p>
        <w:p w14:paraId="035DCE19" w14:textId="5DB6F59C"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23" w:history="1">
            <w:r w:rsidRPr="007C720F">
              <w:rPr>
                <w:rStyle w:val="Hyperlink"/>
                <w:rFonts w:ascii="Wingdings" w:hAnsi="Wingdings"/>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noProof/>
                <w:sz w:val="26"/>
                <w:szCs w:val="26"/>
              </w:rPr>
              <w:t>Back to the Test Project</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_Toc168542723 \h </w:instrText>
            </w:r>
            <w:r w:rsidRPr="007C720F">
              <w:rPr>
                <w:noProof/>
                <w:webHidden/>
                <w:sz w:val="26"/>
                <w:szCs w:val="26"/>
              </w:rPr>
            </w:r>
            <w:r w:rsidRPr="007C720F">
              <w:rPr>
                <w:noProof/>
                <w:webHidden/>
                <w:sz w:val="26"/>
                <w:szCs w:val="26"/>
              </w:rPr>
              <w:fldChar w:fldCharType="separate"/>
            </w:r>
            <w:r w:rsidR="00016BED">
              <w:rPr>
                <w:noProof/>
                <w:webHidden/>
                <w:sz w:val="26"/>
                <w:szCs w:val="26"/>
              </w:rPr>
              <w:t>35</w:t>
            </w:r>
            <w:r w:rsidRPr="007C720F">
              <w:rPr>
                <w:noProof/>
                <w:webHidden/>
                <w:sz w:val="26"/>
                <w:szCs w:val="26"/>
              </w:rPr>
              <w:fldChar w:fldCharType="end"/>
            </w:r>
          </w:hyperlink>
        </w:p>
        <w:p w14:paraId="40B84077" w14:textId="4AE2BCF5"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24"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Wrapping Up the main Code</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_Toc168542724 \h </w:instrText>
            </w:r>
            <w:r w:rsidRPr="007C720F">
              <w:rPr>
                <w:noProof/>
                <w:webHidden/>
                <w:sz w:val="26"/>
                <w:szCs w:val="26"/>
              </w:rPr>
            </w:r>
            <w:r w:rsidRPr="007C720F">
              <w:rPr>
                <w:noProof/>
                <w:webHidden/>
                <w:sz w:val="26"/>
                <w:szCs w:val="26"/>
              </w:rPr>
              <w:fldChar w:fldCharType="separate"/>
            </w:r>
            <w:r w:rsidR="00016BED">
              <w:rPr>
                <w:noProof/>
                <w:webHidden/>
                <w:sz w:val="26"/>
                <w:szCs w:val="26"/>
              </w:rPr>
              <w:t>38</w:t>
            </w:r>
            <w:r w:rsidRPr="007C720F">
              <w:rPr>
                <w:noProof/>
                <w:webHidden/>
                <w:sz w:val="26"/>
                <w:szCs w:val="26"/>
              </w:rPr>
              <w:fldChar w:fldCharType="end"/>
            </w:r>
          </w:hyperlink>
        </w:p>
        <w:p w14:paraId="778DF596" w14:textId="4FBB9579"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25"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Homework</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_Toc168542725 \h </w:instrText>
            </w:r>
            <w:r w:rsidRPr="007C720F">
              <w:rPr>
                <w:noProof/>
                <w:webHidden/>
                <w:sz w:val="26"/>
                <w:szCs w:val="26"/>
              </w:rPr>
            </w:r>
            <w:r w:rsidRPr="007C720F">
              <w:rPr>
                <w:noProof/>
                <w:webHidden/>
                <w:sz w:val="26"/>
                <w:szCs w:val="26"/>
              </w:rPr>
              <w:fldChar w:fldCharType="separate"/>
            </w:r>
            <w:r w:rsidR="00016BED">
              <w:rPr>
                <w:noProof/>
                <w:webHidden/>
                <w:sz w:val="26"/>
                <w:szCs w:val="26"/>
              </w:rPr>
              <w:t>39</w:t>
            </w:r>
            <w:r w:rsidRPr="007C720F">
              <w:rPr>
                <w:noProof/>
                <w:webHidden/>
                <w:sz w:val="26"/>
                <w:szCs w:val="26"/>
              </w:rPr>
              <w:fldChar w:fldCharType="end"/>
            </w:r>
          </w:hyperlink>
        </w:p>
        <w:p w14:paraId="1C136BF6" w14:textId="5039D851" w:rsidR="00804DFB" w:rsidRPr="007C720F" w:rsidRDefault="00804DFB" w:rsidP="00804DFB">
          <w:pPr>
            <w:pStyle w:val="TOC2"/>
            <w:tabs>
              <w:tab w:val="left" w:pos="1540"/>
            </w:tabs>
            <w:ind w:hanging="36"/>
            <w:rPr>
              <w:rFonts w:asciiTheme="minorHAnsi" w:eastAsiaTheme="minorEastAsia" w:hAnsiTheme="minorHAnsi" w:cstheme="minorBidi"/>
              <w:noProof/>
              <w:kern w:val="2"/>
              <w:sz w:val="28"/>
              <w:szCs w:val="28"/>
              <w:lang w:eastAsia="ja-JP"/>
              <w14:ligatures w14:val="standardContextual"/>
            </w:rPr>
          </w:pPr>
          <w:hyperlink w:anchor="_Toc168542726" w:history="1">
            <w:r w:rsidRPr="007C720F">
              <w:rPr>
                <w:rStyle w:val="Hyperlink"/>
                <w:rFonts w:cstheme="minorHAnsi"/>
                <w:noProof/>
                <w:sz w:val="28"/>
                <w:szCs w:val="26"/>
              </w:rPr>
              <w:t>6.</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8"/>
                <w:szCs w:val="26"/>
              </w:rPr>
              <w:t>Headers and Interrupt Vectors</w:t>
            </w:r>
            <w:r w:rsidRPr="007C720F">
              <w:rPr>
                <w:noProof/>
                <w:webHidden/>
                <w:sz w:val="28"/>
                <w:szCs w:val="26"/>
              </w:rPr>
              <w:tab/>
            </w:r>
            <w:r w:rsidRPr="007C720F">
              <w:rPr>
                <w:noProof/>
                <w:webHidden/>
                <w:sz w:val="28"/>
                <w:szCs w:val="26"/>
              </w:rPr>
              <w:fldChar w:fldCharType="begin"/>
            </w:r>
            <w:r w:rsidRPr="007C720F">
              <w:rPr>
                <w:noProof/>
                <w:webHidden/>
                <w:sz w:val="28"/>
                <w:szCs w:val="26"/>
              </w:rPr>
              <w:instrText xml:space="preserve"> PAGEREF _Toc168542726 \h </w:instrText>
            </w:r>
            <w:r w:rsidRPr="007C720F">
              <w:rPr>
                <w:noProof/>
                <w:webHidden/>
                <w:sz w:val="28"/>
                <w:szCs w:val="26"/>
              </w:rPr>
            </w:r>
            <w:r w:rsidRPr="007C720F">
              <w:rPr>
                <w:noProof/>
                <w:webHidden/>
                <w:sz w:val="28"/>
                <w:szCs w:val="26"/>
              </w:rPr>
              <w:fldChar w:fldCharType="separate"/>
            </w:r>
            <w:r w:rsidR="00016BED">
              <w:rPr>
                <w:noProof/>
                <w:webHidden/>
                <w:sz w:val="28"/>
                <w:szCs w:val="26"/>
              </w:rPr>
              <w:t>40</w:t>
            </w:r>
            <w:r w:rsidRPr="007C720F">
              <w:rPr>
                <w:noProof/>
                <w:webHidden/>
                <w:sz w:val="28"/>
                <w:szCs w:val="26"/>
              </w:rPr>
              <w:fldChar w:fldCharType="end"/>
            </w:r>
          </w:hyperlink>
        </w:p>
        <w:p w14:paraId="30218892" w14:textId="030E7E35"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27"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iNES Headers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_Toc168542727 \h </w:instrText>
            </w:r>
            <w:r w:rsidRPr="007C720F">
              <w:rPr>
                <w:noProof/>
                <w:webHidden/>
                <w:sz w:val="26"/>
                <w:szCs w:val="26"/>
              </w:rPr>
            </w:r>
            <w:r w:rsidRPr="007C720F">
              <w:rPr>
                <w:noProof/>
                <w:webHidden/>
                <w:sz w:val="26"/>
                <w:szCs w:val="26"/>
              </w:rPr>
              <w:fldChar w:fldCharType="separate"/>
            </w:r>
            <w:r w:rsidR="00016BED">
              <w:rPr>
                <w:noProof/>
                <w:webHidden/>
                <w:sz w:val="26"/>
                <w:szCs w:val="26"/>
              </w:rPr>
              <w:t>40</w:t>
            </w:r>
            <w:r w:rsidRPr="007C720F">
              <w:rPr>
                <w:noProof/>
                <w:webHidden/>
                <w:sz w:val="26"/>
                <w:szCs w:val="26"/>
              </w:rPr>
              <w:fldChar w:fldCharType="end"/>
            </w:r>
          </w:hyperlink>
        </w:p>
        <w:p w14:paraId="11811877" w14:textId="1BA12E0B"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28"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Isolating Procedures with .proc</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_Toc168542728 \h </w:instrText>
            </w:r>
            <w:r w:rsidRPr="007C720F">
              <w:rPr>
                <w:noProof/>
                <w:webHidden/>
                <w:sz w:val="26"/>
                <w:szCs w:val="26"/>
              </w:rPr>
            </w:r>
            <w:r w:rsidRPr="007C720F">
              <w:rPr>
                <w:noProof/>
                <w:webHidden/>
                <w:sz w:val="26"/>
                <w:szCs w:val="26"/>
              </w:rPr>
              <w:fldChar w:fldCharType="separate"/>
            </w:r>
            <w:r w:rsidR="00016BED">
              <w:rPr>
                <w:noProof/>
                <w:webHidden/>
                <w:sz w:val="26"/>
                <w:szCs w:val="26"/>
              </w:rPr>
              <w:t>41</w:t>
            </w:r>
            <w:r w:rsidRPr="007C720F">
              <w:rPr>
                <w:noProof/>
                <w:webHidden/>
                <w:sz w:val="26"/>
                <w:szCs w:val="26"/>
              </w:rPr>
              <w:fldChar w:fldCharType="end"/>
            </w:r>
          </w:hyperlink>
        </w:p>
        <w:p w14:paraId="20945563" w14:textId="16476184" w:rsidR="00804DFB" w:rsidRDefault="00804DFB" w:rsidP="00804DFB">
          <w:pPr>
            <w:pStyle w:val="TOC3"/>
            <w:tabs>
              <w:tab w:val="left" w:pos="1760"/>
            </w:tabs>
            <w:ind w:hanging="36"/>
            <w:rPr>
              <w:rStyle w:val="Hyperlink"/>
              <w:noProof/>
              <w:sz w:val="26"/>
              <w:szCs w:val="26"/>
            </w:rPr>
          </w:pPr>
          <w:hyperlink w:anchor="_Toc168542729"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Interrupt Vectors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_Toc168542729 \h </w:instrText>
            </w:r>
            <w:r w:rsidRPr="007C720F">
              <w:rPr>
                <w:noProof/>
                <w:webHidden/>
                <w:sz w:val="26"/>
                <w:szCs w:val="26"/>
              </w:rPr>
            </w:r>
            <w:r w:rsidRPr="007C720F">
              <w:rPr>
                <w:noProof/>
                <w:webHidden/>
                <w:sz w:val="26"/>
                <w:szCs w:val="26"/>
              </w:rPr>
              <w:fldChar w:fldCharType="separate"/>
            </w:r>
            <w:r w:rsidR="00016BED">
              <w:rPr>
                <w:noProof/>
                <w:webHidden/>
                <w:sz w:val="26"/>
                <w:szCs w:val="26"/>
              </w:rPr>
              <w:t>41</w:t>
            </w:r>
            <w:r w:rsidRPr="007C720F">
              <w:rPr>
                <w:noProof/>
                <w:webHidden/>
                <w:sz w:val="26"/>
                <w:szCs w:val="26"/>
              </w:rPr>
              <w:fldChar w:fldCharType="end"/>
            </w:r>
          </w:hyperlink>
        </w:p>
        <w:p w14:paraId="2D25F175" w14:textId="77777777" w:rsidR="007C720F" w:rsidRDefault="007C720F" w:rsidP="007C720F">
          <w:pPr>
            <w:rPr>
              <w:noProof/>
              <w:lang w:eastAsia="en-US"/>
            </w:rPr>
          </w:pPr>
        </w:p>
        <w:p w14:paraId="39281A04" w14:textId="77777777" w:rsidR="007C720F" w:rsidRPr="007C720F" w:rsidRDefault="007C720F" w:rsidP="007C720F">
          <w:pPr>
            <w:rPr>
              <w:noProof/>
              <w:lang w:eastAsia="en-US"/>
            </w:rPr>
          </w:pPr>
        </w:p>
        <w:p w14:paraId="759C8DBB" w14:textId="58BCFB28" w:rsidR="00804DFB" w:rsidRPr="007C720F" w:rsidRDefault="00804DFB" w:rsidP="00804DFB">
          <w:pPr>
            <w:pStyle w:val="TOC2"/>
            <w:tabs>
              <w:tab w:val="left" w:pos="1540"/>
            </w:tabs>
            <w:ind w:hanging="36"/>
            <w:rPr>
              <w:rFonts w:asciiTheme="minorHAnsi" w:eastAsiaTheme="minorEastAsia" w:hAnsiTheme="minorHAnsi" w:cstheme="minorBidi"/>
              <w:noProof/>
              <w:kern w:val="2"/>
              <w:sz w:val="28"/>
              <w:szCs w:val="28"/>
              <w:lang w:eastAsia="ja-JP"/>
              <w14:ligatures w14:val="standardContextual"/>
            </w:rPr>
          </w:pPr>
          <w:hyperlink w:anchor="_Toc168542730" w:history="1">
            <w:r w:rsidRPr="007C720F">
              <w:rPr>
                <w:rStyle w:val="Hyperlink"/>
                <w:rFonts w:cstheme="minorHAnsi"/>
                <w:noProof/>
                <w:sz w:val="28"/>
                <w:szCs w:val="26"/>
              </w:rPr>
              <w:t>7.</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8"/>
                <w:szCs w:val="26"/>
              </w:rPr>
              <w:t>Why Would Anyone Do This?</w:t>
            </w:r>
            <w:r w:rsidRPr="007C720F">
              <w:rPr>
                <w:noProof/>
                <w:webHidden/>
                <w:sz w:val="28"/>
                <w:szCs w:val="26"/>
              </w:rPr>
              <w:tab/>
            </w:r>
            <w:r w:rsidRPr="007C720F">
              <w:rPr>
                <w:noProof/>
                <w:webHidden/>
                <w:sz w:val="28"/>
                <w:szCs w:val="26"/>
              </w:rPr>
              <w:fldChar w:fldCharType="begin"/>
            </w:r>
            <w:r w:rsidRPr="007C720F">
              <w:rPr>
                <w:noProof/>
                <w:webHidden/>
                <w:sz w:val="28"/>
                <w:szCs w:val="26"/>
              </w:rPr>
              <w:instrText xml:space="preserve"> PAGEREF _Toc168542730 \h </w:instrText>
            </w:r>
            <w:r w:rsidRPr="007C720F">
              <w:rPr>
                <w:noProof/>
                <w:webHidden/>
                <w:sz w:val="28"/>
                <w:szCs w:val="26"/>
              </w:rPr>
            </w:r>
            <w:r w:rsidRPr="007C720F">
              <w:rPr>
                <w:noProof/>
                <w:webHidden/>
                <w:sz w:val="28"/>
                <w:szCs w:val="26"/>
              </w:rPr>
              <w:fldChar w:fldCharType="separate"/>
            </w:r>
            <w:r w:rsidR="00016BED">
              <w:rPr>
                <w:noProof/>
                <w:webHidden/>
                <w:sz w:val="28"/>
                <w:szCs w:val="26"/>
              </w:rPr>
              <w:t>45</w:t>
            </w:r>
            <w:r w:rsidRPr="007C720F">
              <w:rPr>
                <w:noProof/>
                <w:webHidden/>
                <w:sz w:val="28"/>
                <w:szCs w:val="26"/>
              </w:rPr>
              <w:fldChar w:fldCharType="end"/>
            </w:r>
          </w:hyperlink>
        </w:p>
        <w:p w14:paraId="11F625D0" w14:textId="355A262C"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31"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It's a Classic</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_Toc168542731 \h </w:instrText>
            </w:r>
            <w:r w:rsidRPr="007C720F">
              <w:rPr>
                <w:noProof/>
                <w:webHidden/>
                <w:sz w:val="26"/>
                <w:szCs w:val="26"/>
              </w:rPr>
            </w:r>
            <w:r w:rsidRPr="007C720F">
              <w:rPr>
                <w:noProof/>
                <w:webHidden/>
                <w:sz w:val="26"/>
                <w:szCs w:val="26"/>
              </w:rPr>
              <w:fldChar w:fldCharType="separate"/>
            </w:r>
            <w:r w:rsidR="00016BED">
              <w:rPr>
                <w:noProof/>
                <w:webHidden/>
                <w:sz w:val="26"/>
                <w:szCs w:val="26"/>
              </w:rPr>
              <w:t>45</w:t>
            </w:r>
            <w:r w:rsidRPr="007C720F">
              <w:rPr>
                <w:noProof/>
                <w:webHidden/>
                <w:sz w:val="26"/>
                <w:szCs w:val="26"/>
              </w:rPr>
              <w:fldChar w:fldCharType="end"/>
            </w:r>
          </w:hyperlink>
        </w:p>
        <w:p w14:paraId="2B155F2D" w14:textId="20FAA644"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32"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It's Good for Individuals and Small Teams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_Toc168542732 \h </w:instrText>
            </w:r>
            <w:r w:rsidRPr="007C720F">
              <w:rPr>
                <w:noProof/>
                <w:webHidden/>
                <w:sz w:val="26"/>
                <w:szCs w:val="26"/>
              </w:rPr>
            </w:r>
            <w:r w:rsidRPr="007C720F">
              <w:rPr>
                <w:noProof/>
                <w:webHidden/>
                <w:sz w:val="26"/>
                <w:szCs w:val="26"/>
              </w:rPr>
              <w:fldChar w:fldCharType="separate"/>
            </w:r>
            <w:r w:rsidR="00016BED">
              <w:rPr>
                <w:noProof/>
                <w:webHidden/>
                <w:sz w:val="26"/>
                <w:szCs w:val="26"/>
              </w:rPr>
              <w:t>45</w:t>
            </w:r>
            <w:r w:rsidRPr="007C720F">
              <w:rPr>
                <w:noProof/>
                <w:webHidden/>
                <w:sz w:val="26"/>
                <w:szCs w:val="26"/>
              </w:rPr>
              <w:fldChar w:fldCharType="end"/>
            </w:r>
          </w:hyperlink>
        </w:p>
        <w:p w14:paraId="6DF1072E" w14:textId="2462F734"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33"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It's Powerful Enough to Be Interesting</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_Toc168542733 \h </w:instrText>
            </w:r>
            <w:r w:rsidRPr="007C720F">
              <w:rPr>
                <w:noProof/>
                <w:webHidden/>
                <w:sz w:val="26"/>
                <w:szCs w:val="26"/>
              </w:rPr>
            </w:r>
            <w:r w:rsidRPr="007C720F">
              <w:rPr>
                <w:noProof/>
                <w:webHidden/>
                <w:sz w:val="26"/>
                <w:szCs w:val="26"/>
              </w:rPr>
              <w:fldChar w:fldCharType="separate"/>
            </w:r>
            <w:r w:rsidR="00016BED">
              <w:rPr>
                <w:noProof/>
                <w:webHidden/>
                <w:sz w:val="26"/>
                <w:szCs w:val="26"/>
              </w:rPr>
              <w:t>46</w:t>
            </w:r>
            <w:r w:rsidRPr="007C720F">
              <w:rPr>
                <w:noProof/>
                <w:webHidden/>
                <w:sz w:val="26"/>
                <w:szCs w:val="26"/>
              </w:rPr>
              <w:fldChar w:fldCharType="end"/>
            </w:r>
          </w:hyperlink>
        </w:p>
        <w:p w14:paraId="52AD54A3" w14:textId="696364E5"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34"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It's Simple Enough to Be Approachable</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_Toc168542734 \h </w:instrText>
            </w:r>
            <w:r w:rsidRPr="007C720F">
              <w:rPr>
                <w:noProof/>
                <w:webHidden/>
                <w:sz w:val="26"/>
                <w:szCs w:val="26"/>
              </w:rPr>
            </w:r>
            <w:r w:rsidRPr="007C720F">
              <w:rPr>
                <w:noProof/>
                <w:webHidden/>
                <w:sz w:val="26"/>
                <w:szCs w:val="26"/>
              </w:rPr>
              <w:fldChar w:fldCharType="separate"/>
            </w:r>
            <w:r w:rsidR="00016BED">
              <w:rPr>
                <w:noProof/>
                <w:webHidden/>
                <w:sz w:val="26"/>
                <w:szCs w:val="26"/>
              </w:rPr>
              <w:t>47</w:t>
            </w:r>
            <w:r w:rsidRPr="007C720F">
              <w:rPr>
                <w:noProof/>
                <w:webHidden/>
                <w:sz w:val="26"/>
                <w:szCs w:val="26"/>
              </w:rPr>
              <w:fldChar w:fldCharType="end"/>
            </w:r>
          </w:hyperlink>
        </w:p>
        <w:p w14:paraId="5E94E4D4" w14:textId="3819BFF3"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35"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People Still Make NES Games Today</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_Toc168542735 \h </w:instrText>
            </w:r>
            <w:r w:rsidRPr="007C720F">
              <w:rPr>
                <w:noProof/>
                <w:webHidden/>
                <w:sz w:val="26"/>
                <w:szCs w:val="26"/>
              </w:rPr>
            </w:r>
            <w:r w:rsidRPr="007C720F">
              <w:rPr>
                <w:noProof/>
                <w:webHidden/>
                <w:sz w:val="26"/>
                <w:szCs w:val="26"/>
              </w:rPr>
              <w:fldChar w:fldCharType="separate"/>
            </w:r>
            <w:r w:rsidR="00016BED">
              <w:rPr>
                <w:noProof/>
                <w:webHidden/>
                <w:sz w:val="26"/>
                <w:szCs w:val="26"/>
              </w:rPr>
              <w:t>48</w:t>
            </w:r>
            <w:r w:rsidRPr="007C720F">
              <w:rPr>
                <w:noProof/>
                <w:webHidden/>
                <w:sz w:val="26"/>
                <w:szCs w:val="26"/>
              </w:rPr>
              <w:fldChar w:fldCharType="end"/>
            </w:r>
          </w:hyperlink>
        </w:p>
        <w:p w14:paraId="111B7D46" w14:textId="594672B8"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36"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It Has a Vibrant Community</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_Toc168542736 \h </w:instrText>
            </w:r>
            <w:r w:rsidRPr="007C720F">
              <w:rPr>
                <w:noProof/>
                <w:webHidden/>
                <w:sz w:val="26"/>
                <w:szCs w:val="26"/>
              </w:rPr>
            </w:r>
            <w:r w:rsidRPr="007C720F">
              <w:rPr>
                <w:noProof/>
                <w:webHidden/>
                <w:sz w:val="26"/>
                <w:szCs w:val="26"/>
              </w:rPr>
              <w:fldChar w:fldCharType="separate"/>
            </w:r>
            <w:r w:rsidR="00016BED">
              <w:rPr>
                <w:noProof/>
                <w:webHidden/>
                <w:sz w:val="26"/>
                <w:szCs w:val="26"/>
              </w:rPr>
              <w:t>48</w:t>
            </w:r>
            <w:r w:rsidRPr="007C720F">
              <w:rPr>
                <w:noProof/>
                <w:webHidden/>
                <w:sz w:val="26"/>
                <w:szCs w:val="26"/>
              </w:rPr>
              <w:fldChar w:fldCharType="end"/>
            </w:r>
          </w:hyperlink>
        </w:p>
        <w:p w14:paraId="66A19B41" w14:textId="2296DAE5"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37"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...Continue?</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_Toc168542737 \h </w:instrText>
            </w:r>
            <w:r w:rsidRPr="007C720F">
              <w:rPr>
                <w:noProof/>
                <w:webHidden/>
                <w:sz w:val="26"/>
                <w:szCs w:val="26"/>
              </w:rPr>
            </w:r>
            <w:r w:rsidRPr="007C720F">
              <w:rPr>
                <w:noProof/>
                <w:webHidden/>
                <w:sz w:val="26"/>
                <w:szCs w:val="26"/>
              </w:rPr>
              <w:fldChar w:fldCharType="separate"/>
            </w:r>
            <w:r w:rsidR="00016BED">
              <w:rPr>
                <w:noProof/>
                <w:webHidden/>
                <w:sz w:val="26"/>
                <w:szCs w:val="26"/>
              </w:rPr>
              <w:t>49</w:t>
            </w:r>
            <w:r w:rsidRPr="007C720F">
              <w:rPr>
                <w:noProof/>
                <w:webHidden/>
                <w:sz w:val="26"/>
                <w:szCs w:val="26"/>
              </w:rPr>
              <w:fldChar w:fldCharType="end"/>
            </w:r>
          </w:hyperlink>
        </w:p>
        <w:p w14:paraId="60CDE8A0" w14:textId="2397CB66" w:rsidR="00804DFB" w:rsidRPr="007C720F" w:rsidRDefault="00804DFB" w:rsidP="00804DFB">
          <w:pPr>
            <w:pStyle w:val="TOC2"/>
            <w:tabs>
              <w:tab w:val="left" w:pos="1540"/>
            </w:tabs>
            <w:ind w:hanging="36"/>
            <w:rPr>
              <w:rFonts w:asciiTheme="minorHAnsi" w:eastAsiaTheme="minorEastAsia" w:hAnsiTheme="minorHAnsi" w:cstheme="minorBidi"/>
              <w:noProof/>
              <w:kern w:val="2"/>
              <w:sz w:val="28"/>
              <w:szCs w:val="28"/>
              <w:lang w:eastAsia="ja-JP"/>
              <w14:ligatures w14:val="standardContextual"/>
            </w:rPr>
          </w:pPr>
          <w:hyperlink w:anchor="_Toc168542738" w:history="1">
            <w:r w:rsidRPr="007C720F">
              <w:rPr>
                <w:rStyle w:val="Hyperlink"/>
                <w:rFonts w:cstheme="minorHAnsi"/>
                <w:noProof/>
                <w:sz w:val="28"/>
                <w:szCs w:val="26"/>
              </w:rPr>
              <w:t>8.</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8"/>
                <w:szCs w:val="26"/>
              </w:rPr>
              <w:t>Refactoring</w:t>
            </w:r>
            <w:r w:rsidRPr="007C720F">
              <w:rPr>
                <w:noProof/>
                <w:webHidden/>
                <w:sz w:val="28"/>
                <w:szCs w:val="26"/>
              </w:rPr>
              <w:tab/>
            </w:r>
            <w:r w:rsidRPr="007C720F">
              <w:rPr>
                <w:noProof/>
                <w:webHidden/>
                <w:sz w:val="28"/>
                <w:szCs w:val="26"/>
              </w:rPr>
              <w:fldChar w:fldCharType="begin"/>
            </w:r>
            <w:r w:rsidRPr="007C720F">
              <w:rPr>
                <w:noProof/>
                <w:webHidden/>
                <w:sz w:val="28"/>
                <w:szCs w:val="26"/>
              </w:rPr>
              <w:instrText xml:space="preserve"> PAGEREF _Toc168542738 \h </w:instrText>
            </w:r>
            <w:r w:rsidRPr="007C720F">
              <w:rPr>
                <w:noProof/>
                <w:webHidden/>
                <w:sz w:val="28"/>
                <w:szCs w:val="26"/>
              </w:rPr>
            </w:r>
            <w:r w:rsidRPr="007C720F">
              <w:rPr>
                <w:noProof/>
                <w:webHidden/>
                <w:sz w:val="28"/>
                <w:szCs w:val="26"/>
              </w:rPr>
              <w:fldChar w:fldCharType="separate"/>
            </w:r>
            <w:r w:rsidR="00016BED">
              <w:rPr>
                <w:noProof/>
                <w:webHidden/>
                <w:sz w:val="28"/>
                <w:szCs w:val="26"/>
              </w:rPr>
              <w:t>50</w:t>
            </w:r>
            <w:r w:rsidRPr="007C720F">
              <w:rPr>
                <w:noProof/>
                <w:webHidden/>
                <w:sz w:val="28"/>
                <w:szCs w:val="26"/>
              </w:rPr>
              <w:fldChar w:fldCharType="end"/>
            </w:r>
          </w:hyperlink>
        </w:p>
        <w:p w14:paraId="56621E10" w14:textId="15AF8BD6"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39"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Constants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_Toc168542739 \h </w:instrText>
            </w:r>
            <w:r w:rsidRPr="007C720F">
              <w:rPr>
                <w:noProof/>
                <w:webHidden/>
                <w:sz w:val="26"/>
                <w:szCs w:val="26"/>
              </w:rPr>
            </w:r>
            <w:r w:rsidRPr="007C720F">
              <w:rPr>
                <w:noProof/>
                <w:webHidden/>
                <w:sz w:val="26"/>
                <w:szCs w:val="26"/>
              </w:rPr>
              <w:fldChar w:fldCharType="separate"/>
            </w:r>
            <w:r w:rsidR="00016BED">
              <w:rPr>
                <w:noProof/>
                <w:webHidden/>
                <w:sz w:val="26"/>
                <w:szCs w:val="26"/>
              </w:rPr>
              <w:t>50</w:t>
            </w:r>
            <w:r w:rsidRPr="007C720F">
              <w:rPr>
                <w:noProof/>
                <w:webHidden/>
                <w:sz w:val="26"/>
                <w:szCs w:val="26"/>
              </w:rPr>
              <w:fldChar w:fldCharType="end"/>
            </w:r>
          </w:hyperlink>
        </w:p>
        <w:p w14:paraId="0D2820C9" w14:textId="77FB0821"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40"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Header File</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_Toc168542740 \h </w:instrText>
            </w:r>
            <w:r w:rsidRPr="007C720F">
              <w:rPr>
                <w:noProof/>
                <w:webHidden/>
                <w:sz w:val="26"/>
                <w:szCs w:val="26"/>
              </w:rPr>
            </w:r>
            <w:r w:rsidRPr="007C720F">
              <w:rPr>
                <w:noProof/>
                <w:webHidden/>
                <w:sz w:val="26"/>
                <w:szCs w:val="26"/>
              </w:rPr>
              <w:fldChar w:fldCharType="separate"/>
            </w:r>
            <w:r w:rsidR="00016BED">
              <w:rPr>
                <w:noProof/>
                <w:webHidden/>
                <w:sz w:val="26"/>
                <w:szCs w:val="26"/>
              </w:rPr>
              <w:t>51</w:t>
            </w:r>
            <w:r w:rsidRPr="007C720F">
              <w:rPr>
                <w:noProof/>
                <w:webHidden/>
                <w:sz w:val="26"/>
                <w:szCs w:val="26"/>
              </w:rPr>
              <w:fldChar w:fldCharType="end"/>
            </w:r>
          </w:hyperlink>
        </w:p>
        <w:p w14:paraId="577E71BF" w14:textId="1AA065E5"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41"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ca65 Imports and Exports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_Toc168542741 \h </w:instrText>
            </w:r>
            <w:r w:rsidRPr="007C720F">
              <w:rPr>
                <w:noProof/>
                <w:webHidden/>
                <w:sz w:val="26"/>
                <w:szCs w:val="26"/>
              </w:rPr>
            </w:r>
            <w:r w:rsidRPr="007C720F">
              <w:rPr>
                <w:noProof/>
                <w:webHidden/>
                <w:sz w:val="26"/>
                <w:szCs w:val="26"/>
              </w:rPr>
              <w:fldChar w:fldCharType="separate"/>
            </w:r>
            <w:r w:rsidR="00016BED">
              <w:rPr>
                <w:noProof/>
                <w:webHidden/>
                <w:sz w:val="26"/>
                <w:szCs w:val="26"/>
              </w:rPr>
              <w:t>51</w:t>
            </w:r>
            <w:r w:rsidRPr="007C720F">
              <w:rPr>
                <w:noProof/>
                <w:webHidden/>
                <w:sz w:val="26"/>
                <w:szCs w:val="26"/>
              </w:rPr>
              <w:fldChar w:fldCharType="end"/>
            </w:r>
          </w:hyperlink>
        </w:p>
        <w:p w14:paraId="28DE851B" w14:textId="27BA0019"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42"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Custom Linker Configuration</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_Toc168542742 \h </w:instrText>
            </w:r>
            <w:r w:rsidRPr="007C720F">
              <w:rPr>
                <w:noProof/>
                <w:webHidden/>
                <w:sz w:val="26"/>
                <w:szCs w:val="26"/>
              </w:rPr>
            </w:r>
            <w:r w:rsidRPr="007C720F">
              <w:rPr>
                <w:noProof/>
                <w:webHidden/>
                <w:sz w:val="26"/>
                <w:szCs w:val="26"/>
              </w:rPr>
              <w:fldChar w:fldCharType="separate"/>
            </w:r>
            <w:r w:rsidR="00016BED">
              <w:rPr>
                <w:noProof/>
                <w:webHidden/>
                <w:sz w:val="26"/>
                <w:szCs w:val="26"/>
              </w:rPr>
              <w:t>53</w:t>
            </w:r>
            <w:r w:rsidRPr="007C720F">
              <w:rPr>
                <w:noProof/>
                <w:webHidden/>
                <w:sz w:val="26"/>
                <w:szCs w:val="26"/>
              </w:rPr>
              <w:fldChar w:fldCharType="end"/>
            </w:r>
          </w:hyperlink>
        </w:p>
        <w:p w14:paraId="7BA512AE" w14:textId="691F2F6C"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43"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Putting It All Together</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_Toc168542743 \h </w:instrText>
            </w:r>
            <w:r w:rsidRPr="007C720F">
              <w:rPr>
                <w:noProof/>
                <w:webHidden/>
                <w:sz w:val="26"/>
                <w:szCs w:val="26"/>
              </w:rPr>
            </w:r>
            <w:r w:rsidRPr="007C720F">
              <w:rPr>
                <w:noProof/>
                <w:webHidden/>
                <w:sz w:val="26"/>
                <w:szCs w:val="26"/>
              </w:rPr>
              <w:fldChar w:fldCharType="separate"/>
            </w:r>
            <w:r w:rsidR="00016BED">
              <w:rPr>
                <w:noProof/>
                <w:webHidden/>
                <w:sz w:val="26"/>
                <w:szCs w:val="26"/>
              </w:rPr>
              <w:t>55</w:t>
            </w:r>
            <w:r w:rsidRPr="007C720F">
              <w:rPr>
                <w:noProof/>
                <w:webHidden/>
                <w:sz w:val="26"/>
                <w:szCs w:val="26"/>
              </w:rPr>
              <w:fldChar w:fldCharType="end"/>
            </w:r>
          </w:hyperlink>
        </w:p>
        <w:p w14:paraId="06CA8E0F" w14:textId="67DB2BA3" w:rsidR="00804DFB" w:rsidRPr="007C720F" w:rsidRDefault="00804DFB">
          <w:pPr>
            <w:pStyle w:val="TOC1"/>
            <w:rPr>
              <w:rFonts w:asciiTheme="minorHAnsi" w:eastAsiaTheme="minorEastAsia" w:hAnsiTheme="minorHAnsi" w:cstheme="minorBidi"/>
              <w:b w:val="0"/>
              <w:bCs w:val="0"/>
              <w:kern w:val="2"/>
              <w:sz w:val="28"/>
              <w:szCs w:val="28"/>
              <w:lang w:eastAsia="ja-JP"/>
              <w14:ligatures w14:val="standardContextual"/>
            </w:rPr>
          </w:pPr>
          <w:hyperlink w:anchor="_Toc168542744" w:history="1">
            <w:r w:rsidRPr="007C720F">
              <w:rPr>
                <w:rStyle w:val="Hyperlink"/>
                <w:rFonts w:cstheme="minorHAnsi"/>
                <w:sz w:val="30"/>
                <w:szCs w:val="26"/>
              </w:rPr>
              <w:t>Part II: Graphics</w:t>
            </w:r>
            <w:r w:rsidRPr="007C720F">
              <w:rPr>
                <w:webHidden/>
                <w:sz w:val="30"/>
                <w:szCs w:val="26"/>
              </w:rPr>
              <w:tab/>
            </w:r>
            <w:r w:rsidRPr="007C720F">
              <w:rPr>
                <w:webHidden/>
                <w:sz w:val="30"/>
                <w:szCs w:val="26"/>
              </w:rPr>
              <w:fldChar w:fldCharType="begin"/>
            </w:r>
            <w:r w:rsidRPr="007C720F">
              <w:rPr>
                <w:webHidden/>
                <w:sz w:val="30"/>
                <w:szCs w:val="26"/>
              </w:rPr>
              <w:instrText xml:space="preserve"> PAGEREF _Toc168542744 \h </w:instrText>
            </w:r>
            <w:r w:rsidRPr="007C720F">
              <w:rPr>
                <w:webHidden/>
                <w:sz w:val="30"/>
                <w:szCs w:val="26"/>
              </w:rPr>
            </w:r>
            <w:r w:rsidRPr="007C720F">
              <w:rPr>
                <w:webHidden/>
                <w:sz w:val="30"/>
                <w:szCs w:val="26"/>
              </w:rPr>
              <w:fldChar w:fldCharType="separate"/>
            </w:r>
            <w:r w:rsidR="00016BED">
              <w:rPr>
                <w:webHidden/>
                <w:sz w:val="30"/>
                <w:szCs w:val="26"/>
              </w:rPr>
              <w:t>56</w:t>
            </w:r>
            <w:r w:rsidRPr="007C720F">
              <w:rPr>
                <w:webHidden/>
                <w:sz w:val="30"/>
                <w:szCs w:val="26"/>
              </w:rPr>
              <w:fldChar w:fldCharType="end"/>
            </w:r>
          </w:hyperlink>
        </w:p>
        <w:p w14:paraId="23B877D8" w14:textId="70DA6307" w:rsidR="00804DFB" w:rsidRPr="007C720F" w:rsidRDefault="00804DFB" w:rsidP="00804DFB">
          <w:pPr>
            <w:pStyle w:val="TOC2"/>
            <w:tabs>
              <w:tab w:val="left" w:pos="1540"/>
            </w:tabs>
            <w:ind w:hanging="36"/>
            <w:rPr>
              <w:rFonts w:asciiTheme="minorHAnsi" w:eastAsiaTheme="minorEastAsia" w:hAnsiTheme="minorHAnsi" w:cstheme="minorBidi"/>
              <w:noProof/>
              <w:kern w:val="2"/>
              <w:sz w:val="28"/>
              <w:szCs w:val="28"/>
              <w:lang w:eastAsia="ja-JP"/>
              <w14:ligatures w14:val="standardContextual"/>
            </w:rPr>
          </w:pPr>
          <w:hyperlink w:anchor="_Toc168542745" w:history="1">
            <w:r w:rsidRPr="007C720F">
              <w:rPr>
                <w:rStyle w:val="Hyperlink"/>
                <w:rFonts w:cstheme="minorHAnsi"/>
                <w:noProof/>
                <w:sz w:val="28"/>
                <w:szCs w:val="26"/>
              </w:rPr>
              <w:t>9.</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8"/>
                <w:szCs w:val="26"/>
              </w:rPr>
              <w:t>The PPU</w:t>
            </w:r>
            <w:r w:rsidRPr="007C720F">
              <w:rPr>
                <w:noProof/>
                <w:webHidden/>
                <w:sz w:val="28"/>
                <w:szCs w:val="26"/>
              </w:rPr>
              <w:tab/>
            </w:r>
            <w:r w:rsidRPr="007C720F">
              <w:rPr>
                <w:noProof/>
                <w:webHidden/>
                <w:sz w:val="28"/>
                <w:szCs w:val="26"/>
              </w:rPr>
              <w:fldChar w:fldCharType="begin"/>
            </w:r>
            <w:r w:rsidRPr="007C720F">
              <w:rPr>
                <w:noProof/>
                <w:webHidden/>
                <w:sz w:val="28"/>
                <w:szCs w:val="26"/>
              </w:rPr>
              <w:instrText xml:space="preserve"> PAGEREF _Toc168542745 \h </w:instrText>
            </w:r>
            <w:r w:rsidRPr="007C720F">
              <w:rPr>
                <w:noProof/>
                <w:webHidden/>
                <w:sz w:val="28"/>
                <w:szCs w:val="26"/>
              </w:rPr>
            </w:r>
            <w:r w:rsidRPr="007C720F">
              <w:rPr>
                <w:noProof/>
                <w:webHidden/>
                <w:sz w:val="28"/>
                <w:szCs w:val="26"/>
              </w:rPr>
              <w:fldChar w:fldCharType="separate"/>
            </w:r>
            <w:r w:rsidR="00016BED">
              <w:rPr>
                <w:noProof/>
                <w:webHidden/>
                <w:sz w:val="28"/>
                <w:szCs w:val="26"/>
              </w:rPr>
              <w:t>56</w:t>
            </w:r>
            <w:r w:rsidRPr="007C720F">
              <w:rPr>
                <w:noProof/>
                <w:webHidden/>
                <w:sz w:val="28"/>
                <w:szCs w:val="26"/>
              </w:rPr>
              <w:fldChar w:fldCharType="end"/>
            </w:r>
          </w:hyperlink>
        </w:p>
        <w:p w14:paraId="76DA5B41" w14:textId="38444C04"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46"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Palettes</w:t>
            </w:r>
            <w:r w:rsidRPr="007C720F">
              <w:rPr>
                <w:noProof/>
                <w:webHidden/>
                <w:sz w:val="26"/>
                <w:szCs w:val="26"/>
              </w:rPr>
              <w:tab/>
            </w:r>
            <w:r w:rsidR="009A430E"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_Toc168542746 \h </w:instrText>
            </w:r>
            <w:r w:rsidRPr="007C720F">
              <w:rPr>
                <w:noProof/>
                <w:webHidden/>
                <w:sz w:val="26"/>
                <w:szCs w:val="26"/>
              </w:rPr>
            </w:r>
            <w:r w:rsidRPr="007C720F">
              <w:rPr>
                <w:noProof/>
                <w:webHidden/>
                <w:sz w:val="26"/>
                <w:szCs w:val="26"/>
              </w:rPr>
              <w:fldChar w:fldCharType="separate"/>
            </w:r>
            <w:r w:rsidR="00016BED">
              <w:rPr>
                <w:noProof/>
                <w:webHidden/>
                <w:sz w:val="26"/>
                <w:szCs w:val="26"/>
              </w:rPr>
              <w:t>56</w:t>
            </w:r>
            <w:r w:rsidRPr="007C720F">
              <w:rPr>
                <w:noProof/>
                <w:webHidden/>
                <w:sz w:val="26"/>
                <w:szCs w:val="26"/>
              </w:rPr>
              <w:fldChar w:fldCharType="end"/>
            </w:r>
          </w:hyperlink>
        </w:p>
        <w:p w14:paraId="31EBB8E3" w14:textId="384A8A24"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47"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Pattern Tables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_Toc168542747 \h </w:instrText>
            </w:r>
            <w:r w:rsidRPr="007C720F">
              <w:rPr>
                <w:noProof/>
                <w:webHidden/>
                <w:sz w:val="26"/>
                <w:szCs w:val="26"/>
              </w:rPr>
            </w:r>
            <w:r w:rsidRPr="007C720F">
              <w:rPr>
                <w:noProof/>
                <w:webHidden/>
                <w:sz w:val="26"/>
                <w:szCs w:val="26"/>
              </w:rPr>
              <w:fldChar w:fldCharType="separate"/>
            </w:r>
            <w:r w:rsidR="00016BED">
              <w:rPr>
                <w:noProof/>
                <w:webHidden/>
                <w:sz w:val="26"/>
                <w:szCs w:val="26"/>
              </w:rPr>
              <w:t>56</w:t>
            </w:r>
            <w:r w:rsidRPr="007C720F">
              <w:rPr>
                <w:noProof/>
                <w:webHidden/>
                <w:sz w:val="26"/>
                <w:szCs w:val="26"/>
              </w:rPr>
              <w:fldChar w:fldCharType="end"/>
            </w:r>
          </w:hyperlink>
        </w:p>
        <w:p w14:paraId="3B20A213" w14:textId="52F4B101"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48"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Sprites</w:t>
            </w:r>
            <w:r w:rsidRPr="007C720F">
              <w:rPr>
                <w:noProof/>
                <w:webHidden/>
                <w:sz w:val="26"/>
                <w:szCs w:val="26"/>
              </w:rPr>
              <w:tab/>
            </w:r>
            <w:r w:rsidR="009A430E"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_Toc168542748 \h </w:instrText>
            </w:r>
            <w:r w:rsidRPr="007C720F">
              <w:rPr>
                <w:noProof/>
                <w:webHidden/>
                <w:sz w:val="26"/>
                <w:szCs w:val="26"/>
              </w:rPr>
            </w:r>
            <w:r w:rsidRPr="007C720F">
              <w:rPr>
                <w:noProof/>
                <w:webHidden/>
                <w:sz w:val="26"/>
                <w:szCs w:val="26"/>
              </w:rPr>
              <w:fldChar w:fldCharType="separate"/>
            </w:r>
            <w:r w:rsidR="00016BED">
              <w:rPr>
                <w:noProof/>
                <w:webHidden/>
                <w:sz w:val="26"/>
                <w:szCs w:val="26"/>
              </w:rPr>
              <w:t>59</w:t>
            </w:r>
            <w:r w:rsidRPr="007C720F">
              <w:rPr>
                <w:noProof/>
                <w:webHidden/>
                <w:sz w:val="26"/>
                <w:szCs w:val="26"/>
              </w:rPr>
              <w:fldChar w:fldCharType="end"/>
            </w:r>
          </w:hyperlink>
        </w:p>
        <w:p w14:paraId="6DF682EC" w14:textId="35A4E989"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49"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Backgrounds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_Toc168542749 \h </w:instrText>
            </w:r>
            <w:r w:rsidRPr="007C720F">
              <w:rPr>
                <w:noProof/>
                <w:webHidden/>
                <w:sz w:val="26"/>
                <w:szCs w:val="26"/>
              </w:rPr>
            </w:r>
            <w:r w:rsidRPr="007C720F">
              <w:rPr>
                <w:noProof/>
                <w:webHidden/>
                <w:sz w:val="26"/>
                <w:szCs w:val="26"/>
              </w:rPr>
              <w:fldChar w:fldCharType="separate"/>
            </w:r>
            <w:r w:rsidR="00016BED">
              <w:rPr>
                <w:noProof/>
                <w:webHidden/>
                <w:sz w:val="26"/>
                <w:szCs w:val="26"/>
              </w:rPr>
              <w:t>59</w:t>
            </w:r>
            <w:r w:rsidRPr="007C720F">
              <w:rPr>
                <w:noProof/>
                <w:webHidden/>
                <w:sz w:val="26"/>
                <w:szCs w:val="26"/>
              </w:rPr>
              <w:fldChar w:fldCharType="end"/>
            </w:r>
          </w:hyperlink>
        </w:p>
        <w:p w14:paraId="250997A4" w14:textId="2027807A" w:rsidR="00804DFB" w:rsidRPr="007C720F" w:rsidRDefault="00804DFB" w:rsidP="00804DFB">
          <w:pPr>
            <w:pStyle w:val="TOC2"/>
            <w:tabs>
              <w:tab w:val="left" w:pos="1540"/>
            </w:tabs>
            <w:ind w:hanging="36"/>
            <w:rPr>
              <w:rFonts w:asciiTheme="minorHAnsi" w:eastAsiaTheme="minorEastAsia" w:hAnsiTheme="minorHAnsi" w:cstheme="minorBidi"/>
              <w:noProof/>
              <w:kern w:val="2"/>
              <w:sz w:val="28"/>
              <w:szCs w:val="28"/>
              <w:lang w:eastAsia="ja-JP"/>
              <w14:ligatures w14:val="standardContextual"/>
            </w:rPr>
          </w:pPr>
          <w:hyperlink w:anchor="_Toc168542750" w:history="1">
            <w:r w:rsidRPr="007C720F">
              <w:rPr>
                <w:rStyle w:val="Hyperlink"/>
                <w:rFonts w:cstheme="minorHAnsi"/>
                <w:noProof/>
                <w:sz w:val="28"/>
                <w:szCs w:val="26"/>
              </w:rPr>
              <w:t>10.</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8"/>
                <w:szCs w:val="26"/>
              </w:rPr>
              <w:t>Sprite Graphics</w:t>
            </w:r>
            <w:r w:rsidRPr="007C720F">
              <w:rPr>
                <w:noProof/>
                <w:webHidden/>
                <w:sz w:val="28"/>
                <w:szCs w:val="26"/>
              </w:rPr>
              <w:tab/>
            </w:r>
            <w:r w:rsidRPr="007C720F">
              <w:rPr>
                <w:noProof/>
                <w:webHidden/>
                <w:sz w:val="28"/>
                <w:szCs w:val="26"/>
              </w:rPr>
              <w:fldChar w:fldCharType="begin"/>
            </w:r>
            <w:r w:rsidRPr="007C720F">
              <w:rPr>
                <w:noProof/>
                <w:webHidden/>
                <w:sz w:val="28"/>
                <w:szCs w:val="26"/>
              </w:rPr>
              <w:instrText xml:space="preserve"> PAGEREF _Toc168542750 \h </w:instrText>
            </w:r>
            <w:r w:rsidRPr="007C720F">
              <w:rPr>
                <w:noProof/>
                <w:webHidden/>
                <w:sz w:val="28"/>
                <w:szCs w:val="26"/>
              </w:rPr>
            </w:r>
            <w:r w:rsidRPr="007C720F">
              <w:rPr>
                <w:noProof/>
                <w:webHidden/>
                <w:sz w:val="28"/>
                <w:szCs w:val="26"/>
              </w:rPr>
              <w:fldChar w:fldCharType="separate"/>
            </w:r>
            <w:r w:rsidR="00016BED">
              <w:rPr>
                <w:noProof/>
                <w:webHidden/>
                <w:sz w:val="28"/>
                <w:szCs w:val="26"/>
              </w:rPr>
              <w:t>63</w:t>
            </w:r>
            <w:r w:rsidRPr="007C720F">
              <w:rPr>
                <w:noProof/>
                <w:webHidden/>
                <w:sz w:val="28"/>
                <w:szCs w:val="26"/>
              </w:rPr>
              <w:fldChar w:fldCharType="end"/>
            </w:r>
          </w:hyperlink>
        </w:p>
        <w:p w14:paraId="7C0B2473" w14:textId="77BEEC71"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51"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Sprite Data</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_Toc168542751 \h </w:instrText>
            </w:r>
            <w:r w:rsidRPr="007C720F">
              <w:rPr>
                <w:noProof/>
                <w:webHidden/>
                <w:sz w:val="26"/>
                <w:szCs w:val="26"/>
              </w:rPr>
            </w:r>
            <w:r w:rsidRPr="007C720F">
              <w:rPr>
                <w:noProof/>
                <w:webHidden/>
                <w:sz w:val="26"/>
                <w:szCs w:val="26"/>
              </w:rPr>
              <w:fldChar w:fldCharType="separate"/>
            </w:r>
            <w:r w:rsidR="00016BED">
              <w:rPr>
                <w:noProof/>
                <w:webHidden/>
                <w:sz w:val="26"/>
                <w:szCs w:val="26"/>
              </w:rPr>
              <w:t>63</w:t>
            </w:r>
            <w:r w:rsidRPr="007C720F">
              <w:rPr>
                <w:noProof/>
                <w:webHidden/>
                <w:sz w:val="26"/>
                <w:szCs w:val="26"/>
              </w:rPr>
              <w:fldChar w:fldCharType="end"/>
            </w:r>
          </w:hyperlink>
        </w:p>
        <w:p w14:paraId="5282409E" w14:textId="71FE60AB"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52"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Object Attribute Memory (OAM)</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_Toc168542752 \h </w:instrText>
            </w:r>
            <w:r w:rsidRPr="007C720F">
              <w:rPr>
                <w:noProof/>
                <w:webHidden/>
                <w:sz w:val="26"/>
                <w:szCs w:val="26"/>
              </w:rPr>
            </w:r>
            <w:r w:rsidRPr="007C720F">
              <w:rPr>
                <w:noProof/>
                <w:webHidden/>
                <w:sz w:val="26"/>
                <w:szCs w:val="26"/>
              </w:rPr>
              <w:fldChar w:fldCharType="separate"/>
            </w:r>
            <w:r w:rsidR="00016BED">
              <w:rPr>
                <w:noProof/>
                <w:webHidden/>
                <w:sz w:val="26"/>
                <w:szCs w:val="26"/>
              </w:rPr>
              <w:t>63</w:t>
            </w:r>
            <w:r w:rsidRPr="007C720F">
              <w:rPr>
                <w:noProof/>
                <w:webHidden/>
                <w:sz w:val="26"/>
                <w:szCs w:val="26"/>
              </w:rPr>
              <w:fldChar w:fldCharType="end"/>
            </w:r>
          </w:hyperlink>
        </w:p>
        <w:p w14:paraId="69F5DC84" w14:textId="1E9AE302"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53"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Using NEXXT</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_Toc168542753 \h </w:instrText>
            </w:r>
            <w:r w:rsidRPr="007C720F">
              <w:rPr>
                <w:noProof/>
                <w:webHidden/>
                <w:sz w:val="26"/>
                <w:szCs w:val="26"/>
              </w:rPr>
            </w:r>
            <w:r w:rsidRPr="007C720F">
              <w:rPr>
                <w:noProof/>
                <w:webHidden/>
                <w:sz w:val="26"/>
                <w:szCs w:val="26"/>
              </w:rPr>
              <w:fldChar w:fldCharType="separate"/>
            </w:r>
            <w:r w:rsidR="00016BED">
              <w:rPr>
                <w:noProof/>
                <w:webHidden/>
                <w:sz w:val="26"/>
                <w:szCs w:val="26"/>
              </w:rPr>
              <w:t>66</w:t>
            </w:r>
            <w:r w:rsidRPr="007C720F">
              <w:rPr>
                <w:noProof/>
                <w:webHidden/>
                <w:sz w:val="26"/>
                <w:szCs w:val="26"/>
              </w:rPr>
              <w:fldChar w:fldCharType="end"/>
            </w:r>
          </w:hyperlink>
        </w:p>
        <w:p w14:paraId="18199C1B" w14:textId="1EDACB35"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54"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Displaying Sprites In Your Game</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_Toc168542754 \h </w:instrText>
            </w:r>
            <w:r w:rsidRPr="007C720F">
              <w:rPr>
                <w:noProof/>
                <w:webHidden/>
                <w:sz w:val="26"/>
                <w:szCs w:val="26"/>
              </w:rPr>
            </w:r>
            <w:r w:rsidRPr="007C720F">
              <w:rPr>
                <w:noProof/>
                <w:webHidden/>
                <w:sz w:val="26"/>
                <w:szCs w:val="26"/>
              </w:rPr>
              <w:fldChar w:fldCharType="separate"/>
            </w:r>
            <w:r w:rsidR="00016BED">
              <w:rPr>
                <w:noProof/>
                <w:webHidden/>
                <w:sz w:val="26"/>
                <w:szCs w:val="26"/>
              </w:rPr>
              <w:t>69</w:t>
            </w:r>
            <w:r w:rsidRPr="007C720F">
              <w:rPr>
                <w:noProof/>
                <w:webHidden/>
                <w:sz w:val="26"/>
                <w:szCs w:val="26"/>
              </w:rPr>
              <w:fldChar w:fldCharType="end"/>
            </w:r>
          </w:hyperlink>
        </w:p>
        <w:p w14:paraId="29867DB8" w14:textId="397AA52A" w:rsidR="00804DFB" w:rsidRPr="007C720F" w:rsidRDefault="00804DFB" w:rsidP="00804DFB">
          <w:pPr>
            <w:pStyle w:val="TOC2"/>
            <w:tabs>
              <w:tab w:val="left" w:pos="1540"/>
            </w:tabs>
            <w:ind w:hanging="36"/>
            <w:rPr>
              <w:rFonts w:asciiTheme="minorHAnsi" w:eastAsiaTheme="minorEastAsia" w:hAnsiTheme="minorHAnsi" w:cstheme="minorBidi"/>
              <w:noProof/>
              <w:kern w:val="2"/>
              <w:sz w:val="28"/>
              <w:szCs w:val="28"/>
              <w:lang w:eastAsia="ja-JP"/>
              <w14:ligatures w14:val="standardContextual"/>
            </w:rPr>
          </w:pPr>
          <w:hyperlink w:anchor="_Toc168542755" w:history="1">
            <w:r w:rsidRPr="007C720F">
              <w:rPr>
                <w:rStyle w:val="Hyperlink"/>
                <w:rFonts w:cstheme="minorHAnsi"/>
                <w:noProof/>
                <w:sz w:val="28"/>
                <w:szCs w:val="26"/>
              </w:rPr>
              <w:t>11.</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8"/>
                <w:szCs w:val="26"/>
              </w:rPr>
              <w:t>More Assembly: Branching and Loops</w:t>
            </w:r>
            <w:r w:rsidRPr="007C720F">
              <w:rPr>
                <w:noProof/>
                <w:webHidden/>
                <w:sz w:val="28"/>
                <w:szCs w:val="26"/>
              </w:rPr>
              <w:tab/>
            </w:r>
            <w:r w:rsidRPr="007C720F">
              <w:rPr>
                <w:noProof/>
                <w:webHidden/>
                <w:sz w:val="28"/>
                <w:szCs w:val="26"/>
              </w:rPr>
              <w:fldChar w:fldCharType="begin"/>
            </w:r>
            <w:r w:rsidRPr="007C720F">
              <w:rPr>
                <w:noProof/>
                <w:webHidden/>
                <w:sz w:val="28"/>
                <w:szCs w:val="26"/>
              </w:rPr>
              <w:instrText xml:space="preserve"> PAGEREF _Toc168542755 \h </w:instrText>
            </w:r>
            <w:r w:rsidRPr="007C720F">
              <w:rPr>
                <w:noProof/>
                <w:webHidden/>
                <w:sz w:val="28"/>
                <w:szCs w:val="26"/>
              </w:rPr>
            </w:r>
            <w:r w:rsidRPr="007C720F">
              <w:rPr>
                <w:noProof/>
                <w:webHidden/>
                <w:sz w:val="28"/>
                <w:szCs w:val="26"/>
              </w:rPr>
              <w:fldChar w:fldCharType="separate"/>
            </w:r>
            <w:r w:rsidR="00016BED">
              <w:rPr>
                <w:noProof/>
                <w:webHidden/>
                <w:sz w:val="28"/>
                <w:szCs w:val="26"/>
              </w:rPr>
              <w:t>72</w:t>
            </w:r>
            <w:r w:rsidRPr="007C720F">
              <w:rPr>
                <w:noProof/>
                <w:webHidden/>
                <w:sz w:val="28"/>
                <w:szCs w:val="26"/>
              </w:rPr>
              <w:fldChar w:fldCharType="end"/>
            </w:r>
          </w:hyperlink>
        </w:p>
        <w:p w14:paraId="2791C161" w14:textId="1177250F"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56"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Flow Control in Assembly</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_Toc168542756 \h </w:instrText>
            </w:r>
            <w:r w:rsidRPr="007C720F">
              <w:rPr>
                <w:noProof/>
                <w:webHidden/>
                <w:sz w:val="26"/>
                <w:szCs w:val="26"/>
              </w:rPr>
            </w:r>
            <w:r w:rsidRPr="007C720F">
              <w:rPr>
                <w:noProof/>
                <w:webHidden/>
                <w:sz w:val="26"/>
                <w:szCs w:val="26"/>
              </w:rPr>
              <w:fldChar w:fldCharType="separate"/>
            </w:r>
            <w:r w:rsidR="00016BED">
              <w:rPr>
                <w:noProof/>
                <w:webHidden/>
                <w:sz w:val="26"/>
                <w:szCs w:val="26"/>
              </w:rPr>
              <w:t>72</w:t>
            </w:r>
            <w:r w:rsidRPr="007C720F">
              <w:rPr>
                <w:noProof/>
                <w:webHidden/>
                <w:sz w:val="26"/>
                <w:szCs w:val="26"/>
              </w:rPr>
              <w:fldChar w:fldCharType="end"/>
            </w:r>
          </w:hyperlink>
        </w:p>
        <w:p w14:paraId="1DB46F4C" w14:textId="6F02B14B"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57"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Branching</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_Toc168542757 \h </w:instrText>
            </w:r>
            <w:r w:rsidRPr="007C720F">
              <w:rPr>
                <w:noProof/>
                <w:webHidden/>
                <w:sz w:val="26"/>
                <w:szCs w:val="26"/>
              </w:rPr>
            </w:r>
            <w:r w:rsidRPr="007C720F">
              <w:rPr>
                <w:noProof/>
                <w:webHidden/>
                <w:sz w:val="26"/>
                <w:szCs w:val="26"/>
              </w:rPr>
              <w:fldChar w:fldCharType="separate"/>
            </w:r>
            <w:r w:rsidR="00016BED">
              <w:rPr>
                <w:noProof/>
                <w:webHidden/>
                <w:sz w:val="26"/>
                <w:szCs w:val="26"/>
              </w:rPr>
              <w:t>73</w:t>
            </w:r>
            <w:r w:rsidRPr="007C720F">
              <w:rPr>
                <w:noProof/>
                <w:webHidden/>
                <w:sz w:val="26"/>
                <w:szCs w:val="26"/>
              </w:rPr>
              <w:fldChar w:fldCharType="end"/>
            </w:r>
          </w:hyperlink>
        </w:p>
        <w:p w14:paraId="2E1E6DE8" w14:textId="3F516048"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58"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A Review of Looping/Branching Opcodes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_Toc168542758 \h </w:instrText>
            </w:r>
            <w:r w:rsidRPr="007C720F">
              <w:rPr>
                <w:noProof/>
                <w:webHidden/>
                <w:sz w:val="26"/>
                <w:szCs w:val="26"/>
              </w:rPr>
            </w:r>
            <w:r w:rsidRPr="007C720F">
              <w:rPr>
                <w:noProof/>
                <w:webHidden/>
                <w:sz w:val="26"/>
                <w:szCs w:val="26"/>
              </w:rPr>
              <w:fldChar w:fldCharType="separate"/>
            </w:r>
            <w:r w:rsidR="00016BED">
              <w:rPr>
                <w:noProof/>
                <w:webHidden/>
                <w:sz w:val="26"/>
                <w:szCs w:val="26"/>
              </w:rPr>
              <w:t>75</w:t>
            </w:r>
            <w:r w:rsidRPr="007C720F">
              <w:rPr>
                <w:noProof/>
                <w:webHidden/>
                <w:sz w:val="26"/>
                <w:szCs w:val="26"/>
              </w:rPr>
              <w:fldChar w:fldCharType="end"/>
            </w:r>
          </w:hyperlink>
        </w:p>
        <w:p w14:paraId="606B3911" w14:textId="60F33178"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59"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Another Branching Example</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_Toc168542759 \h </w:instrText>
            </w:r>
            <w:r w:rsidRPr="007C720F">
              <w:rPr>
                <w:noProof/>
                <w:webHidden/>
                <w:sz w:val="26"/>
                <w:szCs w:val="26"/>
              </w:rPr>
            </w:r>
            <w:r w:rsidRPr="007C720F">
              <w:rPr>
                <w:noProof/>
                <w:webHidden/>
                <w:sz w:val="26"/>
                <w:szCs w:val="26"/>
              </w:rPr>
              <w:fldChar w:fldCharType="separate"/>
            </w:r>
            <w:r w:rsidR="00016BED">
              <w:rPr>
                <w:noProof/>
                <w:webHidden/>
                <w:sz w:val="26"/>
                <w:szCs w:val="26"/>
              </w:rPr>
              <w:t>75</w:t>
            </w:r>
            <w:r w:rsidRPr="007C720F">
              <w:rPr>
                <w:noProof/>
                <w:webHidden/>
                <w:sz w:val="26"/>
                <w:szCs w:val="26"/>
              </w:rPr>
              <w:fldChar w:fldCharType="end"/>
            </w:r>
          </w:hyperlink>
        </w:p>
        <w:p w14:paraId="0C792E93" w14:textId="44E48D47"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60"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Making Comparisons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_Toc168542760 \h </w:instrText>
            </w:r>
            <w:r w:rsidRPr="007C720F">
              <w:rPr>
                <w:noProof/>
                <w:webHidden/>
                <w:sz w:val="26"/>
                <w:szCs w:val="26"/>
              </w:rPr>
            </w:r>
            <w:r w:rsidRPr="007C720F">
              <w:rPr>
                <w:noProof/>
                <w:webHidden/>
                <w:sz w:val="26"/>
                <w:szCs w:val="26"/>
              </w:rPr>
              <w:fldChar w:fldCharType="separate"/>
            </w:r>
            <w:r w:rsidR="00016BED">
              <w:rPr>
                <w:noProof/>
                <w:webHidden/>
                <w:sz w:val="26"/>
                <w:szCs w:val="26"/>
              </w:rPr>
              <w:t>76</w:t>
            </w:r>
            <w:r w:rsidRPr="007C720F">
              <w:rPr>
                <w:noProof/>
                <w:webHidden/>
                <w:sz w:val="26"/>
                <w:szCs w:val="26"/>
              </w:rPr>
              <w:fldChar w:fldCharType="end"/>
            </w:r>
          </w:hyperlink>
        </w:p>
        <w:p w14:paraId="1FFC7860" w14:textId="74B342F0"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61"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Using Comparisons in Loops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_Toc168542761 \h </w:instrText>
            </w:r>
            <w:r w:rsidRPr="007C720F">
              <w:rPr>
                <w:noProof/>
                <w:webHidden/>
                <w:sz w:val="26"/>
                <w:szCs w:val="26"/>
              </w:rPr>
            </w:r>
            <w:r w:rsidRPr="007C720F">
              <w:rPr>
                <w:noProof/>
                <w:webHidden/>
                <w:sz w:val="26"/>
                <w:szCs w:val="26"/>
              </w:rPr>
              <w:fldChar w:fldCharType="separate"/>
            </w:r>
            <w:r w:rsidR="00016BED">
              <w:rPr>
                <w:noProof/>
                <w:webHidden/>
                <w:sz w:val="26"/>
                <w:szCs w:val="26"/>
              </w:rPr>
              <w:t>77</w:t>
            </w:r>
            <w:r w:rsidRPr="007C720F">
              <w:rPr>
                <w:noProof/>
                <w:webHidden/>
                <w:sz w:val="26"/>
                <w:szCs w:val="26"/>
              </w:rPr>
              <w:fldChar w:fldCharType="end"/>
            </w:r>
          </w:hyperlink>
        </w:p>
        <w:p w14:paraId="33A2AC7B" w14:textId="7303495F" w:rsidR="00804DFB" w:rsidRPr="007C720F" w:rsidRDefault="00804DFB" w:rsidP="00804DFB">
          <w:pPr>
            <w:pStyle w:val="TOC2"/>
            <w:tabs>
              <w:tab w:val="left" w:pos="1540"/>
            </w:tabs>
            <w:ind w:hanging="36"/>
            <w:rPr>
              <w:rFonts w:asciiTheme="minorHAnsi" w:eastAsiaTheme="minorEastAsia" w:hAnsiTheme="minorHAnsi" w:cstheme="minorBidi"/>
              <w:noProof/>
              <w:kern w:val="2"/>
              <w:sz w:val="28"/>
              <w:szCs w:val="28"/>
              <w:lang w:eastAsia="ja-JP"/>
              <w14:ligatures w14:val="standardContextual"/>
            </w:rPr>
          </w:pPr>
          <w:hyperlink w:anchor="_Toc168542762" w:history="1">
            <w:r w:rsidRPr="007C720F">
              <w:rPr>
                <w:rStyle w:val="Hyperlink"/>
                <w:rFonts w:cstheme="minorHAnsi"/>
                <w:noProof/>
                <w:sz w:val="28"/>
                <w:szCs w:val="26"/>
              </w:rPr>
              <w:t>12.</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8"/>
                <w:szCs w:val="26"/>
              </w:rPr>
              <w:t>Practical Loops</w:t>
            </w:r>
            <w:r w:rsidRPr="007C720F">
              <w:rPr>
                <w:noProof/>
                <w:webHidden/>
                <w:sz w:val="28"/>
                <w:szCs w:val="26"/>
              </w:rPr>
              <w:tab/>
            </w:r>
            <w:r w:rsidRPr="007C720F">
              <w:rPr>
                <w:noProof/>
                <w:webHidden/>
                <w:sz w:val="28"/>
                <w:szCs w:val="26"/>
              </w:rPr>
              <w:fldChar w:fldCharType="begin"/>
            </w:r>
            <w:r w:rsidRPr="007C720F">
              <w:rPr>
                <w:noProof/>
                <w:webHidden/>
                <w:sz w:val="28"/>
                <w:szCs w:val="26"/>
              </w:rPr>
              <w:instrText xml:space="preserve"> PAGEREF _Toc168542762 \h </w:instrText>
            </w:r>
            <w:r w:rsidRPr="007C720F">
              <w:rPr>
                <w:noProof/>
                <w:webHidden/>
                <w:sz w:val="28"/>
                <w:szCs w:val="26"/>
              </w:rPr>
            </w:r>
            <w:r w:rsidRPr="007C720F">
              <w:rPr>
                <w:noProof/>
                <w:webHidden/>
                <w:sz w:val="28"/>
                <w:szCs w:val="26"/>
              </w:rPr>
              <w:fldChar w:fldCharType="separate"/>
            </w:r>
            <w:r w:rsidR="00016BED">
              <w:rPr>
                <w:noProof/>
                <w:webHidden/>
                <w:sz w:val="28"/>
                <w:szCs w:val="26"/>
              </w:rPr>
              <w:t>78</w:t>
            </w:r>
            <w:r w:rsidRPr="007C720F">
              <w:rPr>
                <w:noProof/>
                <w:webHidden/>
                <w:sz w:val="28"/>
                <w:szCs w:val="26"/>
              </w:rPr>
              <w:fldChar w:fldCharType="end"/>
            </w:r>
          </w:hyperlink>
        </w:p>
        <w:p w14:paraId="02BFA79B" w14:textId="2E4953DB"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63"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Indexed Mode</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_Toc168542763 \h </w:instrText>
            </w:r>
            <w:r w:rsidRPr="007C720F">
              <w:rPr>
                <w:noProof/>
                <w:webHidden/>
                <w:sz w:val="26"/>
                <w:szCs w:val="26"/>
              </w:rPr>
            </w:r>
            <w:r w:rsidRPr="007C720F">
              <w:rPr>
                <w:noProof/>
                <w:webHidden/>
                <w:sz w:val="26"/>
                <w:szCs w:val="26"/>
              </w:rPr>
              <w:fldChar w:fldCharType="separate"/>
            </w:r>
            <w:r w:rsidR="00016BED">
              <w:rPr>
                <w:noProof/>
                <w:webHidden/>
                <w:sz w:val="26"/>
                <w:szCs w:val="26"/>
              </w:rPr>
              <w:t>78</w:t>
            </w:r>
            <w:r w:rsidRPr="007C720F">
              <w:rPr>
                <w:noProof/>
                <w:webHidden/>
                <w:sz w:val="26"/>
                <w:szCs w:val="26"/>
              </w:rPr>
              <w:fldChar w:fldCharType="end"/>
            </w:r>
          </w:hyperlink>
        </w:p>
        <w:p w14:paraId="0D8D8C46" w14:textId="26172573"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64"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Loading Palettes and Sprites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_Toc168542764 \h </w:instrText>
            </w:r>
            <w:r w:rsidRPr="007C720F">
              <w:rPr>
                <w:noProof/>
                <w:webHidden/>
                <w:sz w:val="26"/>
                <w:szCs w:val="26"/>
              </w:rPr>
            </w:r>
            <w:r w:rsidRPr="007C720F">
              <w:rPr>
                <w:noProof/>
                <w:webHidden/>
                <w:sz w:val="26"/>
                <w:szCs w:val="26"/>
              </w:rPr>
              <w:fldChar w:fldCharType="separate"/>
            </w:r>
            <w:r w:rsidR="00016BED">
              <w:rPr>
                <w:noProof/>
                <w:webHidden/>
                <w:sz w:val="26"/>
                <w:szCs w:val="26"/>
              </w:rPr>
              <w:t>79</w:t>
            </w:r>
            <w:r w:rsidRPr="007C720F">
              <w:rPr>
                <w:noProof/>
                <w:webHidden/>
                <w:sz w:val="26"/>
                <w:szCs w:val="26"/>
              </w:rPr>
              <w:fldChar w:fldCharType="end"/>
            </w:r>
          </w:hyperlink>
        </w:p>
        <w:p w14:paraId="0A4B1E4B" w14:textId="00E1C44C"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65"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Homework</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_Toc168542765 \h </w:instrText>
            </w:r>
            <w:r w:rsidRPr="007C720F">
              <w:rPr>
                <w:noProof/>
                <w:webHidden/>
                <w:sz w:val="26"/>
                <w:szCs w:val="26"/>
              </w:rPr>
            </w:r>
            <w:r w:rsidRPr="007C720F">
              <w:rPr>
                <w:noProof/>
                <w:webHidden/>
                <w:sz w:val="26"/>
                <w:szCs w:val="26"/>
              </w:rPr>
              <w:fldChar w:fldCharType="separate"/>
            </w:r>
            <w:r w:rsidR="00016BED">
              <w:rPr>
                <w:noProof/>
                <w:webHidden/>
                <w:sz w:val="26"/>
                <w:szCs w:val="26"/>
              </w:rPr>
              <w:t>80</w:t>
            </w:r>
            <w:r w:rsidRPr="007C720F">
              <w:rPr>
                <w:noProof/>
                <w:webHidden/>
                <w:sz w:val="26"/>
                <w:szCs w:val="26"/>
              </w:rPr>
              <w:fldChar w:fldCharType="end"/>
            </w:r>
          </w:hyperlink>
        </w:p>
        <w:p w14:paraId="7ED5EAF3" w14:textId="205F861C" w:rsidR="00804DFB" w:rsidRPr="007C720F" w:rsidRDefault="00804DFB" w:rsidP="00804DFB">
          <w:pPr>
            <w:pStyle w:val="TOC2"/>
            <w:tabs>
              <w:tab w:val="left" w:pos="1540"/>
            </w:tabs>
            <w:ind w:hanging="36"/>
            <w:rPr>
              <w:rFonts w:asciiTheme="minorHAnsi" w:eastAsiaTheme="minorEastAsia" w:hAnsiTheme="minorHAnsi" w:cstheme="minorBidi"/>
              <w:noProof/>
              <w:kern w:val="2"/>
              <w:sz w:val="28"/>
              <w:szCs w:val="28"/>
              <w:lang w:eastAsia="ja-JP"/>
              <w14:ligatures w14:val="standardContextual"/>
            </w:rPr>
          </w:pPr>
          <w:hyperlink w:anchor="_Toc168542766" w:history="1">
            <w:r w:rsidRPr="007C720F">
              <w:rPr>
                <w:rStyle w:val="Hyperlink"/>
                <w:rFonts w:cstheme="minorHAnsi"/>
                <w:noProof/>
                <w:sz w:val="28"/>
                <w:szCs w:val="26"/>
              </w:rPr>
              <w:t>13.</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8"/>
                <w:szCs w:val="26"/>
              </w:rPr>
              <w:t>Background Graphics</w:t>
            </w:r>
            <w:r w:rsidRPr="007C720F">
              <w:rPr>
                <w:noProof/>
                <w:webHidden/>
                <w:sz w:val="28"/>
                <w:szCs w:val="26"/>
              </w:rPr>
              <w:tab/>
            </w:r>
            <w:r w:rsidRPr="007C720F">
              <w:rPr>
                <w:noProof/>
                <w:webHidden/>
                <w:sz w:val="28"/>
                <w:szCs w:val="26"/>
              </w:rPr>
              <w:fldChar w:fldCharType="begin"/>
            </w:r>
            <w:r w:rsidRPr="007C720F">
              <w:rPr>
                <w:noProof/>
                <w:webHidden/>
                <w:sz w:val="28"/>
                <w:szCs w:val="26"/>
              </w:rPr>
              <w:instrText xml:space="preserve"> PAGEREF _Toc168542766 \h </w:instrText>
            </w:r>
            <w:r w:rsidRPr="007C720F">
              <w:rPr>
                <w:noProof/>
                <w:webHidden/>
                <w:sz w:val="28"/>
                <w:szCs w:val="26"/>
              </w:rPr>
            </w:r>
            <w:r w:rsidRPr="007C720F">
              <w:rPr>
                <w:noProof/>
                <w:webHidden/>
                <w:sz w:val="28"/>
                <w:szCs w:val="26"/>
              </w:rPr>
              <w:fldChar w:fldCharType="separate"/>
            </w:r>
            <w:r w:rsidR="00016BED">
              <w:rPr>
                <w:noProof/>
                <w:webHidden/>
                <w:sz w:val="28"/>
                <w:szCs w:val="26"/>
              </w:rPr>
              <w:t>81</w:t>
            </w:r>
            <w:r w:rsidRPr="007C720F">
              <w:rPr>
                <w:noProof/>
                <w:webHidden/>
                <w:sz w:val="28"/>
                <w:szCs w:val="26"/>
              </w:rPr>
              <w:fldChar w:fldCharType="end"/>
            </w:r>
          </w:hyperlink>
        </w:p>
        <w:p w14:paraId="6FA365F5" w14:textId="5DF8902E"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67"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The Background Pattern Table</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_Toc168542767 \h </w:instrText>
            </w:r>
            <w:r w:rsidRPr="007C720F">
              <w:rPr>
                <w:noProof/>
                <w:webHidden/>
                <w:sz w:val="26"/>
                <w:szCs w:val="26"/>
              </w:rPr>
            </w:r>
            <w:r w:rsidRPr="007C720F">
              <w:rPr>
                <w:noProof/>
                <w:webHidden/>
                <w:sz w:val="26"/>
                <w:szCs w:val="26"/>
              </w:rPr>
              <w:fldChar w:fldCharType="separate"/>
            </w:r>
            <w:r w:rsidR="00016BED">
              <w:rPr>
                <w:noProof/>
                <w:webHidden/>
                <w:sz w:val="26"/>
                <w:szCs w:val="26"/>
              </w:rPr>
              <w:t>81</w:t>
            </w:r>
            <w:r w:rsidRPr="007C720F">
              <w:rPr>
                <w:noProof/>
                <w:webHidden/>
                <w:sz w:val="26"/>
                <w:szCs w:val="26"/>
              </w:rPr>
              <w:fldChar w:fldCharType="end"/>
            </w:r>
          </w:hyperlink>
        </w:p>
        <w:p w14:paraId="6A8B679B" w14:textId="1DE91BA2"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68"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Writing a Nametable</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_Toc168542768 \h </w:instrText>
            </w:r>
            <w:r w:rsidRPr="007C720F">
              <w:rPr>
                <w:noProof/>
                <w:webHidden/>
                <w:sz w:val="26"/>
                <w:szCs w:val="26"/>
              </w:rPr>
            </w:r>
            <w:r w:rsidRPr="007C720F">
              <w:rPr>
                <w:noProof/>
                <w:webHidden/>
                <w:sz w:val="26"/>
                <w:szCs w:val="26"/>
              </w:rPr>
              <w:fldChar w:fldCharType="separate"/>
            </w:r>
            <w:r w:rsidR="00016BED">
              <w:rPr>
                <w:noProof/>
                <w:webHidden/>
                <w:sz w:val="26"/>
                <w:szCs w:val="26"/>
              </w:rPr>
              <w:t>82</w:t>
            </w:r>
            <w:r w:rsidRPr="007C720F">
              <w:rPr>
                <w:noProof/>
                <w:webHidden/>
                <w:sz w:val="26"/>
                <w:szCs w:val="26"/>
              </w:rPr>
              <w:fldChar w:fldCharType="end"/>
            </w:r>
          </w:hyperlink>
        </w:p>
        <w:p w14:paraId="01128C0A" w14:textId="30D85353"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69"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The Attribute Table</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_Toc168542769 \h </w:instrText>
            </w:r>
            <w:r w:rsidRPr="007C720F">
              <w:rPr>
                <w:noProof/>
                <w:webHidden/>
                <w:sz w:val="26"/>
                <w:szCs w:val="26"/>
              </w:rPr>
            </w:r>
            <w:r w:rsidRPr="007C720F">
              <w:rPr>
                <w:noProof/>
                <w:webHidden/>
                <w:sz w:val="26"/>
                <w:szCs w:val="26"/>
              </w:rPr>
              <w:fldChar w:fldCharType="separate"/>
            </w:r>
            <w:r w:rsidR="00016BED">
              <w:rPr>
                <w:noProof/>
                <w:webHidden/>
                <w:sz w:val="26"/>
                <w:szCs w:val="26"/>
              </w:rPr>
              <w:t>84</w:t>
            </w:r>
            <w:r w:rsidRPr="007C720F">
              <w:rPr>
                <w:noProof/>
                <w:webHidden/>
                <w:sz w:val="26"/>
                <w:szCs w:val="26"/>
              </w:rPr>
              <w:fldChar w:fldCharType="end"/>
            </w:r>
          </w:hyperlink>
        </w:p>
        <w:p w14:paraId="3F93103C" w14:textId="2D7E72CC"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70"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Additional Changes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_Toc168542770 \h </w:instrText>
            </w:r>
            <w:r w:rsidRPr="007C720F">
              <w:rPr>
                <w:noProof/>
                <w:webHidden/>
                <w:sz w:val="26"/>
                <w:szCs w:val="26"/>
              </w:rPr>
            </w:r>
            <w:r w:rsidRPr="007C720F">
              <w:rPr>
                <w:noProof/>
                <w:webHidden/>
                <w:sz w:val="26"/>
                <w:szCs w:val="26"/>
              </w:rPr>
              <w:fldChar w:fldCharType="separate"/>
            </w:r>
            <w:r w:rsidR="00016BED">
              <w:rPr>
                <w:noProof/>
                <w:webHidden/>
                <w:sz w:val="26"/>
                <w:szCs w:val="26"/>
              </w:rPr>
              <w:t>85</w:t>
            </w:r>
            <w:r w:rsidRPr="007C720F">
              <w:rPr>
                <w:noProof/>
                <w:webHidden/>
                <w:sz w:val="26"/>
                <w:szCs w:val="26"/>
              </w:rPr>
              <w:fldChar w:fldCharType="end"/>
            </w:r>
          </w:hyperlink>
        </w:p>
        <w:p w14:paraId="07E294E9" w14:textId="081D4D10"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71"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Using NES Lightbox Projects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_Toc168542771 \h </w:instrText>
            </w:r>
            <w:r w:rsidRPr="007C720F">
              <w:rPr>
                <w:noProof/>
                <w:webHidden/>
                <w:sz w:val="26"/>
                <w:szCs w:val="26"/>
              </w:rPr>
            </w:r>
            <w:r w:rsidRPr="007C720F">
              <w:rPr>
                <w:noProof/>
                <w:webHidden/>
                <w:sz w:val="26"/>
                <w:szCs w:val="26"/>
              </w:rPr>
              <w:fldChar w:fldCharType="separate"/>
            </w:r>
            <w:r w:rsidR="00016BED">
              <w:rPr>
                <w:noProof/>
                <w:webHidden/>
                <w:sz w:val="26"/>
                <w:szCs w:val="26"/>
              </w:rPr>
              <w:t>86</w:t>
            </w:r>
            <w:r w:rsidRPr="007C720F">
              <w:rPr>
                <w:noProof/>
                <w:webHidden/>
                <w:sz w:val="26"/>
                <w:szCs w:val="26"/>
              </w:rPr>
              <w:fldChar w:fldCharType="end"/>
            </w:r>
          </w:hyperlink>
        </w:p>
        <w:p w14:paraId="1A7755AF" w14:textId="20D9B5EB"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72"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Homework</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_Toc168542772 \h </w:instrText>
            </w:r>
            <w:r w:rsidRPr="007C720F">
              <w:rPr>
                <w:noProof/>
                <w:webHidden/>
                <w:sz w:val="26"/>
                <w:szCs w:val="26"/>
              </w:rPr>
            </w:r>
            <w:r w:rsidRPr="007C720F">
              <w:rPr>
                <w:noProof/>
                <w:webHidden/>
                <w:sz w:val="26"/>
                <w:szCs w:val="26"/>
              </w:rPr>
              <w:fldChar w:fldCharType="separate"/>
            </w:r>
            <w:r w:rsidR="00016BED">
              <w:rPr>
                <w:noProof/>
                <w:webHidden/>
                <w:sz w:val="26"/>
                <w:szCs w:val="26"/>
              </w:rPr>
              <w:t>87</w:t>
            </w:r>
            <w:r w:rsidRPr="007C720F">
              <w:rPr>
                <w:noProof/>
                <w:webHidden/>
                <w:sz w:val="26"/>
                <w:szCs w:val="26"/>
              </w:rPr>
              <w:fldChar w:fldCharType="end"/>
            </w:r>
          </w:hyperlink>
        </w:p>
        <w:p w14:paraId="6F1EE666" w14:textId="2D5F41C6" w:rsidR="00804DFB" w:rsidRPr="007C720F" w:rsidRDefault="00804DFB" w:rsidP="00804DFB">
          <w:pPr>
            <w:pStyle w:val="TOC2"/>
            <w:tabs>
              <w:tab w:val="left" w:pos="1540"/>
            </w:tabs>
            <w:ind w:hanging="36"/>
            <w:rPr>
              <w:rFonts w:asciiTheme="minorHAnsi" w:eastAsiaTheme="minorEastAsia" w:hAnsiTheme="minorHAnsi" w:cstheme="minorBidi"/>
              <w:noProof/>
              <w:kern w:val="2"/>
              <w:sz w:val="28"/>
              <w:szCs w:val="28"/>
              <w:lang w:eastAsia="ja-JP"/>
              <w14:ligatures w14:val="standardContextual"/>
            </w:rPr>
          </w:pPr>
          <w:hyperlink w:anchor="_Toc168542773" w:history="1">
            <w:r w:rsidRPr="007C720F">
              <w:rPr>
                <w:rStyle w:val="Hyperlink"/>
                <w:rFonts w:cstheme="minorHAnsi"/>
                <w:noProof/>
                <w:sz w:val="28"/>
                <w:szCs w:val="26"/>
              </w:rPr>
              <w:t>14.</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8"/>
                <w:szCs w:val="26"/>
              </w:rPr>
              <w:t>Sprite Movement</w:t>
            </w:r>
            <w:r w:rsidRPr="007C720F">
              <w:rPr>
                <w:noProof/>
                <w:webHidden/>
                <w:sz w:val="28"/>
                <w:szCs w:val="26"/>
              </w:rPr>
              <w:tab/>
            </w:r>
            <w:r w:rsidRPr="007C720F">
              <w:rPr>
                <w:noProof/>
                <w:webHidden/>
                <w:sz w:val="28"/>
                <w:szCs w:val="26"/>
              </w:rPr>
              <w:fldChar w:fldCharType="begin"/>
            </w:r>
            <w:r w:rsidRPr="007C720F">
              <w:rPr>
                <w:noProof/>
                <w:webHidden/>
                <w:sz w:val="28"/>
                <w:szCs w:val="26"/>
              </w:rPr>
              <w:instrText xml:space="preserve"> PAGEREF _Toc168542773 \h </w:instrText>
            </w:r>
            <w:r w:rsidRPr="007C720F">
              <w:rPr>
                <w:noProof/>
                <w:webHidden/>
                <w:sz w:val="28"/>
                <w:szCs w:val="26"/>
              </w:rPr>
            </w:r>
            <w:r w:rsidRPr="007C720F">
              <w:rPr>
                <w:noProof/>
                <w:webHidden/>
                <w:sz w:val="28"/>
                <w:szCs w:val="26"/>
              </w:rPr>
              <w:fldChar w:fldCharType="separate"/>
            </w:r>
            <w:r w:rsidR="00016BED">
              <w:rPr>
                <w:noProof/>
                <w:webHidden/>
                <w:sz w:val="28"/>
                <w:szCs w:val="26"/>
              </w:rPr>
              <w:t>87</w:t>
            </w:r>
            <w:r w:rsidRPr="007C720F">
              <w:rPr>
                <w:noProof/>
                <w:webHidden/>
                <w:sz w:val="28"/>
                <w:szCs w:val="26"/>
              </w:rPr>
              <w:fldChar w:fldCharType="end"/>
            </w:r>
          </w:hyperlink>
        </w:p>
        <w:p w14:paraId="0F79D05E" w14:textId="3B3E6FF2"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74"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Zero-Page RAM</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_Toc168542774 \h </w:instrText>
            </w:r>
            <w:r w:rsidRPr="007C720F">
              <w:rPr>
                <w:noProof/>
                <w:webHidden/>
                <w:sz w:val="26"/>
                <w:szCs w:val="26"/>
              </w:rPr>
            </w:r>
            <w:r w:rsidRPr="007C720F">
              <w:rPr>
                <w:noProof/>
                <w:webHidden/>
                <w:sz w:val="26"/>
                <w:szCs w:val="26"/>
              </w:rPr>
              <w:fldChar w:fldCharType="separate"/>
            </w:r>
            <w:r w:rsidR="00016BED">
              <w:rPr>
                <w:noProof/>
                <w:webHidden/>
                <w:sz w:val="26"/>
                <w:szCs w:val="26"/>
              </w:rPr>
              <w:t>87</w:t>
            </w:r>
            <w:r w:rsidRPr="007C720F">
              <w:rPr>
                <w:noProof/>
                <w:webHidden/>
                <w:sz w:val="26"/>
                <w:szCs w:val="26"/>
              </w:rPr>
              <w:fldChar w:fldCharType="end"/>
            </w:r>
          </w:hyperlink>
        </w:p>
        <w:p w14:paraId="4F3B5C9F" w14:textId="32C8F37A"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75"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Subroutines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_Toc168542775 \h </w:instrText>
            </w:r>
            <w:r w:rsidRPr="007C720F">
              <w:rPr>
                <w:noProof/>
                <w:webHidden/>
                <w:sz w:val="26"/>
                <w:szCs w:val="26"/>
              </w:rPr>
            </w:r>
            <w:r w:rsidRPr="007C720F">
              <w:rPr>
                <w:noProof/>
                <w:webHidden/>
                <w:sz w:val="26"/>
                <w:szCs w:val="26"/>
              </w:rPr>
              <w:fldChar w:fldCharType="separate"/>
            </w:r>
            <w:r w:rsidR="00016BED">
              <w:rPr>
                <w:noProof/>
                <w:webHidden/>
                <w:sz w:val="26"/>
                <w:szCs w:val="26"/>
              </w:rPr>
              <w:t>89</w:t>
            </w:r>
            <w:r w:rsidRPr="007C720F">
              <w:rPr>
                <w:noProof/>
                <w:webHidden/>
                <w:sz w:val="26"/>
                <w:szCs w:val="26"/>
              </w:rPr>
              <w:fldChar w:fldCharType="end"/>
            </w:r>
          </w:hyperlink>
        </w:p>
        <w:p w14:paraId="335D1BA0" w14:textId="1AF86E73"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76"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Subroutine Register Management</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_Toc168542776 \h </w:instrText>
            </w:r>
            <w:r w:rsidRPr="007C720F">
              <w:rPr>
                <w:noProof/>
                <w:webHidden/>
                <w:sz w:val="26"/>
                <w:szCs w:val="26"/>
              </w:rPr>
            </w:r>
            <w:r w:rsidRPr="007C720F">
              <w:rPr>
                <w:noProof/>
                <w:webHidden/>
                <w:sz w:val="26"/>
                <w:szCs w:val="26"/>
              </w:rPr>
              <w:fldChar w:fldCharType="separate"/>
            </w:r>
            <w:r w:rsidR="00016BED">
              <w:rPr>
                <w:noProof/>
                <w:webHidden/>
                <w:sz w:val="26"/>
                <w:szCs w:val="26"/>
              </w:rPr>
              <w:t>90</w:t>
            </w:r>
            <w:r w:rsidRPr="007C720F">
              <w:rPr>
                <w:noProof/>
                <w:webHidden/>
                <w:sz w:val="26"/>
                <w:szCs w:val="26"/>
              </w:rPr>
              <w:fldChar w:fldCharType="end"/>
            </w:r>
          </w:hyperlink>
        </w:p>
        <w:p w14:paraId="15F99721" w14:textId="129193CD"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77"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Your First Subroutine: Drawing the Player</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_Toc168542777 \h </w:instrText>
            </w:r>
            <w:r w:rsidRPr="007C720F">
              <w:rPr>
                <w:noProof/>
                <w:webHidden/>
                <w:sz w:val="26"/>
                <w:szCs w:val="26"/>
              </w:rPr>
            </w:r>
            <w:r w:rsidRPr="007C720F">
              <w:rPr>
                <w:noProof/>
                <w:webHidden/>
                <w:sz w:val="26"/>
                <w:szCs w:val="26"/>
              </w:rPr>
              <w:fldChar w:fldCharType="separate"/>
            </w:r>
            <w:r w:rsidR="00016BED">
              <w:rPr>
                <w:noProof/>
                <w:webHidden/>
                <w:sz w:val="26"/>
                <w:szCs w:val="26"/>
              </w:rPr>
              <w:t>91</w:t>
            </w:r>
            <w:r w:rsidRPr="007C720F">
              <w:rPr>
                <w:noProof/>
                <w:webHidden/>
                <w:sz w:val="26"/>
                <w:szCs w:val="26"/>
              </w:rPr>
              <w:fldChar w:fldCharType="end"/>
            </w:r>
          </w:hyperlink>
        </w:p>
        <w:p w14:paraId="232783D6" w14:textId="26E043A0"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78"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Putting It All Together</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_Toc168542778 \h </w:instrText>
            </w:r>
            <w:r w:rsidRPr="007C720F">
              <w:rPr>
                <w:noProof/>
                <w:webHidden/>
                <w:sz w:val="26"/>
                <w:szCs w:val="26"/>
              </w:rPr>
            </w:r>
            <w:r w:rsidRPr="007C720F">
              <w:rPr>
                <w:noProof/>
                <w:webHidden/>
                <w:sz w:val="26"/>
                <w:szCs w:val="26"/>
              </w:rPr>
              <w:fldChar w:fldCharType="separate"/>
            </w:r>
            <w:r w:rsidR="00016BED">
              <w:rPr>
                <w:noProof/>
                <w:webHidden/>
                <w:sz w:val="26"/>
                <w:szCs w:val="26"/>
              </w:rPr>
              <w:t>94</w:t>
            </w:r>
            <w:r w:rsidRPr="007C720F">
              <w:rPr>
                <w:noProof/>
                <w:webHidden/>
                <w:sz w:val="26"/>
                <w:szCs w:val="26"/>
              </w:rPr>
              <w:fldChar w:fldCharType="end"/>
            </w:r>
          </w:hyperlink>
        </w:p>
        <w:p w14:paraId="3DF98115" w14:textId="7E00D5FE"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79"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Homework</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_Toc168542779 \h </w:instrText>
            </w:r>
            <w:r w:rsidRPr="007C720F">
              <w:rPr>
                <w:noProof/>
                <w:webHidden/>
                <w:sz w:val="26"/>
                <w:szCs w:val="26"/>
              </w:rPr>
            </w:r>
            <w:r w:rsidRPr="007C720F">
              <w:rPr>
                <w:noProof/>
                <w:webHidden/>
                <w:sz w:val="26"/>
                <w:szCs w:val="26"/>
              </w:rPr>
              <w:fldChar w:fldCharType="separate"/>
            </w:r>
            <w:r w:rsidR="00016BED">
              <w:rPr>
                <w:noProof/>
                <w:webHidden/>
                <w:sz w:val="26"/>
                <w:szCs w:val="26"/>
              </w:rPr>
              <w:t>97</w:t>
            </w:r>
            <w:r w:rsidRPr="007C720F">
              <w:rPr>
                <w:noProof/>
                <w:webHidden/>
                <w:sz w:val="26"/>
                <w:szCs w:val="26"/>
              </w:rPr>
              <w:fldChar w:fldCharType="end"/>
            </w:r>
          </w:hyperlink>
        </w:p>
        <w:p w14:paraId="27D9E264" w14:textId="07D7685D" w:rsidR="00804DFB" w:rsidRPr="007C720F" w:rsidRDefault="00804DFB" w:rsidP="00804DFB">
          <w:pPr>
            <w:pStyle w:val="TOC2"/>
            <w:tabs>
              <w:tab w:val="left" w:pos="1540"/>
            </w:tabs>
            <w:ind w:hanging="36"/>
            <w:rPr>
              <w:rFonts w:asciiTheme="minorHAnsi" w:eastAsiaTheme="minorEastAsia" w:hAnsiTheme="minorHAnsi" w:cstheme="minorBidi"/>
              <w:noProof/>
              <w:kern w:val="2"/>
              <w:sz w:val="28"/>
              <w:szCs w:val="28"/>
              <w:lang w:eastAsia="ja-JP"/>
              <w14:ligatures w14:val="standardContextual"/>
            </w:rPr>
          </w:pPr>
          <w:hyperlink w:anchor="_Toc168542780" w:history="1">
            <w:r w:rsidRPr="007C720F">
              <w:rPr>
                <w:rStyle w:val="Hyperlink"/>
                <w:rFonts w:cstheme="minorHAnsi"/>
                <w:noProof/>
                <w:sz w:val="28"/>
                <w:szCs w:val="26"/>
              </w:rPr>
              <w:t>15.</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8"/>
                <w:szCs w:val="26"/>
              </w:rPr>
              <w:t>Background Scrolling</w:t>
            </w:r>
            <w:r w:rsidRPr="007C720F">
              <w:rPr>
                <w:noProof/>
                <w:webHidden/>
                <w:sz w:val="28"/>
                <w:szCs w:val="26"/>
              </w:rPr>
              <w:tab/>
            </w:r>
            <w:r w:rsidRPr="007C720F">
              <w:rPr>
                <w:noProof/>
                <w:webHidden/>
                <w:sz w:val="28"/>
                <w:szCs w:val="26"/>
              </w:rPr>
              <w:fldChar w:fldCharType="begin"/>
            </w:r>
            <w:r w:rsidRPr="007C720F">
              <w:rPr>
                <w:noProof/>
                <w:webHidden/>
                <w:sz w:val="28"/>
                <w:szCs w:val="26"/>
              </w:rPr>
              <w:instrText xml:space="preserve"> PAGEREF _Toc168542780 \h </w:instrText>
            </w:r>
            <w:r w:rsidRPr="007C720F">
              <w:rPr>
                <w:noProof/>
                <w:webHidden/>
                <w:sz w:val="28"/>
                <w:szCs w:val="26"/>
              </w:rPr>
            </w:r>
            <w:r w:rsidRPr="007C720F">
              <w:rPr>
                <w:noProof/>
                <w:webHidden/>
                <w:sz w:val="28"/>
                <w:szCs w:val="26"/>
              </w:rPr>
              <w:fldChar w:fldCharType="separate"/>
            </w:r>
            <w:r w:rsidR="00016BED">
              <w:rPr>
                <w:noProof/>
                <w:webHidden/>
                <w:sz w:val="28"/>
                <w:szCs w:val="26"/>
              </w:rPr>
              <w:t>98</w:t>
            </w:r>
            <w:r w:rsidRPr="007C720F">
              <w:rPr>
                <w:noProof/>
                <w:webHidden/>
                <w:sz w:val="28"/>
                <w:szCs w:val="26"/>
              </w:rPr>
              <w:fldChar w:fldCharType="end"/>
            </w:r>
          </w:hyperlink>
        </w:p>
        <w:p w14:paraId="6CCECF0C" w14:textId="31461659"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81"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Using PPUSCROLL</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_Toc168542781 \h </w:instrText>
            </w:r>
            <w:r w:rsidRPr="007C720F">
              <w:rPr>
                <w:noProof/>
                <w:webHidden/>
                <w:sz w:val="26"/>
                <w:szCs w:val="26"/>
              </w:rPr>
            </w:r>
            <w:r w:rsidRPr="007C720F">
              <w:rPr>
                <w:noProof/>
                <w:webHidden/>
                <w:sz w:val="26"/>
                <w:szCs w:val="26"/>
              </w:rPr>
              <w:fldChar w:fldCharType="separate"/>
            </w:r>
            <w:r w:rsidR="00016BED">
              <w:rPr>
                <w:noProof/>
                <w:webHidden/>
                <w:sz w:val="26"/>
                <w:szCs w:val="26"/>
              </w:rPr>
              <w:t>98</w:t>
            </w:r>
            <w:r w:rsidRPr="007C720F">
              <w:rPr>
                <w:noProof/>
                <w:webHidden/>
                <w:sz w:val="26"/>
                <w:szCs w:val="26"/>
              </w:rPr>
              <w:fldChar w:fldCharType="end"/>
            </w:r>
          </w:hyperlink>
        </w:p>
        <w:p w14:paraId="54E9EC74" w14:textId="2EABA347"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82"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Camera Systems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_Toc168542782 \h </w:instrText>
            </w:r>
            <w:r w:rsidRPr="007C720F">
              <w:rPr>
                <w:noProof/>
                <w:webHidden/>
                <w:sz w:val="26"/>
                <w:szCs w:val="26"/>
              </w:rPr>
            </w:r>
            <w:r w:rsidRPr="007C720F">
              <w:rPr>
                <w:noProof/>
                <w:webHidden/>
                <w:sz w:val="26"/>
                <w:szCs w:val="26"/>
              </w:rPr>
              <w:fldChar w:fldCharType="separate"/>
            </w:r>
            <w:r w:rsidR="00016BED">
              <w:rPr>
                <w:noProof/>
                <w:webHidden/>
                <w:sz w:val="26"/>
                <w:szCs w:val="26"/>
              </w:rPr>
              <w:t>99</w:t>
            </w:r>
            <w:r w:rsidRPr="007C720F">
              <w:rPr>
                <w:noProof/>
                <w:webHidden/>
                <w:sz w:val="26"/>
                <w:szCs w:val="26"/>
              </w:rPr>
              <w:fldChar w:fldCharType="end"/>
            </w:r>
          </w:hyperlink>
        </w:p>
        <w:p w14:paraId="2D2109F7" w14:textId="684FBCC8"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83"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Setting up backgrounds for scrolling</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_Toc168542783 \h </w:instrText>
            </w:r>
            <w:r w:rsidRPr="007C720F">
              <w:rPr>
                <w:noProof/>
                <w:webHidden/>
                <w:sz w:val="26"/>
                <w:szCs w:val="26"/>
              </w:rPr>
            </w:r>
            <w:r w:rsidRPr="007C720F">
              <w:rPr>
                <w:noProof/>
                <w:webHidden/>
                <w:sz w:val="26"/>
                <w:szCs w:val="26"/>
              </w:rPr>
              <w:fldChar w:fldCharType="separate"/>
            </w:r>
            <w:r w:rsidR="00016BED">
              <w:rPr>
                <w:noProof/>
                <w:webHidden/>
                <w:sz w:val="26"/>
                <w:szCs w:val="26"/>
              </w:rPr>
              <w:t>102</w:t>
            </w:r>
            <w:r w:rsidRPr="007C720F">
              <w:rPr>
                <w:noProof/>
                <w:webHidden/>
                <w:sz w:val="26"/>
                <w:szCs w:val="26"/>
              </w:rPr>
              <w:fldChar w:fldCharType="end"/>
            </w:r>
          </w:hyperlink>
        </w:p>
        <w:p w14:paraId="67880AD1" w14:textId="5E6BB25B"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84"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Implementing autoscroll</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_Toc168542784 \h </w:instrText>
            </w:r>
            <w:r w:rsidRPr="007C720F">
              <w:rPr>
                <w:noProof/>
                <w:webHidden/>
                <w:sz w:val="26"/>
                <w:szCs w:val="26"/>
              </w:rPr>
            </w:r>
            <w:r w:rsidRPr="007C720F">
              <w:rPr>
                <w:noProof/>
                <w:webHidden/>
                <w:sz w:val="26"/>
                <w:szCs w:val="26"/>
              </w:rPr>
              <w:fldChar w:fldCharType="separate"/>
            </w:r>
            <w:r w:rsidR="00016BED">
              <w:rPr>
                <w:noProof/>
                <w:webHidden/>
                <w:sz w:val="26"/>
                <w:szCs w:val="26"/>
              </w:rPr>
              <w:t>106</w:t>
            </w:r>
            <w:r w:rsidRPr="007C720F">
              <w:rPr>
                <w:noProof/>
                <w:webHidden/>
                <w:sz w:val="26"/>
                <w:szCs w:val="26"/>
              </w:rPr>
              <w:fldChar w:fldCharType="end"/>
            </w:r>
          </w:hyperlink>
        </w:p>
        <w:p w14:paraId="6913D5B4" w14:textId="59E0A12B"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85"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Logical Filters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_Toc168542785 \h </w:instrText>
            </w:r>
            <w:r w:rsidRPr="007C720F">
              <w:rPr>
                <w:noProof/>
                <w:webHidden/>
                <w:sz w:val="26"/>
                <w:szCs w:val="26"/>
              </w:rPr>
            </w:r>
            <w:r w:rsidRPr="007C720F">
              <w:rPr>
                <w:noProof/>
                <w:webHidden/>
                <w:sz w:val="26"/>
                <w:szCs w:val="26"/>
              </w:rPr>
              <w:fldChar w:fldCharType="separate"/>
            </w:r>
            <w:r w:rsidR="00016BED">
              <w:rPr>
                <w:noProof/>
                <w:webHidden/>
                <w:sz w:val="26"/>
                <w:szCs w:val="26"/>
              </w:rPr>
              <w:t>108</w:t>
            </w:r>
            <w:r w:rsidRPr="007C720F">
              <w:rPr>
                <w:noProof/>
                <w:webHidden/>
                <w:sz w:val="26"/>
                <w:szCs w:val="26"/>
              </w:rPr>
              <w:fldChar w:fldCharType="end"/>
            </w:r>
          </w:hyperlink>
        </w:p>
        <w:p w14:paraId="38FA5C2B" w14:textId="55FCA2D9"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86"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Wrapping up</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_Toc168542786 \h </w:instrText>
            </w:r>
            <w:r w:rsidRPr="007C720F">
              <w:rPr>
                <w:noProof/>
                <w:webHidden/>
                <w:sz w:val="26"/>
                <w:szCs w:val="26"/>
              </w:rPr>
            </w:r>
            <w:r w:rsidRPr="007C720F">
              <w:rPr>
                <w:noProof/>
                <w:webHidden/>
                <w:sz w:val="26"/>
                <w:szCs w:val="26"/>
              </w:rPr>
              <w:fldChar w:fldCharType="separate"/>
            </w:r>
            <w:r w:rsidR="00016BED">
              <w:rPr>
                <w:noProof/>
                <w:webHidden/>
                <w:sz w:val="26"/>
                <w:szCs w:val="26"/>
              </w:rPr>
              <w:t>109</w:t>
            </w:r>
            <w:r w:rsidRPr="007C720F">
              <w:rPr>
                <w:noProof/>
                <w:webHidden/>
                <w:sz w:val="26"/>
                <w:szCs w:val="26"/>
              </w:rPr>
              <w:fldChar w:fldCharType="end"/>
            </w:r>
          </w:hyperlink>
        </w:p>
        <w:p w14:paraId="77AEA82C" w14:textId="1D0C1ED4"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87" w:history="1">
            <w:r w:rsidRPr="007C720F">
              <w:rPr>
                <w:rStyle w:val="Hyperlink"/>
                <w:rFonts w:ascii="Wingdings" w:hAnsi="Wingdings" w:cstheme="minorHAnsi"/>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rFonts w:cstheme="minorHAnsi"/>
                <w:noProof/>
                <w:sz w:val="26"/>
                <w:szCs w:val="26"/>
              </w:rPr>
              <w:t>Homework</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_Toc168542787 \h </w:instrText>
            </w:r>
            <w:r w:rsidRPr="007C720F">
              <w:rPr>
                <w:noProof/>
                <w:webHidden/>
                <w:sz w:val="26"/>
                <w:szCs w:val="26"/>
              </w:rPr>
            </w:r>
            <w:r w:rsidRPr="007C720F">
              <w:rPr>
                <w:noProof/>
                <w:webHidden/>
                <w:sz w:val="26"/>
                <w:szCs w:val="26"/>
              </w:rPr>
              <w:fldChar w:fldCharType="separate"/>
            </w:r>
            <w:r w:rsidR="00016BED">
              <w:rPr>
                <w:noProof/>
                <w:webHidden/>
                <w:sz w:val="26"/>
                <w:szCs w:val="26"/>
              </w:rPr>
              <w:t>110</w:t>
            </w:r>
            <w:r w:rsidRPr="007C720F">
              <w:rPr>
                <w:noProof/>
                <w:webHidden/>
                <w:sz w:val="26"/>
                <w:szCs w:val="26"/>
              </w:rPr>
              <w:fldChar w:fldCharType="end"/>
            </w:r>
          </w:hyperlink>
        </w:p>
        <w:p w14:paraId="027695ED" w14:textId="3A2AB222" w:rsidR="00804DFB" w:rsidRPr="007C720F" w:rsidRDefault="00804DFB">
          <w:pPr>
            <w:pStyle w:val="TOC1"/>
            <w:rPr>
              <w:rFonts w:asciiTheme="minorHAnsi" w:eastAsiaTheme="minorEastAsia" w:hAnsiTheme="minorHAnsi" w:cstheme="minorBidi"/>
              <w:b w:val="0"/>
              <w:bCs w:val="0"/>
              <w:kern w:val="2"/>
              <w:sz w:val="28"/>
              <w:szCs w:val="28"/>
              <w:lang w:eastAsia="ja-JP"/>
              <w14:ligatures w14:val="standardContextual"/>
            </w:rPr>
          </w:pPr>
          <w:hyperlink w:anchor="_Toc168542788" w:history="1">
            <w:r w:rsidRPr="007C720F">
              <w:rPr>
                <w:rStyle w:val="Hyperlink"/>
                <w:sz w:val="30"/>
                <w:szCs w:val="26"/>
              </w:rPr>
              <w:t>Part III: Gameplay</w:t>
            </w:r>
            <w:r w:rsidRPr="007C720F">
              <w:rPr>
                <w:webHidden/>
                <w:sz w:val="30"/>
                <w:szCs w:val="26"/>
              </w:rPr>
              <w:tab/>
            </w:r>
            <w:r w:rsidRPr="007C720F">
              <w:rPr>
                <w:webHidden/>
                <w:sz w:val="30"/>
                <w:szCs w:val="26"/>
              </w:rPr>
              <w:fldChar w:fldCharType="begin"/>
            </w:r>
            <w:r w:rsidRPr="007C720F">
              <w:rPr>
                <w:webHidden/>
                <w:sz w:val="30"/>
                <w:szCs w:val="26"/>
              </w:rPr>
              <w:instrText xml:space="preserve"> PAGEREF _Toc168542788 \h </w:instrText>
            </w:r>
            <w:r w:rsidRPr="007C720F">
              <w:rPr>
                <w:webHidden/>
                <w:sz w:val="30"/>
                <w:szCs w:val="26"/>
              </w:rPr>
            </w:r>
            <w:r w:rsidRPr="007C720F">
              <w:rPr>
                <w:webHidden/>
                <w:sz w:val="30"/>
                <w:szCs w:val="26"/>
              </w:rPr>
              <w:fldChar w:fldCharType="separate"/>
            </w:r>
            <w:r w:rsidR="00016BED">
              <w:rPr>
                <w:webHidden/>
                <w:sz w:val="30"/>
                <w:szCs w:val="26"/>
              </w:rPr>
              <w:t>111</w:t>
            </w:r>
            <w:r w:rsidRPr="007C720F">
              <w:rPr>
                <w:webHidden/>
                <w:sz w:val="30"/>
                <w:szCs w:val="26"/>
              </w:rPr>
              <w:fldChar w:fldCharType="end"/>
            </w:r>
          </w:hyperlink>
        </w:p>
        <w:p w14:paraId="1A6254FB" w14:textId="15A38172" w:rsidR="00804DFB" w:rsidRPr="007C720F" w:rsidRDefault="00804DFB" w:rsidP="00804DFB">
          <w:pPr>
            <w:pStyle w:val="TOC2"/>
            <w:tabs>
              <w:tab w:val="left" w:pos="1540"/>
            </w:tabs>
            <w:ind w:hanging="36"/>
            <w:rPr>
              <w:rFonts w:asciiTheme="minorHAnsi" w:eastAsiaTheme="minorEastAsia" w:hAnsiTheme="minorHAnsi" w:cstheme="minorBidi"/>
              <w:noProof/>
              <w:kern w:val="2"/>
              <w:sz w:val="28"/>
              <w:szCs w:val="28"/>
              <w:lang w:eastAsia="ja-JP"/>
              <w14:ligatures w14:val="standardContextual"/>
            </w:rPr>
          </w:pPr>
          <w:hyperlink w:anchor="_Toc168542789" w:history="1">
            <w:r w:rsidRPr="007C720F">
              <w:rPr>
                <w:rStyle w:val="Hyperlink"/>
                <w:noProof/>
                <w:sz w:val="28"/>
                <w:szCs w:val="26"/>
              </w:rPr>
              <w:t>16.</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noProof/>
                <w:sz w:val="28"/>
                <w:szCs w:val="26"/>
              </w:rPr>
              <w:t>Controller Input</w:t>
            </w:r>
            <w:r w:rsidRPr="007C720F">
              <w:rPr>
                <w:noProof/>
                <w:webHidden/>
                <w:sz w:val="28"/>
                <w:szCs w:val="26"/>
              </w:rPr>
              <w:tab/>
            </w:r>
            <w:r w:rsidRPr="007C720F">
              <w:rPr>
                <w:noProof/>
                <w:webHidden/>
                <w:sz w:val="28"/>
                <w:szCs w:val="26"/>
              </w:rPr>
              <w:fldChar w:fldCharType="begin"/>
            </w:r>
            <w:r w:rsidRPr="007C720F">
              <w:rPr>
                <w:noProof/>
                <w:webHidden/>
                <w:sz w:val="28"/>
                <w:szCs w:val="26"/>
              </w:rPr>
              <w:instrText xml:space="preserve"> PAGEREF _Toc168542789 \h </w:instrText>
            </w:r>
            <w:r w:rsidRPr="007C720F">
              <w:rPr>
                <w:noProof/>
                <w:webHidden/>
                <w:sz w:val="28"/>
                <w:szCs w:val="26"/>
              </w:rPr>
            </w:r>
            <w:r w:rsidRPr="007C720F">
              <w:rPr>
                <w:noProof/>
                <w:webHidden/>
                <w:sz w:val="28"/>
                <w:szCs w:val="26"/>
              </w:rPr>
              <w:fldChar w:fldCharType="separate"/>
            </w:r>
            <w:r w:rsidR="00016BED">
              <w:rPr>
                <w:noProof/>
                <w:webHidden/>
                <w:sz w:val="28"/>
                <w:szCs w:val="26"/>
              </w:rPr>
              <w:t>111</w:t>
            </w:r>
            <w:r w:rsidRPr="007C720F">
              <w:rPr>
                <w:noProof/>
                <w:webHidden/>
                <w:sz w:val="28"/>
                <w:szCs w:val="26"/>
              </w:rPr>
              <w:fldChar w:fldCharType="end"/>
            </w:r>
          </w:hyperlink>
        </w:p>
        <w:p w14:paraId="4962D749" w14:textId="563F0B9E"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90" w:history="1">
            <w:r w:rsidRPr="007C720F">
              <w:rPr>
                <w:rStyle w:val="Hyperlink"/>
                <w:rFonts w:ascii="Wingdings" w:hAnsi="Wingdings"/>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noProof/>
                <w:sz w:val="26"/>
                <w:szCs w:val="26"/>
              </w:rPr>
              <w:t>A History of Controllers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_Toc168542790 \h </w:instrText>
            </w:r>
            <w:r w:rsidRPr="007C720F">
              <w:rPr>
                <w:noProof/>
                <w:webHidden/>
                <w:sz w:val="26"/>
                <w:szCs w:val="26"/>
              </w:rPr>
            </w:r>
            <w:r w:rsidRPr="007C720F">
              <w:rPr>
                <w:noProof/>
                <w:webHidden/>
                <w:sz w:val="26"/>
                <w:szCs w:val="26"/>
              </w:rPr>
              <w:fldChar w:fldCharType="separate"/>
            </w:r>
            <w:r w:rsidR="00016BED">
              <w:rPr>
                <w:noProof/>
                <w:webHidden/>
                <w:sz w:val="26"/>
                <w:szCs w:val="26"/>
              </w:rPr>
              <w:t>111</w:t>
            </w:r>
            <w:r w:rsidRPr="007C720F">
              <w:rPr>
                <w:noProof/>
                <w:webHidden/>
                <w:sz w:val="26"/>
                <w:szCs w:val="26"/>
              </w:rPr>
              <w:fldChar w:fldCharType="end"/>
            </w:r>
          </w:hyperlink>
        </w:p>
        <w:p w14:paraId="6FE9DB8A" w14:textId="5A1DAE2D"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91" w:history="1">
            <w:r w:rsidRPr="007C720F">
              <w:rPr>
                <w:rStyle w:val="Hyperlink"/>
                <w:rFonts w:ascii="Wingdings" w:hAnsi="Wingdings"/>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noProof/>
                <w:sz w:val="26"/>
                <w:szCs w:val="26"/>
              </w:rPr>
              <w:t>Controller Hardware</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_Toc168542791 \h </w:instrText>
            </w:r>
            <w:r w:rsidRPr="007C720F">
              <w:rPr>
                <w:noProof/>
                <w:webHidden/>
                <w:sz w:val="26"/>
                <w:szCs w:val="26"/>
              </w:rPr>
            </w:r>
            <w:r w:rsidRPr="007C720F">
              <w:rPr>
                <w:noProof/>
                <w:webHidden/>
                <w:sz w:val="26"/>
                <w:szCs w:val="26"/>
              </w:rPr>
              <w:fldChar w:fldCharType="separate"/>
            </w:r>
            <w:r w:rsidR="00016BED">
              <w:rPr>
                <w:noProof/>
                <w:webHidden/>
                <w:sz w:val="26"/>
                <w:szCs w:val="26"/>
              </w:rPr>
              <w:t>111</w:t>
            </w:r>
            <w:r w:rsidRPr="007C720F">
              <w:rPr>
                <w:noProof/>
                <w:webHidden/>
                <w:sz w:val="26"/>
                <w:szCs w:val="26"/>
              </w:rPr>
              <w:fldChar w:fldCharType="end"/>
            </w:r>
          </w:hyperlink>
        </w:p>
        <w:p w14:paraId="79983D08" w14:textId="59DE7292"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92" w:history="1">
            <w:r w:rsidRPr="007C720F">
              <w:rPr>
                <w:rStyle w:val="Hyperlink"/>
                <w:rFonts w:ascii="Wingdings" w:hAnsi="Wingdings"/>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noProof/>
                <w:sz w:val="26"/>
                <w:szCs w:val="26"/>
              </w:rPr>
              <w:t>Bit Shifts and Rotations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_Toc168542792 \h </w:instrText>
            </w:r>
            <w:r w:rsidRPr="007C720F">
              <w:rPr>
                <w:noProof/>
                <w:webHidden/>
                <w:sz w:val="26"/>
                <w:szCs w:val="26"/>
              </w:rPr>
            </w:r>
            <w:r w:rsidRPr="007C720F">
              <w:rPr>
                <w:noProof/>
                <w:webHidden/>
                <w:sz w:val="26"/>
                <w:szCs w:val="26"/>
              </w:rPr>
              <w:fldChar w:fldCharType="separate"/>
            </w:r>
            <w:r w:rsidR="00016BED">
              <w:rPr>
                <w:noProof/>
                <w:webHidden/>
                <w:sz w:val="26"/>
                <w:szCs w:val="26"/>
              </w:rPr>
              <w:t>111</w:t>
            </w:r>
            <w:r w:rsidRPr="007C720F">
              <w:rPr>
                <w:noProof/>
                <w:webHidden/>
                <w:sz w:val="26"/>
                <w:szCs w:val="26"/>
              </w:rPr>
              <w:fldChar w:fldCharType="end"/>
            </w:r>
          </w:hyperlink>
        </w:p>
        <w:p w14:paraId="606A5E81" w14:textId="76171EF6"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93" w:history="1">
            <w:r w:rsidRPr="007C720F">
              <w:rPr>
                <w:rStyle w:val="Hyperlink"/>
                <w:rFonts w:ascii="Wingdings" w:hAnsi="Wingdings"/>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noProof/>
                <w:sz w:val="26"/>
                <w:szCs w:val="26"/>
              </w:rPr>
              <w:t>Using Controller Data</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_Toc168542793 \h </w:instrText>
            </w:r>
            <w:r w:rsidRPr="007C720F">
              <w:rPr>
                <w:noProof/>
                <w:webHidden/>
                <w:sz w:val="26"/>
                <w:szCs w:val="26"/>
              </w:rPr>
            </w:r>
            <w:r w:rsidRPr="007C720F">
              <w:rPr>
                <w:noProof/>
                <w:webHidden/>
                <w:sz w:val="26"/>
                <w:szCs w:val="26"/>
              </w:rPr>
              <w:fldChar w:fldCharType="separate"/>
            </w:r>
            <w:r w:rsidR="00016BED">
              <w:rPr>
                <w:noProof/>
                <w:webHidden/>
                <w:sz w:val="26"/>
                <w:szCs w:val="26"/>
              </w:rPr>
              <w:t>111</w:t>
            </w:r>
            <w:r w:rsidRPr="007C720F">
              <w:rPr>
                <w:noProof/>
                <w:webHidden/>
                <w:sz w:val="26"/>
                <w:szCs w:val="26"/>
              </w:rPr>
              <w:fldChar w:fldCharType="end"/>
            </w:r>
          </w:hyperlink>
        </w:p>
        <w:p w14:paraId="6BB86BC7" w14:textId="0A32F9A4"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94" w:history="1">
            <w:r w:rsidRPr="007C720F">
              <w:rPr>
                <w:rStyle w:val="Hyperlink"/>
                <w:rFonts w:ascii="Wingdings" w:hAnsi="Wingdings"/>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noProof/>
                <w:sz w:val="26"/>
                <w:szCs w:val="26"/>
              </w:rPr>
              <w:t>Homework</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_Toc168542794 \h </w:instrText>
            </w:r>
            <w:r w:rsidRPr="007C720F">
              <w:rPr>
                <w:noProof/>
                <w:webHidden/>
                <w:sz w:val="26"/>
                <w:szCs w:val="26"/>
              </w:rPr>
            </w:r>
            <w:r w:rsidRPr="007C720F">
              <w:rPr>
                <w:noProof/>
                <w:webHidden/>
                <w:sz w:val="26"/>
                <w:szCs w:val="26"/>
              </w:rPr>
              <w:fldChar w:fldCharType="separate"/>
            </w:r>
            <w:r w:rsidR="00016BED">
              <w:rPr>
                <w:noProof/>
                <w:webHidden/>
                <w:sz w:val="26"/>
                <w:szCs w:val="26"/>
              </w:rPr>
              <w:t>111</w:t>
            </w:r>
            <w:r w:rsidRPr="007C720F">
              <w:rPr>
                <w:noProof/>
                <w:webHidden/>
                <w:sz w:val="26"/>
                <w:szCs w:val="26"/>
              </w:rPr>
              <w:fldChar w:fldCharType="end"/>
            </w:r>
          </w:hyperlink>
        </w:p>
        <w:p w14:paraId="1D0BA73C" w14:textId="6A857C30" w:rsidR="00804DFB" w:rsidRPr="007C720F" w:rsidRDefault="00804DFB" w:rsidP="00804DFB">
          <w:pPr>
            <w:pStyle w:val="TOC2"/>
            <w:tabs>
              <w:tab w:val="left" w:pos="1540"/>
            </w:tabs>
            <w:ind w:hanging="36"/>
            <w:rPr>
              <w:rFonts w:asciiTheme="minorHAnsi" w:eastAsiaTheme="minorEastAsia" w:hAnsiTheme="minorHAnsi" w:cstheme="minorBidi"/>
              <w:noProof/>
              <w:kern w:val="2"/>
              <w:sz w:val="28"/>
              <w:szCs w:val="28"/>
              <w:lang w:eastAsia="ja-JP"/>
              <w14:ligatures w14:val="standardContextual"/>
            </w:rPr>
          </w:pPr>
          <w:hyperlink w:anchor="_Toc168542795" w:history="1">
            <w:r w:rsidRPr="007C720F">
              <w:rPr>
                <w:rStyle w:val="Hyperlink"/>
                <w:noProof/>
                <w:sz w:val="28"/>
                <w:szCs w:val="26"/>
              </w:rPr>
              <w:t>17.</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noProof/>
                <w:sz w:val="28"/>
                <w:szCs w:val="26"/>
              </w:rPr>
              <w:t>Object Pools</w:t>
            </w:r>
            <w:r w:rsidRPr="007C720F">
              <w:rPr>
                <w:noProof/>
                <w:webHidden/>
                <w:sz w:val="28"/>
                <w:szCs w:val="26"/>
              </w:rPr>
              <w:tab/>
            </w:r>
            <w:r w:rsidRPr="007C720F">
              <w:rPr>
                <w:noProof/>
                <w:webHidden/>
                <w:sz w:val="28"/>
                <w:szCs w:val="26"/>
              </w:rPr>
              <w:fldChar w:fldCharType="begin"/>
            </w:r>
            <w:r w:rsidRPr="007C720F">
              <w:rPr>
                <w:noProof/>
                <w:webHidden/>
                <w:sz w:val="28"/>
                <w:szCs w:val="26"/>
              </w:rPr>
              <w:instrText xml:space="preserve"> PAGEREF _Toc168542795 \h </w:instrText>
            </w:r>
            <w:r w:rsidRPr="007C720F">
              <w:rPr>
                <w:noProof/>
                <w:webHidden/>
                <w:sz w:val="28"/>
                <w:szCs w:val="26"/>
              </w:rPr>
            </w:r>
            <w:r w:rsidRPr="007C720F">
              <w:rPr>
                <w:noProof/>
                <w:webHidden/>
                <w:sz w:val="28"/>
                <w:szCs w:val="26"/>
              </w:rPr>
              <w:fldChar w:fldCharType="separate"/>
            </w:r>
            <w:r w:rsidR="00016BED">
              <w:rPr>
                <w:noProof/>
                <w:webHidden/>
                <w:sz w:val="28"/>
                <w:szCs w:val="26"/>
              </w:rPr>
              <w:t>111</w:t>
            </w:r>
            <w:r w:rsidRPr="007C720F">
              <w:rPr>
                <w:noProof/>
                <w:webHidden/>
                <w:sz w:val="28"/>
                <w:szCs w:val="26"/>
              </w:rPr>
              <w:fldChar w:fldCharType="end"/>
            </w:r>
          </w:hyperlink>
        </w:p>
        <w:p w14:paraId="631B58AD" w14:textId="213BAF5C"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96" w:history="1">
            <w:r w:rsidRPr="007C720F">
              <w:rPr>
                <w:rStyle w:val="Hyperlink"/>
                <w:rFonts w:ascii="Wingdings" w:hAnsi="Wingdings"/>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noProof/>
                <w:sz w:val="26"/>
                <w:szCs w:val="26"/>
              </w:rPr>
              <w:t>Why Pooling?</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_Toc168542796 \h </w:instrText>
            </w:r>
            <w:r w:rsidRPr="007C720F">
              <w:rPr>
                <w:noProof/>
                <w:webHidden/>
                <w:sz w:val="26"/>
                <w:szCs w:val="26"/>
              </w:rPr>
            </w:r>
            <w:r w:rsidRPr="007C720F">
              <w:rPr>
                <w:noProof/>
                <w:webHidden/>
                <w:sz w:val="26"/>
                <w:szCs w:val="26"/>
              </w:rPr>
              <w:fldChar w:fldCharType="separate"/>
            </w:r>
            <w:r w:rsidR="00016BED">
              <w:rPr>
                <w:noProof/>
                <w:webHidden/>
                <w:sz w:val="26"/>
                <w:szCs w:val="26"/>
              </w:rPr>
              <w:t>111</w:t>
            </w:r>
            <w:r w:rsidRPr="007C720F">
              <w:rPr>
                <w:noProof/>
                <w:webHidden/>
                <w:sz w:val="26"/>
                <w:szCs w:val="26"/>
              </w:rPr>
              <w:fldChar w:fldCharType="end"/>
            </w:r>
          </w:hyperlink>
        </w:p>
        <w:p w14:paraId="2B25C150" w14:textId="1E145BE6"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97" w:history="1">
            <w:r w:rsidRPr="007C720F">
              <w:rPr>
                <w:rStyle w:val="Hyperlink"/>
                <w:rFonts w:ascii="Wingdings" w:hAnsi="Wingdings"/>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noProof/>
                <w:sz w:val="26"/>
                <w:szCs w:val="26"/>
              </w:rPr>
              <w:t>Designing Pools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_Toc168542797 \h </w:instrText>
            </w:r>
            <w:r w:rsidRPr="007C720F">
              <w:rPr>
                <w:noProof/>
                <w:webHidden/>
                <w:sz w:val="26"/>
                <w:szCs w:val="26"/>
              </w:rPr>
            </w:r>
            <w:r w:rsidRPr="007C720F">
              <w:rPr>
                <w:noProof/>
                <w:webHidden/>
                <w:sz w:val="26"/>
                <w:szCs w:val="26"/>
              </w:rPr>
              <w:fldChar w:fldCharType="separate"/>
            </w:r>
            <w:r w:rsidR="00016BED">
              <w:rPr>
                <w:noProof/>
                <w:webHidden/>
                <w:sz w:val="26"/>
                <w:szCs w:val="26"/>
              </w:rPr>
              <w:t>111</w:t>
            </w:r>
            <w:r w:rsidRPr="007C720F">
              <w:rPr>
                <w:noProof/>
                <w:webHidden/>
                <w:sz w:val="26"/>
                <w:szCs w:val="26"/>
              </w:rPr>
              <w:fldChar w:fldCharType="end"/>
            </w:r>
          </w:hyperlink>
        </w:p>
        <w:p w14:paraId="6275D315" w14:textId="06808DCA"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98" w:history="1">
            <w:r w:rsidRPr="007C720F">
              <w:rPr>
                <w:rStyle w:val="Hyperlink"/>
                <w:rFonts w:ascii="Wingdings" w:hAnsi="Wingdings"/>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noProof/>
                <w:sz w:val="26"/>
                <w:szCs w:val="26"/>
              </w:rPr>
              <w:t>Implementing object pools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_Toc168542798 \h </w:instrText>
            </w:r>
            <w:r w:rsidRPr="007C720F">
              <w:rPr>
                <w:noProof/>
                <w:webHidden/>
                <w:sz w:val="26"/>
                <w:szCs w:val="26"/>
              </w:rPr>
            </w:r>
            <w:r w:rsidRPr="007C720F">
              <w:rPr>
                <w:noProof/>
                <w:webHidden/>
                <w:sz w:val="26"/>
                <w:szCs w:val="26"/>
              </w:rPr>
              <w:fldChar w:fldCharType="separate"/>
            </w:r>
            <w:r w:rsidR="00016BED">
              <w:rPr>
                <w:noProof/>
                <w:webHidden/>
                <w:sz w:val="26"/>
                <w:szCs w:val="26"/>
              </w:rPr>
              <w:t>111</w:t>
            </w:r>
            <w:r w:rsidRPr="007C720F">
              <w:rPr>
                <w:noProof/>
                <w:webHidden/>
                <w:sz w:val="26"/>
                <w:szCs w:val="26"/>
              </w:rPr>
              <w:fldChar w:fldCharType="end"/>
            </w:r>
          </w:hyperlink>
        </w:p>
        <w:p w14:paraId="5D2FAF3C" w14:textId="0ECFEB8C"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799" w:history="1">
            <w:r w:rsidRPr="007C720F">
              <w:rPr>
                <w:rStyle w:val="Hyperlink"/>
                <w:rFonts w:ascii="Wingdings" w:hAnsi="Wingdings"/>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noProof/>
                <w:sz w:val="26"/>
                <w:szCs w:val="26"/>
              </w:rPr>
              <w:t>Moving code from NMI to main</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_Toc168542799 \h </w:instrText>
            </w:r>
            <w:r w:rsidRPr="007C720F">
              <w:rPr>
                <w:noProof/>
                <w:webHidden/>
                <w:sz w:val="26"/>
                <w:szCs w:val="26"/>
              </w:rPr>
            </w:r>
            <w:r w:rsidRPr="007C720F">
              <w:rPr>
                <w:noProof/>
                <w:webHidden/>
                <w:sz w:val="26"/>
                <w:szCs w:val="26"/>
              </w:rPr>
              <w:fldChar w:fldCharType="separate"/>
            </w:r>
            <w:r w:rsidR="00016BED">
              <w:rPr>
                <w:noProof/>
                <w:webHidden/>
                <w:sz w:val="26"/>
                <w:szCs w:val="26"/>
              </w:rPr>
              <w:t>111</w:t>
            </w:r>
            <w:r w:rsidRPr="007C720F">
              <w:rPr>
                <w:noProof/>
                <w:webHidden/>
                <w:sz w:val="26"/>
                <w:szCs w:val="26"/>
              </w:rPr>
              <w:fldChar w:fldCharType="end"/>
            </w:r>
          </w:hyperlink>
        </w:p>
        <w:p w14:paraId="09626C23" w14:textId="6F27540C"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800" w:history="1">
            <w:r w:rsidRPr="007C720F">
              <w:rPr>
                <w:rStyle w:val="Hyperlink"/>
                <w:rFonts w:ascii="Wingdings" w:hAnsi="Wingdings"/>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noProof/>
                <w:sz w:val="26"/>
                <w:szCs w:val="26"/>
              </w:rPr>
              <w:t>Enemy routines</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_Toc168542800 \h </w:instrText>
            </w:r>
            <w:r w:rsidRPr="007C720F">
              <w:rPr>
                <w:noProof/>
                <w:webHidden/>
                <w:sz w:val="26"/>
                <w:szCs w:val="26"/>
              </w:rPr>
            </w:r>
            <w:r w:rsidRPr="007C720F">
              <w:rPr>
                <w:noProof/>
                <w:webHidden/>
                <w:sz w:val="26"/>
                <w:szCs w:val="26"/>
              </w:rPr>
              <w:fldChar w:fldCharType="separate"/>
            </w:r>
            <w:r w:rsidR="00016BED">
              <w:rPr>
                <w:noProof/>
                <w:webHidden/>
                <w:sz w:val="26"/>
                <w:szCs w:val="26"/>
              </w:rPr>
              <w:t>111</w:t>
            </w:r>
            <w:r w:rsidRPr="007C720F">
              <w:rPr>
                <w:noProof/>
                <w:webHidden/>
                <w:sz w:val="26"/>
                <w:szCs w:val="26"/>
              </w:rPr>
              <w:fldChar w:fldCharType="end"/>
            </w:r>
          </w:hyperlink>
        </w:p>
        <w:p w14:paraId="1FDB3E4D" w14:textId="19D556E9"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801" w:history="1">
            <w:r w:rsidRPr="007C720F">
              <w:rPr>
                <w:rStyle w:val="Hyperlink"/>
                <w:rFonts w:ascii="Wingdings" w:hAnsi="Wingdings"/>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noProof/>
                <w:sz w:val="26"/>
                <w:szCs w:val="26"/>
              </w:rPr>
              <w:t>Spawning enemies via object pool</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_Toc168542801 \h </w:instrText>
            </w:r>
            <w:r w:rsidRPr="007C720F">
              <w:rPr>
                <w:noProof/>
                <w:webHidden/>
                <w:sz w:val="26"/>
                <w:szCs w:val="26"/>
              </w:rPr>
            </w:r>
            <w:r w:rsidRPr="007C720F">
              <w:rPr>
                <w:noProof/>
                <w:webHidden/>
                <w:sz w:val="26"/>
                <w:szCs w:val="26"/>
              </w:rPr>
              <w:fldChar w:fldCharType="separate"/>
            </w:r>
            <w:r w:rsidR="00016BED">
              <w:rPr>
                <w:noProof/>
                <w:webHidden/>
                <w:sz w:val="26"/>
                <w:szCs w:val="26"/>
              </w:rPr>
              <w:t>111</w:t>
            </w:r>
            <w:r w:rsidRPr="007C720F">
              <w:rPr>
                <w:noProof/>
                <w:webHidden/>
                <w:sz w:val="26"/>
                <w:szCs w:val="26"/>
              </w:rPr>
              <w:fldChar w:fldCharType="end"/>
            </w:r>
          </w:hyperlink>
        </w:p>
        <w:p w14:paraId="38F1E3AB" w14:textId="026E24CE" w:rsidR="00804DFB" w:rsidRPr="007C720F" w:rsidRDefault="00804DFB" w:rsidP="00804DFB">
          <w:pPr>
            <w:pStyle w:val="TOC3"/>
            <w:tabs>
              <w:tab w:val="left" w:pos="1760"/>
            </w:tabs>
            <w:ind w:hanging="36"/>
            <w:rPr>
              <w:rFonts w:asciiTheme="minorHAnsi" w:eastAsiaTheme="minorEastAsia" w:hAnsiTheme="minorHAnsi" w:cstheme="minorBidi"/>
              <w:noProof/>
              <w:kern w:val="2"/>
              <w:sz w:val="28"/>
              <w:szCs w:val="28"/>
              <w:lang w:eastAsia="ja-JP"/>
              <w14:ligatures w14:val="standardContextual"/>
            </w:rPr>
          </w:pPr>
          <w:hyperlink w:anchor="_Toc168542802" w:history="1">
            <w:r w:rsidRPr="007C720F">
              <w:rPr>
                <w:rStyle w:val="Hyperlink"/>
                <w:rFonts w:ascii="Wingdings" w:hAnsi="Wingdings"/>
                <w:noProof/>
                <w:sz w:val="26"/>
                <w:szCs w:val="26"/>
              </w:rPr>
              <w:t></w:t>
            </w:r>
            <w:r w:rsidRPr="007C720F">
              <w:rPr>
                <w:rFonts w:asciiTheme="minorHAnsi" w:eastAsiaTheme="minorEastAsia" w:hAnsiTheme="minorHAnsi" w:cstheme="minorBidi"/>
                <w:noProof/>
                <w:kern w:val="2"/>
                <w:sz w:val="28"/>
                <w:szCs w:val="28"/>
                <w:lang w:eastAsia="ja-JP"/>
                <w14:ligatures w14:val="standardContextual"/>
              </w:rPr>
              <w:tab/>
            </w:r>
            <w:r w:rsidRPr="007C720F">
              <w:rPr>
                <w:rStyle w:val="Hyperlink"/>
                <w:noProof/>
                <w:sz w:val="26"/>
                <w:szCs w:val="26"/>
              </w:rPr>
              <w:t>Homework</w:t>
            </w:r>
            <w:r w:rsidRPr="007C720F">
              <w:rPr>
                <w:noProof/>
                <w:webHidden/>
                <w:sz w:val="26"/>
                <w:szCs w:val="26"/>
              </w:rPr>
              <w:tab/>
            </w:r>
            <w:r w:rsidRPr="007C720F">
              <w:rPr>
                <w:noProof/>
                <w:webHidden/>
                <w:sz w:val="26"/>
                <w:szCs w:val="26"/>
              </w:rPr>
              <w:fldChar w:fldCharType="begin"/>
            </w:r>
            <w:r w:rsidRPr="007C720F">
              <w:rPr>
                <w:noProof/>
                <w:webHidden/>
                <w:sz w:val="26"/>
                <w:szCs w:val="26"/>
              </w:rPr>
              <w:instrText xml:space="preserve"> PAGEREF _Toc168542802 \h </w:instrText>
            </w:r>
            <w:r w:rsidRPr="007C720F">
              <w:rPr>
                <w:noProof/>
                <w:webHidden/>
                <w:sz w:val="26"/>
                <w:szCs w:val="26"/>
              </w:rPr>
            </w:r>
            <w:r w:rsidRPr="007C720F">
              <w:rPr>
                <w:noProof/>
                <w:webHidden/>
                <w:sz w:val="26"/>
                <w:szCs w:val="26"/>
              </w:rPr>
              <w:fldChar w:fldCharType="separate"/>
            </w:r>
            <w:r w:rsidR="00016BED">
              <w:rPr>
                <w:noProof/>
                <w:webHidden/>
                <w:sz w:val="26"/>
                <w:szCs w:val="26"/>
              </w:rPr>
              <w:t>111</w:t>
            </w:r>
            <w:r w:rsidRPr="007C720F">
              <w:rPr>
                <w:noProof/>
                <w:webHidden/>
                <w:sz w:val="26"/>
                <w:szCs w:val="26"/>
              </w:rPr>
              <w:fldChar w:fldCharType="end"/>
            </w:r>
          </w:hyperlink>
        </w:p>
        <w:p w14:paraId="301ED1FA" w14:textId="32B7ECD7" w:rsidR="00206ACB" w:rsidRPr="00206ACB" w:rsidRDefault="00206ACB">
          <w:r w:rsidRPr="007C720F">
            <w:rPr>
              <w:rFonts w:cs="Times New Roman"/>
              <w:b/>
              <w:bCs/>
              <w:noProof/>
              <w:kern w:val="0"/>
              <w:sz w:val="28"/>
              <w:szCs w:val="26"/>
              <w:lang w:eastAsia="en-US"/>
            </w:rPr>
            <w:fldChar w:fldCharType="end"/>
          </w:r>
        </w:p>
      </w:sdtContent>
    </w:sdt>
    <w:p w14:paraId="2E98A183" w14:textId="3078FB34" w:rsidR="007C720F" w:rsidRDefault="007C720F">
      <w:pPr>
        <w:widowControl/>
        <w:kinsoku/>
        <w:overflowPunct/>
        <w:autoSpaceDE/>
        <w:autoSpaceDN/>
        <w:spacing w:before="0" w:after="160" w:line="259" w:lineRule="auto"/>
        <w:ind w:firstLine="0"/>
        <w:jc w:val="left"/>
        <w:rPr>
          <w:rFonts w:cstheme="minorHAnsi"/>
        </w:rPr>
      </w:pPr>
      <w:bookmarkStart w:id="2" w:name="_Toc168542693"/>
      <w:r>
        <w:rPr>
          <w:rFonts w:cstheme="minorHAnsi"/>
        </w:rPr>
        <w:br w:type="page"/>
      </w:r>
    </w:p>
    <w:p w14:paraId="5C665A01" w14:textId="527AE691" w:rsidR="008C1294" w:rsidRPr="00206ACB" w:rsidRDefault="008C1294" w:rsidP="003A4010">
      <w:pPr>
        <w:pStyle w:val="Heading1"/>
        <w:rPr>
          <w:rFonts w:cstheme="minorHAnsi"/>
          <w:kern w:val="0"/>
          <w:lang w:eastAsia="ja-JP"/>
        </w:rPr>
      </w:pPr>
      <w:r w:rsidRPr="00206ACB">
        <w:rPr>
          <w:rFonts w:cstheme="minorHAnsi"/>
        </w:rPr>
        <w:lastRenderedPageBreak/>
        <w:t>Part</w:t>
      </w:r>
      <w:r w:rsidR="00AC466E" w:rsidRPr="00206ACB">
        <w:rPr>
          <w:rFonts w:cstheme="minorHAnsi"/>
        </w:rPr>
        <w:t xml:space="preserve"> </w:t>
      </w:r>
      <w:r w:rsidRPr="00206ACB">
        <w:rPr>
          <w:rFonts w:cstheme="minorHAnsi"/>
        </w:rPr>
        <w:t>I:</w:t>
      </w:r>
      <w:r w:rsidR="00AC466E" w:rsidRPr="00206ACB">
        <w:rPr>
          <w:rFonts w:cstheme="minorHAnsi"/>
        </w:rPr>
        <w:t xml:space="preserve"> </w:t>
      </w:r>
      <w:r w:rsidRPr="00206ACB">
        <w:rPr>
          <w:rFonts w:cstheme="minorHAnsi"/>
        </w:rPr>
        <w:t>The</w:t>
      </w:r>
      <w:r w:rsidR="00AC466E" w:rsidRPr="00206ACB">
        <w:rPr>
          <w:rFonts w:cstheme="minorHAnsi"/>
        </w:rPr>
        <w:t xml:space="preserve"> </w:t>
      </w:r>
      <w:r w:rsidRPr="00206ACB">
        <w:rPr>
          <w:rFonts w:cstheme="minorHAnsi"/>
        </w:rPr>
        <w:t>Setup</w:t>
      </w:r>
      <w:bookmarkEnd w:id="1"/>
      <w:bookmarkEnd w:id="2"/>
    </w:p>
    <w:p w14:paraId="589BDF63" w14:textId="67B9C74C" w:rsidR="00396CE8" w:rsidRPr="00206ACB" w:rsidRDefault="003C0E2D" w:rsidP="003A4010">
      <w:pPr>
        <w:pStyle w:val="Heading2"/>
        <w:rPr>
          <w:rFonts w:cstheme="minorHAnsi"/>
        </w:rPr>
      </w:pPr>
      <w:bookmarkStart w:id="3" w:name="_Toc168434183"/>
      <w:bookmarkStart w:id="4" w:name="_Toc168542694"/>
      <w:r w:rsidRPr="00206ACB">
        <w:rPr>
          <w:rFonts w:cstheme="minorHAnsi"/>
        </w:rPr>
        <w:t>Introduction</w:t>
      </w:r>
      <w:bookmarkEnd w:id="3"/>
      <w:bookmarkEnd w:id="4"/>
    </w:p>
    <w:p w14:paraId="22A72F2A" w14:textId="3B8B879F" w:rsidR="000E51FE" w:rsidRPr="00206ACB" w:rsidRDefault="00396CE8" w:rsidP="009944E9">
      <w:pPr>
        <w:rPr>
          <w:rFonts w:cstheme="minorHAnsi"/>
          <w:szCs w:val="26"/>
        </w:rPr>
      </w:pPr>
      <w:r w:rsidRPr="00206ACB">
        <w:rPr>
          <w:rFonts w:cstheme="minorHAnsi"/>
          <w:szCs w:val="26"/>
        </w:rPr>
        <w:t>Sometime</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fall</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1990,</w:t>
      </w:r>
      <w:r w:rsidR="00AC466E" w:rsidRPr="00206ACB">
        <w:rPr>
          <w:rFonts w:cstheme="minorHAnsi"/>
          <w:szCs w:val="26"/>
        </w:rPr>
        <w:t xml:space="preserve"> </w:t>
      </w:r>
      <w:r w:rsidRPr="00206ACB">
        <w:rPr>
          <w:rFonts w:cstheme="minorHAnsi"/>
          <w:szCs w:val="26"/>
        </w:rPr>
        <w:t>my</w:t>
      </w:r>
      <w:r w:rsidR="00AC466E" w:rsidRPr="00206ACB">
        <w:rPr>
          <w:rFonts w:cstheme="minorHAnsi"/>
          <w:szCs w:val="26"/>
        </w:rPr>
        <w:t xml:space="preserve"> </w:t>
      </w:r>
      <w:r w:rsidRPr="00206ACB">
        <w:rPr>
          <w:rFonts w:cstheme="minorHAnsi"/>
          <w:szCs w:val="26"/>
        </w:rPr>
        <w:t>parents</w:t>
      </w:r>
      <w:r w:rsidR="00AC466E" w:rsidRPr="00206ACB">
        <w:rPr>
          <w:rFonts w:cstheme="minorHAnsi"/>
          <w:szCs w:val="26"/>
        </w:rPr>
        <w:t xml:space="preserve"> </w:t>
      </w:r>
      <w:r w:rsidRPr="00206ACB">
        <w:rPr>
          <w:rFonts w:cstheme="minorHAnsi"/>
          <w:szCs w:val="26"/>
        </w:rPr>
        <w:t>gave</w:t>
      </w:r>
      <w:r w:rsidR="00AC466E" w:rsidRPr="00206ACB">
        <w:rPr>
          <w:rFonts w:cstheme="minorHAnsi"/>
          <w:szCs w:val="26"/>
        </w:rPr>
        <w:t xml:space="preserve"> </w:t>
      </w:r>
      <w:r w:rsidRPr="00206ACB">
        <w:rPr>
          <w:rFonts w:cstheme="minorHAnsi"/>
          <w:szCs w:val="26"/>
        </w:rPr>
        <w:t>me</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Nintendo</w:t>
      </w:r>
      <w:r w:rsidR="00AC466E" w:rsidRPr="00206ACB">
        <w:rPr>
          <w:rFonts w:cstheme="minorHAnsi"/>
          <w:szCs w:val="26"/>
        </w:rPr>
        <w:t xml:space="preserve"> </w:t>
      </w:r>
      <w:r w:rsidRPr="00206ACB">
        <w:rPr>
          <w:rFonts w:cstheme="minorHAnsi"/>
          <w:szCs w:val="26"/>
        </w:rPr>
        <w:t>Entertainment</w:t>
      </w:r>
      <w:r w:rsidR="00AC466E" w:rsidRPr="00206ACB">
        <w:rPr>
          <w:rFonts w:cstheme="minorHAnsi"/>
          <w:szCs w:val="26"/>
        </w:rPr>
        <w:t xml:space="preserve"> </w:t>
      </w:r>
      <w:r w:rsidRPr="00206ACB">
        <w:rPr>
          <w:rFonts w:cstheme="minorHAnsi"/>
          <w:szCs w:val="26"/>
        </w:rPr>
        <w:t>System</w:t>
      </w:r>
      <w:r w:rsidR="00AC466E" w:rsidRPr="00206ACB">
        <w:rPr>
          <w:rFonts w:cstheme="minorHAnsi"/>
          <w:szCs w:val="26"/>
        </w:rPr>
        <w:t xml:space="preserve"> </w:t>
      </w:r>
      <w:r w:rsidRPr="00206ACB">
        <w:rPr>
          <w:rFonts w:cstheme="minorHAnsi"/>
          <w:szCs w:val="26"/>
        </w:rPr>
        <w:t>Action</w:t>
      </w:r>
      <w:r w:rsidR="00AC466E" w:rsidRPr="00206ACB">
        <w:rPr>
          <w:rFonts w:cstheme="minorHAnsi"/>
          <w:szCs w:val="26"/>
        </w:rPr>
        <w:t xml:space="preserve"> </w:t>
      </w:r>
      <w:r w:rsidRPr="00206ACB">
        <w:rPr>
          <w:rFonts w:cstheme="minorHAnsi"/>
          <w:szCs w:val="26"/>
        </w:rPr>
        <w:t>Set:</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grey,</w:t>
      </w:r>
      <w:r w:rsidR="00AC466E" w:rsidRPr="00206ACB">
        <w:rPr>
          <w:rFonts w:cstheme="minorHAnsi"/>
          <w:szCs w:val="26"/>
        </w:rPr>
        <w:t xml:space="preserve"> </w:t>
      </w:r>
      <w:r w:rsidRPr="00206ACB">
        <w:rPr>
          <w:rFonts w:cstheme="minorHAnsi"/>
          <w:szCs w:val="26"/>
        </w:rPr>
        <w:t>boxy</w:t>
      </w:r>
      <w:r w:rsidR="00AC466E" w:rsidRPr="00206ACB">
        <w:rPr>
          <w:rFonts w:cstheme="minorHAnsi"/>
          <w:szCs w:val="26"/>
        </w:rPr>
        <w:t xml:space="preserve"> </w:t>
      </w:r>
      <w:r w:rsidRPr="00206ACB">
        <w:rPr>
          <w:rFonts w:cstheme="minorHAnsi"/>
          <w:szCs w:val="26"/>
        </w:rPr>
        <w:t>Control</w:t>
      </w:r>
      <w:r w:rsidR="00AC466E" w:rsidRPr="00206ACB">
        <w:rPr>
          <w:rFonts w:cstheme="minorHAnsi"/>
          <w:szCs w:val="26"/>
        </w:rPr>
        <w:t xml:space="preserve"> </w:t>
      </w:r>
      <w:r w:rsidRPr="00206ACB">
        <w:rPr>
          <w:rFonts w:cstheme="minorHAnsi"/>
          <w:szCs w:val="26"/>
        </w:rPr>
        <w:t>Deck,</w:t>
      </w:r>
      <w:r w:rsidR="00AC466E" w:rsidRPr="00206ACB">
        <w:rPr>
          <w:rFonts w:cstheme="minorHAnsi"/>
          <w:szCs w:val="26"/>
        </w:rPr>
        <w:t xml:space="preserve"> </w:t>
      </w:r>
      <w:r w:rsidRPr="00206ACB">
        <w:rPr>
          <w:rFonts w:cstheme="minorHAnsi"/>
          <w:szCs w:val="26"/>
        </w:rPr>
        <w:t>two</w:t>
      </w:r>
      <w:r w:rsidR="00AC466E" w:rsidRPr="00206ACB">
        <w:rPr>
          <w:rFonts w:cstheme="minorHAnsi"/>
          <w:szCs w:val="26"/>
        </w:rPr>
        <w:t xml:space="preserve"> </w:t>
      </w:r>
      <w:r w:rsidRPr="00206ACB">
        <w:rPr>
          <w:rFonts w:cstheme="minorHAnsi"/>
          <w:szCs w:val="26"/>
        </w:rPr>
        <w:t>controllers,</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bright</w:t>
      </w:r>
      <w:r w:rsidR="00AC466E" w:rsidRPr="00206ACB">
        <w:rPr>
          <w:rFonts w:cstheme="minorHAnsi"/>
          <w:szCs w:val="26"/>
        </w:rPr>
        <w:t xml:space="preserve"> </w:t>
      </w:r>
      <w:r w:rsidRPr="00206ACB">
        <w:rPr>
          <w:rFonts w:cstheme="minorHAnsi"/>
          <w:szCs w:val="26"/>
        </w:rPr>
        <w:t>orange</w:t>
      </w:r>
      <w:r w:rsidR="00AC466E" w:rsidRPr="00206ACB">
        <w:rPr>
          <w:rFonts w:cstheme="minorHAnsi"/>
          <w:szCs w:val="26"/>
        </w:rPr>
        <w:t xml:space="preserve"> </w:t>
      </w:r>
      <w:r w:rsidRPr="00206ACB">
        <w:rPr>
          <w:rFonts w:cstheme="minorHAnsi"/>
          <w:szCs w:val="26"/>
        </w:rPr>
        <w:t>"Zapper"</w:t>
      </w:r>
      <w:r w:rsidR="00AC466E" w:rsidRPr="00206ACB">
        <w:rPr>
          <w:rFonts w:cstheme="minorHAnsi"/>
          <w:szCs w:val="26"/>
        </w:rPr>
        <w:t xml:space="preserve"> </w:t>
      </w:r>
      <w:r w:rsidRPr="00206ACB">
        <w:rPr>
          <w:rFonts w:cstheme="minorHAnsi"/>
          <w:szCs w:val="26"/>
        </w:rPr>
        <w:t>light</w:t>
      </w:r>
      <w:r w:rsidR="00AC466E" w:rsidRPr="00206ACB">
        <w:rPr>
          <w:rFonts w:cstheme="minorHAnsi"/>
          <w:szCs w:val="26"/>
        </w:rPr>
        <w:t xml:space="preserve"> </w:t>
      </w:r>
      <w:r w:rsidRPr="00206ACB">
        <w:rPr>
          <w:rFonts w:cstheme="minorHAnsi"/>
          <w:szCs w:val="26"/>
        </w:rPr>
        <w:t>gun,</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cartridge</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contained</w:t>
      </w:r>
      <w:r w:rsidR="00AC466E" w:rsidRPr="00206ACB">
        <w:rPr>
          <w:rFonts w:cstheme="minorHAnsi"/>
          <w:szCs w:val="26"/>
        </w:rPr>
        <w:t xml:space="preserve"> </w:t>
      </w:r>
      <w:r w:rsidRPr="00206ACB">
        <w:rPr>
          <w:rFonts w:cstheme="minorHAnsi"/>
          <w:szCs w:val="26"/>
        </w:rPr>
        <w:t>both</w:t>
      </w:r>
      <w:r w:rsidR="00AC466E" w:rsidRPr="00206ACB">
        <w:rPr>
          <w:rFonts w:cstheme="minorHAnsi"/>
          <w:szCs w:val="26"/>
        </w:rPr>
        <w:t xml:space="preserve"> </w:t>
      </w:r>
      <w:r w:rsidRPr="00206ACB">
        <w:rPr>
          <w:rStyle w:val="Emphasis"/>
          <w:rFonts w:cstheme="minorHAnsi"/>
          <w:color w:val="111111"/>
          <w:szCs w:val="26"/>
        </w:rPr>
        <w:t>Super</w:t>
      </w:r>
      <w:r w:rsidR="00AC466E" w:rsidRPr="00206ACB">
        <w:rPr>
          <w:rStyle w:val="Emphasis"/>
          <w:rFonts w:cstheme="minorHAnsi"/>
          <w:color w:val="111111"/>
          <w:szCs w:val="26"/>
        </w:rPr>
        <w:t xml:space="preserve"> </w:t>
      </w:r>
      <w:r w:rsidRPr="00206ACB">
        <w:rPr>
          <w:rStyle w:val="Emphasis"/>
          <w:rFonts w:cstheme="minorHAnsi"/>
          <w:color w:val="111111"/>
          <w:szCs w:val="26"/>
        </w:rPr>
        <w:t>Mario</w:t>
      </w:r>
      <w:r w:rsidR="00AC466E" w:rsidRPr="00206ACB">
        <w:rPr>
          <w:rStyle w:val="Emphasis"/>
          <w:rFonts w:cstheme="minorHAnsi"/>
          <w:color w:val="111111"/>
          <w:szCs w:val="26"/>
        </w:rPr>
        <w:t xml:space="preserve"> </w:t>
      </w:r>
      <w:r w:rsidRPr="00206ACB">
        <w:rPr>
          <w:rStyle w:val="Emphasis"/>
          <w:rFonts w:cstheme="minorHAnsi"/>
          <w:color w:val="111111"/>
          <w:szCs w:val="26"/>
        </w:rPr>
        <w:t>Bros.</w:t>
      </w:r>
      <w:r w:rsidR="00AC466E" w:rsidRPr="00206ACB">
        <w:rPr>
          <w:rStyle w:val="Emphasis"/>
          <w:rFonts w:cstheme="minorHAnsi"/>
          <w:color w:val="111111"/>
          <w:szCs w:val="26"/>
        </w:rPr>
        <w:t xml:space="preserve"> </w:t>
      </w:r>
      <w:r w:rsidRPr="00206ACB">
        <w:rPr>
          <w:rFonts w:cstheme="minorHAnsi"/>
          <w:szCs w:val="26"/>
        </w:rPr>
        <w:t>and</w:t>
      </w:r>
      <w:r w:rsidR="00AC466E" w:rsidRPr="00206ACB">
        <w:rPr>
          <w:rFonts w:cstheme="minorHAnsi"/>
          <w:szCs w:val="26"/>
        </w:rPr>
        <w:t xml:space="preserve"> </w:t>
      </w:r>
      <w:r w:rsidRPr="00206ACB">
        <w:rPr>
          <w:rStyle w:val="Emphasis"/>
          <w:rFonts w:cstheme="minorHAnsi"/>
          <w:color w:val="111111"/>
          <w:szCs w:val="26"/>
        </w:rPr>
        <w:t>Duck</w:t>
      </w:r>
      <w:r w:rsidR="00AC466E" w:rsidRPr="00206ACB">
        <w:rPr>
          <w:rStyle w:val="Emphasis"/>
          <w:rFonts w:cstheme="minorHAnsi"/>
          <w:color w:val="111111"/>
          <w:szCs w:val="26"/>
        </w:rPr>
        <w:t xml:space="preserve"> </w:t>
      </w:r>
      <w:r w:rsidRPr="00206ACB">
        <w:rPr>
          <w:rStyle w:val="Emphasis"/>
          <w:rFonts w:cstheme="minorHAnsi"/>
          <w:color w:val="111111"/>
          <w:szCs w:val="26"/>
        </w:rPr>
        <w:t>Hunt</w:t>
      </w:r>
      <w:r w:rsidRPr="00206ACB">
        <w:rPr>
          <w:rFonts w:cstheme="minorHAnsi"/>
          <w:szCs w:val="26"/>
        </w:rPr>
        <w:t>.</w:t>
      </w:r>
    </w:p>
    <w:p w14:paraId="5397492D" w14:textId="5F5D2BB5" w:rsidR="00CC3DDD" w:rsidRPr="00206ACB" w:rsidRDefault="00A936DB" w:rsidP="00177C77">
      <w:pPr>
        <w:ind w:firstLine="0"/>
        <w:jc w:val="center"/>
        <w:rPr>
          <w:rFonts w:cstheme="minorHAnsi"/>
          <w:szCs w:val="26"/>
        </w:rPr>
      </w:pPr>
      <w:r>
        <w:rPr>
          <w:rFonts w:cstheme="minorHAnsi"/>
          <w:noProof/>
          <w:szCs w:val="26"/>
        </w:rPr>
        <w:drawing>
          <wp:inline distT="0" distB="0" distL="0" distR="0" wp14:anchorId="7F0622E6" wp14:editId="4F1A30F7">
            <wp:extent cx="2858814" cy="1554480"/>
            <wp:effectExtent l="0" t="0" r="0" b="0"/>
            <wp:docPr id="10030221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8814" cy="1554480"/>
                    </a:xfrm>
                    <a:prstGeom prst="rect">
                      <a:avLst/>
                    </a:prstGeom>
                    <a:noFill/>
                  </pic:spPr>
                </pic:pic>
              </a:graphicData>
            </a:graphic>
          </wp:inline>
        </w:drawing>
      </w:r>
    </w:p>
    <w:p w14:paraId="1563D18F" w14:textId="40FF82A3" w:rsidR="00CC3DDD" w:rsidRPr="00206ACB" w:rsidRDefault="00396CE8" w:rsidP="00177C77">
      <w:pPr>
        <w:ind w:firstLine="0"/>
        <w:jc w:val="center"/>
        <w:rPr>
          <w:rStyle w:val="marginnote"/>
          <w:rFonts w:cstheme="minorHAnsi"/>
          <w:color w:val="111111"/>
          <w:szCs w:val="26"/>
        </w:rPr>
      </w:pP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console</w:t>
      </w:r>
      <w:r w:rsidR="00AC466E" w:rsidRPr="00206ACB">
        <w:rPr>
          <w:rStyle w:val="marginnote"/>
          <w:rFonts w:cstheme="minorHAnsi"/>
          <w:color w:val="111111"/>
          <w:szCs w:val="26"/>
        </w:rPr>
        <w:t xml:space="preserve"> </w:t>
      </w:r>
      <w:r w:rsidRPr="00206ACB">
        <w:rPr>
          <w:rStyle w:val="marginnote"/>
          <w:rFonts w:cstheme="minorHAnsi"/>
          <w:color w:val="111111"/>
          <w:szCs w:val="26"/>
        </w:rPr>
        <w:t>with</w:t>
      </w:r>
      <w:r w:rsidR="00AC466E" w:rsidRPr="00206ACB">
        <w:rPr>
          <w:rStyle w:val="marginnote"/>
          <w:rFonts w:cstheme="minorHAnsi"/>
          <w:color w:val="111111"/>
          <w:szCs w:val="26"/>
        </w:rPr>
        <w:t xml:space="preserve"> </w:t>
      </w:r>
      <w:r w:rsidRPr="00206ACB">
        <w:rPr>
          <w:rStyle w:val="marginnote"/>
          <w:rFonts w:cstheme="minorHAnsi"/>
          <w:color w:val="111111"/>
          <w:szCs w:val="26"/>
        </w:rPr>
        <w:t>one</w:t>
      </w:r>
      <w:r w:rsidR="00AC466E" w:rsidRPr="00206ACB">
        <w:rPr>
          <w:rStyle w:val="marginnote"/>
          <w:rFonts w:cstheme="minorHAnsi"/>
          <w:color w:val="111111"/>
          <w:szCs w:val="26"/>
        </w:rPr>
        <w:t xml:space="preserve"> </w:t>
      </w:r>
      <w:r w:rsidRPr="00206ACB">
        <w:rPr>
          <w:rStyle w:val="marginnote"/>
          <w:rFonts w:cstheme="minorHAnsi"/>
          <w:color w:val="111111"/>
          <w:szCs w:val="26"/>
        </w:rPr>
        <w:t>controller.</w:t>
      </w:r>
    </w:p>
    <w:p w14:paraId="2F8652A0" w14:textId="46D97D4E" w:rsidR="000E51FE" w:rsidRPr="00206ACB" w:rsidRDefault="00396CE8" w:rsidP="00177C77">
      <w:pPr>
        <w:ind w:firstLine="0"/>
        <w:jc w:val="center"/>
        <w:rPr>
          <w:rStyle w:val="marginnote"/>
          <w:rFonts w:cstheme="minorHAnsi"/>
          <w:color w:val="111111"/>
          <w:szCs w:val="26"/>
        </w:rPr>
      </w:pPr>
      <w:r w:rsidRPr="00206ACB">
        <w:rPr>
          <w:rStyle w:val="marginnote"/>
          <w:rFonts w:cstheme="minorHAnsi"/>
          <w:color w:val="111111"/>
          <w:szCs w:val="26"/>
        </w:rPr>
        <w:t>Photo</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hyperlink r:id="rId13" w:tgtFrame="_blank" w:history="1">
        <w:r w:rsidRPr="00206ACB">
          <w:rPr>
            <w:rStyle w:val="Hyperlink"/>
            <w:rFonts w:cstheme="minorHAnsi"/>
            <w:color w:val="82642B"/>
            <w:szCs w:val="26"/>
          </w:rPr>
          <w:t>Evan</w:t>
        </w:r>
        <w:r w:rsidR="00AC466E" w:rsidRPr="00206ACB">
          <w:rPr>
            <w:rStyle w:val="Hyperlink"/>
            <w:rFonts w:cstheme="minorHAnsi"/>
            <w:color w:val="82642B"/>
            <w:szCs w:val="26"/>
          </w:rPr>
          <w:t xml:space="preserve"> </w:t>
        </w:r>
        <w:r w:rsidRPr="00206ACB">
          <w:rPr>
            <w:rStyle w:val="Hyperlink"/>
            <w:rFonts w:cstheme="minorHAnsi"/>
            <w:color w:val="82642B"/>
            <w:szCs w:val="26"/>
          </w:rPr>
          <w:t>Amos</w:t>
        </w:r>
      </w:hyperlink>
      <w:r w:rsidRPr="00206ACB">
        <w:rPr>
          <w:rStyle w:val="marginnote"/>
          <w:rFonts w:cstheme="minorHAnsi"/>
          <w:color w:val="111111"/>
          <w:szCs w:val="26"/>
        </w:rPr>
        <w:t>.</w:t>
      </w:r>
    </w:p>
    <w:p w14:paraId="3B225CCA" w14:textId="5BBD1601" w:rsidR="00396CE8" w:rsidRPr="00206ACB" w:rsidRDefault="00396CE8" w:rsidP="009944E9">
      <w:pPr>
        <w:rPr>
          <w:rFonts w:cstheme="minorHAnsi"/>
          <w:kern w:val="0"/>
          <w:szCs w:val="26"/>
          <w:lang w:eastAsia="ja-JP"/>
        </w:rPr>
      </w:pPr>
      <w:r w:rsidRPr="00206ACB">
        <w:rPr>
          <w:rFonts w:cstheme="minorHAnsi"/>
          <w:szCs w:val="26"/>
        </w:rPr>
        <w:t>The</w:t>
      </w:r>
      <w:r w:rsidR="00AC466E" w:rsidRPr="00206ACB">
        <w:rPr>
          <w:rFonts w:cstheme="minorHAnsi"/>
          <w:szCs w:val="26"/>
        </w:rPr>
        <w:t xml:space="preserve"> </w:t>
      </w:r>
      <w:r w:rsidRPr="00206ACB">
        <w:rPr>
          <w:rFonts w:cstheme="minorHAnsi"/>
          <w:szCs w:val="26"/>
        </w:rPr>
        <w:t>Control</w:t>
      </w:r>
      <w:r w:rsidR="00AC466E" w:rsidRPr="00206ACB">
        <w:rPr>
          <w:rFonts w:cstheme="minorHAnsi"/>
          <w:szCs w:val="26"/>
        </w:rPr>
        <w:t xml:space="preserve"> </w:t>
      </w:r>
      <w:r w:rsidRPr="00206ACB">
        <w:rPr>
          <w:rFonts w:cstheme="minorHAnsi"/>
          <w:szCs w:val="26"/>
        </w:rPr>
        <w:t>Deck</w:t>
      </w:r>
      <w:r w:rsidR="00AC466E" w:rsidRPr="00206ACB">
        <w:rPr>
          <w:rFonts w:cstheme="minorHAnsi"/>
          <w:szCs w:val="26"/>
        </w:rPr>
        <w:t xml:space="preserve"> </w:t>
      </w:r>
      <w:r w:rsidRPr="00206ACB">
        <w:rPr>
          <w:rFonts w:cstheme="minorHAnsi"/>
          <w:szCs w:val="26"/>
        </w:rPr>
        <w:t>plugged</w:t>
      </w:r>
      <w:r w:rsidR="00AC466E" w:rsidRPr="00206ACB">
        <w:rPr>
          <w:rFonts w:cstheme="minorHAnsi"/>
          <w:szCs w:val="26"/>
        </w:rPr>
        <w:t xml:space="preserve"> </w:t>
      </w:r>
      <w:r w:rsidRPr="00206ACB">
        <w:rPr>
          <w:rFonts w:cstheme="minorHAnsi"/>
          <w:szCs w:val="26"/>
        </w:rPr>
        <w:t>into</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big</w:t>
      </w:r>
      <w:r w:rsidR="00AC466E" w:rsidRPr="00206ACB">
        <w:rPr>
          <w:rFonts w:cstheme="minorHAnsi"/>
          <w:szCs w:val="26"/>
        </w:rPr>
        <w:t xml:space="preserve"> </w:t>
      </w:r>
      <w:r w:rsidRPr="00206ACB">
        <w:rPr>
          <w:rFonts w:cstheme="minorHAnsi"/>
          <w:szCs w:val="26"/>
        </w:rPr>
        <w:t>CRT</w:t>
      </w:r>
      <w:r w:rsidR="00AC466E" w:rsidRPr="00206ACB">
        <w:rPr>
          <w:rFonts w:cstheme="minorHAnsi"/>
          <w:szCs w:val="26"/>
        </w:rPr>
        <w:t xml:space="preserve"> </w:t>
      </w:r>
      <w:r w:rsidRPr="00206ACB">
        <w:rPr>
          <w:rFonts w:cstheme="minorHAnsi"/>
          <w:szCs w:val="26"/>
        </w:rPr>
        <w:t>TV</w:t>
      </w:r>
      <w:r w:rsidR="00AC466E" w:rsidRPr="00206ACB">
        <w:rPr>
          <w:rFonts w:cstheme="minorHAnsi"/>
          <w:szCs w:val="26"/>
        </w:rPr>
        <w:t xml:space="preserve"> </w:t>
      </w:r>
      <w:r w:rsidRPr="00206ACB">
        <w:rPr>
          <w:rFonts w:cstheme="minorHAnsi"/>
          <w:szCs w:val="26"/>
        </w:rPr>
        <w:t>we</w:t>
      </w:r>
      <w:r w:rsidR="00AC466E" w:rsidRPr="00206ACB">
        <w:rPr>
          <w:rFonts w:cstheme="minorHAnsi"/>
          <w:szCs w:val="26"/>
        </w:rPr>
        <w:t xml:space="preserve"> </w:t>
      </w:r>
      <w:r w:rsidRPr="00206ACB">
        <w:rPr>
          <w:rFonts w:cstheme="minorHAnsi"/>
          <w:szCs w:val="26"/>
        </w:rPr>
        <w:t>had</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basement</w:t>
      </w:r>
      <w:r w:rsidR="00AC466E" w:rsidRPr="00206ACB">
        <w:rPr>
          <w:rFonts w:cstheme="minorHAnsi"/>
          <w:szCs w:val="26"/>
        </w:rPr>
        <w:t xml:space="preserve"> </w:t>
      </w:r>
      <w:r w:rsidRPr="00206ACB">
        <w:rPr>
          <w:rFonts w:cstheme="minorHAnsi"/>
          <w:szCs w:val="26"/>
        </w:rPr>
        <w:t>via</w:t>
      </w:r>
      <w:r w:rsidR="00AC466E" w:rsidRPr="00206ACB">
        <w:rPr>
          <w:rFonts w:cstheme="minorHAnsi"/>
          <w:szCs w:val="26"/>
        </w:rPr>
        <w:t xml:space="preserve"> </w:t>
      </w:r>
      <w:r w:rsidRPr="00206ACB">
        <w:rPr>
          <w:rFonts w:cstheme="minorHAnsi"/>
          <w:szCs w:val="26"/>
        </w:rPr>
        <w:t>an</w:t>
      </w:r>
      <w:r w:rsidR="00AC466E" w:rsidRPr="00206ACB">
        <w:rPr>
          <w:rFonts w:cstheme="minorHAnsi"/>
          <w:szCs w:val="26"/>
        </w:rPr>
        <w:t xml:space="preserve"> </w:t>
      </w:r>
      <w:r w:rsidRPr="00206ACB">
        <w:rPr>
          <w:rFonts w:cstheme="minorHAnsi"/>
          <w:szCs w:val="26"/>
        </w:rPr>
        <w:t>RF</w:t>
      </w:r>
      <w:r w:rsidR="00AC466E" w:rsidRPr="00206ACB">
        <w:rPr>
          <w:rFonts w:cstheme="minorHAnsi"/>
          <w:szCs w:val="26"/>
        </w:rPr>
        <w:t xml:space="preserve"> </w:t>
      </w:r>
      <w:r w:rsidRPr="00206ACB">
        <w:rPr>
          <w:rFonts w:cstheme="minorHAnsi"/>
          <w:szCs w:val="26"/>
        </w:rPr>
        <w:t>switch,</w:t>
      </w:r>
      <w:r w:rsidR="00AC466E" w:rsidRPr="00206ACB">
        <w:rPr>
          <w:rFonts w:cstheme="minorHAnsi"/>
          <w:szCs w:val="26"/>
        </w:rPr>
        <w:t xml:space="preserve"> </w:t>
      </w:r>
      <w:r w:rsidRPr="00206ACB">
        <w:rPr>
          <w:rFonts w:cstheme="minorHAnsi"/>
          <w:szCs w:val="26"/>
        </w:rPr>
        <w:t>basically</w:t>
      </w:r>
      <w:r w:rsidR="00AC466E" w:rsidRPr="00206ACB">
        <w:rPr>
          <w:rFonts w:cstheme="minorHAnsi"/>
          <w:szCs w:val="26"/>
        </w:rPr>
        <w:t xml:space="preserve"> </w:t>
      </w:r>
      <w:r w:rsidRPr="00206ACB">
        <w:rPr>
          <w:rFonts w:cstheme="minorHAnsi"/>
          <w:szCs w:val="26"/>
        </w:rPr>
        <w:t>an</w:t>
      </w:r>
      <w:r w:rsidR="00AC466E" w:rsidRPr="00206ACB">
        <w:rPr>
          <w:rFonts w:cstheme="minorHAnsi"/>
          <w:szCs w:val="26"/>
        </w:rPr>
        <w:t xml:space="preserve"> </w:t>
      </w:r>
      <w:r w:rsidRPr="00206ACB">
        <w:rPr>
          <w:rFonts w:cstheme="minorHAnsi"/>
          <w:szCs w:val="26"/>
        </w:rPr>
        <w:t>antenna</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fed</w:t>
      </w:r>
      <w:r w:rsidR="00AC466E" w:rsidRPr="00206ACB">
        <w:rPr>
          <w:rFonts w:cstheme="minorHAnsi"/>
          <w:szCs w:val="26"/>
        </w:rPr>
        <w:t xml:space="preserve"> </w:t>
      </w:r>
      <w:r w:rsidRPr="00206ACB">
        <w:rPr>
          <w:rFonts w:cstheme="minorHAnsi"/>
          <w:szCs w:val="26"/>
        </w:rPr>
        <w:t>video</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Control</w:t>
      </w:r>
      <w:r w:rsidR="00AC466E" w:rsidRPr="00206ACB">
        <w:rPr>
          <w:rFonts w:cstheme="minorHAnsi"/>
          <w:szCs w:val="26"/>
        </w:rPr>
        <w:t xml:space="preserve"> </w:t>
      </w:r>
      <w:r w:rsidRPr="00206ACB">
        <w:rPr>
          <w:rFonts w:cstheme="minorHAnsi"/>
          <w:szCs w:val="26"/>
        </w:rPr>
        <w:t>Deck</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TV</w:t>
      </w:r>
      <w:r w:rsidR="00AC466E" w:rsidRPr="00206ACB">
        <w:rPr>
          <w:rFonts w:cstheme="minorHAnsi"/>
          <w:szCs w:val="26"/>
        </w:rPr>
        <w:t xml:space="preserve"> </w:t>
      </w:r>
      <w:r w:rsidRPr="00206ACB">
        <w:rPr>
          <w:rFonts w:cstheme="minorHAnsi"/>
          <w:szCs w:val="26"/>
        </w:rPr>
        <w:t>when</w:t>
      </w:r>
      <w:r w:rsidR="00AC466E" w:rsidRPr="00206ACB">
        <w:rPr>
          <w:rFonts w:cstheme="minorHAnsi"/>
          <w:szCs w:val="26"/>
        </w:rPr>
        <w:t xml:space="preserve"> </w:t>
      </w:r>
      <w:r w:rsidRPr="00206ACB">
        <w:rPr>
          <w:rFonts w:cstheme="minorHAnsi"/>
          <w:szCs w:val="26"/>
        </w:rPr>
        <w:t>you</w:t>
      </w:r>
      <w:r w:rsidR="00AC466E" w:rsidRPr="00206ACB">
        <w:rPr>
          <w:rFonts w:cstheme="minorHAnsi"/>
          <w:szCs w:val="26"/>
        </w:rPr>
        <w:t xml:space="preserve"> </w:t>
      </w:r>
      <w:r w:rsidRPr="00206ACB">
        <w:rPr>
          <w:rFonts w:cstheme="minorHAnsi"/>
          <w:szCs w:val="26"/>
        </w:rPr>
        <w:t>tuned</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Channel</w:t>
      </w:r>
      <w:r w:rsidR="00AC466E" w:rsidRPr="00206ACB">
        <w:rPr>
          <w:rFonts w:cstheme="minorHAnsi"/>
          <w:szCs w:val="26"/>
        </w:rPr>
        <w:t xml:space="preserve"> </w:t>
      </w:r>
      <w:r w:rsidRPr="00206ACB">
        <w:rPr>
          <w:rFonts w:cstheme="minorHAnsi"/>
          <w:szCs w:val="26"/>
        </w:rPr>
        <w:t>3.</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was</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first</w:t>
      </w:r>
      <w:r w:rsidR="00AC466E" w:rsidRPr="00206ACB">
        <w:rPr>
          <w:rFonts w:cstheme="minorHAnsi"/>
          <w:szCs w:val="26"/>
        </w:rPr>
        <w:t xml:space="preserve"> </w:t>
      </w:r>
      <w:r w:rsidRPr="00206ACB">
        <w:rPr>
          <w:rFonts w:cstheme="minorHAnsi"/>
          <w:szCs w:val="26"/>
        </w:rPr>
        <w:t>video</w:t>
      </w:r>
      <w:r w:rsidR="00AC466E" w:rsidRPr="00206ACB">
        <w:rPr>
          <w:rFonts w:cstheme="minorHAnsi"/>
          <w:szCs w:val="26"/>
        </w:rPr>
        <w:t xml:space="preserve"> </w:t>
      </w:r>
      <w:r w:rsidRPr="00206ACB">
        <w:rPr>
          <w:rFonts w:cstheme="minorHAnsi"/>
          <w:szCs w:val="26"/>
        </w:rPr>
        <w:t>game</w:t>
      </w:r>
      <w:r w:rsidR="00AC466E" w:rsidRPr="00206ACB">
        <w:rPr>
          <w:rFonts w:cstheme="minorHAnsi"/>
          <w:szCs w:val="26"/>
        </w:rPr>
        <w:t xml:space="preserve"> </w:t>
      </w:r>
      <w:r w:rsidRPr="00206ACB">
        <w:rPr>
          <w:rFonts w:cstheme="minorHAnsi"/>
          <w:szCs w:val="26"/>
        </w:rPr>
        <w:t>console</w:t>
      </w:r>
      <w:r w:rsidR="00AC466E" w:rsidRPr="00206ACB">
        <w:rPr>
          <w:rFonts w:cstheme="minorHAnsi"/>
          <w:szCs w:val="26"/>
        </w:rPr>
        <w:t xml:space="preserve"> </w:t>
      </w:r>
      <w:r w:rsidRPr="00206ACB">
        <w:rPr>
          <w:rFonts w:cstheme="minorHAnsi"/>
          <w:szCs w:val="26"/>
        </w:rPr>
        <w:t>we</w:t>
      </w:r>
      <w:r w:rsidR="00AC466E" w:rsidRPr="00206ACB">
        <w:rPr>
          <w:rFonts w:cstheme="minorHAnsi"/>
          <w:szCs w:val="26"/>
        </w:rPr>
        <w:t xml:space="preserve"> </w:t>
      </w:r>
      <w:r w:rsidRPr="00206ACB">
        <w:rPr>
          <w:rFonts w:cstheme="minorHAnsi"/>
          <w:szCs w:val="26"/>
        </w:rPr>
        <w:t>had</w:t>
      </w:r>
      <w:r w:rsidR="00AC466E" w:rsidRPr="00206ACB">
        <w:rPr>
          <w:rFonts w:cstheme="minorHAnsi"/>
          <w:szCs w:val="26"/>
        </w:rPr>
        <w:t xml:space="preserve"> </w:t>
      </w:r>
      <w:r w:rsidRPr="00206ACB">
        <w:rPr>
          <w:rFonts w:cstheme="minorHAnsi"/>
          <w:szCs w:val="26"/>
        </w:rPr>
        <w:t>ever</w:t>
      </w:r>
      <w:r w:rsidR="00AC466E" w:rsidRPr="00206ACB">
        <w:rPr>
          <w:rFonts w:cstheme="minorHAnsi"/>
          <w:szCs w:val="26"/>
        </w:rPr>
        <w:t xml:space="preserve"> </w:t>
      </w:r>
      <w:r w:rsidRPr="00206ACB">
        <w:rPr>
          <w:rFonts w:cstheme="minorHAnsi"/>
          <w:szCs w:val="26"/>
        </w:rPr>
        <w:t>owned,</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loved</w:t>
      </w:r>
      <w:r w:rsidR="00AC466E" w:rsidRPr="00206ACB">
        <w:rPr>
          <w:rFonts w:cstheme="minorHAnsi"/>
          <w:szCs w:val="26"/>
        </w:rPr>
        <w:t xml:space="preserve"> </w:t>
      </w:r>
      <w:r w:rsidRPr="00206ACB">
        <w:rPr>
          <w:rFonts w:cstheme="minorHAnsi"/>
          <w:szCs w:val="26"/>
        </w:rPr>
        <w:t>it.</w:t>
      </w:r>
    </w:p>
    <w:p w14:paraId="304E8993" w14:textId="4E048178" w:rsidR="00396CE8" w:rsidRPr="00206ACB" w:rsidRDefault="00396CE8" w:rsidP="00447394">
      <w:r w:rsidRPr="00206ACB">
        <w:t>I</w:t>
      </w:r>
      <w:r w:rsidR="00AC466E" w:rsidRPr="00206ACB">
        <w:t xml:space="preserve"> </w:t>
      </w:r>
      <w:r w:rsidRPr="00206ACB">
        <w:t>spent</w:t>
      </w:r>
      <w:r w:rsidR="00AC466E" w:rsidRPr="00206ACB">
        <w:t xml:space="preserve"> </w:t>
      </w:r>
      <w:r w:rsidRPr="00206ACB">
        <w:t>a</w:t>
      </w:r>
      <w:r w:rsidR="00AC466E" w:rsidRPr="00206ACB">
        <w:t xml:space="preserve"> </w:t>
      </w:r>
      <w:r w:rsidRPr="00206ACB">
        <w:t>lot</w:t>
      </w:r>
      <w:r w:rsidR="00AC466E" w:rsidRPr="00206ACB">
        <w:t xml:space="preserve"> </w:t>
      </w:r>
      <w:r w:rsidRPr="00206ACB">
        <w:t>of</w:t>
      </w:r>
      <w:r w:rsidR="00AC466E" w:rsidRPr="00206ACB">
        <w:t xml:space="preserve"> </w:t>
      </w:r>
      <w:r w:rsidRPr="00206ACB">
        <w:t>time</w:t>
      </w:r>
      <w:r w:rsidR="00AC466E" w:rsidRPr="00206ACB">
        <w:t xml:space="preserve"> </w:t>
      </w:r>
      <w:r w:rsidRPr="00206ACB">
        <w:t>in</w:t>
      </w:r>
      <w:r w:rsidR="00AC466E" w:rsidRPr="00206ACB">
        <w:t xml:space="preserve"> </w:t>
      </w:r>
      <w:r w:rsidRPr="00206ACB">
        <w:t>the</w:t>
      </w:r>
      <w:r w:rsidR="00AC466E" w:rsidRPr="00206ACB">
        <w:t xml:space="preserve"> </w:t>
      </w:r>
      <w:r w:rsidRPr="00206ACB">
        <w:t>basement</w:t>
      </w:r>
      <w:r w:rsidR="00AC466E" w:rsidRPr="00206ACB">
        <w:t xml:space="preserve"> </w:t>
      </w:r>
      <w:r w:rsidRPr="00206ACB">
        <w:t>that</w:t>
      </w:r>
      <w:r w:rsidR="00AC466E" w:rsidRPr="00206ACB">
        <w:t xml:space="preserve"> </w:t>
      </w:r>
      <w:r w:rsidRPr="00206ACB">
        <w:t>year.</w:t>
      </w:r>
      <w:r w:rsidR="00AC466E" w:rsidRPr="00206ACB">
        <w:t xml:space="preserve"> </w:t>
      </w:r>
      <w:r w:rsidRPr="00206ACB">
        <w:t>At</w:t>
      </w:r>
      <w:r w:rsidR="00AC466E" w:rsidRPr="00206ACB">
        <w:t xml:space="preserve"> </w:t>
      </w:r>
      <w:r w:rsidRPr="00206ACB">
        <w:t>first,</w:t>
      </w:r>
      <w:r w:rsidR="00AC466E" w:rsidRPr="00206ACB">
        <w:t xml:space="preserve"> </w:t>
      </w:r>
      <w:r w:rsidRPr="00206ACB">
        <w:t>my</w:t>
      </w:r>
      <w:r w:rsidR="00AC466E" w:rsidRPr="00206ACB">
        <w:t xml:space="preserve"> </w:t>
      </w:r>
      <w:r w:rsidRPr="00206ACB">
        <w:t>dad</w:t>
      </w:r>
      <w:r w:rsidR="00AC466E" w:rsidRPr="00206ACB">
        <w:t xml:space="preserve"> </w:t>
      </w:r>
      <w:r w:rsidRPr="00206ACB">
        <w:t>did</w:t>
      </w:r>
      <w:r w:rsidR="00AC466E" w:rsidRPr="00206ACB">
        <w:t xml:space="preserve"> </w:t>
      </w:r>
      <w:r w:rsidRPr="00206ACB">
        <w:t>too</w:t>
      </w:r>
      <w:r w:rsidR="00AC466E" w:rsidRPr="00206ACB">
        <w:t xml:space="preserve"> </w:t>
      </w:r>
      <w:r w:rsidRPr="00206ACB">
        <w:t>-</w:t>
      </w:r>
      <w:r w:rsidR="00AC466E" w:rsidRPr="00206ACB">
        <w:t xml:space="preserve"> </w:t>
      </w:r>
      <w:r w:rsidRPr="00206ACB">
        <w:t>he</w:t>
      </w:r>
      <w:r w:rsidR="00AC466E" w:rsidRPr="00206ACB">
        <w:t xml:space="preserve"> </w:t>
      </w:r>
      <w:r w:rsidRPr="00206ACB">
        <w:t>was</w:t>
      </w:r>
      <w:r w:rsidR="00AC466E" w:rsidRPr="00206ACB">
        <w:t xml:space="preserve"> </w:t>
      </w:r>
      <w:r w:rsidRPr="00206ACB">
        <w:t>working</w:t>
      </w:r>
      <w:r w:rsidR="00AC466E" w:rsidRPr="00206ACB">
        <w:t xml:space="preserve"> </w:t>
      </w:r>
      <w:r w:rsidRPr="00206ACB">
        <w:t>his</w:t>
      </w:r>
      <w:r w:rsidR="00AC466E" w:rsidRPr="00206ACB">
        <w:t xml:space="preserve"> </w:t>
      </w:r>
      <w:r w:rsidRPr="00206ACB">
        <w:t>way</w:t>
      </w:r>
      <w:r w:rsidR="00AC466E" w:rsidRPr="00206ACB">
        <w:t xml:space="preserve"> </w:t>
      </w:r>
      <w:r w:rsidRPr="00206ACB">
        <w:t>through</w:t>
      </w:r>
      <w:r w:rsidR="00AC466E" w:rsidRPr="00206ACB">
        <w:t xml:space="preserve"> </w:t>
      </w:r>
      <w:r w:rsidRPr="00206ACB">
        <w:rPr>
          <w:rStyle w:val="Emphasis"/>
          <w:rFonts w:cstheme="minorHAnsi"/>
          <w:color w:val="111111"/>
          <w:szCs w:val="26"/>
        </w:rPr>
        <w:t>Super</w:t>
      </w:r>
      <w:r w:rsidR="00AC466E" w:rsidRPr="00206ACB">
        <w:rPr>
          <w:rStyle w:val="Emphasis"/>
          <w:rFonts w:cstheme="minorHAnsi"/>
          <w:color w:val="111111"/>
          <w:szCs w:val="26"/>
        </w:rPr>
        <w:t xml:space="preserve"> </w:t>
      </w:r>
      <w:r w:rsidRPr="00206ACB">
        <w:rPr>
          <w:rStyle w:val="Emphasis"/>
          <w:rFonts w:cstheme="minorHAnsi"/>
          <w:color w:val="111111"/>
          <w:szCs w:val="26"/>
        </w:rPr>
        <w:t>Mario</w:t>
      </w:r>
      <w:r w:rsidR="00AC466E" w:rsidRPr="00206ACB">
        <w:rPr>
          <w:rStyle w:val="Emphasis"/>
          <w:rFonts w:cstheme="minorHAnsi"/>
          <w:color w:val="111111"/>
          <w:szCs w:val="26"/>
        </w:rPr>
        <w:t xml:space="preserve"> </w:t>
      </w:r>
      <w:r w:rsidRPr="00206ACB">
        <w:rPr>
          <w:rStyle w:val="Emphasis"/>
          <w:rFonts w:cstheme="minorHAnsi"/>
          <w:color w:val="111111"/>
          <w:szCs w:val="26"/>
        </w:rPr>
        <w:t>Bros.</w:t>
      </w:r>
      <w:r w:rsidRPr="00206ACB">
        <w:t>,</w:t>
      </w:r>
      <w:r w:rsidR="00AC466E" w:rsidRPr="00206ACB">
        <w:t xml:space="preserve"> </w:t>
      </w:r>
      <w:r w:rsidRPr="00206ACB">
        <w:t>learning</w:t>
      </w:r>
      <w:r w:rsidR="00AC466E" w:rsidRPr="00206ACB">
        <w:t xml:space="preserve"> </w:t>
      </w:r>
      <w:r w:rsidRPr="00206ACB">
        <w:t>where</w:t>
      </w:r>
      <w:r w:rsidR="00AC466E" w:rsidRPr="00206ACB">
        <w:t xml:space="preserve"> </w:t>
      </w:r>
      <w:r w:rsidRPr="00206ACB">
        <w:t>the</w:t>
      </w:r>
      <w:r w:rsidR="00AC466E" w:rsidRPr="00206ACB">
        <w:t xml:space="preserve"> </w:t>
      </w:r>
      <w:r w:rsidRPr="00206ACB">
        <w:t>secret</w:t>
      </w:r>
      <w:r w:rsidR="00AC466E" w:rsidRPr="00206ACB">
        <w:t xml:space="preserve"> </w:t>
      </w:r>
      <w:r w:rsidRPr="00206ACB">
        <w:t>Warp</w:t>
      </w:r>
      <w:r w:rsidR="00AC466E" w:rsidRPr="00206ACB">
        <w:t xml:space="preserve"> </w:t>
      </w:r>
      <w:r w:rsidRPr="00206ACB">
        <w:t>Zones</w:t>
      </w:r>
      <w:r w:rsidR="00AC466E" w:rsidRPr="00206ACB">
        <w:t xml:space="preserve"> </w:t>
      </w:r>
      <w:r w:rsidRPr="00206ACB">
        <w:t>were</w:t>
      </w:r>
      <w:r w:rsidR="00AC466E" w:rsidRPr="00206ACB">
        <w:t xml:space="preserve"> </w:t>
      </w:r>
      <w:r w:rsidRPr="00206ACB">
        <w:t>located</w:t>
      </w:r>
      <w:r w:rsidR="00AC466E" w:rsidRPr="00206ACB">
        <w:t xml:space="preserve"> </w:t>
      </w:r>
      <w:r w:rsidRPr="00206ACB">
        <w:t>and</w:t>
      </w:r>
      <w:r w:rsidR="00AC466E" w:rsidRPr="00206ACB">
        <w:t xml:space="preserve"> </w:t>
      </w:r>
      <w:r w:rsidRPr="00206ACB">
        <w:t>how</w:t>
      </w:r>
      <w:r w:rsidR="00AC466E" w:rsidRPr="00206ACB">
        <w:t xml:space="preserve"> </w:t>
      </w:r>
      <w:r w:rsidRPr="00206ACB">
        <w:t>to</w:t>
      </w:r>
      <w:r w:rsidR="00AC466E" w:rsidRPr="00206ACB">
        <w:t xml:space="preserve"> </w:t>
      </w:r>
      <w:r w:rsidRPr="00206ACB">
        <w:t>get</w:t>
      </w:r>
      <w:r w:rsidR="00AC466E" w:rsidRPr="00206ACB">
        <w:t xml:space="preserve"> </w:t>
      </w:r>
      <w:r w:rsidRPr="00206ACB">
        <w:t>past</w:t>
      </w:r>
      <w:r w:rsidR="00AC466E" w:rsidRPr="00206ACB">
        <w:t xml:space="preserve"> </w:t>
      </w:r>
      <w:r w:rsidRPr="00206ACB">
        <w:t>the</w:t>
      </w:r>
      <w:r w:rsidR="00AC466E" w:rsidRPr="00206ACB">
        <w:t xml:space="preserve"> </w:t>
      </w:r>
      <w:r w:rsidRPr="00206ACB">
        <w:t>menacing</w:t>
      </w:r>
      <w:r w:rsidR="00AC466E" w:rsidRPr="00206ACB">
        <w:t xml:space="preserve"> </w:t>
      </w:r>
      <w:r w:rsidRPr="00206ACB">
        <w:t>Hammer</w:t>
      </w:r>
      <w:r w:rsidR="00AC466E" w:rsidRPr="00206ACB">
        <w:t xml:space="preserve"> </w:t>
      </w:r>
      <w:r w:rsidRPr="00206ACB">
        <w:t>Bros.</w:t>
      </w:r>
      <w:r w:rsidR="00AC466E" w:rsidRPr="00206ACB">
        <w:t xml:space="preserve"> </w:t>
      </w:r>
      <w:r w:rsidRPr="00206ACB">
        <w:t>Eventually</w:t>
      </w:r>
      <w:r w:rsidR="00AC466E" w:rsidRPr="00206ACB">
        <w:t xml:space="preserve"> </w:t>
      </w:r>
      <w:r w:rsidRPr="00206ACB">
        <w:t>he</w:t>
      </w:r>
      <w:r w:rsidR="00AC466E" w:rsidRPr="00206ACB">
        <w:t xml:space="preserve"> </w:t>
      </w:r>
      <w:r w:rsidRPr="00206ACB">
        <w:t>defeated</w:t>
      </w:r>
      <w:r w:rsidR="00AC466E" w:rsidRPr="00206ACB">
        <w:t xml:space="preserve"> </w:t>
      </w:r>
      <w:r w:rsidRPr="00206ACB">
        <w:t>Bowser</w:t>
      </w:r>
      <w:r w:rsidR="00AC466E" w:rsidRPr="00206ACB">
        <w:t xml:space="preserve"> </w:t>
      </w:r>
      <w:r w:rsidRPr="00206ACB">
        <w:t>(or</w:t>
      </w:r>
      <w:r w:rsidR="00AC466E" w:rsidRPr="00206ACB">
        <w:t xml:space="preserve"> </w:t>
      </w:r>
      <w:r w:rsidRPr="00206ACB">
        <w:t>“the</w:t>
      </w:r>
      <w:r w:rsidR="00AC466E" w:rsidRPr="00206ACB">
        <w:t xml:space="preserve"> </w:t>
      </w:r>
      <w:r w:rsidRPr="00206ACB">
        <w:t>dragon”,</w:t>
      </w:r>
      <w:r w:rsidR="00AC466E" w:rsidRPr="00206ACB">
        <w:t xml:space="preserve"> </w:t>
      </w:r>
      <w:r w:rsidRPr="00206ACB">
        <w:t>as</w:t>
      </w:r>
      <w:r w:rsidR="00AC466E" w:rsidRPr="00206ACB">
        <w:t xml:space="preserve"> </w:t>
      </w:r>
      <w:r w:rsidRPr="00206ACB">
        <w:t>he</w:t>
      </w:r>
      <w:r w:rsidR="00AC466E" w:rsidRPr="00206ACB">
        <w:t xml:space="preserve"> </w:t>
      </w:r>
      <w:r w:rsidRPr="00206ACB">
        <w:t>called</w:t>
      </w:r>
      <w:r w:rsidR="00AC466E" w:rsidRPr="00206ACB">
        <w:t xml:space="preserve"> </w:t>
      </w:r>
      <w:r w:rsidRPr="00206ACB">
        <w:t>him),</w:t>
      </w:r>
      <w:r w:rsidR="00AC466E" w:rsidRPr="00206ACB">
        <w:t xml:space="preserve"> </w:t>
      </w:r>
      <w:r w:rsidRPr="00206ACB">
        <w:t>saved</w:t>
      </w:r>
      <w:r w:rsidR="00AC466E" w:rsidRPr="00206ACB">
        <w:t xml:space="preserve"> </w:t>
      </w:r>
      <w:r w:rsidRPr="00206ACB">
        <w:t>the</w:t>
      </w:r>
      <w:r w:rsidR="00AC466E" w:rsidRPr="00206ACB">
        <w:t xml:space="preserve"> </w:t>
      </w:r>
      <w:r w:rsidRPr="00206ACB">
        <w:t>princess,</w:t>
      </w:r>
      <w:r w:rsidR="00AC466E" w:rsidRPr="00206ACB">
        <w:t xml:space="preserve"> </w:t>
      </w:r>
      <w:r w:rsidRPr="00206ACB">
        <w:t>and</w:t>
      </w:r>
      <w:r w:rsidR="00AC466E" w:rsidRPr="00206ACB">
        <w:t xml:space="preserve"> </w:t>
      </w:r>
      <w:r w:rsidRPr="00206ACB">
        <w:t>never</w:t>
      </w:r>
      <w:r w:rsidR="00AC466E" w:rsidRPr="00206ACB">
        <w:t xml:space="preserve"> </w:t>
      </w:r>
      <w:r w:rsidRPr="00206ACB">
        <w:t>really</w:t>
      </w:r>
      <w:r w:rsidR="00AC466E" w:rsidRPr="00206ACB">
        <w:t xml:space="preserve"> </w:t>
      </w:r>
      <w:r w:rsidRPr="00206ACB">
        <w:t>played</w:t>
      </w:r>
      <w:r w:rsidR="00AC466E" w:rsidRPr="00206ACB">
        <w:t xml:space="preserve"> </w:t>
      </w:r>
      <w:r w:rsidRPr="00206ACB">
        <w:t>an</w:t>
      </w:r>
      <w:r w:rsidR="00AC466E" w:rsidRPr="00206ACB">
        <w:t xml:space="preserve"> </w:t>
      </w:r>
      <w:r w:rsidRPr="00206ACB">
        <w:t>NES</w:t>
      </w:r>
      <w:r w:rsidR="00AC466E" w:rsidRPr="00206ACB">
        <w:t xml:space="preserve"> </w:t>
      </w:r>
      <w:r w:rsidRPr="00206ACB">
        <w:t>game</w:t>
      </w:r>
      <w:r w:rsidR="00AC466E" w:rsidRPr="00206ACB">
        <w:t xml:space="preserve"> </w:t>
      </w:r>
      <w:r w:rsidRPr="00206ACB">
        <w:t>ever</w:t>
      </w:r>
      <w:r w:rsidR="00AC466E" w:rsidRPr="00206ACB">
        <w:t xml:space="preserve"> </w:t>
      </w:r>
      <w:r w:rsidRPr="00206ACB">
        <w:t>again.</w:t>
      </w:r>
    </w:p>
    <w:p w14:paraId="0E47A9C2" w14:textId="0763F7BB" w:rsidR="00267CC8" w:rsidRPr="00206ACB" w:rsidRDefault="00396CE8" w:rsidP="009944E9">
      <w:pPr>
        <w:rPr>
          <w:rFonts w:cstheme="minorHAnsi"/>
          <w:szCs w:val="26"/>
        </w:rPr>
      </w:pPr>
      <w:r w:rsidRPr="00206ACB">
        <w:rPr>
          <w:rFonts w:cstheme="minorHAnsi"/>
          <w:szCs w:val="26"/>
        </w:rPr>
        <w:t>I</w:t>
      </w:r>
      <w:r w:rsidR="00AC466E" w:rsidRPr="00206ACB">
        <w:rPr>
          <w:rFonts w:cstheme="minorHAnsi"/>
          <w:szCs w:val="26"/>
        </w:rPr>
        <w:t xml:space="preserve"> </w:t>
      </w:r>
      <w:r w:rsidRPr="00206ACB">
        <w:rPr>
          <w:rFonts w:cstheme="minorHAnsi"/>
          <w:szCs w:val="26"/>
        </w:rPr>
        <w:t>was</w:t>
      </w:r>
      <w:r w:rsidR="00AC466E" w:rsidRPr="00206ACB">
        <w:rPr>
          <w:rFonts w:cstheme="minorHAnsi"/>
          <w:szCs w:val="26"/>
        </w:rPr>
        <w:t xml:space="preserve"> </w:t>
      </w:r>
      <w:r w:rsidRPr="00206ACB">
        <w:rPr>
          <w:rFonts w:cstheme="minorHAnsi"/>
          <w:szCs w:val="26"/>
        </w:rPr>
        <w:t>hooked,</w:t>
      </w:r>
      <w:r w:rsidR="00AC466E" w:rsidRPr="00206ACB">
        <w:rPr>
          <w:rFonts w:cstheme="minorHAnsi"/>
          <w:szCs w:val="26"/>
        </w:rPr>
        <w:t xml:space="preserve"> </w:t>
      </w:r>
      <w:r w:rsidRPr="00206ACB">
        <w:rPr>
          <w:rFonts w:cstheme="minorHAnsi"/>
          <w:szCs w:val="26"/>
        </w:rPr>
        <w:t>though.</w:t>
      </w:r>
      <w:r w:rsidR="00AC466E" w:rsidRPr="00206ACB">
        <w:rPr>
          <w:rFonts w:cstheme="minorHAnsi"/>
          <w:szCs w:val="26"/>
        </w:rPr>
        <w:t xml:space="preserve"> </w:t>
      </w:r>
      <w:r w:rsidRPr="00206ACB">
        <w:rPr>
          <w:rFonts w:cstheme="minorHAnsi"/>
          <w:szCs w:val="26"/>
        </w:rPr>
        <w:t>We</w:t>
      </w:r>
      <w:r w:rsidR="00AC466E" w:rsidRPr="00206ACB">
        <w:rPr>
          <w:rFonts w:cstheme="minorHAnsi"/>
          <w:szCs w:val="26"/>
        </w:rPr>
        <w:t xml:space="preserve"> </w:t>
      </w:r>
      <w:r w:rsidRPr="00206ACB">
        <w:rPr>
          <w:rFonts w:cstheme="minorHAnsi"/>
          <w:szCs w:val="26"/>
        </w:rPr>
        <w:t>got</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promotional</w:t>
      </w:r>
      <w:r w:rsidR="00AC466E" w:rsidRPr="00206ACB">
        <w:rPr>
          <w:rFonts w:cstheme="minorHAnsi"/>
          <w:szCs w:val="26"/>
        </w:rPr>
        <w:t xml:space="preserve"> </w:t>
      </w:r>
      <w:r w:rsidRPr="00206ACB">
        <w:rPr>
          <w:rFonts w:cstheme="minorHAnsi"/>
          <w:szCs w:val="26"/>
        </w:rPr>
        <w:t>letter</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mail</w:t>
      </w:r>
      <w:r w:rsidR="00AC466E" w:rsidRPr="00206ACB">
        <w:rPr>
          <w:rFonts w:cstheme="minorHAnsi"/>
          <w:szCs w:val="26"/>
        </w:rPr>
        <w:t xml:space="preserve"> </w:t>
      </w:r>
      <w:r w:rsidRPr="00206ACB">
        <w:rPr>
          <w:rFonts w:cstheme="minorHAnsi"/>
          <w:szCs w:val="26"/>
        </w:rPr>
        <w:t>offering</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free</w:t>
      </w:r>
      <w:r w:rsidR="00AC466E" w:rsidRPr="00206ACB">
        <w:rPr>
          <w:rFonts w:cstheme="minorHAnsi"/>
          <w:szCs w:val="26"/>
        </w:rPr>
        <w:t xml:space="preserve"> </w:t>
      </w:r>
      <w:r w:rsidRPr="00206ACB">
        <w:rPr>
          <w:rFonts w:cstheme="minorHAnsi"/>
          <w:szCs w:val="26"/>
        </w:rPr>
        <w:t>copy</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Style w:val="Emphasis"/>
          <w:rFonts w:cstheme="minorHAnsi"/>
          <w:color w:val="111111"/>
          <w:szCs w:val="26"/>
        </w:rPr>
        <w:t>Dragon</w:t>
      </w:r>
      <w:r w:rsidR="00AC466E" w:rsidRPr="00206ACB">
        <w:rPr>
          <w:rStyle w:val="Emphasis"/>
          <w:rFonts w:cstheme="minorHAnsi"/>
          <w:color w:val="111111"/>
          <w:szCs w:val="26"/>
        </w:rPr>
        <w:t xml:space="preserve"> </w:t>
      </w:r>
      <w:r w:rsidRPr="00206ACB">
        <w:rPr>
          <w:rStyle w:val="Emphasis"/>
          <w:rFonts w:cstheme="minorHAnsi"/>
          <w:color w:val="111111"/>
          <w:szCs w:val="26"/>
        </w:rPr>
        <w:t>Warrior</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subscribing</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Nintendo</w:t>
      </w:r>
      <w:r w:rsidR="00AC466E" w:rsidRPr="00206ACB">
        <w:rPr>
          <w:rFonts w:cstheme="minorHAnsi"/>
          <w:szCs w:val="26"/>
        </w:rPr>
        <w:t xml:space="preserve"> </w:t>
      </w:r>
      <w:r w:rsidRPr="00206ACB">
        <w:rPr>
          <w:rFonts w:cstheme="minorHAnsi"/>
          <w:szCs w:val="26"/>
        </w:rPr>
        <w:t>Power</w:t>
      </w:r>
      <w:r w:rsidR="00AC466E" w:rsidRPr="00206ACB">
        <w:rPr>
          <w:rFonts w:cstheme="minorHAnsi"/>
          <w:szCs w:val="26"/>
        </w:rPr>
        <w:t xml:space="preserve"> </w:t>
      </w:r>
      <w:r w:rsidRPr="00206ACB">
        <w:rPr>
          <w:rFonts w:cstheme="minorHAnsi"/>
          <w:szCs w:val="26"/>
        </w:rPr>
        <w:t>magazine;</w:t>
      </w:r>
      <w:r w:rsidR="00AC466E" w:rsidRPr="00206ACB">
        <w:rPr>
          <w:rFonts w:cstheme="minorHAnsi"/>
          <w:szCs w:val="26"/>
        </w:rPr>
        <w:t xml:space="preserve"> </w:t>
      </w:r>
      <w:r w:rsidRPr="00206ACB">
        <w:rPr>
          <w:rFonts w:cstheme="minorHAnsi"/>
          <w:szCs w:val="26"/>
        </w:rPr>
        <w:t>signing</w:t>
      </w:r>
      <w:r w:rsidR="00AC466E" w:rsidRPr="00206ACB">
        <w:rPr>
          <w:rFonts w:cstheme="minorHAnsi"/>
          <w:szCs w:val="26"/>
        </w:rPr>
        <w:t xml:space="preserve"> </w:t>
      </w:r>
      <w:r w:rsidRPr="00206ACB">
        <w:rPr>
          <w:rFonts w:cstheme="minorHAnsi"/>
          <w:szCs w:val="26"/>
        </w:rPr>
        <w:t>up</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$20</w:t>
      </w:r>
      <w:r w:rsidR="00AC466E" w:rsidRPr="00206ACB">
        <w:rPr>
          <w:rFonts w:cstheme="minorHAnsi"/>
          <w:szCs w:val="26"/>
        </w:rPr>
        <w:t xml:space="preserve"> </w:t>
      </w:r>
      <w:r w:rsidRPr="00206ACB">
        <w:rPr>
          <w:rFonts w:cstheme="minorHAnsi"/>
          <w:szCs w:val="26"/>
        </w:rPr>
        <w:t>magazine</w:t>
      </w:r>
      <w:r w:rsidR="00AC466E" w:rsidRPr="00206ACB">
        <w:rPr>
          <w:rFonts w:cstheme="minorHAnsi"/>
          <w:szCs w:val="26"/>
        </w:rPr>
        <w:t xml:space="preserve"> </w:t>
      </w:r>
      <w:r w:rsidRPr="00206ACB">
        <w:rPr>
          <w:rFonts w:cstheme="minorHAnsi"/>
          <w:szCs w:val="26"/>
        </w:rPr>
        <w:t>subscription</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get</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$50</w:t>
      </w:r>
      <w:r w:rsidR="00AC466E" w:rsidRPr="00206ACB">
        <w:rPr>
          <w:rFonts w:cstheme="minorHAnsi"/>
          <w:szCs w:val="26"/>
        </w:rPr>
        <w:t xml:space="preserve"> </w:t>
      </w:r>
      <w:r w:rsidRPr="00206ACB">
        <w:rPr>
          <w:rFonts w:cstheme="minorHAnsi"/>
          <w:szCs w:val="26"/>
        </w:rPr>
        <w:t>game</w:t>
      </w:r>
      <w:r w:rsidR="00AC466E" w:rsidRPr="00206ACB">
        <w:rPr>
          <w:rFonts w:cstheme="minorHAnsi"/>
          <w:szCs w:val="26"/>
        </w:rPr>
        <w:t xml:space="preserve"> </w:t>
      </w:r>
      <w:r w:rsidRPr="00206ACB">
        <w:rPr>
          <w:rFonts w:cstheme="minorHAnsi"/>
          <w:szCs w:val="26"/>
        </w:rPr>
        <w:t>was</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no-brainer.</w:t>
      </w:r>
    </w:p>
    <w:p w14:paraId="75BC63EE" w14:textId="77777777" w:rsidR="0084699A" w:rsidRPr="00206ACB" w:rsidRDefault="00396CE8" w:rsidP="00177C77">
      <w:pPr>
        <w:ind w:firstLine="0"/>
        <w:jc w:val="center"/>
        <w:rPr>
          <w:rStyle w:val="marginnote"/>
          <w:rFonts w:cstheme="minorHAnsi"/>
          <w:color w:val="111111"/>
          <w:szCs w:val="26"/>
        </w:rPr>
      </w:pPr>
      <w:r w:rsidRPr="00206ACB">
        <w:rPr>
          <w:rFonts w:cstheme="minorHAnsi"/>
          <w:noProof/>
          <w:szCs w:val="26"/>
        </w:rPr>
        <w:drawing>
          <wp:inline distT="0" distB="0" distL="0" distR="0" wp14:anchorId="348BEE91" wp14:editId="7B586E5F">
            <wp:extent cx="2015208" cy="2926080"/>
            <wp:effectExtent l="0" t="0" r="4445" b="7620"/>
            <wp:docPr id="7" name="Picture 7" descr="Dragon Warrior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agon Warrior 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5208" cy="2926080"/>
                    </a:xfrm>
                    <a:prstGeom prst="rect">
                      <a:avLst/>
                    </a:prstGeom>
                    <a:noFill/>
                    <a:ln>
                      <a:noFill/>
                    </a:ln>
                  </pic:spPr>
                </pic:pic>
              </a:graphicData>
            </a:graphic>
          </wp:inline>
        </w:drawing>
      </w:r>
    </w:p>
    <w:p w14:paraId="60038887" w14:textId="2AF70C1A" w:rsidR="00E5788B" w:rsidRPr="00206ACB" w:rsidRDefault="00396CE8" w:rsidP="00177C77">
      <w:pPr>
        <w:ind w:firstLine="0"/>
        <w:jc w:val="center"/>
        <w:rPr>
          <w:rStyle w:val="marginnote"/>
          <w:rFonts w:cstheme="minorHAnsi"/>
          <w:color w:val="111111"/>
          <w:szCs w:val="26"/>
        </w:rPr>
      </w:pPr>
      <w:r w:rsidRPr="00206ACB">
        <w:rPr>
          <w:rStyle w:val="marginnote"/>
          <w:rFonts w:cstheme="minorHAnsi"/>
          <w:color w:val="111111"/>
          <w:szCs w:val="26"/>
        </w:rPr>
        <w:t>Dragon</w:t>
      </w:r>
      <w:r w:rsidR="00AC466E" w:rsidRPr="00206ACB">
        <w:rPr>
          <w:rStyle w:val="marginnote"/>
          <w:rFonts w:cstheme="minorHAnsi"/>
          <w:color w:val="111111"/>
          <w:szCs w:val="26"/>
        </w:rPr>
        <w:t xml:space="preserve"> </w:t>
      </w:r>
      <w:r w:rsidRPr="00206ACB">
        <w:rPr>
          <w:rStyle w:val="marginnote"/>
          <w:rFonts w:cstheme="minorHAnsi"/>
          <w:color w:val="111111"/>
          <w:szCs w:val="26"/>
        </w:rPr>
        <w:t>Warrior</w:t>
      </w:r>
      <w:r w:rsidR="00AC466E" w:rsidRPr="00206ACB">
        <w:rPr>
          <w:rStyle w:val="marginnote"/>
          <w:rFonts w:cstheme="minorHAnsi"/>
          <w:color w:val="111111"/>
          <w:szCs w:val="26"/>
        </w:rPr>
        <w:t xml:space="preserve"> </w:t>
      </w:r>
      <w:r w:rsidRPr="00206ACB">
        <w:rPr>
          <w:rStyle w:val="marginnote"/>
          <w:rFonts w:cstheme="minorHAnsi"/>
          <w:color w:val="111111"/>
          <w:szCs w:val="26"/>
        </w:rPr>
        <w:t>(US</w:t>
      </w:r>
      <w:r w:rsidR="00AC466E" w:rsidRPr="00206ACB">
        <w:rPr>
          <w:rStyle w:val="marginnote"/>
          <w:rFonts w:cstheme="minorHAnsi"/>
          <w:color w:val="111111"/>
          <w:szCs w:val="26"/>
        </w:rPr>
        <w:t xml:space="preserve"> </w:t>
      </w:r>
      <w:r w:rsidRPr="00206ACB">
        <w:rPr>
          <w:rStyle w:val="marginnote"/>
          <w:rFonts w:cstheme="minorHAnsi"/>
          <w:color w:val="111111"/>
          <w:szCs w:val="26"/>
        </w:rPr>
        <w:t>box</w:t>
      </w:r>
      <w:r w:rsidR="00AC466E" w:rsidRPr="00206ACB">
        <w:rPr>
          <w:rStyle w:val="marginnote"/>
          <w:rFonts w:cstheme="minorHAnsi"/>
          <w:color w:val="111111"/>
          <w:szCs w:val="26"/>
        </w:rPr>
        <w:t xml:space="preserve"> </w:t>
      </w:r>
      <w:r w:rsidRPr="00206ACB">
        <w:rPr>
          <w:rStyle w:val="marginnote"/>
          <w:rFonts w:cstheme="minorHAnsi"/>
          <w:color w:val="111111"/>
          <w:szCs w:val="26"/>
        </w:rPr>
        <w:t>art).</w:t>
      </w:r>
    </w:p>
    <w:p w14:paraId="50009E39" w14:textId="6631A89A" w:rsidR="00396CE8" w:rsidRPr="00206ACB" w:rsidRDefault="00396CE8" w:rsidP="00845F33">
      <w:r w:rsidRPr="00206ACB">
        <w:rPr>
          <w:rStyle w:val="Emphasis"/>
          <w:rFonts w:cstheme="minorHAnsi"/>
          <w:color w:val="111111"/>
          <w:szCs w:val="26"/>
        </w:rPr>
        <w:lastRenderedPageBreak/>
        <w:t>Dragon</w:t>
      </w:r>
      <w:r w:rsidR="00AC466E" w:rsidRPr="00206ACB">
        <w:rPr>
          <w:rStyle w:val="Emphasis"/>
          <w:rFonts w:cstheme="minorHAnsi"/>
          <w:color w:val="111111"/>
          <w:szCs w:val="26"/>
        </w:rPr>
        <w:t xml:space="preserve"> </w:t>
      </w:r>
      <w:r w:rsidRPr="00206ACB">
        <w:rPr>
          <w:rStyle w:val="Emphasis"/>
          <w:rFonts w:cstheme="minorHAnsi"/>
          <w:color w:val="111111"/>
          <w:szCs w:val="26"/>
        </w:rPr>
        <w:t>Warrior</w:t>
      </w:r>
      <w:r w:rsidR="00AC466E" w:rsidRPr="00206ACB">
        <w:t xml:space="preserve"> </w:t>
      </w:r>
      <w:r w:rsidRPr="00206ACB">
        <w:t>introduced</w:t>
      </w:r>
      <w:r w:rsidR="00AC466E" w:rsidRPr="00206ACB">
        <w:t xml:space="preserve"> </w:t>
      </w:r>
      <w:r w:rsidRPr="00206ACB">
        <w:t>me</w:t>
      </w:r>
      <w:r w:rsidR="00AC466E" w:rsidRPr="00206ACB">
        <w:t xml:space="preserve"> </w:t>
      </w:r>
      <w:r w:rsidRPr="00206ACB">
        <w:t>to</w:t>
      </w:r>
      <w:r w:rsidR="00AC466E" w:rsidRPr="00206ACB">
        <w:t xml:space="preserve"> </w:t>
      </w:r>
      <w:r w:rsidRPr="00206ACB">
        <w:t>RPGs</w:t>
      </w:r>
      <w:r w:rsidR="00AC466E" w:rsidRPr="00206ACB">
        <w:t xml:space="preserve"> </w:t>
      </w:r>
      <w:r w:rsidRPr="00206ACB">
        <w:t>in</w:t>
      </w:r>
      <w:r w:rsidR="00AC466E" w:rsidRPr="00206ACB">
        <w:t xml:space="preserve"> </w:t>
      </w:r>
      <w:r w:rsidRPr="00206ACB">
        <w:t>the</w:t>
      </w:r>
      <w:r w:rsidR="00AC466E" w:rsidRPr="00206ACB">
        <w:t xml:space="preserve"> </w:t>
      </w:r>
      <w:r w:rsidRPr="00206ACB">
        <w:t>same</w:t>
      </w:r>
      <w:r w:rsidR="00AC466E" w:rsidRPr="00206ACB">
        <w:t xml:space="preserve"> </w:t>
      </w:r>
      <w:r w:rsidRPr="00206ACB">
        <w:t>way</w:t>
      </w:r>
      <w:r w:rsidR="00AC466E" w:rsidRPr="00206ACB">
        <w:t xml:space="preserve"> </w:t>
      </w:r>
      <w:r w:rsidRPr="00206ACB">
        <w:t>that</w:t>
      </w:r>
      <w:r w:rsidR="00AC466E" w:rsidRPr="00206ACB">
        <w:t xml:space="preserve"> </w:t>
      </w:r>
      <w:r w:rsidRPr="00206ACB">
        <w:rPr>
          <w:rStyle w:val="Emphasis"/>
          <w:rFonts w:cstheme="minorHAnsi"/>
          <w:color w:val="111111"/>
          <w:szCs w:val="26"/>
        </w:rPr>
        <w:t>Super</w:t>
      </w:r>
      <w:r w:rsidR="00AC466E" w:rsidRPr="00206ACB">
        <w:rPr>
          <w:rStyle w:val="Emphasis"/>
          <w:rFonts w:cstheme="minorHAnsi"/>
          <w:color w:val="111111"/>
          <w:szCs w:val="26"/>
        </w:rPr>
        <w:t xml:space="preserve"> </w:t>
      </w:r>
      <w:r w:rsidRPr="00206ACB">
        <w:rPr>
          <w:rStyle w:val="Emphasis"/>
          <w:rFonts w:cstheme="minorHAnsi"/>
          <w:color w:val="111111"/>
          <w:szCs w:val="26"/>
        </w:rPr>
        <w:t>Mario</w:t>
      </w:r>
      <w:r w:rsidR="00AC466E" w:rsidRPr="00206ACB">
        <w:rPr>
          <w:rStyle w:val="Emphasis"/>
          <w:rFonts w:cstheme="minorHAnsi"/>
          <w:color w:val="111111"/>
          <w:szCs w:val="26"/>
        </w:rPr>
        <w:t xml:space="preserve"> </w:t>
      </w:r>
      <w:r w:rsidRPr="00206ACB">
        <w:rPr>
          <w:rStyle w:val="Emphasis"/>
          <w:rFonts w:cstheme="minorHAnsi"/>
          <w:color w:val="111111"/>
          <w:szCs w:val="26"/>
        </w:rPr>
        <w:t>Bros.</w:t>
      </w:r>
      <w:r w:rsidR="00AC466E" w:rsidRPr="00206ACB">
        <w:t xml:space="preserve"> </w:t>
      </w:r>
      <w:r w:rsidRPr="00206ACB">
        <w:t>had</w:t>
      </w:r>
      <w:r w:rsidR="00AC466E" w:rsidRPr="00206ACB">
        <w:t xml:space="preserve"> </w:t>
      </w:r>
      <w:r w:rsidRPr="00206ACB">
        <w:t>introduced</w:t>
      </w:r>
      <w:r w:rsidR="00AC466E" w:rsidRPr="00206ACB">
        <w:t xml:space="preserve"> </w:t>
      </w:r>
      <w:r w:rsidRPr="00206ACB">
        <w:t>me</w:t>
      </w:r>
      <w:r w:rsidR="00AC466E" w:rsidRPr="00206ACB">
        <w:t xml:space="preserve"> </w:t>
      </w:r>
      <w:r w:rsidRPr="00206ACB">
        <w:t>to</w:t>
      </w:r>
      <w:r w:rsidR="00AC466E" w:rsidRPr="00206ACB">
        <w:t xml:space="preserve"> </w:t>
      </w:r>
      <w:r w:rsidRPr="00206ACB">
        <w:t>platformers.</w:t>
      </w:r>
      <w:r w:rsidR="00AC466E" w:rsidRPr="00206ACB">
        <w:t xml:space="preserve"> </w:t>
      </w:r>
      <w:r w:rsidRPr="00206ACB">
        <w:t>There</w:t>
      </w:r>
      <w:r w:rsidR="00AC466E" w:rsidRPr="00206ACB">
        <w:t xml:space="preserve"> </w:t>
      </w:r>
      <w:r w:rsidRPr="00206ACB">
        <w:t>were</w:t>
      </w:r>
      <w:r w:rsidR="00AC466E" w:rsidRPr="00206ACB">
        <w:t xml:space="preserve"> </w:t>
      </w:r>
      <w:r w:rsidRPr="00206ACB">
        <w:t>plenty</w:t>
      </w:r>
      <w:r w:rsidR="00AC466E" w:rsidRPr="00206ACB">
        <w:t xml:space="preserve"> </w:t>
      </w:r>
      <w:r w:rsidRPr="00206ACB">
        <w:t>of</w:t>
      </w:r>
      <w:r w:rsidR="00AC466E" w:rsidRPr="00206ACB">
        <w:t xml:space="preserve"> </w:t>
      </w:r>
      <w:r w:rsidRPr="00206ACB">
        <w:t>other</w:t>
      </w:r>
      <w:r w:rsidR="00AC466E" w:rsidRPr="00206ACB">
        <w:t xml:space="preserve"> </w:t>
      </w:r>
      <w:r w:rsidRPr="00206ACB">
        <w:t>games</w:t>
      </w:r>
      <w:r w:rsidR="00AC466E" w:rsidRPr="00206ACB">
        <w:t xml:space="preserve"> </w:t>
      </w:r>
      <w:r w:rsidRPr="00206ACB">
        <w:t>that</w:t>
      </w:r>
      <w:r w:rsidR="00AC466E" w:rsidRPr="00206ACB">
        <w:t xml:space="preserve"> </w:t>
      </w:r>
      <w:r w:rsidRPr="00206ACB">
        <w:t>I</w:t>
      </w:r>
      <w:r w:rsidR="00AC466E" w:rsidRPr="00206ACB">
        <w:t xml:space="preserve"> </w:t>
      </w:r>
      <w:r w:rsidRPr="00206ACB">
        <w:t>spent</w:t>
      </w:r>
      <w:r w:rsidR="00AC466E" w:rsidRPr="00206ACB">
        <w:t xml:space="preserve"> </w:t>
      </w:r>
      <w:r w:rsidRPr="00206ACB">
        <w:t>time</w:t>
      </w:r>
      <w:r w:rsidR="00AC466E" w:rsidRPr="00206ACB">
        <w:t xml:space="preserve"> </w:t>
      </w:r>
      <w:r w:rsidRPr="00206ACB">
        <w:t>with,</w:t>
      </w:r>
      <w:r w:rsidR="00AC466E" w:rsidRPr="00206ACB">
        <w:t xml:space="preserve"> </w:t>
      </w:r>
      <w:r w:rsidRPr="00206ACB">
        <w:t>too:</w:t>
      </w:r>
      <w:r w:rsidR="00AC466E" w:rsidRPr="00206ACB">
        <w:t xml:space="preserve"> </w:t>
      </w:r>
      <w:r w:rsidRPr="00206ACB">
        <w:rPr>
          <w:rStyle w:val="Emphasis"/>
          <w:rFonts w:cstheme="minorHAnsi"/>
          <w:color w:val="111111"/>
          <w:szCs w:val="26"/>
        </w:rPr>
        <w:t>Ducktales</w:t>
      </w:r>
      <w:r w:rsidRPr="00206ACB">
        <w:t>,</w:t>
      </w:r>
      <w:r w:rsidR="00AC466E" w:rsidRPr="00206ACB">
        <w:t xml:space="preserve"> </w:t>
      </w:r>
      <w:r w:rsidRPr="00206ACB">
        <w:rPr>
          <w:rStyle w:val="Emphasis"/>
          <w:rFonts w:cstheme="minorHAnsi"/>
          <w:color w:val="111111"/>
          <w:szCs w:val="26"/>
        </w:rPr>
        <w:t>Final</w:t>
      </w:r>
      <w:r w:rsidR="00AC466E" w:rsidRPr="00206ACB">
        <w:rPr>
          <w:rStyle w:val="Emphasis"/>
          <w:rFonts w:cstheme="minorHAnsi"/>
          <w:color w:val="111111"/>
          <w:szCs w:val="26"/>
        </w:rPr>
        <w:t xml:space="preserve"> </w:t>
      </w:r>
      <w:r w:rsidRPr="00206ACB">
        <w:rPr>
          <w:rStyle w:val="Emphasis"/>
          <w:rFonts w:cstheme="minorHAnsi"/>
          <w:color w:val="111111"/>
          <w:szCs w:val="26"/>
        </w:rPr>
        <w:t>Fantasy</w:t>
      </w:r>
      <w:r w:rsidRPr="00206ACB">
        <w:t>,</w:t>
      </w:r>
      <w:r w:rsidR="00AC466E" w:rsidRPr="00206ACB">
        <w:t xml:space="preserve"> </w:t>
      </w:r>
      <w:r w:rsidRPr="00206ACB">
        <w:rPr>
          <w:rStyle w:val="Emphasis"/>
          <w:rFonts w:cstheme="minorHAnsi"/>
          <w:color w:val="111111"/>
          <w:szCs w:val="26"/>
        </w:rPr>
        <w:t>Contra</w:t>
      </w:r>
      <w:r w:rsidRPr="00206ACB">
        <w:t>,</w:t>
      </w:r>
      <w:r w:rsidR="00AC466E" w:rsidRPr="00206ACB">
        <w:t xml:space="preserve"> </w:t>
      </w:r>
      <w:r w:rsidRPr="00206ACB">
        <w:t>and</w:t>
      </w:r>
      <w:r w:rsidR="00AC466E" w:rsidRPr="00206ACB">
        <w:t xml:space="preserve"> </w:t>
      </w:r>
      <w:r w:rsidRPr="00206ACB">
        <w:rPr>
          <w:rStyle w:val="Emphasis"/>
          <w:rFonts w:cstheme="minorHAnsi"/>
          <w:color w:val="111111"/>
          <w:szCs w:val="26"/>
        </w:rPr>
        <w:t>Mega</w:t>
      </w:r>
      <w:r w:rsidR="00AC466E" w:rsidRPr="00206ACB">
        <w:rPr>
          <w:rStyle w:val="Emphasis"/>
          <w:rFonts w:cstheme="minorHAnsi"/>
          <w:color w:val="111111"/>
          <w:szCs w:val="26"/>
        </w:rPr>
        <w:t xml:space="preserve"> </w:t>
      </w:r>
      <w:r w:rsidRPr="00206ACB">
        <w:rPr>
          <w:rStyle w:val="Emphasis"/>
          <w:rFonts w:cstheme="minorHAnsi"/>
          <w:color w:val="111111"/>
          <w:szCs w:val="26"/>
        </w:rPr>
        <w:t>Man</w:t>
      </w:r>
      <w:r w:rsidR="00AC466E" w:rsidRPr="00206ACB">
        <w:rPr>
          <w:rStyle w:val="Emphasis"/>
          <w:rFonts w:cstheme="minorHAnsi"/>
          <w:color w:val="111111"/>
          <w:szCs w:val="26"/>
        </w:rPr>
        <w:t xml:space="preserve"> </w:t>
      </w:r>
      <w:r w:rsidRPr="00206ACB">
        <w:rPr>
          <w:rStyle w:val="Emphasis"/>
          <w:rFonts w:cstheme="minorHAnsi"/>
          <w:color w:val="111111"/>
          <w:szCs w:val="26"/>
        </w:rPr>
        <w:t>III</w:t>
      </w:r>
      <w:r w:rsidR="00AC466E" w:rsidRPr="00206ACB">
        <w:t xml:space="preserve"> </w:t>
      </w:r>
      <w:r w:rsidRPr="00206ACB">
        <w:t>were</w:t>
      </w:r>
      <w:r w:rsidR="00AC466E" w:rsidRPr="00206ACB">
        <w:t xml:space="preserve"> </w:t>
      </w:r>
      <w:r w:rsidRPr="00206ACB">
        <w:t>some</w:t>
      </w:r>
      <w:r w:rsidR="00AC466E" w:rsidRPr="00206ACB">
        <w:t xml:space="preserve"> </w:t>
      </w:r>
      <w:r w:rsidRPr="00206ACB">
        <w:t>of</w:t>
      </w:r>
      <w:r w:rsidR="00AC466E" w:rsidRPr="00206ACB">
        <w:t xml:space="preserve"> </w:t>
      </w:r>
      <w:r w:rsidRPr="00206ACB">
        <w:t>my</w:t>
      </w:r>
      <w:r w:rsidR="00AC466E" w:rsidRPr="00206ACB">
        <w:t xml:space="preserve"> </w:t>
      </w:r>
      <w:r w:rsidRPr="00206ACB">
        <w:t>favorites.</w:t>
      </w:r>
    </w:p>
    <w:p w14:paraId="42C2D809" w14:textId="6B1E7EC3" w:rsidR="00396CE8" w:rsidRPr="00206ACB" w:rsidRDefault="00396CE8" w:rsidP="00845F33">
      <w:r w:rsidRPr="00206ACB">
        <w:t>The</w:t>
      </w:r>
      <w:r w:rsidR="00AC466E" w:rsidRPr="00206ACB">
        <w:t xml:space="preserve"> </w:t>
      </w:r>
      <w:r w:rsidRPr="00206ACB">
        <w:t>NES</w:t>
      </w:r>
      <w:r w:rsidR="00AC466E" w:rsidRPr="00206ACB">
        <w:t xml:space="preserve"> </w:t>
      </w:r>
      <w:r w:rsidRPr="00206ACB">
        <w:t>ultimately</w:t>
      </w:r>
      <w:r w:rsidR="00AC466E" w:rsidRPr="00206ACB">
        <w:t xml:space="preserve"> </w:t>
      </w:r>
      <w:r w:rsidRPr="00206ACB">
        <w:t>set</w:t>
      </w:r>
      <w:r w:rsidR="00AC466E" w:rsidRPr="00206ACB">
        <w:t xml:space="preserve"> </w:t>
      </w:r>
      <w:r w:rsidRPr="00206ACB">
        <w:t>me</w:t>
      </w:r>
      <w:r w:rsidR="00AC466E" w:rsidRPr="00206ACB">
        <w:t xml:space="preserve"> </w:t>
      </w:r>
      <w:r w:rsidRPr="00206ACB">
        <w:t>on</w:t>
      </w:r>
      <w:r w:rsidR="00AC466E" w:rsidRPr="00206ACB">
        <w:t xml:space="preserve"> </w:t>
      </w:r>
      <w:r w:rsidRPr="00206ACB">
        <w:t>a</w:t>
      </w:r>
      <w:r w:rsidR="00AC466E" w:rsidRPr="00206ACB">
        <w:t xml:space="preserve"> </w:t>
      </w:r>
      <w:r w:rsidRPr="00206ACB">
        <w:t>career</w:t>
      </w:r>
      <w:r w:rsidR="00AC466E" w:rsidRPr="00206ACB">
        <w:t xml:space="preserve"> </w:t>
      </w:r>
      <w:r w:rsidRPr="00206ACB">
        <w:t>path.</w:t>
      </w:r>
      <w:r w:rsidR="00AC466E" w:rsidRPr="00206ACB">
        <w:t xml:space="preserve"> </w:t>
      </w:r>
      <w:r w:rsidRPr="00206ACB">
        <w:t>As</w:t>
      </w:r>
      <w:r w:rsidR="00AC466E" w:rsidRPr="00206ACB">
        <w:t xml:space="preserve"> </w:t>
      </w:r>
      <w:r w:rsidRPr="00206ACB">
        <w:t>a</w:t>
      </w:r>
      <w:r w:rsidR="00AC466E" w:rsidRPr="00206ACB">
        <w:t xml:space="preserve"> </w:t>
      </w:r>
      <w:r w:rsidRPr="00206ACB">
        <w:t>kid,</w:t>
      </w:r>
      <w:r w:rsidR="00AC466E" w:rsidRPr="00206ACB">
        <w:t xml:space="preserve"> </w:t>
      </w:r>
      <w:r w:rsidRPr="00206ACB">
        <w:t>I</w:t>
      </w:r>
      <w:r w:rsidR="00AC466E" w:rsidRPr="00206ACB">
        <w:t xml:space="preserve"> </w:t>
      </w:r>
      <w:r w:rsidRPr="00206ACB">
        <w:t>knew</w:t>
      </w:r>
      <w:r w:rsidR="00AC466E" w:rsidRPr="00206ACB">
        <w:t xml:space="preserve"> </w:t>
      </w:r>
      <w:r w:rsidRPr="00206ACB">
        <w:t>that</w:t>
      </w:r>
      <w:r w:rsidR="00AC466E" w:rsidRPr="00206ACB">
        <w:t xml:space="preserve"> </w:t>
      </w:r>
      <w:r w:rsidRPr="00206ACB">
        <w:t>video</w:t>
      </w:r>
      <w:r w:rsidR="00AC466E" w:rsidRPr="00206ACB">
        <w:t xml:space="preserve"> </w:t>
      </w:r>
      <w:r w:rsidRPr="00206ACB">
        <w:t>games</w:t>
      </w:r>
      <w:r w:rsidR="00AC466E" w:rsidRPr="00206ACB">
        <w:t xml:space="preserve"> </w:t>
      </w:r>
      <w:r w:rsidRPr="00206ACB">
        <w:t>were</w:t>
      </w:r>
      <w:r w:rsidR="00AC466E" w:rsidRPr="00206ACB">
        <w:t xml:space="preserve"> </w:t>
      </w:r>
      <w:r w:rsidRPr="00206ACB">
        <w:t>special,</w:t>
      </w:r>
      <w:r w:rsidR="00AC466E" w:rsidRPr="00206ACB">
        <w:t xml:space="preserve"> </w:t>
      </w:r>
      <w:r w:rsidRPr="00206ACB">
        <w:t>and</w:t>
      </w:r>
      <w:r w:rsidR="00AC466E" w:rsidRPr="00206ACB">
        <w:t xml:space="preserve"> </w:t>
      </w:r>
      <w:r w:rsidRPr="00206ACB">
        <w:t>that</w:t>
      </w:r>
      <w:r w:rsidR="00AC466E" w:rsidRPr="00206ACB">
        <w:t xml:space="preserve"> </w:t>
      </w:r>
      <w:r w:rsidRPr="00206ACB">
        <w:t>making</w:t>
      </w:r>
      <w:r w:rsidR="00AC466E" w:rsidRPr="00206ACB">
        <w:t xml:space="preserve"> </w:t>
      </w:r>
      <w:r w:rsidRPr="00206ACB">
        <w:t>video</w:t>
      </w:r>
      <w:r w:rsidR="00AC466E" w:rsidRPr="00206ACB">
        <w:t xml:space="preserve"> </w:t>
      </w:r>
      <w:r w:rsidRPr="00206ACB">
        <w:t>games</w:t>
      </w:r>
      <w:r w:rsidR="00AC466E" w:rsidRPr="00206ACB">
        <w:t xml:space="preserve"> </w:t>
      </w:r>
      <w:r w:rsidRPr="00206ACB">
        <w:t>was</w:t>
      </w:r>
      <w:r w:rsidR="00AC466E" w:rsidRPr="00206ACB">
        <w:t xml:space="preserve"> </w:t>
      </w:r>
      <w:r w:rsidRPr="00206ACB">
        <w:t>what</w:t>
      </w:r>
      <w:r w:rsidR="00AC466E" w:rsidRPr="00206ACB">
        <w:t xml:space="preserve"> </w:t>
      </w:r>
      <w:r w:rsidRPr="00206ACB">
        <w:t>I</w:t>
      </w:r>
      <w:r w:rsidR="00AC466E" w:rsidRPr="00206ACB">
        <w:t xml:space="preserve"> </w:t>
      </w:r>
      <w:r w:rsidRPr="00206ACB">
        <w:t>wanted</w:t>
      </w:r>
      <w:r w:rsidR="00AC466E" w:rsidRPr="00206ACB">
        <w:t xml:space="preserve"> </w:t>
      </w:r>
      <w:r w:rsidRPr="00206ACB">
        <w:t>to</w:t>
      </w:r>
      <w:r w:rsidR="00AC466E" w:rsidRPr="00206ACB">
        <w:t xml:space="preserve"> </w:t>
      </w:r>
      <w:r w:rsidRPr="00206ACB">
        <w:t>do</w:t>
      </w:r>
      <w:r w:rsidR="00AC466E" w:rsidRPr="00206ACB">
        <w:t xml:space="preserve"> </w:t>
      </w:r>
      <w:r w:rsidRPr="00206ACB">
        <w:t>as</w:t>
      </w:r>
      <w:r w:rsidR="00AC466E" w:rsidRPr="00206ACB">
        <w:t xml:space="preserve"> </w:t>
      </w:r>
      <w:r w:rsidRPr="00206ACB">
        <w:t>an</w:t>
      </w:r>
      <w:r w:rsidR="00AC466E" w:rsidRPr="00206ACB">
        <w:t xml:space="preserve"> </w:t>
      </w:r>
      <w:r w:rsidRPr="00206ACB">
        <w:t>adult.</w:t>
      </w:r>
      <w:r w:rsidR="00AC466E" w:rsidRPr="00206ACB">
        <w:t xml:space="preserve"> </w:t>
      </w:r>
      <w:r w:rsidRPr="00206ACB">
        <w:t>I</w:t>
      </w:r>
      <w:r w:rsidR="00AC466E" w:rsidRPr="00206ACB">
        <w:t xml:space="preserve"> </w:t>
      </w:r>
      <w:r w:rsidRPr="00206ACB">
        <w:t>had</w:t>
      </w:r>
      <w:r w:rsidR="00AC466E" w:rsidRPr="00206ACB">
        <w:t xml:space="preserve"> </w:t>
      </w:r>
      <w:r w:rsidRPr="00206ACB">
        <w:t>the</w:t>
      </w:r>
      <w:r w:rsidR="00AC466E" w:rsidRPr="00206ACB">
        <w:t xml:space="preserve"> </w:t>
      </w:r>
      <w:r w:rsidRPr="00206ACB">
        <w:t>(mistaken)</w:t>
      </w:r>
      <w:r w:rsidR="00AC466E" w:rsidRPr="00206ACB">
        <w:t xml:space="preserve"> </w:t>
      </w:r>
      <w:r w:rsidRPr="00206ACB">
        <w:t>belief</w:t>
      </w:r>
      <w:r w:rsidR="00AC466E" w:rsidRPr="00206ACB">
        <w:t xml:space="preserve"> </w:t>
      </w:r>
      <w:r w:rsidRPr="00206ACB">
        <w:t>that</w:t>
      </w:r>
      <w:r w:rsidR="00AC466E" w:rsidRPr="00206ACB">
        <w:t xml:space="preserve"> </w:t>
      </w:r>
      <w:r w:rsidRPr="00206ACB">
        <w:t>a</w:t>
      </w:r>
      <w:r w:rsidR="00AC466E" w:rsidRPr="00206ACB">
        <w:t xml:space="preserve"> </w:t>
      </w:r>
      <w:r w:rsidRPr="00206ACB">
        <w:t>career</w:t>
      </w:r>
      <w:r w:rsidR="00AC466E" w:rsidRPr="00206ACB">
        <w:t xml:space="preserve"> </w:t>
      </w:r>
      <w:r w:rsidRPr="00206ACB">
        <w:t>making</w:t>
      </w:r>
      <w:r w:rsidR="00AC466E" w:rsidRPr="00206ACB">
        <w:t xml:space="preserve"> </w:t>
      </w:r>
      <w:r w:rsidRPr="00206ACB">
        <w:t>video</w:t>
      </w:r>
      <w:r w:rsidR="00AC466E" w:rsidRPr="00206ACB">
        <w:t xml:space="preserve"> </w:t>
      </w:r>
      <w:r w:rsidRPr="00206ACB">
        <w:t>games</w:t>
      </w:r>
      <w:r w:rsidR="00AC466E" w:rsidRPr="00206ACB">
        <w:t xml:space="preserve"> </w:t>
      </w:r>
      <w:r w:rsidRPr="00206ACB">
        <w:t>meant</w:t>
      </w:r>
      <w:r w:rsidR="00AC466E" w:rsidRPr="00206ACB">
        <w:t xml:space="preserve"> </w:t>
      </w:r>
      <w:r w:rsidRPr="00206ACB">
        <w:t>a</w:t>
      </w:r>
      <w:r w:rsidR="00AC466E" w:rsidRPr="00206ACB">
        <w:t xml:space="preserve"> </w:t>
      </w:r>
      <w:r w:rsidRPr="00206ACB">
        <w:t>career</w:t>
      </w:r>
      <w:r w:rsidR="00AC466E" w:rsidRPr="00206ACB">
        <w:t xml:space="preserve"> </w:t>
      </w:r>
      <w:r w:rsidRPr="00206ACB">
        <w:rPr>
          <w:rStyle w:val="Strong"/>
          <w:rFonts w:cstheme="minorHAnsi"/>
          <w:color w:val="111111"/>
          <w:szCs w:val="26"/>
        </w:rPr>
        <w:t>playing</w:t>
      </w:r>
      <w:r w:rsidR="00AC466E" w:rsidRPr="00206ACB">
        <w:t xml:space="preserve"> </w:t>
      </w:r>
      <w:r w:rsidRPr="00206ACB">
        <w:t>video</w:t>
      </w:r>
      <w:r w:rsidR="00AC466E" w:rsidRPr="00206ACB">
        <w:t xml:space="preserve"> </w:t>
      </w:r>
      <w:r w:rsidRPr="00206ACB">
        <w:t>games.</w:t>
      </w:r>
      <w:r w:rsidR="00AC466E" w:rsidRPr="00206ACB">
        <w:t xml:space="preserve"> </w:t>
      </w:r>
      <w:r w:rsidRPr="00206ACB">
        <w:t>I</w:t>
      </w:r>
      <w:r w:rsidR="00AC466E" w:rsidRPr="00206ACB">
        <w:t xml:space="preserve"> </w:t>
      </w:r>
      <w:r w:rsidRPr="00206ACB">
        <w:t>started</w:t>
      </w:r>
      <w:r w:rsidR="00AC466E" w:rsidRPr="00206ACB">
        <w:t xml:space="preserve"> </w:t>
      </w:r>
      <w:r w:rsidRPr="00206ACB">
        <w:t>learning</w:t>
      </w:r>
      <w:r w:rsidR="00AC466E" w:rsidRPr="00206ACB">
        <w:t xml:space="preserve"> </w:t>
      </w:r>
      <w:r w:rsidRPr="00206ACB">
        <w:t>C++</w:t>
      </w:r>
      <w:r w:rsidR="00AC466E" w:rsidRPr="00206ACB">
        <w:t xml:space="preserve"> </w:t>
      </w:r>
      <w:r w:rsidRPr="00206ACB">
        <w:t>once</w:t>
      </w:r>
      <w:r w:rsidR="00AC466E" w:rsidRPr="00206ACB">
        <w:t xml:space="preserve"> </w:t>
      </w:r>
      <w:r w:rsidRPr="00206ACB">
        <w:t>my</w:t>
      </w:r>
      <w:r w:rsidR="00AC466E" w:rsidRPr="00206ACB">
        <w:t xml:space="preserve"> </w:t>
      </w:r>
      <w:r w:rsidRPr="00206ACB">
        <w:t>family</w:t>
      </w:r>
      <w:r w:rsidR="00AC466E" w:rsidRPr="00206ACB">
        <w:t xml:space="preserve"> </w:t>
      </w:r>
      <w:r w:rsidRPr="00206ACB">
        <w:t>got</w:t>
      </w:r>
      <w:r w:rsidR="00AC466E" w:rsidRPr="00206ACB">
        <w:t xml:space="preserve"> </w:t>
      </w:r>
      <w:r w:rsidRPr="00206ACB">
        <w:t>a</w:t>
      </w:r>
      <w:r w:rsidR="00AC466E" w:rsidRPr="00206ACB">
        <w:t xml:space="preserve"> </w:t>
      </w:r>
      <w:r w:rsidRPr="00206ACB">
        <w:t>computer</w:t>
      </w:r>
      <w:r w:rsidR="00AC466E" w:rsidRPr="00206ACB">
        <w:t xml:space="preserve"> </w:t>
      </w:r>
      <w:r w:rsidRPr="00206ACB">
        <w:t>because</w:t>
      </w:r>
      <w:r w:rsidR="00AC466E" w:rsidRPr="00206ACB">
        <w:t xml:space="preserve"> </w:t>
      </w:r>
      <w:r w:rsidRPr="00206ACB">
        <w:t>that</w:t>
      </w:r>
      <w:r w:rsidR="00AC466E" w:rsidRPr="00206ACB">
        <w:t xml:space="preserve"> </w:t>
      </w:r>
      <w:r w:rsidRPr="00206ACB">
        <w:t>was</w:t>
      </w:r>
      <w:r w:rsidR="00AC466E" w:rsidRPr="00206ACB">
        <w:t xml:space="preserve"> </w:t>
      </w:r>
      <w:r w:rsidRPr="00206ACB">
        <w:t>what</w:t>
      </w:r>
      <w:r w:rsidR="00AC466E" w:rsidRPr="00206ACB">
        <w:t xml:space="preserve"> </w:t>
      </w:r>
      <w:r w:rsidRPr="00206ACB">
        <w:t>“real”</w:t>
      </w:r>
      <w:r w:rsidR="00AC466E" w:rsidRPr="00206ACB">
        <w:t xml:space="preserve"> </w:t>
      </w:r>
      <w:r w:rsidRPr="00206ACB">
        <w:t>programmers</w:t>
      </w:r>
      <w:r w:rsidR="00AC466E" w:rsidRPr="00206ACB">
        <w:t xml:space="preserve"> </w:t>
      </w:r>
      <w:r w:rsidRPr="00206ACB">
        <w:t>used.</w:t>
      </w:r>
      <w:r w:rsidR="00AC466E" w:rsidRPr="00206ACB">
        <w:t xml:space="preserve"> </w:t>
      </w:r>
      <w:r w:rsidRPr="00206ACB">
        <w:t>(Little</w:t>
      </w:r>
      <w:r w:rsidR="00AC466E" w:rsidRPr="00206ACB">
        <w:t xml:space="preserve"> </w:t>
      </w:r>
      <w:r w:rsidRPr="00206ACB">
        <w:t>did</w:t>
      </w:r>
      <w:r w:rsidR="00AC466E" w:rsidRPr="00206ACB">
        <w:t xml:space="preserve"> </w:t>
      </w:r>
      <w:r w:rsidRPr="00206ACB">
        <w:t>I</w:t>
      </w:r>
      <w:r w:rsidR="00AC466E" w:rsidRPr="00206ACB">
        <w:t xml:space="preserve"> </w:t>
      </w:r>
      <w:r w:rsidRPr="00206ACB">
        <w:t>know</w:t>
      </w:r>
      <w:r w:rsidR="00AC466E" w:rsidRPr="00206ACB">
        <w:t xml:space="preserve"> </w:t>
      </w:r>
      <w:r w:rsidRPr="00206ACB">
        <w:t>that</w:t>
      </w:r>
      <w:r w:rsidR="00AC466E" w:rsidRPr="00206ACB">
        <w:t xml:space="preserve"> </w:t>
      </w:r>
      <w:r w:rsidRPr="00206ACB">
        <w:t>NES</w:t>
      </w:r>
      <w:r w:rsidR="00AC466E" w:rsidRPr="00206ACB">
        <w:t xml:space="preserve"> </w:t>
      </w:r>
      <w:r w:rsidRPr="00206ACB">
        <w:t>programmers</w:t>
      </w:r>
      <w:r w:rsidR="00AC466E" w:rsidRPr="00206ACB">
        <w:t xml:space="preserve"> </w:t>
      </w:r>
      <w:r w:rsidRPr="00206ACB">
        <w:t>don't</w:t>
      </w:r>
      <w:r w:rsidR="00AC466E" w:rsidRPr="00206ACB">
        <w:t xml:space="preserve"> </w:t>
      </w:r>
      <w:r w:rsidRPr="00206ACB">
        <w:t>use</w:t>
      </w:r>
      <w:r w:rsidR="00AC466E" w:rsidRPr="00206ACB">
        <w:t xml:space="preserve"> </w:t>
      </w:r>
      <w:r w:rsidRPr="00206ACB">
        <w:t>C++,</w:t>
      </w:r>
      <w:r w:rsidR="00AC466E" w:rsidRPr="00206ACB">
        <w:t xml:space="preserve"> </w:t>
      </w:r>
      <w:r w:rsidRPr="00206ACB">
        <w:t>but</w:t>
      </w:r>
      <w:r w:rsidR="00AC466E" w:rsidRPr="00206ACB">
        <w:t xml:space="preserve"> </w:t>
      </w:r>
      <w:r w:rsidRPr="00206ACB">
        <w:t>in</w:t>
      </w:r>
      <w:r w:rsidR="00AC466E" w:rsidRPr="00206ACB">
        <w:t xml:space="preserve"> </w:t>
      </w:r>
      <w:r w:rsidRPr="00206ACB">
        <w:t>my</w:t>
      </w:r>
      <w:r w:rsidR="00AC466E" w:rsidRPr="00206ACB">
        <w:t xml:space="preserve"> </w:t>
      </w:r>
      <w:r w:rsidRPr="00206ACB">
        <w:t>defense</w:t>
      </w:r>
      <w:r w:rsidR="00AC466E" w:rsidRPr="00206ACB">
        <w:t xml:space="preserve"> </w:t>
      </w:r>
      <w:r w:rsidRPr="00206ACB">
        <w:t>I</w:t>
      </w:r>
      <w:r w:rsidR="00AC466E" w:rsidRPr="00206ACB">
        <w:t xml:space="preserve"> </w:t>
      </w:r>
      <w:r w:rsidRPr="00206ACB">
        <w:t>was</w:t>
      </w:r>
      <w:r w:rsidR="00AC466E" w:rsidRPr="00206ACB">
        <w:t xml:space="preserve"> </w:t>
      </w:r>
      <w:r w:rsidRPr="00206ACB">
        <w:t>young</w:t>
      </w:r>
      <w:r w:rsidR="00AC466E" w:rsidRPr="00206ACB">
        <w:t xml:space="preserve"> </w:t>
      </w:r>
      <w:r w:rsidRPr="00206ACB">
        <w:t>and</w:t>
      </w:r>
      <w:r w:rsidR="00AC466E" w:rsidRPr="00206ACB">
        <w:t xml:space="preserve"> </w:t>
      </w:r>
      <w:r w:rsidRPr="00206ACB">
        <w:t>naive.)</w:t>
      </w:r>
      <w:r w:rsidR="00AC466E" w:rsidRPr="00206ACB">
        <w:t xml:space="preserve"> </w:t>
      </w:r>
      <w:r w:rsidRPr="00206ACB">
        <w:t>I</w:t>
      </w:r>
      <w:r w:rsidR="00AC466E" w:rsidRPr="00206ACB">
        <w:t xml:space="preserve"> </w:t>
      </w:r>
      <w:r w:rsidRPr="00206ACB">
        <w:t>never</w:t>
      </w:r>
      <w:r w:rsidR="00AC466E" w:rsidRPr="00206ACB">
        <w:t xml:space="preserve"> </w:t>
      </w:r>
      <w:r w:rsidRPr="00206ACB">
        <w:t>made</w:t>
      </w:r>
      <w:r w:rsidR="00AC466E" w:rsidRPr="00206ACB">
        <w:t xml:space="preserve"> </w:t>
      </w:r>
      <w:r w:rsidRPr="00206ACB">
        <w:t>any</w:t>
      </w:r>
      <w:r w:rsidR="00AC466E" w:rsidRPr="00206ACB">
        <w:t xml:space="preserve"> </w:t>
      </w:r>
      <w:r w:rsidRPr="00206ACB">
        <w:t>actual</w:t>
      </w:r>
      <w:r w:rsidR="00AC466E" w:rsidRPr="00206ACB">
        <w:t xml:space="preserve"> </w:t>
      </w:r>
      <w:r w:rsidRPr="00206ACB">
        <w:t>games,</w:t>
      </w:r>
      <w:r w:rsidR="00AC466E" w:rsidRPr="00206ACB">
        <w:t xml:space="preserve"> </w:t>
      </w:r>
      <w:r w:rsidRPr="00206ACB">
        <w:t>though.</w:t>
      </w:r>
      <w:r w:rsidR="00AC466E" w:rsidRPr="00206ACB">
        <w:t xml:space="preserve"> </w:t>
      </w:r>
      <w:r w:rsidRPr="00206ACB">
        <w:t>Game</w:t>
      </w:r>
      <w:r w:rsidR="00AC466E" w:rsidRPr="00206ACB">
        <w:t xml:space="preserve"> </w:t>
      </w:r>
      <w:r w:rsidRPr="00206ACB">
        <w:t>programming</w:t>
      </w:r>
      <w:r w:rsidR="00AC466E" w:rsidRPr="00206ACB">
        <w:t xml:space="preserve"> </w:t>
      </w:r>
      <w:r w:rsidRPr="00206ACB">
        <w:t>always</w:t>
      </w:r>
      <w:r w:rsidR="00AC466E" w:rsidRPr="00206ACB">
        <w:t xml:space="preserve"> </w:t>
      </w:r>
      <w:r w:rsidRPr="00206ACB">
        <w:t>seemed</w:t>
      </w:r>
      <w:r w:rsidR="00AC466E" w:rsidRPr="00206ACB">
        <w:t xml:space="preserve"> </w:t>
      </w:r>
      <w:r w:rsidRPr="00206ACB">
        <w:t>more</w:t>
      </w:r>
      <w:r w:rsidR="00AC466E" w:rsidRPr="00206ACB">
        <w:t xml:space="preserve"> </w:t>
      </w:r>
      <w:r w:rsidRPr="00206ACB">
        <w:t>complicated</w:t>
      </w:r>
      <w:r w:rsidR="00AC466E" w:rsidRPr="00206ACB">
        <w:t xml:space="preserve"> </w:t>
      </w:r>
      <w:r w:rsidRPr="00206ACB">
        <w:t>than</w:t>
      </w:r>
      <w:r w:rsidR="00AC466E" w:rsidRPr="00206ACB">
        <w:t xml:space="preserve"> </w:t>
      </w:r>
      <w:r w:rsidRPr="00206ACB">
        <w:t>I</w:t>
      </w:r>
      <w:r w:rsidR="00AC466E" w:rsidRPr="00206ACB">
        <w:t xml:space="preserve"> </w:t>
      </w:r>
      <w:r w:rsidRPr="00206ACB">
        <w:t>was</w:t>
      </w:r>
      <w:r w:rsidR="00AC466E" w:rsidRPr="00206ACB">
        <w:t xml:space="preserve"> </w:t>
      </w:r>
      <w:r w:rsidRPr="00206ACB">
        <w:t>prepared</w:t>
      </w:r>
      <w:r w:rsidR="00AC466E" w:rsidRPr="00206ACB">
        <w:t xml:space="preserve"> </w:t>
      </w:r>
      <w:r w:rsidRPr="00206ACB">
        <w:t>for,</w:t>
      </w:r>
      <w:r w:rsidR="00AC466E" w:rsidRPr="00206ACB">
        <w:t xml:space="preserve"> </w:t>
      </w:r>
      <w:r w:rsidRPr="00206ACB">
        <w:t>and</w:t>
      </w:r>
      <w:r w:rsidR="00AC466E" w:rsidRPr="00206ACB">
        <w:t xml:space="preserve"> </w:t>
      </w:r>
      <w:r w:rsidRPr="00206ACB">
        <w:t>besides,</w:t>
      </w:r>
      <w:r w:rsidR="00AC466E" w:rsidRPr="00206ACB">
        <w:t xml:space="preserve"> </w:t>
      </w:r>
      <w:r w:rsidRPr="00206ACB">
        <w:t>there</w:t>
      </w:r>
      <w:r w:rsidR="00AC466E" w:rsidRPr="00206ACB">
        <w:t xml:space="preserve"> </w:t>
      </w:r>
      <w:r w:rsidRPr="00206ACB">
        <w:t>was</w:t>
      </w:r>
      <w:r w:rsidR="00AC466E" w:rsidRPr="00206ACB">
        <w:t xml:space="preserve"> </w:t>
      </w:r>
      <w:r w:rsidRPr="00206ACB">
        <w:t>no</w:t>
      </w:r>
      <w:r w:rsidR="00AC466E" w:rsidRPr="00206ACB">
        <w:t xml:space="preserve"> </w:t>
      </w:r>
      <w:r w:rsidRPr="00206ACB">
        <w:t>shortage</w:t>
      </w:r>
      <w:r w:rsidR="00AC466E" w:rsidRPr="00206ACB">
        <w:t xml:space="preserve"> </w:t>
      </w:r>
      <w:r w:rsidRPr="00206ACB">
        <w:t>of</w:t>
      </w:r>
      <w:r w:rsidR="00AC466E" w:rsidRPr="00206ACB">
        <w:t xml:space="preserve"> </w:t>
      </w:r>
      <w:r w:rsidRPr="00206ACB">
        <w:t>great</w:t>
      </w:r>
      <w:r w:rsidR="00AC466E" w:rsidRPr="00206ACB">
        <w:t xml:space="preserve"> </w:t>
      </w:r>
      <w:r w:rsidRPr="00206ACB">
        <w:t>games</w:t>
      </w:r>
      <w:r w:rsidR="00AC466E" w:rsidRPr="00206ACB">
        <w:t xml:space="preserve"> </w:t>
      </w:r>
      <w:r w:rsidRPr="00206ACB">
        <w:t>from</w:t>
      </w:r>
      <w:r w:rsidR="00AC466E" w:rsidRPr="00206ACB">
        <w:t xml:space="preserve"> </w:t>
      </w:r>
      <w:r w:rsidRPr="00206ACB">
        <w:t>other</w:t>
      </w:r>
      <w:r w:rsidR="00AC466E" w:rsidRPr="00206ACB">
        <w:t xml:space="preserve"> </w:t>
      </w:r>
      <w:r w:rsidRPr="00206ACB">
        <w:t>people</w:t>
      </w:r>
      <w:r w:rsidR="00AC466E" w:rsidRPr="00206ACB">
        <w:t xml:space="preserve"> </w:t>
      </w:r>
      <w:r w:rsidRPr="00206ACB">
        <w:t>waiting</w:t>
      </w:r>
      <w:r w:rsidR="00AC466E" w:rsidRPr="00206ACB">
        <w:t xml:space="preserve"> </w:t>
      </w:r>
      <w:r w:rsidRPr="00206ACB">
        <w:t>to</w:t>
      </w:r>
      <w:r w:rsidR="00AC466E" w:rsidRPr="00206ACB">
        <w:t xml:space="preserve"> </w:t>
      </w:r>
      <w:r w:rsidRPr="00206ACB">
        <w:t>be</w:t>
      </w:r>
      <w:r w:rsidR="00AC466E" w:rsidRPr="00206ACB">
        <w:t xml:space="preserve"> </w:t>
      </w:r>
      <w:r w:rsidRPr="00206ACB">
        <w:t>played.</w:t>
      </w:r>
    </w:p>
    <w:p w14:paraId="5DF8C44B" w14:textId="31D35F37" w:rsidR="00E5788B" w:rsidRPr="00206ACB" w:rsidRDefault="00396CE8" w:rsidP="009944E9">
      <w:pPr>
        <w:rPr>
          <w:rFonts w:cstheme="minorHAnsi"/>
          <w:szCs w:val="26"/>
        </w:rPr>
      </w:pPr>
      <w:r w:rsidRPr="00206ACB">
        <w:rPr>
          <w:rFonts w:cstheme="minorHAnsi"/>
          <w:szCs w:val="26"/>
        </w:rPr>
        <w:t>That</w:t>
      </w:r>
      <w:r w:rsidR="00AC466E" w:rsidRPr="00206ACB">
        <w:rPr>
          <w:rFonts w:cstheme="minorHAnsi"/>
          <w:szCs w:val="26"/>
        </w:rPr>
        <w:t xml:space="preserve"> </w:t>
      </w:r>
      <w:r w:rsidRPr="00206ACB">
        <w:rPr>
          <w:rFonts w:cstheme="minorHAnsi"/>
          <w:szCs w:val="26"/>
        </w:rPr>
        <w:t>dream</w:t>
      </w:r>
      <w:r w:rsidR="00AC466E" w:rsidRPr="00206ACB">
        <w:rPr>
          <w:rFonts w:cstheme="minorHAnsi"/>
          <w:szCs w:val="26"/>
        </w:rPr>
        <w:t xml:space="preserve"> </w:t>
      </w:r>
      <w:r w:rsidRPr="00206ACB">
        <w:rPr>
          <w:rFonts w:cstheme="minorHAnsi"/>
          <w:szCs w:val="26"/>
        </w:rPr>
        <w:t>stuck</w:t>
      </w:r>
      <w:r w:rsidR="00AC466E" w:rsidRPr="00206ACB">
        <w:rPr>
          <w:rFonts w:cstheme="minorHAnsi"/>
          <w:szCs w:val="26"/>
        </w:rPr>
        <w:t xml:space="preserve"> </w:t>
      </w:r>
      <w:r w:rsidRPr="00206ACB">
        <w:rPr>
          <w:rFonts w:cstheme="minorHAnsi"/>
          <w:szCs w:val="26"/>
        </w:rPr>
        <w:t>with</w:t>
      </w:r>
      <w:r w:rsidR="00AC466E" w:rsidRPr="00206ACB">
        <w:rPr>
          <w:rFonts w:cstheme="minorHAnsi"/>
          <w:szCs w:val="26"/>
        </w:rPr>
        <w:t xml:space="preserve"> </w:t>
      </w:r>
      <w:r w:rsidRPr="00206ACB">
        <w:rPr>
          <w:rFonts w:cstheme="minorHAnsi"/>
          <w:szCs w:val="26"/>
        </w:rPr>
        <w:t>me,</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after</w:t>
      </w:r>
      <w:r w:rsidR="00AC466E" w:rsidRPr="00206ACB">
        <w:rPr>
          <w:rFonts w:cstheme="minorHAnsi"/>
          <w:szCs w:val="26"/>
        </w:rPr>
        <w:t xml:space="preserve"> </w:t>
      </w:r>
      <w:r w:rsidRPr="00206ACB">
        <w:rPr>
          <w:rFonts w:cstheme="minorHAnsi"/>
          <w:szCs w:val="26"/>
        </w:rPr>
        <w:t>years</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being</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professional</w:t>
      </w:r>
      <w:r w:rsidR="00AC466E" w:rsidRPr="00206ACB">
        <w:rPr>
          <w:rFonts w:cstheme="minorHAnsi"/>
          <w:szCs w:val="26"/>
        </w:rPr>
        <w:t xml:space="preserve"> </w:t>
      </w:r>
      <w:r w:rsidRPr="00206ACB">
        <w:rPr>
          <w:rFonts w:cstheme="minorHAnsi"/>
          <w:szCs w:val="26"/>
        </w:rPr>
        <w:t>web</w:t>
      </w:r>
      <w:r w:rsidR="00AC466E" w:rsidRPr="00206ACB">
        <w:rPr>
          <w:rFonts w:cstheme="minorHAnsi"/>
          <w:szCs w:val="26"/>
        </w:rPr>
        <w:t xml:space="preserve"> </w:t>
      </w:r>
      <w:r w:rsidRPr="00206ACB">
        <w:rPr>
          <w:rFonts w:cstheme="minorHAnsi"/>
          <w:szCs w:val="26"/>
        </w:rPr>
        <w:t>developer</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started</w:t>
      </w:r>
      <w:r w:rsidR="00AC466E" w:rsidRPr="00206ACB">
        <w:rPr>
          <w:rFonts w:cstheme="minorHAnsi"/>
          <w:szCs w:val="26"/>
        </w:rPr>
        <w:t xml:space="preserve"> </w:t>
      </w:r>
      <w:r w:rsidRPr="00206ACB">
        <w:rPr>
          <w:rFonts w:cstheme="minorHAnsi"/>
          <w:szCs w:val="26"/>
        </w:rPr>
        <w:t>learning</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development.</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got</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strong</w:t>
      </w:r>
      <w:r w:rsidR="00AC466E" w:rsidRPr="00206ACB">
        <w:rPr>
          <w:rFonts w:cstheme="minorHAnsi"/>
          <w:szCs w:val="26"/>
        </w:rPr>
        <w:t xml:space="preserve"> </w:t>
      </w:r>
      <w:r w:rsidRPr="00206ACB">
        <w:rPr>
          <w:rFonts w:cstheme="minorHAnsi"/>
          <w:szCs w:val="26"/>
        </w:rPr>
        <w:t>nudge</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right</w:t>
      </w:r>
      <w:r w:rsidR="00AC466E" w:rsidRPr="00206ACB">
        <w:rPr>
          <w:rFonts w:cstheme="minorHAnsi"/>
          <w:szCs w:val="26"/>
        </w:rPr>
        <w:t xml:space="preserve"> </w:t>
      </w:r>
      <w:r w:rsidRPr="00206ACB">
        <w:rPr>
          <w:rFonts w:cstheme="minorHAnsi"/>
          <w:szCs w:val="26"/>
        </w:rPr>
        <w:t>direction</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r w:rsidRPr="00206ACB">
        <w:rPr>
          <w:rFonts w:cstheme="minorHAnsi"/>
          <w:szCs w:val="26"/>
        </w:rPr>
        <w:t>Nathan</w:t>
      </w:r>
      <w:r w:rsidR="00AC466E" w:rsidRPr="00206ACB">
        <w:rPr>
          <w:rFonts w:cstheme="minorHAnsi"/>
          <w:szCs w:val="26"/>
        </w:rPr>
        <w:t xml:space="preserve"> </w:t>
      </w:r>
      <w:r w:rsidRPr="00206ACB">
        <w:rPr>
          <w:rFonts w:cstheme="minorHAnsi"/>
          <w:szCs w:val="26"/>
        </w:rPr>
        <w:t>Altice’s</w:t>
      </w:r>
      <w:r w:rsidR="00AC466E" w:rsidRPr="00206ACB">
        <w:rPr>
          <w:rFonts w:cstheme="minorHAnsi"/>
          <w:szCs w:val="26"/>
        </w:rPr>
        <w:t xml:space="preserve"> </w:t>
      </w:r>
      <w:r w:rsidRPr="00206ACB">
        <w:rPr>
          <w:rFonts w:cstheme="minorHAnsi"/>
          <w:szCs w:val="26"/>
        </w:rPr>
        <w:t>excellent</w:t>
      </w:r>
      <w:r w:rsidR="00AC466E" w:rsidRPr="00206ACB">
        <w:rPr>
          <w:rFonts w:cstheme="minorHAnsi"/>
          <w:szCs w:val="26"/>
        </w:rPr>
        <w:t xml:space="preserve"> </w:t>
      </w:r>
      <w:r w:rsidRPr="00206ACB">
        <w:rPr>
          <w:rStyle w:val="Emphasis"/>
          <w:rFonts w:cstheme="minorHAnsi"/>
          <w:color w:val="111111"/>
          <w:szCs w:val="26"/>
        </w:rPr>
        <w:t>I</w:t>
      </w:r>
      <w:r w:rsidR="00AC466E" w:rsidRPr="00206ACB">
        <w:rPr>
          <w:rStyle w:val="Emphasis"/>
          <w:rFonts w:cstheme="minorHAnsi"/>
          <w:color w:val="111111"/>
          <w:szCs w:val="26"/>
        </w:rPr>
        <w:t xml:space="preserve"> </w:t>
      </w:r>
      <w:r w:rsidRPr="00206ACB">
        <w:rPr>
          <w:rStyle w:val="Emphasis"/>
          <w:rFonts w:cstheme="minorHAnsi"/>
          <w:color w:val="111111"/>
          <w:szCs w:val="26"/>
        </w:rPr>
        <w:t>Am</w:t>
      </w:r>
      <w:r w:rsidR="00AC466E" w:rsidRPr="00206ACB">
        <w:rPr>
          <w:rStyle w:val="Emphasis"/>
          <w:rFonts w:cstheme="minorHAnsi"/>
          <w:color w:val="111111"/>
          <w:szCs w:val="26"/>
        </w:rPr>
        <w:t xml:space="preserve"> </w:t>
      </w:r>
      <w:r w:rsidRPr="00206ACB">
        <w:rPr>
          <w:rStyle w:val="Emphasis"/>
          <w:rFonts w:cstheme="minorHAnsi"/>
          <w:color w:val="111111"/>
          <w:szCs w:val="26"/>
        </w:rPr>
        <w:t>Error</w:t>
      </w:r>
      <w:r w:rsidRPr="00206ACB">
        <w:rPr>
          <w:rFonts w:cstheme="minorHAnsi"/>
          <w:szCs w:val="26"/>
        </w:rPr>
        <w:t>.)</w:t>
      </w:r>
    </w:p>
    <w:p w14:paraId="5FBEA5E9" w14:textId="6C10DCF0" w:rsidR="00E5788B" w:rsidRPr="00206ACB" w:rsidRDefault="00396CE8" w:rsidP="005544BB">
      <w:pPr>
        <w:ind w:firstLine="0"/>
        <w:jc w:val="center"/>
        <w:rPr>
          <w:rFonts w:cstheme="minorHAnsi"/>
          <w:szCs w:val="26"/>
        </w:rPr>
      </w:pPr>
      <w:r w:rsidRPr="00206ACB">
        <w:rPr>
          <w:rFonts w:cstheme="minorHAnsi"/>
          <w:noProof/>
          <w:szCs w:val="26"/>
        </w:rPr>
        <w:drawing>
          <wp:inline distT="0" distB="0" distL="0" distR="0" wp14:anchorId="774C09D6" wp14:editId="4ABDABB8">
            <wp:extent cx="2381250" cy="3524250"/>
            <wp:effectExtent l="0" t="0" r="0" b="0"/>
            <wp:docPr id="6" name="Picture 6" descr="I Am Error, front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 Am Error, front cov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3524250"/>
                    </a:xfrm>
                    <a:prstGeom prst="rect">
                      <a:avLst/>
                    </a:prstGeom>
                    <a:noFill/>
                    <a:ln>
                      <a:noFill/>
                    </a:ln>
                  </pic:spPr>
                </pic:pic>
              </a:graphicData>
            </a:graphic>
          </wp:inline>
        </w:drawing>
      </w:r>
    </w:p>
    <w:p w14:paraId="1250FC08" w14:textId="5B34F898" w:rsidR="00B26776" w:rsidRPr="00206ACB" w:rsidRDefault="00000000" w:rsidP="005544BB">
      <w:pPr>
        <w:ind w:firstLine="0"/>
        <w:jc w:val="center"/>
        <w:rPr>
          <w:rStyle w:val="marginnote"/>
          <w:rFonts w:cstheme="minorHAnsi"/>
          <w:color w:val="111111"/>
          <w:szCs w:val="26"/>
        </w:rPr>
      </w:pPr>
      <w:hyperlink r:id="rId16" w:tgtFrame="_blank" w:history="1">
        <w:r w:rsidR="00396CE8" w:rsidRPr="00206ACB">
          <w:rPr>
            <w:rStyle w:val="Emphasis"/>
            <w:rFonts w:cstheme="minorHAnsi"/>
            <w:color w:val="82642B"/>
            <w:szCs w:val="26"/>
          </w:rPr>
          <w:t>I</w:t>
        </w:r>
        <w:r w:rsidR="00AC466E" w:rsidRPr="00206ACB">
          <w:rPr>
            <w:rStyle w:val="Emphasis"/>
            <w:rFonts w:cstheme="minorHAnsi"/>
            <w:color w:val="82642B"/>
            <w:szCs w:val="26"/>
          </w:rPr>
          <w:t xml:space="preserve"> </w:t>
        </w:r>
        <w:r w:rsidR="00396CE8" w:rsidRPr="00206ACB">
          <w:rPr>
            <w:rStyle w:val="Emphasis"/>
            <w:rFonts w:cstheme="minorHAnsi"/>
            <w:color w:val="82642B"/>
            <w:szCs w:val="26"/>
          </w:rPr>
          <w:t>Am</w:t>
        </w:r>
        <w:r w:rsidR="00AC466E" w:rsidRPr="00206ACB">
          <w:rPr>
            <w:rStyle w:val="Emphasis"/>
            <w:rFonts w:cstheme="minorHAnsi"/>
            <w:color w:val="82642B"/>
            <w:szCs w:val="26"/>
          </w:rPr>
          <w:t xml:space="preserve"> </w:t>
        </w:r>
        <w:r w:rsidR="00396CE8" w:rsidRPr="00206ACB">
          <w:rPr>
            <w:rStyle w:val="Emphasis"/>
            <w:rFonts w:cstheme="minorHAnsi"/>
            <w:color w:val="82642B"/>
            <w:szCs w:val="26"/>
          </w:rPr>
          <w:t>Error</w:t>
        </w:r>
      </w:hyperlink>
      <w:r w:rsidR="00396CE8" w:rsidRPr="00206ACB">
        <w:rPr>
          <w:rStyle w:val="marginnote"/>
          <w:rFonts w:cstheme="minorHAnsi"/>
          <w:color w:val="111111"/>
          <w:szCs w:val="26"/>
        </w:rPr>
        <w:t>.</w:t>
      </w:r>
    </w:p>
    <w:p w14:paraId="47E69741" w14:textId="2B8C903C" w:rsidR="00396CE8" w:rsidRPr="00206ACB" w:rsidRDefault="00396CE8" w:rsidP="00845F33">
      <w:r w:rsidRPr="00206ACB">
        <w:t>It</w:t>
      </w:r>
      <w:r w:rsidR="00AC466E" w:rsidRPr="00206ACB">
        <w:t xml:space="preserve"> </w:t>
      </w:r>
      <w:r w:rsidRPr="00206ACB">
        <w:t>was</w:t>
      </w:r>
      <w:r w:rsidR="00AC466E" w:rsidRPr="00206ACB">
        <w:t xml:space="preserve"> </w:t>
      </w:r>
      <w:r w:rsidRPr="00206ACB">
        <w:t>hard</w:t>
      </w:r>
      <w:r w:rsidR="00AC466E" w:rsidRPr="00206ACB">
        <w:t xml:space="preserve"> </w:t>
      </w:r>
      <w:r w:rsidRPr="00206ACB">
        <w:t>to</w:t>
      </w:r>
      <w:r w:rsidR="00AC466E" w:rsidRPr="00206ACB">
        <w:t xml:space="preserve"> </w:t>
      </w:r>
      <w:r w:rsidRPr="00206ACB">
        <w:t>know</w:t>
      </w:r>
      <w:r w:rsidR="00AC466E" w:rsidRPr="00206ACB">
        <w:t xml:space="preserve"> </w:t>
      </w:r>
      <w:r w:rsidRPr="00206ACB">
        <w:t>where</w:t>
      </w:r>
      <w:r w:rsidR="00AC466E" w:rsidRPr="00206ACB">
        <w:t xml:space="preserve"> </w:t>
      </w:r>
      <w:r w:rsidRPr="00206ACB">
        <w:t>to</w:t>
      </w:r>
      <w:r w:rsidR="00AC466E" w:rsidRPr="00206ACB">
        <w:t xml:space="preserve"> </w:t>
      </w:r>
      <w:r w:rsidRPr="00206ACB">
        <w:t>begin.</w:t>
      </w:r>
      <w:r w:rsidR="00AC466E" w:rsidRPr="00206ACB">
        <w:t xml:space="preserve"> </w:t>
      </w:r>
      <w:r w:rsidRPr="00206ACB">
        <w:t>There</w:t>
      </w:r>
      <w:r w:rsidR="00AC466E" w:rsidRPr="00206ACB">
        <w:t xml:space="preserve"> </w:t>
      </w:r>
      <w:r w:rsidRPr="00206ACB">
        <w:t>were</w:t>
      </w:r>
      <w:r w:rsidR="00AC466E" w:rsidRPr="00206ACB">
        <w:t xml:space="preserve"> </w:t>
      </w:r>
      <w:r w:rsidRPr="00206ACB">
        <w:t>plenty</w:t>
      </w:r>
      <w:r w:rsidR="00AC466E" w:rsidRPr="00206ACB">
        <w:t xml:space="preserve"> </w:t>
      </w:r>
      <w:r w:rsidRPr="00206ACB">
        <w:t>of</w:t>
      </w:r>
      <w:r w:rsidR="00AC466E" w:rsidRPr="00206ACB">
        <w:t xml:space="preserve"> </w:t>
      </w:r>
      <w:r w:rsidRPr="00206ACB">
        <w:t>resources</w:t>
      </w:r>
      <w:r w:rsidR="00AC466E" w:rsidRPr="00206ACB">
        <w:t xml:space="preserve"> </w:t>
      </w:r>
      <w:r w:rsidRPr="00206ACB">
        <w:t>around</w:t>
      </w:r>
      <w:r w:rsidR="00AC466E" w:rsidRPr="00206ACB">
        <w:t xml:space="preserve"> </w:t>
      </w:r>
      <w:r w:rsidRPr="00206ACB">
        <w:t>the</w:t>
      </w:r>
      <w:r w:rsidR="00AC466E" w:rsidRPr="00206ACB">
        <w:t xml:space="preserve"> </w:t>
      </w:r>
      <w:r w:rsidRPr="00206ACB">
        <w:t>internet,</w:t>
      </w:r>
      <w:r w:rsidR="00AC466E" w:rsidRPr="00206ACB">
        <w:t xml:space="preserve"> </w:t>
      </w:r>
      <w:r w:rsidRPr="00206ACB">
        <w:t>but</w:t>
      </w:r>
      <w:r w:rsidR="00AC466E" w:rsidRPr="00206ACB">
        <w:t xml:space="preserve"> </w:t>
      </w:r>
      <w:r w:rsidRPr="00206ACB">
        <w:t>they</w:t>
      </w:r>
      <w:r w:rsidR="00AC466E" w:rsidRPr="00206ACB">
        <w:t xml:space="preserve"> </w:t>
      </w:r>
      <w:r w:rsidRPr="00206ACB">
        <w:t>were</w:t>
      </w:r>
      <w:r w:rsidR="00AC466E" w:rsidRPr="00206ACB">
        <w:t xml:space="preserve"> </w:t>
      </w:r>
      <w:r w:rsidRPr="00206ACB">
        <w:t>all</w:t>
      </w:r>
      <w:r w:rsidR="00AC466E" w:rsidRPr="00206ACB">
        <w:t xml:space="preserve"> </w:t>
      </w:r>
      <w:r w:rsidRPr="00206ACB">
        <w:t>incomplete</w:t>
      </w:r>
      <w:r w:rsidR="00AC466E" w:rsidRPr="00206ACB">
        <w:t xml:space="preserve"> </w:t>
      </w:r>
      <w:r w:rsidRPr="00206ACB">
        <w:t>or</w:t>
      </w:r>
      <w:r w:rsidR="00AC466E" w:rsidRPr="00206ACB">
        <w:t xml:space="preserve"> </w:t>
      </w:r>
      <w:r w:rsidRPr="00206ACB">
        <w:t>inaccurate</w:t>
      </w:r>
      <w:r w:rsidR="00AC466E" w:rsidRPr="00206ACB">
        <w:t xml:space="preserve"> </w:t>
      </w:r>
      <w:r w:rsidRPr="00206ACB">
        <w:t>in</w:t>
      </w:r>
      <w:r w:rsidR="00AC466E" w:rsidRPr="00206ACB">
        <w:t xml:space="preserve"> </w:t>
      </w:r>
      <w:r w:rsidRPr="00206ACB">
        <w:t>some</w:t>
      </w:r>
      <w:r w:rsidR="00AC466E" w:rsidRPr="00206ACB">
        <w:t xml:space="preserve"> </w:t>
      </w:r>
      <w:r w:rsidRPr="00206ACB">
        <w:t>way.</w:t>
      </w:r>
      <w:r w:rsidR="00AC466E" w:rsidRPr="00206ACB">
        <w:t xml:space="preserve"> </w:t>
      </w:r>
      <w:r w:rsidRPr="00206ACB">
        <w:t>I</w:t>
      </w:r>
      <w:r w:rsidR="00AC466E" w:rsidRPr="00206ACB">
        <w:t xml:space="preserve"> </w:t>
      </w:r>
      <w:r w:rsidRPr="00206ACB">
        <w:t>got</w:t>
      </w:r>
      <w:r w:rsidR="00AC466E" w:rsidRPr="00206ACB">
        <w:t xml:space="preserve"> </w:t>
      </w:r>
      <w:r w:rsidRPr="00206ACB">
        <w:t>started</w:t>
      </w:r>
      <w:r w:rsidR="00AC466E" w:rsidRPr="00206ACB">
        <w:t xml:space="preserve"> </w:t>
      </w:r>
      <w:r w:rsidRPr="00206ACB">
        <w:t>with</w:t>
      </w:r>
      <w:r w:rsidR="00AC466E" w:rsidRPr="00206ACB">
        <w:t xml:space="preserve"> </w:t>
      </w:r>
      <w:r w:rsidRPr="00206ACB">
        <w:t>bunnyboy's</w:t>
      </w:r>
      <w:r w:rsidR="00AC466E" w:rsidRPr="00206ACB">
        <w:t xml:space="preserve"> </w:t>
      </w:r>
      <w:hyperlink r:id="rId17" w:tgtFrame="_blank" w:history="1">
        <w:r w:rsidRPr="00206ACB">
          <w:rPr>
            <w:rStyle w:val="Hyperlink"/>
            <w:rFonts w:cstheme="minorHAnsi"/>
            <w:color w:val="82642B"/>
            <w:szCs w:val="26"/>
          </w:rPr>
          <w:t>"Nerdy</w:t>
        </w:r>
        <w:r w:rsidR="00AC466E" w:rsidRPr="00206ACB">
          <w:rPr>
            <w:rStyle w:val="Hyperlink"/>
            <w:rFonts w:cstheme="minorHAnsi"/>
            <w:color w:val="82642B"/>
            <w:szCs w:val="26"/>
          </w:rPr>
          <w:t xml:space="preserve"> </w:t>
        </w:r>
        <w:r w:rsidRPr="00206ACB">
          <w:rPr>
            <w:rStyle w:val="Hyperlink"/>
            <w:rFonts w:cstheme="minorHAnsi"/>
            <w:color w:val="82642B"/>
            <w:szCs w:val="26"/>
          </w:rPr>
          <w:t>Nights"</w:t>
        </w:r>
      </w:hyperlink>
      <w:r w:rsidR="00AC466E" w:rsidRPr="00206ACB">
        <w:t xml:space="preserve"> </w:t>
      </w:r>
      <w:r w:rsidRPr="00206ACB">
        <w:t>series</w:t>
      </w:r>
      <w:r w:rsidR="00AC466E" w:rsidRPr="00206ACB">
        <w:t xml:space="preserve"> </w:t>
      </w:r>
      <w:r w:rsidRPr="00206ACB">
        <w:t>on</w:t>
      </w:r>
      <w:r w:rsidR="00AC466E" w:rsidRPr="00206ACB">
        <w:t xml:space="preserve"> </w:t>
      </w:r>
      <w:r w:rsidRPr="00206ACB">
        <w:t>the</w:t>
      </w:r>
      <w:r w:rsidR="00AC466E" w:rsidRPr="00206ACB">
        <w:t xml:space="preserve"> </w:t>
      </w:r>
      <w:r w:rsidRPr="00206ACB">
        <w:t>NintendoAge</w:t>
      </w:r>
      <w:r w:rsidR="00AC466E" w:rsidRPr="00206ACB">
        <w:t xml:space="preserve"> </w:t>
      </w:r>
      <w:r w:rsidRPr="00206ACB">
        <w:t>forums.</w:t>
      </w:r>
      <w:r w:rsidR="00AC466E" w:rsidRPr="00206ACB">
        <w:t xml:space="preserve"> </w:t>
      </w:r>
      <w:r w:rsidRPr="00206ACB">
        <w:t>Then</w:t>
      </w:r>
      <w:r w:rsidR="00AC466E" w:rsidRPr="00206ACB">
        <w:t xml:space="preserve"> </w:t>
      </w:r>
      <w:r w:rsidRPr="00206ACB">
        <w:t>I</w:t>
      </w:r>
      <w:r w:rsidR="00AC466E" w:rsidRPr="00206ACB">
        <w:t xml:space="preserve"> </w:t>
      </w:r>
      <w:r w:rsidRPr="00206ACB">
        <w:t>found</w:t>
      </w:r>
      <w:r w:rsidR="00AC466E" w:rsidRPr="00206ACB">
        <w:t xml:space="preserve"> </w:t>
      </w:r>
      <w:r w:rsidRPr="00206ACB">
        <w:t>tepples'</w:t>
      </w:r>
      <w:r w:rsidR="00AC466E" w:rsidRPr="00206ACB">
        <w:t xml:space="preserve"> </w:t>
      </w:r>
      <w:hyperlink r:id="rId18" w:tgtFrame="_blank" w:history="1">
        <w:r w:rsidRPr="00206ACB">
          <w:rPr>
            <w:rStyle w:val="Hyperlink"/>
            <w:rFonts w:cstheme="minorHAnsi"/>
            <w:color w:val="82642B"/>
            <w:szCs w:val="26"/>
          </w:rPr>
          <w:t>NROM</w:t>
        </w:r>
        <w:r w:rsidR="00AC466E" w:rsidRPr="00206ACB">
          <w:rPr>
            <w:rStyle w:val="Hyperlink"/>
            <w:rFonts w:cstheme="minorHAnsi"/>
            <w:color w:val="82642B"/>
            <w:szCs w:val="26"/>
          </w:rPr>
          <w:t xml:space="preserve"> </w:t>
        </w:r>
        <w:r w:rsidRPr="00206ACB">
          <w:rPr>
            <w:rStyle w:val="Hyperlink"/>
            <w:rFonts w:cstheme="minorHAnsi"/>
            <w:color w:val="82642B"/>
            <w:szCs w:val="26"/>
          </w:rPr>
          <w:t>template</w:t>
        </w:r>
      </w:hyperlink>
      <w:r w:rsidR="00AC466E" w:rsidRPr="00206ACB">
        <w:t xml:space="preserve"> </w:t>
      </w:r>
      <w:r w:rsidRPr="00206ACB">
        <w:t>on</w:t>
      </w:r>
      <w:r w:rsidR="00AC466E" w:rsidRPr="00206ACB">
        <w:t xml:space="preserve"> </w:t>
      </w:r>
      <w:r w:rsidRPr="00206ACB">
        <w:t>GitHub,</w:t>
      </w:r>
      <w:r w:rsidR="00AC466E" w:rsidRPr="00206ACB">
        <w:t xml:space="preserve"> </w:t>
      </w:r>
      <w:r w:rsidRPr="00206ACB">
        <w:t>and</w:t>
      </w:r>
      <w:r w:rsidR="00AC466E" w:rsidRPr="00206ACB">
        <w:t xml:space="preserve"> </w:t>
      </w:r>
      <w:r w:rsidRPr="00206ACB">
        <w:t>started</w:t>
      </w:r>
      <w:r w:rsidR="00AC466E" w:rsidRPr="00206ACB">
        <w:t xml:space="preserve"> </w:t>
      </w:r>
      <w:r w:rsidRPr="00206ACB">
        <w:t>learning</w:t>
      </w:r>
      <w:r w:rsidR="00AC466E" w:rsidRPr="00206ACB">
        <w:t xml:space="preserve"> </w:t>
      </w:r>
      <w:r w:rsidRPr="00206ACB">
        <w:t>the</w:t>
      </w:r>
      <w:r w:rsidR="00AC466E" w:rsidRPr="00206ACB">
        <w:t xml:space="preserve"> </w:t>
      </w:r>
      <w:r w:rsidRPr="00206ACB">
        <w:t>ca65</w:t>
      </w:r>
      <w:r w:rsidR="00AC466E" w:rsidRPr="00206ACB">
        <w:t xml:space="preserve"> </w:t>
      </w:r>
      <w:r w:rsidRPr="00206ACB">
        <w:t>assembler.</w:t>
      </w:r>
      <w:r w:rsidR="00AC466E" w:rsidRPr="00206ACB">
        <w:t xml:space="preserve"> </w:t>
      </w:r>
      <w:r w:rsidRPr="00206ACB">
        <w:t>After</w:t>
      </w:r>
      <w:r w:rsidR="00AC466E" w:rsidRPr="00206ACB">
        <w:t xml:space="preserve"> </w:t>
      </w:r>
      <w:r w:rsidRPr="00206ACB">
        <w:t>months</w:t>
      </w:r>
      <w:r w:rsidR="00AC466E" w:rsidRPr="00206ACB">
        <w:t xml:space="preserve"> </w:t>
      </w:r>
      <w:r w:rsidRPr="00206ACB">
        <w:t>of</w:t>
      </w:r>
      <w:r w:rsidR="00AC466E" w:rsidRPr="00206ACB">
        <w:t xml:space="preserve"> </w:t>
      </w:r>
      <w:r w:rsidRPr="00206ACB">
        <w:t>struggling</w:t>
      </w:r>
      <w:r w:rsidR="00AC466E" w:rsidRPr="00206ACB">
        <w:t xml:space="preserve"> </w:t>
      </w:r>
      <w:r w:rsidRPr="00206ACB">
        <w:t>to</w:t>
      </w:r>
      <w:r w:rsidR="00AC466E" w:rsidRPr="00206ACB">
        <w:t xml:space="preserve"> </w:t>
      </w:r>
      <w:r w:rsidRPr="00206ACB">
        <w:t>understand</w:t>
      </w:r>
      <w:r w:rsidR="00AC466E" w:rsidRPr="00206ACB">
        <w:t xml:space="preserve"> </w:t>
      </w:r>
      <w:r w:rsidRPr="00206ACB">
        <w:t>PPU</w:t>
      </w:r>
      <w:r w:rsidR="00AC466E" w:rsidRPr="00206ACB">
        <w:t xml:space="preserve"> </w:t>
      </w:r>
      <w:r w:rsidRPr="00206ACB">
        <w:t>writes,</w:t>
      </w:r>
      <w:r w:rsidR="00AC466E" w:rsidRPr="00206ACB">
        <w:t xml:space="preserve"> </w:t>
      </w:r>
      <w:r w:rsidRPr="00206ACB">
        <w:t>attribute</w:t>
      </w:r>
      <w:r w:rsidR="00AC466E" w:rsidRPr="00206ACB">
        <w:t xml:space="preserve"> </w:t>
      </w:r>
      <w:r w:rsidRPr="00206ACB">
        <w:t>tables,</w:t>
      </w:r>
      <w:r w:rsidR="00AC466E" w:rsidRPr="00206ACB">
        <w:t xml:space="preserve"> </w:t>
      </w:r>
      <w:r w:rsidRPr="00206ACB">
        <w:t>and</w:t>
      </w:r>
      <w:r w:rsidR="00AC466E" w:rsidRPr="00206ACB">
        <w:t xml:space="preserve"> </w:t>
      </w:r>
      <w:r w:rsidRPr="00206ACB">
        <w:t>scroll</w:t>
      </w:r>
      <w:r w:rsidR="00AC466E" w:rsidRPr="00206ACB">
        <w:t xml:space="preserve"> </w:t>
      </w:r>
      <w:r w:rsidRPr="00206ACB">
        <w:t>registers,</w:t>
      </w:r>
      <w:r w:rsidR="00AC466E" w:rsidRPr="00206ACB">
        <w:t xml:space="preserve"> </w:t>
      </w:r>
      <w:r w:rsidRPr="00206ACB">
        <w:t>it</w:t>
      </w:r>
      <w:r w:rsidR="00AC466E" w:rsidRPr="00206ACB">
        <w:t xml:space="preserve"> </w:t>
      </w:r>
      <w:r w:rsidRPr="00206ACB">
        <w:t>all</w:t>
      </w:r>
      <w:r w:rsidR="00AC466E" w:rsidRPr="00206ACB">
        <w:t xml:space="preserve"> </w:t>
      </w:r>
      <w:r w:rsidRPr="00206ACB">
        <w:t>started</w:t>
      </w:r>
      <w:r w:rsidR="00AC466E" w:rsidRPr="00206ACB">
        <w:t xml:space="preserve"> </w:t>
      </w:r>
      <w:r w:rsidRPr="00206ACB">
        <w:t>to</w:t>
      </w:r>
      <w:r w:rsidR="00AC466E" w:rsidRPr="00206ACB">
        <w:t xml:space="preserve"> </w:t>
      </w:r>
      <w:r w:rsidRPr="00206ACB">
        <w:t>click.</w:t>
      </w:r>
      <w:r w:rsidR="00AC466E" w:rsidRPr="00206ACB">
        <w:t xml:space="preserve"> </w:t>
      </w:r>
      <w:r w:rsidRPr="00206ACB">
        <w:t>I'm</w:t>
      </w:r>
      <w:r w:rsidR="00AC466E" w:rsidRPr="00206ACB">
        <w:t xml:space="preserve"> </w:t>
      </w:r>
      <w:r w:rsidRPr="00206ACB">
        <w:t>glad</w:t>
      </w:r>
      <w:r w:rsidR="00AC466E" w:rsidRPr="00206ACB">
        <w:t xml:space="preserve"> </w:t>
      </w:r>
      <w:r w:rsidRPr="00206ACB">
        <w:t>that</w:t>
      </w:r>
      <w:r w:rsidR="00AC466E" w:rsidRPr="00206ACB">
        <w:t xml:space="preserve"> </w:t>
      </w:r>
      <w:r w:rsidRPr="00206ACB">
        <w:t>I</w:t>
      </w:r>
      <w:r w:rsidR="00AC466E" w:rsidRPr="00206ACB">
        <w:t xml:space="preserve"> </w:t>
      </w:r>
      <w:r w:rsidRPr="00206ACB">
        <w:t>had</w:t>
      </w:r>
      <w:r w:rsidR="00AC466E" w:rsidRPr="00206ACB">
        <w:t xml:space="preserve"> </w:t>
      </w:r>
      <w:r w:rsidRPr="00206ACB">
        <w:t>the</w:t>
      </w:r>
      <w:r w:rsidR="00AC466E" w:rsidRPr="00206ACB">
        <w:t xml:space="preserve"> </w:t>
      </w:r>
      <w:r w:rsidRPr="00206ACB">
        <w:t>experience</w:t>
      </w:r>
      <w:r w:rsidR="00AC466E" w:rsidRPr="00206ACB">
        <w:t xml:space="preserve"> </w:t>
      </w:r>
      <w:r w:rsidRPr="00206ACB">
        <w:t>of</w:t>
      </w:r>
      <w:r w:rsidR="00AC466E" w:rsidRPr="00206ACB">
        <w:t xml:space="preserve"> </w:t>
      </w:r>
      <w:r w:rsidRPr="00206ACB">
        <w:t>fighting</w:t>
      </w:r>
      <w:r w:rsidR="00AC466E" w:rsidRPr="00206ACB">
        <w:t xml:space="preserve"> </w:t>
      </w:r>
      <w:r w:rsidRPr="00206ACB">
        <w:t>with</w:t>
      </w:r>
      <w:r w:rsidR="00AC466E" w:rsidRPr="00206ACB">
        <w:t xml:space="preserve"> </w:t>
      </w:r>
      <w:r w:rsidRPr="00206ACB">
        <w:t>these</w:t>
      </w:r>
      <w:r w:rsidR="00AC466E" w:rsidRPr="00206ACB">
        <w:t xml:space="preserve"> </w:t>
      </w:r>
      <w:r w:rsidRPr="00206ACB">
        <w:t>concepts</w:t>
      </w:r>
      <w:r w:rsidR="00AC466E" w:rsidRPr="00206ACB">
        <w:t xml:space="preserve"> </w:t>
      </w:r>
      <w:r w:rsidRPr="00206ACB">
        <w:t>to</w:t>
      </w:r>
      <w:r w:rsidR="00AC466E" w:rsidRPr="00206ACB">
        <w:t xml:space="preserve"> </w:t>
      </w:r>
      <w:r w:rsidRPr="00206ACB">
        <w:t>learn</w:t>
      </w:r>
      <w:r w:rsidR="00AC466E" w:rsidRPr="00206ACB">
        <w:t xml:space="preserve"> </w:t>
      </w:r>
      <w:r w:rsidRPr="00206ACB">
        <w:t>on</w:t>
      </w:r>
      <w:r w:rsidR="00AC466E" w:rsidRPr="00206ACB">
        <w:t xml:space="preserve"> </w:t>
      </w:r>
      <w:r w:rsidRPr="00206ACB">
        <w:t>my</w:t>
      </w:r>
      <w:r w:rsidR="00AC466E" w:rsidRPr="00206ACB">
        <w:t xml:space="preserve"> </w:t>
      </w:r>
      <w:r w:rsidRPr="00206ACB">
        <w:t>own,</w:t>
      </w:r>
      <w:r w:rsidR="00AC466E" w:rsidRPr="00206ACB">
        <w:t xml:space="preserve"> </w:t>
      </w:r>
      <w:r w:rsidRPr="00206ACB">
        <w:t>but</w:t>
      </w:r>
      <w:r w:rsidR="00AC466E" w:rsidRPr="00206ACB">
        <w:t xml:space="preserve"> </w:t>
      </w:r>
      <w:r w:rsidRPr="00206ACB">
        <w:t>I</w:t>
      </w:r>
      <w:r w:rsidR="00AC466E" w:rsidRPr="00206ACB">
        <w:t xml:space="preserve"> </w:t>
      </w:r>
      <w:r w:rsidRPr="00206ACB">
        <w:t>wish</w:t>
      </w:r>
      <w:r w:rsidR="00AC466E" w:rsidRPr="00206ACB">
        <w:t xml:space="preserve"> </w:t>
      </w:r>
      <w:r w:rsidRPr="00206ACB">
        <w:t>that</w:t>
      </w:r>
      <w:r w:rsidR="00AC466E" w:rsidRPr="00206ACB">
        <w:t xml:space="preserve"> </w:t>
      </w:r>
      <w:r w:rsidRPr="00206ACB">
        <w:t>I</w:t>
      </w:r>
      <w:r w:rsidR="00AC466E" w:rsidRPr="00206ACB">
        <w:t xml:space="preserve"> </w:t>
      </w:r>
      <w:r w:rsidRPr="00206ACB">
        <w:t>could</w:t>
      </w:r>
      <w:r w:rsidR="00AC466E" w:rsidRPr="00206ACB">
        <w:t xml:space="preserve"> </w:t>
      </w:r>
      <w:r w:rsidRPr="00206ACB">
        <w:t>have</w:t>
      </w:r>
      <w:r w:rsidR="00AC466E" w:rsidRPr="00206ACB">
        <w:t xml:space="preserve"> </w:t>
      </w:r>
      <w:r w:rsidRPr="00206ACB">
        <w:t>had</w:t>
      </w:r>
      <w:r w:rsidR="00AC466E" w:rsidRPr="00206ACB">
        <w:t xml:space="preserve"> </w:t>
      </w:r>
      <w:r w:rsidRPr="00206ACB">
        <w:t>a</w:t>
      </w:r>
      <w:r w:rsidR="00AC466E" w:rsidRPr="00206ACB">
        <w:t xml:space="preserve"> </w:t>
      </w:r>
      <w:r w:rsidRPr="00206ACB">
        <w:t>guide</w:t>
      </w:r>
      <w:r w:rsidR="00AC466E" w:rsidRPr="00206ACB">
        <w:t xml:space="preserve"> </w:t>
      </w:r>
      <w:r w:rsidRPr="00206ACB">
        <w:t>that</w:t>
      </w:r>
      <w:r w:rsidR="00AC466E" w:rsidRPr="00206ACB">
        <w:t xml:space="preserve"> </w:t>
      </w:r>
      <w:r w:rsidRPr="00206ACB">
        <w:t>started</w:t>
      </w:r>
      <w:r w:rsidR="00AC466E" w:rsidRPr="00206ACB">
        <w:t xml:space="preserve"> </w:t>
      </w:r>
      <w:r w:rsidRPr="00206ACB">
        <w:t>from</w:t>
      </w:r>
      <w:r w:rsidR="00AC466E" w:rsidRPr="00206ACB">
        <w:t xml:space="preserve"> </w:t>
      </w:r>
      <w:r w:rsidRPr="00206ACB">
        <w:t>scratch</w:t>
      </w:r>
      <w:r w:rsidR="00AC466E" w:rsidRPr="00206ACB">
        <w:t xml:space="preserve"> </w:t>
      </w:r>
      <w:r w:rsidRPr="00206ACB">
        <w:t>and</w:t>
      </w:r>
      <w:r w:rsidR="00AC466E" w:rsidRPr="00206ACB">
        <w:t xml:space="preserve"> </w:t>
      </w:r>
      <w:r w:rsidRPr="00206ACB">
        <w:t>taught</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essentials</w:t>
      </w:r>
      <w:r w:rsidR="00AC466E" w:rsidRPr="00206ACB">
        <w:t xml:space="preserve"> </w:t>
      </w:r>
      <w:r w:rsidRPr="00206ACB">
        <w:t>of</w:t>
      </w:r>
      <w:r w:rsidR="00AC466E" w:rsidRPr="00206ACB">
        <w:t xml:space="preserve"> </w:t>
      </w:r>
      <w:r w:rsidRPr="00206ACB">
        <w:t>NES</w:t>
      </w:r>
      <w:r w:rsidR="00AC466E" w:rsidRPr="00206ACB">
        <w:t xml:space="preserve"> </w:t>
      </w:r>
      <w:r w:rsidRPr="00206ACB">
        <w:t>development.</w:t>
      </w:r>
    </w:p>
    <w:p w14:paraId="7445651D" w14:textId="2F41BC9C" w:rsidR="00396CE8" w:rsidRPr="00206ACB" w:rsidRDefault="00396CE8" w:rsidP="0097794F">
      <w:pPr>
        <w:rPr>
          <w:rFonts w:cstheme="minorHAnsi"/>
          <w:szCs w:val="26"/>
        </w:rPr>
      </w:pPr>
      <w:r w:rsidRPr="00206ACB">
        <w:rPr>
          <w:rFonts w:cstheme="minorHAnsi"/>
          <w:szCs w:val="26"/>
        </w:rPr>
        <w:t>My</w:t>
      </w:r>
      <w:r w:rsidR="00AC466E" w:rsidRPr="00206ACB">
        <w:rPr>
          <w:rFonts w:cstheme="minorHAnsi"/>
          <w:szCs w:val="26"/>
        </w:rPr>
        <w:t xml:space="preserve"> </w:t>
      </w:r>
      <w:r w:rsidRPr="00206ACB">
        <w:rPr>
          <w:rFonts w:cstheme="minorHAnsi"/>
          <w:szCs w:val="26"/>
        </w:rPr>
        <w:t>hope</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book</w:t>
      </w:r>
      <w:r w:rsidR="00AC466E" w:rsidRPr="00206ACB">
        <w:rPr>
          <w:rFonts w:cstheme="minorHAnsi"/>
          <w:szCs w:val="26"/>
        </w:rPr>
        <w:t xml:space="preserve"> </w:t>
      </w:r>
      <w:r w:rsidRPr="00206ACB">
        <w:rPr>
          <w:rFonts w:cstheme="minorHAnsi"/>
          <w:szCs w:val="26"/>
        </w:rPr>
        <w:t>you</w:t>
      </w:r>
      <w:r w:rsidR="00AC466E" w:rsidRPr="00206ACB">
        <w:rPr>
          <w:rFonts w:cstheme="minorHAnsi"/>
          <w:szCs w:val="26"/>
        </w:rPr>
        <w:t xml:space="preserve"> </w:t>
      </w:r>
      <w:r w:rsidRPr="00206ACB">
        <w:rPr>
          <w:rFonts w:cstheme="minorHAnsi"/>
          <w:szCs w:val="26"/>
        </w:rPr>
        <w:t>are</w:t>
      </w:r>
      <w:r w:rsidR="00AC466E" w:rsidRPr="00206ACB">
        <w:rPr>
          <w:rFonts w:cstheme="minorHAnsi"/>
          <w:szCs w:val="26"/>
        </w:rPr>
        <w:t xml:space="preserve"> </w:t>
      </w:r>
      <w:r w:rsidRPr="00206ACB">
        <w:rPr>
          <w:rFonts w:cstheme="minorHAnsi"/>
          <w:szCs w:val="26"/>
        </w:rPr>
        <w:t>now</w:t>
      </w:r>
      <w:r w:rsidR="00AC466E" w:rsidRPr="00206ACB">
        <w:rPr>
          <w:rFonts w:cstheme="minorHAnsi"/>
          <w:szCs w:val="26"/>
        </w:rPr>
        <w:t xml:space="preserve"> </w:t>
      </w:r>
      <w:r w:rsidRPr="00206ACB">
        <w:rPr>
          <w:rFonts w:cstheme="minorHAnsi"/>
          <w:szCs w:val="26"/>
        </w:rPr>
        <w:t>reading</w:t>
      </w:r>
      <w:r w:rsidR="00AC466E" w:rsidRPr="00206ACB">
        <w:rPr>
          <w:rFonts w:cstheme="minorHAnsi"/>
          <w:szCs w:val="26"/>
        </w:rPr>
        <w:t xml:space="preserve"> </w:t>
      </w:r>
      <w:r w:rsidRPr="00206ACB">
        <w:rPr>
          <w:rFonts w:cstheme="minorHAnsi"/>
          <w:szCs w:val="26"/>
        </w:rPr>
        <w:t>will</w:t>
      </w:r>
      <w:r w:rsidR="00AC466E" w:rsidRPr="00206ACB">
        <w:rPr>
          <w:rFonts w:cstheme="minorHAnsi"/>
          <w:szCs w:val="26"/>
        </w:rPr>
        <w:t xml:space="preserve"> </w:t>
      </w:r>
      <w:r w:rsidRPr="00206ACB">
        <w:rPr>
          <w:rFonts w:cstheme="minorHAnsi"/>
          <w:szCs w:val="26"/>
        </w:rPr>
        <w:t>serve</w:t>
      </w:r>
      <w:r w:rsidR="00AC466E" w:rsidRPr="00206ACB">
        <w:rPr>
          <w:rFonts w:cstheme="minorHAnsi"/>
          <w:szCs w:val="26"/>
        </w:rPr>
        <w:t xml:space="preserve"> </w:t>
      </w:r>
      <w:r w:rsidRPr="00206ACB">
        <w:rPr>
          <w:rFonts w:cstheme="minorHAnsi"/>
          <w:szCs w:val="26"/>
        </w:rPr>
        <w:t>as</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guide.</w:t>
      </w:r>
    </w:p>
    <w:p w14:paraId="3EC1B0A2" w14:textId="0B9E5806" w:rsidR="009A3270" w:rsidRPr="00206ACB" w:rsidRDefault="009A3270">
      <w:pPr>
        <w:widowControl/>
        <w:autoSpaceDE/>
        <w:autoSpaceDN/>
        <w:jc w:val="left"/>
        <w:rPr>
          <w:rFonts w:cstheme="minorHAnsi"/>
          <w:szCs w:val="26"/>
        </w:rPr>
      </w:pPr>
      <w:r w:rsidRPr="00206ACB">
        <w:rPr>
          <w:rFonts w:cstheme="minorHAnsi"/>
          <w:szCs w:val="26"/>
        </w:rPr>
        <w:br w:type="page"/>
      </w:r>
    </w:p>
    <w:p w14:paraId="0C879134" w14:textId="2C598A14" w:rsidR="00396CE8" w:rsidRPr="00206ACB" w:rsidRDefault="008A09FE">
      <w:pPr>
        <w:pStyle w:val="Heading2"/>
        <w:numPr>
          <w:ilvl w:val="0"/>
          <w:numId w:val="59"/>
        </w:numPr>
        <w:rPr>
          <w:rFonts w:cstheme="minorHAnsi"/>
        </w:rPr>
      </w:pPr>
      <w:bookmarkStart w:id="5" w:name="_Toc168434184"/>
      <w:bookmarkStart w:id="6" w:name="_Toc168542695"/>
      <w:r w:rsidRPr="00206ACB">
        <w:rPr>
          <w:rFonts w:cstheme="minorHAnsi"/>
        </w:rPr>
        <w:lastRenderedPageBreak/>
        <w:t>A</w:t>
      </w:r>
      <w:r w:rsidR="00AC466E" w:rsidRPr="00206ACB">
        <w:rPr>
          <w:rFonts w:cstheme="minorHAnsi"/>
        </w:rPr>
        <w:t xml:space="preserve"> </w:t>
      </w:r>
      <w:r w:rsidRPr="00206ACB">
        <w:rPr>
          <w:rFonts w:cstheme="minorHAnsi"/>
        </w:rPr>
        <w:t>Brief</w:t>
      </w:r>
      <w:r w:rsidR="00AC466E" w:rsidRPr="00206ACB">
        <w:rPr>
          <w:rFonts w:cstheme="minorHAnsi"/>
        </w:rPr>
        <w:t xml:space="preserve"> </w:t>
      </w:r>
      <w:r w:rsidRPr="00206ACB">
        <w:rPr>
          <w:rFonts w:cstheme="minorHAnsi"/>
        </w:rPr>
        <w:t>Introduction</w:t>
      </w:r>
      <w:r w:rsidR="00AC466E" w:rsidRPr="00206ACB">
        <w:rPr>
          <w:rFonts w:cstheme="minorHAnsi"/>
        </w:rPr>
        <w:t xml:space="preserve"> </w:t>
      </w:r>
      <w:r w:rsidRPr="00206ACB">
        <w:rPr>
          <w:rFonts w:cstheme="minorHAnsi"/>
        </w:rPr>
        <w:t>to</w:t>
      </w:r>
      <w:r w:rsidR="00AC466E" w:rsidRPr="00206ACB">
        <w:rPr>
          <w:rFonts w:cstheme="minorHAnsi"/>
        </w:rPr>
        <w:t xml:space="preserve"> </w:t>
      </w:r>
      <w:r w:rsidRPr="00206ACB">
        <w:rPr>
          <w:rFonts w:cstheme="minorHAnsi"/>
        </w:rPr>
        <w:t>the</w:t>
      </w:r>
      <w:r w:rsidR="00AC466E" w:rsidRPr="00206ACB">
        <w:rPr>
          <w:rFonts w:cstheme="minorHAnsi"/>
        </w:rPr>
        <w:t xml:space="preserve"> </w:t>
      </w:r>
      <w:r w:rsidRPr="00206ACB">
        <w:rPr>
          <w:rFonts w:cstheme="minorHAnsi"/>
        </w:rPr>
        <w:t>NES</w:t>
      </w:r>
      <w:bookmarkEnd w:id="5"/>
      <w:bookmarkEnd w:id="6"/>
    </w:p>
    <w:p w14:paraId="2D0A491B" w14:textId="0483064F" w:rsidR="00AC595C" w:rsidRPr="00206ACB" w:rsidRDefault="00854E92" w:rsidP="00845F33">
      <w:pPr>
        <w:rPr>
          <w:rFonts w:cstheme="minorHAnsi"/>
          <w:szCs w:val="26"/>
        </w:rPr>
      </w:pPr>
      <w:r w:rsidRPr="00206ACB">
        <w:rPr>
          <w:rFonts w:cstheme="minorHAnsi"/>
          <w:szCs w:val="26"/>
        </w:rPr>
        <w:t>In</w:t>
      </w:r>
      <w:r w:rsidR="00AC466E" w:rsidRPr="00206ACB">
        <w:rPr>
          <w:rFonts w:cstheme="minorHAnsi"/>
          <w:szCs w:val="26"/>
        </w:rPr>
        <w:t xml:space="preserve"> </w:t>
      </w:r>
      <w:r w:rsidRPr="006D620C">
        <w:t>broad</w:t>
      </w:r>
      <w:r w:rsidR="00AC466E" w:rsidRPr="006D620C">
        <w:t xml:space="preserve"> </w:t>
      </w:r>
      <w:r w:rsidRPr="006D620C">
        <w:t>terms,</w:t>
      </w:r>
      <w:r w:rsidR="00AC466E" w:rsidRPr="006D620C">
        <w:t xml:space="preserve"> </w:t>
      </w:r>
      <w:r w:rsidRPr="006D620C">
        <w:t>the</w:t>
      </w:r>
      <w:r w:rsidR="00AC466E" w:rsidRPr="006D620C">
        <w:t xml:space="preserve"> </w:t>
      </w:r>
      <w:r w:rsidRPr="006D620C">
        <w:t>NES</w:t>
      </w:r>
      <w:r w:rsidR="00AC466E" w:rsidRPr="006D620C">
        <w:t xml:space="preserve"> </w:t>
      </w:r>
      <w:r w:rsidRPr="006D620C">
        <w:t>(“Nintendo</w:t>
      </w:r>
      <w:r w:rsidR="00AC466E" w:rsidRPr="006D620C">
        <w:t xml:space="preserve"> </w:t>
      </w:r>
      <w:r w:rsidRPr="006D620C">
        <w:t>Entertainment</w:t>
      </w:r>
      <w:r w:rsidR="00AC466E" w:rsidRPr="006D620C">
        <w:t xml:space="preserve"> </w:t>
      </w:r>
      <w:r w:rsidRPr="006D620C">
        <w:t>System”)</w:t>
      </w:r>
      <w:r w:rsidR="00AC466E" w:rsidRPr="006D620C">
        <w:t xml:space="preserve"> </w:t>
      </w:r>
      <w:r w:rsidRPr="006D620C">
        <w:t>is</w:t>
      </w:r>
      <w:r w:rsidR="00AC466E" w:rsidRPr="006D620C">
        <w:t xml:space="preserve"> </w:t>
      </w:r>
      <w:r w:rsidRPr="006D620C">
        <w:t>a</w:t>
      </w:r>
      <w:r w:rsidR="00AC466E" w:rsidRPr="006D620C">
        <w:t xml:space="preserve"> </w:t>
      </w:r>
      <w:r w:rsidRPr="006D620C">
        <w:t>home</w:t>
      </w:r>
      <w:r w:rsidR="00AC466E" w:rsidRPr="006D620C">
        <w:t xml:space="preserve"> </w:t>
      </w:r>
      <w:r w:rsidRPr="006D620C">
        <w:t>video</w:t>
      </w:r>
      <w:r w:rsidR="00AC466E" w:rsidRPr="006D620C">
        <w:t xml:space="preserve"> </w:t>
      </w:r>
      <w:r w:rsidRPr="006D620C">
        <w:t>game</w:t>
      </w:r>
      <w:r w:rsidR="00AC466E" w:rsidRPr="006D620C">
        <w:t xml:space="preserve"> </w:t>
      </w:r>
      <w:r w:rsidRPr="006D620C">
        <w:t>console</w:t>
      </w:r>
      <w:r w:rsidR="00AC466E" w:rsidRPr="006D620C">
        <w:t xml:space="preserve"> </w:t>
      </w:r>
      <w:r w:rsidRPr="006D620C">
        <w:t>designed</w:t>
      </w:r>
      <w:r w:rsidR="00AC466E" w:rsidRPr="006D620C">
        <w:t xml:space="preserve"> </w:t>
      </w:r>
      <w:r w:rsidRPr="006D620C">
        <w:t>to</w:t>
      </w:r>
      <w:r w:rsidR="00AC466E" w:rsidRPr="006D620C">
        <w:t xml:space="preserve"> </w:t>
      </w:r>
      <w:r w:rsidRPr="006D620C">
        <w:t>connect</w:t>
      </w:r>
      <w:r w:rsidR="00AC466E" w:rsidRPr="006D620C">
        <w:t xml:space="preserve"> </w:t>
      </w:r>
      <w:r w:rsidRPr="006D620C">
        <w:t>to</w:t>
      </w:r>
      <w:r w:rsidR="00AC466E" w:rsidRPr="006D620C">
        <w:t xml:space="preserve"> </w:t>
      </w:r>
      <w:r w:rsidRPr="006D620C">
        <w:t>a</w:t>
      </w:r>
      <w:r w:rsidR="00AC466E" w:rsidRPr="006D620C">
        <w:t xml:space="preserve"> </w:t>
      </w:r>
      <w:r w:rsidRPr="006D620C">
        <w:t>CRT</w:t>
      </w:r>
      <w:r w:rsidR="00AC466E" w:rsidRPr="006D620C">
        <w:t xml:space="preserve"> </w:t>
      </w:r>
      <w:r w:rsidRPr="006D620C">
        <w:t>television.</w:t>
      </w:r>
      <w:r w:rsidR="00AC466E" w:rsidRPr="006D620C">
        <w:t xml:space="preserve"> </w:t>
      </w:r>
      <w:r w:rsidRPr="006D620C">
        <w:t>It</w:t>
      </w:r>
      <w:r w:rsidR="00AC466E" w:rsidRPr="006D620C">
        <w:t xml:space="preserve"> </w:t>
      </w:r>
      <w:r w:rsidRPr="006D620C">
        <w:t>uses</w:t>
      </w:r>
      <w:r w:rsidR="00AC466E" w:rsidRPr="006D620C">
        <w:t xml:space="preserve"> </w:t>
      </w:r>
      <w:r w:rsidRPr="006D620C">
        <w:t>interchangeable,</w:t>
      </w:r>
      <w:r w:rsidR="00AC466E" w:rsidRPr="006D620C">
        <w:t xml:space="preserve"> </w:t>
      </w:r>
      <w:r w:rsidRPr="006D620C">
        <w:t>read-only</w:t>
      </w:r>
      <w:r w:rsidR="00AC466E" w:rsidRPr="006D620C">
        <w:t xml:space="preserve"> </w:t>
      </w:r>
      <w:r w:rsidRPr="006D620C">
        <w:t>cartridges</w:t>
      </w:r>
      <w:r w:rsidR="00AC466E" w:rsidRPr="006D620C">
        <w:t xml:space="preserve"> </w:t>
      </w:r>
      <w:r w:rsidRPr="006D620C">
        <w:t>(“Game</w:t>
      </w:r>
      <w:r w:rsidR="00AC466E" w:rsidRPr="006D620C">
        <w:t xml:space="preserve"> </w:t>
      </w:r>
      <w:r w:rsidRPr="006D620C">
        <w:t>Paks”)</w:t>
      </w:r>
      <w:r w:rsidR="00AC466E" w:rsidRPr="006D620C">
        <w:t xml:space="preserve"> </w:t>
      </w:r>
      <w:r w:rsidRPr="006D620C">
        <w:t>to</w:t>
      </w:r>
      <w:r w:rsidR="00AC466E" w:rsidRPr="006D620C">
        <w:t xml:space="preserve"> </w:t>
      </w:r>
      <w:r w:rsidRPr="006D620C">
        <w:t>store</w:t>
      </w:r>
      <w:r w:rsidR="00AC466E" w:rsidRPr="006D620C">
        <w:t xml:space="preserve"> </w:t>
      </w:r>
      <w:r w:rsidRPr="006D620C">
        <w:t>games,</w:t>
      </w:r>
      <w:r w:rsidR="00AC466E" w:rsidRPr="006D620C">
        <w:t xml:space="preserve"> </w:t>
      </w:r>
      <w:r w:rsidRPr="006D620C">
        <w:t>since</w:t>
      </w:r>
      <w:r w:rsidR="00AC466E" w:rsidRPr="006D620C">
        <w:t xml:space="preserve"> </w:t>
      </w:r>
      <w:r w:rsidRPr="006D620C">
        <w:t>the</w:t>
      </w:r>
      <w:r w:rsidR="00AC466E" w:rsidRPr="006D620C">
        <w:t xml:space="preserve"> </w:t>
      </w:r>
      <w:r w:rsidRPr="006D620C">
        <w:t>system</w:t>
      </w:r>
      <w:r w:rsidR="00AC466E" w:rsidRPr="006D620C">
        <w:t xml:space="preserve"> </w:t>
      </w:r>
      <w:r w:rsidRPr="006D620C">
        <w:t>has</w:t>
      </w:r>
      <w:r w:rsidR="00AC466E" w:rsidRPr="006D620C">
        <w:t xml:space="preserve"> </w:t>
      </w:r>
      <w:r w:rsidRPr="006D620C">
        <w:t>no</w:t>
      </w:r>
      <w:r w:rsidR="00AC466E" w:rsidRPr="006D620C">
        <w:t xml:space="preserve"> </w:t>
      </w:r>
      <w:r w:rsidRPr="006D620C">
        <w:t>permanent</w:t>
      </w:r>
      <w:r w:rsidR="00AC466E" w:rsidRPr="006D620C">
        <w:t xml:space="preserve"> </w:t>
      </w:r>
      <w:r w:rsidRPr="006D620C">
        <w:t>means</w:t>
      </w:r>
      <w:r w:rsidR="00AC466E" w:rsidRPr="006D620C">
        <w:t xml:space="preserve"> </w:t>
      </w:r>
      <w:r w:rsidRPr="006D620C">
        <w:t>of</w:t>
      </w:r>
      <w:r w:rsidR="00AC466E" w:rsidRPr="006D620C">
        <w:t xml:space="preserve"> </w:t>
      </w:r>
      <w:r w:rsidRPr="006D620C">
        <w:t>storage.</w:t>
      </w:r>
      <w:r w:rsidR="00AC466E" w:rsidRPr="006D620C">
        <w:t xml:space="preserve"> </w:t>
      </w:r>
      <w:r w:rsidRPr="006D620C">
        <w:t>Input</w:t>
      </w:r>
      <w:r w:rsidR="00AC466E" w:rsidRPr="006D620C">
        <w:t xml:space="preserve"> </w:t>
      </w:r>
      <w:r w:rsidRPr="006D620C">
        <w:t>comes</w:t>
      </w:r>
      <w:r w:rsidR="00AC466E" w:rsidRPr="006D620C">
        <w:t xml:space="preserve"> </w:t>
      </w:r>
      <w:r w:rsidRPr="006D620C">
        <w:t>in</w:t>
      </w:r>
      <w:r w:rsidR="00AC466E" w:rsidRPr="006D620C">
        <w:t xml:space="preserve"> </w:t>
      </w:r>
      <w:r w:rsidRPr="006D620C">
        <w:t>the</w:t>
      </w:r>
      <w:r w:rsidR="00AC466E" w:rsidRPr="006D620C">
        <w:t xml:space="preserve"> </w:t>
      </w:r>
      <w:r w:rsidRPr="006D620C">
        <w:t>form</w:t>
      </w:r>
      <w:r w:rsidR="00AC466E" w:rsidRPr="006D620C">
        <w:t xml:space="preserve"> </w:t>
      </w:r>
      <w:r w:rsidRPr="006D620C">
        <w:t>of</w:t>
      </w:r>
      <w:r w:rsidR="00AC466E" w:rsidRPr="006D620C">
        <w:t xml:space="preserve"> </w:t>
      </w:r>
      <w:r w:rsidRPr="006D620C">
        <w:t>two</w:t>
      </w:r>
      <w:r w:rsidR="00AC466E" w:rsidRPr="006D620C">
        <w:t xml:space="preserve"> </w:t>
      </w:r>
      <w:r w:rsidRPr="006D620C">
        <w:t>controller</w:t>
      </w:r>
      <w:r w:rsidR="00AC466E" w:rsidRPr="006D620C">
        <w:t xml:space="preserve"> </w:t>
      </w:r>
      <w:r w:rsidRPr="006D620C">
        <w:t>ports</w:t>
      </w:r>
      <w:r w:rsidR="00AC466E" w:rsidRPr="006D620C">
        <w:t xml:space="preserve"> </w:t>
      </w:r>
      <w:r w:rsidRPr="006D620C">
        <w:t>on</w:t>
      </w:r>
      <w:r w:rsidR="00AC466E" w:rsidRPr="006D620C">
        <w:t xml:space="preserve"> </w:t>
      </w:r>
      <w:r w:rsidRPr="006D620C">
        <w:t>the</w:t>
      </w:r>
      <w:r w:rsidR="00AC466E" w:rsidRPr="006D620C">
        <w:t xml:space="preserve"> </w:t>
      </w:r>
      <w:r w:rsidRPr="006D620C">
        <w:t>front</w:t>
      </w:r>
      <w:r w:rsidR="00AC466E" w:rsidRPr="006D620C">
        <w:t xml:space="preserve"> </w:t>
      </w:r>
      <w:r w:rsidRPr="006D620C">
        <w:t>of</w:t>
      </w:r>
      <w:r w:rsidR="00AC466E" w:rsidRPr="006D620C">
        <w:t xml:space="preserve"> </w:t>
      </w:r>
      <w:r w:rsidRPr="006D620C">
        <w:t>the</w:t>
      </w:r>
      <w:r w:rsidR="00AC466E" w:rsidRPr="006D620C">
        <w:t xml:space="preserve"> </w:t>
      </w:r>
      <w:r w:rsidRPr="006D620C">
        <w:t>system;</w:t>
      </w:r>
      <w:r w:rsidR="00AC466E" w:rsidRPr="006D620C">
        <w:t xml:space="preserve"> </w:t>
      </w:r>
      <w:r w:rsidRPr="006D620C">
        <w:t>the</w:t>
      </w:r>
      <w:r w:rsidR="00AC466E" w:rsidRPr="006D620C">
        <w:t xml:space="preserve"> </w:t>
      </w:r>
      <w:r w:rsidRPr="006D620C">
        <w:t>standard</w:t>
      </w:r>
      <w:r w:rsidR="00AC466E" w:rsidRPr="006D620C">
        <w:t xml:space="preserve"> </w:t>
      </w:r>
      <w:r w:rsidRPr="006D620C">
        <w:t>NES</w:t>
      </w:r>
      <w:r w:rsidR="00AC466E" w:rsidRPr="006D620C">
        <w:t xml:space="preserve"> </w:t>
      </w:r>
      <w:r w:rsidRPr="006D620C">
        <w:t>controller</w:t>
      </w:r>
      <w:r w:rsidR="00AC466E" w:rsidRPr="00206ACB">
        <w:rPr>
          <w:rFonts w:cstheme="minorHAnsi"/>
          <w:szCs w:val="26"/>
        </w:rPr>
        <w:t xml:space="preserve"> </w:t>
      </w:r>
      <w:r w:rsidRPr="00206ACB">
        <w:rPr>
          <w:rFonts w:cstheme="minorHAnsi"/>
          <w:szCs w:val="26"/>
        </w:rPr>
        <w:t>has</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4-way,</w:t>
      </w:r>
      <w:r w:rsidR="00AC466E" w:rsidRPr="00206ACB">
        <w:rPr>
          <w:rFonts w:cstheme="minorHAnsi"/>
          <w:szCs w:val="26"/>
        </w:rPr>
        <w:t xml:space="preserve"> </w:t>
      </w:r>
      <w:r w:rsidRPr="00206ACB">
        <w:rPr>
          <w:rFonts w:cstheme="minorHAnsi"/>
          <w:szCs w:val="26"/>
        </w:rPr>
        <w:t>cross-shaped</w:t>
      </w:r>
      <w:r w:rsidR="00AC466E" w:rsidRPr="00206ACB">
        <w:rPr>
          <w:rFonts w:cstheme="minorHAnsi"/>
          <w:szCs w:val="26"/>
        </w:rPr>
        <w:t xml:space="preserve"> </w:t>
      </w:r>
      <w:r w:rsidRPr="00206ACB">
        <w:rPr>
          <w:rFonts w:cstheme="minorHAnsi"/>
          <w:szCs w:val="26"/>
        </w:rPr>
        <w:t>directional</w:t>
      </w:r>
      <w:r w:rsidR="00AC466E" w:rsidRPr="00206ACB">
        <w:rPr>
          <w:rFonts w:cstheme="minorHAnsi"/>
          <w:szCs w:val="26"/>
        </w:rPr>
        <w:t xml:space="preserve"> </w:t>
      </w:r>
      <w:r w:rsidRPr="00206ACB">
        <w:rPr>
          <w:rFonts w:cstheme="minorHAnsi"/>
          <w:szCs w:val="26"/>
        </w:rPr>
        <w:t>pad</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four</w:t>
      </w:r>
      <w:r w:rsidR="00AC466E" w:rsidRPr="00206ACB">
        <w:rPr>
          <w:rFonts w:cstheme="minorHAnsi"/>
          <w:szCs w:val="26"/>
        </w:rPr>
        <w:t xml:space="preserve"> </w:t>
      </w:r>
      <w:r w:rsidRPr="00206ACB">
        <w:rPr>
          <w:rFonts w:cstheme="minorHAnsi"/>
          <w:szCs w:val="26"/>
        </w:rPr>
        <w:t>additional</w:t>
      </w:r>
      <w:r w:rsidR="00AC466E" w:rsidRPr="00206ACB">
        <w:rPr>
          <w:rFonts w:cstheme="minorHAnsi"/>
          <w:szCs w:val="26"/>
        </w:rPr>
        <w:t xml:space="preserve"> </w:t>
      </w:r>
      <w:r w:rsidRPr="00206ACB">
        <w:rPr>
          <w:rFonts w:cstheme="minorHAnsi"/>
          <w:szCs w:val="26"/>
        </w:rPr>
        <w:t>buttons,</w:t>
      </w:r>
      <w:r w:rsidR="00AC466E" w:rsidRPr="00206ACB">
        <w:rPr>
          <w:rFonts w:cstheme="minorHAnsi"/>
          <w:szCs w:val="26"/>
        </w:rPr>
        <w:t xml:space="preserve"> </w:t>
      </w:r>
      <w:r w:rsidRPr="00206ACB">
        <w:rPr>
          <w:rFonts w:cstheme="minorHAnsi"/>
          <w:szCs w:val="26"/>
        </w:rPr>
        <w:t>labelled</w:t>
      </w:r>
      <w:r w:rsidR="00AC466E" w:rsidRPr="00206ACB">
        <w:rPr>
          <w:rFonts w:cstheme="minorHAnsi"/>
          <w:szCs w:val="26"/>
        </w:rPr>
        <w:t xml:space="preserve"> </w:t>
      </w:r>
      <w:r w:rsidRPr="00206ACB">
        <w:rPr>
          <w:rFonts w:cstheme="minorHAnsi"/>
          <w:szCs w:val="26"/>
        </w:rPr>
        <w:t>Start,</w:t>
      </w:r>
      <w:r w:rsidR="00AC466E" w:rsidRPr="00206ACB">
        <w:rPr>
          <w:rFonts w:cstheme="minorHAnsi"/>
          <w:szCs w:val="26"/>
        </w:rPr>
        <w:t xml:space="preserve"> </w:t>
      </w:r>
      <w:r w:rsidRPr="00206ACB">
        <w:rPr>
          <w:rFonts w:cstheme="minorHAnsi"/>
          <w:szCs w:val="26"/>
        </w:rPr>
        <w:t>Select,</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B.</w:t>
      </w:r>
    </w:p>
    <w:p w14:paraId="4C3B1030" w14:textId="10AD94C0" w:rsidR="00854E92" w:rsidRPr="006D620C" w:rsidRDefault="00845F33" w:rsidP="00861D65">
      <w:pPr>
        <w:ind w:firstLine="0"/>
        <w:jc w:val="center"/>
      </w:pPr>
      <w:r>
        <w:rPr>
          <w:noProof/>
        </w:rPr>
        <w:drawing>
          <wp:inline distT="0" distB="0" distL="0" distR="0" wp14:anchorId="727AD5C9" wp14:editId="6E305008">
            <wp:extent cx="4572000" cy="2486025"/>
            <wp:effectExtent l="0" t="0" r="0" b="0"/>
            <wp:docPr id="198194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486025"/>
                    </a:xfrm>
                    <a:prstGeom prst="rect">
                      <a:avLst/>
                    </a:prstGeom>
                    <a:noFill/>
                  </pic:spPr>
                </pic:pic>
              </a:graphicData>
            </a:graphic>
          </wp:inline>
        </w:drawing>
      </w:r>
    </w:p>
    <w:p w14:paraId="7EA3700F" w14:textId="7923D226" w:rsidR="00AC595C" w:rsidRPr="00206ACB" w:rsidRDefault="00854E92" w:rsidP="00861D65">
      <w:pPr>
        <w:ind w:firstLine="0"/>
        <w:jc w:val="center"/>
        <w:rPr>
          <w:rStyle w:val="marginnote"/>
          <w:rFonts w:cstheme="minorHAnsi"/>
          <w:color w:val="111111"/>
          <w:szCs w:val="26"/>
        </w:rPr>
      </w:pP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console</w:t>
      </w:r>
      <w:r w:rsidR="00AC466E" w:rsidRPr="00206ACB">
        <w:rPr>
          <w:rStyle w:val="marginnote"/>
          <w:rFonts w:cstheme="minorHAnsi"/>
          <w:color w:val="111111"/>
          <w:szCs w:val="26"/>
        </w:rPr>
        <w:t xml:space="preserve"> </w:t>
      </w:r>
      <w:r w:rsidRPr="00206ACB">
        <w:rPr>
          <w:rStyle w:val="marginnote"/>
          <w:rFonts w:cstheme="minorHAnsi"/>
          <w:color w:val="111111"/>
          <w:szCs w:val="26"/>
        </w:rPr>
        <w:t>with</w:t>
      </w:r>
      <w:r w:rsidR="00AC466E" w:rsidRPr="00206ACB">
        <w:rPr>
          <w:rStyle w:val="marginnote"/>
          <w:rFonts w:cstheme="minorHAnsi"/>
          <w:color w:val="111111"/>
          <w:szCs w:val="26"/>
        </w:rPr>
        <w:t xml:space="preserve"> </w:t>
      </w:r>
      <w:r w:rsidRPr="00206ACB">
        <w:rPr>
          <w:rStyle w:val="marginnote"/>
          <w:rFonts w:cstheme="minorHAnsi"/>
          <w:color w:val="111111"/>
          <w:szCs w:val="26"/>
        </w:rPr>
        <w:t>one</w:t>
      </w:r>
      <w:r w:rsidR="00AC466E" w:rsidRPr="00206ACB">
        <w:rPr>
          <w:rStyle w:val="marginnote"/>
          <w:rFonts w:cstheme="minorHAnsi"/>
          <w:color w:val="111111"/>
          <w:szCs w:val="26"/>
        </w:rPr>
        <w:t xml:space="preserve"> </w:t>
      </w:r>
      <w:r w:rsidRPr="00206ACB">
        <w:rPr>
          <w:rStyle w:val="marginnote"/>
          <w:rFonts w:cstheme="minorHAnsi"/>
          <w:color w:val="111111"/>
          <w:szCs w:val="26"/>
        </w:rPr>
        <w:t>controller.</w:t>
      </w:r>
    </w:p>
    <w:p w14:paraId="2BF56731" w14:textId="7A0AEF9A" w:rsidR="00854E92" w:rsidRPr="00206ACB" w:rsidRDefault="00854E92" w:rsidP="00861D65">
      <w:pPr>
        <w:ind w:firstLine="0"/>
        <w:jc w:val="center"/>
        <w:rPr>
          <w:rFonts w:cstheme="minorHAnsi"/>
          <w:kern w:val="0"/>
          <w:szCs w:val="26"/>
          <w:lang w:eastAsia="ja-JP"/>
        </w:rPr>
      </w:pPr>
      <w:r w:rsidRPr="00206ACB">
        <w:rPr>
          <w:rStyle w:val="marginnote"/>
          <w:rFonts w:cstheme="minorHAnsi"/>
          <w:color w:val="111111"/>
          <w:szCs w:val="26"/>
        </w:rPr>
        <w:t>Photo</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hyperlink r:id="rId19" w:tgtFrame="_blank" w:history="1">
        <w:r w:rsidRPr="00206ACB">
          <w:rPr>
            <w:rStyle w:val="Hyperlink"/>
            <w:rFonts w:cstheme="minorHAnsi"/>
            <w:color w:val="82642B"/>
            <w:szCs w:val="26"/>
          </w:rPr>
          <w:t>Evan</w:t>
        </w:r>
        <w:r w:rsidR="00AC466E" w:rsidRPr="00206ACB">
          <w:rPr>
            <w:rStyle w:val="Hyperlink"/>
            <w:rFonts w:cstheme="minorHAnsi"/>
            <w:color w:val="82642B"/>
            <w:szCs w:val="26"/>
          </w:rPr>
          <w:t xml:space="preserve"> </w:t>
        </w:r>
        <w:r w:rsidRPr="00206ACB">
          <w:rPr>
            <w:rStyle w:val="Hyperlink"/>
            <w:rFonts w:cstheme="minorHAnsi"/>
            <w:color w:val="82642B"/>
            <w:szCs w:val="26"/>
          </w:rPr>
          <w:t>Amos</w:t>
        </w:r>
      </w:hyperlink>
      <w:r w:rsidRPr="00206ACB">
        <w:rPr>
          <w:rStyle w:val="marginnote"/>
          <w:rFonts w:cstheme="minorHAnsi"/>
          <w:color w:val="111111"/>
          <w:szCs w:val="26"/>
        </w:rPr>
        <w:t>.</w:t>
      </w:r>
    </w:p>
    <w:p w14:paraId="0084821F" w14:textId="30DF3467" w:rsidR="00854E92" w:rsidRPr="00206ACB" w:rsidRDefault="00854E92" w:rsidP="00845F33">
      <w:r w:rsidRPr="00206ACB">
        <w:t>The</w:t>
      </w:r>
      <w:r w:rsidR="00AC466E" w:rsidRPr="00206ACB">
        <w:t xml:space="preserve"> </w:t>
      </w:r>
      <w:r w:rsidRPr="00206ACB">
        <w:t>NES</w:t>
      </w:r>
      <w:r w:rsidR="00AC466E" w:rsidRPr="00206ACB">
        <w:t xml:space="preserve"> </w:t>
      </w:r>
      <w:r w:rsidRPr="00206ACB">
        <w:t>was</w:t>
      </w:r>
      <w:r w:rsidR="00AC466E" w:rsidRPr="00206ACB">
        <w:t xml:space="preserve"> </w:t>
      </w:r>
      <w:r w:rsidRPr="00206ACB">
        <w:t>first</w:t>
      </w:r>
      <w:r w:rsidR="00AC466E" w:rsidRPr="00206ACB">
        <w:t xml:space="preserve"> </w:t>
      </w:r>
      <w:r w:rsidRPr="00206ACB">
        <w:t>released</w:t>
      </w:r>
      <w:r w:rsidR="00AC466E" w:rsidRPr="00206ACB">
        <w:t xml:space="preserve"> </w:t>
      </w:r>
      <w:r w:rsidRPr="00206ACB">
        <w:t>in</w:t>
      </w:r>
      <w:r w:rsidR="00AC466E" w:rsidRPr="00206ACB">
        <w:t xml:space="preserve"> </w:t>
      </w:r>
      <w:r w:rsidRPr="00206ACB">
        <w:t>the</w:t>
      </w:r>
      <w:r w:rsidR="00AC466E" w:rsidRPr="00206ACB">
        <w:t xml:space="preserve"> </w:t>
      </w:r>
      <w:r w:rsidRPr="00206ACB">
        <w:t>U.S.</w:t>
      </w:r>
      <w:r w:rsidR="00AC466E" w:rsidRPr="00206ACB">
        <w:t xml:space="preserve"> </w:t>
      </w:r>
      <w:r w:rsidRPr="00206ACB">
        <w:t>in</w:t>
      </w:r>
      <w:r w:rsidR="00AC466E" w:rsidRPr="00206ACB">
        <w:t xml:space="preserve"> </w:t>
      </w:r>
      <w:r w:rsidRPr="00206ACB">
        <w:t>1985;</w:t>
      </w:r>
      <w:r w:rsidR="00AC466E" w:rsidRPr="00206ACB">
        <w:t xml:space="preserve"> </w:t>
      </w:r>
      <w:r w:rsidRPr="00206ACB">
        <w:t>no</w:t>
      </w:r>
      <w:r w:rsidR="00AC466E" w:rsidRPr="00206ACB">
        <w:t xml:space="preserve"> </w:t>
      </w:r>
      <w:r w:rsidRPr="00206ACB">
        <w:t>one</w:t>
      </w:r>
      <w:r w:rsidR="00AC466E" w:rsidRPr="00206ACB">
        <w:t xml:space="preserve"> </w:t>
      </w:r>
      <w:r w:rsidRPr="00206ACB">
        <w:t>is</w:t>
      </w:r>
      <w:r w:rsidR="00AC466E" w:rsidRPr="00206ACB">
        <w:t xml:space="preserve"> </w:t>
      </w:r>
      <w:r w:rsidRPr="00206ACB">
        <w:t>sure</w:t>
      </w:r>
      <w:r w:rsidR="00AC466E" w:rsidRPr="00206ACB">
        <w:t xml:space="preserve"> </w:t>
      </w:r>
      <w:r w:rsidRPr="00206ACB">
        <w:t>exactly</w:t>
      </w:r>
      <w:r w:rsidR="00AC466E" w:rsidRPr="00206ACB">
        <w:t xml:space="preserve"> </w:t>
      </w:r>
      <w:r w:rsidRPr="00206ACB">
        <w:t>when,</w:t>
      </w:r>
      <w:r w:rsidR="00AC466E" w:rsidRPr="00206ACB">
        <w:t xml:space="preserve"> </w:t>
      </w:r>
      <w:r w:rsidRPr="00206ACB">
        <w:t>but</w:t>
      </w:r>
      <w:r w:rsidR="00AC466E" w:rsidRPr="00206ACB">
        <w:t xml:space="preserve"> </w:t>
      </w:r>
      <w:r w:rsidRPr="00206ACB">
        <w:t>most</w:t>
      </w:r>
      <w:r w:rsidR="00AC466E" w:rsidRPr="00206ACB">
        <w:t xml:space="preserve"> </w:t>
      </w:r>
      <w:r w:rsidRPr="00206ACB">
        <w:t>sources</w:t>
      </w:r>
      <w:r w:rsidR="00AC466E" w:rsidRPr="00206ACB">
        <w:t xml:space="preserve"> </w:t>
      </w:r>
      <w:r w:rsidRPr="00206ACB">
        <w:t>estimate</w:t>
      </w:r>
      <w:r w:rsidR="00AC466E" w:rsidRPr="00206ACB">
        <w:t xml:space="preserve"> </w:t>
      </w:r>
      <w:r w:rsidRPr="00206ACB">
        <w:t>it</w:t>
      </w:r>
      <w:r w:rsidR="00AC466E" w:rsidRPr="00206ACB">
        <w:t xml:space="preserve"> </w:t>
      </w:r>
      <w:r w:rsidRPr="00206ACB">
        <w:t>was</w:t>
      </w:r>
      <w:r w:rsidR="00AC466E" w:rsidRPr="00206ACB">
        <w:t xml:space="preserve"> </w:t>
      </w:r>
      <w:r w:rsidRPr="00206ACB">
        <w:t>in</w:t>
      </w:r>
      <w:r w:rsidR="00AC466E" w:rsidRPr="00206ACB">
        <w:t xml:space="preserve"> </w:t>
      </w:r>
      <w:r w:rsidRPr="00206ACB">
        <w:t>October</w:t>
      </w:r>
      <w:r w:rsidR="00AC466E" w:rsidRPr="00206ACB">
        <w:t xml:space="preserve"> </w:t>
      </w:r>
      <w:r w:rsidRPr="00206ACB">
        <w:t>of</w:t>
      </w:r>
      <w:r w:rsidR="00AC466E" w:rsidRPr="00206ACB">
        <w:t xml:space="preserve"> </w:t>
      </w:r>
      <w:r w:rsidRPr="00206ACB">
        <w:t>that</w:t>
      </w:r>
      <w:r w:rsidR="00AC466E" w:rsidRPr="00206ACB">
        <w:t xml:space="preserve"> </w:t>
      </w:r>
      <w:r w:rsidRPr="00206ACB">
        <w:t>year.</w:t>
      </w:r>
      <w:r w:rsidR="00AC466E" w:rsidRPr="00206ACB">
        <w:t xml:space="preserve"> </w:t>
      </w:r>
      <w:r w:rsidRPr="00206ACB">
        <w:t>Nintendo</w:t>
      </w:r>
      <w:r w:rsidR="00AC466E" w:rsidRPr="00206ACB">
        <w:t xml:space="preserve"> </w:t>
      </w:r>
      <w:r w:rsidRPr="00206ACB">
        <w:t>continued</w:t>
      </w:r>
      <w:r w:rsidR="00AC466E" w:rsidRPr="00206ACB">
        <w:t xml:space="preserve"> </w:t>
      </w:r>
      <w:r w:rsidRPr="00206ACB">
        <w:t>to</w:t>
      </w:r>
      <w:r w:rsidR="00AC466E" w:rsidRPr="00206ACB">
        <w:t xml:space="preserve"> </w:t>
      </w:r>
      <w:r w:rsidRPr="00206ACB">
        <w:t>sell</w:t>
      </w:r>
      <w:r w:rsidR="00AC466E" w:rsidRPr="00206ACB">
        <w:t xml:space="preserve"> </w:t>
      </w:r>
      <w:r w:rsidRPr="00206ACB">
        <w:t>the</w:t>
      </w:r>
      <w:r w:rsidR="00AC466E" w:rsidRPr="00206ACB">
        <w:t xml:space="preserve"> </w:t>
      </w:r>
      <w:r w:rsidRPr="00206ACB">
        <w:t>NES</w:t>
      </w:r>
      <w:r w:rsidR="00AC466E" w:rsidRPr="00206ACB">
        <w:t xml:space="preserve"> </w:t>
      </w:r>
      <w:r w:rsidRPr="00206ACB">
        <w:t>in</w:t>
      </w:r>
      <w:r w:rsidR="00AC466E" w:rsidRPr="00206ACB">
        <w:t xml:space="preserve"> </w:t>
      </w:r>
      <w:r w:rsidRPr="00206ACB">
        <w:t>the</w:t>
      </w:r>
      <w:r w:rsidR="00AC466E" w:rsidRPr="00206ACB">
        <w:t xml:space="preserve"> </w:t>
      </w:r>
      <w:r w:rsidRPr="00206ACB">
        <w:t>U.S.</w:t>
      </w:r>
      <w:r w:rsidR="00AC466E" w:rsidRPr="00206ACB">
        <w:t xml:space="preserve"> </w:t>
      </w:r>
      <w:r w:rsidRPr="00206ACB">
        <w:t>until</w:t>
      </w:r>
      <w:r w:rsidR="00AC466E" w:rsidRPr="00206ACB">
        <w:t xml:space="preserve"> </w:t>
      </w:r>
      <w:r w:rsidRPr="00206ACB">
        <w:t>1995,</w:t>
      </w:r>
      <w:r w:rsidR="00AC466E" w:rsidRPr="00206ACB">
        <w:t xml:space="preserve"> </w:t>
      </w:r>
      <w:r w:rsidRPr="00206ACB">
        <w:t>well</w:t>
      </w:r>
      <w:r w:rsidR="00AC466E" w:rsidRPr="00206ACB">
        <w:t xml:space="preserve"> </w:t>
      </w:r>
      <w:r w:rsidRPr="00206ACB">
        <w:t>past</w:t>
      </w:r>
      <w:r w:rsidR="00AC466E" w:rsidRPr="00206ACB">
        <w:t xml:space="preserve"> </w:t>
      </w:r>
      <w:r w:rsidRPr="00206ACB">
        <w:t>the</w:t>
      </w:r>
      <w:r w:rsidR="00AC466E" w:rsidRPr="00206ACB">
        <w:t xml:space="preserve"> </w:t>
      </w:r>
      <w:r w:rsidRPr="00206ACB">
        <w:t>launch</w:t>
      </w:r>
      <w:r w:rsidR="00AC466E" w:rsidRPr="00206ACB">
        <w:t xml:space="preserve"> </w:t>
      </w:r>
      <w:r w:rsidRPr="00206ACB">
        <w:t>of</w:t>
      </w:r>
      <w:r w:rsidR="00AC466E" w:rsidRPr="00206ACB">
        <w:t xml:space="preserve"> </w:t>
      </w:r>
      <w:r w:rsidRPr="00206ACB">
        <w:t>its</w:t>
      </w:r>
      <w:r w:rsidR="00AC466E" w:rsidRPr="00206ACB">
        <w:t xml:space="preserve"> </w:t>
      </w:r>
      <w:r w:rsidRPr="00206ACB">
        <w:t>successor,</w:t>
      </w:r>
      <w:r w:rsidR="00AC466E" w:rsidRPr="00206ACB">
        <w:t xml:space="preserve"> </w:t>
      </w:r>
      <w:r w:rsidRPr="00206ACB">
        <w:t>the</w:t>
      </w:r>
      <w:r w:rsidR="00AC466E" w:rsidRPr="00206ACB">
        <w:t xml:space="preserve"> </w:t>
      </w:r>
      <w:r w:rsidRPr="00206ACB">
        <w:t>Super</w:t>
      </w:r>
      <w:r w:rsidR="00AC466E" w:rsidRPr="00206ACB">
        <w:t xml:space="preserve"> </w:t>
      </w:r>
      <w:r w:rsidRPr="00206ACB">
        <w:t>NES,</w:t>
      </w:r>
      <w:r w:rsidR="00AC466E" w:rsidRPr="00206ACB">
        <w:t xml:space="preserve"> </w:t>
      </w:r>
      <w:r w:rsidRPr="00206ACB">
        <w:t>in</w:t>
      </w:r>
      <w:r w:rsidR="00AC466E" w:rsidRPr="00206ACB">
        <w:t xml:space="preserve"> </w:t>
      </w:r>
      <w:r w:rsidRPr="00206ACB">
        <w:t>1991.</w:t>
      </w:r>
      <w:r w:rsidR="00AC466E" w:rsidRPr="00206ACB">
        <w:t xml:space="preserve"> </w:t>
      </w:r>
      <w:r w:rsidRPr="00206ACB">
        <w:t>During</w:t>
      </w:r>
      <w:r w:rsidR="00AC466E" w:rsidRPr="00206ACB">
        <w:t xml:space="preserve"> </w:t>
      </w:r>
      <w:r w:rsidRPr="00206ACB">
        <w:t>that</w:t>
      </w:r>
      <w:r w:rsidR="00AC466E" w:rsidRPr="00206ACB">
        <w:t xml:space="preserve"> </w:t>
      </w:r>
      <w:r w:rsidRPr="00206ACB">
        <w:t>ten-year</w:t>
      </w:r>
      <w:r w:rsidR="00AC466E" w:rsidRPr="00206ACB">
        <w:t xml:space="preserve"> </w:t>
      </w:r>
      <w:r w:rsidRPr="00206ACB">
        <w:t>period,</w:t>
      </w:r>
      <w:r w:rsidR="00AC466E" w:rsidRPr="00206ACB">
        <w:t xml:space="preserve"> </w:t>
      </w:r>
      <w:r w:rsidRPr="00206ACB">
        <w:t>nearly</w:t>
      </w:r>
      <w:r w:rsidR="00AC466E" w:rsidRPr="00206ACB">
        <w:t xml:space="preserve"> </w:t>
      </w:r>
      <w:r w:rsidRPr="00206ACB">
        <w:t>700</w:t>
      </w:r>
      <w:r w:rsidR="00AC466E" w:rsidRPr="00206ACB">
        <w:t xml:space="preserve"> </w:t>
      </w:r>
      <w:r w:rsidRPr="00206ACB">
        <w:t>officially-licensed</w:t>
      </w:r>
      <w:r w:rsidR="00AC466E" w:rsidRPr="00206ACB">
        <w:t xml:space="preserve"> </w:t>
      </w:r>
      <w:r w:rsidRPr="00206ACB">
        <w:t>games</w:t>
      </w:r>
      <w:r w:rsidR="00AC466E" w:rsidRPr="00206ACB">
        <w:t xml:space="preserve"> </w:t>
      </w:r>
      <w:r w:rsidRPr="00206ACB">
        <w:t>were</w:t>
      </w:r>
      <w:r w:rsidR="00AC466E" w:rsidRPr="00206ACB">
        <w:t xml:space="preserve"> </w:t>
      </w:r>
      <w:r w:rsidRPr="00206ACB">
        <w:t>released</w:t>
      </w:r>
      <w:r w:rsidR="00AC466E" w:rsidRPr="00206ACB">
        <w:t xml:space="preserve"> </w:t>
      </w:r>
      <w:r w:rsidRPr="00206ACB">
        <w:t>for</w:t>
      </w:r>
      <w:r w:rsidR="00AC466E" w:rsidRPr="00206ACB">
        <w:t xml:space="preserve"> </w:t>
      </w:r>
      <w:r w:rsidRPr="00206ACB">
        <w:t>the</w:t>
      </w:r>
      <w:r w:rsidR="00AC466E" w:rsidRPr="00206ACB">
        <w:t xml:space="preserve"> </w:t>
      </w:r>
      <w:r w:rsidRPr="00206ACB">
        <w:t>NES,</w:t>
      </w:r>
      <w:r w:rsidR="00AC466E" w:rsidRPr="00206ACB">
        <w:t xml:space="preserve"> </w:t>
      </w:r>
      <w:r w:rsidRPr="00206ACB">
        <w:t>produced</w:t>
      </w:r>
      <w:r w:rsidR="00AC466E" w:rsidRPr="00206ACB">
        <w:t xml:space="preserve"> </w:t>
      </w:r>
      <w:r w:rsidRPr="00206ACB">
        <w:t>both</w:t>
      </w:r>
      <w:r w:rsidR="00AC466E" w:rsidRPr="00206ACB">
        <w:t xml:space="preserve"> </w:t>
      </w:r>
      <w:r w:rsidRPr="00206ACB">
        <w:t>by</w:t>
      </w:r>
      <w:r w:rsidR="00AC466E" w:rsidRPr="00206ACB">
        <w:t xml:space="preserve"> </w:t>
      </w:r>
      <w:r w:rsidRPr="00206ACB">
        <w:t>Nintendo</w:t>
      </w:r>
      <w:r w:rsidR="00AC466E" w:rsidRPr="00206ACB">
        <w:t xml:space="preserve"> </w:t>
      </w:r>
      <w:r w:rsidRPr="00206ACB">
        <w:t>directly</w:t>
      </w:r>
      <w:r w:rsidR="00AC466E" w:rsidRPr="00206ACB">
        <w:t xml:space="preserve"> </w:t>
      </w:r>
      <w:r w:rsidRPr="00206ACB">
        <w:t>and</w:t>
      </w:r>
      <w:r w:rsidR="00AC466E" w:rsidRPr="00206ACB">
        <w:t xml:space="preserve"> </w:t>
      </w:r>
      <w:r w:rsidRPr="00206ACB">
        <w:t>by</w:t>
      </w:r>
      <w:r w:rsidR="00AC466E" w:rsidRPr="00206ACB">
        <w:t xml:space="preserve"> </w:t>
      </w:r>
      <w:r w:rsidRPr="00206ACB">
        <w:t>a</w:t>
      </w:r>
      <w:r w:rsidR="00AC466E" w:rsidRPr="00206ACB">
        <w:t xml:space="preserve"> </w:t>
      </w:r>
      <w:r w:rsidRPr="00206ACB">
        <w:t>wide</w:t>
      </w:r>
      <w:r w:rsidR="00AC466E" w:rsidRPr="00206ACB">
        <w:t xml:space="preserve"> </w:t>
      </w:r>
      <w:r w:rsidRPr="00206ACB">
        <w:t>range</w:t>
      </w:r>
      <w:r w:rsidR="00AC466E" w:rsidRPr="00206ACB">
        <w:t xml:space="preserve"> </w:t>
      </w:r>
      <w:r w:rsidRPr="00206ACB">
        <w:t>of</w:t>
      </w:r>
      <w:r w:rsidR="00AC466E" w:rsidRPr="00206ACB">
        <w:t xml:space="preserve"> </w:t>
      </w:r>
      <w:r w:rsidRPr="00206ACB">
        <w:t>third-party</w:t>
      </w:r>
      <w:r w:rsidR="00AC466E" w:rsidRPr="00206ACB">
        <w:t xml:space="preserve"> </w:t>
      </w:r>
      <w:r w:rsidRPr="00206ACB">
        <w:t>developers</w:t>
      </w:r>
      <w:r w:rsidR="00AC466E" w:rsidRPr="00206ACB">
        <w:t xml:space="preserve"> </w:t>
      </w:r>
      <w:r w:rsidRPr="00206ACB">
        <w:t>like</w:t>
      </w:r>
      <w:r w:rsidR="00AC466E" w:rsidRPr="00206ACB">
        <w:t xml:space="preserve"> </w:t>
      </w:r>
      <w:r w:rsidRPr="00206ACB">
        <w:t>Konami</w:t>
      </w:r>
      <w:r w:rsidR="00AC466E" w:rsidRPr="00206ACB">
        <w:t xml:space="preserve"> </w:t>
      </w:r>
      <w:r w:rsidRPr="00206ACB">
        <w:t>and</w:t>
      </w:r>
      <w:r w:rsidR="00AC466E" w:rsidRPr="00206ACB">
        <w:t xml:space="preserve"> </w:t>
      </w:r>
      <w:r w:rsidRPr="00206ACB">
        <w:t>Capcom.</w:t>
      </w:r>
      <w:r w:rsidR="00AC466E" w:rsidRPr="00206ACB">
        <w:t xml:space="preserve"> </w:t>
      </w:r>
      <w:r w:rsidRPr="00206ACB">
        <w:t>It</w:t>
      </w:r>
      <w:r w:rsidR="00AC466E" w:rsidRPr="00206ACB">
        <w:t xml:space="preserve"> </w:t>
      </w:r>
      <w:r w:rsidRPr="00206ACB">
        <w:t>was</w:t>
      </w:r>
      <w:r w:rsidR="00AC466E" w:rsidRPr="00206ACB">
        <w:t xml:space="preserve"> </w:t>
      </w:r>
      <w:r w:rsidRPr="00206ACB">
        <w:t>the</w:t>
      </w:r>
      <w:r w:rsidR="00AC466E" w:rsidRPr="00206ACB">
        <w:t xml:space="preserve"> </w:t>
      </w:r>
      <w:r w:rsidRPr="00206ACB">
        <w:t>best-selling</w:t>
      </w:r>
      <w:r w:rsidR="00AC466E" w:rsidRPr="00206ACB">
        <w:t xml:space="preserve"> </w:t>
      </w:r>
      <w:r w:rsidRPr="00206ACB">
        <w:t>video</w:t>
      </w:r>
      <w:r w:rsidR="00AC466E" w:rsidRPr="00206ACB">
        <w:t xml:space="preserve"> </w:t>
      </w:r>
      <w:r w:rsidRPr="00206ACB">
        <w:t>game</w:t>
      </w:r>
      <w:r w:rsidR="00AC466E" w:rsidRPr="00206ACB">
        <w:t xml:space="preserve"> </w:t>
      </w:r>
      <w:r w:rsidRPr="00206ACB">
        <w:t>console</w:t>
      </w:r>
      <w:r w:rsidR="00AC466E" w:rsidRPr="00206ACB">
        <w:t xml:space="preserve"> </w:t>
      </w:r>
      <w:r w:rsidRPr="00206ACB">
        <w:t>of</w:t>
      </w:r>
      <w:r w:rsidR="00AC466E" w:rsidRPr="00206ACB">
        <w:t xml:space="preserve"> </w:t>
      </w:r>
      <w:r w:rsidRPr="00206ACB">
        <w:t>its</w:t>
      </w:r>
      <w:r w:rsidR="00AC466E" w:rsidRPr="00206ACB">
        <w:t xml:space="preserve"> </w:t>
      </w:r>
      <w:r w:rsidRPr="00206ACB">
        <w:t>generation,</w:t>
      </w:r>
      <w:r w:rsidR="00AC466E" w:rsidRPr="00206ACB">
        <w:t xml:space="preserve"> </w:t>
      </w:r>
      <w:r w:rsidR="00A9386E">
        <w:t>(</w:t>
      </w:r>
      <w:r w:rsidRPr="00206ACB">
        <w:rPr>
          <w:rStyle w:val="sidenote"/>
          <w:rFonts w:cstheme="minorHAnsi"/>
          <w:color w:val="111111"/>
          <w:szCs w:val="26"/>
        </w:rPr>
        <w:t>David</w:t>
      </w:r>
      <w:r w:rsidR="00AC466E" w:rsidRPr="00206ACB">
        <w:rPr>
          <w:rStyle w:val="sidenote"/>
          <w:rFonts w:cstheme="minorHAnsi"/>
          <w:color w:val="111111"/>
          <w:szCs w:val="26"/>
        </w:rPr>
        <w:t xml:space="preserve"> </w:t>
      </w:r>
      <w:r w:rsidRPr="00206ACB">
        <w:rPr>
          <w:rStyle w:val="sidenote"/>
          <w:rFonts w:cstheme="minorHAnsi"/>
          <w:color w:val="111111"/>
          <w:szCs w:val="26"/>
        </w:rPr>
        <w:t>Sheff.</w:t>
      </w:r>
      <w:r w:rsidR="00AC466E" w:rsidRPr="00206ACB">
        <w:rPr>
          <w:rStyle w:val="sidenote"/>
          <w:rFonts w:cstheme="minorHAnsi"/>
          <w:color w:val="111111"/>
          <w:szCs w:val="26"/>
        </w:rPr>
        <w:t xml:space="preserve"> </w:t>
      </w:r>
      <w:r w:rsidRPr="00206ACB">
        <w:rPr>
          <w:rStyle w:val="Emphasis"/>
          <w:rFonts w:cstheme="minorHAnsi"/>
          <w:color w:val="111111"/>
          <w:szCs w:val="26"/>
        </w:rPr>
        <w:t>Game</w:t>
      </w:r>
      <w:r w:rsidR="00AC466E" w:rsidRPr="00206ACB">
        <w:rPr>
          <w:rStyle w:val="Emphasis"/>
          <w:rFonts w:cstheme="minorHAnsi"/>
          <w:color w:val="111111"/>
          <w:szCs w:val="26"/>
        </w:rPr>
        <w:t xml:space="preserve"> </w:t>
      </w:r>
      <w:r w:rsidRPr="00206ACB">
        <w:rPr>
          <w:rStyle w:val="Emphasis"/>
          <w:rFonts w:cstheme="minorHAnsi"/>
          <w:color w:val="111111"/>
          <w:szCs w:val="26"/>
        </w:rPr>
        <w:t>over:</w:t>
      </w:r>
      <w:r w:rsidR="00AC466E" w:rsidRPr="00206ACB">
        <w:rPr>
          <w:rStyle w:val="Emphasis"/>
          <w:rFonts w:cstheme="minorHAnsi"/>
          <w:color w:val="111111"/>
          <w:szCs w:val="26"/>
        </w:rPr>
        <w:t xml:space="preserve"> </w:t>
      </w:r>
      <w:r w:rsidRPr="00206ACB">
        <w:rPr>
          <w:rStyle w:val="Emphasis"/>
          <w:rFonts w:cstheme="minorHAnsi"/>
          <w:color w:val="111111"/>
          <w:szCs w:val="26"/>
        </w:rPr>
        <w:t>how</w:t>
      </w:r>
      <w:r w:rsidR="00AC466E" w:rsidRPr="00206ACB">
        <w:rPr>
          <w:rStyle w:val="Emphasis"/>
          <w:rFonts w:cstheme="minorHAnsi"/>
          <w:color w:val="111111"/>
          <w:szCs w:val="26"/>
        </w:rPr>
        <w:t xml:space="preserve"> </w:t>
      </w:r>
      <w:r w:rsidRPr="00206ACB">
        <w:rPr>
          <w:rStyle w:val="Emphasis"/>
          <w:rFonts w:cstheme="minorHAnsi"/>
          <w:color w:val="111111"/>
          <w:szCs w:val="26"/>
        </w:rPr>
        <w:t>Nintendo</w:t>
      </w:r>
      <w:r w:rsidR="00AC466E" w:rsidRPr="00206ACB">
        <w:rPr>
          <w:rStyle w:val="Emphasis"/>
          <w:rFonts w:cstheme="minorHAnsi"/>
          <w:color w:val="111111"/>
          <w:szCs w:val="26"/>
        </w:rPr>
        <w:t xml:space="preserve"> </w:t>
      </w:r>
      <w:r w:rsidRPr="00206ACB">
        <w:rPr>
          <w:rStyle w:val="Emphasis"/>
          <w:rFonts w:cstheme="minorHAnsi"/>
          <w:color w:val="111111"/>
          <w:szCs w:val="26"/>
        </w:rPr>
        <w:t>zapped</w:t>
      </w:r>
      <w:r w:rsidR="00AC466E" w:rsidRPr="00206ACB">
        <w:rPr>
          <w:rStyle w:val="Emphasis"/>
          <w:rFonts w:cstheme="minorHAnsi"/>
          <w:color w:val="111111"/>
          <w:szCs w:val="26"/>
        </w:rPr>
        <w:t xml:space="preserve"> </w:t>
      </w:r>
      <w:r w:rsidRPr="00206ACB">
        <w:rPr>
          <w:rStyle w:val="Emphasis"/>
          <w:rFonts w:cstheme="minorHAnsi"/>
          <w:color w:val="111111"/>
          <w:szCs w:val="26"/>
        </w:rPr>
        <w:t>an</w:t>
      </w:r>
      <w:r w:rsidR="00AC466E" w:rsidRPr="00206ACB">
        <w:rPr>
          <w:rStyle w:val="Emphasis"/>
          <w:rFonts w:cstheme="minorHAnsi"/>
          <w:color w:val="111111"/>
          <w:szCs w:val="26"/>
        </w:rPr>
        <w:t xml:space="preserve"> </w:t>
      </w:r>
      <w:r w:rsidRPr="00206ACB">
        <w:rPr>
          <w:rStyle w:val="Emphasis"/>
          <w:rFonts w:cstheme="minorHAnsi"/>
          <w:color w:val="111111"/>
          <w:szCs w:val="26"/>
        </w:rPr>
        <w:t>American</w:t>
      </w:r>
      <w:r w:rsidR="00AC466E" w:rsidRPr="00206ACB">
        <w:rPr>
          <w:rStyle w:val="Emphasis"/>
          <w:rFonts w:cstheme="minorHAnsi"/>
          <w:color w:val="111111"/>
          <w:szCs w:val="26"/>
        </w:rPr>
        <w:t xml:space="preserve"> </w:t>
      </w:r>
      <w:r w:rsidRPr="00206ACB">
        <w:rPr>
          <w:rStyle w:val="Emphasis"/>
          <w:rFonts w:cstheme="minorHAnsi"/>
          <w:color w:val="111111"/>
          <w:szCs w:val="26"/>
        </w:rPr>
        <w:t>industry,</w:t>
      </w:r>
      <w:r w:rsidR="00AC466E" w:rsidRPr="00206ACB">
        <w:rPr>
          <w:rStyle w:val="Emphasis"/>
          <w:rFonts w:cstheme="minorHAnsi"/>
          <w:color w:val="111111"/>
          <w:szCs w:val="26"/>
        </w:rPr>
        <w:t xml:space="preserve"> </w:t>
      </w:r>
      <w:r w:rsidRPr="00206ACB">
        <w:rPr>
          <w:rStyle w:val="Emphasis"/>
          <w:rFonts w:cstheme="minorHAnsi"/>
          <w:color w:val="111111"/>
          <w:szCs w:val="26"/>
        </w:rPr>
        <w:t>captured</w:t>
      </w:r>
      <w:r w:rsidR="00AC466E" w:rsidRPr="00206ACB">
        <w:rPr>
          <w:rStyle w:val="Emphasis"/>
          <w:rFonts w:cstheme="minorHAnsi"/>
          <w:color w:val="111111"/>
          <w:szCs w:val="26"/>
        </w:rPr>
        <w:t xml:space="preserve"> </w:t>
      </w:r>
      <w:r w:rsidRPr="00206ACB">
        <w:rPr>
          <w:rStyle w:val="Emphasis"/>
          <w:rFonts w:cstheme="minorHAnsi"/>
          <w:color w:val="111111"/>
          <w:szCs w:val="26"/>
        </w:rPr>
        <w:t>your</w:t>
      </w:r>
      <w:r w:rsidR="00AC466E" w:rsidRPr="00206ACB">
        <w:rPr>
          <w:rStyle w:val="Emphasis"/>
          <w:rFonts w:cstheme="minorHAnsi"/>
          <w:color w:val="111111"/>
          <w:szCs w:val="26"/>
        </w:rPr>
        <w:t xml:space="preserve"> </w:t>
      </w:r>
      <w:r w:rsidRPr="00206ACB">
        <w:rPr>
          <w:rStyle w:val="Emphasis"/>
          <w:rFonts w:cstheme="minorHAnsi"/>
          <w:color w:val="111111"/>
          <w:szCs w:val="26"/>
        </w:rPr>
        <w:t>dollars,</w:t>
      </w:r>
      <w:r w:rsidR="00AC466E" w:rsidRPr="00206ACB">
        <w:rPr>
          <w:rStyle w:val="Emphasis"/>
          <w:rFonts w:cstheme="minorHAnsi"/>
          <w:color w:val="111111"/>
          <w:szCs w:val="26"/>
        </w:rPr>
        <w:t xml:space="preserve"> </w:t>
      </w:r>
      <w:r w:rsidRPr="00206ACB">
        <w:rPr>
          <w:rStyle w:val="Emphasis"/>
          <w:rFonts w:cstheme="minorHAnsi"/>
          <w:color w:val="111111"/>
          <w:szCs w:val="26"/>
        </w:rPr>
        <w:t>and</w:t>
      </w:r>
      <w:r w:rsidR="00AC466E" w:rsidRPr="00206ACB">
        <w:rPr>
          <w:rStyle w:val="Emphasis"/>
          <w:rFonts w:cstheme="minorHAnsi"/>
          <w:color w:val="111111"/>
          <w:szCs w:val="26"/>
        </w:rPr>
        <w:t xml:space="preserve"> </w:t>
      </w:r>
      <w:r w:rsidRPr="00206ACB">
        <w:rPr>
          <w:rStyle w:val="Emphasis"/>
          <w:rFonts w:cstheme="minorHAnsi"/>
          <w:color w:val="111111"/>
          <w:szCs w:val="26"/>
        </w:rPr>
        <w:t>enslaved</w:t>
      </w:r>
      <w:r w:rsidR="00AC466E" w:rsidRPr="00206ACB">
        <w:rPr>
          <w:rStyle w:val="Emphasis"/>
          <w:rFonts w:cstheme="minorHAnsi"/>
          <w:color w:val="111111"/>
          <w:szCs w:val="26"/>
        </w:rPr>
        <w:t xml:space="preserve"> </w:t>
      </w:r>
      <w:r w:rsidRPr="00206ACB">
        <w:rPr>
          <w:rStyle w:val="Emphasis"/>
          <w:rFonts w:cstheme="minorHAnsi"/>
          <w:color w:val="111111"/>
          <w:szCs w:val="26"/>
        </w:rPr>
        <w:t>your</w:t>
      </w:r>
      <w:r w:rsidR="00AC466E" w:rsidRPr="00206ACB">
        <w:rPr>
          <w:rStyle w:val="Emphasis"/>
          <w:rFonts w:cstheme="minorHAnsi"/>
          <w:color w:val="111111"/>
          <w:szCs w:val="26"/>
        </w:rPr>
        <w:t xml:space="preserve"> </w:t>
      </w:r>
      <w:r w:rsidRPr="00206ACB">
        <w:rPr>
          <w:rStyle w:val="Emphasis"/>
          <w:rFonts w:cstheme="minorHAnsi"/>
          <w:color w:val="111111"/>
          <w:szCs w:val="26"/>
        </w:rPr>
        <w:t>children</w:t>
      </w:r>
      <w:r w:rsidRPr="00206ACB">
        <w:rPr>
          <w:rStyle w:val="sidenote"/>
          <w:rFonts w:cstheme="minorHAnsi"/>
          <w:color w:val="111111"/>
          <w:szCs w:val="26"/>
        </w:rPr>
        <w:t>.</w:t>
      </w:r>
      <w:r w:rsidR="00AC466E" w:rsidRPr="00206ACB">
        <w:rPr>
          <w:rStyle w:val="sidenote"/>
          <w:rFonts w:cstheme="minorHAnsi"/>
          <w:color w:val="111111"/>
          <w:szCs w:val="26"/>
        </w:rPr>
        <w:t xml:space="preserve"> </w:t>
      </w:r>
      <w:r w:rsidRPr="00206ACB">
        <w:rPr>
          <w:rStyle w:val="sidenote"/>
          <w:rFonts w:cstheme="minorHAnsi"/>
          <w:color w:val="111111"/>
          <w:szCs w:val="26"/>
        </w:rPr>
        <w:t>1st</w:t>
      </w:r>
      <w:r w:rsidR="00AC466E" w:rsidRPr="00206ACB">
        <w:rPr>
          <w:rStyle w:val="sidenote"/>
          <w:rFonts w:cstheme="minorHAnsi"/>
          <w:color w:val="111111"/>
          <w:szCs w:val="26"/>
        </w:rPr>
        <w:t xml:space="preserve"> </w:t>
      </w:r>
      <w:r w:rsidRPr="00206ACB">
        <w:rPr>
          <w:rStyle w:val="sidenote"/>
          <w:rFonts w:cstheme="minorHAnsi"/>
          <w:color w:val="111111"/>
          <w:szCs w:val="26"/>
        </w:rPr>
        <w:t>edition.</w:t>
      </w:r>
      <w:r w:rsidR="00AC466E" w:rsidRPr="00206ACB">
        <w:rPr>
          <w:rStyle w:val="sidenote"/>
          <w:rFonts w:cstheme="minorHAnsi"/>
          <w:color w:val="111111"/>
          <w:szCs w:val="26"/>
        </w:rPr>
        <w:t xml:space="preserve"> </w:t>
      </w:r>
      <w:r w:rsidRPr="00206ACB">
        <w:rPr>
          <w:rStyle w:val="sidenote"/>
          <w:rFonts w:cstheme="minorHAnsi"/>
          <w:color w:val="111111"/>
          <w:szCs w:val="26"/>
        </w:rPr>
        <w:t>Random</w:t>
      </w:r>
      <w:r w:rsidR="00AC466E" w:rsidRPr="00206ACB">
        <w:rPr>
          <w:rStyle w:val="sidenote"/>
          <w:rFonts w:cstheme="minorHAnsi"/>
          <w:color w:val="111111"/>
          <w:szCs w:val="26"/>
        </w:rPr>
        <w:t xml:space="preserve"> </w:t>
      </w:r>
      <w:r w:rsidRPr="00206ACB">
        <w:rPr>
          <w:rStyle w:val="sidenote"/>
          <w:rFonts w:cstheme="minorHAnsi"/>
          <w:color w:val="111111"/>
          <w:szCs w:val="26"/>
        </w:rPr>
        <w:t>House</w:t>
      </w:r>
      <w:r w:rsidR="00AC466E" w:rsidRPr="00206ACB">
        <w:rPr>
          <w:rStyle w:val="sidenote"/>
          <w:rFonts w:cstheme="minorHAnsi"/>
          <w:color w:val="111111"/>
          <w:szCs w:val="26"/>
        </w:rPr>
        <w:t xml:space="preserve"> </w:t>
      </w:r>
      <w:r w:rsidRPr="00206ACB">
        <w:rPr>
          <w:rStyle w:val="sidenote"/>
          <w:rFonts w:cstheme="minorHAnsi"/>
          <w:color w:val="111111"/>
          <w:szCs w:val="26"/>
        </w:rPr>
        <w:t>New</w:t>
      </w:r>
      <w:r w:rsidR="00AC466E" w:rsidRPr="00206ACB">
        <w:rPr>
          <w:rStyle w:val="sidenote"/>
          <w:rFonts w:cstheme="minorHAnsi"/>
          <w:color w:val="111111"/>
          <w:szCs w:val="26"/>
        </w:rPr>
        <w:t xml:space="preserve"> </w:t>
      </w:r>
      <w:r w:rsidRPr="00206ACB">
        <w:rPr>
          <w:rStyle w:val="sidenote"/>
          <w:rFonts w:cstheme="minorHAnsi"/>
          <w:color w:val="111111"/>
          <w:szCs w:val="26"/>
        </w:rPr>
        <w:t>York,</w:t>
      </w:r>
      <w:r w:rsidR="00AC466E" w:rsidRPr="00206ACB">
        <w:rPr>
          <w:rStyle w:val="sidenote"/>
          <w:rFonts w:cstheme="minorHAnsi"/>
          <w:color w:val="111111"/>
          <w:szCs w:val="26"/>
        </w:rPr>
        <w:t xml:space="preserve"> </w:t>
      </w:r>
      <w:r w:rsidRPr="00206ACB">
        <w:rPr>
          <w:rStyle w:val="sidenote"/>
          <w:rFonts w:cstheme="minorHAnsi"/>
          <w:color w:val="111111"/>
          <w:szCs w:val="26"/>
        </w:rPr>
        <w:t>1993.</w:t>
      </w:r>
      <w:r w:rsidR="00AC466E" w:rsidRPr="00206ACB">
        <w:rPr>
          <w:rStyle w:val="sidenote"/>
          <w:rFonts w:cstheme="minorHAnsi"/>
          <w:color w:val="111111"/>
          <w:szCs w:val="26"/>
        </w:rPr>
        <w:t xml:space="preserve"> </w:t>
      </w:r>
      <w:r w:rsidRPr="00206ACB">
        <w:rPr>
          <w:rStyle w:val="sidenote"/>
          <w:rFonts w:cstheme="minorHAnsi"/>
          <w:color w:val="111111"/>
          <w:szCs w:val="26"/>
        </w:rPr>
        <w:t>ISBN:</w:t>
      </w:r>
      <w:r w:rsidR="00AC466E" w:rsidRPr="00206ACB">
        <w:rPr>
          <w:rStyle w:val="sidenote"/>
          <w:rFonts w:cstheme="minorHAnsi"/>
          <w:color w:val="111111"/>
          <w:szCs w:val="26"/>
        </w:rPr>
        <w:t xml:space="preserve"> </w:t>
      </w:r>
      <w:r w:rsidRPr="00206ACB">
        <w:rPr>
          <w:rStyle w:val="sidenote"/>
          <w:rFonts w:cstheme="minorHAnsi"/>
          <w:color w:val="111111"/>
          <w:szCs w:val="26"/>
        </w:rPr>
        <w:t>0679404694.</w:t>
      </w:r>
      <w:r w:rsidR="00A9386E">
        <w:rPr>
          <w:rStyle w:val="sidenote"/>
          <w:rFonts w:cstheme="minorHAnsi"/>
          <w:color w:val="111111"/>
          <w:szCs w:val="26"/>
        </w:rPr>
        <w:t xml:space="preserve">) </w:t>
      </w:r>
      <w:r w:rsidRPr="00206ACB">
        <w:t>with</w:t>
      </w:r>
      <w:r w:rsidR="00AC466E" w:rsidRPr="00206ACB">
        <w:t xml:space="preserve"> </w:t>
      </w:r>
      <w:r w:rsidRPr="00206ACB">
        <w:t>“playing</w:t>
      </w:r>
      <w:r w:rsidR="00AC466E" w:rsidRPr="00206ACB">
        <w:t xml:space="preserve"> </w:t>
      </w:r>
      <w:r w:rsidRPr="00206ACB">
        <w:t>Nintendo”</w:t>
      </w:r>
      <w:r w:rsidR="00AC466E" w:rsidRPr="00206ACB">
        <w:t xml:space="preserve"> </w:t>
      </w:r>
      <w:r w:rsidRPr="00206ACB">
        <w:t>becoming</w:t>
      </w:r>
      <w:r w:rsidR="00AC466E" w:rsidRPr="00206ACB">
        <w:t xml:space="preserve"> </w:t>
      </w:r>
      <w:r w:rsidRPr="00206ACB">
        <w:t>synonymous</w:t>
      </w:r>
      <w:r w:rsidR="00AC466E" w:rsidRPr="00206ACB">
        <w:t xml:space="preserve"> </w:t>
      </w:r>
      <w:r w:rsidRPr="00206ACB">
        <w:t>with</w:t>
      </w:r>
      <w:r w:rsidR="00AC466E" w:rsidRPr="00206ACB">
        <w:t xml:space="preserve"> </w:t>
      </w:r>
      <w:r w:rsidRPr="00206ACB">
        <w:t>video</w:t>
      </w:r>
      <w:r w:rsidR="00AC466E" w:rsidRPr="00206ACB">
        <w:t xml:space="preserve"> </w:t>
      </w:r>
      <w:r w:rsidRPr="00206ACB">
        <w:t>games</w:t>
      </w:r>
      <w:r w:rsidR="00AC466E" w:rsidRPr="00206ACB">
        <w:t xml:space="preserve"> </w:t>
      </w:r>
      <w:r w:rsidRPr="00206ACB">
        <w:t>in</w:t>
      </w:r>
      <w:r w:rsidR="00AC466E" w:rsidRPr="00206ACB">
        <w:t xml:space="preserve"> </w:t>
      </w:r>
      <w:r w:rsidRPr="00206ACB">
        <w:t>the</w:t>
      </w:r>
      <w:r w:rsidR="00AC466E" w:rsidRPr="00206ACB">
        <w:t xml:space="preserve"> </w:t>
      </w:r>
      <w:r w:rsidRPr="00206ACB">
        <w:t>U.S.</w:t>
      </w:r>
      <w:r w:rsidR="00AC466E" w:rsidRPr="00206ACB">
        <w:t xml:space="preserve"> </w:t>
      </w:r>
      <w:r w:rsidRPr="00206ACB">
        <w:t>in</w:t>
      </w:r>
      <w:r w:rsidR="00AC466E" w:rsidRPr="00206ACB">
        <w:t xml:space="preserve"> </w:t>
      </w:r>
      <w:r w:rsidRPr="00206ACB">
        <w:t>the</w:t>
      </w:r>
      <w:r w:rsidR="00AC466E" w:rsidRPr="00206ACB">
        <w:t xml:space="preserve"> </w:t>
      </w:r>
      <w:r w:rsidRPr="00206ACB">
        <w:t>same</w:t>
      </w:r>
      <w:r w:rsidR="00AC466E" w:rsidRPr="00206ACB">
        <w:t xml:space="preserve"> </w:t>
      </w:r>
      <w:r w:rsidRPr="00206ACB">
        <w:t>way</w:t>
      </w:r>
      <w:r w:rsidR="00AC466E" w:rsidRPr="00206ACB">
        <w:t xml:space="preserve"> </w:t>
      </w:r>
      <w:r w:rsidRPr="00206ACB">
        <w:t>that</w:t>
      </w:r>
      <w:r w:rsidR="00AC466E" w:rsidRPr="00206ACB">
        <w:t xml:space="preserve"> </w:t>
      </w:r>
      <w:r w:rsidRPr="00206ACB">
        <w:t>“playing</w:t>
      </w:r>
      <w:r w:rsidR="00AC466E" w:rsidRPr="00206ACB">
        <w:t xml:space="preserve"> </w:t>
      </w:r>
      <w:r w:rsidRPr="00206ACB">
        <w:t>Atari”</w:t>
      </w:r>
      <w:r w:rsidR="00AC466E" w:rsidRPr="00206ACB">
        <w:t xml:space="preserve"> </w:t>
      </w:r>
      <w:r w:rsidRPr="00206ACB">
        <w:t>had</w:t>
      </w:r>
      <w:r w:rsidR="00AC466E" w:rsidRPr="00206ACB">
        <w:t xml:space="preserve"> </w:t>
      </w:r>
      <w:r w:rsidRPr="00206ACB">
        <w:t>been</w:t>
      </w:r>
      <w:r w:rsidR="00AC466E" w:rsidRPr="00206ACB">
        <w:t xml:space="preserve"> </w:t>
      </w:r>
      <w:r w:rsidRPr="00206ACB">
        <w:t>in</w:t>
      </w:r>
      <w:r w:rsidR="00AC466E" w:rsidRPr="00206ACB">
        <w:t xml:space="preserve"> </w:t>
      </w:r>
      <w:r w:rsidRPr="00206ACB">
        <w:t>the</w:t>
      </w:r>
      <w:r w:rsidR="00AC466E" w:rsidRPr="00206ACB">
        <w:t xml:space="preserve"> </w:t>
      </w:r>
      <w:r w:rsidRPr="00206ACB">
        <w:t>previous</w:t>
      </w:r>
      <w:r w:rsidR="00AC466E" w:rsidRPr="00206ACB">
        <w:t xml:space="preserve"> </w:t>
      </w:r>
      <w:r w:rsidRPr="00206ACB">
        <w:t>decade.</w:t>
      </w:r>
    </w:p>
    <w:p w14:paraId="76807F07" w14:textId="526D80F5" w:rsidR="001F3C9A" w:rsidRDefault="00854E92" w:rsidP="00845F33">
      <w:r w:rsidRPr="00206ACB">
        <w:t>The</w:t>
      </w:r>
      <w:r w:rsidR="00AC466E" w:rsidRPr="00206ACB">
        <w:t xml:space="preserve"> </w:t>
      </w:r>
      <w:r w:rsidRPr="00206ACB">
        <w:t>NES</w:t>
      </w:r>
      <w:r w:rsidR="00AC466E" w:rsidRPr="00206ACB">
        <w:t xml:space="preserve"> </w:t>
      </w:r>
      <w:r w:rsidRPr="00206ACB">
        <w:t>did</w:t>
      </w:r>
      <w:r w:rsidR="00AC466E" w:rsidRPr="00206ACB">
        <w:t xml:space="preserve"> </w:t>
      </w:r>
      <w:r w:rsidRPr="00206ACB">
        <w:t>not</w:t>
      </w:r>
      <w:r w:rsidR="00AC466E" w:rsidRPr="00206ACB">
        <w:t xml:space="preserve"> </w:t>
      </w:r>
      <w:r w:rsidRPr="00206ACB">
        <w:t>spring</w:t>
      </w:r>
      <w:r w:rsidR="00AC466E" w:rsidRPr="00206ACB">
        <w:t xml:space="preserve"> </w:t>
      </w:r>
      <w:r w:rsidRPr="00206ACB">
        <w:t>fully-formed</w:t>
      </w:r>
      <w:r w:rsidR="00AC466E" w:rsidRPr="00206ACB">
        <w:t xml:space="preserve"> </w:t>
      </w:r>
      <w:r w:rsidRPr="00206ACB">
        <w:t>from</w:t>
      </w:r>
      <w:r w:rsidR="00AC466E" w:rsidRPr="00206ACB">
        <w:t xml:space="preserve"> </w:t>
      </w:r>
      <w:r w:rsidRPr="00206ACB">
        <w:t>a</w:t>
      </w:r>
      <w:r w:rsidR="00AC466E" w:rsidRPr="00206ACB">
        <w:t xml:space="preserve"> </w:t>
      </w:r>
      <w:r w:rsidRPr="00206ACB">
        <w:t>Nintendo</w:t>
      </w:r>
      <w:r w:rsidR="00AC466E" w:rsidRPr="00206ACB">
        <w:t xml:space="preserve"> </w:t>
      </w:r>
      <w:r w:rsidRPr="00206ACB">
        <w:t>R&amp;D</w:t>
      </w:r>
      <w:r w:rsidR="00AC466E" w:rsidRPr="00206ACB">
        <w:t xml:space="preserve"> </w:t>
      </w:r>
      <w:r w:rsidRPr="00206ACB">
        <w:t>lab.</w:t>
      </w:r>
      <w:r w:rsidR="00AC466E" w:rsidRPr="00206ACB">
        <w:t xml:space="preserve"> </w:t>
      </w:r>
      <w:r w:rsidRPr="00206ACB">
        <w:t>A</w:t>
      </w:r>
      <w:r w:rsidR="00AC466E" w:rsidRPr="00206ACB">
        <w:t xml:space="preserve"> </w:t>
      </w:r>
      <w:r w:rsidRPr="00206ACB">
        <w:t>unique</w:t>
      </w:r>
      <w:r w:rsidR="00AC466E" w:rsidRPr="00206ACB">
        <w:t xml:space="preserve"> </w:t>
      </w:r>
      <w:r w:rsidRPr="00206ACB">
        <w:t>series</w:t>
      </w:r>
      <w:r w:rsidR="00AC466E" w:rsidRPr="00206ACB">
        <w:t xml:space="preserve"> </w:t>
      </w:r>
      <w:r w:rsidRPr="00206ACB">
        <w:t>of</w:t>
      </w:r>
      <w:r w:rsidR="00AC466E" w:rsidRPr="00206ACB">
        <w:t xml:space="preserve"> </w:t>
      </w:r>
      <w:r w:rsidRPr="00206ACB">
        <w:t>failures</w:t>
      </w:r>
      <w:r w:rsidR="00AC466E" w:rsidRPr="00206ACB">
        <w:t xml:space="preserve"> </w:t>
      </w:r>
      <w:r w:rsidRPr="00206ACB">
        <w:t>and</w:t>
      </w:r>
      <w:r w:rsidR="00AC466E" w:rsidRPr="00206ACB">
        <w:t xml:space="preserve"> </w:t>
      </w:r>
      <w:r w:rsidRPr="00206ACB">
        <w:t>innovations</w:t>
      </w:r>
      <w:r w:rsidR="00AC466E" w:rsidRPr="00206ACB">
        <w:t xml:space="preserve"> </w:t>
      </w:r>
      <w:r w:rsidRPr="00206ACB">
        <w:t>led</w:t>
      </w:r>
      <w:r w:rsidR="00AC466E" w:rsidRPr="00206ACB">
        <w:t xml:space="preserve"> </w:t>
      </w:r>
      <w:r w:rsidRPr="00206ACB">
        <w:t>to</w:t>
      </w:r>
      <w:r w:rsidR="00AC466E" w:rsidRPr="00206ACB">
        <w:t xml:space="preserve"> </w:t>
      </w:r>
      <w:r w:rsidRPr="00206ACB">
        <w:t>the</w:t>
      </w:r>
      <w:r w:rsidR="00AC466E" w:rsidRPr="00206ACB">
        <w:t xml:space="preserve"> </w:t>
      </w:r>
      <w:r w:rsidRPr="00206ACB">
        <w:t>system</w:t>
      </w:r>
      <w:r w:rsidR="00AC466E" w:rsidRPr="00206ACB">
        <w:t xml:space="preserve"> </w:t>
      </w:r>
      <w:r w:rsidRPr="00206ACB">
        <w:t>becoming</w:t>
      </w:r>
      <w:r w:rsidR="00AC466E" w:rsidRPr="00206ACB">
        <w:t xml:space="preserve"> </w:t>
      </w:r>
      <w:r w:rsidRPr="00206ACB">
        <w:t>a</w:t>
      </w:r>
      <w:r w:rsidR="00AC466E" w:rsidRPr="00206ACB">
        <w:t xml:space="preserve"> </w:t>
      </w:r>
      <w:r w:rsidRPr="00206ACB">
        <w:t>powerhouse</w:t>
      </w:r>
      <w:r w:rsidR="00AC466E" w:rsidRPr="00206ACB">
        <w:t xml:space="preserve"> </w:t>
      </w:r>
      <w:r w:rsidRPr="00206ACB">
        <w:t>in</w:t>
      </w:r>
      <w:r w:rsidR="00AC466E" w:rsidRPr="00206ACB">
        <w:t xml:space="preserve"> </w:t>
      </w:r>
      <w:r w:rsidRPr="00206ACB">
        <w:t>the</w:t>
      </w:r>
      <w:r w:rsidR="00AC466E" w:rsidRPr="00206ACB">
        <w:t xml:space="preserve"> </w:t>
      </w:r>
      <w:r w:rsidRPr="00206ACB">
        <w:t>home</w:t>
      </w:r>
      <w:r w:rsidR="00AC466E" w:rsidRPr="00206ACB">
        <w:t xml:space="preserve"> </w:t>
      </w:r>
      <w:r w:rsidRPr="00206ACB">
        <w:t>video</w:t>
      </w:r>
      <w:r w:rsidR="00AC466E" w:rsidRPr="00206ACB">
        <w:t xml:space="preserve"> </w:t>
      </w:r>
      <w:r w:rsidRPr="00206ACB">
        <w:t>game</w:t>
      </w:r>
      <w:r w:rsidR="00AC466E" w:rsidRPr="00206ACB">
        <w:t xml:space="preserve"> </w:t>
      </w:r>
      <w:r w:rsidRPr="00206ACB">
        <w:t>space.</w:t>
      </w:r>
      <w:r w:rsidR="00AC466E" w:rsidRPr="00206ACB">
        <w:t xml:space="preserve"> </w:t>
      </w:r>
      <w:r w:rsidRPr="00206ACB">
        <w:t>So,</w:t>
      </w:r>
      <w:r w:rsidR="00AC466E" w:rsidRPr="00206ACB">
        <w:t xml:space="preserve"> </w:t>
      </w:r>
      <w:r w:rsidRPr="00206ACB">
        <w:t>before</w:t>
      </w:r>
      <w:r w:rsidR="00AC466E" w:rsidRPr="00206ACB">
        <w:t xml:space="preserve"> </w:t>
      </w:r>
      <w:r w:rsidRPr="00206ACB">
        <w:t>we</w:t>
      </w:r>
      <w:r w:rsidR="00AC466E" w:rsidRPr="00206ACB">
        <w:t xml:space="preserve"> </w:t>
      </w:r>
      <w:r w:rsidRPr="00206ACB">
        <w:t>start</w:t>
      </w:r>
      <w:r w:rsidR="00AC466E" w:rsidRPr="00206ACB">
        <w:t xml:space="preserve"> </w:t>
      </w:r>
      <w:r w:rsidRPr="00206ACB">
        <w:t>to</w:t>
      </w:r>
      <w:r w:rsidR="00AC466E" w:rsidRPr="00206ACB">
        <w:t xml:space="preserve"> </w:t>
      </w:r>
      <w:r w:rsidRPr="00206ACB">
        <w:t>work</w:t>
      </w:r>
      <w:r w:rsidR="00AC466E" w:rsidRPr="00206ACB">
        <w:t xml:space="preserve"> </w:t>
      </w:r>
      <w:r w:rsidRPr="00206ACB">
        <w:t>with</w:t>
      </w:r>
      <w:r w:rsidR="00AC466E" w:rsidRPr="00206ACB">
        <w:t xml:space="preserve"> </w:t>
      </w:r>
      <w:r w:rsidRPr="00206ACB">
        <w:t>the</w:t>
      </w:r>
      <w:r w:rsidR="00AC466E" w:rsidRPr="00206ACB">
        <w:t xml:space="preserve"> </w:t>
      </w:r>
      <w:r w:rsidRPr="00206ACB">
        <w:t>NES,</w:t>
      </w:r>
      <w:r w:rsidR="00AC466E" w:rsidRPr="00206ACB">
        <w:t xml:space="preserve"> </w:t>
      </w:r>
      <w:r w:rsidRPr="00206ACB">
        <w:t>it</w:t>
      </w:r>
      <w:r w:rsidR="00AC466E" w:rsidRPr="00206ACB">
        <w:t xml:space="preserve"> </w:t>
      </w:r>
      <w:r w:rsidRPr="00206ACB">
        <w:t>is</w:t>
      </w:r>
      <w:r w:rsidR="00AC466E" w:rsidRPr="00206ACB">
        <w:t xml:space="preserve"> </w:t>
      </w:r>
      <w:r w:rsidRPr="00206ACB">
        <w:t>important</w:t>
      </w:r>
      <w:r w:rsidR="00AC466E" w:rsidRPr="00206ACB">
        <w:t xml:space="preserve"> </w:t>
      </w:r>
      <w:r w:rsidRPr="00206ACB">
        <w:t>to</w:t>
      </w:r>
      <w:r w:rsidR="00AC466E" w:rsidRPr="00206ACB">
        <w:t xml:space="preserve"> </w:t>
      </w:r>
      <w:r w:rsidRPr="00206ACB">
        <w:t>take</w:t>
      </w:r>
      <w:r w:rsidR="00AC466E" w:rsidRPr="00206ACB">
        <w:t xml:space="preserve"> </w:t>
      </w:r>
      <w:r w:rsidRPr="00206ACB">
        <w:t>a</w:t>
      </w:r>
      <w:r w:rsidR="00AC466E" w:rsidRPr="00206ACB">
        <w:t xml:space="preserve"> </w:t>
      </w:r>
      <w:r w:rsidRPr="00206ACB">
        <w:t>step</w:t>
      </w:r>
      <w:r w:rsidR="00AC466E" w:rsidRPr="00206ACB">
        <w:t xml:space="preserve"> </w:t>
      </w:r>
      <w:r w:rsidRPr="00206ACB">
        <w:t>back</w:t>
      </w:r>
      <w:r w:rsidR="00AC466E" w:rsidRPr="00206ACB">
        <w:t xml:space="preserve"> </w:t>
      </w:r>
      <w:r w:rsidRPr="00206ACB">
        <w:t>and</w:t>
      </w:r>
      <w:r w:rsidR="00AC466E" w:rsidRPr="00206ACB">
        <w:t xml:space="preserve"> </w:t>
      </w:r>
      <w:r w:rsidRPr="00206ACB">
        <w:t>discuss</w:t>
      </w:r>
      <w:r w:rsidR="00AC466E" w:rsidRPr="00206ACB">
        <w:t xml:space="preserve"> </w:t>
      </w:r>
      <w:r w:rsidRPr="00206ACB">
        <w:t>where</w:t>
      </w:r>
      <w:r w:rsidR="00AC466E" w:rsidRPr="00206ACB">
        <w:t xml:space="preserve"> </w:t>
      </w:r>
      <w:r w:rsidRPr="00206ACB">
        <w:t>the</w:t>
      </w:r>
      <w:r w:rsidR="00AC466E" w:rsidRPr="00206ACB">
        <w:t xml:space="preserve"> </w:t>
      </w:r>
      <w:r w:rsidRPr="00206ACB">
        <w:t>system</w:t>
      </w:r>
      <w:r w:rsidR="00AC466E" w:rsidRPr="00206ACB">
        <w:t xml:space="preserve"> </w:t>
      </w:r>
      <w:r w:rsidRPr="00206ACB">
        <w:t>came</w:t>
      </w:r>
      <w:r w:rsidR="00AC466E" w:rsidRPr="00206ACB">
        <w:t xml:space="preserve"> </w:t>
      </w:r>
      <w:r w:rsidRPr="00206ACB">
        <w:t>from.</w:t>
      </w:r>
      <w:r w:rsidR="00AC466E" w:rsidRPr="00206ACB">
        <w:t xml:space="preserve"> </w:t>
      </w:r>
      <w:r w:rsidRPr="00206ACB">
        <w:t>The</w:t>
      </w:r>
      <w:r w:rsidR="00AC466E" w:rsidRPr="00206ACB">
        <w:t xml:space="preserve"> </w:t>
      </w:r>
      <w:r w:rsidRPr="00206ACB">
        <w:t>historical</w:t>
      </w:r>
      <w:r w:rsidR="00AC466E" w:rsidRPr="00206ACB">
        <w:t xml:space="preserve"> </w:t>
      </w:r>
      <w:r w:rsidRPr="00206ACB">
        <w:t>background</w:t>
      </w:r>
      <w:r w:rsidR="00AC466E" w:rsidRPr="00206ACB">
        <w:t xml:space="preserve"> </w:t>
      </w:r>
      <w:r w:rsidRPr="00206ACB">
        <w:t>that</w:t>
      </w:r>
      <w:r w:rsidR="00AC466E" w:rsidRPr="00206ACB">
        <w:t xml:space="preserve"> </w:t>
      </w:r>
      <w:r w:rsidRPr="00206ACB">
        <w:t>led</w:t>
      </w:r>
      <w:r w:rsidR="00AC466E" w:rsidRPr="00206ACB">
        <w:t xml:space="preserve"> </w:t>
      </w:r>
      <w:r w:rsidRPr="00206ACB">
        <w:t>to</w:t>
      </w:r>
      <w:r w:rsidR="00AC466E" w:rsidRPr="00206ACB">
        <w:t xml:space="preserve"> </w:t>
      </w:r>
      <w:r w:rsidRPr="00206ACB">
        <w:t>the</w:t>
      </w:r>
      <w:r w:rsidR="00AC466E" w:rsidRPr="00206ACB">
        <w:t xml:space="preserve"> </w:t>
      </w:r>
      <w:r w:rsidRPr="00206ACB">
        <w:t>NES</w:t>
      </w:r>
      <w:r w:rsidR="00AC466E" w:rsidRPr="00206ACB">
        <w:t xml:space="preserve"> </w:t>
      </w:r>
      <w:r w:rsidRPr="00206ACB">
        <w:t>had</w:t>
      </w:r>
      <w:r w:rsidR="00AC466E" w:rsidRPr="00206ACB">
        <w:t xml:space="preserve"> </w:t>
      </w:r>
      <w:r w:rsidRPr="00206ACB">
        <w:t>important</w:t>
      </w:r>
      <w:r w:rsidR="00AC466E" w:rsidRPr="00206ACB">
        <w:t xml:space="preserve"> </w:t>
      </w:r>
      <w:r w:rsidRPr="00206ACB">
        <w:t>implications</w:t>
      </w:r>
      <w:r w:rsidR="00AC466E" w:rsidRPr="00206ACB">
        <w:t xml:space="preserve"> </w:t>
      </w:r>
      <w:r w:rsidRPr="00206ACB">
        <w:t>for</w:t>
      </w:r>
      <w:r w:rsidR="00AC466E" w:rsidRPr="00206ACB">
        <w:t xml:space="preserve"> </w:t>
      </w:r>
      <w:r w:rsidRPr="00206ACB">
        <w:t>the</w:t>
      </w:r>
      <w:r w:rsidR="00AC466E" w:rsidRPr="00206ACB">
        <w:t xml:space="preserve"> </w:t>
      </w:r>
      <w:r w:rsidRPr="00206ACB">
        <w:t>system’s</w:t>
      </w:r>
      <w:r w:rsidR="00AC466E" w:rsidRPr="00206ACB">
        <w:t xml:space="preserve"> </w:t>
      </w:r>
      <w:r w:rsidRPr="00206ACB">
        <w:t>design</w:t>
      </w:r>
      <w:r w:rsidR="00AC466E" w:rsidRPr="00206ACB">
        <w:t xml:space="preserve"> </w:t>
      </w:r>
      <w:r w:rsidRPr="00206ACB">
        <w:t>and</w:t>
      </w:r>
      <w:r w:rsidR="00AC466E" w:rsidRPr="00206ACB">
        <w:t xml:space="preserve"> </w:t>
      </w:r>
      <w:r w:rsidRPr="00206ACB">
        <w:t>capabilities,</w:t>
      </w:r>
      <w:r w:rsidR="00AC466E" w:rsidRPr="00206ACB">
        <w:t xml:space="preserve"> </w:t>
      </w:r>
      <w:r w:rsidRPr="00206ACB">
        <w:t>which</w:t>
      </w:r>
      <w:r w:rsidR="00AC466E" w:rsidRPr="00206ACB">
        <w:t xml:space="preserve"> </w:t>
      </w:r>
      <w:r w:rsidRPr="00206ACB">
        <w:t>will</w:t>
      </w:r>
      <w:r w:rsidR="00AC466E" w:rsidRPr="00206ACB">
        <w:t xml:space="preserve"> </w:t>
      </w:r>
      <w:r w:rsidRPr="00206ACB">
        <w:t>ultimately</w:t>
      </w:r>
      <w:r w:rsidR="00AC466E" w:rsidRPr="00206ACB">
        <w:t xml:space="preserve"> </w:t>
      </w:r>
      <w:r w:rsidRPr="00206ACB">
        <w:t>impact</w:t>
      </w:r>
      <w:r w:rsidR="00AC466E" w:rsidRPr="00206ACB">
        <w:t xml:space="preserve"> </w:t>
      </w:r>
      <w:r w:rsidRPr="00206ACB">
        <w:t>the</w:t>
      </w:r>
      <w:r w:rsidR="00AC466E" w:rsidRPr="00206ACB">
        <w:t xml:space="preserve"> </w:t>
      </w:r>
      <w:r w:rsidRPr="00206ACB">
        <w:t>games</w:t>
      </w:r>
      <w:r w:rsidR="00AC466E" w:rsidRPr="00206ACB">
        <w:t xml:space="preserve"> </w:t>
      </w:r>
      <w:r w:rsidRPr="00206ACB">
        <w:t>that</w:t>
      </w:r>
      <w:r w:rsidR="00AC466E" w:rsidRPr="00206ACB">
        <w:t xml:space="preserve"> </w:t>
      </w:r>
      <w:r w:rsidRPr="00206ACB">
        <w:t>can</w:t>
      </w:r>
      <w:r w:rsidR="00AC466E" w:rsidRPr="00206ACB">
        <w:t xml:space="preserve"> </w:t>
      </w:r>
      <w:r w:rsidRPr="00206ACB">
        <w:t>(and</w:t>
      </w:r>
      <w:r w:rsidR="00AC466E" w:rsidRPr="00206ACB">
        <w:t xml:space="preserve"> </w:t>
      </w:r>
      <w:r w:rsidRPr="00206ACB">
        <w:t>can't)</w:t>
      </w:r>
      <w:r w:rsidR="00AC466E" w:rsidRPr="00206ACB">
        <w:t xml:space="preserve"> </w:t>
      </w:r>
      <w:r w:rsidRPr="00206ACB">
        <w:t>be</w:t>
      </w:r>
      <w:r w:rsidR="00AC466E" w:rsidRPr="00206ACB">
        <w:t xml:space="preserve"> </w:t>
      </w:r>
      <w:r w:rsidRPr="00206ACB">
        <w:t>made</w:t>
      </w:r>
      <w:r w:rsidR="00AC466E" w:rsidRPr="00206ACB">
        <w:t xml:space="preserve"> </w:t>
      </w:r>
      <w:r w:rsidRPr="00206ACB">
        <w:t>for</w:t>
      </w:r>
      <w:r w:rsidR="00AC466E" w:rsidRPr="00206ACB">
        <w:t xml:space="preserve"> </w:t>
      </w:r>
      <w:r w:rsidRPr="00206ACB">
        <w:t>the</w:t>
      </w:r>
      <w:r w:rsidR="00AC466E" w:rsidRPr="00206ACB">
        <w:t xml:space="preserve"> </w:t>
      </w:r>
      <w:r w:rsidRPr="00206ACB">
        <w:t>system.</w:t>
      </w:r>
    </w:p>
    <w:p w14:paraId="4DF919D5" w14:textId="77777777" w:rsidR="001F3C9A" w:rsidRDefault="001F3C9A">
      <w:pPr>
        <w:widowControl/>
        <w:kinsoku/>
        <w:overflowPunct/>
        <w:autoSpaceDE/>
        <w:autoSpaceDN/>
        <w:spacing w:before="0" w:after="160" w:line="259" w:lineRule="auto"/>
        <w:ind w:firstLine="0"/>
        <w:jc w:val="left"/>
      </w:pPr>
      <w:r>
        <w:br w:type="page"/>
      </w:r>
    </w:p>
    <w:p w14:paraId="3A963059" w14:textId="58EEB95E" w:rsidR="00854E92" w:rsidRPr="00206ACB" w:rsidRDefault="00854E92" w:rsidP="00E56CEB">
      <w:pPr>
        <w:pStyle w:val="Heading3"/>
        <w:rPr>
          <w:rFonts w:cstheme="minorHAnsi"/>
        </w:rPr>
      </w:pPr>
      <w:bookmarkStart w:id="7" w:name="_Toc168434185"/>
      <w:bookmarkStart w:id="8" w:name="_Toc168542696"/>
      <w:r w:rsidRPr="00206ACB">
        <w:rPr>
          <w:rFonts w:cstheme="minorHAnsi"/>
        </w:rPr>
        <w:lastRenderedPageBreak/>
        <w:t>The</w:t>
      </w:r>
      <w:r w:rsidR="00AC466E" w:rsidRPr="00206ACB">
        <w:rPr>
          <w:rFonts w:cstheme="minorHAnsi"/>
        </w:rPr>
        <w:t xml:space="preserve"> </w:t>
      </w:r>
      <w:r w:rsidRPr="00206ACB">
        <w:rPr>
          <w:rFonts w:cstheme="minorHAnsi"/>
        </w:rPr>
        <w:t>American</w:t>
      </w:r>
      <w:r w:rsidR="00AC466E" w:rsidRPr="00206ACB">
        <w:rPr>
          <w:rFonts w:cstheme="minorHAnsi"/>
        </w:rPr>
        <w:t xml:space="preserve"> </w:t>
      </w:r>
      <w:r w:rsidRPr="00206ACB">
        <w:rPr>
          <w:rFonts w:cstheme="minorHAnsi"/>
        </w:rPr>
        <w:t>Experiment</w:t>
      </w:r>
      <w:bookmarkEnd w:id="7"/>
      <w:bookmarkEnd w:id="8"/>
    </w:p>
    <w:p w14:paraId="2EC98EA4" w14:textId="5B21414E" w:rsidR="00854E92" w:rsidRPr="00206ACB" w:rsidRDefault="00854E92" w:rsidP="00163A1A">
      <w:r w:rsidRPr="00206ACB">
        <w:t>Nintendo</w:t>
      </w:r>
      <w:r w:rsidR="00AC466E" w:rsidRPr="00206ACB">
        <w:t xml:space="preserve"> </w:t>
      </w:r>
      <w:r w:rsidRPr="00206ACB">
        <w:t>began</w:t>
      </w:r>
      <w:r w:rsidR="00AC466E" w:rsidRPr="00206ACB">
        <w:t xml:space="preserve"> </w:t>
      </w:r>
      <w:r w:rsidRPr="00206ACB">
        <w:t>in</w:t>
      </w:r>
      <w:r w:rsidR="00AC466E" w:rsidRPr="00206ACB">
        <w:t xml:space="preserve"> </w:t>
      </w:r>
      <w:r w:rsidRPr="00206ACB">
        <w:t>1889</w:t>
      </w:r>
      <w:r w:rsidR="00AC466E" w:rsidRPr="00206ACB">
        <w:t xml:space="preserve"> </w:t>
      </w:r>
      <w:r w:rsidRPr="00206ACB">
        <w:t>in</w:t>
      </w:r>
      <w:r w:rsidR="00AC466E" w:rsidRPr="00206ACB">
        <w:t xml:space="preserve"> </w:t>
      </w:r>
      <w:r w:rsidRPr="00206ACB">
        <w:t>Kyoto,</w:t>
      </w:r>
      <w:r w:rsidR="00AC466E" w:rsidRPr="00206ACB">
        <w:t xml:space="preserve"> </w:t>
      </w:r>
      <w:r w:rsidRPr="00206ACB">
        <w:t>Japan,</w:t>
      </w:r>
      <w:r w:rsidR="00AC466E" w:rsidRPr="00206ACB">
        <w:t xml:space="preserve"> </w:t>
      </w:r>
      <w:r w:rsidRPr="00206ACB">
        <w:t>as</w:t>
      </w:r>
      <w:r w:rsidR="00AC466E" w:rsidRPr="00206ACB">
        <w:t xml:space="preserve"> </w:t>
      </w:r>
      <w:r w:rsidRPr="00206ACB">
        <w:t>a</w:t>
      </w:r>
      <w:r w:rsidR="00AC466E" w:rsidRPr="00206ACB">
        <w:t xml:space="preserve"> </w:t>
      </w:r>
      <w:r w:rsidRPr="00206ACB">
        <w:rPr>
          <w:rStyle w:val="Emphasis"/>
          <w:rFonts w:cstheme="minorHAnsi"/>
          <w:color w:val="111111"/>
          <w:szCs w:val="26"/>
        </w:rPr>
        <w:t>hanafuda</w:t>
      </w:r>
      <w:r w:rsidR="00AC466E" w:rsidRPr="00206ACB">
        <w:t xml:space="preserve"> </w:t>
      </w:r>
      <w:r w:rsidRPr="00206ACB">
        <w:t>playing</w:t>
      </w:r>
      <w:r w:rsidR="00AC466E" w:rsidRPr="00206ACB">
        <w:t xml:space="preserve"> </w:t>
      </w:r>
      <w:r w:rsidRPr="00206ACB">
        <w:t>cards</w:t>
      </w:r>
      <w:r w:rsidR="00AC466E" w:rsidRPr="00206ACB">
        <w:t xml:space="preserve"> </w:t>
      </w:r>
      <w:r w:rsidRPr="00206ACB">
        <w:t>manufacturer</w:t>
      </w:r>
      <w:r w:rsidR="00AC466E" w:rsidRPr="00206ACB">
        <w:t xml:space="preserve"> </w:t>
      </w:r>
      <w:r w:rsidR="002B3983" w:rsidRPr="00206ACB">
        <w:t>(</w:t>
      </w:r>
      <w:hyperlink r:id="rId20" w:tgtFrame="_blank" w:history="1">
        <w:r w:rsidRPr="00206ACB">
          <w:rPr>
            <w:rStyle w:val="Emphasis"/>
            <w:rFonts w:cstheme="minorHAnsi"/>
            <w:color w:val="82642B"/>
            <w:szCs w:val="26"/>
          </w:rPr>
          <w:t>Sept.</w:t>
        </w:r>
        <w:r w:rsidR="00AC466E" w:rsidRPr="00206ACB">
          <w:rPr>
            <w:rStyle w:val="Emphasis"/>
            <w:rFonts w:cstheme="minorHAnsi"/>
            <w:color w:val="82642B"/>
            <w:szCs w:val="26"/>
          </w:rPr>
          <w:t xml:space="preserve"> </w:t>
        </w:r>
        <w:r w:rsidRPr="00206ACB">
          <w:rPr>
            <w:rStyle w:val="Emphasis"/>
            <w:rFonts w:cstheme="minorHAnsi"/>
            <w:color w:val="82642B"/>
            <w:szCs w:val="26"/>
          </w:rPr>
          <w:t>23,</w:t>
        </w:r>
        <w:r w:rsidR="00AC466E" w:rsidRPr="00206ACB">
          <w:rPr>
            <w:rStyle w:val="Emphasis"/>
            <w:rFonts w:cstheme="minorHAnsi"/>
            <w:color w:val="82642B"/>
            <w:szCs w:val="26"/>
          </w:rPr>
          <w:t xml:space="preserve"> </w:t>
        </w:r>
        <w:r w:rsidRPr="00206ACB">
          <w:rPr>
            <w:rStyle w:val="Emphasis"/>
            <w:rFonts w:cstheme="minorHAnsi"/>
            <w:color w:val="82642B"/>
            <w:szCs w:val="26"/>
          </w:rPr>
          <w:t>1889:</w:t>
        </w:r>
        <w:r w:rsidR="00AC466E" w:rsidRPr="00206ACB">
          <w:rPr>
            <w:rStyle w:val="Emphasis"/>
            <w:rFonts w:cstheme="minorHAnsi"/>
            <w:color w:val="82642B"/>
            <w:szCs w:val="26"/>
          </w:rPr>
          <w:t xml:space="preserve"> </w:t>
        </w:r>
        <w:r w:rsidRPr="00206ACB">
          <w:rPr>
            <w:rStyle w:val="Emphasis"/>
            <w:rFonts w:cstheme="minorHAnsi"/>
            <w:color w:val="82642B"/>
            <w:szCs w:val="26"/>
          </w:rPr>
          <w:t>Success</w:t>
        </w:r>
        <w:r w:rsidR="00AC466E" w:rsidRPr="00206ACB">
          <w:rPr>
            <w:rStyle w:val="Emphasis"/>
            <w:rFonts w:cstheme="minorHAnsi"/>
            <w:color w:val="82642B"/>
            <w:szCs w:val="26"/>
          </w:rPr>
          <w:t xml:space="preserve"> </w:t>
        </w:r>
        <w:r w:rsidRPr="00206ACB">
          <w:rPr>
            <w:rStyle w:val="Emphasis"/>
            <w:rFonts w:cstheme="minorHAnsi"/>
            <w:color w:val="82642B"/>
            <w:szCs w:val="26"/>
          </w:rPr>
          <w:t>is</w:t>
        </w:r>
        <w:r w:rsidR="00AC466E" w:rsidRPr="00206ACB">
          <w:rPr>
            <w:rStyle w:val="Emphasis"/>
            <w:rFonts w:cstheme="minorHAnsi"/>
            <w:color w:val="82642B"/>
            <w:szCs w:val="26"/>
          </w:rPr>
          <w:t xml:space="preserve"> </w:t>
        </w:r>
        <w:r w:rsidRPr="00206ACB">
          <w:rPr>
            <w:rStyle w:val="Emphasis"/>
            <w:rFonts w:cstheme="minorHAnsi"/>
            <w:color w:val="82642B"/>
            <w:szCs w:val="26"/>
          </w:rPr>
          <w:t>in</w:t>
        </w:r>
        <w:r w:rsidR="00AC466E" w:rsidRPr="00206ACB">
          <w:rPr>
            <w:rStyle w:val="Emphasis"/>
            <w:rFonts w:cstheme="minorHAnsi"/>
            <w:color w:val="82642B"/>
            <w:szCs w:val="26"/>
          </w:rPr>
          <w:t xml:space="preserve"> </w:t>
        </w:r>
        <w:r w:rsidRPr="00206ACB">
          <w:rPr>
            <w:rStyle w:val="Emphasis"/>
            <w:rFonts w:cstheme="minorHAnsi"/>
            <w:color w:val="82642B"/>
            <w:szCs w:val="26"/>
          </w:rPr>
          <w:t>the</w:t>
        </w:r>
        <w:r w:rsidR="00AC466E" w:rsidRPr="00206ACB">
          <w:rPr>
            <w:rStyle w:val="Emphasis"/>
            <w:rFonts w:cstheme="minorHAnsi"/>
            <w:color w:val="82642B"/>
            <w:szCs w:val="26"/>
          </w:rPr>
          <w:t xml:space="preserve"> </w:t>
        </w:r>
        <w:r w:rsidRPr="00206ACB">
          <w:rPr>
            <w:rStyle w:val="Emphasis"/>
            <w:rFonts w:cstheme="minorHAnsi"/>
            <w:color w:val="82642B"/>
            <w:szCs w:val="26"/>
          </w:rPr>
          <w:t>Cards</w:t>
        </w:r>
        <w:r w:rsidR="00AC466E" w:rsidRPr="00206ACB">
          <w:rPr>
            <w:rStyle w:val="Emphasis"/>
            <w:rFonts w:cstheme="minorHAnsi"/>
            <w:color w:val="82642B"/>
            <w:szCs w:val="26"/>
          </w:rPr>
          <w:t xml:space="preserve"> </w:t>
        </w:r>
        <w:r w:rsidRPr="00206ACB">
          <w:rPr>
            <w:rStyle w:val="Emphasis"/>
            <w:rFonts w:cstheme="minorHAnsi"/>
            <w:color w:val="82642B"/>
            <w:szCs w:val="26"/>
          </w:rPr>
          <w:t>for</w:t>
        </w:r>
        <w:r w:rsidR="00AC466E" w:rsidRPr="00206ACB">
          <w:rPr>
            <w:rStyle w:val="Emphasis"/>
            <w:rFonts w:cstheme="minorHAnsi"/>
            <w:color w:val="82642B"/>
            <w:szCs w:val="26"/>
          </w:rPr>
          <w:t xml:space="preserve"> </w:t>
        </w:r>
        <w:r w:rsidRPr="00206ACB">
          <w:rPr>
            <w:rStyle w:val="Emphasis"/>
            <w:rFonts w:cstheme="minorHAnsi"/>
            <w:color w:val="82642B"/>
            <w:szCs w:val="26"/>
          </w:rPr>
          <w:t>Nintendo</w:t>
        </w:r>
      </w:hyperlink>
      <w:r w:rsidR="002B3983" w:rsidRPr="00206ACB">
        <w:rPr>
          <w:rStyle w:val="sidenote"/>
          <w:rFonts w:cstheme="minorHAnsi"/>
          <w:color w:val="111111"/>
          <w:szCs w:val="26"/>
        </w:rPr>
        <w:t>)</w:t>
      </w:r>
      <w:r w:rsidRPr="00206ACB">
        <w:rPr>
          <w:rStyle w:val="sidenote"/>
          <w:rFonts w:cstheme="minorHAnsi"/>
          <w:color w:val="111111"/>
          <w:szCs w:val="26"/>
        </w:rPr>
        <w:t>.</w:t>
      </w:r>
      <w:r w:rsidR="00AC466E" w:rsidRPr="00206ACB">
        <w:rPr>
          <w:rStyle w:val="sidenote"/>
          <w:rFonts w:cstheme="minorHAnsi"/>
          <w:color w:val="111111"/>
          <w:szCs w:val="26"/>
        </w:rPr>
        <w:t xml:space="preserve"> </w:t>
      </w:r>
      <w:r w:rsidRPr="00206ACB">
        <w:t>When</w:t>
      </w:r>
      <w:r w:rsidR="00AC466E" w:rsidRPr="00206ACB">
        <w:t xml:space="preserve"> </w:t>
      </w:r>
      <w:r w:rsidRPr="00206ACB">
        <w:t>Hiroshi</w:t>
      </w:r>
      <w:r w:rsidR="00AC466E" w:rsidRPr="00206ACB">
        <w:t xml:space="preserve"> </w:t>
      </w:r>
      <w:r w:rsidRPr="00206ACB">
        <w:t>Yamauchi,</w:t>
      </w:r>
      <w:r w:rsidR="00AC466E" w:rsidRPr="00206ACB">
        <w:t xml:space="preserve"> </w:t>
      </w:r>
      <w:r w:rsidRPr="00206ACB">
        <w:t>the</w:t>
      </w:r>
      <w:r w:rsidR="00AC466E" w:rsidRPr="00206ACB">
        <w:t xml:space="preserve"> </w:t>
      </w:r>
      <w:r w:rsidRPr="00206ACB">
        <w:t>great-grandson</w:t>
      </w:r>
      <w:r w:rsidR="00AC466E" w:rsidRPr="00206ACB">
        <w:t xml:space="preserve"> </w:t>
      </w:r>
      <w:r w:rsidRPr="00206ACB">
        <w:t>of</w:t>
      </w:r>
      <w:r w:rsidR="00AC466E" w:rsidRPr="00206ACB">
        <w:t xml:space="preserve"> </w:t>
      </w:r>
      <w:r w:rsidRPr="00206ACB">
        <w:t>company</w:t>
      </w:r>
      <w:r w:rsidR="00AC466E" w:rsidRPr="00206ACB">
        <w:t xml:space="preserve"> </w:t>
      </w:r>
      <w:r w:rsidRPr="00206ACB">
        <w:t>founder</w:t>
      </w:r>
      <w:r w:rsidR="00AC466E" w:rsidRPr="00206ACB">
        <w:t xml:space="preserve"> </w:t>
      </w:r>
      <w:r w:rsidRPr="00206ACB">
        <w:t>Fusajiro</w:t>
      </w:r>
      <w:r w:rsidR="00AC466E" w:rsidRPr="00206ACB">
        <w:t xml:space="preserve"> </w:t>
      </w:r>
      <w:r w:rsidRPr="00206ACB">
        <w:t>Yamauchi,</w:t>
      </w:r>
      <w:r w:rsidR="00AC466E" w:rsidRPr="00206ACB">
        <w:t xml:space="preserve"> </w:t>
      </w:r>
      <w:r w:rsidRPr="00206ACB">
        <w:t>took</w:t>
      </w:r>
      <w:r w:rsidR="00AC466E" w:rsidRPr="00206ACB">
        <w:t xml:space="preserve"> </w:t>
      </w:r>
      <w:r w:rsidRPr="00206ACB">
        <w:t>over</w:t>
      </w:r>
      <w:r w:rsidR="00AC466E" w:rsidRPr="00206ACB">
        <w:t xml:space="preserve"> </w:t>
      </w:r>
      <w:r w:rsidRPr="00206ACB">
        <w:t>the</w:t>
      </w:r>
      <w:r w:rsidR="00AC466E" w:rsidRPr="00206ACB">
        <w:t xml:space="preserve"> </w:t>
      </w:r>
      <w:r w:rsidRPr="00206ACB">
        <w:t>business</w:t>
      </w:r>
      <w:r w:rsidR="00AC466E" w:rsidRPr="00206ACB">
        <w:t xml:space="preserve"> </w:t>
      </w:r>
      <w:r w:rsidRPr="00206ACB">
        <w:t>in</w:t>
      </w:r>
      <w:r w:rsidR="00AC466E" w:rsidRPr="00206ACB">
        <w:t xml:space="preserve"> </w:t>
      </w:r>
      <w:r w:rsidRPr="00206ACB">
        <w:t>1949,</w:t>
      </w:r>
      <w:r w:rsidR="00AC466E" w:rsidRPr="00206ACB">
        <w:t xml:space="preserve"> </w:t>
      </w:r>
      <w:r w:rsidRPr="00206ACB">
        <w:t>he</w:t>
      </w:r>
      <w:r w:rsidR="00AC466E" w:rsidRPr="00206ACB">
        <w:t xml:space="preserve"> </w:t>
      </w:r>
      <w:r w:rsidRPr="00206ACB">
        <w:t>began</w:t>
      </w:r>
      <w:r w:rsidR="00AC466E" w:rsidRPr="00206ACB">
        <w:t xml:space="preserve"> </w:t>
      </w:r>
      <w:r w:rsidRPr="00206ACB">
        <w:t>to</w:t>
      </w:r>
      <w:r w:rsidR="00AC466E" w:rsidRPr="00206ACB">
        <w:t xml:space="preserve"> </w:t>
      </w:r>
      <w:r w:rsidRPr="00206ACB">
        <w:t>expand</w:t>
      </w:r>
      <w:r w:rsidR="00AC466E" w:rsidRPr="00206ACB">
        <w:t xml:space="preserve"> </w:t>
      </w:r>
      <w:r w:rsidRPr="00206ACB">
        <w:t>the</w:t>
      </w:r>
      <w:r w:rsidR="00AC466E" w:rsidRPr="00206ACB">
        <w:t xml:space="preserve"> </w:t>
      </w:r>
      <w:r w:rsidRPr="00206ACB">
        <w:t>company’s</w:t>
      </w:r>
      <w:r w:rsidR="00AC466E" w:rsidRPr="00206ACB">
        <w:t xml:space="preserve"> </w:t>
      </w:r>
      <w:r w:rsidRPr="00206ACB">
        <w:t>product</w:t>
      </w:r>
      <w:r w:rsidR="00AC466E" w:rsidRPr="00206ACB">
        <w:t xml:space="preserve"> </w:t>
      </w:r>
      <w:r w:rsidRPr="00206ACB">
        <w:t>line,</w:t>
      </w:r>
      <w:r w:rsidR="00AC466E" w:rsidRPr="00206ACB">
        <w:t xml:space="preserve"> </w:t>
      </w:r>
      <w:r w:rsidRPr="00206ACB">
        <w:t>diversifying</w:t>
      </w:r>
      <w:r w:rsidR="00AC466E" w:rsidRPr="00206ACB">
        <w:t xml:space="preserve"> </w:t>
      </w:r>
      <w:r w:rsidRPr="00206ACB">
        <w:t>into</w:t>
      </w:r>
      <w:r w:rsidR="00AC466E" w:rsidRPr="00206ACB">
        <w:t xml:space="preserve"> </w:t>
      </w:r>
      <w:r w:rsidRPr="00206ACB">
        <w:t>new</w:t>
      </w:r>
      <w:r w:rsidR="00AC466E" w:rsidRPr="00206ACB">
        <w:t xml:space="preserve"> </w:t>
      </w:r>
      <w:r w:rsidRPr="00206ACB">
        <w:t>areas</w:t>
      </w:r>
      <w:r w:rsidR="00AC466E" w:rsidRPr="00206ACB">
        <w:t xml:space="preserve"> </w:t>
      </w:r>
      <w:r w:rsidRPr="00206ACB">
        <w:t>like</w:t>
      </w:r>
      <w:r w:rsidR="00AC466E" w:rsidRPr="00206ACB">
        <w:t xml:space="preserve"> </w:t>
      </w:r>
      <w:r w:rsidRPr="00206ACB">
        <w:t>taxi</w:t>
      </w:r>
      <w:r w:rsidR="00AC466E" w:rsidRPr="00206ACB">
        <w:t xml:space="preserve"> </w:t>
      </w:r>
      <w:r w:rsidRPr="00206ACB">
        <w:t>services,</w:t>
      </w:r>
      <w:r w:rsidR="00AC466E" w:rsidRPr="00206ACB">
        <w:t xml:space="preserve"> </w:t>
      </w:r>
      <w:r w:rsidRPr="00206ACB">
        <w:t>love</w:t>
      </w:r>
      <w:r w:rsidR="00AC466E" w:rsidRPr="00206ACB">
        <w:t xml:space="preserve"> </w:t>
      </w:r>
      <w:r w:rsidRPr="00206ACB">
        <w:t>hotels,</w:t>
      </w:r>
      <w:r w:rsidR="00AC466E" w:rsidRPr="00206ACB">
        <w:t xml:space="preserve"> </w:t>
      </w:r>
      <w:r w:rsidRPr="00206ACB">
        <w:t>and</w:t>
      </w:r>
      <w:r w:rsidR="00AC466E" w:rsidRPr="00206ACB">
        <w:t xml:space="preserve"> </w:t>
      </w:r>
      <w:r w:rsidRPr="00206ACB">
        <w:t>toys</w:t>
      </w:r>
      <w:r w:rsidR="00AC466E" w:rsidRPr="00206ACB">
        <w:t xml:space="preserve"> </w:t>
      </w:r>
      <w:r w:rsidRPr="00206ACB">
        <w:t>like</w:t>
      </w:r>
      <w:r w:rsidR="00AC466E" w:rsidRPr="00206ACB">
        <w:t xml:space="preserve"> </w:t>
      </w:r>
      <w:r w:rsidRPr="00206ACB">
        <w:t>the</w:t>
      </w:r>
      <w:r w:rsidR="00AC466E" w:rsidRPr="00206ACB">
        <w:t xml:space="preserve"> </w:t>
      </w:r>
      <w:r w:rsidRPr="00206ACB">
        <w:t>Ultra</w:t>
      </w:r>
      <w:r w:rsidR="00AC466E" w:rsidRPr="00206ACB">
        <w:t xml:space="preserve"> </w:t>
      </w:r>
      <w:r w:rsidRPr="00206ACB">
        <w:t>Hand</w:t>
      </w:r>
      <w:r w:rsidR="00AC466E" w:rsidRPr="00206ACB">
        <w:t xml:space="preserve"> </w:t>
      </w:r>
      <w:r w:rsidR="008F68C2" w:rsidRPr="00206ACB">
        <w:t>(</w:t>
      </w:r>
      <w:hyperlink r:id="rId21" w:history="1">
        <w:r w:rsidRPr="00206ACB">
          <w:rPr>
            <w:rStyle w:val="Emphasis"/>
            <w:rFonts w:cstheme="minorHAnsi"/>
            <w:color w:val="82642B"/>
            <w:szCs w:val="26"/>
          </w:rPr>
          <w:t>As</w:t>
        </w:r>
        <w:r w:rsidR="00AC466E" w:rsidRPr="00206ACB">
          <w:rPr>
            <w:rStyle w:val="Emphasis"/>
            <w:rFonts w:cstheme="minorHAnsi"/>
            <w:color w:val="82642B"/>
            <w:szCs w:val="26"/>
          </w:rPr>
          <w:t xml:space="preserve"> </w:t>
        </w:r>
        <w:r w:rsidRPr="00206ACB">
          <w:rPr>
            <w:rStyle w:val="Emphasis"/>
            <w:rFonts w:cstheme="minorHAnsi"/>
            <w:color w:val="82642B"/>
            <w:szCs w:val="26"/>
          </w:rPr>
          <w:t>Nintendo</w:t>
        </w:r>
        <w:r w:rsidR="00AC466E" w:rsidRPr="00206ACB">
          <w:rPr>
            <w:rStyle w:val="Emphasis"/>
            <w:rFonts w:cstheme="minorHAnsi"/>
            <w:color w:val="82642B"/>
            <w:szCs w:val="26"/>
          </w:rPr>
          <w:t xml:space="preserve"> </w:t>
        </w:r>
        <w:r w:rsidRPr="00206ACB">
          <w:rPr>
            <w:rStyle w:val="Emphasis"/>
            <w:rFonts w:cstheme="minorHAnsi"/>
            <w:color w:val="82642B"/>
            <w:szCs w:val="26"/>
          </w:rPr>
          <w:t>Turns</w:t>
        </w:r>
        <w:r w:rsidR="00AC466E" w:rsidRPr="00206ACB">
          <w:rPr>
            <w:rStyle w:val="Emphasis"/>
            <w:rFonts w:cstheme="minorHAnsi"/>
            <w:color w:val="82642B"/>
            <w:szCs w:val="26"/>
          </w:rPr>
          <w:t xml:space="preserve"> </w:t>
        </w:r>
        <w:r w:rsidRPr="00206ACB">
          <w:rPr>
            <w:rStyle w:val="Emphasis"/>
            <w:rFonts w:cstheme="minorHAnsi"/>
            <w:color w:val="82642B"/>
            <w:szCs w:val="26"/>
          </w:rPr>
          <w:t>125,</w:t>
        </w:r>
        <w:r w:rsidR="00AC466E" w:rsidRPr="00206ACB">
          <w:rPr>
            <w:rStyle w:val="Emphasis"/>
            <w:rFonts w:cstheme="minorHAnsi"/>
            <w:color w:val="82642B"/>
            <w:szCs w:val="26"/>
          </w:rPr>
          <w:t xml:space="preserve"> </w:t>
        </w:r>
        <w:r w:rsidRPr="00206ACB">
          <w:rPr>
            <w:rStyle w:val="Emphasis"/>
            <w:rFonts w:cstheme="minorHAnsi"/>
            <w:color w:val="82642B"/>
            <w:szCs w:val="26"/>
          </w:rPr>
          <w:t>6</w:t>
        </w:r>
        <w:r w:rsidR="00AC466E" w:rsidRPr="00206ACB">
          <w:rPr>
            <w:rStyle w:val="Emphasis"/>
            <w:rFonts w:cstheme="minorHAnsi"/>
            <w:color w:val="82642B"/>
            <w:szCs w:val="26"/>
          </w:rPr>
          <w:t xml:space="preserve"> </w:t>
        </w:r>
        <w:r w:rsidRPr="00206ACB">
          <w:rPr>
            <w:rStyle w:val="Emphasis"/>
            <w:rFonts w:cstheme="minorHAnsi"/>
            <w:color w:val="82642B"/>
            <w:szCs w:val="26"/>
          </w:rPr>
          <w:t>Things</w:t>
        </w:r>
        <w:r w:rsidR="00AC466E" w:rsidRPr="00206ACB">
          <w:rPr>
            <w:rStyle w:val="Emphasis"/>
            <w:rFonts w:cstheme="minorHAnsi"/>
            <w:color w:val="82642B"/>
            <w:szCs w:val="26"/>
          </w:rPr>
          <w:t xml:space="preserve"> </w:t>
        </w:r>
        <w:r w:rsidRPr="00206ACB">
          <w:rPr>
            <w:rStyle w:val="Emphasis"/>
            <w:rFonts w:cstheme="minorHAnsi"/>
            <w:color w:val="82642B"/>
            <w:szCs w:val="26"/>
          </w:rPr>
          <w:t>You</w:t>
        </w:r>
        <w:r w:rsidR="00AC466E" w:rsidRPr="00206ACB">
          <w:rPr>
            <w:rStyle w:val="Emphasis"/>
            <w:rFonts w:cstheme="minorHAnsi"/>
            <w:color w:val="82642B"/>
            <w:szCs w:val="26"/>
          </w:rPr>
          <w:t xml:space="preserve"> </w:t>
        </w:r>
        <w:r w:rsidRPr="00206ACB">
          <w:rPr>
            <w:rStyle w:val="Emphasis"/>
            <w:rFonts w:cstheme="minorHAnsi"/>
            <w:color w:val="82642B"/>
            <w:szCs w:val="26"/>
          </w:rPr>
          <w:t>May</w:t>
        </w:r>
        <w:r w:rsidR="00AC466E" w:rsidRPr="00206ACB">
          <w:rPr>
            <w:rStyle w:val="Emphasis"/>
            <w:rFonts w:cstheme="minorHAnsi"/>
            <w:color w:val="82642B"/>
            <w:szCs w:val="26"/>
          </w:rPr>
          <w:t xml:space="preserve"> </w:t>
        </w:r>
        <w:r w:rsidRPr="00206ACB">
          <w:rPr>
            <w:rStyle w:val="Emphasis"/>
            <w:rFonts w:cstheme="minorHAnsi"/>
            <w:color w:val="82642B"/>
            <w:szCs w:val="26"/>
          </w:rPr>
          <w:t>Not</w:t>
        </w:r>
        <w:r w:rsidR="00AC466E" w:rsidRPr="00206ACB">
          <w:rPr>
            <w:rStyle w:val="Emphasis"/>
            <w:rFonts w:cstheme="minorHAnsi"/>
            <w:color w:val="82642B"/>
            <w:szCs w:val="26"/>
          </w:rPr>
          <w:t xml:space="preserve"> </w:t>
        </w:r>
        <w:r w:rsidRPr="00206ACB">
          <w:rPr>
            <w:rStyle w:val="Emphasis"/>
            <w:rFonts w:cstheme="minorHAnsi"/>
            <w:color w:val="82642B"/>
            <w:szCs w:val="26"/>
          </w:rPr>
          <w:t>Know</w:t>
        </w:r>
        <w:r w:rsidR="00AC466E" w:rsidRPr="00206ACB">
          <w:rPr>
            <w:rStyle w:val="Emphasis"/>
            <w:rFonts w:cstheme="minorHAnsi"/>
            <w:color w:val="82642B"/>
            <w:szCs w:val="26"/>
          </w:rPr>
          <w:t xml:space="preserve"> </w:t>
        </w:r>
        <w:r w:rsidRPr="00206ACB">
          <w:rPr>
            <w:rStyle w:val="Emphasis"/>
            <w:rFonts w:cstheme="minorHAnsi"/>
            <w:color w:val="82642B"/>
            <w:szCs w:val="26"/>
          </w:rPr>
          <w:t>About</w:t>
        </w:r>
        <w:r w:rsidR="00AC466E" w:rsidRPr="00206ACB">
          <w:rPr>
            <w:rStyle w:val="Emphasis"/>
            <w:rFonts w:cstheme="minorHAnsi"/>
            <w:color w:val="82642B"/>
            <w:szCs w:val="26"/>
          </w:rPr>
          <w:t xml:space="preserve"> </w:t>
        </w:r>
        <w:r w:rsidRPr="00206ACB">
          <w:rPr>
            <w:rStyle w:val="Emphasis"/>
            <w:rFonts w:cstheme="minorHAnsi"/>
            <w:color w:val="82642B"/>
            <w:szCs w:val="26"/>
          </w:rPr>
          <w:t>This</w:t>
        </w:r>
        <w:r w:rsidR="00AC466E" w:rsidRPr="00206ACB">
          <w:rPr>
            <w:rStyle w:val="Emphasis"/>
            <w:rFonts w:cstheme="minorHAnsi"/>
            <w:color w:val="82642B"/>
            <w:szCs w:val="26"/>
          </w:rPr>
          <w:t xml:space="preserve"> </w:t>
        </w:r>
        <w:r w:rsidRPr="00206ACB">
          <w:rPr>
            <w:rStyle w:val="Emphasis"/>
            <w:rFonts w:cstheme="minorHAnsi"/>
            <w:color w:val="82642B"/>
            <w:szCs w:val="26"/>
          </w:rPr>
          <w:t>Gaming</w:t>
        </w:r>
        <w:r w:rsidR="00AC466E" w:rsidRPr="00206ACB">
          <w:rPr>
            <w:rStyle w:val="Emphasis"/>
            <w:rFonts w:cstheme="minorHAnsi"/>
            <w:color w:val="82642B"/>
            <w:szCs w:val="26"/>
          </w:rPr>
          <w:t xml:space="preserve"> </w:t>
        </w:r>
        <w:r w:rsidRPr="00206ACB">
          <w:rPr>
            <w:rStyle w:val="Emphasis"/>
            <w:rFonts w:cstheme="minorHAnsi"/>
            <w:color w:val="82642B"/>
            <w:szCs w:val="26"/>
          </w:rPr>
          <w:t>Giant</w:t>
        </w:r>
        <w:r w:rsidR="008F68C2" w:rsidRPr="00206ACB">
          <w:rPr>
            <w:rStyle w:val="Emphasis"/>
            <w:rFonts w:cstheme="minorHAnsi"/>
            <w:color w:val="82642B"/>
            <w:szCs w:val="26"/>
          </w:rPr>
          <w:t>)</w:t>
        </w:r>
      </w:hyperlink>
      <w:r w:rsidR="008F68C2" w:rsidRPr="00206ACB">
        <w:rPr>
          <w:rStyle w:val="sidenote"/>
          <w:rFonts w:cstheme="minorHAnsi"/>
          <w:color w:val="111111"/>
          <w:szCs w:val="26"/>
        </w:rPr>
        <w:t>.</w:t>
      </w:r>
      <w:r w:rsidR="00AC466E" w:rsidRPr="00206ACB">
        <w:rPr>
          <w:rStyle w:val="sidenote"/>
          <w:rFonts w:cstheme="minorHAnsi"/>
          <w:color w:val="111111"/>
          <w:szCs w:val="26"/>
        </w:rPr>
        <w:t xml:space="preserve"> </w:t>
      </w:r>
      <w:r w:rsidRPr="00206ACB">
        <w:t>Nintendo</w:t>
      </w:r>
      <w:r w:rsidR="00AC466E" w:rsidRPr="00206ACB">
        <w:t xml:space="preserve"> </w:t>
      </w:r>
      <w:r w:rsidRPr="00206ACB">
        <w:t>would</w:t>
      </w:r>
      <w:r w:rsidR="00AC466E" w:rsidRPr="00206ACB">
        <w:t xml:space="preserve"> </w:t>
      </w:r>
      <w:r w:rsidRPr="00206ACB">
        <w:t>not</w:t>
      </w:r>
      <w:r w:rsidR="00AC466E" w:rsidRPr="00206ACB">
        <w:t xml:space="preserve"> </w:t>
      </w:r>
      <w:r w:rsidRPr="00206ACB">
        <w:t>find</w:t>
      </w:r>
      <w:r w:rsidR="00AC466E" w:rsidRPr="00206ACB">
        <w:t xml:space="preserve"> </w:t>
      </w:r>
      <w:r w:rsidRPr="00206ACB">
        <w:t>breakout</w:t>
      </w:r>
      <w:r w:rsidR="00AC466E" w:rsidRPr="00206ACB">
        <w:t xml:space="preserve"> </w:t>
      </w:r>
      <w:r w:rsidRPr="00206ACB">
        <w:t>success</w:t>
      </w:r>
      <w:r w:rsidR="00AC466E" w:rsidRPr="00206ACB">
        <w:t xml:space="preserve"> </w:t>
      </w:r>
      <w:r w:rsidRPr="00206ACB">
        <w:t>until</w:t>
      </w:r>
      <w:r w:rsidR="00AC466E" w:rsidRPr="00206ACB">
        <w:t xml:space="preserve"> </w:t>
      </w:r>
      <w:r w:rsidRPr="00206ACB">
        <w:t>it</w:t>
      </w:r>
      <w:r w:rsidR="00AC466E" w:rsidRPr="00206ACB">
        <w:t xml:space="preserve"> </w:t>
      </w:r>
      <w:r w:rsidRPr="00206ACB">
        <w:t>began</w:t>
      </w:r>
      <w:r w:rsidR="00AC466E" w:rsidRPr="00206ACB">
        <w:t xml:space="preserve"> </w:t>
      </w:r>
      <w:r w:rsidRPr="00206ACB">
        <w:t>creating</w:t>
      </w:r>
      <w:r w:rsidR="00AC466E" w:rsidRPr="00206ACB">
        <w:t xml:space="preserve"> </w:t>
      </w:r>
      <w:r w:rsidRPr="00206ACB">
        <w:t>electronic</w:t>
      </w:r>
      <w:r w:rsidR="00AC466E" w:rsidRPr="00206ACB">
        <w:t xml:space="preserve"> </w:t>
      </w:r>
      <w:r w:rsidRPr="00206ACB">
        <w:t>toys.</w:t>
      </w:r>
      <w:r w:rsidR="00AC466E" w:rsidRPr="00206ACB">
        <w:t xml:space="preserve"> </w:t>
      </w:r>
      <w:r w:rsidRPr="00206ACB">
        <w:t>Nintendo</w:t>
      </w:r>
      <w:r w:rsidR="00AC466E" w:rsidRPr="00206ACB">
        <w:t xml:space="preserve"> </w:t>
      </w:r>
      <w:r w:rsidRPr="00206ACB">
        <w:t>began</w:t>
      </w:r>
      <w:r w:rsidR="00AC466E" w:rsidRPr="00206ACB">
        <w:t xml:space="preserve"> </w:t>
      </w:r>
      <w:r w:rsidRPr="00206ACB">
        <w:t>producing</w:t>
      </w:r>
      <w:r w:rsidR="00AC466E" w:rsidRPr="00206ACB">
        <w:t xml:space="preserve"> </w:t>
      </w:r>
      <w:r w:rsidRPr="00206ACB">
        <w:t>the</w:t>
      </w:r>
      <w:r w:rsidR="00AC466E" w:rsidRPr="00206ACB">
        <w:t xml:space="preserve"> </w:t>
      </w:r>
      <w:r w:rsidRPr="00206ACB">
        <w:t>Color</w:t>
      </w:r>
      <w:r w:rsidR="00AC466E" w:rsidRPr="00206ACB">
        <w:t xml:space="preserve"> </w:t>
      </w:r>
      <w:r w:rsidRPr="00206ACB">
        <w:t>TV-Game</w:t>
      </w:r>
      <w:r w:rsidR="00AC466E" w:rsidRPr="00206ACB">
        <w:t xml:space="preserve"> </w:t>
      </w:r>
      <w:r w:rsidRPr="00206ACB">
        <w:t>series</w:t>
      </w:r>
      <w:r w:rsidR="00AC466E" w:rsidRPr="00206ACB">
        <w:t xml:space="preserve"> </w:t>
      </w:r>
      <w:r w:rsidRPr="00206ACB">
        <w:t>of</w:t>
      </w:r>
      <w:r w:rsidR="00AC466E" w:rsidRPr="00206ACB">
        <w:t xml:space="preserve"> </w:t>
      </w:r>
      <w:r w:rsidRPr="00206ACB">
        <w:t>home</w:t>
      </w:r>
      <w:r w:rsidR="00AC466E" w:rsidRPr="00206ACB">
        <w:t xml:space="preserve"> </w:t>
      </w:r>
      <w:r w:rsidRPr="00206ACB">
        <w:t>“Pong”-clone</w:t>
      </w:r>
      <w:r w:rsidR="00AC466E" w:rsidRPr="00206ACB">
        <w:t xml:space="preserve"> </w:t>
      </w:r>
      <w:r w:rsidRPr="00206ACB">
        <w:t>video</w:t>
      </w:r>
      <w:r w:rsidR="00AC466E" w:rsidRPr="00206ACB">
        <w:t xml:space="preserve"> </w:t>
      </w:r>
      <w:r w:rsidRPr="00206ACB">
        <w:t>game</w:t>
      </w:r>
      <w:r w:rsidR="00AC466E" w:rsidRPr="00206ACB">
        <w:t xml:space="preserve"> </w:t>
      </w:r>
      <w:r w:rsidRPr="00206ACB">
        <w:t>consoles</w:t>
      </w:r>
      <w:r w:rsidR="00AC466E" w:rsidRPr="00206ACB">
        <w:t xml:space="preserve"> </w:t>
      </w:r>
      <w:r w:rsidRPr="00206ACB">
        <w:t>in</w:t>
      </w:r>
      <w:r w:rsidR="00AC466E" w:rsidRPr="00206ACB">
        <w:t xml:space="preserve"> </w:t>
      </w:r>
      <w:r w:rsidRPr="00206ACB">
        <w:t>1977,</w:t>
      </w:r>
      <w:r w:rsidR="00AC466E" w:rsidRPr="00206ACB">
        <w:t xml:space="preserve"> </w:t>
      </w:r>
      <w:r w:rsidRPr="00206ACB">
        <w:t>and</w:t>
      </w:r>
      <w:r w:rsidR="00AC466E" w:rsidRPr="00206ACB">
        <w:t xml:space="preserve"> </w:t>
      </w:r>
      <w:r w:rsidRPr="00206ACB">
        <w:t>in</w:t>
      </w:r>
      <w:r w:rsidR="00AC466E" w:rsidRPr="00206ACB">
        <w:t xml:space="preserve"> </w:t>
      </w:r>
      <w:r w:rsidRPr="00206ACB">
        <w:t>1980,</w:t>
      </w:r>
      <w:r w:rsidR="00AC466E" w:rsidRPr="00206ACB">
        <w:t xml:space="preserve"> </w:t>
      </w:r>
      <w:r w:rsidRPr="00206ACB">
        <w:t>they</w:t>
      </w:r>
      <w:r w:rsidR="00AC466E" w:rsidRPr="00206ACB">
        <w:t xml:space="preserve"> </w:t>
      </w:r>
      <w:r w:rsidRPr="00206ACB">
        <w:t>released</w:t>
      </w:r>
      <w:r w:rsidR="00AC466E" w:rsidRPr="00206ACB">
        <w:t xml:space="preserve"> </w:t>
      </w:r>
      <w:r w:rsidRPr="00206ACB">
        <w:t>the</w:t>
      </w:r>
      <w:r w:rsidR="00AC466E" w:rsidRPr="00206ACB">
        <w:t xml:space="preserve"> </w:t>
      </w:r>
      <w:r w:rsidRPr="00206ACB">
        <w:t>“Game</w:t>
      </w:r>
      <w:r w:rsidR="00AC466E" w:rsidRPr="00206ACB">
        <w:t xml:space="preserve"> </w:t>
      </w:r>
      <w:r w:rsidRPr="00206ACB">
        <w:t>&amp;</w:t>
      </w:r>
      <w:r w:rsidR="00AC466E" w:rsidRPr="00206ACB">
        <w:t xml:space="preserve"> </w:t>
      </w:r>
      <w:r w:rsidRPr="00206ACB">
        <w:t>Watch”</w:t>
      </w:r>
      <w:r w:rsidR="00AC466E" w:rsidRPr="00206ACB">
        <w:t xml:space="preserve"> </w:t>
      </w:r>
      <w:r w:rsidRPr="00206ACB">
        <w:t>series</w:t>
      </w:r>
      <w:r w:rsidR="00AC466E" w:rsidRPr="00206ACB">
        <w:t xml:space="preserve"> </w:t>
      </w:r>
      <w:r w:rsidRPr="00206ACB">
        <w:t>of</w:t>
      </w:r>
      <w:r w:rsidR="00AC466E" w:rsidRPr="00206ACB">
        <w:t xml:space="preserve"> </w:t>
      </w:r>
      <w:r w:rsidRPr="00206ACB">
        <w:t>handheld</w:t>
      </w:r>
      <w:r w:rsidR="00AC466E" w:rsidRPr="00206ACB">
        <w:t xml:space="preserve"> </w:t>
      </w:r>
      <w:r w:rsidRPr="00206ACB">
        <w:t>video</w:t>
      </w:r>
      <w:r w:rsidR="00AC466E" w:rsidRPr="00206ACB">
        <w:t xml:space="preserve"> </w:t>
      </w:r>
      <w:r w:rsidRPr="00206ACB">
        <w:t>games</w:t>
      </w:r>
      <w:r w:rsidR="00AC466E" w:rsidRPr="00206ACB">
        <w:t xml:space="preserve"> </w:t>
      </w:r>
      <w:r w:rsidR="00EC57A0" w:rsidRPr="00206ACB">
        <w:t>(</w:t>
      </w:r>
      <w:hyperlink r:id="rId22" w:tgtFrame="_blank" w:history="1">
        <w:r w:rsidRPr="00206ACB">
          <w:rPr>
            <w:rStyle w:val="Emphasis"/>
            <w:rFonts w:cstheme="minorHAnsi"/>
            <w:color w:val="82642B"/>
            <w:szCs w:val="26"/>
          </w:rPr>
          <w:t>High</w:t>
        </w:r>
        <w:r w:rsidR="00AC466E" w:rsidRPr="00206ACB">
          <w:rPr>
            <w:rStyle w:val="Emphasis"/>
            <w:rFonts w:cstheme="minorHAnsi"/>
            <w:color w:val="82642B"/>
            <w:szCs w:val="26"/>
          </w:rPr>
          <w:t xml:space="preserve"> </w:t>
        </w:r>
        <w:r w:rsidRPr="00206ACB">
          <w:rPr>
            <w:rStyle w:val="Emphasis"/>
            <w:rFonts w:cstheme="minorHAnsi"/>
            <w:color w:val="82642B"/>
            <w:szCs w:val="26"/>
          </w:rPr>
          <w:t>Score!:</w:t>
        </w:r>
        <w:r w:rsidR="00AC466E" w:rsidRPr="00206ACB">
          <w:rPr>
            <w:rStyle w:val="Emphasis"/>
            <w:rFonts w:cstheme="minorHAnsi"/>
            <w:color w:val="82642B"/>
            <w:szCs w:val="26"/>
          </w:rPr>
          <w:t xml:space="preserve"> </w:t>
        </w:r>
        <w:r w:rsidRPr="00206ACB">
          <w:rPr>
            <w:rStyle w:val="Emphasis"/>
            <w:rFonts w:cstheme="minorHAnsi"/>
            <w:color w:val="82642B"/>
            <w:szCs w:val="26"/>
          </w:rPr>
          <w:t>The</w:t>
        </w:r>
        <w:r w:rsidR="00AC466E" w:rsidRPr="00206ACB">
          <w:rPr>
            <w:rStyle w:val="Emphasis"/>
            <w:rFonts w:cstheme="minorHAnsi"/>
            <w:color w:val="82642B"/>
            <w:szCs w:val="26"/>
          </w:rPr>
          <w:t xml:space="preserve"> </w:t>
        </w:r>
        <w:r w:rsidRPr="00206ACB">
          <w:rPr>
            <w:rStyle w:val="Emphasis"/>
            <w:rFonts w:cstheme="minorHAnsi"/>
            <w:color w:val="82642B"/>
            <w:szCs w:val="26"/>
          </w:rPr>
          <w:t>Illustrated</w:t>
        </w:r>
        <w:r w:rsidR="00AC466E" w:rsidRPr="00206ACB">
          <w:rPr>
            <w:rStyle w:val="Emphasis"/>
            <w:rFonts w:cstheme="minorHAnsi"/>
            <w:color w:val="82642B"/>
            <w:szCs w:val="26"/>
          </w:rPr>
          <w:t xml:space="preserve"> </w:t>
        </w:r>
        <w:r w:rsidRPr="00206ACB">
          <w:rPr>
            <w:rStyle w:val="Emphasis"/>
            <w:rFonts w:cstheme="minorHAnsi"/>
            <w:color w:val="82642B"/>
            <w:szCs w:val="26"/>
          </w:rPr>
          <w:t>History</w:t>
        </w:r>
        <w:r w:rsidR="00AC466E" w:rsidRPr="00206ACB">
          <w:rPr>
            <w:rStyle w:val="Emphasis"/>
            <w:rFonts w:cstheme="minorHAnsi"/>
            <w:color w:val="82642B"/>
            <w:szCs w:val="26"/>
          </w:rPr>
          <w:t xml:space="preserve"> </w:t>
        </w:r>
        <w:r w:rsidRPr="00206ACB">
          <w:rPr>
            <w:rStyle w:val="Emphasis"/>
            <w:rFonts w:cstheme="minorHAnsi"/>
            <w:color w:val="82642B"/>
            <w:szCs w:val="26"/>
          </w:rPr>
          <w:t>of</w:t>
        </w:r>
        <w:r w:rsidR="00AC466E" w:rsidRPr="00206ACB">
          <w:rPr>
            <w:rStyle w:val="Emphasis"/>
            <w:rFonts w:cstheme="minorHAnsi"/>
            <w:color w:val="82642B"/>
            <w:szCs w:val="26"/>
          </w:rPr>
          <w:t xml:space="preserve"> </w:t>
        </w:r>
        <w:r w:rsidRPr="00206ACB">
          <w:rPr>
            <w:rStyle w:val="Emphasis"/>
            <w:rFonts w:cstheme="minorHAnsi"/>
            <w:color w:val="82642B"/>
            <w:szCs w:val="26"/>
          </w:rPr>
          <w:t>Electronic</w:t>
        </w:r>
        <w:r w:rsidR="00AC466E" w:rsidRPr="00206ACB">
          <w:rPr>
            <w:rStyle w:val="Emphasis"/>
            <w:rFonts w:cstheme="minorHAnsi"/>
            <w:color w:val="82642B"/>
            <w:szCs w:val="26"/>
          </w:rPr>
          <w:t xml:space="preserve"> </w:t>
        </w:r>
        <w:r w:rsidRPr="00206ACB">
          <w:rPr>
            <w:rStyle w:val="Emphasis"/>
            <w:rFonts w:cstheme="minorHAnsi"/>
            <w:color w:val="82642B"/>
            <w:szCs w:val="26"/>
          </w:rPr>
          <w:t>Games</w:t>
        </w:r>
        <w:r w:rsidR="00EC57A0" w:rsidRPr="00206ACB">
          <w:rPr>
            <w:rStyle w:val="Emphasis"/>
            <w:rFonts w:cstheme="minorHAnsi"/>
            <w:color w:val="82642B"/>
            <w:szCs w:val="26"/>
          </w:rPr>
          <w:t>)</w:t>
        </w:r>
      </w:hyperlink>
      <w:r w:rsidR="00EC57A0" w:rsidRPr="00206ACB">
        <w:rPr>
          <w:rStyle w:val="sidenote"/>
          <w:rFonts w:cstheme="minorHAnsi"/>
          <w:color w:val="111111"/>
          <w:szCs w:val="26"/>
        </w:rPr>
        <w:t>.</w:t>
      </w:r>
    </w:p>
    <w:p w14:paraId="768524C1" w14:textId="759C791A" w:rsidR="00D4109A" w:rsidRPr="00206ACB" w:rsidRDefault="00854E92" w:rsidP="00163A1A">
      <w:r w:rsidRPr="00206ACB">
        <w:t>Nintendo</w:t>
      </w:r>
      <w:r w:rsidR="00AC466E" w:rsidRPr="00206ACB">
        <w:t xml:space="preserve"> </w:t>
      </w:r>
      <w:r w:rsidRPr="00206ACB">
        <w:t>had</w:t>
      </w:r>
      <w:r w:rsidR="00AC466E" w:rsidRPr="00206ACB">
        <w:t xml:space="preserve"> </w:t>
      </w:r>
      <w:r w:rsidRPr="00206ACB">
        <w:t>released</w:t>
      </w:r>
      <w:r w:rsidR="00AC466E" w:rsidRPr="00206ACB">
        <w:t xml:space="preserve"> </w:t>
      </w:r>
      <w:r w:rsidRPr="00206ACB">
        <w:t>a</w:t>
      </w:r>
      <w:r w:rsidR="00AC466E" w:rsidRPr="00206ACB">
        <w:t xml:space="preserve"> </w:t>
      </w:r>
      <w:r w:rsidRPr="00206ACB">
        <w:t>few</w:t>
      </w:r>
      <w:r w:rsidR="00AC466E" w:rsidRPr="00206ACB">
        <w:t xml:space="preserve"> </w:t>
      </w:r>
      <w:r w:rsidRPr="00206ACB">
        <w:t>arcade</w:t>
      </w:r>
      <w:r w:rsidR="00AC466E" w:rsidRPr="00206ACB">
        <w:t xml:space="preserve"> </w:t>
      </w:r>
      <w:r w:rsidRPr="00206ACB">
        <w:t>games</w:t>
      </w:r>
      <w:r w:rsidR="00AC466E" w:rsidRPr="00206ACB">
        <w:t xml:space="preserve"> </w:t>
      </w:r>
      <w:r w:rsidRPr="00206ACB">
        <w:t>by</w:t>
      </w:r>
      <w:r w:rsidR="00AC466E" w:rsidRPr="00206ACB">
        <w:t xml:space="preserve"> </w:t>
      </w:r>
      <w:r w:rsidRPr="00206ACB">
        <w:t>this</w:t>
      </w:r>
      <w:r w:rsidR="00AC466E" w:rsidRPr="00206ACB">
        <w:t xml:space="preserve"> </w:t>
      </w:r>
      <w:r w:rsidRPr="00206ACB">
        <w:t>point,</w:t>
      </w:r>
      <w:r w:rsidR="00AC466E" w:rsidRPr="00206ACB">
        <w:t xml:space="preserve"> </w:t>
      </w:r>
      <w:r w:rsidRPr="00206ACB">
        <w:t>the</w:t>
      </w:r>
      <w:r w:rsidR="00AC466E" w:rsidRPr="00206ACB">
        <w:t xml:space="preserve"> </w:t>
      </w:r>
      <w:r w:rsidRPr="00206ACB">
        <w:t>most</w:t>
      </w:r>
      <w:r w:rsidR="00AC466E" w:rsidRPr="00206ACB">
        <w:t xml:space="preserve"> </w:t>
      </w:r>
      <w:r w:rsidRPr="00206ACB">
        <w:t>successful</w:t>
      </w:r>
      <w:r w:rsidR="00AC466E" w:rsidRPr="00206ACB">
        <w:t xml:space="preserve"> </w:t>
      </w:r>
      <w:r w:rsidRPr="00206ACB">
        <w:t>being</w:t>
      </w:r>
      <w:r w:rsidR="00AC466E" w:rsidRPr="00206ACB">
        <w:t xml:space="preserve"> </w:t>
      </w:r>
      <w:r w:rsidRPr="00206ACB">
        <w:t>1979’s</w:t>
      </w:r>
      <w:r w:rsidR="00AC466E" w:rsidRPr="00206ACB">
        <w:t xml:space="preserve"> </w:t>
      </w:r>
      <w:r w:rsidRPr="00206ACB">
        <w:rPr>
          <w:rStyle w:val="Emphasis"/>
          <w:rFonts w:cstheme="minorHAnsi"/>
          <w:color w:val="111111"/>
          <w:szCs w:val="26"/>
        </w:rPr>
        <w:t>Radar</w:t>
      </w:r>
      <w:r w:rsidR="00AC466E" w:rsidRPr="00206ACB">
        <w:rPr>
          <w:rStyle w:val="Emphasis"/>
          <w:rFonts w:cstheme="minorHAnsi"/>
          <w:color w:val="111111"/>
          <w:szCs w:val="26"/>
        </w:rPr>
        <w:t xml:space="preserve"> </w:t>
      </w:r>
      <w:r w:rsidRPr="00206ACB">
        <w:rPr>
          <w:rStyle w:val="Emphasis"/>
          <w:rFonts w:cstheme="minorHAnsi"/>
          <w:color w:val="111111"/>
          <w:szCs w:val="26"/>
        </w:rPr>
        <w:t>Scope</w:t>
      </w:r>
      <w:r w:rsidR="00311FFD" w:rsidRPr="00206ACB">
        <w:t>,</w:t>
      </w:r>
      <w:r w:rsidR="00AC466E" w:rsidRPr="00206ACB">
        <w:t xml:space="preserve"> </w:t>
      </w:r>
      <w:r w:rsidR="00311FFD" w:rsidRPr="00206ACB">
        <w:t>a</w:t>
      </w:r>
      <w:r w:rsidR="00AC466E" w:rsidRPr="00206ACB">
        <w:t xml:space="preserve"> </w:t>
      </w:r>
      <w:r w:rsidR="00311FFD" w:rsidRPr="00206ACB">
        <w:t>space</w:t>
      </w:r>
      <w:r w:rsidR="00AC466E" w:rsidRPr="00206ACB">
        <w:t xml:space="preserve"> </w:t>
      </w:r>
      <w:r w:rsidR="00311FFD" w:rsidRPr="00206ACB">
        <w:t>shooter</w:t>
      </w:r>
      <w:r w:rsidR="00AC466E" w:rsidRPr="00206ACB">
        <w:t xml:space="preserve"> </w:t>
      </w:r>
      <w:r w:rsidR="00311FFD" w:rsidRPr="00206ACB">
        <w:t>game</w:t>
      </w:r>
      <w:r w:rsidR="00AC466E" w:rsidRPr="00206ACB">
        <w:t xml:space="preserve"> </w:t>
      </w:r>
      <w:r w:rsidR="00311FFD" w:rsidRPr="00206ACB">
        <w:t>that</w:t>
      </w:r>
      <w:r w:rsidR="00AC466E" w:rsidRPr="00206ACB">
        <w:t xml:space="preserve"> </w:t>
      </w:r>
      <w:r w:rsidR="00311FFD" w:rsidRPr="00206ACB">
        <w:t>was</w:t>
      </w:r>
      <w:r w:rsidR="00AC466E" w:rsidRPr="00206ACB">
        <w:t xml:space="preserve"> </w:t>
      </w:r>
      <w:r w:rsidR="00311FFD" w:rsidRPr="00206ACB">
        <w:t>the</w:t>
      </w:r>
      <w:r w:rsidR="00AC466E" w:rsidRPr="00206ACB">
        <w:t xml:space="preserve"> </w:t>
      </w:r>
      <w:r w:rsidR="00311FFD" w:rsidRPr="00206ACB">
        <w:t>#2</w:t>
      </w:r>
      <w:r w:rsidR="00AC466E" w:rsidRPr="00206ACB">
        <w:t xml:space="preserve"> </w:t>
      </w:r>
      <w:r w:rsidR="00311FFD" w:rsidRPr="00206ACB">
        <w:t>arcade</w:t>
      </w:r>
      <w:r w:rsidR="00AC466E" w:rsidRPr="00206ACB">
        <w:t xml:space="preserve"> </w:t>
      </w:r>
      <w:r w:rsidR="00311FFD" w:rsidRPr="00206ACB">
        <w:t>game</w:t>
      </w:r>
      <w:r w:rsidR="00AC466E" w:rsidRPr="00206ACB">
        <w:t xml:space="preserve"> </w:t>
      </w:r>
      <w:r w:rsidR="00311FFD" w:rsidRPr="00206ACB">
        <w:t>in</w:t>
      </w:r>
      <w:r w:rsidR="00AC466E" w:rsidRPr="00206ACB">
        <w:t xml:space="preserve"> </w:t>
      </w:r>
      <w:r w:rsidR="00311FFD" w:rsidRPr="00206ACB">
        <w:t>Japan</w:t>
      </w:r>
      <w:r w:rsidR="00AC466E" w:rsidRPr="00206ACB">
        <w:t xml:space="preserve"> </w:t>
      </w:r>
      <w:r w:rsidR="00311FFD" w:rsidRPr="00206ACB">
        <w:t>behind</w:t>
      </w:r>
      <w:r w:rsidR="00AC466E" w:rsidRPr="00206ACB">
        <w:t xml:space="preserve"> </w:t>
      </w:r>
      <w:r w:rsidR="00311FFD" w:rsidRPr="00206ACB">
        <w:t>Namco’s</w:t>
      </w:r>
      <w:r w:rsidR="00AC466E" w:rsidRPr="00206ACB">
        <w:t xml:space="preserve"> </w:t>
      </w:r>
      <w:r w:rsidR="00311FFD" w:rsidRPr="00206ACB">
        <w:t>Pac-Man</w:t>
      </w:r>
      <w:r w:rsidR="00AC466E" w:rsidRPr="00206ACB">
        <w:t xml:space="preserve"> </w:t>
      </w:r>
      <w:r w:rsidR="00E45E0B" w:rsidRPr="00206ACB">
        <w:t>(</w:t>
      </w:r>
      <w:hyperlink r:id="rId23" w:tgtFrame="_blank" w:history="1">
        <w:r w:rsidR="00311FFD" w:rsidRPr="00206ACB">
          <w:rPr>
            <w:rStyle w:val="Emphasis"/>
            <w:rFonts w:cstheme="minorHAnsi"/>
            <w:color w:val="82642B"/>
            <w:szCs w:val="26"/>
          </w:rPr>
          <w:t>The</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Ultimate</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History</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of</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Video</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Games:</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From</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Pong</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to</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Pokemon</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the</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Story</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Behind</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the</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Craze</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That</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Touched</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Our</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Lives</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and</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Changed</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the</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World</w:t>
        </w:r>
      </w:hyperlink>
      <w:r w:rsidR="00E45E0B" w:rsidRPr="00206ACB">
        <w:rPr>
          <w:rStyle w:val="sidenote"/>
          <w:rFonts w:cstheme="minorHAnsi"/>
          <w:color w:val="111111"/>
          <w:szCs w:val="26"/>
        </w:rPr>
        <w:t>)</w:t>
      </w:r>
      <w:r w:rsidR="00311FFD" w:rsidRPr="00206ACB">
        <w:rPr>
          <w:rStyle w:val="sidenote"/>
          <w:rFonts w:cstheme="minorHAnsi"/>
          <w:color w:val="111111"/>
          <w:szCs w:val="26"/>
        </w:rPr>
        <w:t>.</w:t>
      </w:r>
      <w:r w:rsidR="00AC466E" w:rsidRPr="00206ACB">
        <w:rPr>
          <w:rStyle w:val="sidenote"/>
          <w:rFonts w:cstheme="minorHAnsi"/>
          <w:color w:val="111111"/>
          <w:szCs w:val="26"/>
        </w:rPr>
        <w:t xml:space="preserve"> </w:t>
      </w:r>
      <w:r w:rsidR="00311FFD" w:rsidRPr="00206ACB">
        <w:t>By</w:t>
      </w:r>
      <w:r w:rsidR="00AC466E" w:rsidRPr="00206ACB">
        <w:t xml:space="preserve"> </w:t>
      </w:r>
      <w:r w:rsidR="00311FFD" w:rsidRPr="00206ACB">
        <w:t>1978,</w:t>
      </w:r>
      <w:r w:rsidR="00AC466E" w:rsidRPr="00206ACB">
        <w:t xml:space="preserve"> </w:t>
      </w:r>
      <w:r w:rsidR="00311FFD" w:rsidRPr="00206ACB">
        <w:t>Namco</w:t>
      </w:r>
      <w:r w:rsidR="00AC466E" w:rsidRPr="00206ACB">
        <w:t xml:space="preserve"> </w:t>
      </w:r>
      <w:r w:rsidR="00311FFD" w:rsidRPr="00206ACB">
        <w:t>had</w:t>
      </w:r>
      <w:r w:rsidR="00AC466E" w:rsidRPr="00206ACB">
        <w:t xml:space="preserve"> </w:t>
      </w:r>
      <w:r w:rsidR="00311FFD" w:rsidRPr="00206ACB">
        <w:t>already</w:t>
      </w:r>
      <w:r w:rsidR="00AC466E" w:rsidRPr="00206ACB">
        <w:t xml:space="preserve"> </w:t>
      </w:r>
      <w:r w:rsidR="00311FFD" w:rsidRPr="00206ACB">
        <w:t>found</w:t>
      </w:r>
      <w:r w:rsidR="00AC466E" w:rsidRPr="00206ACB">
        <w:t xml:space="preserve"> </w:t>
      </w:r>
      <w:r w:rsidR="00311FFD" w:rsidRPr="00206ACB">
        <w:t>great</w:t>
      </w:r>
      <w:r w:rsidR="00AC466E" w:rsidRPr="00206ACB">
        <w:t xml:space="preserve"> </w:t>
      </w:r>
      <w:r w:rsidR="00311FFD" w:rsidRPr="00206ACB">
        <w:t>success</w:t>
      </w:r>
      <w:r w:rsidR="00AC466E" w:rsidRPr="00206ACB">
        <w:t xml:space="preserve"> </w:t>
      </w:r>
      <w:r w:rsidR="00311FFD" w:rsidRPr="00206ACB">
        <w:t>in</w:t>
      </w:r>
      <w:r w:rsidR="00AC466E" w:rsidRPr="00206ACB">
        <w:t xml:space="preserve"> </w:t>
      </w:r>
      <w:r w:rsidR="00311FFD" w:rsidRPr="00206ACB">
        <w:t>American</w:t>
      </w:r>
      <w:r w:rsidR="00AC466E" w:rsidRPr="00206ACB">
        <w:t xml:space="preserve"> </w:t>
      </w:r>
      <w:r w:rsidR="00311FFD" w:rsidRPr="00206ACB">
        <w:t>arcades,</w:t>
      </w:r>
      <w:r w:rsidR="00AC466E" w:rsidRPr="00206ACB">
        <w:t xml:space="preserve"> </w:t>
      </w:r>
      <w:r w:rsidR="00311FFD" w:rsidRPr="00206ACB">
        <w:t>and</w:t>
      </w:r>
      <w:r w:rsidR="00AC466E" w:rsidRPr="00206ACB">
        <w:t xml:space="preserve"> </w:t>
      </w:r>
      <w:r w:rsidR="00311FFD" w:rsidRPr="00206ACB">
        <w:t>Taito</w:t>
      </w:r>
      <w:r w:rsidR="00AC466E" w:rsidRPr="00206ACB">
        <w:t xml:space="preserve"> </w:t>
      </w:r>
      <w:r w:rsidR="00311FFD" w:rsidRPr="00206ACB">
        <w:t>had</w:t>
      </w:r>
      <w:r w:rsidR="00AC466E" w:rsidRPr="00206ACB">
        <w:t xml:space="preserve"> </w:t>
      </w:r>
      <w:r w:rsidR="00311FFD" w:rsidRPr="00206ACB">
        <w:t>licensed</w:t>
      </w:r>
      <w:r w:rsidR="00AC466E" w:rsidRPr="00206ACB">
        <w:t xml:space="preserve"> </w:t>
      </w:r>
      <w:r w:rsidR="00311FFD" w:rsidRPr="00206ACB">
        <w:t>its</w:t>
      </w:r>
      <w:r w:rsidR="00AC466E" w:rsidRPr="00206ACB">
        <w:t xml:space="preserve"> </w:t>
      </w:r>
      <w:r w:rsidR="00311FFD" w:rsidRPr="00206ACB">
        <w:t>wildly-popular</w:t>
      </w:r>
      <w:r w:rsidR="00AC466E" w:rsidRPr="00206ACB">
        <w:t xml:space="preserve"> </w:t>
      </w:r>
      <w:r w:rsidR="00311FFD" w:rsidRPr="00206ACB">
        <w:t>Space</w:t>
      </w:r>
      <w:r w:rsidR="00AC466E" w:rsidRPr="00206ACB">
        <w:t xml:space="preserve"> </w:t>
      </w:r>
      <w:r w:rsidR="00311FFD" w:rsidRPr="00206ACB">
        <w:t>Invaders</w:t>
      </w:r>
      <w:r w:rsidR="00AC466E" w:rsidRPr="00206ACB">
        <w:t xml:space="preserve"> </w:t>
      </w:r>
      <w:r w:rsidR="00311FFD" w:rsidRPr="00206ACB">
        <w:t>to</w:t>
      </w:r>
      <w:r w:rsidR="00AC466E" w:rsidRPr="00206ACB">
        <w:t xml:space="preserve"> </w:t>
      </w:r>
      <w:r w:rsidR="00311FFD" w:rsidRPr="00206ACB">
        <w:t>Midway</w:t>
      </w:r>
      <w:r w:rsidR="00AC466E" w:rsidRPr="00206ACB">
        <w:t xml:space="preserve"> </w:t>
      </w:r>
      <w:r w:rsidR="00311FFD" w:rsidRPr="00206ACB">
        <w:t>for</w:t>
      </w:r>
      <w:r w:rsidR="00AC466E" w:rsidRPr="00206ACB">
        <w:t xml:space="preserve"> </w:t>
      </w:r>
      <w:r w:rsidR="00311FFD" w:rsidRPr="00206ACB">
        <w:t>the</w:t>
      </w:r>
      <w:r w:rsidR="00AC466E" w:rsidRPr="00206ACB">
        <w:t xml:space="preserve"> </w:t>
      </w:r>
      <w:r w:rsidR="00311FFD" w:rsidRPr="00206ACB">
        <w:t>U.S.</w:t>
      </w:r>
      <w:r w:rsidR="00AC466E" w:rsidRPr="00206ACB">
        <w:t xml:space="preserve"> </w:t>
      </w:r>
      <w:r w:rsidR="00311FFD" w:rsidRPr="00206ACB">
        <w:t>market</w:t>
      </w:r>
      <w:r w:rsidR="00AC466E" w:rsidRPr="00206ACB">
        <w:t xml:space="preserve"> </w:t>
      </w:r>
      <w:r w:rsidR="00311FFD" w:rsidRPr="00206ACB">
        <w:t>as</w:t>
      </w:r>
      <w:r w:rsidR="00AC466E" w:rsidRPr="00206ACB">
        <w:t xml:space="preserve"> </w:t>
      </w:r>
      <w:r w:rsidR="00311FFD" w:rsidRPr="00206ACB">
        <w:t>well.</w:t>
      </w:r>
      <w:r w:rsidR="00AC466E" w:rsidRPr="00206ACB">
        <w:t xml:space="preserve"> </w:t>
      </w:r>
      <w:r w:rsidR="00311FFD" w:rsidRPr="00206ACB">
        <w:t>Nintendo</w:t>
      </w:r>
      <w:r w:rsidR="00AC466E" w:rsidRPr="00206ACB">
        <w:t xml:space="preserve"> </w:t>
      </w:r>
      <w:r w:rsidR="00311FFD" w:rsidRPr="00206ACB">
        <w:t>knew</w:t>
      </w:r>
      <w:r w:rsidR="00AC466E" w:rsidRPr="00206ACB">
        <w:t xml:space="preserve"> </w:t>
      </w:r>
      <w:r w:rsidR="00311FFD" w:rsidRPr="00206ACB">
        <w:t>that</w:t>
      </w:r>
      <w:r w:rsidR="00AC466E" w:rsidRPr="00206ACB">
        <w:t xml:space="preserve"> </w:t>
      </w:r>
      <w:r w:rsidR="00311FFD" w:rsidRPr="00206ACB">
        <w:t>the</w:t>
      </w:r>
      <w:r w:rsidR="00AC466E" w:rsidRPr="00206ACB">
        <w:t xml:space="preserve"> </w:t>
      </w:r>
      <w:r w:rsidR="00311FFD" w:rsidRPr="00206ACB">
        <w:t>American</w:t>
      </w:r>
      <w:r w:rsidR="00AC466E" w:rsidRPr="00206ACB">
        <w:t xml:space="preserve"> </w:t>
      </w:r>
      <w:r w:rsidR="00311FFD" w:rsidRPr="00206ACB">
        <w:t>market</w:t>
      </w:r>
      <w:r w:rsidR="00AC466E" w:rsidRPr="00206ACB">
        <w:t xml:space="preserve"> </w:t>
      </w:r>
      <w:r w:rsidR="00311FFD" w:rsidRPr="00206ACB">
        <w:t>presented</w:t>
      </w:r>
      <w:r w:rsidR="00AC466E" w:rsidRPr="00206ACB">
        <w:t xml:space="preserve"> </w:t>
      </w:r>
      <w:r w:rsidR="00311FFD" w:rsidRPr="00206ACB">
        <w:t>a</w:t>
      </w:r>
      <w:r w:rsidR="00AC466E" w:rsidRPr="00206ACB">
        <w:t xml:space="preserve"> </w:t>
      </w:r>
      <w:r w:rsidR="00311FFD" w:rsidRPr="00206ACB">
        <w:t>huge</w:t>
      </w:r>
      <w:r w:rsidR="00AC466E" w:rsidRPr="00206ACB">
        <w:t xml:space="preserve"> </w:t>
      </w:r>
      <w:r w:rsidR="00311FFD" w:rsidRPr="00206ACB">
        <w:t>opportunity,</w:t>
      </w:r>
      <w:r w:rsidR="00AC466E" w:rsidRPr="00206ACB">
        <w:t xml:space="preserve"> </w:t>
      </w:r>
      <w:r w:rsidR="00311FFD" w:rsidRPr="00206ACB">
        <w:t>but</w:t>
      </w:r>
      <w:r w:rsidR="00AC466E" w:rsidRPr="00206ACB">
        <w:t xml:space="preserve"> </w:t>
      </w:r>
      <w:r w:rsidR="00311FFD" w:rsidRPr="00206ACB">
        <w:t>it</w:t>
      </w:r>
      <w:r w:rsidR="00AC466E" w:rsidRPr="00206ACB">
        <w:t xml:space="preserve"> </w:t>
      </w:r>
      <w:r w:rsidR="00311FFD" w:rsidRPr="00206ACB">
        <w:t>would</w:t>
      </w:r>
      <w:r w:rsidR="00AC466E" w:rsidRPr="00206ACB">
        <w:t xml:space="preserve"> </w:t>
      </w:r>
      <w:r w:rsidR="00311FFD" w:rsidRPr="00206ACB">
        <w:t>need</w:t>
      </w:r>
      <w:r w:rsidR="00AC466E" w:rsidRPr="00206ACB">
        <w:t xml:space="preserve"> </w:t>
      </w:r>
      <w:r w:rsidR="00311FFD" w:rsidRPr="00206ACB">
        <w:t>to</w:t>
      </w:r>
      <w:r w:rsidR="00AC466E" w:rsidRPr="00206ACB">
        <w:t xml:space="preserve"> </w:t>
      </w:r>
      <w:r w:rsidR="00311FFD" w:rsidRPr="00206ACB">
        <w:t>compete</w:t>
      </w:r>
      <w:r w:rsidR="00AC466E" w:rsidRPr="00206ACB">
        <w:t xml:space="preserve"> </w:t>
      </w:r>
      <w:r w:rsidR="00311FFD" w:rsidRPr="00206ACB">
        <w:t>with</w:t>
      </w:r>
      <w:r w:rsidR="00AC466E" w:rsidRPr="00206ACB">
        <w:t xml:space="preserve"> </w:t>
      </w:r>
      <w:r w:rsidR="00311FFD" w:rsidRPr="00206ACB">
        <w:t>both</w:t>
      </w:r>
      <w:r w:rsidR="00AC466E" w:rsidRPr="00206ACB">
        <w:t xml:space="preserve"> </w:t>
      </w:r>
      <w:r w:rsidR="00311FFD" w:rsidRPr="00206ACB">
        <w:t>its</w:t>
      </w:r>
      <w:r w:rsidR="00AC466E" w:rsidRPr="00206ACB">
        <w:t xml:space="preserve"> </w:t>
      </w:r>
      <w:r w:rsidR="00311FFD" w:rsidRPr="00206ACB">
        <w:t>Japanese</w:t>
      </w:r>
      <w:r w:rsidR="00AC466E" w:rsidRPr="00206ACB">
        <w:t xml:space="preserve"> </w:t>
      </w:r>
      <w:r w:rsidR="00311FFD" w:rsidRPr="00206ACB">
        <w:t>rivals</w:t>
      </w:r>
      <w:r w:rsidR="00AC466E" w:rsidRPr="00206ACB">
        <w:t xml:space="preserve"> </w:t>
      </w:r>
      <w:r w:rsidR="00311FFD" w:rsidRPr="00206ACB">
        <w:t>as</w:t>
      </w:r>
      <w:r w:rsidR="00AC466E" w:rsidRPr="00206ACB">
        <w:t xml:space="preserve"> </w:t>
      </w:r>
      <w:r w:rsidR="00311FFD" w:rsidRPr="00206ACB">
        <w:t>well</w:t>
      </w:r>
      <w:r w:rsidR="00AC466E" w:rsidRPr="00206ACB">
        <w:t xml:space="preserve"> </w:t>
      </w:r>
      <w:r w:rsidR="00311FFD" w:rsidRPr="00206ACB">
        <w:t>as</w:t>
      </w:r>
      <w:r w:rsidR="00AC466E" w:rsidRPr="00206ACB">
        <w:t xml:space="preserve"> </w:t>
      </w:r>
      <w:r w:rsidR="00311FFD" w:rsidRPr="00206ACB">
        <w:t>American</w:t>
      </w:r>
      <w:r w:rsidR="00AC466E" w:rsidRPr="00206ACB">
        <w:t xml:space="preserve"> </w:t>
      </w:r>
      <w:r w:rsidR="00311FFD" w:rsidRPr="00206ACB">
        <w:t>arcade</w:t>
      </w:r>
      <w:r w:rsidR="00AC466E" w:rsidRPr="00206ACB">
        <w:t xml:space="preserve"> </w:t>
      </w:r>
      <w:r w:rsidR="00311FFD" w:rsidRPr="00206ACB">
        <w:t>companies</w:t>
      </w:r>
      <w:r w:rsidR="00AC466E" w:rsidRPr="00206ACB">
        <w:t xml:space="preserve"> </w:t>
      </w:r>
      <w:r w:rsidR="00311FFD" w:rsidRPr="00206ACB">
        <w:t>like</w:t>
      </w:r>
      <w:r w:rsidR="00AC466E" w:rsidRPr="00206ACB">
        <w:t xml:space="preserve"> </w:t>
      </w:r>
      <w:r w:rsidR="00311FFD" w:rsidRPr="00206ACB">
        <w:t>Atari.</w:t>
      </w:r>
    </w:p>
    <w:p w14:paraId="55B4FDDF" w14:textId="049EBCFA" w:rsidR="00D4109A" w:rsidRPr="00206ACB" w:rsidRDefault="00DC7AED" w:rsidP="00861D65">
      <w:pPr>
        <w:ind w:firstLine="0"/>
        <w:jc w:val="center"/>
        <w:rPr>
          <w:rStyle w:val="marginnote"/>
          <w:rFonts w:cstheme="minorHAnsi"/>
          <w:color w:val="111111"/>
          <w:szCs w:val="26"/>
        </w:rPr>
      </w:pPr>
      <w:r>
        <w:rPr>
          <w:rStyle w:val="marginnote"/>
          <w:rFonts w:cstheme="minorHAnsi"/>
          <w:noProof/>
          <w:color w:val="111111"/>
          <w:szCs w:val="26"/>
        </w:rPr>
        <w:drawing>
          <wp:inline distT="0" distB="0" distL="0" distR="0" wp14:anchorId="3FB3E591" wp14:editId="6E7FC294">
            <wp:extent cx="1966751" cy="2560320"/>
            <wp:effectExtent l="0" t="0" r="0" b="0"/>
            <wp:docPr id="19201055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0555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6751" cy="2560320"/>
                    </a:xfrm>
                    <a:prstGeom prst="rect">
                      <a:avLst/>
                    </a:prstGeom>
                    <a:noFill/>
                  </pic:spPr>
                </pic:pic>
              </a:graphicData>
            </a:graphic>
          </wp:inline>
        </w:drawing>
      </w:r>
    </w:p>
    <w:p w14:paraId="0A47A436" w14:textId="2810588F" w:rsidR="00D4109A" w:rsidRPr="00206ACB" w:rsidRDefault="00854E92" w:rsidP="00861D65">
      <w:pPr>
        <w:ind w:firstLine="0"/>
        <w:jc w:val="center"/>
        <w:rPr>
          <w:rStyle w:val="marginnote"/>
          <w:rFonts w:cstheme="minorHAnsi"/>
          <w:color w:val="111111"/>
          <w:szCs w:val="26"/>
        </w:rPr>
      </w:pP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promotional</w:t>
      </w:r>
      <w:r w:rsidR="00AC466E" w:rsidRPr="00206ACB">
        <w:rPr>
          <w:rStyle w:val="marginnote"/>
          <w:rFonts w:cstheme="minorHAnsi"/>
          <w:color w:val="111111"/>
          <w:szCs w:val="26"/>
        </w:rPr>
        <w:t xml:space="preserve"> </w:t>
      </w:r>
      <w:r w:rsidRPr="00206ACB">
        <w:rPr>
          <w:rStyle w:val="marginnote"/>
          <w:rFonts w:cstheme="minorHAnsi"/>
          <w:color w:val="111111"/>
          <w:szCs w:val="26"/>
        </w:rPr>
        <w:t>flyer</w:t>
      </w:r>
      <w:r w:rsidR="00AC466E" w:rsidRPr="00206ACB">
        <w:rPr>
          <w:rStyle w:val="marginnote"/>
          <w:rFonts w:cstheme="minorHAnsi"/>
          <w:color w:val="111111"/>
          <w:szCs w:val="26"/>
        </w:rPr>
        <w:t xml:space="preserve"> </w:t>
      </w:r>
      <w:r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Pr="00206ACB">
        <w:rPr>
          <w:rStyle w:val="Emphasis"/>
          <w:rFonts w:cstheme="minorHAnsi"/>
          <w:color w:val="111111"/>
          <w:szCs w:val="26"/>
        </w:rPr>
        <w:t>Radar</w:t>
      </w:r>
      <w:r w:rsidR="00AC466E" w:rsidRPr="00206ACB">
        <w:rPr>
          <w:rStyle w:val="Emphasis"/>
          <w:rFonts w:cstheme="minorHAnsi"/>
          <w:color w:val="111111"/>
          <w:szCs w:val="26"/>
        </w:rPr>
        <w:t xml:space="preserve"> </w:t>
      </w:r>
      <w:r w:rsidRPr="00206ACB">
        <w:rPr>
          <w:rStyle w:val="Emphasis"/>
          <w:rFonts w:cstheme="minorHAnsi"/>
          <w:color w:val="111111"/>
          <w:szCs w:val="26"/>
        </w:rPr>
        <w:t>Scope</w:t>
      </w:r>
      <w:r w:rsidRPr="00206ACB">
        <w:rPr>
          <w:rStyle w:val="marginnote"/>
          <w:rFonts w:cstheme="minorHAnsi"/>
          <w:color w:val="111111"/>
          <w:szCs w:val="26"/>
        </w:rPr>
        <w:t>.</w:t>
      </w:r>
    </w:p>
    <w:p w14:paraId="048ADEAF" w14:textId="26B41AB1" w:rsidR="008E6996" w:rsidRPr="00206ACB" w:rsidRDefault="00DC7AED" w:rsidP="00861D65">
      <w:pPr>
        <w:ind w:firstLine="0"/>
        <w:jc w:val="center"/>
        <w:rPr>
          <w:rStyle w:val="Emphasis"/>
          <w:rFonts w:cstheme="minorHAnsi"/>
          <w:color w:val="111111"/>
          <w:szCs w:val="26"/>
        </w:rPr>
      </w:pPr>
      <w:r>
        <w:rPr>
          <w:rStyle w:val="Emphasis"/>
          <w:rFonts w:cstheme="minorHAnsi"/>
          <w:noProof/>
          <w:color w:val="111111"/>
          <w:szCs w:val="26"/>
        </w:rPr>
        <w:drawing>
          <wp:inline distT="0" distB="0" distL="0" distR="0" wp14:anchorId="20C17C26" wp14:editId="7FCF4241">
            <wp:extent cx="1836786" cy="2103120"/>
            <wp:effectExtent l="0" t="0" r="0" b="0"/>
            <wp:docPr id="20003984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36786" cy="2103120"/>
                    </a:xfrm>
                    <a:prstGeom prst="rect">
                      <a:avLst/>
                    </a:prstGeom>
                    <a:noFill/>
                  </pic:spPr>
                </pic:pic>
              </a:graphicData>
            </a:graphic>
          </wp:inline>
        </w:drawing>
      </w:r>
    </w:p>
    <w:p w14:paraId="0571E7EC" w14:textId="5A71686C" w:rsidR="00854E92" w:rsidRPr="00206ACB" w:rsidRDefault="00854E92" w:rsidP="00861D65">
      <w:pPr>
        <w:ind w:firstLine="0"/>
        <w:jc w:val="center"/>
        <w:rPr>
          <w:rFonts w:cstheme="minorHAnsi"/>
          <w:szCs w:val="26"/>
        </w:rPr>
      </w:pPr>
      <w:r w:rsidRPr="00206ACB">
        <w:rPr>
          <w:rStyle w:val="Emphasis"/>
          <w:rFonts w:cstheme="minorHAnsi"/>
          <w:color w:val="111111"/>
          <w:szCs w:val="26"/>
        </w:rPr>
        <w:t>Radar</w:t>
      </w:r>
      <w:r w:rsidR="00AC466E" w:rsidRPr="00206ACB">
        <w:rPr>
          <w:rStyle w:val="Emphasis"/>
          <w:rFonts w:cstheme="minorHAnsi"/>
          <w:color w:val="111111"/>
          <w:szCs w:val="26"/>
        </w:rPr>
        <w:t xml:space="preserve"> </w:t>
      </w:r>
      <w:r w:rsidRPr="00206ACB">
        <w:rPr>
          <w:rStyle w:val="Emphasis"/>
          <w:rFonts w:cstheme="minorHAnsi"/>
          <w:color w:val="111111"/>
          <w:szCs w:val="26"/>
        </w:rPr>
        <w:t>Scope</w:t>
      </w:r>
      <w:r w:rsidR="00AC466E" w:rsidRPr="00206ACB">
        <w:rPr>
          <w:rStyle w:val="marginnote"/>
          <w:rFonts w:cstheme="minorHAnsi"/>
          <w:color w:val="111111"/>
          <w:szCs w:val="26"/>
        </w:rPr>
        <w:t xml:space="preserve"> </w:t>
      </w:r>
      <w:r w:rsidRPr="00206ACB">
        <w:rPr>
          <w:rStyle w:val="marginnote"/>
          <w:rFonts w:cstheme="minorHAnsi"/>
          <w:color w:val="111111"/>
          <w:szCs w:val="26"/>
        </w:rPr>
        <w:t>gameplay</w:t>
      </w:r>
    </w:p>
    <w:p w14:paraId="7DDB0101" w14:textId="52D5FB01" w:rsidR="00854E92" w:rsidRPr="00206ACB" w:rsidRDefault="00854E92" w:rsidP="00BF4270">
      <w:r w:rsidRPr="00206ACB">
        <w:lastRenderedPageBreak/>
        <w:t>Nintendo</w:t>
      </w:r>
      <w:r w:rsidR="00AC466E" w:rsidRPr="00206ACB">
        <w:t xml:space="preserve"> </w:t>
      </w:r>
      <w:r w:rsidRPr="00206ACB">
        <w:t>president</w:t>
      </w:r>
      <w:r w:rsidR="00AC466E" w:rsidRPr="00206ACB">
        <w:t xml:space="preserve"> </w:t>
      </w:r>
      <w:r w:rsidRPr="00206ACB">
        <w:t>Hiroshi</w:t>
      </w:r>
      <w:r w:rsidR="00AC466E" w:rsidRPr="00206ACB">
        <w:t xml:space="preserve"> </w:t>
      </w:r>
      <w:r w:rsidRPr="00206ACB">
        <w:t>Yamauchi</w:t>
      </w:r>
      <w:r w:rsidR="00AC466E" w:rsidRPr="00206ACB">
        <w:t xml:space="preserve"> </w:t>
      </w:r>
      <w:r w:rsidRPr="00206ACB">
        <w:t>thought</w:t>
      </w:r>
      <w:r w:rsidR="00AC466E" w:rsidRPr="00206ACB">
        <w:t xml:space="preserve"> </w:t>
      </w:r>
      <w:r w:rsidRPr="00206ACB">
        <w:t>Radar</w:t>
      </w:r>
      <w:r w:rsidR="00AC466E" w:rsidRPr="00206ACB">
        <w:t xml:space="preserve"> </w:t>
      </w:r>
      <w:r w:rsidRPr="00206ACB">
        <w:t>Scope</w:t>
      </w:r>
      <w:r w:rsidR="00AC466E" w:rsidRPr="00206ACB">
        <w:t xml:space="preserve"> </w:t>
      </w:r>
      <w:r w:rsidRPr="00206ACB">
        <w:t>would</w:t>
      </w:r>
      <w:r w:rsidR="00AC466E" w:rsidRPr="00206ACB">
        <w:t xml:space="preserve"> </w:t>
      </w:r>
      <w:r w:rsidRPr="00206ACB">
        <w:t>be</w:t>
      </w:r>
      <w:r w:rsidR="00AC466E" w:rsidRPr="00206ACB">
        <w:t xml:space="preserve"> </w:t>
      </w:r>
      <w:r w:rsidRPr="00206ACB">
        <w:t>an</w:t>
      </w:r>
      <w:r w:rsidR="00AC466E" w:rsidRPr="00206ACB">
        <w:t xml:space="preserve"> </w:t>
      </w:r>
      <w:r w:rsidRPr="00206ACB">
        <w:t>excellent</w:t>
      </w:r>
      <w:r w:rsidR="00AC466E" w:rsidRPr="00206ACB">
        <w:t xml:space="preserve"> </w:t>
      </w:r>
      <w:r w:rsidRPr="00206ACB">
        <w:t>way</w:t>
      </w:r>
      <w:r w:rsidR="00AC466E" w:rsidRPr="00206ACB">
        <w:t xml:space="preserve"> </w:t>
      </w:r>
      <w:r w:rsidRPr="00206ACB">
        <w:t>to</w:t>
      </w:r>
      <w:r w:rsidR="00AC466E" w:rsidRPr="00206ACB">
        <w:t xml:space="preserve"> </w:t>
      </w:r>
      <w:r w:rsidRPr="00206ACB">
        <w:t>start</w:t>
      </w:r>
      <w:r w:rsidR="00AC466E" w:rsidRPr="00206ACB">
        <w:t xml:space="preserve"> </w:t>
      </w:r>
      <w:r w:rsidRPr="00206ACB">
        <w:t>a</w:t>
      </w:r>
      <w:r w:rsidR="00AC466E" w:rsidRPr="00206ACB">
        <w:t xml:space="preserve"> </w:t>
      </w:r>
      <w:r w:rsidRPr="00206ACB">
        <w:t>Nintendo</w:t>
      </w:r>
      <w:r w:rsidR="00AC466E" w:rsidRPr="00206ACB">
        <w:t xml:space="preserve"> </w:t>
      </w:r>
      <w:r w:rsidRPr="00206ACB">
        <w:t>U.S.</w:t>
      </w:r>
      <w:r w:rsidR="00AC466E" w:rsidRPr="00206ACB">
        <w:t xml:space="preserve"> </w:t>
      </w:r>
      <w:r w:rsidRPr="00206ACB">
        <w:t>branch.</w:t>
      </w:r>
      <w:r w:rsidR="00AC466E" w:rsidRPr="00206ACB">
        <w:t xml:space="preserve"> </w:t>
      </w:r>
      <w:r w:rsidRPr="00206ACB">
        <w:t>In</w:t>
      </w:r>
      <w:r w:rsidR="00AC466E" w:rsidRPr="00206ACB">
        <w:t xml:space="preserve"> </w:t>
      </w:r>
      <w:r w:rsidRPr="00206ACB">
        <w:t>1980,</w:t>
      </w:r>
      <w:r w:rsidR="00AC466E" w:rsidRPr="00206ACB">
        <w:t xml:space="preserve"> </w:t>
      </w:r>
      <w:r w:rsidRPr="00206ACB">
        <w:t>he</w:t>
      </w:r>
      <w:r w:rsidR="00AC466E" w:rsidRPr="00206ACB">
        <w:t xml:space="preserve"> </w:t>
      </w:r>
      <w:r w:rsidRPr="00206ACB">
        <w:t>gave</w:t>
      </w:r>
      <w:r w:rsidR="00AC466E" w:rsidRPr="00206ACB">
        <w:t xml:space="preserve"> </w:t>
      </w:r>
      <w:r w:rsidRPr="00206ACB">
        <w:t>his</w:t>
      </w:r>
      <w:r w:rsidR="00AC466E" w:rsidRPr="00206ACB">
        <w:t xml:space="preserve"> </w:t>
      </w:r>
      <w:r w:rsidRPr="00206ACB">
        <w:t>son-in-law,</w:t>
      </w:r>
      <w:r w:rsidR="00AC466E" w:rsidRPr="00206ACB">
        <w:t xml:space="preserve"> </w:t>
      </w:r>
      <w:r w:rsidRPr="00206ACB">
        <w:t>Minoru</w:t>
      </w:r>
      <w:r w:rsidR="00AC466E" w:rsidRPr="00206ACB">
        <w:t xml:space="preserve"> </w:t>
      </w:r>
      <w:r w:rsidRPr="00206ACB">
        <w:t>Arakawa,</w:t>
      </w:r>
      <w:r w:rsidR="00AC466E" w:rsidRPr="00206ACB">
        <w:t xml:space="preserve"> </w:t>
      </w:r>
      <w:r w:rsidRPr="00206ACB">
        <w:t>instructions</w:t>
      </w:r>
      <w:r w:rsidR="00AC466E" w:rsidRPr="00206ACB">
        <w:t xml:space="preserve"> </w:t>
      </w:r>
      <w:r w:rsidRPr="00206ACB">
        <w:t>to</w:t>
      </w:r>
      <w:r w:rsidR="00AC466E" w:rsidRPr="00206ACB">
        <w:t xml:space="preserve"> </w:t>
      </w:r>
      <w:r w:rsidRPr="00206ACB">
        <w:t>rent</w:t>
      </w:r>
      <w:r w:rsidR="00AC466E" w:rsidRPr="00206ACB">
        <w:t xml:space="preserve"> </w:t>
      </w:r>
      <w:r w:rsidRPr="00206ACB">
        <w:t>office</w:t>
      </w:r>
      <w:r w:rsidR="00AC466E" w:rsidRPr="00206ACB">
        <w:t xml:space="preserve"> </w:t>
      </w:r>
      <w:r w:rsidRPr="00206ACB">
        <w:t>and</w:t>
      </w:r>
      <w:r w:rsidR="00AC466E" w:rsidRPr="00206ACB">
        <w:t xml:space="preserve"> </w:t>
      </w:r>
      <w:r w:rsidRPr="00206ACB">
        <w:t>warehouse</w:t>
      </w:r>
      <w:r w:rsidR="00AC466E" w:rsidRPr="00206ACB">
        <w:t xml:space="preserve"> </w:t>
      </w:r>
      <w:r w:rsidRPr="00206ACB">
        <w:t>space</w:t>
      </w:r>
      <w:r w:rsidR="00AC466E" w:rsidRPr="00206ACB">
        <w:t xml:space="preserve"> </w:t>
      </w:r>
      <w:r w:rsidRPr="00206ACB">
        <w:t>for</w:t>
      </w:r>
      <w:r w:rsidR="00AC466E" w:rsidRPr="00206ACB">
        <w:t xml:space="preserve"> </w:t>
      </w:r>
      <w:r w:rsidRPr="00206ACB">
        <w:t>a</w:t>
      </w:r>
      <w:r w:rsidR="00AC466E" w:rsidRPr="00206ACB">
        <w:t xml:space="preserve"> </w:t>
      </w:r>
      <w:r w:rsidRPr="00206ACB">
        <w:t>new</w:t>
      </w:r>
      <w:r w:rsidR="00AC466E" w:rsidRPr="00206ACB">
        <w:t xml:space="preserve"> </w:t>
      </w:r>
      <w:r w:rsidRPr="00206ACB">
        <w:t>“Nintendo</w:t>
      </w:r>
      <w:r w:rsidR="00AC466E" w:rsidRPr="00206ACB">
        <w:t xml:space="preserve"> </w:t>
      </w:r>
      <w:r w:rsidRPr="00206ACB">
        <w:t>of</w:t>
      </w:r>
      <w:r w:rsidR="00AC466E" w:rsidRPr="00206ACB">
        <w:t xml:space="preserve"> </w:t>
      </w:r>
      <w:r w:rsidRPr="00206ACB">
        <w:t>America”,</w:t>
      </w:r>
      <w:r w:rsidR="00AC466E" w:rsidRPr="00206ACB">
        <w:t xml:space="preserve"> </w:t>
      </w:r>
      <w:r w:rsidRPr="00206ACB">
        <w:t>and</w:t>
      </w:r>
      <w:r w:rsidR="00AC466E" w:rsidRPr="00206ACB">
        <w:t xml:space="preserve"> </w:t>
      </w:r>
      <w:r w:rsidRPr="00206ACB">
        <w:t>shipped</w:t>
      </w:r>
      <w:r w:rsidR="00AC466E" w:rsidRPr="00206ACB">
        <w:t xml:space="preserve"> </w:t>
      </w:r>
      <w:r w:rsidRPr="00206ACB">
        <w:t>him</w:t>
      </w:r>
      <w:r w:rsidR="00AC466E" w:rsidRPr="00206ACB">
        <w:t xml:space="preserve"> </w:t>
      </w:r>
      <w:r w:rsidRPr="00206ACB">
        <w:t>3,000</w:t>
      </w:r>
      <w:r w:rsidR="00AC466E" w:rsidRPr="00206ACB">
        <w:t xml:space="preserve"> </w:t>
      </w:r>
      <w:r w:rsidRPr="00206ACB">
        <w:t>Radar</w:t>
      </w:r>
      <w:r w:rsidR="00AC466E" w:rsidRPr="00206ACB">
        <w:t xml:space="preserve"> </w:t>
      </w:r>
      <w:r w:rsidRPr="00206ACB">
        <w:t>Scope</w:t>
      </w:r>
      <w:r w:rsidR="00AC466E" w:rsidRPr="00206ACB">
        <w:t xml:space="preserve"> </w:t>
      </w:r>
      <w:r w:rsidRPr="00206ACB">
        <w:t>machines</w:t>
      </w:r>
      <w:r w:rsidR="00AC466E" w:rsidRPr="00206ACB">
        <w:t xml:space="preserve"> </w:t>
      </w:r>
      <w:r w:rsidRPr="00206ACB">
        <w:t>from</w:t>
      </w:r>
      <w:r w:rsidR="00AC466E" w:rsidRPr="00206ACB">
        <w:t xml:space="preserve"> </w:t>
      </w:r>
      <w:r w:rsidRPr="00206ACB">
        <w:t>Japan.</w:t>
      </w:r>
    </w:p>
    <w:p w14:paraId="55C26D03" w14:textId="230B1BF0" w:rsidR="00854E92" w:rsidRPr="00206ACB" w:rsidRDefault="00854E92" w:rsidP="00BF4270">
      <w:r w:rsidRPr="00206ACB">
        <w:t>Unfortunately,</w:t>
      </w:r>
      <w:r w:rsidR="00AC466E" w:rsidRPr="00206ACB">
        <w:t xml:space="preserve"> </w:t>
      </w:r>
      <w:r w:rsidRPr="00206ACB">
        <w:t>waiting</w:t>
      </w:r>
      <w:r w:rsidR="00AC466E" w:rsidRPr="00206ACB">
        <w:t xml:space="preserve"> </w:t>
      </w:r>
      <w:r w:rsidRPr="00206ACB">
        <w:t>nearly</w:t>
      </w:r>
      <w:r w:rsidR="00AC466E" w:rsidRPr="00206ACB">
        <w:t xml:space="preserve"> </w:t>
      </w:r>
      <w:r w:rsidRPr="00206ACB">
        <w:t>a</w:t>
      </w:r>
      <w:r w:rsidR="00AC466E" w:rsidRPr="00206ACB">
        <w:t xml:space="preserve"> </w:t>
      </w:r>
      <w:r w:rsidRPr="00206ACB">
        <w:t>year</w:t>
      </w:r>
      <w:r w:rsidR="00AC466E" w:rsidRPr="00206ACB">
        <w:t xml:space="preserve"> </w:t>
      </w:r>
      <w:r w:rsidRPr="00206ACB">
        <w:t>to</w:t>
      </w:r>
      <w:r w:rsidR="00AC466E" w:rsidRPr="00206ACB">
        <w:t xml:space="preserve"> </w:t>
      </w:r>
      <w:r w:rsidRPr="00206ACB">
        <w:t>begin</w:t>
      </w:r>
      <w:r w:rsidR="00AC466E" w:rsidRPr="00206ACB">
        <w:t xml:space="preserve"> </w:t>
      </w:r>
      <w:r w:rsidRPr="00206ACB">
        <w:t>shipment</w:t>
      </w:r>
      <w:r w:rsidR="00AC466E" w:rsidRPr="00206ACB">
        <w:t xml:space="preserve"> </w:t>
      </w:r>
      <w:r w:rsidRPr="00206ACB">
        <w:t>of</w:t>
      </w:r>
      <w:r w:rsidR="00AC466E" w:rsidRPr="00206ACB">
        <w:t xml:space="preserve"> </w:t>
      </w:r>
      <w:r w:rsidRPr="00206ACB">
        <w:t>Radar</w:t>
      </w:r>
      <w:r w:rsidR="00AC466E" w:rsidRPr="00206ACB">
        <w:t xml:space="preserve"> </w:t>
      </w:r>
      <w:r w:rsidRPr="00206ACB">
        <w:t>Scope</w:t>
      </w:r>
      <w:r w:rsidR="00AC466E" w:rsidRPr="00206ACB">
        <w:t xml:space="preserve"> </w:t>
      </w:r>
      <w:r w:rsidRPr="00206ACB">
        <w:t>machines—plus</w:t>
      </w:r>
      <w:r w:rsidR="00AC466E" w:rsidRPr="00206ACB">
        <w:t xml:space="preserve"> </w:t>
      </w:r>
      <w:r w:rsidRPr="00206ACB">
        <w:t>the</w:t>
      </w:r>
      <w:r w:rsidR="00AC466E" w:rsidRPr="00206ACB">
        <w:t xml:space="preserve"> </w:t>
      </w:r>
      <w:r w:rsidRPr="00206ACB">
        <w:t>extra</w:t>
      </w:r>
      <w:r w:rsidR="00AC466E" w:rsidRPr="00206ACB">
        <w:t xml:space="preserve"> </w:t>
      </w:r>
      <w:r w:rsidRPr="00206ACB">
        <w:t>two</w:t>
      </w:r>
      <w:r w:rsidR="00AC466E" w:rsidRPr="00206ACB">
        <w:t xml:space="preserve"> </w:t>
      </w:r>
      <w:r w:rsidRPr="00206ACB">
        <w:t>weeks</w:t>
      </w:r>
      <w:r w:rsidR="00AC466E" w:rsidRPr="00206ACB">
        <w:t xml:space="preserve"> </w:t>
      </w:r>
      <w:r w:rsidRPr="00206ACB">
        <w:t>it</w:t>
      </w:r>
      <w:r w:rsidR="00AC466E" w:rsidRPr="00206ACB">
        <w:t xml:space="preserve"> </w:t>
      </w:r>
      <w:r w:rsidRPr="00206ACB">
        <w:t>took</w:t>
      </w:r>
      <w:r w:rsidR="00AC466E" w:rsidRPr="00206ACB">
        <w:t xml:space="preserve"> </w:t>
      </w:r>
      <w:r w:rsidRPr="00206ACB">
        <w:t>for</w:t>
      </w:r>
      <w:r w:rsidR="00AC466E" w:rsidRPr="00206ACB">
        <w:t xml:space="preserve"> </w:t>
      </w:r>
      <w:r w:rsidRPr="00206ACB">
        <w:t>them</w:t>
      </w:r>
      <w:r w:rsidR="00AC466E" w:rsidRPr="00206ACB">
        <w:t xml:space="preserve"> </w:t>
      </w:r>
      <w:r w:rsidRPr="00206ACB">
        <w:t>to</w:t>
      </w:r>
      <w:r w:rsidR="00AC466E" w:rsidRPr="00206ACB">
        <w:t xml:space="preserve"> </w:t>
      </w:r>
      <w:r w:rsidRPr="00206ACB">
        <w:t>get</w:t>
      </w:r>
      <w:r w:rsidR="00AC466E" w:rsidRPr="00206ACB">
        <w:t xml:space="preserve"> </w:t>
      </w:r>
      <w:r w:rsidRPr="00206ACB">
        <w:t>from</w:t>
      </w:r>
      <w:r w:rsidR="00AC466E" w:rsidRPr="00206ACB">
        <w:t xml:space="preserve"> </w:t>
      </w:r>
      <w:r w:rsidRPr="00206ACB">
        <w:t>the</w:t>
      </w:r>
      <w:r w:rsidR="00AC466E" w:rsidRPr="00206ACB">
        <w:t xml:space="preserve"> </w:t>
      </w:r>
      <w:r w:rsidRPr="00206ACB">
        <w:t>west</w:t>
      </w:r>
      <w:r w:rsidR="00AC466E" w:rsidRPr="00206ACB">
        <w:t xml:space="preserve"> </w:t>
      </w:r>
      <w:r w:rsidRPr="00206ACB">
        <w:t>coast</w:t>
      </w:r>
      <w:r w:rsidR="00AC466E" w:rsidRPr="00206ACB">
        <w:t xml:space="preserve"> </w:t>
      </w:r>
      <w:r w:rsidRPr="00206ACB">
        <w:t>to</w:t>
      </w:r>
      <w:r w:rsidR="00AC466E" w:rsidRPr="00206ACB">
        <w:t xml:space="preserve"> </w:t>
      </w:r>
      <w:r w:rsidRPr="00206ACB">
        <w:t>Arakawa’s</w:t>
      </w:r>
      <w:r w:rsidR="00AC466E" w:rsidRPr="00206ACB">
        <w:t xml:space="preserve"> </w:t>
      </w:r>
      <w:r w:rsidRPr="00206ACB">
        <w:t>New</w:t>
      </w:r>
      <w:r w:rsidR="00AC466E" w:rsidRPr="00206ACB">
        <w:t xml:space="preserve"> </w:t>
      </w:r>
      <w:r w:rsidRPr="00206ACB">
        <w:t>Jersey</w:t>
      </w:r>
      <w:r w:rsidR="00AC466E" w:rsidRPr="00206ACB">
        <w:t xml:space="preserve"> </w:t>
      </w:r>
      <w:r w:rsidRPr="00206ACB">
        <w:t>warehouse—meant</w:t>
      </w:r>
      <w:r w:rsidR="00AC466E" w:rsidRPr="00206ACB">
        <w:t xml:space="preserve"> </w:t>
      </w:r>
      <w:r w:rsidRPr="00206ACB">
        <w:t>that</w:t>
      </w:r>
      <w:r w:rsidR="00AC466E" w:rsidRPr="00206ACB">
        <w:t xml:space="preserve"> </w:t>
      </w:r>
      <w:r w:rsidRPr="00206ACB">
        <w:t>Radar</w:t>
      </w:r>
      <w:r w:rsidR="00AC466E" w:rsidRPr="00206ACB">
        <w:t xml:space="preserve"> </w:t>
      </w:r>
      <w:r w:rsidRPr="00206ACB">
        <w:t>Scope</w:t>
      </w:r>
      <w:r w:rsidR="00AC466E" w:rsidRPr="00206ACB">
        <w:t xml:space="preserve"> </w:t>
      </w:r>
      <w:r w:rsidRPr="00206ACB">
        <w:t>looked</w:t>
      </w:r>
      <w:r w:rsidR="00AC466E" w:rsidRPr="00206ACB">
        <w:t xml:space="preserve"> </w:t>
      </w:r>
      <w:r w:rsidRPr="00206ACB">
        <w:t>and</w:t>
      </w:r>
      <w:r w:rsidR="00AC466E" w:rsidRPr="00206ACB">
        <w:t xml:space="preserve"> </w:t>
      </w:r>
      <w:r w:rsidRPr="00206ACB">
        <w:t>felt</w:t>
      </w:r>
      <w:r w:rsidR="00AC466E" w:rsidRPr="00206ACB">
        <w:t xml:space="preserve"> </w:t>
      </w:r>
      <w:r w:rsidRPr="00206ACB">
        <w:t>dated,</w:t>
      </w:r>
      <w:r w:rsidR="00AC466E" w:rsidRPr="00206ACB">
        <w:t xml:space="preserve"> </w:t>
      </w:r>
      <w:r w:rsidRPr="00206ACB">
        <w:t>and</w:t>
      </w:r>
      <w:r w:rsidR="00AC466E" w:rsidRPr="00206ACB">
        <w:t xml:space="preserve"> </w:t>
      </w:r>
      <w:r w:rsidRPr="00206ACB">
        <w:t>American</w:t>
      </w:r>
      <w:r w:rsidR="00AC466E" w:rsidRPr="00206ACB">
        <w:t xml:space="preserve"> </w:t>
      </w:r>
      <w:r w:rsidRPr="00206ACB">
        <w:t>buyers</w:t>
      </w:r>
      <w:r w:rsidR="00AC466E" w:rsidRPr="00206ACB">
        <w:t xml:space="preserve"> </w:t>
      </w:r>
      <w:r w:rsidRPr="00206ACB">
        <w:t>were</w:t>
      </w:r>
      <w:r w:rsidR="00AC466E" w:rsidRPr="00206ACB">
        <w:t xml:space="preserve"> </w:t>
      </w:r>
      <w:r w:rsidRPr="00206ACB">
        <w:t>not</w:t>
      </w:r>
      <w:r w:rsidR="00AC466E" w:rsidRPr="00206ACB">
        <w:t xml:space="preserve"> </w:t>
      </w:r>
      <w:r w:rsidRPr="00206ACB">
        <w:t>particularly</w:t>
      </w:r>
      <w:r w:rsidR="00AC466E" w:rsidRPr="00206ACB">
        <w:t xml:space="preserve"> </w:t>
      </w:r>
      <w:r w:rsidRPr="00206ACB">
        <w:t>interested.</w:t>
      </w:r>
      <w:r w:rsidR="00AC466E" w:rsidRPr="00206ACB">
        <w:t xml:space="preserve"> </w:t>
      </w:r>
      <w:r w:rsidRPr="00206ACB">
        <w:t>Arakawa’s</w:t>
      </w:r>
      <w:r w:rsidR="00AC466E" w:rsidRPr="00206ACB">
        <w:t xml:space="preserve"> </w:t>
      </w:r>
      <w:r w:rsidRPr="00206ACB">
        <w:t>sales</w:t>
      </w:r>
      <w:r w:rsidR="00AC466E" w:rsidRPr="00206ACB">
        <w:t xml:space="preserve"> </w:t>
      </w:r>
      <w:r w:rsidRPr="00206ACB">
        <w:t>team</w:t>
      </w:r>
      <w:r w:rsidR="00AC466E" w:rsidRPr="00206ACB">
        <w:t xml:space="preserve"> </w:t>
      </w:r>
      <w:r w:rsidRPr="00206ACB">
        <w:t>were</w:t>
      </w:r>
      <w:r w:rsidR="00AC466E" w:rsidRPr="00206ACB">
        <w:t xml:space="preserve"> </w:t>
      </w:r>
      <w:r w:rsidRPr="00206ACB">
        <w:t>only</w:t>
      </w:r>
      <w:r w:rsidR="00AC466E" w:rsidRPr="00206ACB">
        <w:t xml:space="preserve"> </w:t>
      </w:r>
      <w:r w:rsidRPr="00206ACB">
        <w:t>able</w:t>
      </w:r>
      <w:r w:rsidR="00AC466E" w:rsidRPr="00206ACB">
        <w:t xml:space="preserve"> </w:t>
      </w:r>
      <w:r w:rsidRPr="00206ACB">
        <w:t>to</w:t>
      </w:r>
      <w:r w:rsidR="00AC466E" w:rsidRPr="00206ACB">
        <w:t xml:space="preserve"> </w:t>
      </w:r>
      <w:r w:rsidRPr="00206ACB">
        <w:t>sell</w:t>
      </w:r>
      <w:r w:rsidR="00AC466E" w:rsidRPr="00206ACB">
        <w:t xml:space="preserve"> </w:t>
      </w:r>
      <w:r w:rsidRPr="00206ACB">
        <w:t>about</w:t>
      </w:r>
      <w:r w:rsidR="00AC466E" w:rsidRPr="00206ACB">
        <w:t xml:space="preserve"> </w:t>
      </w:r>
      <w:r w:rsidRPr="00206ACB">
        <w:t>1,000</w:t>
      </w:r>
      <w:r w:rsidR="00AC466E" w:rsidRPr="00206ACB">
        <w:t xml:space="preserve"> </w:t>
      </w:r>
      <w:r w:rsidRPr="00206ACB">
        <w:t>Radar</w:t>
      </w:r>
      <w:r w:rsidR="00AC466E" w:rsidRPr="00206ACB">
        <w:t xml:space="preserve"> </w:t>
      </w:r>
      <w:r w:rsidRPr="00206ACB">
        <w:t>Scope</w:t>
      </w:r>
      <w:r w:rsidR="00AC466E" w:rsidRPr="00206ACB">
        <w:t xml:space="preserve"> </w:t>
      </w:r>
      <w:r w:rsidRPr="00206ACB">
        <w:t>machines,</w:t>
      </w:r>
      <w:r w:rsidR="00AC466E" w:rsidRPr="00206ACB">
        <w:t xml:space="preserve"> </w:t>
      </w:r>
      <w:r w:rsidRPr="00206ACB">
        <w:t>with</w:t>
      </w:r>
      <w:r w:rsidR="00AC466E" w:rsidRPr="00206ACB">
        <w:t xml:space="preserve"> </w:t>
      </w:r>
      <w:r w:rsidRPr="00206ACB">
        <w:t>the</w:t>
      </w:r>
      <w:r w:rsidR="00AC466E" w:rsidRPr="00206ACB">
        <w:t xml:space="preserve"> </w:t>
      </w:r>
      <w:r w:rsidRPr="00206ACB">
        <w:t>rest</w:t>
      </w:r>
      <w:r w:rsidR="00AC466E" w:rsidRPr="00206ACB">
        <w:t xml:space="preserve"> </w:t>
      </w:r>
      <w:r w:rsidRPr="00206ACB">
        <w:t>sitting</w:t>
      </w:r>
      <w:r w:rsidR="00AC466E" w:rsidRPr="00206ACB">
        <w:t xml:space="preserve"> </w:t>
      </w:r>
      <w:r w:rsidRPr="00206ACB">
        <w:t>in</w:t>
      </w:r>
      <w:r w:rsidR="00AC466E" w:rsidRPr="00206ACB">
        <w:t xml:space="preserve"> </w:t>
      </w:r>
      <w:r w:rsidRPr="00206ACB">
        <w:t>the</w:t>
      </w:r>
      <w:r w:rsidR="00AC466E" w:rsidRPr="00206ACB">
        <w:t xml:space="preserve"> </w:t>
      </w:r>
      <w:r w:rsidRPr="00206ACB">
        <w:t>warehouse</w:t>
      </w:r>
      <w:r w:rsidR="00AC466E" w:rsidRPr="00206ACB">
        <w:t xml:space="preserve"> </w:t>
      </w:r>
      <w:r w:rsidRPr="00206ACB">
        <w:t>gathering</w:t>
      </w:r>
      <w:r w:rsidR="00AC466E" w:rsidRPr="00206ACB">
        <w:t xml:space="preserve"> </w:t>
      </w:r>
      <w:r w:rsidRPr="00206ACB">
        <w:t>dust.</w:t>
      </w:r>
    </w:p>
    <w:p w14:paraId="1EDCEA6D" w14:textId="26EB8C11" w:rsidR="00854E92" w:rsidRPr="00206ACB" w:rsidRDefault="00854E92" w:rsidP="00BF4270">
      <w:r w:rsidRPr="00206ACB">
        <w:t>This</w:t>
      </w:r>
      <w:r w:rsidR="00AC466E" w:rsidRPr="00206ACB">
        <w:t xml:space="preserve"> </w:t>
      </w:r>
      <w:r w:rsidRPr="00206ACB">
        <w:t>was</w:t>
      </w:r>
      <w:r w:rsidR="00AC466E" w:rsidRPr="00206ACB">
        <w:t xml:space="preserve"> </w:t>
      </w:r>
      <w:r w:rsidRPr="00206ACB">
        <w:t>a</w:t>
      </w:r>
      <w:r w:rsidR="00AC466E" w:rsidRPr="00206ACB">
        <w:t xml:space="preserve"> </w:t>
      </w:r>
      <w:r w:rsidRPr="00206ACB">
        <w:t>serious</w:t>
      </w:r>
      <w:r w:rsidR="00AC466E" w:rsidRPr="00206ACB">
        <w:t xml:space="preserve"> </w:t>
      </w:r>
      <w:r w:rsidRPr="00206ACB">
        <w:t>problem</w:t>
      </w:r>
      <w:r w:rsidR="00AC466E" w:rsidRPr="00206ACB">
        <w:t xml:space="preserve"> </w:t>
      </w:r>
      <w:r w:rsidRPr="00206ACB">
        <w:t>for</w:t>
      </w:r>
      <w:r w:rsidR="00AC466E" w:rsidRPr="00206ACB">
        <w:t xml:space="preserve"> </w:t>
      </w:r>
      <w:r w:rsidRPr="00206ACB">
        <w:t>Nintendo.</w:t>
      </w:r>
      <w:r w:rsidR="00AC466E" w:rsidRPr="00206ACB">
        <w:t xml:space="preserve"> </w:t>
      </w:r>
      <w:r w:rsidRPr="00206ACB">
        <w:t>In</w:t>
      </w:r>
      <w:r w:rsidR="00AC466E" w:rsidRPr="00206ACB">
        <w:t xml:space="preserve"> </w:t>
      </w:r>
      <w:r w:rsidRPr="00206ACB">
        <w:t>the</w:t>
      </w:r>
      <w:r w:rsidR="00AC466E" w:rsidRPr="00206ACB">
        <w:t xml:space="preserve"> </w:t>
      </w:r>
      <w:r w:rsidRPr="00206ACB">
        <w:t>early</w:t>
      </w:r>
      <w:r w:rsidR="00AC466E" w:rsidRPr="00206ACB">
        <w:t xml:space="preserve"> </w:t>
      </w:r>
      <w:r w:rsidRPr="00206ACB">
        <w:t>1980’s,</w:t>
      </w:r>
      <w:r w:rsidR="00AC466E" w:rsidRPr="00206ACB">
        <w:t xml:space="preserve"> </w:t>
      </w:r>
      <w:r w:rsidRPr="00206ACB">
        <w:t>2,000</w:t>
      </w:r>
      <w:r w:rsidR="00AC466E" w:rsidRPr="00206ACB">
        <w:t xml:space="preserve"> </w:t>
      </w:r>
      <w:r w:rsidRPr="00206ACB">
        <w:t>arcade</w:t>
      </w:r>
      <w:r w:rsidR="00AC466E" w:rsidRPr="00206ACB">
        <w:t xml:space="preserve"> </w:t>
      </w:r>
      <w:r w:rsidRPr="00206ACB">
        <w:t>machines</w:t>
      </w:r>
      <w:r w:rsidR="00AC466E" w:rsidRPr="00206ACB">
        <w:t xml:space="preserve"> </w:t>
      </w:r>
      <w:r w:rsidRPr="00206ACB">
        <w:t>represented</w:t>
      </w:r>
      <w:r w:rsidR="00AC466E" w:rsidRPr="00206ACB">
        <w:t xml:space="preserve"> </w:t>
      </w:r>
      <w:r w:rsidRPr="00206ACB">
        <w:t>a</w:t>
      </w:r>
      <w:r w:rsidR="00AC466E" w:rsidRPr="00206ACB">
        <w:t xml:space="preserve"> </w:t>
      </w:r>
      <w:r w:rsidRPr="00206ACB">
        <w:t>substantial</w:t>
      </w:r>
      <w:r w:rsidR="00AC466E" w:rsidRPr="00206ACB">
        <w:t xml:space="preserve"> </w:t>
      </w:r>
      <w:r w:rsidRPr="00206ACB">
        <w:t>amount</w:t>
      </w:r>
      <w:r w:rsidR="00AC466E" w:rsidRPr="00206ACB">
        <w:t xml:space="preserve"> </w:t>
      </w:r>
      <w:r w:rsidRPr="00206ACB">
        <w:t>of</w:t>
      </w:r>
      <w:r w:rsidR="00AC466E" w:rsidRPr="00206ACB">
        <w:t xml:space="preserve"> </w:t>
      </w:r>
      <w:r w:rsidRPr="00206ACB">
        <w:t>money.</w:t>
      </w:r>
      <w:r w:rsidR="00AC466E" w:rsidRPr="00206ACB">
        <w:t xml:space="preserve"> </w:t>
      </w:r>
      <w:r w:rsidRPr="00206ACB">
        <w:t>For</w:t>
      </w:r>
      <w:r w:rsidR="00AC466E" w:rsidRPr="00206ACB">
        <w:t xml:space="preserve"> </w:t>
      </w:r>
      <w:r w:rsidRPr="00206ACB">
        <w:t>the</w:t>
      </w:r>
      <w:r w:rsidR="00AC466E" w:rsidRPr="00206ACB">
        <w:t xml:space="preserve"> </w:t>
      </w:r>
      <w:r w:rsidRPr="00206ACB">
        <w:t>sake</w:t>
      </w:r>
      <w:r w:rsidR="00AC466E" w:rsidRPr="00206ACB">
        <w:t xml:space="preserve"> </w:t>
      </w:r>
      <w:r w:rsidRPr="00206ACB">
        <w:t>of</w:t>
      </w:r>
      <w:r w:rsidR="00AC466E" w:rsidRPr="00206ACB">
        <w:t xml:space="preserve"> </w:t>
      </w:r>
      <w:r w:rsidRPr="00206ACB">
        <w:t>comparison,</w:t>
      </w:r>
      <w:r w:rsidR="00AC466E" w:rsidRPr="00206ACB">
        <w:t xml:space="preserve"> </w:t>
      </w:r>
      <w:r w:rsidRPr="00206ACB">
        <w:t>during</w:t>
      </w:r>
      <w:r w:rsidR="00AC466E" w:rsidRPr="00206ACB">
        <w:t xml:space="preserve"> </w:t>
      </w:r>
      <w:r w:rsidRPr="00206ACB">
        <w:t>this</w:t>
      </w:r>
      <w:r w:rsidR="00AC466E" w:rsidRPr="00206ACB">
        <w:t xml:space="preserve"> </w:t>
      </w:r>
      <w:r w:rsidRPr="00206ACB">
        <w:t>time</w:t>
      </w:r>
      <w:r w:rsidR="00AC466E" w:rsidRPr="00206ACB">
        <w:t xml:space="preserve"> </w:t>
      </w:r>
      <w:r w:rsidRPr="00206ACB">
        <w:t>period</w:t>
      </w:r>
      <w:r w:rsidR="00AC466E" w:rsidRPr="00206ACB">
        <w:t xml:space="preserve"> </w:t>
      </w:r>
      <w:r w:rsidRPr="00206ACB">
        <w:t>Atari</w:t>
      </w:r>
      <w:r w:rsidR="00AC466E" w:rsidRPr="00206ACB">
        <w:t xml:space="preserve"> </w:t>
      </w:r>
      <w:r w:rsidRPr="00206ACB">
        <w:t>would</w:t>
      </w:r>
      <w:r w:rsidR="00AC466E" w:rsidRPr="00206ACB">
        <w:t xml:space="preserve"> </w:t>
      </w:r>
      <w:r w:rsidRPr="00206ACB">
        <w:t>provide</w:t>
      </w:r>
      <w:r w:rsidR="00AC466E" w:rsidRPr="00206ACB">
        <w:t xml:space="preserve"> </w:t>
      </w:r>
      <w:r w:rsidRPr="00206ACB">
        <w:t>interested</w:t>
      </w:r>
      <w:r w:rsidR="00AC466E" w:rsidRPr="00206ACB">
        <w:t xml:space="preserve"> </w:t>
      </w:r>
      <w:r w:rsidRPr="00206ACB">
        <w:t>customers</w:t>
      </w:r>
      <w:r w:rsidR="00AC466E" w:rsidRPr="00206ACB">
        <w:t xml:space="preserve"> </w:t>
      </w:r>
      <w:r w:rsidRPr="00206ACB">
        <w:t>with</w:t>
      </w:r>
      <w:r w:rsidR="00AC466E" w:rsidRPr="00206ACB">
        <w:t xml:space="preserve"> </w:t>
      </w:r>
      <w:r w:rsidRPr="00206ACB">
        <w:t>a</w:t>
      </w:r>
      <w:r w:rsidR="00AC466E" w:rsidRPr="00206ACB">
        <w:t xml:space="preserve"> </w:t>
      </w:r>
      <w:r w:rsidRPr="00206ACB">
        <w:t>“Project</w:t>
      </w:r>
      <w:r w:rsidR="00AC466E" w:rsidRPr="00206ACB">
        <w:t xml:space="preserve"> </w:t>
      </w:r>
      <w:r w:rsidRPr="00206ACB">
        <w:t>Materials</w:t>
      </w:r>
      <w:r w:rsidR="00AC466E" w:rsidRPr="00206ACB">
        <w:t xml:space="preserve"> </w:t>
      </w:r>
      <w:r w:rsidRPr="00206ACB">
        <w:t>Cost</w:t>
      </w:r>
      <w:r w:rsidR="00AC466E" w:rsidRPr="00206ACB">
        <w:t xml:space="preserve"> </w:t>
      </w:r>
      <w:r w:rsidRPr="00206ACB">
        <w:t>Estimate”</w:t>
      </w:r>
      <w:r w:rsidR="00AC466E" w:rsidRPr="00206ACB">
        <w:t xml:space="preserve"> </w:t>
      </w:r>
      <w:r w:rsidRPr="00206ACB">
        <w:t>detailing</w:t>
      </w:r>
      <w:r w:rsidR="00AC466E" w:rsidRPr="00206ACB">
        <w:t xml:space="preserve"> </w:t>
      </w:r>
      <w:r w:rsidRPr="00206ACB">
        <w:t>the</w:t>
      </w:r>
      <w:r w:rsidR="00AC466E" w:rsidRPr="00206ACB">
        <w:t xml:space="preserve"> </w:t>
      </w:r>
      <w:r w:rsidRPr="00206ACB">
        <w:t>parts</w:t>
      </w:r>
      <w:r w:rsidR="00AC466E" w:rsidRPr="00206ACB">
        <w:t xml:space="preserve"> </w:t>
      </w:r>
      <w:r w:rsidRPr="00206ACB">
        <w:t>required</w:t>
      </w:r>
      <w:r w:rsidR="00AC466E" w:rsidRPr="00206ACB">
        <w:t xml:space="preserve"> </w:t>
      </w:r>
      <w:r w:rsidRPr="00206ACB">
        <w:t>for</w:t>
      </w:r>
      <w:r w:rsidR="00AC466E" w:rsidRPr="00206ACB">
        <w:t xml:space="preserve"> </w:t>
      </w:r>
      <w:r w:rsidRPr="00206ACB">
        <w:t>an</w:t>
      </w:r>
      <w:r w:rsidR="00AC466E" w:rsidRPr="00206ACB">
        <w:t xml:space="preserve"> </w:t>
      </w:r>
      <w:r w:rsidRPr="00206ACB">
        <w:t>arcade</w:t>
      </w:r>
      <w:r w:rsidR="00AC466E" w:rsidRPr="00206ACB">
        <w:t xml:space="preserve"> </w:t>
      </w:r>
      <w:r w:rsidRPr="00206ACB">
        <w:t>cabinet</w:t>
      </w:r>
      <w:r w:rsidR="00AC466E" w:rsidRPr="00206ACB">
        <w:t xml:space="preserve"> </w:t>
      </w:r>
      <w:r w:rsidRPr="00206ACB">
        <w:t>and</w:t>
      </w:r>
      <w:r w:rsidR="00AC466E" w:rsidRPr="00206ACB">
        <w:t xml:space="preserve"> </w:t>
      </w:r>
      <w:r w:rsidRPr="00206ACB">
        <w:t>their</w:t>
      </w:r>
      <w:r w:rsidR="00AC466E" w:rsidRPr="00206ACB">
        <w:t xml:space="preserve"> </w:t>
      </w:r>
      <w:r w:rsidRPr="00206ACB">
        <w:t>costs.</w:t>
      </w:r>
      <w:r w:rsidR="00AC466E" w:rsidRPr="00206ACB">
        <w:t xml:space="preserve"> </w:t>
      </w:r>
      <w:r w:rsidRPr="00206ACB">
        <w:t>A</w:t>
      </w:r>
      <w:r w:rsidR="00AC466E" w:rsidRPr="00206ACB">
        <w:t xml:space="preserve"> </w:t>
      </w:r>
      <w:r w:rsidRPr="00206ACB">
        <w:t>typical</w:t>
      </w:r>
      <w:r w:rsidR="00AC466E" w:rsidRPr="00206ACB">
        <w:t xml:space="preserve"> </w:t>
      </w:r>
      <w:r w:rsidRPr="00206ACB">
        <w:t>Atari</w:t>
      </w:r>
      <w:r w:rsidR="00AC466E" w:rsidRPr="00206ACB">
        <w:t xml:space="preserve"> </w:t>
      </w:r>
      <w:r w:rsidRPr="00206ACB">
        <w:t>arcade</w:t>
      </w:r>
      <w:r w:rsidR="00AC466E" w:rsidRPr="00206ACB">
        <w:t xml:space="preserve"> </w:t>
      </w:r>
      <w:r w:rsidRPr="00206ACB">
        <w:t>game</w:t>
      </w:r>
      <w:r w:rsidR="00AC466E" w:rsidRPr="00206ACB">
        <w:t xml:space="preserve"> </w:t>
      </w:r>
      <w:r w:rsidRPr="00206ACB">
        <w:t>like</w:t>
      </w:r>
      <w:r w:rsidR="00AC466E" w:rsidRPr="00206ACB">
        <w:t xml:space="preserve"> </w:t>
      </w:r>
      <w:r w:rsidRPr="00206ACB">
        <w:t>Missile</w:t>
      </w:r>
      <w:r w:rsidR="00AC466E" w:rsidRPr="00206ACB">
        <w:t xml:space="preserve"> </w:t>
      </w:r>
      <w:r w:rsidRPr="00206ACB">
        <w:t>Command</w:t>
      </w:r>
      <w:r w:rsidR="00AC466E" w:rsidRPr="00206ACB">
        <w:t xml:space="preserve"> </w:t>
      </w:r>
      <w:r w:rsidRPr="00206ACB">
        <w:t>contained</w:t>
      </w:r>
      <w:r w:rsidR="00AC466E" w:rsidRPr="00206ACB">
        <w:t xml:space="preserve"> </w:t>
      </w:r>
      <w:r w:rsidRPr="00206ACB">
        <w:t>$871</w:t>
      </w:r>
      <w:r w:rsidR="00AC466E" w:rsidRPr="00206ACB">
        <w:t xml:space="preserve"> </w:t>
      </w:r>
      <w:r w:rsidRPr="00206ACB">
        <w:t>in</w:t>
      </w:r>
      <w:r w:rsidR="00AC466E" w:rsidRPr="00206ACB">
        <w:t xml:space="preserve"> </w:t>
      </w:r>
      <w:r w:rsidRPr="00206ACB">
        <w:t>parts,</w:t>
      </w:r>
      <w:r w:rsidR="00AC466E" w:rsidRPr="00206ACB">
        <w:t xml:space="preserve"> </w:t>
      </w:r>
      <w:r w:rsidRPr="00206ACB">
        <w:t>and</w:t>
      </w:r>
      <w:r w:rsidR="00AC466E" w:rsidRPr="00206ACB">
        <w:t xml:space="preserve"> </w:t>
      </w:r>
      <w:r w:rsidRPr="00206ACB">
        <w:t>would</w:t>
      </w:r>
      <w:r w:rsidR="00AC466E" w:rsidRPr="00206ACB">
        <w:t xml:space="preserve"> </w:t>
      </w:r>
      <w:r w:rsidRPr="00206ACB">
        <w:t>sell</w:t>
      </w:r>
      <w:r w:rsidR="00AC466E" w:rsidRPr="00206ACB">
        <w:t xml:space="preserve"> </w:t>
      </w:r>
      <w:r w:rsidRPr="00206ACB">
        <w:t>to</w:t>
      </w:r>
      <w:r w:rsidR="00AC466E" w:rsidRPr="00206ACB">
        <w:t xml:space="preserve"> </w:t>
      </w:r>
      <w:r w:rsidRPr="00206ACB">
        <w:t>an</w:t>
      </w:r>
      <w:r w:rsidR="00AC466E" w:rsidRPr="00206ACB">
        <w:t xml:space="preserve"> </w:t>
      </w:r>
      <w:r w:rsidRPr="00206ACB">
        <w:t>arcade</w:t>
      </w:r>
      <w:r w:rsidR="00AC466E" w:rsidRPr="00206ACB">
        <w:t xml:space="preserve"> </w:t>
      </w:r>
      <w:r w:rsidRPr="00206ACB">
        <w:t>or</w:t>
      </w:r>
      <w:r w:rsidR="00AC466E" w:rsidRPr="00206ACB">
        <w:t xml:space="preserve"> </w:t>
      </w:r>
      <w:r w:rsidRPr="00206ACB">
        <w:t>bar</w:t>
      </w:r>
      <w:r w:rsidR="00AC466E" w:rsidRPr="00206ACB">
        <w:t xml:space="preserve"> </w:t>
      </w:r>
      <w:r w:rsidRPr="00206ACB">
        <w:t>for</w:t>
      </w:r>
      <w:r w:rsidR="00AC466E" w:rsidRPr="00206ACB">
        <w:t xml:space="preserve"> </w:t>
      </w:r>
      <w:r w:rsidRPr="00206ACB">
        <w:t>$1,995.</w:t>
      </w:r>
      <w:r w:rsidR="00AC466E" w:rsidRPr="00206ACB">
        <w:t xml:space="preserve"> </w:t>
      </w:r>
      <w:r w:rsidR="00D04AB2" w:rsidRPr="00206ACB">
        <w:t>(</w:t>
      </w:r>
      <w:r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Pr="00206ACB">
        <w:rPr>
          <w:rStyle w:val="marginnote"/>
          <w:rFonts w:cstheme="minorHAnsi"/>
          <w:color w:val="111111"/>
          <w:szCs w:val="26"/>
        </w:rPr>
        <w:t>much</w:t>
      </w:r>
      <w:r w:rsidR="00AC466E" w:rsidRPr="00206ACB">
        <w:rPr>
          <w:rStyle w:val="marginnote"/>
          <w:rFonts w:cstheme="minorHAnsi"/>
          <w:color w:val="111111"/>
          <w:szCs w:val="26"/>
        </w:rPr>
        <w:t xml:space="preserve"> </w:t>
      </w:r>
      <w:r w:rsidRPr="00206ACB">
        <w:rPr>
          <w:rStyle w:val="marginnote"/>
          <w:rFonts w:cstheme="minorHAnsi"/>
          <w:color w:val="111111"/>
          <w:szCs w:val="26"/>
        </w:rPr>
        <w:t>more</w:t>
      </w:r>
      <w:r w:rsidR="00AC466E" w:rsidRPr="00206ACB">
        <w:rPr>
          <w:rStyle w:val="marginnote"/>
          <w:rFonts w:cstheme="minorHAnsi"/>
          <w:color w:val="111111"/>
          <w:szCs w:val="26"/>
        </w:rPr>
        <w:t xml:space="preserve"> </w:t>
      </w:r>
      <w:r w:rsidRPr="00206ACB">
        <w:rPr>
          <w:rStyle w:val="marginnote"/>
          <w:rFonts w:cstheme="minorHAnsi"/>
          <w:color w:val="111111"/>
          <w:szCs w:val="26"/>
        </w:rPr>
        <w:t>detail</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arcade</w:t>
      </w:r>
      <w:r w:rsidR="00AC466E" w:rsidRPr="00206ACB">
        <w:rPr>
          <w:rStyle w:val="marginnote"/>
          <w:rFonts w:cstheme="minorHAnsi"/>
          <w:color w:val="111111"/>
          <w:szCs w:val="26"/>
        </w:rPr>
        <w:t xml:space="preserve"> </w:t>
      </w:r>
      <w:r w:rsidRPr="00206ACB">
        <w:rPr>
          <w:rStyle w:val="marginnote"/>
          <w:rFonts w:cstheme="minorHAnsi"/>
          <w:color w:val="111111"/>
          <w:szCs w:val="26"/>
        </w:rPr>
        <w:t>business</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early</w:t>
      </w:r>
      <w:r w:rsidR="00AC466E" w:rsidRPr="00206ACB">
        <w:rPr>
          <w:rStyle w:val="marginnote"/>
          <w:rFonts w:cstheme="minorHAnsi"/>
          <w:color w:val="111111"/>
          <w:szCs w:val="26"/>
        </w:rPr>
        <w:t xml:space="preserve"> </w:t>
      </w:r>
      <w:r w:rsidRPr="00206ACB">
        <w:rPr>
          <w:rStyle w:val="marginnote"/>
          <w:rFonts w:cstheme="minorHAnsi"/>
          <w:color w:val="111111"/>
          <w:szCs w:val="26"/>
        </w:rPr>
        <w:t>'80's,</w:t>
      </w:r>
      <w:r w:rsidR="00AC466E" w:rsidRPr="00206ACB">
        <w:rPr>
          <w:rStyle w:val="marginnote"/>
          <w:rFonts w:cstheme="minorHAnsi"/>
          <w:color w:val="111111"/>
          <w:szCs w:val="26"/>
        </w:rPr>
        <w:t xml:space="preserve"> </w:t>
      </w:r>
      <w:r w:rsidRPr="00206ACB">
        <w:rPr>
          <w:rStyle w:val="marginnote"/>
          <w:rFonts w:cstheme="minorHAnsi"/>
          <w:color w:val="111111"/>
          <w:szCs w:val="26"/>
        </w:rPr>
        <w:t>see</w:t>
      </w:r>
      <w:r w:rsidR="00AC466E" w:rsidRPr="00206ACB">
        <w:rPr>
          <w:rStyle w:val="marginnote"/>
          <w:rFonts w:cstheme="minorHAnsi"/>
          <w:color w:val="111111"/>
          <w:szCs w:val="26"/>
        </w:rPr>
        <w:t xml:space="preserve"> </w:t>
      </w:r>
      <w:hyperlink r:id="rId26" w:tgtFrame="_blank" w:history="1">
        <w:r w:rsidRPr="00206ACB">
          <w:rPr>
            <w:rStyle w:val="Emphasis"/>
            <w:rFonts w:cstheme="minorHAnsi"/>
            <w:color w:val="82642B"/>
            <w:szCs w:val="26"/>
          </w:rPr>
          <w:t>Tales</w:t>
        </w:r>
        <w:r w:rsidR="00AC466E" w:rsidRPr="00206ACB">
          <w:rPr>
            <w:rStyle w:val="Emphasis"/>
            <w:rFonts w:cstheme="minorHAnsi"/>
            <w:color w:val="82642B"/>
            <w:szCs w:val="26"/>
          </w:rPr>
          <w:t xml:space="preserve"> </w:t>
        </w:r>
        <w:r w:rsidRPr="00206ACB">
          <w:rPr>
            <w:rStyle w:val="Emphasis"/>
            <w:rFonts w:cstheme="minorHAnsi"/>
            <w:color w:val="82642B"/>
            <w:szCs w:val="26"/>
          </w:rPr>
          <w:t>from</w:t>
        </w:r>
        <w:r w:rsidR="00AC466E" w:rsidRPr="00206ACB">
          <w:rPr>
            <w:rStyle w:val="Emphasis"/>
            <w:rFonts w:cstheme="minorHAnsi"/>
            <w:color w:val="82642B"/>
            <w:szCs w:val="26"/>
          </w:rPr>
          <w:t xml:space="preserve"> </w:t>
        </w:r>
        <w:r w:rsidRPr="00206ACB">
          <w:rPr>
            <w:rStyle w:val="Emphasis"/>
            <w:rFonts w:cstheme="minorHAnsi"/>
            <w:color w:val="82642B"/>
            <w:szCs w:val="26"/>
          </w:rPr>
          <w:t>the</w:t>
        </w:r>
        <w:r w:rsidR="00AC466E" w:rsidRPr="00206ACB">
          <w:rPr>
            <w:rStyle w:val="Emphasis"/>
            <w:rFonts w:cstheme="minorHAnsi"/>
            <w:color w:val="82642B"/>
            <w:szCs w:val="26"/>
          </w:rPr>
          <w:t xml:space="preserve"> </w:t>
        </w:r>
        <w:r w:rsidRPr="00206ACB">
          <w:rPr>
            <w:rStyle w:val="Emphasis"/>
            <w:rFonts w:cstheme="minorHAnsi"/>
            <w:color w:val="82642B"/>
            <w:szCs w:val="26"/>
          </w:rPr>
          <w:t>Arcade</w:t>
        </w:r>
        <w:r w:rsidR="00AC466E" w:rsidRPr="00206ACB">
          <w:rPr>
            <w:rStyle w:val="Emphasis"/>
            <w:rFonts w:cstheme="minorHAnsi"/>
            <w:color w:val="82642B"/>
            <w:szCs w:val="26"/>
          </w:rPr>
          <w:t xml:space="preserve"> </w:t>
        </w:r>
        <w:r w:rsidRPr="00206ACB">
          <w:rPr>
            <w:rStyle w:val="Emphasis"/>
            <w:rFonts w:cstheme="minorHAnsi"/>
            <w:color w:val="82642B"/>
            <w:szCs w:val="26"/>
          </w:rPr>
          <w:t>Factory</w:t>
        </w:r>
        <w:r w:rsidR="00AC466E" w:rsidRPr="00206ACB">
          <w:rPr>
            <w:rStyle w:val="Emphasis"/>
            <w:rFonts w:cstheme="minorHAnsi"/>
            <w:color w:val="82642B"/>
            <w:szCs w:val="26"/>
          </w:rPr>
          <w:t xml:space="preserve"> </w:t>
        </w:r>
        <w:r w:rsidRPr="00206ACB">
          <w:rPr>
            <w:rStyle w:val="Emphasis"/>
            <w:rFonts w:cstheme="minorHAnsi"/>
            <w:color w:val="82642B"/>
            <w:szCs w:val="26"/>
          </w:rPr>
          <w:t>Floors</w:t>
        </w:r>
      </w:hyperlink>
      <w:r w:rsidR="00D04AB2" w:rsidRPr="00206ACB">
        <w:rPr>
          <w:rStyle w:val="marginnote"/>
          <w:rFonts w:cstheme="minorHAnsi"/>
          <w:color w:val="111111"/>
          <w:szCs w:val="26"/>
        </w:rPr>
        <w:t>)</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t>In</w:t>
      </w:r>
      <w:r w:rsidR="00AC466E" w:rsidRPr="00206ACB">
        <w:t xml:space="preserve"> </w:t>
      </w:r>
      <w:r w:rsidRPr="00206ACB">
        <w:t>2018</w:t>
      </w:r>
      <w:r w:rsidR="00AC466E" w:rsidRPr="00206ACB">
        <w:t xml:space="preserve"> </w:t>
      </w:r>
      <w:r w:rsidRPr="00206ACB">
        <w:t>dollars,</w:t>
      </w:r>
      <w:r w:rsidR="00AC466E" w:rsidRPr="00206ACB">
        <w:t xml:space="preserve"> </w:t>
      </w:r>
      <w:r w:rsidRPr="00206ACB">
        <w:t>that</w:t>
      </w:r>
      <w:r w:rsidR="00AC466E" w:rsidRPr="00206ACB">
        <w:t xml:space="preserve"> </w:t>
      </w:r>
      <w:r w:rsidRPr="00206ACB">
        <w:t>would</w:t>
      </w:r>
      <w:r w:rsidR="00AC466E" w:rsidRPr="00206ACB">
        <w:t xml:space="preserve"> </w:t>
      </w:r>
      <w:r w:rsidRPr="00206ACB">
        <w:t>be</w:t>
      </w:r>
      <w:r w:rsidR="00AC466E" w:rsidRPr="00206ACB">
        <w:t xml:space="preserve"> </w:t>
      </w:r>
      <w:r w:rsidRPr="00206ACB">
        <w:t>equivalent</w:t>
      </w:r>
      <w:r w:rsidR="00AC466E" w:rsidRPr="00206ACB">
        <w:t xml:space="preserve"> </w:t>
      </w:r>
      <w:r w:rsidRPr="00206ACB">
        <w:t>to</w:t>
      </w:r>
      <w:r w:rsidR="00AC466E" w:rsidRPr="00206ACB">
        <w:t xml:space="preserve"> </w:t>
      </w:r>
      <w:r w:rsidRPr="00206ACB">
        <w:t>about</w:t>
      </w:r>
      <w:r w:rsidR="00AC466E" w:rsidRPr="00206ACB">
        <w:t xml:space="preserve"> </w:t>
      </w:r>
      <w:r w:rsidRPr="00206ACB">
        <w:t>$2,695</w:t>
      </w:r>
      <w:r w:rsidR="00AC466E" w:rsidRPr="00206ACB">
        <w:t xml:space="preserve"> </w:t>
      </w:r>
      <w:r w:rsidRPr="00206ACB">
        <w:t>in</w:t>
      </w:r>
      <w:r w:rsidR="00AC466E" w:rsidRPr="00206ACB">
        <w:t xml:space="preserve"> </w:t>
      </w:r>
      <w:r w:rsidRPr="00206ACB">
        <w:t>parts</w:t>
      </w:r>
      <w:r w:rsidR="00AC466E" w:rsidRPr="00206ACB">
        <w:t xml:space="preserve"> </w:t>
      </w:r>
      <w:r w:rsidRPr="00206ACB">
        <w:t>for</w:t>
      </w:r>
      <w:r w:rsidR="00AC466E" w:rsidRPr="00206ACB">
        <w:t xml:space="preserve"> </w:t>
      </w:r>
      <w:r w:rsidRPr="00206ACB">
        <w:t>a</w:t>
      </w:r>
      <w:r w:rsidR="00AC466E" w:rsidRPr="00206ACB">
        <w:t xml:space="preserve"> </w:t>
      </w:r>
      <w:r w:rsidRPr="00206ACB">
        <w:t>selling</w:t>
      </w:r>
      <w:r w:rsidR="00AC466E" w:rsidRPr="00206ACB">
        <w:t xml:space="preserve"> </w:t>
      </w:r>
      <w:r w:rsidRPr="00206ACB">
        <w:t>price</w:t>
      </w:r>
      <w:r w:rsidR="00AC466E" w:rsidRPr="00206ACB">
        <w:t xml:space="preserve"> </w:t>
      </w:r>
      <w:r w:rsidRPr="00206ACB">
        <w:t>of</w:t>
      </w:r>
      <w:r w:rsidR="00AC466E" w:rsidRPr="00206ACB">
        <w:t xml:space="preserve"> </w:t>
      </w:r>
      <w:r w:rsidRPr="00206ACB">
        <w:t>$6,170.</w:t>
      </w:r>
      <w:r w:rsidR="00AC466E" w:rsidRPr="00206ACB">
        <w:t xml:space="preserve"> </w:t>
      </w:r>
      <w:r w:rsidRPr="00206ACB">
        <w:t>2,000</w:t>
      </w:r>
      <w:r w:rsidR="00AC466E" w:rsidRPr="00206ACB">
        <w:t xml:space="preserve"> </w:t>
      </w:r>
      <w:r w:rsidRPr="00206ACB">
        <w:t>unsold</w:t>
      </w:r>
      <w:r w:rsidR="00AC466E" w:rsidRPr="00206ACB">
        <w:t xml:space="preserve"> </w:t>
      </w:r>
      <w:r w:rsidRPr="00206ACB">
        <w:t>arcade</w:t>
      </w:r>
      <w:r w:rsidR="00AC466E" w:rsidRPr="00206ACB">
        <w:t xml:space="preserve"> </w:t>
      </w:r>
      <w:r w:rsidRPr="00206ACB">
        <w:t>machines</w:t>
      </w:r>
      <w:r w:rsidR="00AC466E" w:rsidRPr="00206ACB">
        <w:t xml:space="preserve"> </w:t>
      </w:r>
      <w:r w:rsidRPr="00206ACB">
        <w:t>therefore</w:t>
      </w:r>
      <w:r w:rsidR="00AC466E" w:rsidRPr="00206ACB">
        <w:t xml:space="preserve"> </w:t>
      </w:r>
      <w:r w:rsidRPr="00206ACB">
        <w:t>represented</w:t>
      </w:r>
      <w:r w:rsidR="00AC466E" w:rsidRPr="00206ACB">
        <w:t xml:space="preserve"> </w:t>
      </w:r>
      <w:r w:rsidRPr="00206ACB">
        <w:t>over</w:t>
      </w:r>
      <w:r w:rsidR="00AC466E" w:rsidRPr="00206ACB">
        <w:t xml:space="preserve"> </w:t>
      </w:r>
      <w:r w:rsidRPr="00206ACB">
        <w:t>five</w:t>
      </w:r>
      <w:r w:rsidR="00AC466E" w:rsidRPr="00206ACB">
        <w:t xml:space="preserve"> </w:t>
      </w:r>
      <w:r w:rsidRPr="00206ACB">
        <w:t>million</w:t>
      </w:r>
      <w:r w:rsidR="00AC466E" w:rsidRPr="00206ACB">
        <w:t xml:space="preserve"> </w:t>
      </w:r>
      <w:r w:rsidRPr="00206ACB">
        <w:t>dollars</w:t>
      </w:r>
      <w:r w:rsidR="00AC466E" w:rsidRPr="00206ACB">
        <w:t xml:space="preserve"> </w:t>
      </w:r>
      <w:r w:rsidRPr="00206ACB">
        <w:t>(2018</w:t>
      </w:r>
      <w:r w:rsidR="00AC466E" w:rsidRPr="00206ACB">
        <w:t xml:space="preserve"> </w:t>
      </w:r>
      <w:r w:rsidRPr="00206ACB">
        <w:t>equivalent)</w:t>
      </w:r>
      <w:r w:rsidR="00AC466E" w:rsidRPr="00206ACB">
        <w:t xml:space="preserve"> </w:t>
      </w:r>
      <w:r w:rsidRPr="00206ACB">
        <w:t>in</w:t>
      </w:r>
      <w:r w:rsidR="00AC466E" w:rsidRPr="00206ACB">
        <w:t xml:space="preserve"> </w:t>
      </w:r>
      <w:r w:rsidRPr="00206ACB">
        <w:t>sunk</w:t>
      </w:r>
      <w:r w:rsidR="00AC466E" w:rsidRPr="00206ACB">
        <w:t xml:space="preserve"> </w:t>
      </w:r>
      <w:r w:rsidRPr="00206ACB">
        <w:t>costs.</w:t>
      </w:r>
    </w:p>
    <w:p w14:paraId="7D7DF578" w14:textId="5F04E2DB" w:rsidR="00A1386C" w:rsidRPr="00206ACB" w:rsidRDefault="00854E92" w:rsidP="00BF4270">
      <w:r w:rsidRPr="00206ACB">
        <w:t>Hiroshi</w:t>
      </w:r>
      <w:r w:rsidR="00AC466E" w:rsidRPr="00206ACB">
        <w:t xml:space="preserve"> </w:t>
      </w:r>
      <w:r w:rsidRPr="00206ACB">
        <w:t>Yamauchi</w:t>
      </w:r>
      <w:r w:rsidR="00AC466E" w:rsidRPr="00206ACB">
        <w:t xml:space="preserve"> </w:t>
      </w:r>
      <w:r w:rsidRPr="00206ACB">
        <w:t>had</w:t>
      </w:r>
      <w:r w:rsidR="00AC466E" w:rsidRPr="00206ACB">
        <w:t xml:space="preserve"> </w:t>
      </w:r>
      <w:r w:rsidRPr="00206ACB">
        <w:t>an</w:t>
      </w:r>
      <w:r w:rsidR="00AC466E" w:rsidRPr="00206ACB">
        <w:t xml:space="preserve"> </w:t>
      </w:r>
      <w:r w:rsidRPr="00206ACB">
        <w:t>idea:</w:t>
      </w:r>
      <w:r w:rsidR="00AC466E" w:rsidRPr="00206ACB">
        <w:t xml:space="preserve"> </w:t>
      </w:r>
      <w:r w:rsidRPr="00206ACB">
        <w:t>what</w:t>
      </w:r>
      <w:r w:rsidR="00AC466E" w:rsidRPr="00206ACB">
        <w:t xml:space="preserve"> </w:t>
      </w:r>
      <w:r w:rsidRPr="00206ACB">
        <w:t>if</w:t>
      </w:r>
      <w:r w:rsidR="00AC466E" w:rsidRPr="00206ACB">
        <w:t xml:space="preserve"> </w:t>
      </w:r>
      <w:r w:rsidRPr="00206ACB">
        <w:t>Nintendo</w:t>
      </w:r>
      <w:r w:rsidR="00AC466E" w:rsidRPr="00206ACB">
        <w:t xml:space="preserve"> </w:t>
      </w:r>
      <w:r w:rsidRPr="00206ACB">
        <w:t>designed</w:t>
      </w:r>
      <w:r w:rsidR="00AC466E" w:rsidRPr="00206ACB">
        <w:t xml:space="preserve"> </w:t>
      </w:r>
      <w:r w:rsidRPr="00206ACB">
        <w:t>a</w:t>
      </w:r>
      <w:r w:rsidR="00AC466E" w:rsidRPr="00206ACB">
        <w:t xml:space="preserve"> </w:t>
      </w:r>
      <w:r w:rsidRPr="00206ACB">
        <w:t>new</w:t>
      </w:r>
      <w:r w:rsidR="00AC466E" w:rsidRPr="00206ACB">
        <w:t xml:space="preserve"> </w:t>
      </w:r>
      <w:r w:rsidRPr="00206ACB">
        <w:t>game</w:t>
      </w:r>
      <w:r w:rsidR="00AC466E" w:rsidRPr="00206ACB">
        <w:t xml:space="preserve"> </w:t>
      </w:r>
      <w:r w:rsidRPr="00206ACB">
        <w:t>that</w:t>
      </w:r>
      <w:r w:rsidR="00AC466E" w:rsidRPr="00206ACB">
        <w:t xml:space="preserve"> </w:t>
      </w:r>
      <w:r w:rsidRPr="00206ACB">
        <w:t>could</w:t>
      </w:r>
      <w:r w:rsidR="00AC466E" w:rsidRPr="00206ACB">
        <w:t xml:space="preserve"> </w:t>
      </w:r>
      <w:r w:rsidRPr="00206ACB">
        <w:t>re-use</w:t>
      </w:r>
      <w:r w:rsidR="00AC466E" w:rsidRPr="00206ACB">
        <w:t xml:space="preserve"> </w:t>
      </w:r>
      <w:r w:rsidRPr="00206ACB">
        <w:t>the</w:t>
      </w:r>
      <w:r w:rsidR="00AC466E" w:rsidRPr="00206ACB">
        <w:t xml:space="preserve"> </w:t>
      </w:r>
      <w:r w:rsidRPr="00206ACB">
        <w:t>majority</w:t>
      </w:r>
      <w:r w:rsidR="00AC466E" w:rsidRPr="00206ACB">
        <w:t xml:space="preserve"> </w:t>
      </w:r>
      <w:r w:rsidRPr="00206ACB">
        <w:t>of</w:t>
      </w:r>
      <w:r w:rsidR="00AC466E" w:rsidRPr="00206ACB">
        <w:t xml:space="preserve"> </w:t>
      </w:r>
      <w:r w:rsidRPr="00206ACB">
        <w:t>Radar</w:t>
      </w:r>
      <w:r w:rsidR="00AC466E" w:rsidRPr="00206ACB">
        <w:t xml:space="preserve"> </w:t>
      </w:r>
      <w:r w:rsidRPr="00206ACB">
        <w:t>Scope’s</w:t>
      </w:r>
      <w:r w:rsidR="00AC466E" w:rsidRPr="00206ACB">
        <w:t xml:space="preserve"> </w:t>
      </w:r>
      <w:r w:rsidRPr="00206ACB">
        <w:t>components,</w:t>
      </w:r>
      <w:r w:rsidR="00AC466E" w:rsidRPr="00206ACB">
        <w:t xml:space="preserve"> </w:t>
      </w:r>
      <w:r w:rsidRPr="00206ACB">
        <w:t>something</w:t>
      </w:r>
      <w:r w:rsidR="00AC466E" w:rsidRPr="00206ACB">
        <w:t xml:space="preserve"> </w:t>
      </w:r>
      <w:r w:rsidRPr="00206ACB">
        <w:t>more</w:t>
      </w:r>
      <w:r w:rsidR="00AC466E" w:rsidRPr="00206ACB">
        <w:t xml:space="preserve"> </w:t>
      </w:r>
      <w:r w:rsidRPr="00206ACB">
        <w:t>appealing</w:t>
      </w:r>
      <w:r w:rsidR="00AC466E" w:rsidRPr="00206ACB">
        <w:t xml:space="preserve"> </w:t>
      </w:r>
      <w:r w:rsidRPr="00206ACB">
        <w:t>to</w:t>
      </w:r>
      <w:r w:rsidR="00AC466E" w:rsidRPr="00206ACB">
        <w:t xml:space="preserve"> </w:t>
      </w:r>
      <w:r w:rsidRPr="00206ACB">
        <w:t>American</w:t>
      </w:r>
      <w:r w:rsidR="00AC466E" w:rsidRPr="00206ACB">
        <w:t xml:space="preserve"> </w:t>
      </w:r>
      <w:r w:rsidRPr="00206ACB">
        <w:t>buyers?</w:t>
      </w:r>
      <w:r w:rsidR="00AC466E" w:rsidRPr="00206ACB">
        <w:t xml:space="preserve"> </w:t>
      </w:r>
      <w:r w:rsidRPr="00206ACB">
        <w:t>Yamauchi</w:t>
      </w:r>
      <w:r w:rsidR="00AC466E" w:rsidRPr="00206ACB">
        <w:t xml:space="preserve"> </w:t>
      </w:r>
      <w:r w:rsidRPr="00206ACB">
        <w:t>set</w:t>
      </w:r>
      <w:r w:rsidR="00AC466E" w:rsidRPr="00206ACB">
        <w:t xml:space="preserve"> </w:t>
      </w:r>
      <w:r w:rsidRPr="00206ACB">
        <w:t>aside</w:t>
      </w:r>
      <w:r w:rsidR="00AC466E" w:rsidRPr="00206ACB">
        <w:t xml:space="preserve"> </w:t>
      </w:r>
      <w:r w:rsidRPr="00206ACB">
        <w:t>$100,000</w:t>
      </w:r>
      <w:r w:rsidR="00AC466E" w:rsidRPr="00206ACB">
        <w:t xml:space="preserve"> </w:t>
      </w:r>
      <w:r w:rsidRPr="00206ACB">
        <w:t>(1980</w:t>
      </w:r>
      <w:r w:rsidR="00AC466E" w:rsidRPr="00206ACB">
        <w:t xml:space="preserve"> </w:t>
      </w:r>
      <w:r w:rsidRPr="00206ACB">
        <w:t>dollars)</w:t>
      </w:r>
      <w:r w:rsidR="00AC466E" w:rsidRPr="00206ACB">
        <w:t xml:space="preserve"> </w:t>
      </w:r>
      <w:r w:rsidRPr="00206ACB">
        <w:t>for</w:t>
      </w:r>
      <w:r w:rsidR="00AC466E" w:rsidRPr="00206ACB">
        <w:t xml:space="preserve"> </w:t>
      </w:r>
      <w:r w:rsidRPr="00206ACB">
        <w:t>the</w:t>
      </w:r>
      <w:r w:rsidR="00AC466E" w:rsidRPr="00206ACB">
        <w:t xml:space="preserve"> </w:t>
      </w:r>
      <w:r w:rsidRPr="00206ACB">
        <w:t>project,</w:t>
      </w:r>
      <w:r w:rsidR="00AC466E" w:rsidRPr="00206ACB">
        <w:t xml:space="preserve"> </w:t>
      </w:r>
      <w:r w:rsidRPr="00206ACB">
        <w:t>and</w:t>
      </w:r>
      <w:r w:rsidR="00AC466E" w:rsidRPr="00206ACB">
        <w:t xml:space="preserve"> </w:t>
      </w:r>
      <w:r w:rsidRPr="00206ACB">
        <w:t>handed</w:t>
      </w:r>
      <w:r w:rsidR="00AC466E" w:rsidRPr="00206ACB">
        <w:t xml:space="preserve"> </w:t>
      </w:r>
      <w:r w:rsidRPr="00206ACB">
        <w:t>responsibility</w:t>
      </w:r>
      <w:r w:rsidR="00AC466E" w:rsidRPr="00206ACB">
        <w:t xml:space="preserve"> </w:t>
      </w:r>
      <w:r w:rsidRPr="00206ACB">
        <w:t>for</w:t>
      </w:r>
      <w:r w:rsidR="00AC466E" w:rsidRPr="00206ACB">
        <w:t xml:space="preserve"> </w:t>
      </w:r>
      <w:r w:rsidRPr="00206ACB">
        <w:t>coming</w:t>
      </w:r>
      <w:r w:rsidR="00AC466E" w:rsidRPr="00206ACB">
        <w:t xml:space="preserve"> </w:t>
      </w:r>
      <w:r w:rsidRPr="00206ACB">
        <w:t>up</w:t>
      </w:r>
      <w:r w:rsidR="00AC466E" w:rsidRPr="00206ACB">
        <w:t xml:space="preserve"> </w:t>
      </w:r>
      <w:r w:rsidRPr="00206ACB">
        <w:t>with</w:t>
      </w:r>
      <w:r w:rsidR="00AC466E" w:rsidRPr="00206ACB">
        <w:t xml:space="preserve"> </w:t>
      </w:r>
      <w:r w:rsidRPr="00206ACB">
        <w:t>the</w:t>
      </w:r>
      <w:r w:rsidR="00AC466E" w:rsidRPr="00206ACB">
        <w:t xml:space="preserve"> </w:t>
      </w:r>
      <w:r w:rsidRPr="00206ACB">
        <w:t>new</w:t>
      </w:r>
      <w:r w:rsidR="00AC466E" w:rsidRPr="00206ACB">
        <w:t xml:space="preserve"> </w:t>
      </w:r>
      <w:r w:rsidRPr="00206ACB">
        <w:t>game</w:t>
      </w:r>
      <w:r w:rsidR="00AC466E" w:rsidRPr="00206ACB">
        <w:t xml:space="preserve"> </w:t>
      </w:r>
      <w:r w:rsidRPr="00206ACB">
        <w:t>to</w:t>
      </w:r>
      <w:r w:rsidR="00AC466E" w:rsidRPr="00206ACB">
        <w:t xml:space="preserve"> </w:t>
      </w:r>
      <w:r w:rsidRPr="00206ACB">
        <w:t>a</w:t>
      </w:r>
      <w:r w:rsidR="00AC466E" w:rsidRPr="00206ACB">
        <w:t xml:space="preserve"> </w:t>
      </w:r>
      <w:r w:rsidRPr="00206ACB">
        <w:t>young</w:t>
      </w:r>
      <w:r w:rsidR="00AC466E" w:rsidRPr="00206ACB">
        <w:t xml:space="preserve"> </w:t>
      </w:r>
      <w:r w:rsidRPr="00206ACB">
        <w:t>designer</w:t>
      </w:r>
      <w:r w:rsidR="00AC466E" w:rsidRPr="00206ACB">
        <w:t xml:space="preserve"> </w:t>
      </w:r>
      <w:r w:rsidRPr="00206ACB">
        <w:t>who</w:t>
      </w:r>
      <w:r w:rsidR="00AC466E" w:rsidRPr="00206ACB">
        <w:t xml:space="preserve"> </w:t>
      </w:r>
      <w:r w:rsidRPr="00206ACB">
        <w:t>had</w:t>
      </w:r>
      <w:r w:rsidR="00AC466E" w:rsidRPr="00206ACB">
        <w:t xml:space="preserve"> </w:t>
      </w:r>
      <w:r w:rsidRPr="00206ACB">
        <w:t>previously</w:t>
      </w:r>
      <w:r w:rsidR="00AC466E" w:rsidRPr="00206ACB">
        <w:t xml:space="preserve"> </w:t>
      </w:r>
      <w:r w:rsidRPr="00206ACB">
        <w:t>worked</w:t>
      </w:r>
      <w:r w:rsidR="00AC466E" w:rsidRPr="00206ACB">
        <w:t xml:space="preserve"> </w:t>
      </w:r>
      <w:r w:rsidRPr="00206ACB">
        <w:t>on</w:t>
      </w:r>
      <w:r w:rsidR="00AC466E" w:rsidRPr="00206ACB">
        <w:t xml:space="preserve"> </w:t>
      </w:r>
      <w:r w:rsidRPr="00206ACB">
        <w:t>the</w:t>
      </w:r>
      <w:r w:rsidR="00AC466E" w:rsidRPr="00206ACB">
        <w:t xml:space="preserve"> </w:t>
      </w:r>
      <w:r w:rsidRPr="00206ACB">
        <w:t>exterior</w:t>
      </w:r>
      <w:r w:rsidR="00AC466E" w:rsidRPr="00206ACB">
        <w:t xml:space="preserve"> </w:t>
      </w:r>
      <w:r w:rsidRPr="00206ACB">
        <w:t>shell</w:t>
      </w:r>
      <w:r w:rsidR="00AC466E" w:rsidRPr="00206ACB">
        <w:t xml:space="preserve"> </w:t>
      </w:r>
      <w:r w:rsidRPr="00206ACB">
        <w:t>of</w:t>
      </w:r>
      <w:r w:rsidR="00AC466E" w:rsidRPr="00206ACB">
        <w:t xml:space="preserve"> </w:t>
      </w:r>
      <w:r w:rsidRPr="00206ACB">
        <w:t>the</w:t>
      </w:r>
      <w:r w:rsidR="00AC466E" w:rsidRPr="00206ACB">
        <w:t xml:space="preserve"> </w:t>
      </w:r>
      <w:r w:rsidRPr="00206ACB">
        <w:t>Color</w:t>
      </w:r>
      <w:r w:rsidR="00AC466E" w:rsidRPr="00206ACB">
        <w:t xml:space="preserve"> </w:t>
      </w:r>
      <w:r w:rsidRPr="00206ACB">
        <w:t>TV-Game</w:t>
      </w:r>
      <w:r w:rsidR="00AC466E" w:rsidRPr="00206ACB">
        <w:t xml:space="preserve"> </w:t>
      </w:r>
      <w:r w:rsidRPr="00206ACB">
        <w:t>series.</w:t>
      </w:r>
      <w:r w:rsidR="00AC466E" w:rsidRPr="00206ACB">
        <w:t xml:space="preserve"> </w:t>
      </w:r>
      <w:r w:rsidRPr="00206ACB">
        <w:t>That</w:t>
      </w:r>
      <w:r w:rsidR="00AC466E" w:rsidRPr="00206ACB">
        <w:t xml:space="preserve"> </w:t>
      </w:r>
      <w:r w:rsidRPr="00206ACB">
        <w:t>designer</w:t>
      </w:r>
      <w:r w:rsidR="00AC466E" w:rsidRPr="00206ACB">
        <w:t xml:space="preserve"> </w:t>
      </w:r>
      <w:r w:rsidRPr="00206ACB">
        <w:t>was</w:t>
      </w:r>
      <w:r w:rsidR="00AC466E" w:rsidRPr="00206ACB">
        <w:t xml:space="preserve"> </w:t>
      </w:r>
      <w:r w:rsidRPr="00206ACB">
        <w:t>Shigeru</w:t>
      </w:r>
      <w:r w:rsidR="00AC466E" w:rsidRPr="00206ACB">
        <w:t xml:space="preserve"> </w:t>
      </w:r>
      <w:r w:rsidRPr="00206ACB">
        <w:t>Miyamoto,</w:t>
      </w:r>
      <w:r w:rsidR="00AC466E" w:rsidRPr="00206ACB">
        <w:t xml:space="preserve"> </w:t>
      </w:r>
      <w:r w:rsidR="00A1386C" w:rsidRPr="00206ACB">
        <w:t>who</w:t>
      </w:r>
      <w:r w:rsidR="00AC466E" w:rsidRPr="00206ACB">
        <w:t xml:space="preserve"> </w:t>
      </w:r>
      <w:r w:rsidR="00A1386C" w:rsidRPr="00206ACB">
        <w:t>would</w:t>
      </w:r>
      <w:r w:rsidR="00AC466E" w:rsidRPr="00206ACB">
        <w:t xml:space="preserve"> </w:t>
      </w:r>
      <w:r w:rsidR="00A1386C" w:rsidRPr="00206ACB">
        <w:t>later</w:t>
      </w:r>
      <w:r w:rsidR="00AC466E" w:rsidRPr="00206ACB">
        <w:t xml:space="preserve"> </w:t>
      </w:r>
      <w:r w:rsidR="00A1386C" w:rsidRPr="00206ACB">
        <w:t>become</w:t>
      </w:r>
      <w:r w:rsidR="00AC466E" w:rsidRPr="00206ACB">
        <w:t xml:space="preserve"> </w:t>
      </w:r>
      <w:r w:rsidR="00A1386C" w:rsidRPr="00206ACB">
        <w:t>famous</w:t>
      </w:r>
      <w:r w:rsidR="00AC466E" w:rsidRPr="00206ACB">
        <w:t xml:space="preserve"> </w:t>
      </w:r>
      <w:r w:rsidR="00A1386C" w:rsidRPr="00206ACB">
        <w:t>as</w:t>
      </w:r>
      <w:r w:rsidR="00AC466E" w:rsidRPr="00206ACB">
        <w:t xml:space="preserve"> </w:t>
      </w:r>
      <w:r w:rsidR="00A1386C" w:rsidRPr="00206ACB">
        <w:t>the</w:t>
      </w:r>
      <w:r w:rsidR="00AC466E" w:rsidRPr="00206ACB">
        <w:t xml:space="preserve"> </w:t>
      </w:r>
      <w:r w:rsidR="00A1386C" w:rsidRPr="00206ACB">
        <w:t>creator</w:t>
      </w:r>
      <w:r w:rsidR="00AC466E" w:rsidRPr="00206ACB">
        <w:t xml:space="preserve"> </w:t>
      </w:r>
      <w:r w:rsidR="00A1386C" w:rsidRPr="00206ACB">
        <w:t>of</w:t>
      </w:r>
      <w:r w:rsidR="00AC466E" w:rsidRPr="00206ACB">
        <w:t xml:space="preserve"> </w:t>
      </w:r>
      <w:r w:rsidR="00A1386C" w:rsidRPr="00206ACB">
        <w:t>Mario,</w:t>
      </w:r>
      <w:r w:rsidR="00AC466E" w:rsidRPr="00206ACB">
        <w:t xml:space="preserve"> </w:t>
      </w:r>
      <w:r w:rsidR="00A1386C" w:rsidRPr="00206ACB">
        <w:t>Link,</w:t>
      </w:r>
      <w:r w:rsidR="00AC466E" w:rsidRPr="00206ACB">
        <w:t xml:space="preserve"> </w:t>
      </w:r>
      <w:r w:rsidR="00A1386C" w:rsidRPr="00206ACB">
        <w:t>and</w:t>
      </w:r>
      <w:r w:rsidR="00AC466E" w:rsidRPr="00206ACB">
        <w:t xml:space="preserve"> </w:t>
      </w:r>
      <w:r w:rsidR="00A1386C" w:rsidRPr="00206ACB">
        <w:t>many</w:t>
      </w:r>
      <w:r w:rsidR="00AC466E" w:rsidRPr="00206ACB">
        <w:t xml:space="preserve"> </w:t>
      </w:r>
      <w:r w:rsidR="00A1386C" w:rsidRPr="00206ACB">
        <w:t>more</w:t>
      </w:r>
      <w:r w:rsidR="00AC466E" w:rsidRPr="00206ACB">
        <w:t xml:space="preserve"> </w:t>
      </w:r>
      <w:r w:rsidR="00A1386C" w:rsidRPr="00206ACB">
        <w:t>of</w:t>
      </w:r>
      <w:r w:rsidR="00AC466E" w:rsidRPr="00206ACB">
        <w:t xml:space="preserve"> </w:t>
      </w:r>
      <w:r w:rsidR="00A1386C" w:rsidRPr="00206ACB">
        <w:t>Nintendo’s</w:t>
      </w:r>
      <w:r w:rsidR="00AC466E" w:rsidRPr="00206ACB">
        <w:t xml:space="preserve"> </w:t>
      </w:r>
      <w:r w:rsidR="00A1386C" w:rsidRPr="00206ACB">
        <w:t>most</w:t>
      </w:r>
      <w:r w:rsidR="00AC466E" w:rsidRPr="00206ACB">
        <w:t xml:space="preserve"> </w:t>
      </w:r>
      <w:r w:rsidR="00A1386C" w:rsidRPr="00206ACB">
        <w:t>famous</w:t>
      </w:r>
      <w:r w:rsidR="00AC466E" w:rsidRPr="00206ACB">
        <w:t xml:space="preserve"> </w:t>
      </w:r>
      <w:r w:rsidR="00A1386C" w:rsidRPr="00206ACB">
        <w:t>game</w:t>
      </w:r>
      <w:r w:rsidR="00AC466E" w:rsidRPr="00206ACB">
        <w:t xml:space="preserve"> </w:t>
      </w:r>
      <w:r w:rsidR="00A1386C" w:rsidRPr="00206ACB">
        <w:t>characters.</w:t>
      </w:r>
    </w:p>
    <w:p w14:paraId="57494613" w14:textId="6C2A7586" w:rsidR="00A1386C" w:rsidRPr="00206ACB" w:rsidRDefault="00A255CB" w:rsidP="00861D65">
      <w:pPr>
        <w:ind w:firstLine="0"/>
        <w:jc w:val="center"/>
        <w:rPr>
          <w:rStyle w:val="marginnote"/>
          <w:rFonts w:cstheme="minorHAnsi"/>
          <w:color w:val="111111"/>
          <w:szCs w:val="26"/>
        </w:rPr>
      </w:pPr>
      <w:r>
        <w:rPr>
          <w:rStyle w:val="marginnote"/>
          <w:rFonts w:cstheme="minorHAnsi"/>
          <w:noProof/>
          <w:color w:val="111111"/>
          <w:szCs w:val="26"/>
        </w:rPr>
        <w:drawing>
          <wp:inline distT="0" distB="0" distL="0" distR="0" wp14:anchorId="129AF65B" wp14:editId="6EDA71A7">
            <wp:extent cx="1454658" cy="2103120"/>
            <wp:effectExtent l="0" t="0" r="0" b="0"/>
            <wp:docPr id="5700568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4658" cy="2103120"/>
                    </a:xfrm>
                    <a:prstGeom prst="rect">
                      <a:avLst/>
                    </a:prstGeom>
                    <a:noFill/>
                  </pic:spPr>
                </pic:pic>
              </a:graphicData>
            </a:graphic>
          </wp:inline>
        </w:drawing>
      </w:r>
    </w:p>
    <w:p w14:paraId="6CFD70CC" w14:textId="2399BDB3" w:rsidR="00A1386C" w:rsidRPr="00206ACB" w:rsidRDefault="00854E92" w:rsidP="00861D65">
      <w:pPr>
        <w:ind w:firstLine="0"/>
        <w:jc w:val="center"/>
        <w:rPr>
          <w:rStyle w:val="marginnote"/>
          <w:rFonts w:cstheme="minorHAnsi"/>
          <w:color w:val="111111"/>
          <w:szCs w:val="26"/>
        </w:rPr>
      </w:pPr>
      <w:r w:rsidRPr="00206ACB">
        <w:rPr>
          <w:rStyle w:val="marginnote"/>
          <w:rFonts w:cstheme="minorHAnsi"/>
          <w:color w:val="111111"/>
          <w:szCs w:val="26"/>
        </w:rPr>
        <w:t>Shigeru</w:t>
      </w:r>
      <w:r w:rsidR="00AC466E" w:rsidRPr="00206ACB">
        <w:rPr>
          <w:rStyle w:val="marginnote"/>
          <w:rFonts w:cstheme="minorHAnsi"/>
          <w:color w:val="111111"/>
          <w:szCs w:val="26"/>
        </w:rPr>
        <w:t xml:space="preserve"> </w:t>
      </w:r>
      <w:r w:rsidRPr="00206ACB">
        <w:rPr>
          <w:rStyle w:val="marginnote"/>
          <w:rFonts w:cstheme="minorHAnsi"/>
          <w:color w:val="111111"/>
          <w:szCs w:val="26"/>
        </w:rPr>
        <w:t>Miyamoto,</w:t>
      </w:r>
      <w:r w:rsidR="00AC466E" w:rsidRPr="00206ACB">
        <w:rPr>
          <w:rStyle w:val="marginnote"/>
          <w:rFonts w:cstheme="minorHAnsi"/>
          <w:color w:val="111111"/>
          <w:szCs w:val="26"/>
        </w:rPr>
        <w:t xml:space="preserve"> </w:t>
      </w:r>
      <w:r w:rsidRPr="00206ACB">
        <w:rPr>
          <w:rStyle w:val="marginnote"/>
          <w:rFonts w:cstheme="minorHAnsi"/>
          <w:color w:val="111111"/>
          <w:szCs w:val="26"/>
        </w:rPr>
        <w:t>at</w:t>
      </w:r>
      <w:r w:rsidR="00AC466E" w:rsidRPr="00206ACB">
        <w:rPr>
          <w:rStyle w:val="marginnote"/>
          <w:rFonts w:cstheme="minorHAnsi"/>
          <w:color w:val="111111"/>
          <w:szCs w:val="26"/>
        </w:rPr>
        <w:t xml:space="preserve"> </w:t>
      </w:r>
      <w:r w:rsidRPr="00206ACB">
        <w:rPr>
          <w:rStyle w:val="marginnote"/>
          <w:rFonts w:cstheme="minorHAnsi"/>
          <w:color w:val="111111"/>
          <w:szCs w:val="26"/>
        </w:rPr>
        <w:t>E3</w:t>
      </w:r>
      <w:r w:rsidR="00AC466E" w:rsidRPr="00206ACB">
        <w:rPr>
          <w:rStyle w:val="marginnote"/>
          <w:rFonts w:cstheme="minorHAnsi"/>
          <w:color w:val="111111"/>
          <w:szCs w:val="26"/>
        </w:rPr>
        <w:t xml:space="preserve"> </w:t>
      </w:r>
      <w:r w:rsidRPr="00206ACB">
        <w:rPr>
          <w:rStyle w:val="marginnote"/>
          <w:rFonts w:cstheme="minorHAnsi"/>
          <w:color w:val="111111"/>
          <w:szCs w:val="26"/>
        </w:rPr>
        <w:t>2013.</w:t>
      </w:r>
    </w:p>
    <w:p w14:paraId="2FCA2E4C" w14:textId="24B3E6CA" w:rsidR="00A1386C" w:rsidRPr="00206ACB" w:rsidRDefault="00854E92" w:rsidP="00861D65">
      <w:pPr>
        <w:ind w:firstLine="0"/>
        <w:jc w:val="center"/>
        <w:rPr>
          <w:rStyle w:val="marginnote"/>
          <w:rFonts w:cstheme="minorHAnsi"/>
          <w:color w:val="111111"/>
          <w:szCs w:val="26"/>
        </w:rPr>
      </w:pPr>
      <w:r w:rsidRPr="00206ACB">
        <w:rPr>
          <w:rStyle w:val="marginnote"/>
          <w:rFonts w:cstheme="minorHAnsi"/>
          <w:color w:val="111111"/>
          <w:szCs w:val="26"/>
        </w:rPr>
        <w:t>Photo</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r w:rsidRPr="00206ACB">
        <w:rPr>
          <w:rStyle w:val="marginnote"/>
          <w:rFonts w:cstheme="minorHAnsi"/>
          <w:color w:val="111111"/>
          <w:szCs w:val="26"/>
        </w:rPr>
        <w:t>Jan</w:t>
      </w:r>
      <w:r w:rsidR="00AC466E" w:rsidRPr="00206ACB">
        <w:rPr>
          <w:rStyle w:val="marginnote"/>
          <w:rFonts w:cstheme="minorHAnsi"/>
          <w:color w:val="111111"/>
          <w:szCs w:val="26"/>
        </w:rPr>
        <w:t xml:space="preserve"> </w:t>
      </w:r>
      <w:r w:rsidRPr="00206ACB">
        <w:rPr>
          <w:rStyle w:val="marginnote"/>
          <w:rFonts w:cstheme="minorHAnsi"/>
          <w:color w:val="111111"/>
          <w:szCs w:val="26"/>
        </w:rPr>
        <w:t>Graber,</w:t>
      </w:r>
      <w:r w:rsidR="00AC466E" w:rsidRPr="00206ACB">
        <w:rPr>
          <w:rStyle w:val="marginnote"/>
          <w:rFonts w:cstheme="minorHAnsi"/>
          <w:color w:val="111111"/>
          <w:szCs w:val="26"/>
        </w:rPr>
        <w:t xml:space="preserve"> </w:t>
      </w:r>
      <w:r w:rsidRPr="00206ACB">
        <w:rPr>
          <w:rStyle w:val="marginnote"/>
          <w:rFonts w:cstheme="minorHAnsi"/>
          <w:color w:val="111111"/>
          <w:szCs w:val="26"/>
        </w:rPr>
        <w:t>licensed</w:t>
      </w:r>
      <w:r w:rsidR="00AC466E" w:rsidRPr="00206ACB">
        <w:rPr>
          <w:rStyle w:val="marginnote"/>
          <w:rFonts w:cstheme="minorHAnsi"/>
          <w:color w:val="111111"/>
          <w:szCs w:val="26"/>
        </w:rPr>
        <w:t xml:space="preserve"> </w:t>
      </w:r>
      <w:r w:rsidRPr="00206ACB">
        <w:rPr>
          <w:rStyle w:val="marginnote"/>
          <w:rFonts w:cstheme="minorHAnsi"/>
          <w:color w:val="111111"/>
          <w:szCs w:val="26"/>
        </w:rPr>
        <w:t>CC-BY-SA</w:t>
      </w:r>
      <w:r w:rsidR="00AC466E" w:rsidRPr="00206ACB">
        <w:rPr>
          <w:rStyle w:val="marginnote"/>
          <w:rFonts w:cstheme="minorHAnsi"/>
          <w:color w:val="111111"/>
          <w:szCs w:val="26"/>
        </w:rPr>
        <w:t xml:space="preserve"> </w:t>
      </w:r>
      <w:r w:rsidRPr="00206ACB">
        <w:rPr>
          <w:rStyle w:val="marginnote"/>
          <w:rFonts w:cstheme="minorHAnsi"/>
          <w:color w:val="111111"/>
          <w:szCs w:val="26"/>
        </w:rPr>
        <w:t>3.0</w:t>
      </w:r>
      <w:r w:rsidR="00AC466E" w:rsidRPr="00206ACB">
        <w:rPr>
          <w:rStyle w:val="marginnote"/>
          <w:rFonts w:cstheme="minorHAnsi"/>
          <w:color w:val="111111"/>
          <w:szCs w:val="26"/>
        </w:rPr>
        <w:t xml:space="preserve"> </w:t>
      </w:r>
      <w:r w:rsidRPr="00206ACB">
        <w:rPr>
          <w:rStyle w:val="marginnote"/>
          <w:rFonts w:cstheme="minorHAnsi"/>
          <w:color w:val="111111"/>
          <w:szCs w:val="26"/>
        </w:rPr>
        <w:t>de.</w:t>
      </w:r>
    </w:p>
    <w:p w14:paraId="35243CC7" w14:textId="32B9B2E0" w:rsidR="00457802" w:rsidRPr="00206ACB" w:rsidRDefault="00854E92" w:rsidP="00BF4270">
      <w:r w:rsidRPr="00206ACB">
        <w:t>Miyamoto</w:t>
      </w:r>
      <w:r w:rsidR="00AC466E" w:rsidRPr="00206ACB">
        <w:t xml:space="preserve"> </w:t>
      </w:r>
      <w:r w:rsidRPr="00206ACB">
        <w:t>created</w:t>
      </w:r>
      <w:r w:rsidR="00AC466E" w:rsidRPr="00206ACB">
        <w:t xml:space="preserve"> </w:t>
      </w:r>
      <w:r w:rsidRPr="00206ACB">
        <w:t>a</w:t>
      </w:r>
      <w:r w:rsidR="00AC466E" w:rsidRPr="00206ACB">
        <w:t xml:space="preserve"> </w:t>
      </w:r>
      <w:r w:rsidRPr="00206ACB">
        <w:t>game</w:t>
      </w:r>
      <w:r w:rsidR="00AC466E" w:rsidRPr="00206ACB">
        <w:t xml:space="preserve"> </w:t>
      </w:r>
      <w:r w:rsidRPr="00206ACB">
        <w:t>that</w:t>
      </w:r>
      <w:r w:rsidR="00AC466E" w:rsidRPr="00206ACB">
        <w:t xml:space="preserve"> </w:t>
      </w:r>
      <w:r w:rsidRPr="00206ACB">
        <w:t>featured</w:t>
      </w:r>
      <w:r w:rsidR="00AC466E" w:rsidRPr="00206ACB">
        <w:t xml:space="preserve"> </w:t>
      </w:r>
      <w:r w:rsidRPr="00206ACB">
        <w:t>a</w:t>
      </w:r>
      <w:r w:rsidR="00AC466E" w:rsidRPr="00206ACB">
        <w:t xml:space="preserve"> </w:t>
      </w:r>
      <w:r w:rsidRPr="00206ACB">
        <w:t>fearless</w:t>
      </w:r>
      <w:r w:rsidR="00AC466E" w:rsidRPr="00206ACB">
        <w:t xml:space="preserve"> </w:t>
      </w:r>
      <w:r w:rsidRPr="00206ACB">
        <w:t>carpenter</w:t>
      </w:r>
      <w:r w:rsidR="00AC466E" w:rsidRPr="00206ACB">
        <w:t xml:space="preserve"> </w:t>
      </w:r>
      <w:r w:rsidRPr="00206ACB">
        <w:t>whose</w:t>
      </w:r>
      <w:r w:rsidR="00AC466E" w:rsidRPr="00206ACB">
        <w:t xml:space="preserve"> </w:t>
      </w:r>
      <w:r w:rsidRPr="00206ACB">
        <w:t>girlfriend</w:t>
      </w:r>
      <w:r w:rsidR="00AC466E" w:rsidRPr="00206ACB">
        <w:t xml:space="preserve"> </w:t>
      </w:r>
      <w:r w:rsidRPr="00206ACB">
        <w:t>had</w:t>
      </w:r>
      <w:r w:rsidR="00AC466E" w:rsidRPr="00206ACB">
        <w:t xml:space="preserve"> </w:t>
      </w:r>
      <w:r w:rsidRPr="00206ACB">
        <w:t>been</w:t>
      </w:r>
      <w:r w:rsidR="00AC466E" w:rsidRPr="00206ACB">
        <w:t xml:space="preserve"> </w:t>
      </w:r>
      <w:r w:rsidRPr="00206ACB">
        <w:t>captured</w:t>
      </w:r>
      <w:r w:rsidR="00AC466E" w:rsidRPr="00206ACB">
        <w:t xml:space="preserve"> </w:t>
      </w:r>
      <w:r w:rsidRPr="00206ACB">
        <w:t>by</w:t>
      </w:r>
      <w:r w:rsidR="00AC466E" w:rsidRPr="00206ACB">
        <w:t xml:space="preserve"> </w:t>
      </w:r>
      <w:r w:rsidRPr="00206ACB">
        <w:t>a</w:t>
      </w:r>
      <w:r w:rsidR="00AC466E" w:rsidRPr="00206ACB">
        <w:t xml:space="preserve"> </w:t>
      </w:r>
      <w:r w:rsidRPr="00206ACB">
        <w:t>large</w:t>
      </w:r>
      <w:r w:rsidR="00AC466E" w:rsidRPr="00206ACB">
        <w:t xml:space="preserve"> </w:t>
      </w:r>
      <w:r w:rsidRPr="00206ACB">
        <w:t>ape.</w:t>
      </w:r>
      <w:r w:rsidR="00AC466E" w:rsidRPr="00206ACB">
        <w:t xml:space="preserve"> </w:t>
      </w:r>
      <w:r w:rsidRPr="00206ACB">
        <w:t>His</w:t>
      </w:r>
      <w:r w:rsidR="00AC466E" w:rsidRPr="00206ACB">
        <w:t xml:space="preserve"> </w:t>
      </w:r>
      <w:r w:rsidRPr="00206ACB">
        <w:t>inspirations</w:t>
      </w:r>
      <w:r w:rsidR="00AC466E" w:rsidRPr="00206ACB">
        <w:t xml:space="preserve"> </w:t>
      </w:r>
      <w:r w:rsidRPr="00206ACB">
        <w:t>included</w:t>
      </w:r>
      <w:r w:rsidR="00AC466E" w:rsidRPr="00206ACB">
        <w:t xml:space="preserve"> </w:t>
      </w:r>
      <w:r w:rsidRPr="00206ACB">
        <w:t>the</w:t>
      </w:r>
      <w:r w:rsidR="00AC466E" w:rsidRPr="00206ACB">
        <w:t xml:space="preserve"> </w:t>
      </w:r>
      <w:r w:rsidRPr="00206ACB">
        <w:t>comic</w:t>
      </w:r>
      <w:r w:rsidR="00AC466E" w:rsidRPr="00206ACB">
        <w:t xml:space="preserve"> </w:t>
      </w:r>
      <w:r w:rsidRPr="00206ACB">
        <w:t>strip</w:t>
      </w:r>
      <w:r w:rsidR="00AC466E" w:rsidRPr="00206ACB">
        <w:t xml:space="preserve"> </w:t>
      </w:r>
      <w:r w:rsidRPr="00206ACB">
        <w:t>Popeye</w:t>
      </w:r>
      <w:r w:rsidR="00AC466E" w:rsidRPr="00206ACB">
        <w:t xml:space="preserve"> </w:t>
      </w:r>
      <w:r w:rsidRPr="00206ACB">
        <w:t>and</w:t>
      </w:r>
      <w:r w:rsidR="00AC466E" w:rsidRPr="00206ACB">
        <w:t xml:space="preserve"> </w:t>
      </w:r>
      <w:r w:rsidRPr="00206ACB">
        <w:t>the</w:t>
      </w:r>
      <w:r w:rsidR="00AC466E" w:rsidRPr="00206ACB">
        <w:t xml:space="preserve"> </w:t>
      </w:r>
      <w:r w:rsidRPr="00206ACB">
        <w:t>classic</w:t>
      </w:r>
      <w:r w:rsidR="00AC466E" w:rsidRPr="00206ACB">
        <w:t xml:space="preserve"> </w:t>
      </w:r>
      <w:r w:rsidRPr="00206ACB">
        <w:t>film</w:t>
      </w:r>
      <w:r w:rsidR="00AC466E" w:rsidRPr="00206ACB">
        <w:t xml:space="preserve"> </w:t>
      </w:r>
      <w:r w:rsidRPr="00206ACB">
        <w:t>King</w:t>
      </w:r>
      <w:r w:rsidR="00AC466E" w:rsidRPr="00206ACB">
        <w:t xml:space="preserve"> </w:t>
      </w:r>
      <w:r w:rsidRPr="00206ACB">
        <w:t>Kong.</w:t>
      </w:r>
      <w:r w:rsidR="00AC466E" w:rsidRPr="00206ACB">
        <w:t xml:space="preserve"> </w:t>
      </w:r>
      <w:r w:rsidRPr="00206ACB">
        <w:t>The</w:t>
      </w:r>
      <w:r w:rsidR="00AC466E" w:rsidRPr="00206ACB">
        <w:t xml:space="preserve"> </w:t>
      </w:r>
      <w:r w:rsidRPr="00206ACB">
        <w:t>result</w:t>
      </w:r>
      <w:r w:rsidR="00AC466E" w:rsidRPr="00206ACB">
        <w:t xml:space="preserve"> </w:t>
      </w:r>
      <w:r w:rsidRPr="00206ACB">
        <w:t>was</w:t>
      </w:r>
      <w:r w:rsidR="00AC466E" w:rsidRPr="00206ACB">
        <w:t xml:space="preserve"> </w:t>
      </w:r>
      <w:r w:rsidRPr="00206ACB">
        <w:rPr>
          <w:rStyle w:val="Emphasis"/>
          <w:rFonts w:cstheme="minorHAnsi"/>
          <w:color w:val="111111"/>
          <w:szCs w:val="26"/>
        </w:rPr>
        <w:t>Donkey</w:t>
      </w:r>
      <w:r w:rsidR="00AC466E" w:rsidRPr="00206ACB">
        <w:rPr>
          <w:rStyle w:val="Emphasis"/>
          <w:rFonts w:cstheme="minorHAnsi"/>
          <w:color w:val="111111"/>
          <w:szCs w:val="26"/>
        </w:rPr>
        <w:t xml:space="preserve"> </w:t>
      </w:r>
      <w:r w:rsidRPr="00206ACB">
        <w:rPr>
          <w:rStyle w:val="Emphasis"/>
          <w:rFonts w:cstheme="minorHAnsi"/>
          <w:color w:val="111111"/>
          <w:szCs w:val="26"/>
        </w:rPr>
        <w:t>Kong</w:t>
      </w:r>
      <w:r w:rsidRPr="00206ACB">
        <w:t>.</w:t>
      </w:r>
      <w:r w:rsidR="00AC466E" w:rsidRPr="00206ACB">
        <w:t xml:space="preserve"> </w:t>
      </w:r>
      <w:r w:rsidR="00457802" w:rsidRPr="00206ACB">
        <w:t>To</w:t>
      </w:r>
      <w:r w:rsidR="00AC466E" w:rsidRPr="00206ACB">
        <w:t xml:space="preserve"> </w:t>
      </w:r>
      <w:r w:rsidR="00457802" w:rsidRPr="00206ACB">
        <w:t>make</w:t>
      </w:r>
      <w:r w:rsidR="00AC466E" w:rsidRPr="00206ACB">
        <w:t xml:space="preserve"> </w:t>
      </w:r>
      <w:r w:rsidR="00457802" w:rsidRPr="00206ACB">
        <w:t>the</w:t>
      </w:r>
      <w:r w:rsidR="00AC466E" w:rsidRPr="00206ACB">
        <w:t xml:space="preserve"> </w:t>
      </w:r>
      <w:r w:rsidR="00457802" w:rsidRPr="00206ACB">
        <w:t>game</w:t>
      </w:r>
      <w:r w:rsidR="00AC466E" w:rsidRPr="00206ACB">
        <w:t xml:space="preserve"> </w:t>
      </w:r>
      <w:r w:rsidR="00457802" w:rsidRPr="00206ACB">
        <w:t>more</w:t>
      </w:r>
      <w:r w:rsidR="00AC466E" w:rsidRPr="00206ACB">
        <w:t xml:space="preserve"> </w:t>
      </w:r>
      <w:r w:rsidR="00457802" w:rsidRPr="00206ACB">
        <w:t>“American”,</w:t>
      </w:r>
      <w:r w:rsidR="00AC466E" w:rsidRPr="00206ACB">
        <w:t xml:space="preserve"> </w:t>
      </w:r>
      <w:r w:rsidR="00457802" w:rsidRPr="00206ACB">
        <w:t>Nintendo</w:t>
      </w:r>
      <w:r w:rsidR="00AC466E" w:rsidRPr="00206ACB">
        <w:t xml:space="preserve"> </w:t>
      </w:r>
      <w:r w:rsidR="00457802" w:rsidRPr="00206ACB">
        <w:t>of</w:t>
      </w:r>
      <w:r w:rsidR="00AC466E" w:rsidRPr="00206ACB">
        <w:t xml:space="preserve"> </w:t>
      </w:r>
      <w:r w:rsidR="00457802" w:rsidRPr="00206ACB">
        <w:t>America</w:t>
      </w:r>
      <w:r w:rsidR="00AC466E" w:rsidRPr="00206ACB">
        <w:t xml:space="preserve"> </w:t>
      </w:r>
      <w:r w:rsidR="00457802" w:rsidRPr="00206ACB">
        <w:t>named</w:t>
      </w:r>
      <w:r w:rsidR="00AC466E" w:rsidRPr="00206ACB">
        <w:t xml:space="preserve"> </w:t>
      </w:r>
      <w:r w:rsidR="00457802" w:rsidRPr="00206ACB">
        <w:t>the</w:t>
      </w:r>
      <w:r w:rsidR="00AC466E" w:rsidRPr="00206ACB">
        <w:t xml:space="preserve"> </w:t>
      </w:r>
      <w:r w:rsidR="00457802" w:rsidRPr="00206ACB">
        <w:t>hero</w:t>
      </w:r>
      <w:r w:rsidR="00AC466E" w:rsidRPr="00206ACB">
        <w:t xml:space="preserve"> </w:t>
      </w:r>
      <w:r w:rsidR="00457802" w:rsidRPr="00206ACB">
        <w:t>“Mario”</w:t>
      </w:r>
      <w:r w:rsidR="00AC466E" w:rsidRPr="00206ACB">
        <w:t xml:space="preserve"> </w:t>
      </w:r>
      <w:r w:rsidR="00457802" w:rsidRPr="00206ACB">
        <w:t>(after</w:t>
      </w:r>
      <w:r w:rsidR="00AC466E" w:rsidRPr="00206ACB">
        <w:t xml:space="preserve"> </w:t>
      </w:r>
      <w:r w:rsidR="00457802" w:rsidRPr="00206ACB">
        <w:t>warehouse</w:t>
      </w:r>
      <w:r w:rsidR="00AC466E" w:rsidRPr="00206ACB">
        <w:t xml:space="preserve"> </w:t>
      </w:r>
      <w:r w:rsidR="00457802" w:rsidRPr="00206ACB">
        <w:t>landlord</w:t>
      </w:r>
      <w:r w:rsidR="00AC466E" w:rsidRPr="00206ACB">
        <w:t xml:space="preserve"> </w:t>
      </w:r>
      <w:r w:rsidR="00457802" w:rsidRPr="00206ACB">
        <w:t>Mario</w:t>
      </w:r>
      <w:r w:rsidR="00AC466E" w:rsidRPr="00206ACB">
        <w:t xml:space="preserve"> </w:t>
      </w:r>
      <w:r w:rsidR="00457802" w:rsidRPr="00206ACB">
        <w:t>Segale),</w:t>
      </w:r>
      <w:r w:rsidR="00AC466E" w:rsidRPr="00206ACB">
        <w:t xml:space="preserve"> </w:t>
      </w:r>
      <w:r w:rsidR="00457802" w:rsidRPr="00206ACB">
        <w:t>and</w:t>
      </w:r>
      <w:r w:rsidR="00AC466E" w:rsidRPr="00206ACB">
        <w:t xml:space="preserve"> </w:t>
      </w:r>
      <w:r w:rsidR="00457802" w:rsidRPr="00206ACB">
        <w:t>named</w:t>
      </w:r>
      <w:r w:rsidR="00AC466E" w:rsidRPr="00206ACB">
        <w:t xml:space="preserve"> </w:t>
      </w:r>
      <w:r w:rsidR="00457802" w:rsidRPr="00206ACB">
        <w:t>the</w:t>
      </w:r>
      <w:r w:rsidR="00AC466E" w:rsidRPr="00206ACB">
        <w:t xml:space="preserve"> </w:t>
      </w:r>
      <w:r w:rsidR="00457802" w:rsidRPr="00206ACB">
        <w:t>hero's</w:t>
      </w:r>
      <w:r w:rsidR="00AC466E" w:rsidRPr="00206ACB">
        <w:t xml:space="preserve"> </w:t>
      </w:r>
      <w:r w:rsidR="00457802" w:rsidRPr="00206ACB">
        <w:t>girlfriend</w:t>
      </w:r>
      <w:r w:rsidR="00AC466E" w:rsidRPr="00206ACB">
        <w:t xml:space="preserve"> </w:t>
      </w:r>
      <w:r w:rsidR="00457802" w:rsidRPr="00206ACB">
        <w:t>“Pauline”.</w:t>
      </w:r>
      <w:r w:rsidR="00AC466E" w:rsidRPr="00206ACB">
        <w:t xml:space="preserve"> </w:t>
      </w:r>
      <w:r w:rsidR="00457802" w:rsidRPr="00206ACB">
        <w:t>Donkey</w:t>
      </w:r>
      <w:r w:rsidR="00AC466E" w:rsidRPr="00206ACB">
        <w:t xml:space="preserve"> </w:t>
      </w:r>
      <w:r w:rsidR="00457802" w:rsidRPr="00206ACB">
        <w:t>Kong</w:t>
      </w:r>
      <w:r w:rsidR="00AC466E" w:rsidRPr="00206ACB">
        <w:t xml:space="preserve"> </w:t>
      </w:r>
      <w:r w:rsidR="00457802" w:rsidRPr="00206ACB">
        <w:t>was</w:t>
      </w:r>
      <w:r w:rsidR="00AC466E" w:rsidRPr="00206ACB">
        <w:t xml:space="preserve"> </w:t>
      </w:r>
      <w:r w:rsidR="00457802" w:rsidRPr="00206ACB">
        <w:t>enormously</w:t>
      </w:r>
      <w:r w:rsidR="00AC466E" w:rsidRPr="00206ACB">
        <w:t xml:space="preserve"> </w:t>
      </w:r>
      <w:r w:rsidR="00457802" w:rsidRPr="00206ACB">
        <w:t>popular,</w:t>
      </w:r>
      <w:r w:rsidR="00AC466E" w:rsidRPr="00206ACB">
        <w:t xml:space="preserve"> </w:t>
      </w:r>
      <w:r w:rsidR="00457802" w:rsidRPr="00206ACB">
        <w:t>both</w:t>
      </w:r>
      <w:r w:rsidR="00AC466E" w:rsidRPr="00206ACB">
        <w:t xml:space="preserve"> </w:t>
      </w:r>
      <w:r w:rsidR="00457802" w:rsidRPr="00206ACB">
        <w:t>in</w:t>
      </w:r>
      <w:r w:rsidR="00AC466E" w:rsidRPr="00206ACB">
        <w:t xml:space="preserve"> </w:t>
      </w:r>
      <w:r w:rsidR="00457802" w:rsidRPr="00206ACB">
        <w:t>the</w:t>
      </w:r>
      <w:r w:rsidR="00AC466E" w:rsidRPr="00206ACB">
        <w:t xml:space="preserve"> </w:t>
      </w:r>
      <w:r w:rsidR="00457802" w:rsidRPr="00206ACB">
        <w:t>U.S.</w:t>
      </w:r>
      <w:r w:rsidR="00AC466E" w:rsidRPr="00206ACB">
        <w:t xml:space="preserve"> </w:t>
      </w:r>
      <w:r w:rsidR="00457802" w:rsidRPr="00206ACB">
        <w:t>and</w:t>
      </w:r>
      <w:r w:rsidR="00AC466E" w:rsidRPr="00206ACB">
        <w:t xml:space="preserve"> </w:t>
      </w:r>
      <w:r w:rsidR="00457802" w:rsidRPr="00206ACB">
        <w:t>Japan,</w:t>
      </w:r>
      <w:r w:rsidR="00AC466E" w:rsidRPr="00206ACB">
        <w:t xml:space="preserve"> </w:t>
      </w:r>
      <w:r w:rsidR="00457802" w:rsidRPr="00206ACB">
        <w:t>and</w:t>
      </w:r>
      <w:r w:rsidR="00AC466E" w:rsidRPr="00206ACB">
        <w:t xml:space="preserve"> </w:t>
      </w:r>
      <w:r w:rsidR="00457802" w:rsidRPr="00206ACB">
        <w:t>it</w:t>
      </w:r>
      <w:r w:rsidR="00AC466E" w:rsidRPr="00206ACB">
        <w:t xml:space="preserve"> </w:t>
      </w:r>
      <w:r w:rsidR="00457802" w:rsidRPr="00206ACB">
        <w:t>set</w:t>
      </w:r>
      <w:r w:rsidR="00AC466E" w:rsidRPr="00206ACB">
        <w:t xml:space="preserve"> </w:t>
      </w:r>
      <w:r w:rsidR="00457802" w:rsidRPr="00206ACB">
        <w:t>up</w:t>
      </w:r>
      <w:r w:rsidR="00AC466E" w:rsidRPr="00206ACB">
        <w:t xml:space="preserve"> </w:t>
      </w:r>
      <w:r w:rsidR="00457802" w:rsidRPr="00206ACB">
        <w:t>Nintendo</w:t>
      </w:r>
      <w:r w:rsidR="00AC466E" w:rsidRPr="00206ACB">
        <w:t xml:space="preserve"> </w:t>
      </w:r>
      <w:r w:rsidR="00457802" w:rsidRPr="00206ACB">
        <w:t>as</w:t>
      </w:r>
      <w:r w:rsidR="00AC466E" w:rsidRPr="00206ACB">
        <w:t xml:space="preserve"> </w:t>
      </w:r>
      <w:r w:rsidR="00457802" w:rsidRPr="00206ACB">
        <w:t>an</w:t>
      </w:r>
      <w:r w:rsidR="00AC466E" w:rsidRPr="00206ACB">
        <w:t xml:space="preserve"> </w:t>
      </w:r>
      <w:r w:rsidR="00457802" w:rsidRPr="00206ACB">
        <w:t>arcade</w:t>
      </w:r>
      <w:r w:rsidR="00AC466E" w:rsidRPr="00206ACB">
        <w:t xml:space="preserve"> </w:t>
      </w:r>
      <w:r w:rsidR="00457802" w:rsidRPr="00206ACB">
        <w:t>powerhouse.</w:t>
      </w:r>
    </w:p>
    <w:p w14:paraId="57449D3E" w14:textId="4F822BDA" w:rsidR="001A4D1F" w:rsidRPr="00206ACB" w:rsidRDefault="00A255CB" w:rsidP="00861D65">
      <w:pPr>
        <w:ind w:firstLine="0"/>
        <w:jc w:val="center"/>
        <w:rPr>
          <w:rStyle w:val="Emphasis"/>
          <w:rFonts w:cstheme="minorHAnsi"/>
          <w:color w:val="111111"/>
          <w:szCs w:val="26"/>
        </w:rPr>
      </w:pPr>
      <w:r>
        <w:rPr>
          <w:rStyle w:val="Emphasis"/>
          <w:rFonts w:cstheme="minorHAnsi"/>
          <w:noProof/>
          <w:color w:val="111111"/>
          <w:szCs w:val="26"/>
        </w:rPr>
        <w:lastRenderedPageBreak/>
        <w:drawing>
          <wp:inline distT="0" distB="0" distL="0" distR="0" wp14:anchorId="3966E50D" wp14:editId="4FD92E73">
            <wp:extent cx="2133600" cy="2438400"/>
            <wp:effectExtent l="0" t="0" r="0" b="0"/>
            <wp:docPr id="18556810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600" cy="2438400"/>
                    </a:xfrm>
                    <a:prstGeom prst="rect">
                      <a:avLst/>
                    </a:prstGeom>
                    <a:noFill/>
                  </pic:spPr>
                </pic:pic>
              </a:graphicData>
            </a:graphic>
          </wp:inline>
        </w:drawing>
      </w:r>
    </w:p>
    <w:p w14:paraId="32189C2F" w14:textId="178C61DB" w:rsidR="00854E92" w:rsidRPr="00206ACB" w:rsidRDefault="00854E92" w:rsidP="00861D65">
      <w:pPr>
        <w:ind w:firstLine="0"/>
        <w:jc w:val="center"/>
        <w:rPr>
          <w:rFonts w:cstheme="minorHAnsi"/>
          <w:szCs w:val="26"/>
        </w:rPr>
      </w:pPr>
      <w:r w:rsidRPr="00206ACB">
        <w:rPr>
          <w:rStyle w:val="Emphasis"/>
          <w:rFonts w:cstheme="minorHAnsi"/>
          <w:color w:val="111111"/>
          <w:szCs w:val="26"/>
        </w:rPr>
        <w:t>Donkey</w:t>
      </w:r>
      <w:r w:rsidR="00AC466E" w:rsidRPr="00206ACB">
        <w:rPr>
          <w:rStyle w:val="Emphasis"/>
          <w:rFonts w:cstheme="minorHAnsi"/>
          <w:color w:val="111111"/>
          <w:szCs w:val="26"/>
        </w:rPr>
        <w:t xml:space="preserve"> </w:t>
      </w:r>
      <w:r w:rsidRPr="00206ACB">
        <w:rPr>
          <w:rStyle w:val="Emphasis"/>
          <w:rFonts w:cstheme="minorHAnsi"/>
          <w:color w:val="111111"/>
          <w:szCs w:val="26"/>
        </w:rPr>
        <w:t>Kong</w:t>
      </w:r>
      <w:r w:rsidRPr="00206ACB">
        <w:rPr>
          <w:rStyle w:val="marginnote"/>
          <w:rFonts w:cstheme="minorHAnsi"/>
          <w:color w:val="111111"/>
          <w:szCs w:val="26"/>
        </w:rPr>
        <w:t>.</w:t>
      </w:r>
    </w:p>
    <w:p w14:paraId="752C7569" w14:textId="594A3C4A" w:rsidR="00854E92" w:rsidRPr="00206ACB" w:rsidRDefault="00854E92" w:rsidP="00E56CEB">
      <w:pPr>
        <w:pStyle w:val="Heading3"/>
        <w:rPr>
          <w:rFonts w:cstheme="minorHAnsi"/>
        </w:rPr>
      </w:pPr>
      <w:bookmarkStart w:id="9" w:name="_Toc168434186"/>
      <w:bookmarkStart w:id="10" w:name="_Toc168542697"/>
      <w:r w:rsidRPr="00206ACB">
        <w:rPr>
          <w:rFonts w:cstheme="minorHAnsi"/>
        </w:rPr>
        <w:t>The</w:t>
      </w:r>
      <w:r w:rsidR="00AC466E" w:rsidRPr="00206ACB">
        <w:rPr>
          <w:rFonts w:cstheme="minorHAnsi"/>
        </w:rPr>
        <w:t xml:space="preserve"> </w:t>
      </w:r>
      <w:r w:rsidRPr="00206ACB">
        <w:rPr>
          <w:rFonts w:cstheme="minorHAnsi"/>
        </w:rPr>
        <w:t>Home</w:t>
      </w:r>
      <w:r w:rsidR="00AC466E" w:rsidRPr="00206ACB">
        <w:rPr>
          <w:rFonts w:cstheme="minorHAnsi"/>
        </w:rPr>
        <w:t xml:space="preserve"> </w:t>
      </w:r>
      <w:r w:rsidRPr="00206ACB">
        <w:rPr>
          <w:rFonts w:cstheme="minorHAnsi"/>
        </w:rPr>
        <w:t>Market</w:t>
      </w:r>
      <w:bookmarkEnd w:id="9"/>
      <w:bookmarkEnd w:id="10"/>
    </w:p>
    <w:p w14:paraId="45A14224" w14:textId="0B851CB2" w:rsidR="00854E92" w:rsidRPr="00206ACB" w:rsidRDefault="00854E92" w:rsidP="00BF4270">
      <w:r w:rsidRPr="00206ACB">
        <w:t>The</w:t>
      </w:r>
      <w:r w:rsidR="00AC466E" w:rsidRPr="00206ACB">
        <w:t xml:space="preserve"> </w:t>
      </w:r>
      <w:r w:rsidRPr="00206ACB">
        <w:t>success</w:t>
      </w:r>
      <w:r w:rsidR="00AC466E" w:rsidRPr="00206ACB">
        <w:t xml:space="preserve"> </w:t>
      </w:r>
      <w:r w:rsidRPr="00206ACB">
        <w:t>of</w:t>
      </w:r>
      <w:r w:rsidR="00AC466E" w:rsidRPr="00206ACB">
        <w:t xml:space="preserve"> </w:t>
      </w:r>
      <w:r w:rsidRPr="00206ACB">
        <w:t>the</w:t>
      </w:r>
      <w:r w:rsidR="00AC466E" w:rsidRPr="00206ACB">
        <w:t xml:space="preserve"> </w:t>
      </w:r>
      <w:r w:rsidRPr="00206ACB">
        <w:t>Radar-Scope-to-Donkey-Kong</w:t>
      </w:r>
      <w:r w:rsidR="00AC466E" w:rsidRPr="00206ACB">
        <w:t xml:space="preserve"> </w:t>
      </w:r>
      <w:r w:rsidRPr="00206ACB">
        <w:t>conversion</w:t>
      </w:r>
      <w:r w:rsidR="00AC466E" w:rsidRPr="00206ACB">
        <w:t xml:space="preserve"> </w:t>
      </w:r>
      <w:r w:rsidRPr="00206ACB">
        <w:t>project</w:t>
      </w:r>
      <w:r w:rsidR="00AC466E" w:rsidRPr="00206ACB">
        <w:t xml:space="preserve"> </w:t>
      </w:r>
      <w:r w:rsidRPr="00206ACB">
        <w:t>also</w:t>
      </w:r>
      <w:r w:rsidR="00AC466E" w:rsidRPr="00206ACB">
        <w:t xml:space="preserve"> </w:t>
      </w:r>
      <w:r w:rsidRPr="00206ACB">
        <w:t>led</w:t>
      </w:r>
      <w:r w:rsidR="00AC466E" w:rsidRPr="00206ACB">
        <w:t xml:space="preserve"> </w:t>
      </w:r>
      <w:r w:rsidRPr="00206ACB">
        <w:t>to</w:t>
      </w:r>
      <w:r w:rsidR="00AC466E" w:rsidRPr="00206ACB">
        <w:t xml:space="preserve"> </w:t>
      </w:r>
      <w:r w:rsidRPr="00206ACB">
        <w:t>another</w:t>
      </w:r>
      <w:r w:rsidR="00AC466E" w:rsidRPr="00206ACB">
        <w:t xml:space="preserve"> </w:t>
      </w:r>
      <w:r w:rsidRPr="00206ACB">
        <w:t>great</w:t>
      </w:r>
      <w:r w:rsidR="00AC466E" w:rsidRPr="00206ACB">
        <w:t xml:space="preserve"> </w:t>
      </w:r>
      <w:r w:rsidRPr="00206ACB">
        <w:t>idea:</w:t>
      </w:r>
      <w:r w:rsidR="00AC466E" w:rsidRPr="00206ACB">
        <w:t xml:space="preserve"> </w:t>
      </w:r>
      <w:r w:rsidRPr="00206ACB">
        <w:t>a</w:t>
      </w:r>
      <w:r w:rsidR="00AC466E" w:rsidRPr="00206ACB">
        <w:t xml:space="preserve"> </w:t>
      </w:r>
      <w:r w:rsidRPr="00206ACB">
        <w:t>home</w:t>
      </w:r>
      <w:r w:rsidR="00AC466E" w:rsidRPr="00206ACB">
        <w:t xml:space="preserve"> </w:t>
      </w:r>
      <w:r w:rsidRPr="00206ACB">
        <w:t>system</w:t>
      </w:r>
      <w:r w:rsidR="00AC466E" w:rsidRPr="00206ACB">
        <w:t xml:space="preserve"> </w:t>
      </w:r>
      <w:r w:rsidRPr="00206ACB">
        <w:t>which,</w:t>
      </w:r>
      <w:r w:rsidR="00AC466E" w:rsidRPr="00206ACB">
        <w:t xml:space="preserve"> </w:t>
      </w:r>
      <w:r w:rsidRPr="00206ACB">
        <w:t>like</w:t>
      </w:r>
      <w:r w:rsidR="00AC466E" w:rsidRPr="00206ACB">
        <w:t xml:space="preserve"> </w:t>
      </w:r>
      <w:r w:rsidRPr="00206ACB">
        <w:t>a</w:t>
      </w:r>
      <w:r w:rsidR="00AC466E" w:rsidRPr="00206ACB">
        <w:t xml:space="preserve"> </w:t>
      </w:r>
      <w:r w:rsidRPr="00206ACB">
        <w:t>Radar</w:t>
      </w:r>
      <w:r w:rsidR="00AC466E" w:rsidRPr="00206ACB">
        <w:t xml:space="preserve"> </w:t>
      </w:r>
      <w:r w:rsidRPr="00206ACB">
        <w:t>Scope</w:t>
      </w:r>
      <w:r w:rsidR="00AC466E" w:rsidRPr="00206ACB">
        <w:t xml:space="preserve"> </w:t>
      </w:r>
      <w:r w:rsidRPr="00206ACB">
        <w:t>cabinet,</w:t>
      </w:r>
      <w:r w:rsidR="00AC466E" w:rsidRPr="00206ACB">
        <w:t xml:space="preserve"> </w:t>
      </w:r>
      <w:r w:rsidRPr="00206ACB">
        <w:t>could</w:t>
      </w:r>
      <w:r w:rsidR="00AC466E" w:rsidRPr="00206ACB">
        <w:t xml:space="preserve"> </w:t>
      </w:r>
      <w:r w:rsidRPr="00206ACB">
        <w:t>run</w:t>
      </w:r>
      <w:r w:rsidR="00AC466E" w:rsidRPr="00206ACB">
        <w:t xml:space="preserve"> </w:t>
      </w:r>
      <w:r w:rsidRPr="00206ACB">
        <w:t>different</w:t>
      </w:r>
      <w:r w:rsidR="00AC466E" w:rsidRPr="00206ACB">
        <w:t xml:space="preserve"> </w:t>
      </w:r>
      <w:r w:rsidRPr="00206ACB">
        <w:t>game</w:t>
      </w:r>
      <w:r w:rsidR="00AC466E" w:rsidRPr="00206ACB">
        <w:t xml:space="preserve"> </w:t>
      </w:r>
      <w:r w:rsidRPr="00206ACB">
        <w:t>software</w:t>
      </w:r>
      <w:r w:rsidR="00AC466E" w:rsidRPr="00206ACB">
        <w:t xml:space="preserve"> </w:t>
      </w:r>
      <w:r w:rsidRPr="00206ACB">
        <w:t>on</w:t>
      </w:r>
      <w:r w:rsidR="00AC466E" w:rsidRPr="00206ACB">
        <w:t xml:space="preserve"> </w:t>
      </w:r>
      <w:r w:rsidRPr="00206ACB">
        <w:t>the</w:t>
      </w:r>
      <w:r w:rsidR="00AC466E" w:rsidRPr="00206ACB">
        <w:t xml:space="preserve"> </w:t>
      </w:r>
      <w:r w:rsidRPr="00206ACB">
        <w:t>same</w:t>
      </w:r>
      <w:r w:rsidR="00AC466E" w:rsidRPr="00206ACB">
        <w:t xml:space="preserve"> </w:t>
      </w:r>
      <w:r w:rsidRPr="00206ACB">
        <w:t>hardware.</w:t>
      </w:r>
      <w:r w:rsidR="00AC466E" w:rsidRPr="00206ACB">
        <w:t xml:space="preserve"> </w:t>
      </w:r>
      <w:r w:rsidRPr="00206ACB">
        <w:t>Home</w:t>
      </w:r>
      <w:r w:rsidR="00AC466E" w:rsidRPr="00206ACB">
        <w:t xml:space="preserve"> </w:t>
      </w:r>
      <w:r w:rsidRPr="00206ACB">
        <w:t>video</w:t>
      </w:r>
      <w:r w:rsidR="00AC466E" w:rsidRPr="00206ACB">
        <w:t xml:space="preserve"> </w:t>
      </w:r>
      <w:r w:rsidRPr="00206ACB">
        <w:t>game</w:t>
      </w:r>
      <w:r w:rsidR="00AC466E" w:rsidRPr="00206ACB">
        <w:t xml:space="preserve"> </w:t>
      </w:r>
      <w:r w:rsidRPr="00206ACB">
        <w:t>systems</w:t>
      </w:r>
      <w:r w:rsidR="00AC466E" w:rsidRPr="00206ACB">
        <w:t xml:space="preserve"> </w:t>
      </w:r>
      <w:r w:rsidRPr="00206ACB">
        <w:t>up</w:t>
      </w:r>
      <w:r w:rsidR="00AC466E" w:rsidRPr="00206ACB">
        <w:t xml:space="preserve"> </w:t>
      </w:r>
      <w:r w:rsidRPr="00206ACB">
        <w:t>to</w:t>
      </w:r>
      <w:r w:rsidR="00AC466E" w:rsidRPr="00206ACB">
        <w:t xml:space="preserve"> </w:t>
      </w:r>
      <w:r w:rsidRPr="00206ACB">
        <w:t>this</w:t>
      </w:r>
      <w:r w:rsidR="00AC466E" w:rsidRPr="00206ACB">
        <w:t xml:space="preserve"> </w:t>
      </w:r>
      <w:r w:rsidRPr="00206ACB">
        <w:t>point</w:t>
      </w:r>
      <w:r w:rsidR="00AC466E" w:rsidRPr="00206ACB">
        <w:t xml:space="preserve"> </w:t>
      </w:r>
      <w:r w:rsidRPr="00206ACB">
        <w:t>had</w:t>
      </w:r>
      <w:r w:rsidR="00AC466E" w:rsidRPr="00206ACB">
        <w:t xml:space="preserve"> </w:t>
      </w:r>
      <w:r w:rsidRPr="00206ACB">
        <w:t>been</w:t>
      </w:r>
      <w:r w:rsidR="00AC466E" w:rsidRPr="00206ACB">
        <w:t xml:space="preserve"> </w:t>
      </w:r>
      <w:r w:rsidRPr="00206ACB">
        <w:t>single-use</w:t>
      </w:r>
      <w:r w:rsidR="00AC466E" w:rsidRPr="00206ACB">
        <w:t xml:space="preserve"> </w:t>
      </w:r>
      <w:r w:rsidRPr="00206ACB">
        <w:t>machines,</w:t>
      </w:r>
      <w:r w:rsidR="00AC466E" w:rsidRPr="00206ACB">
        <w:t xml:space="preserve"> </w:t>
      </w:r>
      <w:r w:rsidRPr="00206ACB">
        <w:t>often</w:t>
      </w:r>
      <w:r w:rsidR="00AC466E" w:rsidRPr="00206ACB">
        <w:t xml:space="preserve"> </w:t>
      </w:r>
      <w:r w:rsidRPr="00206ACB">
        <w:t>built</w:t>
      </w:r>
      <w:r w:rsidR="00AC466E" w:rsidRPr="00206ACB">
        <w:t xml:space="preserve"> </w:t>
      </w:r>
      <w:r w:rsidRPr="00206ACB">
        <w:t>to</w:t>
      </w:r>
      <w:r w:rsidR="00AC466E" w:rsidRPr="00206ACB">
        <w:t xml:space="preserve"> </w:t>
      </w:r>
      <w:r w:rsidRPr="00206ACB">
        <w:t>play</w:t>
      </w:r>
      <w:r w:rsidR="00AC466E" w:rsidRPr="00206ACB">
        <w:t xml:space="preserve"> </w:t>
      </w:r>
      <w:r w:rsidRPr="00206ACB">
        <w:t>just</w:t>
      </w:r>
      <w:r w:rsidR="00AC466E" w:rsidRPr="00206ACB">
        <w:t xml:space="preserve"> </w:t>
      </w:r>
      <w:r w:rsidRPr="00206ACB">
        <w:t>one</w:t>
      </w:r>
      <w:r w:rsidR="00AC466E" w:rsidRPr="00206ACB">
        <w:t xml:space="preserve"> </w:t>
      </w:r>
      <w:r w:rsidRPr="00206ACB">
        <w:t>game</w:t>
      </w:r>
      <w:r w:rsidR="00AC466E" w:rsidRPr="00206ACB">
        <w:t xml:space="preserve"> </w:t>
      </w:r>
      <w:r w:rsidRPr="00206ACB">
        <w:t>(potentially</w:t>
      </w:r>
      <w:r w:rsidR="00AC466E" w:rsidRPr="00206ACB">
        <w:t xml:space="preserve"> </w:t>
      </w:r>
      <w:r w:rsidRPr="00206ACB">
        <w:t>with</w:t>
      </w:r>
      <w:r w:rsidR="00AC466E" w:rsidRPr="00206ACB">
        <w:t xml:space="preserve"> </w:t>
      </w:r>
      <w:r w:rsidRPr="00206ACB">
        <w:t>variants</w:t>
      </w:r>
      <w:r w:rsidR="00AC466E" w:rsidRPr="00206ACB">
        <w:t xml:space="preserve"> </w:t>
      </w:r>
      <w:r w:rsidRPr="00206ACB">
        <w:t>on</w:t>
      </w:r>
      <w:r w:rsidR="00AC466E" w:rsidRPr="00206ACB">
        <w:t xml:space="preserve"> </w:t>
      </w:r>
      <w:r w:rsidRPr="00206ACB">
        <w:t>a</w:t>
      </w:r>
      <w:r w:rsidR="00AC466E" w:rsidRPr="00206ACB">
        <w:t xml:space="preserve"> </w:t>
      </w:r>
      <w:r w:rsidRPr="00206ACB">
        <w:t>theme).</w:t>
      </w:r>
      <w:r w:rsidR="00AC466E" w:rsidRPr="00206ACB">
        <w:t xml:space="preserve"> </w:t>
      </w:r>
      <w:r w:rsidRPr="00206ACB">
        <w:t>Nintendo's</w:t>
      </w:r>
      <w:r w:rsidR="00AC466E" w:rsidRPr="00206ACB">
        <w:t xml:space="preserve"> </w:t>
      </w:r>
      <w:r w:rsidRPr="00206ACB">
        <w:t>own</w:t>
      </w:r>
      <w:r w:rsidR="00AC466E" w:rsidRPr="00206ACB">
        <w:t xml:space="preserve"> </w:t>
      </w:r>
      <w:r w:rsidRPr="00206ACB">
        <w:t>Color</w:t>
      </w:r>
      <w:r w:rsidR="00AC466E" w:rsidRPr="00206ACB">
        <w:t xml:space="preserve"> </w:t>
      </w:r>
      <w:r w:rsidRPr="00206ACB">
        <w:t>TV-Game</w:t>
      </w:r>
      <w:r w:rsidR="00AC466E" w:rsidRPr="00206ACB">
        <w:t xml:space="preserve"> </w:t>
      </w:r>
      <w:r w:rsidRPr="00206ACB">
        <w:t>could</w:t>
      </w:r>
      <w:r w:rsidR="00AC466E" w:rsidRPr="00206ACB">
        <w:t xml:space="preserve"> </w:t>
      </w:r>
      <w:r w:rsidRPr="00206ACB">
        <w:t>play</w:t>
      </w:r>
      <w:r w:rsidR="00AC466E" w:rsidRPr="00206ACB">
        <w:t xml:space="preserve"> </w:t>
      </w:r>
      <w:r w:rsidRPr="00206ACB">
        <w:t>six</w:t>
      </w:r>
      <w:r w:rsidR="00AC466E" w:rsidRPr="00206ACB">
        <w:t xml:space="preserve"> </w:t>
      </w:r>
      <w:r w:rsidRPr="00206ACB">
        <w:t>or</w:t>
      </w:r>
      <w:r w:rsidR="00AC466E" w:rsidRPr="00206ACB">
        <w:t xml:space="preserve"> </w:t>
      </w:r>
      <w:r w:rsidRPr="00206ACB">
        <w:t>fifteen</w:t>
      </w:r>
      <w:r w:rsidR="00AC466E" w:rsidRPr="00206ACB">
        <w:t xml:space="preserve"> </w:t>
      </w:r>
      <w:r w:rsidRPr="00206ACB">
        <w:t>varieties</w:t>
      </w:r>
      <w:r w:rsidR="00AC466E" w:rsidRPr="00206ACB">
        <w:t xml:space="preserve"> </w:t>
      </w:r>
      <w:r w:rsidRPr="00206ACB">
        <w:t>of</w:t>
      </w:r>
      <w:r w:rsidR="00AC466E" w:rsidRPr="00206ACB">
        <w:t xml:space="preserve"> </w:t>
      </w:r>
      <w:r w:rsidRPr="00206ACB">
        <w:t>Pong,</w:t>
      </w:r>
      <w:r w:rsidR="00AC466E" w:rsidRPr="00206ACB">
        <w:t xml:space="preserve"> </w:t>
      </w:r>
      <w:r w:rsidRPr="00206ACB">
        <w:t>depending</w:t>
      </w:r>
      <w:r w:rsidR="00AC466E" w:rsidRPr="00206ACB">
        <w:t xml:space="preserve"> </w:t>
      </w:r>
      <w:r w:rsidRPr="00206ACB">
        <w:t>on</w:t>
      </w:r>
      <w:r w:rsidR="00AC466E" w:rsidRPr="00206ACB">
        <w:t xml:space="preserve"> </w:t>
      </w:r>
      <w:r w:rsidRPr="00206ACB">
        <w:t>which</w:t>
      </w:r>
      <w:r w:rsidR="00AC466E" w:rsidRPr="00206ACB">
        <w:t xml:space="preserve"> </w:t>
      </w:r>
      <w:r w:rsidRPr="00206ACB">
        <w:t>model</w:t>
      </w:r>
      <w:r w:rsidR="00AC466E" w:rsidRPr="00206ACB">
        <w:t xml:space="preserve"> </w:t>
      </w:r>
      <w:r w:rsidRPr="00206ACB">
        <w:t>the</w:t>
      </w:r>
      <w:r w:rsidR="00AC466E" w:rsidRPr="00206ACB">
        <w:t xml:space="preserve"> </w:t>
      </w:r>
      <w:r w:rsidRPr="00206ACB">
        <w:t>user</w:t>
      </w:r>
      <w:r w:rsidR="00AC466E" w:rsidRPr="00206ACB">
        <w:t xml:space="preserve"> </w:t>
      </w:r>
      <w:r w:rsidRPr="00206ACB">
        <w:t>purchased,</w:t>
      </w:r>
      <w:r w:rsidR="00AC466E" w:rsidRPr="00206ACB">
        <w:t xml:space="preserve"> </w:t>
      </w:r>
      <w:r w:rsidRPr="00206ACB">
        <w:t>but</w:t>
      </w:r>
      <w:r w:rsidR="00AC466E" w:rsidRPr="00206ACB">
        <w:t xml:space="preserve"> </w:t>
      </w:r>
      <w:r w:rsidRPr="00206ACB">
        <w:t>nothing</w:t>
      </w:r>
      <w:r w:rsidR="00AC466E" w:rsidRPr="00206ACB">
        <w:t xml:space="preserve"> </w:t>
      </w:r>
      <w:r w:rsidRPr="00206ACB">
        <w:t>else.</w:t>
      </w:r>
      <w:r w:rsidR="00AC466E" w:rsidRPr="00206ACB">
        <w:t xml:space="preserve"> </w:t>
      </w:r>
      <w:r w:rsidRPr="00206ACB">
        <w:t>The</w:t>
      </w:r>
      <w:r w:rsidR="00AC466E" w:rsidRPr="00206ACB">
        <w:t xml:space="preserve"> </w:t>
      </w:r>
      <w:r w:rsidRPr="00206ACB">
        <w:t>most</w:t>
      </w:r>
      <w:r w:rsidR="00AC466E" w:rsidRPr="00206ACB">
        <w:t xml:space="preserve"> </w:t>
      </w:r>
      <w:r w:rsidRPr="00206ACB">
        <w:t>versatile</w:t>
      </w:r>
      <w:r w:rsidR="00AC466E" w:rsidRPr="00206ACB">
        <w:t xml:space="preserve"> </w:t>
      </w:r>
      <w:r w:rsidRPr="00206ACB">
        <w:t>system</w:t>
      </w:r>
      <w:r w:rsidR="00AC466E" w:rsidRPr="00206ACB">
        <w:t xml:space="preserve"> </w:t>
      </w:r>
      <w:r w:rsidRPr="00206ACB">
        <w:t>of</w:t>
      </w:r>
      <w:r w:rsidR="00AC466E" w:rsidRPr="00206ACB">
        <w:t xml:space="preserve"> </w:t>
      </w:r>
      <w:r w:rsidRPr="00206ACB">
        <w:t>the</w:t>
      </w:r>
      <w:r w:rsidR="00AC466E" w:rsidRPr="00206ACB">
        <w:t xml:space="preserve"> </w:t>
      </w:r>
      <w:r w:rsidRPr="00206ACB">
        <w:t>era</w:t>
      </w:r>
      <w:r w:rsidR="00AC466E" w:rsidRPr="00206ACB">
        <w:t xml:space="preserve"> </w:t>
      </w:r>
      <w:r w:rsidRPr="00206ACB">
        <w:t>was</w:t>
      </w:r>
      <w:r w:rsidR="00AC466E" w:rsidRPr="00206ACB">
        <w:t xml:space="preserve"> </w:t>
      </w:r>
      <w:r w:rsidRPr="00206ACB">
        <w:t>the</w:t>
      </w:r>
      <w:r w:rsidR="00AC466E" w:rsidRPr="00206ACB">
        <w:t xml:space="preserve"> </w:t>
      </w:r>
      <w:r w:rsidRPr="00206ACB">
        <w:t>Magnavox</w:t>
      </w:r>
      <w:r w:rsidR="00AC466E" w:rsidRPr="00206ACB">
        <w:t xml:space="preserve"> </w:t>
      </w:r>
      <w:r w:rsidRPr="00206ACB">
        <w:t>Odyssey,</w:t>
      </w:r>
      <w:r w:rsidR="00AC466E" w:rsidRPr="00206ACB">
        <w:t xml:space="preserve"> </w:t>
      </w:r>
      <w:r w:rsidRPr="00206ACB">
        <w:t>which</w:t>
      </w:r>
      <w:r w:rsidR="00AC466E" w:rsidRPr="00206ACB">
        <w:t xml:space="preserve"> </w:t>
      </w:r>
      <w:r w:rsidRPr="00206ACB">
        <w:t>could</w:t>
      </w:r>
      <w:r w:rsidR="00AC466E" w:rsidRPr="00206ACB">
        <w:t xml:space="preserve"> </w:t>
      </w:r>
      <w:r w:rsidRPr="00206ACB">
        <w:t>play</w:t>
      </w:r>
      <w:r w:rsidR="00AC466E" w:rsidRPr="00206ACB">
        <w:t xml:space="preserve"> </w:t>
      </w:r>
      <w:r w:rsidRPr="00206ACB">
        <w:t>over</w:t>
      </w:r>
      <w:r w:rsidR="00AC466E" w:rsidRPr="00206ACB">
        <w:t xml:space="preserve"> </w:t>
      </w:r>
      <w:r w:rsidRPr="00206ACB">
        <w:t>a</w:t>
      </w:r>
      <w:r w:rsidR="00AC466E" w:rsidRPr="00206ACB">
        <w:t xml:space="preserve"> </w:t>
      </w:r>
      <w:r w:rsidRPr="00206ACB">
        <w:t>dozen</w:t>
      </w:r>
      <w:r w:rsidR="00AC466E" w:rsidRPr="00206ACB">
        <w:t xml:space="preserve"> </w:t>
      </w:r>
      <w:r w:rsidRPr="00206ACB">
        <w:t>games</w:t>
      </w:r>
      <w:r w:rsidR="00AC466E" w:rsidRPr="00206ACB">
        <w:t xml:space="preserve"> </w:t>
      </w:r>
      <w:r w:rsidRPr="00206ACB">
        <w:t>by</w:t>
      </w:r>
      <w:r w:rsidR="00AC466E" w:rsidRPr="00206ACB">
        <w:t xml:space="preserve"> </w:t>
      </w:r>
      <w:r w:rsidRPr="00206ACB">
        <w:t>swapping</w:t>
      </w:r>
      <w:r w:rsidR="00AC466E" w:rsidRPr="00206ACB">
        <w:t xml:space="preserve"> </w:t>
      </w:r>
      <w:r w:rsidRPr="00206ACB">
        <w:t>out</w:t>
      </w:r>
      <w:r w:rsidR="00AC466E" w:rsidRPr="00206ACB">
        <w:t xml:space="preserve"> </w:t>
      </w:r>
      <w:r w:rsidRPr="00206ACB">
        <w:t>"game</w:t>
      </w:r>
      <w:r w:rsidR="00AC466E" w:rsidRPr="00206ACB">
        <w:t xml:space="preserve"> </w:t>
      </w:r>
      <w:r w:rsidRPr="00206ACB">
        <w:t>cards"</w:t>
      </w:r>
      <w:r w:rsidR="00AC466E" w:rsidRPr="00206ACB">
        <w:t xml:space="preserve"> </w:t>
      </w:r>
      <w:r w:rsidRPr="00206ACB">
        <w:t>included</w:t>
      </w:r>
      <w:r w:rsidR="00AC466E" w:rsidRPr="00206ACB">
        <w:t xml:space="preserve"> </w:t>
      </w:r>
      <w:r w:rsidRPr="00206ACB">
        <w:t>with</w:t>
      </w:r>
      <w:r w:rsidR="00AC466E" w:rsidRPr="00206ACB">
        <w:t xml:space="preserve"> </w:t>
      </w:r>
      <w:r w:rsidRPr="00206ACB">
        <w:t>the</w:t>
      </w:r>
      <w:r w:rsidR="00AC466E" w:rsidRPr="00206ACB">
        <w:t xml:space="preserve"> </w:t>
      </w:r>
      <w:r w:rsidRPr="00206ACB">
        <w:t>system.</w:t>
      </w:r>
      <w:r w:rsidR="00AC466E" w:rsidRPr="00206ACB">
        <w:t xml:space="preserve"> </w:t>
      </w:r>
      <w:r w:rsidRPr="00206ACB">
        <w:t>The</w:t>
      </w:r>
      <w:r w:rsidR="00AC466E" w:rsidRPr="00206ACB">
        <w:t xml:space="preserve"> </w:t>
      </w:r>
      <w:r w:rsidRPr="00206ACB">
        <w:t>cards</w:t>
      </w:r>
      <w:r w:rsidR="00AC466E" w:rsidRPr="00206ACB">
        <w:t xml:space="preserve"> </w:t>
      </w:r>
      <w:r w:rsidRPr="00206ACB">
        <w:t>did</w:t>
      </w:r>
      <w:r w:rsidR="00AC466E" w:rsidRPr="00206ACB">
        <w:t xml:space="preserve"> </w:t>
      </w:r>
      <w:r w:rsidRPr="00206ACB">
        <w:t>not</w:t>
      </w:r>
      <w:r w:rsidR="00AC466E" w:rsidRPr="00206ACB">
        <w:t xml:space="preserve"> </w:t>
      </w:r>
      <w:r w:rsidRPr="00206ACB">
        <w:t>contain</w:t>
      </w:r>
      <w:r w:rsidR="00AC466E" w:rsidRPr="00206ACB">
        <w:t xml:space="preserve"> </w:t>
      </w:r>
      <w:r w:rsidRPr="00206ACB">
        <w:t>any</w:t>
      </w:r>
      <w:r w:rsidR="00AC466E" w:rsidRPr="00206ACB">
        <w:t xml:space="preserve"> </w:t>
      </w:r>
      <w:r w:rsidRPr="00206ACB">
        <w:t>actual</w:t>
      </w:r>
      <w:r w:rsidR="00AC466E" w:rsidRPr="00206ACB">
        <w:t xml:space="preserve"> </w:t>
      </w:r>
      <w:r w:rsidRPr="00206ACB">
        <w:t>game</w:t>
      </w:r>
      <w:r w:rsidR="00AC466E" w:rsidRPr="00206ACB">
        <w:t xml:space="preserve"> </w:t>
      </w:r>
      <w:r w:rsidRPr="00206ACB">
        <w:t>data,</w:t>
      </w:r>
      <w:r w:rsidR="00AC466E" w:rsidRPr="00206ACB">
        <w:t xml:space="preserve"> </w:t>
      </w:r>
      <w:r w:rsidRPr="00206ACB">
        <w:t>though;</w:t>
      </w:r>
      <w:r w:rsidR="00AC466E" w:rsidRPr="00206ACB">
        <w:t xml:space="preserve"> </w:t>
      </w:r>
      <w:r w:rsidRPr="00206ACB">
        <w:t>they</w:t>
      </w:r>
      <w:r w:rsidR="00AC466E" w:rsidRPr="00206ACB">
        <w:t xml:space="preserve"> </w:t>
      </w:r>
      <w:r w:rsidRPr="00206ACB">
        <w:t>merely</w:t>
      </w:r>
      <w:r w:rsidR="00AC466E" w:rsidRPr="00206ACB">
        <w:t xml:space="preserve"> </w:t>
      </w:r>
      <w:r w:rsidRPr="00206ACB">
        <w:t>activated</w:t>
      </w:r>
      <w:r w:rsidR="00AC466E" w:rsidRPr="00206ACB">
        <w:t xml:space="preserve"> </w:t>
      </w:r>
      <w:r w:rsidRPr="00206ACB">
        <w:t>different</w:t>
      </w:r>
      <w:r w:rsidR="00AC466E" w:rsidRPr="00206ACB">
        <w:t xml:space="preserve"> </w:t>
      </w:r>
      <w:r w:rsidRPr="00206ACB">
        <w:t>parts</w:t>
      </w:r>
      <w:r w:rsidR="00AC466E" w:rsidRPr="00206ACB">
        <w:t xml:space="preserve"> </w:t>
      </w:r>
      <w:r w:rsidRPr="00206ACB">
        <w:t>of</w:t>
      </w:r>
      <w:r w:rsidR="00AC466E" w:rsidRPr="00206ACB">
        <w:t xml:space="preserve"> </w:t>
      </w:r>
      <w:r w:rsidRPr="00206ACB">
        <w:t>the</w:t>
      </w:r>
      <w:r w:rsidR="00AC466E" w:rsidRPr="00206ACB">
        <w:t xml:space="preserve"> </w:t>
      </w:r>
      <w:r w:rsidRPr="00206ACB">
        <w:t>system's</w:t>
      </w:r>
      <w:r w:rsidR="00AC466E" w:rsidRPr="00206ACB">
        <w:t xml:space="preserve"> </w:t>
      </w:r>
      <w:r w:rsidRPr="00206ACB">
        <w:t>internal</w:t>
      </w:r>
      <w:r w:rsidR="00AC466E" w:rsidRPr="00206ACB">
        <w:t xml:space="preserve"> </w:t>
      </w:r>
      <w:r w:rsidRPr="00206ACB">
        <w:t>circuitry,</w:t>
      </w:r>
      <w:r w:rsidR="00AC466E" w:rsidRPr="00206ACB">
        <w:t xml:space="preserve"> </w:t>
      </w:r>
      <w:r w:rsidRPr="00206ACB">
        <w:t>meaning</w:t>
      </w:r>
      <w:r w:rsidR="00AC466E" w:rsidRPr="00206ACB">
        <w:t xml:space="preserve"> </w:t>
      </w:r>
      <w:r w:rsidRPr="00206ACB">
        <w:t>the</w:t>
      </w:r>
      <w:r w:rsidR="00AC466E" w:rsidRPr="00206ACB">
        <w:t xml:space="preserve"> </w:t>
      </w:r>
      <w:r w:rsidRPr="00206ACB">
        <w:t>Odyssey's</w:t>
      </w:r>
      <w:r w:rsidR="00AC466E" w:rsidRPr="00206ACB">
        <w:t xml:space="preserve"> </w:t>
      </w:r>
      <w:r w:rsidRPr="00206ACB">
        <w:t>future</w:t>
      </w:r>
      <w:r w:rsidR="00AC466E" w:rsidRPr="00206ACB">
        <w:t xml:space="preserve"> </w:t>
      </w:r>
      <w:r w:rsidRPr="00206ACB">
        <w:t>expansion</w:t>
      </w:r>
      <w:r w:rsidR="00AC466E" w:rsidRPr="00206ACB">
        <w:t xml:space="preserve"> </w:t>
      </w:r>
      <w:r w:rsidRPr="00206ACB">
        <w:t>was</w:t>
      </w:r>
      <w:r w:rsidR="00AC466E" w:rsidRPr="00206ACB">
        <w:t xml:space="preserve"> </w:t>
      </w:r>
      <w:r w:rsidRPr="00206ACB">
        <w:t>extremely</w:t>
      </w:r>
      <w:r w:rsidR="00AC466E" w:rsidRPr="00206ACB">
        <w:t xml:space="preserve"> </w:t>
      </w:r>
      <w:r w:rsidRPr="00206ACB">
        <w:t>limited.</w:t>
      </w:r>
      <w:r w:rsidR="00AC466E" w:rsidRPr="00206ACB">
        <w:t xml:space="preserve"> </w:t>
      </w:r>
      <w:r w:rsidRPr="00206ACB">
        <w:t>The</w:t>
      </w:r>
      <w:r w:rsidR="00AC466E" w:rsidRPr="00206ACB">
        <w:t xml:space="preserve"> </w:t>
      </w:r>
      <w:r w:rsidRPr="00206ACB">
        <w:t>proposed</w:t>
      </w:r>
      <w:r w:rsidR="00AC466E" w:rsidRPr="00206ACB">
        <w:t xml:space="preserve"> </w:t>
      </w:r>
      <w:r w:rsidRPr="00206ACB">
        <w:t>Nintendo</w:t>
      </w:r>
      <w:r w:rsidR="00AC466E" w:rsidRPr="00206ACB">
        <w:t xml:space="preserve"> </w:t>
      </w:r>
      <w:r w:rsidRPr="00206ACB">
        <w:t>home</w:t>
      </w:r>
      <w:r w:rsidR="00AC466E" w:rsidRPr="00206ACB">
        <w:t xml:space="preserve"> </w:t>
      </w:r>
      <w:r w:rsidRPr="00206ACB">
        <w:t>system</w:t>
      </w:r>
      <w:r w:rsidR="00AC466E" w:rsidRPr="00206ACB">
        <w:t xml:space="preserve"> </w:t>
      </w:r>
      <w:r w:rsidRPr="00206ACB">
        <w:t>would</w:t>
      </w:r>
      <w:r w:rsidR="00AC466E" w:rsidRPr="00206ACB">
        <w:t xml:space="preserve"> </w:t>
      </w:r>
      <w:r w:rsidRPr="00206ACB">
        <w:t>operate</w:t>
      </w:r>
      <w:r w:rsidR="00AC466E" w:rsidRPr="00206ACB">
        <w:t xml:space="preserve"> </w:t>
      </w:r>
      <w:r w:rsidRPr="00206ACB">
        <w:t>the</w:t>
      </w:r>
      <w:r w:rsidR="00AC466E" w:rsidRPr="00206ACB">
        <w:t xml:space="preserve"> </w:t>
      </w:r>
      <w:r w:rsidRPr="00206ACB">
        <w:t>same</w:t>
      </w:r>
      <w:r w:rsidR="00AC466E" w:rsidRPr="00206ACB">
        <w:t xml:space="preserve"> </w:t>
      </w:r>
      <w:r w:rsidRPr="00206ACB">
        <w:t>way</w:t>
      </w:r>
      <w:r w:rsidR="00AC466E" w:rsidRPr="00206ACB">
        <w:t xml:space="preserve"> </w:t>
      </w:r>
      <w:r w:rsidRPr="00206ACB">
        <w:t>the</w:t>
      </w:r>
      <w:r w:rsidR="00AC466E" w:rsidRPr="00206ACB">
        <w:t xml:space="preserve"> </w:t>
      </w:r>
      <w:r w:rsidRPr="00206ACB">
        <w:t>arcade</w:t>
      </w:r>
      <w:r w:rsidR="00AC466E" w:rsidRPr="00206ACB">
        <w:t xml:space="preserve"> </w:t>
      </w:r>
      <w:r w:rsidRPr="00206ACB">
        <w:t>Donkey</w:t>
      </w:r>
      <w:r w:rsidR="00AC466E" w:rsidRPr="00206ACB">
        <w:t xml:space="preserve"> </w:t>
      </w:r>
      <w:r w:rsidRPr="00206ACB">
        <w:t>Kong</w:t>
      </w:r>
      <w:r w:rsidR="00AC466E" w:rsidRPr="00206ACB">
        <w:t xml:space="preserve"> </w:t>
      </w:r>
      <w:r w:rsidRPr="00206ACB">
        <w:t>machine</w:t>
      </w:r>
      <w:r w:rsidR="00AC466E" w:rsidRPr="00206ACB">
        <w:t xml:space="preserve"> </w:t>
      </w:r>
      <w:r w:rsidRPr="00206ACB">
        <w:t>did:</w:t>
      </w:r>
      <w:r w:rsidR="00AC466E" w:rsidRPr="00206ACB">
        <w:t xml:space="preserve"> </w:t>
      </w:r>
      <w:r w:rsidRPr="00206ACB">
        <w:t>game</w:t>
      </w:r>
      <w:r w:rsidR="00AC466E" w:rsidRPr="00206ACB">
        <w:t xml:space="preserve"> </w:t>
      </w:r>
      <w:r w:rsidRPr="00206ACB">
        <w:t>code</w:t>
      </w:r>
      <w:r w:rsidR="00AC466E" w:rsidRPr="00206ACB">
        <w:t xml:space="preserve"> </w:t>
      </w:r>
      <w:r w:rsidRPr="00206ACB">
        <w:t>would</w:t>
      </w:r>
      <w:r w:rsidR="00AC466E" w:rsidRPr="00206ACB">
        <w:t xml:space="preserve"> </w:t>
      </w:r>
      <w:r w:rsidRPr="00206ACB">
        <w:t>live</w:t>
      </w:r>
      <w:r w:rsidR="00AC466E" w:rsidRPr="00206ACB">
        <w:t xml:space="preserve"> </w:t>
      </w:r>
      <w:r w:rsidRPr="00206ACB">
        <w:t>on</w:t>
      </w:r>
      <w:r w:rsidR="00AC466E" w:rsidRPr="00206ACB">
        <w:t xml:space="preserve"> </w:t>
      </w:r>
      <w:r w:rsidRPr="00206ACB">
        <w:t>chips</w:t>
      </w:r>
      <w:r w:rsidR="00AC466E" w:rsidRPr="00206ACB">
        <w:t xml:space="preserve"> </w:t>
      </w:r>
      <w:r w:rsidRPr="00206ACB">
        <w:t>separate</w:t>
      </w:r>
      <w:r w:rsidR="00AC466E" w:rsidRPr="00206ACB">
        <w:t xml:space="preserve"> </w:t>
      </w:r>
      <w:r w:rsidRPr="00206ACB">
        <w:t>from</w:t>
      </w:r>
      <w:r w:rsidR="00AC466E" w:rsidRPr="00206ACB">
        <w:t xml:space="preserve"> </w:t>
      </w:r>
      <w:r w:rsidRPr="00206ACB">
        <w:t>the</w:t>
      </w:r>
      <w:r w:rsidR="00AC466E" w:rsidRPr="00206ACB">
        <w:t xml:space="preserve"> </w:t>
      </w:r>
      <w:r w:rsidRPr="00206ACB">
        <w:t>main</w:t>
      </w:r>
      <w:r w:rsidR="00AC466E" w:rsidRPr="00206ACB">
        <w:t xml:space="preserve"> </w:t>
      </w:r>
      <w:r w:rsidRPr="00206ACB">
        <w:t>processing</w:t>
      </w:r>
      <w:r w:rsidR="00AC466E" w:rsidRPr="00206ACB">
        <w:t xml:space="preserve"> </w:t>
      </w:r>
      <w:r w:rsidRPr="00206ACB">
        <w:t>components,</w:t>
      </w:r>
      <w:r w:rsidR="00AC466E" w:rsidRPr="00206ACB">
        <w:t xml:space="preserve"> </w:t>
      </w:r>
      <w:r w:rsidRPr="00206ACB">
        <w:t>with</w:t>
      </w:r>
      <w:r w:rsidR="00AC466E" w:rsidRPr="00206ACB">
        <w:t xml:space="preserve"> </w:t>
      </w:r>
      <w:r w:rsidRPr="00206ACB">
        <w:t>no</w:t>
      </w:r>
      <w:r w:rsidR="00AC466E" w:rsidRPr="00206ACB">
        <w:t xml:space="preserve"> </w:t>
      </w:r>
      <w:r w:rsidRPr="00206ACB">
        <w:t>pre-programmed</w:t>
      </w:r>
      <w:r w:rsidR="00AC466E" w:rsidRPr="00206ACB">
        <w:t xml:space="preserve"> </w:t>
      </w:r>
      <w:r w:rsidRPr="00206ACB">
        <w:t>game</w:t>
      </w:r>
      <w:r w:rsidR="00AC466E" w:rsidRPr="00206ACB">
        <w:t xml:space="preserve"> </w:t>
      </w:r>
      <w:r w:rsidRPr="00206ACB">
        <w:t>code</w:t>
      </w:r>
      <w:r w:rsidR="00AC466E" w:rsidRPr="00206ACB">
        <w:t xml:space="preserve"> </w:t>
      </w:r>
      <w:r w:rsidRPr="00206ACB">
        <w:t>on</w:t>
      </w:r>
      <w:r w:rsidR="00AC466E" w:rsidRPr="00206ACB">
        <w:t xml:space="preserve"> </w:t>
      </w:r>
      <w:r w:rsidRPr="00206ACB">
        <w:t>the</w:t>
      </w:r>
      <w:r w:rsidR="00AC466E" w:rsidRPr="00206ACB">
        <w:t xml:space="preserve"> </w:t>
      </w:r>
      <w:r w:rsidRPr="00206ACB">
        <w:t>system</w:t>
      </w:r>
      <w:r w:rsidR="00AC466E" w:rsidRPr="00206ACB">
        <w:t xml:space="preserve"> </w:t>
      </w:r>
      <w:r w:rsidRPr="00206ACB">
        <w:t>itself.</w:t>
      </w:r>
    </w:p>
    <w:p w14:paraId="567348CD" w14:textId="1376A43B" w:rsidR="00854E92" w:rsidRPr="00206ACB" w:rsidRDefault="00854E92" w:rsidP="00BF4270">
      <w:r w:rsidRPr="00206ACB">
        <w:t>There</w:t>
      </w:r>
      <w:r w:rsidR="00AC466E" w:rsidRPr="00206ACB">
        <w:t xml:space="preserve"> </w:t>
      </w:r>
      <w:r w:rsidRPr="00206ACB">
        <w:t>was</w:t>
      </w:r>
      <w:r w:rsidR="00AC466E" w:rsidRPr="00206ACB">
        <w:t xml:space="preserve"> </w:t>
      </w:r>
      <w:r w:rsidRPr="00206ACB">
        <w:t>one</w:t>
      </w:r>
      <w:r w:rsidR="00AC466E" w:rsidRPr="00206ACB">
        <w:t xml:space="preserve"> </w:t>
      </w:r>
      <w:r w:rsidRPr="00206ACB">
        <w:t>major</w:t>
      </w:r>
      <w:r w:rsidR="00AC466E" w:rsidRPr="00206ACB">
        <w:t xml:space="preserve"> </w:t>
      </w:r>
      <w:r w:rsidRPr="00206ACB">
        <w:t>obstacle</w:t>
      </w:r>
      <w:r w:rsidR="00AC466E" w:rsidRPr="00206ACB">
        <w:t xml:space="preserve"> </w:t>
      </w:r>
      <w:r w:rsidRPr="00206ACB">
        <w:t>to</w:t>
      </w:r>
      <w:r w:rsidR="00AC466E" w:rsidRPr="00206ACB">
        <w:t xml:space="preserve"> </w:t>
      </w:r>
      <w:r w:rsidRPr="00206ACB">
        <w:t>creating</w:t>
      </w:r>
      <w:r w:rsidR="00AC466E" w:rsidRPr="00206ACB">
        <w:t xml:space="preserve"> </w:t>
      </w:r>
      <w:r w:rsidRPr="00206ACB">
        <w:t>such</w:t>
      </w:r>
      <w:r w:rsidR="00AC466E" w:rsidRPr="00206ACB">
        <w:t xml:space="preserve"> </w:t>
      </w:r>
      <w:r w:rsidRPr="00206ACB">
        <w:t>a</w:t>
      </w:r>
      <w:r w:rsidR="00AC466E" w:rsidRPr="00206ACB">
        <w:t xml:space="preserve"> </w:t>
      </w:r>
      <w:r w:rsidRPr="00206ACB">
        <w:t>system:</w:t>
      </w:r>
      <w:r w:rsidR="00AC466E" w:rsidRPr="00206ACB">
        <w:t xml:space="preserve"> </w:t>
      </w:r>
      <w:r w:rsidRPr="00206ACB">
        <w:t>cost.</w:t>
      </w:r>
      <w:r w:rsidR="00AC466E" w:rsidRPr="00206ACB">
        <w:t xml:space="preserve"> </w:t>
      </w:r>
      <w:r w:rsidRPr="00206ACB">
        <w:t>Video</w:t>
      </w:r>
      <w:r w:rsidR="00AC466E" w:rsidRPr="00206ACB">
        <w:t xml:space="preserve"> </w:t>
      </w:r>
      <w:r w:rsidRPr="00206ACB">
        <w:t>games,</w:t>
      </w:r>
      <w:r w:rsidR="00AC466E" w:rsidRPr="00206ACB">
        <w:t xml:space="preserve"> </w:t>
      </w:r>
      <w:r w:rsidRPr="00206ACB">
        <w:t>especially</w:t>
      </w:r>
      <w:r w:rsidR="00AC466E" w:rsidRPr="00206ACB">
        <w:t xml:space="preserve"> </w:t>
      </w:r>
      <w:r w:rsidRPr="00206ACB">
        <w:t>for</w:t>
      </w:r>
      <w:r w:rsidR="00AC466E" w:rsidRPr="00206ACB">
        <w:t xml:space="preserve"> </w:t>
      </w:r>
      <w:r w:rsidRPr="00206ACB">
        <w:t>the</w:t>
      </w:r>
      <w:r w:rsidR="00AC466E" w:rsidRPr="00206ACB">
        <w:t xml:space="preserve"> </w:t>
      </w:r>
      <w:r w:rsidRPr="00206ACB">
        <w:t>home,</w:t>
      </w:r>
      <w:r w:rsidR="00AC466E" w:rsidRPr="00206ACB">
        <w:t xml:space="preserve"> </w:t>
      </w:r>
      <w:r w:rsidRPr="00206ACB">
        <w:t>were</w:t>
      </w:r>
      <w:r w:rsidR="00AC466E" w:rsidRPr="00206ACB">
        <w:t xml:space="preserve"> </w:t>
      </w:r>
      <w:r w:rsidRPr="00206ACB">
        <w:t>marketed</w:t>
      </w:r>
      <w:r w:rsidR="00AC466E" w:rsidRPr="00206ACB">
        <w:t xml:space="preserve"> </w:t>
      </w:r>
      <w:r w:rsidRPr="00206ACB">
        <w:t>to</w:t>
      </w:r>
      <w:r w:rsidR="00AC466E" w:rsidRPr="00206ACB">
        <w:t xml:space="preserve"> </w:t>
      </w:r>
      <w:r w:rsidRPr="00206ACB">
        <w:t>families</w:t>
      </w:r>
      <w:r w:rsidR="00AC466E" w:rsidRPr="00206ACB">
        <w:t xml:space="preserve"> </w:t>
      </w:r>
      <w:r w:rsidRPr="00206ACB">
        <w:t>with</w:t>
      </w:r>
      <w:r w:rsidR="00AC466E" w:rsidRPr="00206ACB">
        <w:t xml:space="preserve"> </w:t>
      </w:r>
      <w:r w:rsidRPr="00206ACB">
        <w:t>children</w:t>
      </w:r>
      <w:r w:rsidR="00AC466E" w:rsidRPr="00206ACB">
        <w:t xml:space="preserve"> </w:t>
      </w:r>
      <w:r w:rsidRPr="00206ACB">
        <w:t>as</w:t>
      </w:r>
      <w:r w:rsidR="00AC466E" w:rsidRPr="00206ACB">
        <w:t xml:space="preserve"> </w:t>
      </w:r>
      <w:r w:rsidRPr="00206ACB">
        <w:t>a</w:t>
      </w:r>
      <w:r w:rsidR="00AC466E" w:rsidRPr="00206ACB">
        <w:t xml:space="preserve"> </w:t>
      </w:r>
      <w:r w:rsidRPr="00206ACB">
        <w:t>fun</w:t>
      </w:r>
      <w:r w:rsidR="00AC466E" w:rsidRPr="00206ACB">
        <w:t xml:space="preserve"> </w:t>
      </w:r>
      <w:r w:rsidRPr="00206ACB">
        <w:t>way</w:t>
      </w:r>
      <w:r w:rsidR="00AC466E" w:rsidRPr="00206ACB">
        <w:t xml:space="preserve"> </w:t>
      </w:r>
      <w:r w:rsidRPr="00206ACB">
        <w:t>to</w:t>
      </w:r>
      <w:r w:rsidR="00AC466E" w:rsidRPr="00206ACB">
        <w:t xml:space="preserve"> </w:t>
      </w:r>
      <w:r w:rsidRPr="00206ACB">
        <w:t>spend</w:t>
      </w:r>
      <w:r w:rsidR="00AC466E" w:rsidRPr="00206ACB">
        <w:t xml:space="preserve"> </w:t>
      </w:r>
      <w:r w:rsidRPr="00206ACB">
        <w:t>time</w:t>
      </w:r>
      <w:r w:rsidR="00AC466E" w:rsidRPr="00206ACB">
        <w:t xml:space="preserve"> </w:t>
      </w:r>
      <w:r w:rsidRPr="00206ACB">
        <w:t>together.</w:t>
      </w:r>
      <w:r w:rsidR="00AC466E" w:rsidRPr="00206ACB">
        <w:t xml:space="preserve"> </w:t>
      </w:r>
      <w:r w:rsidRPr="00206ACB">
        <w:t>If</w:t>
      </w:r>
      <w:r w:rsidR="00AC466E" w:rsidRPr="00206ACB">
        <w:t xml:space="preserve"> </w:t>
      </w:r>
      <w:r w:rsidRPr="00206ACB">
        <w:t>the</w:t>
      </w:r>
      <w:r w:rsidR="00AC466E" w:rsidRPr="00206ACB">
        <w:t xml:space="preserve"> </w:t>
      </w:r>
      <w:r w:rsidRPr="00206ACB">
        <w:t>machine</w:t>
      </w:r>
      <w:r w:rsidR="00AC466E" w:rsidRPr="00206ACB">
        <w:t xml:space="preserve"> </w:t>
      </w:r>
      <w:r w:rsidRPr="00206ACB">
        <w:t>were</w:t>
      </w:r>
      <w:r w:rsidR="00AC466E" w:rsidRPr="00206ACB">
        <w:t xml:space="preserve"> </w:t>
      </w:r>
      <w:r w:rsidRPr="00206ACB">
        <w:t>too</w:t>
      </w:r>
      <w:r w:rsidR="00AC466E" w:rsidRPr="00206ACB">
        <w:t xml:space="preserve"> </w:t>
      </w:r>
      <w:r w:rsidRPr="00206ACB">
        <w:t>expensive,</w:t>
      </w:r>
      <w:r w:rsidR="00AC466E" w:rsidRPr="00206ACB">
        <w:t xml:space="preserve"> </w:t>
      </w:r>
      <w:r w:rsidRPr="00206ACB">
        <w:t>parents</w:t>
      </w:r>
      <w:r w:rsidR="00AC466E" w:rsidRPr="00206ACB">
        <w:t xml:space="preserve"> </w:t>
      </w:r>
      <w:r w:rsidRPr="00206ACB">
        <w:t>would</w:t>
      </w:r>
      <w:r w:rsidR="00AC466E" w:rsidRPr="00206ACB">
        <w:t xml:space="preserve"> </w:t>
      </w:r>
      <w:r w:rsidRPr="00206ACB">
        <w:t>not</w:t>
      </w:r>
      <w:r w:rsidR="00AC466E" w:rsidRPr="00206ACB">
        <w:t xml:space="preserve"> </w:t>
      </w:r>
      <w:r w:rsidRPr="00206ACB">
        <w:t>consider</w:t>
      </w:r>
      <w:r w:rsidR="00AC466E" w:rsidRPr="00206ACB">
        <w:t xml:space="preserve"> </w:t>
      </w:r>
      <w:r w:rsidRPr="00206ACB">
        <w:t>buying</w:t>
      </w:r>
      <w:r w:rsidR="00AC466E" w:rsidRPr="00206ACB">
        <w:t xml:space="preserve"> </w:t>
      </w:r>
      <w:r w:rsidRPr="00206ACB">
        <w:t>it,</w:t>
      </w:r>
      <w:r w:rsidR="00AC466E" w:rsidRPr="00206ACB">
        <w:t xml:space="preserve"> </w:t>
      </w:r>
      <w:r w:rsidRPr="00206ACB">
        <w:t>no</w:t>
      </w:r>
      <w:r w:rsidR="00AC466E" w:rsidRPr="00206ACB">
        <w:t xml:space="preserve"> </w:t>
      </w:r>
      <w:r w:rsidRPr="00206ACB">
        <w:t>matter</w:t>
      </w:r>
      <w:r w:rsidR="00AC466E" w:rsidRPr="00206ACB">
        <w:t xml:space="preserve"> </w:t>
      </w:r>
      <w:r w:rsidRPr="00206ACB">
        <w:t>how</w:t>
      </w:r>
      <w:r w:rsidR="00AC466E" w:rsidRPr="00206ACB">
        <w:t xml:space="preserve"> </w:t>
      </w:r>
      <w:r w:rsidRPr="00206ACB">
        <w:t>good</w:t>
      </w:r>
      <w:r w:rsidR="00AC466E" w:rsidRPr="00206ACB">
        <w:t xml:space="preserve"> </w:t>
      </w:r>
      <w:r w:rsidRPr="00206ACB">
        <w:t>its</w:t>
      </w:r>
      <w:r w:rsidR="00AC466E" w:rsidRPr="00206ACB">
        <w:t xml:space="preserve"> </w:t>
      </w:r>
      <w:r w:rsidRPr="00206ACB">
        <w:t>games</w:t>
      </w:r>
      <w:r w:rsidR="00AC466E" w:rsidRPr="00206ACB">
        <w:t xml:space="preserve"> </w:t>
      </w:r>
      <w:r w:rsidRPr="00206ACB">
        <w:t>were.</w:t>
      </w:r>
      <w:r w:rsidR="00AC466E" w:rsidRPr="00206ACB">
        <w:t xml:space="preserve"> </w:t>
      </w:r>
      <w:r w:rsidRPr="00206ACB">
        <w:t>No</w:t>
      </w:r>
      <w:r w:rsidR="00AC466E" w:rsidRPr="00206ACB">
        <w:t xml:space="preserve"> </w:t>
      </w:r>
      <w:r w:rsidRPr="00206ACB">
        <w:t>parent</w:t>
      </w:r>
      <w:r w:rsidR="00AC466E" w:rsidRPr="00206ACB">
        <w:t xml:space="preserve"> </w:t>
      </w:r>
      <w:r w:rsidRPr="00206ACB">
        <w:t>would</w:t>
      </w:r>
      <w:r w:rsidR="00AC466E" w:rsidRPr="00206ACB">
        <w:t xml:space="preserve"> </w:t>
      </w:r>
      <w:r w:rsidRPr="00206ACB">
        <w:t>be</w:t>
      </w:r>
      <w:r w:rsidR="00AC466E" w:rsidRPr="00206ACB">
        <w:t xml:space="preserve"> </w:t>
      </w:r>
      <w:r w:rsidRPr="00206ACB">
        <w:t>willing</w:t>
      </w:r>
      <w:r w:rsidR="00AC466E" w:rsidRPr="00206ACB">
        <w:t xml:space="preserve"> </w:t>
      </w:r>
      <w:r w:rsidRPr="00206ACB">
        <w:t>to</w:t>
      </w:r>
      <w:r w:rsidR="00AC466E" w:rsidRPr="00206ACB">
        <w:t xml:space="preserve"> </w:t>
      </w:r>
      <w:r w:rsidRPr="00206ACB">
        <w:t>spend</w:t>
      </w:r>
      <w:r w:rsidR="00AC466E" w:rsidRPr="00206ACB">
        <w:t xml:space="preserve"> </w:t>
      </w:r>
      <w:r w:rsidRPr="00206ACB">
        <w:t>$871</w:t>
      </w:r>
      <w:r w:rsidR="00AC466E" w:rsidRPr="00206ACB">
        <w:t xml:space="preserve"> </w:t>
      </w:r>
      <w:r w:rsidRPr="00206ACB">
        <w:t>for</w:t>
      </w:r>
      <w:r w:rsidR="00AC466E" w:rsidRPr="00206ACB">
        <w:t xml:space="preserve"> </w:t>
      </w:r>
      <w:r w:rsidRPr="00206ACB">
        <w:t>a</w:t>
      </w:r>
      <w:r w:rsidR="00AC466E" w:rsidRPr="00206ACB">
        <w:t xml:space="preserve"> </w:t>
      </w:r>
      <w:r w:rsidRPr="00206ACB">
        <w:t>home</w:t>
      </w:r>
      <w:r w:rsidR="00AC466E" w:rsidRPr="00206ACB">
        <w:t xml:space="preserve"> </w:t>
      </w:r>
      <w:r w:rsidRPr="00206ACB">
        <w:t>system,</w:t>
      </w:r>
      <w:r w:rsidR="00AC466E" w:rsidRPr="00206ACB">
        <w:t xml:space="preserve"> </w:t>
      </w:r>
      <w:r w:rsidRPr="00206ACB">
        <w:t>so</w:t>
      </w:r>
      <w:r w:rsidR="00AC466E" w:rsidRPr="00206ACB">
        <w:t xml:space="preserve"> </w:t>
      </w:r>
      <w:r w:rsidRPr="00206ACB">
        <w:t>Nintendo</w:t>
      </w:r>
      <w:r w:rsidR="00AC466E" w:rsidRPr="00206ACB">
        <w:t xml:space="preserve"> </w:t>
      </w:r>
      <w:r w:rsidRPr="00206ACB">
        <w:t>R&amp;D</w:t>
      </w:r>
      <w:r w:rsidR="00AC466E" w:rsidRPr="00206ACB">
        <w:t xml:space="preserve"> </w:t>
      </w:r>
      <w:r w:rsidRPr="00206ACB">
        <w:t>had</w:t>
      </w:r>
      <w:r w:rsidR="00AC466E" w:rsidRPr="00206ACB">
        <w:t xml:space="preserve"> </w:t>
      </w:r>
      <w:r w:rsidRPr="00206ACB">
        <w:t>to</w:t>
      </w:r>
      <w:r w:rsidR="00AC466E" w:rsidRPr="00206ACB">
        <w:t xml:space="preserve"> </w:t>
      </w:r>
      <w:r w:rsidRPr="00206ACB">
        <w:t>find</w:t>
      </w:r>
      <w:r w:rsidR="00AC466E" w:rsidRPr="00206ACB">
        <w:t xml:space="preserve"> </w:t>
      </w:r>
      <w:r w:rsidRPr="00206ACB">
        <w:t>a</w:t>
      </w:r>
      <w:r w:rsidR="00AC466E" w:rsidRPr="00206ACB">
        <w:t xml:space="preserve"> </w:t>
      </w:r>
      <w:r w:rsidRPr="00206ACB">
        <w:t>way</w:t>
      </w:r>
      <w:r w:rsidR="00AC466E" w:rsidRPr="00206ACB">
        <w:t xml:space="preserve"> </w:t>
      </w:r>
      <w:r w:rsidRPr="00206ACB">
        <w:t>to</w:t>
      </w:r>
      <w:r w:rsidR="00AC466E" w:rsidRPr="00206ACB">
        <w:t xml:space="preserve"> </w:t>
      </w:r>
      <w:r w:rsidRPr="00206ACB">
        <w:t>make</w:t>
      </w:r>
      <w:r w:rsidR="00AC466E" w:rsidRPr="00206ACB">
        <w:t xml:space="preserve"> </w:t>
      </w:r>
      <w:r w:rsidRPr="00206ACB">
        <w:t>the</w:t>
      </w:r>
      <w:r w:rsidR="00AC466E" w:rsidRPr="00206ACB">
        <w:t xml:space="preserve"> </w:t>
      </w:r>
      <w:r w:rsidRPr="00206ACB">
        <w:t>Donkey</w:t>
      </w:r>
      <w:r w:rsidR="00AC466E" w:rsidRPr="00206ACB">
        <w:t xml:space="preserve"> </w:t>
      </w:r>
      <w:r w:rsidRPr="00206ACB">
        <w:t>Kong</w:t>
      </w:r>
      <w:r w:rsidR="00AC466E" w:rsidRPr="00206ACB">
        <w:t xml:space="preserve"> </w:t>
      </w:r>
      <w:r w:rsidRPr="00206ACB">
        <w:t>arcade</w:t>
      </w:r>
      <w:r w:rsidR="00AC466E" w:rsidRPr="00206ACB">
        <w:t xml:space="preserve"> </w:t>
      </w:r>
      <w:r w:rsidRPr="00206ACB">
        <w:t>cabinet</w:t>
      </w:r>
      <w:r w:rsidR="00AC466E" w:rsidRPr="00206ACB">
        <w:t xml:space="preserve"> </w:t>
      </w:r>
      <w:r w:rsidRPr="00206ACB">
        <w:t>for</w:t>
      </w:r>
      <w:r w:rsidR="00AC466E" w:rsidRPr="00206ACB">
        <w:t xml:space="preserve"> </w:t>
      </w:r>
      <w:r w:rsidRPr="00206ACB">
        <w:t>less.</w:t>
      </w:r>
      <w:r w:rsidR="00AC466E" w:rsidRPr="00206ACB">
        <w:t xml:space="preserve"> </w:t>
      </w:r>
      <w:r w:rsidRPr="00206ACB">
        <w:t>Yamauchi's</w:t>
      </w:r>
      <w:r w:rsidR="00AC466E" w:rsidRPr="00206ACB">
        <w:t xml:space="preserve"> </w:t>
      </w:r>
      <w:r w:rsidRPr="00206ACB">
        <w:t>goal</w:t>
      </w:r>
      <w:r w:rsidR="00AC466E" w:rsidRPr="00206ACB">
        <w:t xml:space="preserve"> </w:t>
      </w:r>
      <w:r w:rsidRPr="00206ACB">
        <w:t>was</w:t>
      </w:r>
      <w:r w:rsidR="00AC466E" w:rsidRPr="00206ACB">
        <w:t xml:space="preserve"> </w:t>
      </w:r>
      <w:r w:rsidRPr="00206ACB">
        <w:t>a</w:t>
      </w:r>
      <w:r w:rsidR="00AC466E" w:rsidRPr="00206ACB">
        <w:t xml:space="preserve"> </w:t>
      </w:r>
      <w:r w:rsidRPr="00206ACB">
        <w:t>system</w:t>
      </w:r>
      <w:r w:rsidR="00AC466E" w:rsidRPr="00206ACB">
        <w:t xml:space="preserve"> </w:t>
      </w:r>
      <w:r w:rsidRPr="00206ACB">
        <w:t>powerful</w:t>
      </w:r>
      <w:r w:rsidR="00AC466E" w:rsidRPr="00206ACB">
        <w:t xml:space="preserve"> </w:t>
      </w:r>
      <w:r w:rsidRPr="00206ACB">
        <w:t>enough</w:t>
      </w:r>
      <w:r w:rsidR="00AC466E" w:rsidRPr="00206ACB">
        <w:t xml:space="preserve"> </w:t>
      </w:r>
      <w:r w:rsidRPr="00206ACB">
        <w:t>to</w:t>
      </w:r>
      <w:r w:rsidR="00AC466E" w:rsidRPr="00206ACB">
        <w:t xml:space="preserve"> </w:t>
      </w:r>
      <w:r w:rsidRPr="00206ACB">
        <w:t>play</w:t>
      </w:r>
      <w:r w:rsidR="00AC466E" w:rsidRPr="00206ACB">
        <w:t xml:space="preserve"> </w:t>
      </w:r>
      <w:r w:rsidRPr="00206ACB">
        <w:t>Donkey</w:t>
      </w:r>
      <w:r w:rsidR="00AC466E" w:rsidRPr="00206ACB">
        <w:t xml:space="preserve"> </w:t>
      </w:r>
      <w:r w:rsidRPr="00206ACB">
        <w:t>Kong</w:t>
      </w:r>
      <w:r w:rsidR="00AC466E" w:rsidRPr="00206ACB">
        <w:t xml:space="preserve"> </w:t>
      </w:r>
      <w:r w:rsidRPr="00206ACB">
        <w:t>in</w:t>
      </w:r>
      <w:r w:rsidR="00AC466E" w:rsidRPr="00206ACB">
        <w:t xml:space="preserve"> </w:t>
      </w:r>
      <w:r w:rsidRPr="00206ACB">
        <w:t>the</w:t>
      </w:r>
      <w:r w:rsidR="00AC466E" w:rsidRPr="00206ACB">
        <w:t xml:space="preserve"> </w:t>
      </w:r>
      <w:r w:rsidRPr="00206ACB">
        <w:t>home,</w:t>
      </w:r>
      <w:r w:rsidR="00AC466E" w:rsidRPr="00206ACB">
        <w:t xml:space="preserve"> </w:t>
      </w:r>
      <w:r w:rsidRPr="00206ACB">
        <w:t>but</w:t>
      </w:r>
      <w:r w:rsidR="00AC466E" w:rsidRPr="00206ACB">
        <w:t xml:space="preserve"> </w:t>
      </w:r>
      <w:r w:rsidRPr="00206ACB">
        <w:t>able</w:t>
      </w:r>
      <w:r w:rsidR="00AC466E" w:rsidRPr="00206ACB">
        <w:t xml:space="preserve"> </w:t>
      </w:r>
      <w:r w:rsidRPr="00206ACB">
        <w:t>to</w:t>
      </w:r>
      <w:r w:rsidR="00AC466E" w:rsidRPr="00206ACB">
        <w:t xml:space="preserve"> </w:t>
      </w:r>
      <w:r w:rsidRPr="00206ACB">
        <w:t>sell</w:t>
      </w:r>
      <w:r w:rsidR="00AC466E" w:rsidRPr="00206ACB">
        <w:t xml:space="preserve"> </w:t>
      </w:r>
      <w:r w:rsidRPr="00206ACB">
        <w:t>for</w:t>
      </w:r>
      <w:r w:rsidR="00AC466E" w:rsidRPr="00206ACB">
        <w:t xml:space="preserve"> </w:t>
      </w:r>
      <w:r w:rsidRPr="00206ACB">
        <w:t>a</w:t>
      </w:r>
      <w:r w:rsidR="00AC466E" w:rsidRPr="00206ACB">
        <w:t xml:space="preserve"> </w:t>
      </w:r>
      <w:r w:rsidRPr="00206ACB">
        <w:t>mind-boggling</w:t>
      </w:r>
      <w:r w:rsidR="00AC466E" w:rsidRPr="00206ACB">
        <w:t xml:space="preserve"> </w:t>
      </w:r>
      <w:r w:rsidRPr="00206ACB">
        <w:t>¥9,800</w:t>
      </w:r>
      <w:r w:rsidR="00AC466E" w:rsidRPr="00206ACB">
        <w:t xml:space="preserve"> </w:t>
      </w:r>
      <w:r w:rsidRPr="00206ACB">
        <w:t>(equivalent</w:t>
      </w:r>
      <w:r w:rsidR="00AC466E" w:rsidRPr="00206ACB">
        <w:t xml:space="preserve"> </w:t>
      </w:r>
      <w:r w:rsidRPr="00206ACB">
        <w:t>to</w:t>
      </w:r>
      <w:r w:rsidR="00AC466E" w:rsidRPr="00206ACB">
        <w:t xml:space="preserve"> </w:t>
      </w:r>
      <w:r w:rsidRPr="00206ACB">
        <w:t>about</w:t>
      </w:r>
      <w:r w:rsidR="00AC466E" w:rsidRPr="00206ACB">
        <w:t xml:space="preserve"> </w:t>
      </w:r>
      <w:r w:rsidRPr="00206ACB">
        <w:t>$40</w:t>
      </w:r>
      <w:r w:rsidR="00AC466E" w:rsidRPr="00206ACB">
        <w:t xml:space="preserve"> </w:t>
      </w:r>
      <w:r w:rsidRPr="00206ACB">
        <w:t>USD).</w:t>
      </w:r>
    </w:p>
    <w:p w14:paraId="173A1F30" w14:textId="53605709" w:rsidR="007D4E83" w:rsidRPr="00206ACB" w:rsidRDefault="00854E92" w:rsidP="00BF4270">
      <w:r w:rsidRPr="00206ACB">
        <w:t>To</w:t>
      </w:r>
      <w:r w:rsidR="00AC466E" w:rsidRPr="00206ACB">
        <w:t xml:space="preserve"> </w:t>
      </w:r>
      <w:r w:rsidRPr="00206ACB">
        <w:t>meet</w:t>
      </w:r>
      <w:r w:rsidR="00AC466E" w:rsidRPr="00206ACB">
        <w:t xml:space="preserve"> </w:t>
      </w:r>
      <w:r w:rsidRPr="00206ACB">
        <w:t>that</w:t>
      </w:r>
      <w:r w:rsidR="00AC466E" w:rsidRPr="00206ACB">
        <w:t xml:space="preserve"> </w:t>
      </w:r>
      <w:r w:rsidRPr="00206ACB">
        <w:t>price</w:t>
      </w:r>
      <w:r w:rsidR="00AC466E" w:rsidRPr="00206ACB">
        <w:t xml:space="preserve"> </w:t>
      </w:r>
      <w:r w:rsidRPr="00206ACB">
        <w:t>target,</w:t>
      </w:r>
      <w:r w:rsidR="00AC466E" w:rsidRPr="00206ACB">
        <w:t xml:space="preserve"> </w:t>
      </w:r>
      <w:r w:rsidRPr="00206ACB">
        <w:t>Nintendo</w:t>
      </w:r>
      <w:r w:rsidR="00AC466E" w:rsidRPr="00206ACB">
        <w:t xml:space="preserve"> </w:t>
      </w:r>
      <w:r w:rsidRPr="00206ACB">
        <w:t>R&amp;D</w:t>
      </w:r>
      <w:r w:rsidR="00AC466E" w:rsidRPr="00206ACB">
        <w:t xml:space="preserve"> </w:t>
      </w:r>
      <w:r w:rsidRPr="00206ACB">
        <w:t>started</w:t>
      </w:r>
      <w:r w:rsidR="00AC466E" w:rsidRPr="00206ACB">
        <w:t xml:space="preserve"> </w:t>
      </w:r>
      <w:r w:rsidRPr="00206ACB">
        <w:t>with</w:t>
      </w:r>
      <w:r w:rsidR="00AC466E" w:rsidRPr="00206ACB">
        <w:t xml:space="preserve"> </w:t>
      </w:r>
      <w:r w:rsidRPr="00206ACB">
        <w:t>the</w:t>
      </w:r>
      <w:r w:rsidR="00AC466E" w:rsidRPr="00206ACB">
        <w:t xml:space="preserve"> </w:t>
      </w:r>
      <w:r w:rsidRPr="00206ACB">
        <w:t>system's</w:t>
      </w:r>
      <w:r w:rsidR="00AC466E" w:rsidRPr="00206ACB">
        <w:t xml:space="preserve"> </w:t>
      </w:r>
      <w:r w:rsidRPr="00206ACB">
        <w:t>processor.</w:t>
      </w:r>
      <w:r w:rsidR="00AC466E" w:rsidRPr="00206ACB">
        <w:t xml:space="preserve"> </w:t>
      </w:r>
      <w:r w:rsidRPr="00206ACB">
        <w:t>The</w:t>
      </w:r>
      <w:r w:rsidR="00AC466E" w:rsidRPr="00206ACB">
        <w:t xml:space="preserve"> </w:t>
      </w:r>
      <w:r w:rsidRPr="00206ACB">
        <w:t>Donkey</w:t>
      </w:r>
      <w:r w:rsidR="00AC466E" w:rsidRPr="00206ACB">
        <w:t xml:space="preserve"> </w:t>
      </w:r>
      <w:r w:rsidRPr="00206ACB">
        <w:t>Kong</w:t>
      </w:r>
      <w:r w:rsidR="00AC466E" w:rsidRPr="00206ACB">
        <w:t xml:space="preserve"> </w:t>
      </w:r>
      <w:r w:rsidRPr="00206ACB">
        <w:t>arcade</w:t>
      </w:r>
      <w:r w:rsidR="00AC466E" w:rsidRPr="00206ACB">
        <w:t xml:space="preserve"> </w:t>
      </w:r>
      <w:r w:rsidRPr="00206ACB">
        <w:t>machine</w:t>
      </w:r>
      <w:r w:rsidR="00AC466E" w:rsidRPr="00206ACB">
        <w:t xml:space="preserve"> </w:t>
      </w:r>
      <w:r w:rsidRPr="00206ACB">
        <w:t>used,</w:t>
      </w:r>
      <w:r w:rsidR="00AC466E" w:rsidRPr="00206ACB">
        <w:t xml:space="preserve"> </w:t>
      </w:r>
      <w:r w:rsidRPr="00206ACB">
        <w:t>at</w:t>
      </w:r>
      <w:r w:rsidR="00AC466E" w:rsidRPr="00206ACB">
        <w:t xml:space="preserve"> </w:t>
      </w:r>
      <w:r w:rsidRPr="00206ACB">
        <w:t>its</w:t>
      </w:r>
      <w:r w:rsidR="00AC466E" w:rsidRPr="00206ACB">
        <w:t xml:space="preserve"> </w:t>
      </w:r>
      <w:r w:rsidRPr="00206ACB">
        <w:t>core,</w:t>
      </w:r>
      <w:r w:rsidR="00AC466E" w:rsidRPr="00206ACB">
        <w:t xml:space="preserve"> </w:t>
      </w:r>
      <w:r w:rsidRPr="00206ACB">
        <w:t>a</w:t>
      </w:r>
      <w:r w:rsidR="00AC466E" w:rsidRPr="00206ACB">
        <w:t xml:space="preserve"> </w:t>
      </w:r>
      <w:r w:rsidRPr="00206ACB">
        <w:t>Zilog</w:t>
      </w:r>
      <w:r w:rsidR="00AC466E" w:rsidRPr="00206ACB">
        <w:t xml:space="preserve"> </w:t>
      </w:r>
      <w:r w:rsidRPr="00206ACB">
        <w:t>Z80</w:t>
      </w:r>
      <w:r w:rsidR="00AC466E" w:rsidRPr="00206ACB">
        <w:t xml:space="preserve"> </w:t>
      </w:r>
      <w:r w:rsidRPr="00206ACB">
        <w:t>processor</w:t>
      </w:r>
      <w:r w:rsidR="00AC466E" w:rsidRPr="00206ACB">
        <w:t xml:space="preserve"> </w:t>
      </w:r>
      <w:r w:rsidR="007D4E83" w:rsidRPr="00206ACB">
        <w:t>,</w:t>
      </w:r>
      <w:r w:rsidR="00AC466E" w:rsidRPr="00206ACB">
        <w:t xml:space="preserve"> </w:t>
      </w:r>
      <w:r w:rsidR="007D4E83" w:rsidRPr="00206ACB">
        <w:t>developed</w:t>
      </w:r>
      <w:r w:rsidR="00AC466E" w:rsidRPr="00206ACB">
        <w:t xml:space="preserve"> </w:t>
      </w:r>
      <w:r w:rsidR="007D4E83" w:rsidRPr="00206ACB">
        <w:t>by</w:t>
      </w:r>
      <w:r w:rsidR="00AC466E" w:rsidRPr="00206ACB">
        <w:t xml:space="preserve"> </w:t>
      </w:r>
      <w:r w:rsidR="007D4E83" w:rsidRPr="00206ACB">
        <w:t>a</w:t>
      </w:r>
      <w:r w:rsidR="00AC466E" w:rsidRPr="00206ACB">
        <w:t xml:space="preserve"> </w:t>
      </w:r>
      <w:r w:rsidR="007D4E83" w:rsidRPr="00206ACB">
        <w:t>group</w:t>
      </w:r>
      <w:r w:rsidR="00AC466E" w:rsidRPr="00206ACB">
        <w:t xml:space="preserve"> </w:t>
      </w:r>
      <w:r w:rsidR="007D4E83" w:rsidRPr="00206ACB">
        <w:t>of</w:t>
      </w:r>
      <w:r w:rsidR="00AC466E" w:rsidRPr="00206ACB">
        <w:t xml:space="preserve"> </w:t>
      </w:r>
      <w:r w:rsidR="007D4E83" w:rsidRPr="00206ACB">
        <w:t>former</w:t>
      </w:r>
      <w:r w:rsidR="00AC466E" w:rsidRPr="00206ACB">
        <w:t xml:space="preserve"> </w:t>
      </w:r>
      <w:r w:rsidR="007D4E83" w:rsidRPr="00206ACB">
        <w:t>Intel</w:t>
      </w:r>
      <w:r w:rsidR="00AC466E" w:rsidRPr="00206ACB">
        <w:t xml:space="preserve"> </w:t>
      </w:r>
      <w:r w:rsidR="007D4E83" w:rsidRPr="00206ACB">
        <w:t>engineers</w:t>
      </w:r>
      <w:r w:rsidR="00AC466E" w:rsidRPr="00206ACB">
        <w:t xml:space="preserve"> </w:t>
      </w:r>
      <w:r w:rsidR="007D4E83" w:rsidRPr="00206ACB">
        <w:t>who</w:t>
      </w:r>
      <w:r w:rsidR="00AC466E" w:rsidRPr="00206ACB">
        <w:t xml:space="preserve"> </w:t>
      </w:r>
      <w:r w:rsidR="007D4E83" w:rsidRPr="00206ACB">
        <w:t>attempted</w:t>
      </w:r>
      <w:r w:rsidR="00AC466E" w:rsidRPr="00206ACB">
        <w:t xml:space="preserve"> </w:t>
      </w:r>
      <w:r w:rsidR="007D4E83" w:rsidRPr="00206ACB">
        <w:t>to</w:t>
      </w:r>
      <w:r w:rsidR="00AC466E" w:rsidRPr="00206ACB">
        <w:t xml:space="preserve"> </w:t>
      </w:r>
      <w:r w:rsidR="007D4E83" w:rsidRPr="00206ACB">
        <w:t>take</w:t>
      </w:r>
      <w:r w:rsidR="00AC466E" w:rsidRPr="00206ACB">
        <w:t xml:space="preserve"> </w:t>
      </w:r>
      <w:r w:rsidR="007D4E83" w:rsidRPr="00206ACB">
        <w:t>all</w:t>
      </w:r>
      <w:r w:rsidR="00AC466E" w:rsidRPr="00206ACB">
        <w:t xml:space="preserve"> </w:t>
      </w:r>
      <w:r w:rsidR="007D4E83" w:rsidRPr="00206ACB">
        <w:t>of</w:t>
      </w:r>
      <w:r w:rsidR="00AC466E" w:rsidRPr="00206ACB">
        <w:t xml:space="preserve"> </w:t>
      </w:r>
      <w:r w:rsidR="007D4E83" w:rsidRPr="00206ACB">
        <w:t>the</w:t>
      </w:r>
      <w:r w:rsidR="00AC466E" w:rsidRPr="00206ACB">
        <w:t xml:space="preserve"> </w:t>
      </w:r>
      <w:r w:rsidR="007D4E83" w:rsidRPr="00206ACB">
        <w:t>great</w:t>
      </w:r>
      <w:r w:rsidR="00AC466E" w:rsidRPr="00206ACB">
        <w:t xml:space="preserve"> </w:t>
      </w:r>
      <w:r w:rsidR="007D4E83" w:rsidRPr="00206ACB">
        <w:t>features</w:t>
      </w:r>
      <w:r w:rsidR="00AC466E" w:rsidRPr="00206ACB">
        <w:t xml:space="preserve"> </w:t>
      </w:r>
      <w:r w:rsidR="007D4E83" w:rsidRPr="00206ACB">
        <w:t>of</w:t>
      </w:r>
      <w:r w:rsidR="00AC466E" w:rsidRPr="00206ACB">
        <w:t xml:space="preserve"> </w:t>
      </w:r>
      <w:r w:rsidR="007D4E83" w:rsidRPr="00206ACB">
        <w:t>the</w:t>
      </w:r>
      <w:r w:rsidR="00AC466E" w:rsidRPr="00206ACB">
        <w:t xml:space="preserve"> </w:t>
      </w:r>
      <w:r w:rsidR="007D4E83" w:rsidRPr="00206ACB">
        <w:t>Intel</w:t>
      </w:r>
      <w:r w:rsidR="00AC466E" w:rsidRPr="00206ACB">
        <w:t xml:space="preserve"> </w:t>
      </w:r>
      <w:r w:rsidR="007D4E83" w:rsidRPr="00206ACB">
        <w:t>8080</w:t>
      </w:r>
      <w:r w:rsidR="00AC466E" w:rsidRPr="00206ACB">
        <w:t xml:space="preserve"> </w:t>
      </w:r>
      <w:r w:rsidR="007D4E83" w:rsidRPr="00206ACB">
        <w:t>series</w:t>
      </w:r>
      <w:r w:rsidR="00AC466E" w:rsidRPr="00206ACB">
        <w:t xml:space="preserve"> </w:t>
      </w:r>
      <w:r w:rsidR="007D4E83" w:rsidRPr="00206ACB">
        <w:t>of</w:t>
      </w:r>
      <w:r w:rsidR="00AC466E" w:rsidRPr="00206ACB">
        <w:t xml:space="preserve"> </w:t>
      </w:r>
      <w:r w:rsidR="007D4E83" w:rsidRPr="00206ACB">
        <w:t>processors</w:t>
      </w:r>
      <w:r w:rsidR="00AC466E" w:rsidRPr="00206ACB">
        <w:t xml:space="preserve"> </w:t>
      </w:r>
      <w:r w:rsidR="007D4E83" w:rsidRPr="00206ACB">
        <w:t>and</w:t>
      </w:r>
      <w:r w:rsidR="00AC466E" w:rsidRPr="00206ACB">
        <w:t xml:space="preserve"> </w:t>
      </w:r>
      <w:r w:rsidR="007D4E83" w:rsidRPr="00206ACB">
        <w:t>implement</w:t>
      </w:r>
      <w:r w:rsidR="00AC466E" w:rsidRPr="00206ACB">
        <w:t xml:space="preserve"> </w:t>
      </w:r>
      <w:r w:rsidR="007D4E83" w:rsidRPr="00206ACB">
        <w:t>them</w:t>
      </w:r>
      <w:r w:rsidR="00AC466E" w:rsidRPr="00206ACB">
        <w:t xml:space="preserve"> </w:t>
      </w:r>
      <w:r w:rsidR="007D4E83" w:rsidRPr="00206ACB">
        <w:t>in</w:t>
      </w:r>
      <w:r w:rsidR="00AC466E" w:rsidRPr="00206ACB">
        <w:t xml:space="preserve"> </w:t>
      </w:r>
      <w:r w:rsidR="007D4E83" w:rsidRPr="00206ACB">
        <w:t>a</w:t>
      </w:r>
      <w:r w:rsidR="00AC466E" w:rsidRPr="00206ACB">
        <w:t xml:space="preserve"> </w:t>
      </w:r>
      <w:r w:rsidR="007D4E83" w:rsidRPr="00206ACB">
        <w:t>smaller,</w:t>
      </w:r>
      <w:r w:rsidR="00AC466E" w:rsidRPr="00206ACB">
        <w:t xml:space="preserve"> </w:t>
      </w:r>
      <w:r w:rsidR="007D4E83" w:rsidRPr="00206ACB">
        <w:t>faster,</w:t>
      </w:r>
      <w:r w:rsidR="00AC466E" w:rsidRPr="00206ACB">
        <w:t xml:space="preserve"> </w:t>
      </w:r>
      <w:r w:rsidR="007D4E83" w:rsidRPr="00206ACB">
        <w:t>and</w:t>
      </w:r>
      <w:r w:rsidR="00AC466E" w:rsidRPr="00206ACB">
        <w:t xml:space="preserve"> </w:t>
      </w:r>
      <w:r w:rsidR="007D4E83" w:rsidRPr="00206ACB">
        <w:t>cheaper</w:t>
      </w:r>
      <w:r w:rsidR="00AC466E" w:rsidRPr="00206ACB">
        <w:t xml:space="preserve"> </w:t>
      </w:r>
      <w:r w:rsidR="007D4E83" w:rsidRPr="00206ACB">
        <w:t>package.</w:t>
      </w:r>
      <w:r w:rsidR="00AC466E" w:rsidRPr="00206ACB">
        <w:t xml:space="preserve"> </w:t>
      </w:r>
      <w:r w:rsidR="007D4E83" w:rsidRPr="00206ACB">
        <w:t>The</w:t>
      </w:r>
      <w:r w:rsidR="00AC466E" w:rsidRPr="00206ACB">
        <w:t xml:space="preserve"> </w:t>
      </w:r>
      <w:r w:rsidR="007D4E83" w:rsidRPr="00206ACB">
        <w:t>Z80</w:t>
      </w:r>
      <w:r w:rsidR="00AC466E" w:rsidRPr="00206ACB">
        <w:t xml:space="preserve"> </w:t>
      </w:r>
      <w:r w:rsidR="007D4E83" w:rsidRPr="00206ACB">
        <w:t>was</w:t>
      </w:r>
      <w:r w:rsidR="00AC466E" w:rsidRPr="00206ACB">
        <w:t xml:space="preserve"> </w:t>
      </w:r>
      <w:r w:rsidR="007D4E83" w:rsidRPr="00206ACB">
        <w:t>everywhere</w:t>
      </w:r>
      <w:r w:rsidR="00AC466E" w:rsidRPr="00206ACB">
        <w:t xml:space="preserve"> </w:t>
      </w:r>
      <w:r w:rsidR="007D4E83" w:rsidRPr="00206ACB">
        <w:t>in</w:t>
      </w:r>
      <w:r w:rsidR="00AC466E" w:rsidRPr="00206ACB">
        <w:t xml:space="preserve"> </w:t>
      </w:r>
      <w:r w:rsidR="007D4E83" w:rsidRPr="00206ACB">
        <w:t>the</w:t>
      </w:r>
      <w:r w:rsidR="00AC466E" w:rsidRPr="00206ACB">
        <w:t xml:space="preserve"> </w:t>
      </w:r>
      <w:r w:rsidR="007D4E83" w:rsidRPr="00206ACB">
        <w:t>Japanese</w:t>
      </w:r>
      <w:r w:rsidR="00AC466E" w:rsidRPr="00206ACB">
        <w:t xml:space="preserve"> </w:t>
      </w:r>
      <w:r w:rsidR="007D4E83" w:rsidRPr="00206ACB">
        <w:t>computer</w:t>
      </w:r>
      <w:r w:rsidR="00AC466E" w:rsidRPr="00206ACB">
        <w:t xml:space="preserve"> </w:t>
      </w:r>
      <w:r w:rsidR="007D4E83" w:rsidRPr="00206ACB">
        <w:t>market,</w:t>
      </w:r>
      <w:r w:rsidR="00AC466E" w:rsidRPr="00206ACB">
        <w:t xml:space="preserve"> </w:t>
      </w:r>
      <w:r w:rsidR="007D4E83" w:rsidRPr="00206ACB">
        <w:t>powering</w:t>
      </w:r>
      <w:r w:rsidR="00AC466E" w:rsidRPr="00206ACB">
        <w:t xml:space="preserve"> </w:t>
      </w:r>
      <w:r w:rsidR="007D4E83" w:rsidRPr="00206ACB">
        <w:t>the</w:t>
      </w:r>
      <w:r w:rsidR="00AC466E" w:rsidRPr="00206ACB">
        <w:t xml:space="preserve"> </w:t>
      </w:r>
      <w:r w:rsidR="007D4E83" w:rsidRPr="00206ACB">
        <w:t>"MSX"</w:t>
      </w:r>
      <w:r w:rsidR="00AC466E" w:rsidRPr="00206ACB">
        <w:t xml:space="preserve"> </w:t>
      </w:r>
      <w:r w:rsidR="007D4E83" w:rsidRPr="00206ACB">
        <w:t>standard</w:t>
      </w:r>
      <w:r w:rsidR="00AC466E" w:rsidRPr="00206ACB">
        <w:t xml:space="preserve"> </w:t>
      </w:r>
      <w:r w:rsidR="007D4E83" w:rsidRPr="00206ACB">
        <w:t>for</w:t>
      </w:r>
      <w:r w:rsidR="00AC466E" w:rsidRPr="00206ACB">
        <w:t xml:space="preserve"> </w:t>
      </w:r>
      <w:r w:rsidR="007D4E83" w:rsidRPr="00206ACB">
        <w:t>home</w:t>
      </w:r>
      <w:r w:rsidR="00AC466E" w:rsidRPr="00206ACB">
        <w:t xml:space="preserve"> </w:t>
      </w:r>
      <w:r w:rsidR="007D4E83" w:rsidRPr="00206ACB">
        <w:t>computers.</w:t>
      </w:r>
    </w:p>
    <w:p w14:paraId="571D7346" w14:textId="51A80424" w:rsidR="007D4E83" w:rsidRPr="00206ACB" w:rsidRDefault="00EB0D07" w:rsidP="00A03173">
      <w:pPr>
        <w:ind w:firstLine="0"/>
        <w:jc w:val="center"/>
        <w:rPr>
          <w:rStyle w:val="marginnote"/>
          <w:rFonts w:cstheme="minorHAnsi"/>
          <w:color w:val="111111"/>
          <w:szCs w:val="26"/>
        </w:rPr>
      </w:pPr>
      <w:r>
        <w:rPr>
          <w:rStyle w:val="marginnote"/>
          <w:rFonts w:cstheme="minorHAnsi"/>
          <w:noProof/>
          <w:color w:val="111111"/>
          <w:szCs w:val="26"/>
        </w:rPr>
        <w:lastRenderedPageBreak/>
        <w:drawing>
          <wp:inline distT="0" distB="0" distL="0" distR="0" wp14:anchorId="61396373" wp14:editId="777DF5BB">
            <wp:extent cx="1493134" cy="1371600"/>
            <wp:effectExtent l="0" t="0" r="0" b="0"/>
            <wp:docPr id="15320208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93134" cy="1371600"/>
                    </a:xfrm>
                    <a:prstGeom prst="rect">
                      <a:avLst/>
                    </a:prstGeom>
                    <a:noFill/>
                  </pic:spPr>
                </pic:pic>
              </a:graphicData>
            </a:graphic>
          </wp:inline>
        </w:drawing>
      </w:r>
    </w:p>
    <w:p w14:paraId="1FBCC5A1" w14:textId="6F97029C" w:rsidR="00854E92" w:rsidRPr="00206ACB" w:rsidRDefault="00854E92" w:rsidP="00A03173">
      <w:pPr>
        <w:ind w:firstLine="0"/>
        <w:jc w:val="center"/>
        <w:rPr>
          <w:rFonts w:cstheme="minorHAnsi"/>
          <w:szCs w:val="26"/>
        </w:rPr>
      </w:pP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Zilog</w:t>
      </w:r>
      <w:r w:rsidR="00AC466E" w:rsidRPr="00206ACB">
        <w:rPr>
          <w:rStyle w:val="marginnote"/>
          <w:rFonts w:cstheme="minorHAnsi"/>
          <w:color w:val="111111"/>
          <w:szCs w:val="26"/>
        </w:rPr>
        <w:t xml:space="preserve"> </w:t>
      </w:r>
      <w:r w:rsidRPr="00206ACB">
        <w:rPr>
          <w:rStyle w:val="marginnote"/>
          <w:rFonts w:cstheme="minorHAnsi"/>
          <w:color w:val="111111"/>
          <w:szCs w:val="26"/>
        </w:rPr>
        <w:t>Z80</w:t>
      </w:r>
      <w:r w:rsidR="00AC466E" w:rsidRPr="00206ACB">
        <w:rPr>
          <w:rStyle w:val="marginnote"/>
          <w:rFonts w:cstheme="minorHAnsi"/>
          <w:color w:val="111111"/>
          <w:szCs w:val="26"/>
        </w:rPr>
        <w:t xml:space="preserve"> </w:t>
      </w:r>
      <w:r w:rsidRPr="00206ACB">
        <w:rPr>
          <w:rStyle w:val="marginnote"/>
          <w:rFonts w:cstheme="minorHAnsi"/>
          <w:color w:val="111111"/>
          <w:szCs w:val="26"/>
        </w:rPr>
        <w:t>processor</w:t>
      </w:r>
      <w:r w:rsidR="004A1CF7" w:rsidRPr="00206ACB">
        <w:rPr>
          <w:rStyle w:val="marginnote"/>
          <w:rFonts w:cstheme="minorHAnsi"/>
          <w:color w:val="111111"/>
          <w:szCs w:val="26"/>
        </w:rPr>
        <w:t>.</w:t>
      </w:r>
    </w:p>
    <w:p w14:paraId="27F66D35" w14:textId="14B3EE78" w:rsidR="00854E92" w:rsidRPr="00206ACB" w:rsidRDefault="00854E92" w:rsidP="00BF4270">
      <w:r w:rsidRPr="00206ACB">
        <w:t>Nintendo</w:t>
      </w:r>
      <w:r w:rsidR="00AC466E" w:rsidRPr="00206ACB">
        <w:t xml:space="preserve"> </w:t>
      </w:r>
      <w:r w:rsidRPr="00206ACB">
        <w:t>was</w:t>
      </w:r>
      <w:r w:rsidR="00AC466E" w:rsidRPr="00206ACB">
        <w:t xml:space="preserve"> </w:t>
      </w:r>
      <w:r w:rsidRPr="00206ACB">
        <w:t>unable</w:t>
      </w:r>
      <w:r w:rsidR="00AC466E" w:rsidRPr="00206ACB">
        <w:t xml:space="preserve"> </w:t>
      </w:r>
      <w:r w:rsidRPr="00206ACB">
        <w:t>to</w:t>
      </w:r>
      <w:r w:rsidR="00AC466E" w:rsidRPr="00206ACB">
        <w:t xml:space="preserve"> </w:t>
      </w:r>
      <w:r w:rsidRPr="00206ACB">
        <w:t>find</w:t>
      </w:r>
      <w:r w:rsidR="00AC466E" w:rsidRPr="00206ACB">
        <w:t xml:space="preserve"> </w:t>
      </w:r>
      <w:r w:rsidRPr="00206ACB">
        <w:t>a</w:t>
      </w:r>
      <w:r w:rsidR="00AC466E" w:rsidRPr="00206ACB">
        <w:t xml:space="preserve"> </w:t>
      </w:r>
      <w:r w:rsidRPr="00206ACB">
        <w:t>manufacturing</w:t>
      </w:r>
      <w:r w:rsidR="00AC466E" w:rsidRPr="00206ACB">
        <w:t xml:space="preserve"> </w:t>
      </w:r>
      <w:r w:rsidRPr="00206ACB">
        <w:t>partner</w:t>
      </w:r>
      <w:r w:rsidR="00AC466E" w:rsidRPr="00206ACB">
        <w:t xml:space="preserve"> </w:t>
      </w:r>
      <w:r w:rsidRPr="00206ACB">
        <w:t>that</w:t>
      </w:r>
      <w:r w:rsidR="00AC466E" w:rsidRPr="00206ACB">
        <w:t xml:space="preserve"> </w:t>
      </w:r>
      <w:r w:rsidRPr="00206ACB">
        <w:t>would</w:t>
      </w:r>
      <w:r w:rsidR="00AC466E" w:rsidRPr="00206ACB">
        <w:t xml:space="preserve"> </w:t>
      </w:r>
      <w:r w:rsidRPr="00206ACB">
        <w:t>agree</w:t>
      </w:r>
      <w:r w:rsidR="00AC466E" w:rsidRPr="00206ACB">
        <w:t xml:space="preserve"> </w:t>
      </w:r>
      <w:r w:rsidRPr="00206ACB">
        <w:t>to</w:t>
      </w:r>
      <w:r w:rsidR="00AC466E" w:rsidRPr="00206ACB">
        <w:t xml:space="preserve"> </w:t>
      </w:r>
      <w:r w:rsidRPr="00206ACB">
        <w:t>its</w:t>
      </w:r>
      <w:r w:rsidR="00AC466E" w:rsidRPr="00206ACB">
        <w:t xml:space="preserve"> </w:t>
      </w:r>
      <w:r w:rsidRPr="00206ACB">
        <w:t>strict</w:t>
      </w:r>
      <w:r w:rsidR="00AC466E" w:rsidRPr="00206ACB">
        <w:t xml:space="preserve"> </w:t>
      </w:r>
      <w:r w:rsidRPr="00206ACB">
        <w:t>requirements,</w:t>
      </w:r>
      <w:r w:rsidR="00AC466E" w:rsidRPr="00206ACB">
        <w:t xml:space="preserve"> </w:t>
      </w:r>
      <w:r w:rsidRPr="00206ACB">
        <w:t>however.</w:t>
      </w:r>
      <w:r w:rsidR="00AC466E" w:rsidRPr="00206ACB">
        <w:t xml:space="preserve"> </w:t>
      </w:r>
      <w:r w:rsidRPr="00206ACB">
        <w:t>The</w:t>
      </w:r>
      <w:r w:rsidR="00AC466E" w:rsidRPr="00206ACB">
        <w:t xml:space="preserve"> </w:t>
      </w:r>
      <w:r w:rsidRPr="00206ACB">
        <w:t>only</w:t>
      </w:r>
      <w:r w:rsidR="00AC466E" w:rsidRPr="00206ACB">
        <w:t xml:space="preserve"> </w:t>
      </w:r>
      <w:r w:rsidRPr="00206ACB">
        <w:t>Japanese</w:t>
      </w:r>
      <w:r w:rsidR="00AC466E" w:rsidRPr="00206ACB">
        <w:t xml:space="preserve"> </w:t>
      </w:r>
      <w:r w:rsidRPr="00206ACB">
        <w:t>company</w:t>
      </w:r>
      <w:r w:rsidR="00AC466E" w:rsidRPr="00206ACB">
        <w:t xml:space="preserve"> </w:t>
      </w:r>
      <w:r w:rsidRPr="00206ACB">
        <w:t>desperate</w:t>
      </w:r>
      <w:r w:rsidR="00AC466E" w:rsidRPr="00206ACB">
        <w:t xml:space="preserve"> </w:t>
      </w:r>
      <w:r w:rsidRPr="00206ACB">
        <w:t>enough</w:t>
      </w:r>
      <w:r w:rsidR="00AC466E" w:rsidRPr="00206ACB">
        <w:t xml:space="preserve"> </w:t>
      </w:r>
      <w:r w:rsidRPr="00206ACB">
        <w:t>to</w:t>
      </w:r>
      <w:r w:rsidR="00AC466E" w:rsidRPr="00206ACB">
        <w:t xml:space="preserve"> </w:t>
      </w:r>
      <w:r w:rsidRPr="00206ACB">
        <w:t>sign</w:t>
      </w:r>
      <w:r w:rsidR="00AC466E" w:rsidRPr="00206ACB">
        <w:t xml:space="preserve"> </w:t>
      </w:r>
      <w:r w:rsidRPr="00206ACB">
        <w:t>a</w:t>
      </w:r>
      <w:r w:rsidR="00AC466E" w:rsidRPr="00206ACB">
        <w:t xml:space="preserve"> </w:t>
      </w:r>
      <w:r w:rsidRPr="00206ACB">
        <w:t>deal</w:t>
      </w:r>
      <w:r w:rsidR="00AC466E" w:rsidRPr="00206ACB">
        <w:t xml:space="preserve"> </w:t>
      </w:r>
      <w:r w:rsidRPr="00206ACB">
        <w:t>with</w:t>
      </w:r>
      <w:r w:rsidR="00AC466E" w:rsidRPr="00206ACB">
        <w:t xml:space="preserve"> </w:t>
      </w:r>
      <w:r w:rsidRPr="00206ACB">
        <w:t>Nintendo</w:t>
      </w:r>
      <w:r w:rsidR="00AC466E" w:rsidRPr="00206ACB">
        <w:t xml:space="preserve"> </w:t>
      </w:r>
      <w:r w:rsidRPr="00206ACB">
        <w:t>was</w:t>
      </w:r>
      <w:r w:rsidR="00AC466E" w:rsidRPr="00206ACB">
        <w:t xml:space="preserve"> </w:t>
      </w:r>
      <w:r w:rsidRPr="00206ACB">
        <w:t>Ricoh.</w:t>
      </w:r>
      <w:r w:rsidR="00AC466E" w:rsidRPr="00206ACB">
        <w:t xml:space="preserve"> </w:t>
      </w:r>
      <w:r w:rsidRPr="00206ACB">
        <w:t>Ricoh</w:t>
      </w:r>
      <w:r w:rsidR="00AC466E" w:rsidRPr="00206ACB">
        <w:t xml:space="preserve"> </w:t>
      </w:r>
      <w:r w:rsidRPr="00206ACB">
        <w:t>was</w:t>
      </w:r>
      <w:r w:rsidR="00AC466E" w:rsidRPr="00206ACB">
        <w:t xml:space="preserve"> </w:t>
      </w:r>
      <w:r w:rsidRPr="00206ACB">
        <w:t>utilizing</w:t>
      </w:r>
      <w:r w:rsidR="00AC466E" w:rsidRPr="00206ACB">
        <w:t xml:space="preserve"> </w:t>
      </w:r>
      <w:r w:rsidRPr="00206ACB">
        <w:t>only</w:t>
      </w:r>
      <w:r w:rsidR="00AC466E" w:rsidRPr="00206ACB">
        <w:t xml:space="preserve"> </w:t>
      </w:r>
      <w:r w:rsidRPr="00206ACB">
        <w:t>10%</w:t>
      </w:r>
      <w:r w:rsidR="00AC466E" w:rsidRPr="00206ACB">
        <w:t xml:space="preserve"> </w:t>
      </w:r>
      <w:r w:rsidRPr="00206ACB">
        <w:t>of</w:t>
      </w:r>
      <w:r w:rsidR="00AC466E" w:rsidRPr="00206ACB">
        <w:t xml:space="preserve"> </w:t>
      </w:r>
      <w:r w:rsidRPr="00206ACB">
        <w:t>its</w:t>
      </w:r>
      <w:r w:rsidR="00AC466E" w:rsidRPr="00206ACB">
        <w:t xml:space="preserve"> </w:t>
      </w:r>
      <w:r w:rsidRPr="00206ACB">
        <w:t>chip</w:t>
      </w:r>
      <w:r w:rsidR="00AC466E" w:rsidRPr="00206ACB">
        <w:t xml:space="preserve"> </w:t>
      </w:r>
      <w:r w:rsidRPr="00206ACB">
        <w:t>manufacturing</w:t>
      </w:r>
      <w:r w:rsidR="00AC466E" w:rsidRPr="00206ACB">
        <w:t xml:space="preserve"> </w:t>
      </w:r>
      <w:r w:rsidRPr="00206ACB">
        <w:t>capability</w:t>
      </w:r>
      <w:r w:rsidR="00AC466E" w:rsidRPr="00206ACB">
        <w:t xml:space="preserve"> </w:t>
      </w:r>
      <w:r w:rsidRPr="00206ACB">
        <w:t>at</w:t>
      </w:r>
      <w:r w:rsidR="00AC466E" w:rsidRPr="00206ACB">
        <w:t xml:space="preserve"> </w:t>
      </w:r>
      <w:r w:rsidRPr="00206ACB">
        <w:t>the</w:t>
      </w:r>
      <w:r w:rsidR="00AC466E" w:rsidRPr="00206ACB">
        <w:t xml:space="preserve"> </w:t>
      </w:r>
      <w:r w:rsidRPr="00206ACB">
        <w:t>time,</w:t>
      </w:r>
      <w:r w:rsidR="00AC466E" w:rsidRPr="00206ACB">
        <w:t xml:space="preserve"> </w:t>
      </w:r>
      <w:r w:rsidRPr="00206ACB">
        <w:t>so</w:t>
      </w:r>
      <w:r w:rsidR="00AC466E" w:rsidRPr="00206ACB">
        <w:t xml:space="preserve"> </w:t>
      </w:r>
      <w:r w:rsidRPr="00206ACB">
        <w:t>to</w:t>
      </w:r>
      <w:r w:rsidR="00AC466E" w:rsidRPr="00206ACB">
        <w:t xml:space="preserve"> </w:t>
      </w:r>
      <w:r w:rsidRPr="00206ACB">
        <w:t>increase</w:t>
      </w:r>
      <w:r w:rsidR="00AC466E" w:rsidRPr="00206ACB">
        <w:t xml:space="preserve"> </w:t>
      </w:r>
      <w:r w:rsidRPr="00206ACB">
        <w:t>business</w:t>
      </w:r>
      <w:r w:rsidR="00AC466E" w:rsidRPr="00206ACB">
        <w:t xml:space="preserve"> </w:t>
      </w:r>
      <w:r w:rsidRPr="00206ACB">
        <w:t>it</w:t>
      </w:r>
      <w:r w:rsidR="00AC466E" w:rsidRPr="00206ACB">
        <w:t xml:space="preserve"> </w:t>
      </w:r>
      <w:r w:rsidRPr="00206ACB">
        <w:t>agreed</w:t>
      </w:r>
      <w:r w:rsidR="00AC466E" w:rsidRPr="00206ACB">
        <w:t xml:space="preserve"> </w:t>
      </w:r>
      <w:r w:rsidRPr="00206ACB">
        <w:t>to</w:t>
      </w:r>
      <w:r w:rsidR="00AC466E" w:rsidRPr="00206ACB">
        <w:t xml:space="preserve"> </w:t>
      </w:r>
      <w:r w:rsidRPr="00206ACB">
        <w:t>provide</w:t>
      </w:r>
      <w:r w:rsidR="00AC466E" w:rsidRPr="00206ACB">
        <w:t xml:space="preserve"> </w:t>
      </w:r>
      <w:r w:rsidRPr="00206ACB">
        <w:t>Nintendo</w:t>
      </w:r>
      <w:r w:rsidR="00AC466E" w:rsidRPr="00206ACB">
        <w:t xml:space="preserve"> </w:t>
      </w:r>
      <w:r w:rsidRPr="00206ACB">
        <w:t>with</w:t>
      </w:r>
      <w:r w:rsidR="00AC466E" w:rsidRPr="00206ACB">
        <w:t xml:space="preserve"> </w:t>
      </w:r>
      <w:r w:rsidRPr="00206ACB">
        <w:t>three</w:t>
      </w:r>
      <w:r w:rsidR="00AC466E" w:rsidRPr="00206ACB">
        <w:t xml:space="preserve"> </w:t>
      </w:r>
      <w:r w:rsidRPr="00206ACB">
        <w:t>million</w:t>
      </w:r>
      <w:r w:rsidR="00AC466E" w:rsidRPr="00206ACB">
        <w:t xml:space="preserve"> </w:t>
      </w:r>
      <w:r w:rsidRPr="00206ACB">
        <w:t>processors,</w:t>
      </w:r>
      <w:r w:rsidR="00AC466E" w:rsidRPr="00206ACB">
        <w:t xml:space="preserve"> </w:t>
      </w:r>
      <w:r w:rsidRPr="00206ACB">
        <w:t>purchased</w:t>
      </w:r>
      <w:r w:rsidR="00AC466E" w:rsidRPr="00206ACB">
        <w:t xml:space="preserve"> </w:t>
      </w:r>
      <w:r w:rsidRPr="00206ACB">
        <w:t>up-front.</w:t>
      </w:r>
      <w:r w:rsidR="00AC466E" w:rsidRPr="00206ACB">
        <w:t xml:space="preserve"> </w:t>
      </w:r>
      <w:r w:rsidRPr="00206ACB">
        <w:t>Nintendo</w:t>
      </w:r>
      <w:r w:rsidR="00AC466E" w:rsidRPr="00206ACB">
        <w:t xml:space="preserve"> </w:t>
      </w:r>
      <w:r w:rsidRPr="00206ACB">
        <w:t>was</w:t>
      </w:r>
      <w:r w:rsidR="00AC466E" w:rsidRPr="00206ACB">
        <w:t xml:space="preserve"> </w:t>
      </w:r>
      <w:r w:rsidRPr="00206ACB">
        <w:t>going</w:t>
      </w:r>
      <w:r w:rsidR="00AC466E" w:rsidRPr="00206ACB">
        <w:t xml:space="preserve"> </w:t>
      </w:r>
      <w:r w:rsidRPr="00206ACB">
        <w:t>all-in</w:t>
      </w:r>
      <w:r w:rsidR="00AC466E" w:rsidRPr="00206ACB">
        <w:t xml:space="preserve"> </w:t>
      </w:r>
      <w:r w:rsidRPr="00206ACB">
        <w:t>on</w:t>
      </w:r>
      <w:r w:rsidR="00AC466E" w:rsidRPr="00206ACB">
        <w:t xml:space="preserve"> </w:t>
      </w:r>
      <w:r w:rsidRPr="00206ACB">
        <w:t>their</w:t>
      </w:r>
      <w:r w:rsidR="00AC466E" w:rsidRPr="00206ACB">
        <w:t xml:space="preserve"> </w:t>
      </w:r>
      <w:r w:rsidRPr="00206ACB">
        <w:t>home</w:t>
      </w:r>
      <w:r w:rsidR="00AC466E" w:rsidRPr="00206ACB">
        <w:t xml:space="preserve"> </w:t>
      </w:r>
      <w:r w:rsidRPr="00206ACB">
        <w:t>console</w:t>
      </w:r>
      <w:r w:rsidR="00AC466E" w:rsidRPr="00206ACB">
        <w:t xml:space="preserve"> </w:t>
      </w:r>
      <w:r w:rsidRPr="00206ACB">
        <w:t>bet.</w:t>
      </w:r>
    </w:p>
    <w:p w14:paraId="21C3C787" w14:textId="71C34C34" w:rsidR="00E4439B" w:rsidRPr="00206ACB" w:rsidRDefault="00854E92" w:rsidP="00B81198">
      <w:r w:rsidRPr="00206ACB">
        <w:t>Ricoh,</w:t>
      </w:r>
      <w:r w:rsidR="00AC466E" w:rsidRPr="00206ACB">
        <w:t xml:space="preserve"> </w:t>
      </w:r>
      <w:r w:rsidRPr="00206ACB">
        <w:t>however,</w:t>
      </w:r>
      <w:r w:rsidR="00AC466E" w:rsidRPr="00206ACB">
        <w:t xml:space="preserve"> </w:t>
      </w:r>
      <w:r w:rsidRPr="00206ACB">
        <w:t>did</w:t>
      </w:r>
      <w:r w:rsidR="00AC466E" w:rsidRPr="00206ACB">
        <w:t xml:space="preserve"> </w:t>
      </w:r>
      <w:r w:rsidRPr="00206ACB">
        <w:t>not</w:t>
      </w:r>
      <w:r w:rsidR="00AC466E" w:rsidRPr="00206ACB">
        <w:t xml:space="preserve"> </w:t>
      </w:r>
      <w:r w:rsidRPr="00206ACB">
        <w:t>have</w:t>
      </w:r>
      <w:r w:rsidR="00AC466E" w:rsidRPr="00206ACB">
        <w:t xml:space="preserve"> </w:t>
      </w:r>
      <w:r w:rsidRPr="00206ACB">
        <w:t>a</w:t>
      </w:r>
      <w:r w:rsidR="00AC466E" w:rsidRPr="00206ACB">
        <w:t xml:space="preserve"> </w:t>
      </w:r>
      <w:r w:rsidRPr="00206ACB">
        <w:t>license</w:t>
      </w:r>
      <w:r w:rsidR="00AC466E" w:rsidRPr="00206ACB">
        <w:t xml:space="preserve"> </w:t>
      </w:r>
      <w:r w:rsidRPr="00206ACB">
        <w:t>to</w:t>
      </w:r>
      <w:r w:rsidR="00AC466E" w:rsidRPr="00206ACB">
        <w:t xml:space="preserve"> </w:t>
      </w:r>
      <w:r w:rsidRPr="00206ACB">
        <w:t>manufacture</w:t>
      </w:r>
      <w:r w:rsidR="00AC466E" w:rsidRPr="00206ACB">
        <w:t xml:space="preserve"> </w:t>
      </w:r>
      <w:r w:rsidRPr="00206ACB">
        <w:t>the</w:t>
      </w:r>
      <w:r w:rsidR="00AC466E" w:rsidRPr="00206ACB">
        <w:t xml:space="preserve"> </w:t>
      </w:r>
      <w:r w:rsidRPr="00206ACB">
        <w:t>Z80.</w:t>
      </w:r>
      <w:r w:rsidR="00AC466E" w:rsidRPr="00206ACB">
        <w:t xml:space="preserve"> </w:t>
      </w:r>
      <w:r w:rsidRPr="00206ACB">
        <w:t>Securing</w:t>
      </w:r>
      <w:r w:rsidR="00AC466E" w:rsidRPr="00206ACB">
        <w:t xml:space="preserve"> </w:t>
      </w:r>
      <w:r w:rsidRPr="00206ACB">
        <w:t>that</w:t>
      </w:r>
      <w:r w:rsidR="00AC466E" w:rsidRPr="00206ACB">
        <w:t xml:space="preserve"> </w:t>
      </w:r>
      <w:r w:rsidRPr="00206ACB">
        <w:t>license</w:t>
      </w:r>
      <w:r w:rsidR="00AC466E" w:rsidRPr="00206ACB">
        <w:t xml:space="preserve"> </w:t>
      </w:r>
      <w:r w:rsidRPr="00206ACB">
        <w:t>would</w:t>
      </w:r>
      <w:r w:rsidR="00AC466E" w:rsidRPr="00206ACB">
        <w:t xml:space="preserve"> </w:t>
      </w:r>
      <w:r w:rsidRPr="00206ACB">
        <w:t>be</w:t>
      </w:r>
      <w:r w:rsidR="00AC466E" w:rsidRPr="00206ACB">
        <w:t xml:space="preserve"> </w:t>
      </w:r>
      <w:r w:rsidRPr="00206ACB">
        <w:t>costly</w:t>
      </w:r>
      <w:r w:rsidR="00AC466E" w:rsidRPr="00206ACB">
        <w:t xml:space="preserve"> </w:t>
      </w:r>
      <w:r w:rsidRPr="00206ACB">
        <w:t>and</w:t>
      </w:r>
      <w:r w:rsidR="00AC466E" w:rsidRPr="00206ACB">
        <w:t xml:space="preserve"> </w:t>
      </w:r>
      <w:r w:rsidRPr="00206ACB">
        <w:t>take</w:t>
      </w:r>
      <w:r w:rsidR="00AC466E" w:rsidRPr="00206ACB">
        <w:t xml:space="preserve"> </w:t>
      </w:r>
      <w:r w:rsidRPr="00206ACB">
        <w:t>a</w:t>
      </w:r>
      <w:r w:rsidR="00AC466E" w:rsidRPr="00206ACB">
        <w:t xml:space="preserve"> </w:t>
      </w:r>
      <w:r w:rsidRPr="00206ACB">
        <w:t>long</w:t>
      </w:r>
      <w:r w:rsidR="00AC466E" w:rsidRPr="00206ACB">
        <w:t xml:space="preserve"> </w:t>
      </w:r>
      <w:r w:rsidRPr="00206ACB">
        <w:t>time,</w:t>
      </w:r>
      <w:r w:rsidR="00AC466E" w:rsidRPr="00206ACB">
        <w:t xml:space="preserve"> </w:t>
      </w:r>
      <w:r w:rsidRPr="00206ACB">
        <w:t>so</w:t>
      </w:r>
      <w:r w:rsidR="00AC466E" w:rsidRPr="00206ACB">
        <w:t xml:space="preserve"> </w:t>
      </w:r>
      <w:r w:rsidRPr="00206ACB">
        <w:t>Ricoh</w:t>
      </w:r>
      <w:r w:rsidR="00AC466E" w:rsidRPr="00206ACB">
        <w:t xml:space="preserve"> </w:t>
      </w:r>
      <w:r w:rsidRPr="00206ACB">
        <w:t>instead</w:t>
      </w:r>
      <w:r w:rsidR="00AC466E" w:rsidRPr="00206ACB">
        <w:t xml:space="preserve"> </w:t>
      </w:r>
      <w:r w:rsidRPr="00206ACB">
        <w:t>offered</w:t>
      </w:r>
      <w:r w:rsidR="00AC466E" w:rsidRPr="00206ACB">
        <w:t xml:space="preserve"> </w:t>
      </w:r>
      <w:r w:rsidRPr="00206ACB">
        <w:t>an</w:t>
      </w:r>
      <w:r w:rsidR="00AC466E" w:rsidRPr="00206ACB">
        <w:t xml:space="preserve"> </w:t>
      </w:r>
      <w:r w:rsidRPr="00206ACB">
        <w:t>alternative:</w:t>
      </w:r>
      <w:r w:rsidR="00AC466E" w:rsidRPr="00206ACB">
        <w:t xml:space="preserve"> </w:t>
      </w:r>
      <w:r w:rsidRPr="00206ACB">
        <w:t>why</w:t>
      </w:r>
      <w:r w:rsidR="00AC466E" w:rsidRPr="00206ACB">
        <w:t xml:space="preserve"> </w:t>
      </w:r>
      <w:r w:rsidRPr="00206ACB">
        <w:t>not</w:t>
      </w:r>
      <w:r w:rsidR="00AC466E" w:rsidRPr="00206ACB">
        <w:t xml:space="preserve"> </w:t>
      </w:r>
      <w:r w:rsidRPr="00206ACB">
        <w:t>use</w:t>
      </w:r>
      <w:r w:rsidR="00AC466E" w:rsidRPr="00206ACB">
        <w:t xml:space="preserve"> </w:t>
      </w:r>
      <w:r w:rsidRPr="00206ACB">
        <w:t>the</w:t>
      </w:r>
      <w:r w:rsidR="00AC466E" w:rsidRPr="00206ACB">
        <w:t xml:space="preserve"> </w:t>
      </w:r>
      <w:r w:rsidRPr="00206ACB">
        <w:t>MOS</w:t>
      </w:r>
      <w:r w:rsidR="00AC466E" w:rsidRPr="00206ACB">
        <w:t xml:space="preserve"> </w:t>
      </w:r>
      <w:r w:rsidRPr="00206ACB">
        <w:t>Technologies</w:t>
      </w:r>
      <w:r w:rsidR="00AC466E" w:rsidRPr="00206ACB">
        <w:t xml:space="preserve"> </w:t>
      </w:r>
      <w:r w:rsidRPr="00206ACB">
        <w:t>6502</w:t>
      </w:r>
      <w:r w:rsidR="00AC466E" w:rsidRPr="00206ACB">
        <w:t xml:space="preserve"> </w:t>
      </w:r>
      <w:r w:rsidRPr="00206ACB">
        <w:t>instead?</w:t>
      </w:r>
      <w:r w:rsidR="00AC466E" w:rsidRPr="00206ACB">
        <w:t xml:space="preserve"> </w:t>
      </w:r>
      <w:r w:rsidR="00E4439B" w:rsidRPr="00206ACB">
        <w:t>Ricoh</w:t>
      </w:r>
      <w:r w:rsidR="00AC466E" w:rsidRPr="00206ACB">
        <w:t xml:space="preserve"> </w:t>
      </w:r>
      <w:r w:rsidR="00E4439B" w:rsidRPr="00206ACB">
        <w:t>already</w:t>
      </w:r>
      <w:r w:rsidR="00AC466E" w:rsidRPr="00206ACB">
        <w:t xml:space="preserve"> </w:t>
      </w:r>
      <w:r w:rsidR="00E4439B" w:rsidRPr="00206ACB">
        <w:t>had</w:t>
      </w:r>
      <w:r w:rsidR="00AC466E" w:rsidRPr="00206ACB">
        <w:t xml:space="preserve"> </w:t>
      </w:r>
      <w:r w:rsidR="00E4439B" w:rsidRPr="00206ACB">
        <w:t>a</w:t>
      </w:r>
      <w:r w:rsidR="00AC466E" w:rsidRPr="00206ACB">
        <w:t xml:space="preserve"> </w:t>
      </w:r>
      <w:r w:rsidR="00E4439B" w:rsidRPr="00206ACB">
        <w:t>license</w:t>
      </w:r>
      <w:r w:rsidR="00AC466E" w:rsidRPr="00206ACB">
        <w:t xml:space="preserve"> </w:t>
      </w:r>
      <w:r w:rsidR="00E4439B" w:rsidRPr="00206ACB">
        <w:t>to</w:t>
      </w:r>
      <w:r w:rsidR="00AC466E" w:rsidRPr="00206ACB">
        <w:t xml:space="preserve"> </w:t>
      </w:r>
      <w:r w:rsidR="00E4439B" w:rsidRPr="00206ACB">
        <w:t>manufacture</w:t>
      </w:r>
      <w:r w:rsidR="00AC466E" w:rsidRPr="00206ACB">
        <w:t xml:space="preserve"> </w:t>
      </w:r>
      <w:r w:rsidR="00E4439B" w:rsidRPr="00206ACB">
        <w:t>the</w:t>
      </w:r>
      <w:r w:rsidR="00AC466E" w:rsidRPr="00206ACB">
        <w:t xml:space="preserve"> </w:t>
      </w:r>
      <w:r w:rsidR="00E4439B" w:rsidRPr="00206ACB">
        <w:t>6502,</w:t>
      </w:r>
      <w:r w:rsidR="00AC466E" w:rsidRPr="00206ACB">
        <w:t xml:space="preserve"> </w:t>
      </w:r>
      <w:r w:rsidR="00E4439B" w:rsidRPr="00206ACB">
        <w:t>an</w:t>
      </w:r>
      <w:r w:rsidR="00AC466E" w:rsidRPr="00206ACB">
        <w:t xml:space="preserve"> </w:t>
      </w:r>
      <w:r w:rsidR="00E4439B" w:rsidRPr="00206ACB">
        <w:t>8-bit</w:t>
      </w:r>
      <w:r w:rsidR="00AC466E" w:rsidRPr="00206ACB">
        <w:t xml:space="preserve"> </w:t>
      </w:r>
      <w:r w:rsidR="00E4439B" w:rsidRPr="00206ACB">
        <w:t>processor</w:t>
      </w:r>
      <w:r w:rsidR="00AC466E" w:rsidRPr="00206ACB">
        <w:t xml:space="preserve"> </w:t>
      </w:r>
      <w:r w:rsidR="00E4439B" w:rsidRPr="00206ACB">
        <w:t>with</w:t>
      </w:r>
      <w:r w:rsidR="00AC466E" w:rsidRPr="00206ACB">
        <w:t xml:space="preserve"> </w:t>
      </w:r>
      <w:r w:rsidR="00E4439B" w:rsidRPr="00206ACB">
        <w:t>a</w:t>
      </w:r>
      <w:r w:rsidR="00AC466E" w:rsidRPr="00206ACB">
        <w:t xml:space="preserve"> </w:t>
      </w:r>
      <w:r w:rsidR="00E4439B" w:rsidRPr="00206ACB">
        <w:t>similar</w:t>
      </w:r>
      <w:r w:rsidR="00AC466E" w:rsidRPr="00206ACB">
        <w:t xml:space="preserve"> </w:t>
      </w:r>
      <w:r w:rsidR="00E4439B" w:rsidRPr="00206ACB">
        <w:t>performance</w:t>
      </w:r>
      <w:r w:rsidR="00AC466E" w:rsidRPr="00206ACB">
        <w:t xml:space="preserve"> </w:t>
      </w:r>
      <w:r w:rsidR="00E4439B" w:rsidRPr="00206ACB">
        <w:t>profile</w:t>
      </w:r>
      <w:r w:rsidR="00AC466E" w:rsidRPr="00206ACB">
        <w:t xml:space="preserve"> </w:t>
      </w:r>
      <w:r w:rsidR="00E4439B" w:rsidRPr="00206ACB">
        <w:t>to</w:t>
      </w:r>
      <w:r w:rsidR="00AC466E" w:rsidRPr="00206ACB">
        <w:t xml:space="preserve"> </w:t>
      </w:r>
      <w:r w:rsidR="00E4439B" w:rsidRPr="00206ACB">
        <w:t>the</w:t>
      </w:r>
      <w:r w:rsidR="00AC466E" w:rsidRPr="00206ACB">
        <w:t xml:space="preserve"> </w:t>
      </w:r>
      <w:r w:rsidR="00E4439B" w:rsidRPr="00206ACB">
        <w:t>Z80.</w:t>
      </w:r>
      <w:r w:rsidR="00AC466E" w:rsidRPr="00206ACB">
        <w:t xml:space="preserve"> </w:t>
      </w:r>
      <w:r w:rsidR="00E4439B" w:rsidRPr="00206ACB">
        <w:t>As</w:t>
      </w:r>
      <w:r w:rsidR="00AC466E" w:rsidRPr="00206ACB">
        <w:t xml:space="preserve"> </w:t>
      </w:r>
      <w:r w:rsidR="00E4439B" w:rsidRPr="00206ACB">
        <w:t>an</w:t>
      </w:r>
      <w:r w:rsidR="00AC466E" w:rsidRPr="00206ACB">
        <w:t xml:space="preserve"> </w:t>
      </w:r>
      <w:r w:rsidR="00E4439B" w:rsidRPr="00206ACB">
        <w:t>added</w:t>
      </w:r>
      <w:r w:rsidR="00AC466E" w:rsidRPr="00206ACB">
        <w:t xml:space="preserve"> </w:t>
      </w:r>
      <w:r w:rsidR="00E4439B" w:rsidRPr="00206ACB">
        <w:t>bonus,</w:t>
      </w:r>
      <w:r w:rsidR="00AC466E" w:rsidRPr="00206ACB">
        <w:t xml:space="preserve"> </w:t>
      </w:r>
      <w:r w:rsidR="00E4439B" w:rsidRPr="00206ACB">
        <w:t>it</w:t>
      </w:r>
      <w:r w:rsidR="00AC466E" w:rsidRPr="00206ACB">
        <w:t xml:space="preserve"> </w:t>
      </w:r>
      <w:r w:rsidR="00E4439B" w:rsidRPr="00206ACB">
        <w:t>was</w:t>
      </w:r>
      <w:r w:rsidR="00AC466E" w:rsidRPr="00206ACB">
        <w:t xml:space="preserve"> </w:t>
      </w:r>
      <w:r w:rsidR="00E4439B" w:rsidRPr="00206ACB">
        <w:t>relatively</w:t>
      </w:r>
      <w:r w:rsidR="00AC466E" w:rsidRPr="00206ACB">
        <w:t xml:space="preserve"> </w:t>
      </w:r>
      <w:r w:rsidR="00E4439B" w:rsidRPr="00206ACB">
        <w:t>unknown</w:t>
      </w:r>
      <w:r w:rsidR="00AC466E" w:rsidRPr="00206ACB">
        <w:t xml:space="preserve"> </w:t>
      </w:r>
      <w:r w:rsidR="00E4439B" w:rsidRPr="00206ACB">
        <w:t>in</w:t>
      </w:r>
      <w:r w:rsidR="00AC466E" w:rsidRPr="00206ACB">
        <w:t xml:space="preserve"> </w:t>
      </w:r>
      <w:r w:rsidR="00E4439B" w:rsidRPr="00206ACB">
        <w:t>Japan</w:t>
      </w:r>
      <w:r w:rsidR="00AC466E" w:rsidRPr="00206ACB">
        <w:t xml:space="preserve"> </w:t>
      </w:r>
      <w:r w:rsidR="00E4439B" w:rsidRPr="00206ACB">
        <w:t>(despite</w:t>
      </w:r>
      <w:r w:rsidR="00AC466E" w:rsidRPr="00206ACB">
        <w:t xml:space="preserve"> </w:t>
      </w:r>
      <w:r w:rsidR="00E4439B" w:rsidRPr="00206ACB">
        <w:t>powering</w:t>
      </w:r>
      <w:r w:rsidR="00AC466E" w:rsidRPr="00206ACB">
        <w:t xml:space="preserve"> </w:t>
      </w:r>
      <w:r w:rsidR="00E4439B" w:rsidRPr="00206ACB">
        <w:t>the</w:t>
      </w:r>
      <w:r w:rsidR="00AC466E" w:rsidRPr="00206ACB">
        <w:t xml:space="preserve"> </w:t>
      </w:r>
      <w:r w:rsidR="00E4439B" w:rsidRPr="00206ACB">
        <w:t>Apple</w:t>
      </w:r>
      <w:r w:rsidR="00AC466E" w:rsidRPr="00206ACB">
        <w:t xml:space="preserve"> </w:t>
      </w:r>
      <w:r w:rsidR="00E4439B" w:rsidRPr="00206ACB">
        <w:t>II,</w:t>
      </w:r>
      <w:r w:rsidR="00AC466E" w:rsidRPr="00206ACB">
        <w:t xml:space="preserve"> </w:t>
      </w:r>
      <w:r w:rsidR="00E4439B" w:rsidRPr="00206ACB">
        <w:t>Commodore</w:t>
      </w:r>
      <w:r w:rsidR="00AC466E" w:rsidRPr="00206ACB">
        <w:t xml:space="preserve"> </w:t>
      </w:r>
      <w:r w:rsidR="00E4439B" w:rsidRPr="00206ACB">
        <w:t>64,</w:t>
      </w:r>
      <w:r w:rsidR="00AC466E" w:rsidRPr="00206ACB">
        <w:t xml:space="preserve"> </w:t>
      </w:r>
      <w:r w:rsidR="00E4439B" w:rsidRPr="00206ACB">
        <w:t>Atari</w:t>
      </w:r>
      <w:r w:rsidR="00AC466E" w:rsidRPr="00206ACB">
        <w:t xml:space="preserve"> </w:t>
      </w:r>
      <w:r w:rsidR="00E4439B" w:rsidRPr="00206ACB">
        <w:t>VCS,</w:t>
      </w:r>
      <w:r w:rsidR="00AC466E" w:rsidRPr="00206ACB">
        <w:t xml:space="preserve"> </w:t>
      </w:r>
      <w:r w:rsidR="00E4439B" w:rsidRPr="00206ACB">
        <w:t>and</w:t>
      </w:r>
      <w:r w:rsidR="00AC466E" w:rsidRPr="00206ACB">
        <w:t xml:space="preserve"> </w:t>
      </w:r>
      <w:r w:rsidR="00E4439B" w:rsidRPr="00206ACB">
        <w:t>many</w:t>
      </w:r>
      <w:r w:rsidR="00AC466E" w:rsidRPr="00206ACB">
        <w:t xml:space="preserve"> </w:t>
      </w:r>
      <w:r w:rsidR="00E4439B" w:rsidRPr="00206ACB">
        <w:t>other</w:t>
      </w:r>
      <w:r w:rsidR="00AC466E" w:rsidRPr="00206ACB">
        <w:t xml:space="preserve"> </w:t>
      </w:r>
      <w:r w:rsidR="00E4439B" w:rsidRPr="00206ACB">
        <w:t>computers</w:t>
      </w:r>
      <w:r w:rsidR="00AC466E" w:rsidRPr="00206ACB">
        <w:t xml:space="preserve"> </w:t>
      </w:r>
      <w:r w:rsidR="00E4439B" w:rsidRPr="00206ACB">
        <w:t>popular</w:t>
      </w:r>
      <w:r w:rsidR="00AC466E" w:rsidRPr="00206ACB">
        <w:t xml:space="preserve"> </w:t>
      </w:r>
      <w:r w:rsidR="00E4439B" w:rsidRPr="00206ACB">
        <w:t>in</w:t>
      </w:r>
      <w:r w:rsidR="00AC466E" w:rsidRPr="00206ACB">
        <w:t xml:space="preserve"> </w:t>
      </w:r>
      <w:r w:rsidR="00E4439B" w:rsidRPr="00206ACB">
        <w:t>the</w:t>
      </w:r>
      <w:r w:rsidR="00AC466E" w:rsidRPr="00206ACB">
        <w:t xml:space="preserve"> </w:t>
      </w:r>
      <w:r w:rsidR="00E4439B" w:rsidRPr="00206ACB">
        <w:t>West).</w:t>
      </w:r>
      <w:r w:rsidR="00AC466E" w:rsidRPr="00206ACB">
        <w:t xml:space="preserve"> </w:t>
      </w:r>
      <w:r w:rsidR="00E4439B" w:rsidRPr="00206ACB">
        <w:t>Adopting</w:t>
      </w:r>
      <w:r w:rsidR="00AC466E" w:rsidRPr="00206ACB">
        <w:t xml:space="preserve"> </w:t>
      </w:r>
      <w:r w:rsidR="00E4439B" w:rsidRPr="00206ACB">
        <w:t>the</w:t>
      </w:r>
      <w:r w:rsidR="00AC466E" w:rsidRPr="00206ACB">
        <w:t xml:space="preserve"> </w:t>
      </w:r>
      <w:r w:rsidR="00E4439B" w:rsidRPr="00206ACB">
        <w:t>6502</w:t>
      </w:r>
      <w:r w:rsidR="00AC466E" w:rsidRPr="00206ACB">
        <w:t xml:space="preserve"> </w:t>
      </w:r>
      <w:r w:rsidR="00E4439B" w:rsidRPr="00206ACB">
        <w:t>as</w:t>
      </w:r>
      <w:r w:rsidR="00AC466E" w:rsidRPr="00206ACB">
        <w:t xml:space="preserve"> </w:t>
      </w:r>
      <w:r w:rsidR="00E4439B" w:rsidRPr="00206ACB">
        <w:t>the</w:t>
      </w:r>
      <w:r w:rsidR="00AC466E" w:rsidRPr="00206ACB">
        <w:t xml:space="preserve"> </w:t>
      </w:r>
      <w:r w:rsidR="00E4439B" w:rsidRPr="00206ACB">
        <w:t>core</w:t>
      </w:r>
      <w:r w:rsidR="00AC466E" w:rsidRPr="00206ACB">
        <w:t xml:space="preserve"> </w:t>
      </w:r>
      <w:r w:rsidR="00E4439B" w:rsidRPr="00206ACB">
        <w:t>of</w:t>
      </w:r>
      <w:r w:rsidR="00AC466E" w:rsidRPr="00206ACB">
        <w:t xml:space="preserve"> </w:t>
      </w:r>
      <w:r w:rsidR="00E4439B" w:rsidRPr="00206ACB">
        <w:t>their</w:t>
      </w:r>
      <w:r w:rsidR="00AC466E" w:rsidRPr="00206ACB">
        <w:t xml:space="preserve"> </w:t>
      </w:r>
      <w:r w:rsidR="00E4439B" w:rsidRPr="00206ACB">
        <w:t>new</w:t>
      </w:r>
      <w:r w:rsidR="00AC466E" w:rsidRPr="00206ACB">
        <w:t xml:space="preserve"> </w:t>
      </w:r>
      <w:r w:rsidR="00E4439B" w:rsidRPr="00206ACB">
        <w:t>system</w:t>
      </w:r>
      <w:r w:rsidR="00AC466E" w:rsidRPr="00206ACB">
        <w:t xml:space="preserve"> </w:t>
      </w:r>
      <w:r w:rsidR="00E4439B" w:rsidRPr="00206ACB">
        <w:t>would</w:t>
      </w:r>
      <w:r w:rsidR="00AC466E" w:rsidRPr="00206ACB">
        <w:t xml:space="preserve"> </w:t>
      </w:r>
      <w:r w:rsidR="00E4439B" w:rsidRPr="00206ACB">
        <w:t>grant</w:t>
      </w:r>
      <w:r w:rsidR="00AC466E" w:rsidRPr="00206ACB">
        <w:t xml:space="preserve"> </w:t>
      </w:r>
      <w:r w:rsidR="00E4439B" w:rsidRPr="00206ACB">
        <w:t>Nintendo</w:t>
      </w:r>
      <w:r w:rsidR="00AC466E" w:rsidRPr="00206ACB">
        <w:t xml:space="preserve"> </w:t>
      </w:r>
      <w:r w:rsidR="00E4439B" w:rsidRPr="00206ACB">
        <w:t>a</w:t>
      </w:r>
      <w:r w:rsidR="00AC466E" w:rsidRPr="00206ACB">
        <w:t xml:space="preserve"> </w:t>
      </w:r>
      <w:r w:rsidR="00E4439B" w:rsidRPr="00206ACB">
        <w:t>type</w:t>
      </w:r>
      <w:r w:rsidR="00AC466E" w:rsidRPr="00206ACB">
        <w:t xml:space="preserve"> </w:t>
      </w:r>
      <w:r w:rsidR="00E4439B" w:rsidRPr="00206ACB">
        <w:t>of</w:t>
      </w:r>
      <w:r w:rsidR="00AC466E" w:rsidRPr="00206ACB">
        <w:t xml:space="preserve"> </w:t>
      </w:r>
      <w:r w:rsidR="00E4439B" w:rsidRPr="00206ACB">
        <w:t>copy</w:t>
      </w:r>
      <w:r w:rsidR="00AC466E" w:rsidRPr="00206ACB">
        <w:t xml:space="preserve"> </w:t>
      </w:r>
      <w:r w:rsidR="00E4439B" w:rsidRPr="00206ACB">
        <w:t>protection,</w:t>
      </w:r>
      <w:r w:rsidR="00AC466E" w:rsidRPr="00206ACB">
        <w:t xml:space="preserve"> </w:t>
      </w:r>
      <w:r w:rsidR="00E4439B" w:rsidRPr="00206ACB">
        <w:t>since</w:t>
      </w:r>
      <w:r w:rsidR="00AC466E" w:rsidRPr="00206ACB">
        <w:t xml:space="preserve"> </w:t>
      </w:r>
      <w:r w:rsidR="00E4439B" w:rsidRPr="00206ACB">
        <w:t>games</w:t>
      </w:r>
      <w:r w:rsidR="00AC466E" w:rsidRPr="00206ACB">
        <w:t xml:space="preserve"> </w:t>
      </w:r>
      <w:r w:rsidR="00E4439B" w:rsidRPr="00206ACB">
        <w:t>written</w:t>
      </w:r>
      <w:r w:rsidR="00AC466E" w:rsidRPr="00206ACB">
        <w:t xml:space="preserve"> </w:t>
      </w:r>
      <w:r w:rsidR="00E4439B" w:rsidRPr="00206ACB">
        <w:t>for</w:t>
      </w:r>
      <w:r w:rsidR="00AC466E" w:rsidRPr="00206ACB">
        <w:t xml:space="preserve"> </w:t>
      </w:r>
      <w:r w:rsidR="00E4439B" w:rsidRPr="00206ACB">
        <w:t>Nintendo's</w:t>
      </w:r>
      <w:r w:rsidR="00AC466E" w:rsidRPr="00206ACB">
        <w:t xml:space="preserve"> </w:t>
      </w:r>
      <w:r w:rsidR="00E4439B" w:rsidRPr="00206ACB">
        <w:t>system</w:t>
      </w:r>
      <w:r w:rsidR="00AC466E" w:rsidRPr="00206ACB">
        <w:t xml:space="preserve"> </w:t>
      </w:r>
      <w:r w:rsidR="00E4439B" w:rsidRPr="00206ACB">
        <w:t>would</w:t>
      </w:r>
      <w:r w:rsidR="00AC466E" w:rsidRPr="00206ACB">
        <w:t xml:space="preserve"> </w:t>
      </w:r>
      <w:r w:rsidR="00E4439B" w:rsidRPr="00206ACB">
        <w:t>not</w:t>
      </w:r>
      <w:r w:rsidR="00AC466E" w:rsidRPr="00206ACB">
        <w:t xml:space="preserve"> </w:t>
      </w:r>
      <w:r w:rsidR="00E4439B" w:rsidRPr="00206ACB">
        <w:t>be</w:t>
      </w:r>
      <w:r w:rsidR="00AC466E" w:rsidRPr="00206ACB">
        <w:t xml:space="preserve"> </w:t>
      </w:r>
      <w:r w:rsidR="00E4439B" w:rsidRPr="00206ACB">
        <w:t>easily</w:t>
      </w:r>
      <w:r w:rsidR="00AC466E" w:rsidRPr="00206ACB">
        <w:t xml:space="preserve"> </w:t>
      </w:r>
      <w:r w:rsidR="00E4439B" w:rsidRPr="00206ACB">
        <w:t>portable</w:t>
      </w:r>
      <w:r w:rsidR="00AC466E" w:rsidRPr="00206ACB">
        <w:t xml:space="preserve"> </w:t>
      </w:r>
      <w:r w:rsidR="00E4439B" w:rsidRPr="00206ACB">
        <w:t>to</w:t>
      </w:r>
      <w:r w:rsidR="00AC466E" w:rsidRPr="00206ACB">
        <w:t xml:space="preserve"> </w:t>
      </w:r>
      <w:r w:rsidR="00E4439B" w:rsidRPr="00206ACB">
        <w:t>competitors'</w:t>
      </w:r>
      <w:r w:rsidR="00AC466E" w:rsidRPr="00206ACB">
        <w:t xml:space="preserve"> </w:t>
      </w:r>
      <w:r w:rsidR="00E4439B" w:rsidRPr="00206ACB">
        <w:t>systems.</w:t>
      </w:r>
    </w:p>
    <w:p w14:paraId="37F462A5" w14:textId="3361630D" w:rsidR="00E4439B" w:rsidRPr="00206ACB" w:rsidRDefault="001F7A36" w:rsidP="00A03173">
      <w:pPr>
        <w:ind w:firstLine="0"/>
        <w:jc w:val="center"/>
        <w:rPr>
          <w:rStyle w:val="marginnote"/>
          <w:rFonts w:cstheme="minorHAnsi"/>
          <w:color w:val="111111"/>
          <w:szCs w:val="26"/>
        </w:rPr>
      </w:pPr>
      <w:r>
        <w:rPr>
          <w:rStyle w:val="marginnote"/>
          <w:rFonts w:cstheme="minorHAnsi"/>
          <w:noProof/>
          <w:color w:val="111111"/>
          <w:szCs w:val="26"/>
        </w:rPr>
        <w:drawing>
          <wp:inline distT="0" distB="0" distL="0" distR="0" wp14:anchorId="5A398950" wp14:editId="2BDCED4B">
            <wp:extent cx="2011680" cy="731520"/>
            <wp:effectExtent l="0" t="0" r="0" b="0"/>
            <wp:docPr id="73162535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1680" cy="731520"/>
                    </a:xfrm>
                    <a:prstGeom prst="rect">
                      <a:avLst/>
                    </a:prstGeom>
                    <a:noFill/>
                  </pic:spPr>
                </pic:pic>
              </a:graphicData>
            </a:graphic>
          </wp:inline>
        </w:drawing>
      </w:r>
    </w:p>
    <w:p w14:paraId="009C7294" w14:textId="5BFA9A44" w:rsidR="00E4439B" w:rsidRPr="00206ACB" w:rsidRDefault="00854E92" w:rsidP="00A03173">
      <w:pPr>
        <w:ind w:firstLine="0"/>
        <w:jc w:val="center"/>
        <w:rPr>
          <w:rStyle w:val="marginnote"/>
          <w:rFonts w:cstheme="minorHAnsi"/>
          <w:color w:val="111111"/>
          <w:szCs w:val="26"/>
        </w:rPr>
      </w:pP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MOS</w:t>
      </w:r>
      <w:r w:rsidR="00AC466E" w:rsidRPr="00206ACB">
        <w:rPr>
          <w:rStyle w:val="marginnote"/>
          <w:rFonts w:cstheme="minorHAnsi"/>
          <w:color w:val="111111"/>
          <w:szCs w:val="26"/>
        </w:rPr>
        <w:t xml:space="preserve"> </w:t>
      </w:r>
      <w:r w:rsidRPr="00206ACB">
        <w:rPr>
          <w:rStyle w:val="marginnote"/>
          <w:rFonts w:cstheme="minorHAnsi"/>
          <w:color w:val="111111"/>
          <w:szCs w:val="26"/>
        </w:rPr>
        <w:t>Technologies</w:t>
      </w:r>
      <w:r w:rsidR="00AC466E" w:rsidRPr="00206ACB">
        <w:rPr>
          <w:rStyle w:val="marginnote"/>
          <w:rFonts w:cstheme="minorHAnsi"/>
          <w:color w:val="111111"/>
          <w:szCs w:val="26"/>
        </w:rPr>
        <w:t xml:space="preserve"> </w:t>
      </w:r>
      <w:r w:rsidRPr="00206ACB">
        <w:rPr>
          <w:rStyle w:val="marginnote"/>
          <w:rFonts w:cstheme="minorHAnsi"/>
          <w:color w:val="111111"/>
          <w:szCs w:val="26"/>
        </w:rPr>
        <w:t>6502.</w:t>
      </w:r>
    </w:p>
    <w:p w14:paraId="1E581A6B" w14:textId="09486B07" w:rsidR="008264D2" w:rsidRPr="00206ACB" w:rsidRDefault="00854E92" w:rsidP="00A03173">
      <w:pPr>
        <w:ind w:firstLine="0"/>
        <w:jc w:val="center"/>
        <w:rPr>
          <w:rFonts w:cstheme="minorHAnsi"/>
          <w:color w:val="111111"/>
          <w:szCs w:val="26"/>
        </w:rPr>
      </w:pPr>
      <w:r w:rsidRPr="00206ACB">
        <w:rPr>
          <w:rStyle w:val="marginnote"/>
          <w:rFonts w:cstheme="minorHAnsi"/>
          <w:color w:val="111111"/>
          <w:szCs w:val="26"/>
        </w:rPr>
        <w:t>Photo</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r w:rsidRPr="00206ACB">
        <w:rPr>
          <w:rStyle w:val="marginnote"/>
          <w:rFonts w:cstheme="minorHAnsi"/>
          <w:color w:val="111111"/>
          <w:szCs w:val="26"/>
        </w:rPr>
        <w:t>Dirk</w:t>
      </w:r>
      <w:r w:rsidR="00AC466E" w:rsidRPr="00206ACB">
        <w:rPr>
          <w:rStyle w:val="marginnote"/>
          <w:rFonts w:cstheme="minorHAnsi"/>
          <w:color w:val="111111"/>
          <w:szCs w:val="26"/>
        </w:rPr>
        <w:t xml:space="preserve"> </w:t>
      </w:r>
      <w:r w:rsidRPr="00206ACB">
        <w:rPr>
          <w:rStyle w:val="marginnote"/>
          <w:rFonts w:cstheme="minorHAnsi"/>
          <w:color w:val="111111"/>
          <w:szCs w:val="26"/>
        </w:rPr>
        <w:t>Oppelt,</w:t>
      </w:r>
      <w:r w:rsidR="00AC466E" w:rsidRPr="00206ACB">
        <w:rPr>
          <w:rStyle w:val="marginnote"/>
          <w:rFonts w:cstheme="minorHAnsi"/>
          <w:color w:val="111111"/>
          <w:szCs w:val="26"/>
        </w:rPr>
        <w:t xml:space="preserve"> </w:t>
      </w:r>
      <w:r w:rsidRPr="00206ACB">
        <w:rPr>
          <w:rStyle w:val="marginnote"/>
          <w:rFonts w:cstheme="minorHAnsi"/>
          <w:color w:val="111111"/>
          <w:szCs w:val="26"/>
        </w:rPr>
        <w:t>CC-BY-SA</w:t>
      </w:r>
      <w:r w:rsidR="00E4439B" w:rsidRPr="00206ACB">
        <w:rPr>
          <w:rStyle w:val="marginnote"/>
          <w:rFonts w:cstheme="minorHAnsi"/>
          <w:color w:val="111111"/>
          <w:szCs w:val="26"/>
        </w:rPr>
        <w:t>.</w:t>
      </w:r>
    </w:p>
    <w:p w14:paraId="1042F8A9" w14:textId="498A970D" w:rsidR="00EB0D07" w:rsidRPr="00206ACB" w:rsidRDefault="00854E92" w:rsidP="00B81198">
      <w:r w:rsidRPr="00206ACB">
        <w:t>The</w:t>
      </w:r>
      <w:r w:rsidR="00AC466E" w:rsidRPr="00206ACB">
        <w:t xml:space="preserve"> </w:t>
      </w:r>
      <w:r w:rsidRPr="00206ACB">
        <w:t>MOS</w:t>
      </w:r>
      <w:r w:rsidR="00AC466E" w:rsidRPr="00206ACB">
        <w:t xml:space="preserve"> </w:t>
      </w:r>
      <w:r w:rsidRPr="00206ACB">
        <w:t>Technologies</w:t>
      </w:r>
      <w:r w:rsidR="00AC466E" w:rsidRPr="00206ACB">
        <w:t xml:space="preserve"> </w:t>
      </w:r>
      <w:r w:rsidRPr="00206ACB">
        <w:t>6502</w:t>
      </w:r>
      <w:r w:rsidR="00AC466E" w:rsidRPr="00206ACB">
        <w:t xml:space="preserve"> </w:t>
      </w:r>
      <w:r w:rsidRPr="00206ACB">
        <w:t>was</w:t>
      </w:r>
      <w:r w:rsidR="00AC466E" w:rsidRPr="00206ACB">
        <w:t xml:space="preserve"> </w:t>
      </w:r>
      <w:r w:rsidRPr="00206ACB">
        <w:t>developed</w:t>
      </w:r>
      <w:r w:rsidR="00AC466E" w:rsidRPr="00206ACB">
        <w:t xml:space="preserve"> </w:t>
      </w:r>
      <w:r w:rsidRPr="00206ACB">
        <w:t>by</w:t>
      </w:r>
      <w:r w:rsidR="00AC466E" w:rsidRPr="00206ACB">
        <w:t xml:space="preserve"> </w:t>
      </w:r>
      <w:r w:rsidRPr="00206ACB">
        <w:t>a</w:t>
      </w:r>
      <w:r w:rsidR="00AC466E" w:rsidRPr="00206ACB">
        <w:t xml:space="preserve"> </w:t>
      </w:r>
      <w:r w:rsidRPr="00206ACB">
        <w:t>group</w:t>
      </w:r>
      <w:r w:rsidR="00AC466E" w:rsidRPr="00206ACB">
        <w:t xml:space="preserve"> </w:t>
      </w:r>
      <w:r w:rsidRPr="00206ACB">
        <w:t>of</w:t>
      </w:r>
      <w:r w:rsidR="00AC466E" w:rsidRPr="00206ACB">
        <w:t xml:space="preserve"> </w:t>
      </w:r>
      <w:r w:rsidRPr="00206ACB">
        <w:t>former</w:t>
      </w:r>
      <w:r w:rsidR="00AC466E" w:rsidRPr="00206ACB">
        <w:t xml:space="preserve"> </w:t>
      </w:r>
      <w:r w:rsidRPr="00206ACB">
        <w:t>Motorola</w:t>
      </w:r>
      <w:r w:rsidR="00AC466E" w:rsidRPr="00206ACB">
        <w:t xml:space="preserve"> </w:t>
      </w:r>
      <w:r w:rsidRPr="00206ACB">
        <w:t>engineers</w:t>
      </w:r>
      <w:r w:rsidR="00AC466E" w:rsidRPr="00206ACB">
        <w:t xml:space="preserve"> </w:t>
      </w:r>
      <w:r w:rsidRPr="00206ACB">
        <w:t>who</w:t>
      </w:r>
      <w:r w:rsidR="00AC466E" w:rsidRPr="00206ACB">
        <w:t xml:space="preserve"> </w:t>
      </w:r>
      <w:r w:rsidRPr="00206ACB">
        <w:t>attempted</w:t>
      </w:r>
      <w:r w:rsidR="00AC466E" w:rsidRPr="00206ACB">
        <w:t xml:space="preserve"> </w:t>
      </w:r>
      <w:r w:rsidRPr="00206ACB">
        <w:t>to</w:t>
      </w:r>
      <w:r w:rsidR="00AC466E" w:rsidRPr="00206ACB">
        <w:t xml:space="preserve"> </w:t>
      </w:r>
      <w:r w:rsidRPr="00206ACB">
        <w:t>take</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great</w:t>
      </w:r>
      <w:r w:rsidR="00AC466E" w:rsidRPr="00206ACB">
        <w:t xml:space="preserve"> </w:t>
      </w:r>
      <w:r w:rsidRPr="00206ACB">
        <w:t>features</w:t>
      </w:r>
      <w:r w:rsidR="00AC466E" w:rsidRPr="00206ACB">
        <w:t xml:space="preserve"> </w:t>
      </w:r>
      <w:r w:rsidRPr="00206ACB">
        <w:t>from</w:t>
      </w:r>
      <w:r w:rsidR="00AC466E" w:rsidRPr="00206ACB">
        <w:t xml:space="preserve"> </w:t>
      </w:r>
      <w:r w:rsidRPr="00206ACB">
        <w:t>the</w:t>
      </w:r>
      <w:r w:rsidR="00AC466E" w:rsidRPr="00206ACB">
        <w:t xml:space="preserve"> </w:t>
      </w:r>
      <w:r w:rsidRPr="00206ACB">
        <w:t>Motorola</w:t>
      </w:r>
      <w:r w:rsidR="00AC466E" w:rsidRPr="00206ACB">
        <w:t xml:space="preserve"> </w:t>
      </w:r>
      <w:r w:rsidRPr="00206ACB">
        <w:t>6800</w:t>
      </w:r>
      <w:r w:rsidR="00AC466E" w:rsidRPr="00206ACB">
        <w:t xml:space="preserve"> </w:t>
      </w:r>
      <w:r w:rsidRPr="00206ACB">
        <w:t>series</w:t>
      </w:r>
      <w:r w:rsidR="00AC466E" w:rsidRPr="00206ACB">
        <w:t xml:space="preserve"> </w:t>
      </w:r>
      <w:r w:rsidRPr="00206ACB">
        <w:t>of</w:t>
      </w:r>
      <w:r w:rsidR="00AC466E" w:rsidRPr="00206ACB">
        <w:t xml:space="preserve"> </w:t>
      </w:r>
      <w:r w:rsidRPr="00206ACB">
        <w:t>processors</w:t>
      </w:r>
      <w:r w:rsidR="00AC466E" w:rsidRPr="00206ACB">
        <w:t xml:space="preserve"> </w:t>
      </w:r>
      <w:r w:rsidRPr="00206ACB">
        <w:t>and</w:t>
      </w:r>
      <w:r w:rsidR="00AC466E" w:rsidRPr="00206ACB">
        <w:t xml:space="preserve"> </w:t>
      </w:r>
      <w:r w:rsidRPr="00206ACB">
        <w:t>implement</w:t>
      </w:r>
      <w:r w:rsidR="00AC466E" w:rsidRPr="00206ACB">
        <w:t xml:space="preserve"> </w:t>
      </w:r>
      <w:r w:rsidRPr="00206ACB">
        <w:t>them</w:t>
      </w:r>
      <w:r w:rsidR="00AC466E" w:rsidRPr="00206ACB">
        <w:t xml:space="preserve"> </w:t>
      </w:r>
      <w:r w:rsidRPr="00206ACB">
        <w:t>in</w:t>
      </w:r>
      <w:r w:rsidR="00AC466E" w:rsidRPr="00206ACB">
        <w:t xml:space="preserve"> </w:t>
      </w:r>
      <w:r w:rsidRPr="00206ACB">
        <w:t>a</w:t>
      </w:r>
      <w:r w:rsidR="00AC466E" w:rsidRPr="00206ACB">
        <w:t xml:space="preserve"> </w:t>
      </w:r>
      <w:r w:rsidRPr="00206ACB">
        <w:t>smaller,</w:t>
      </w:r>
      <w:r w:rsidR="00AC466E" w:rsidRPr="00206ACB">
        <w:t xml:space="preserve"> </w:t>
      </w:r>
      <w:r w:rsidRPr="00206ACB">
        <w:t>faster,</w:t>
      </w:r>
      <w:r w:rsidR="00AC466E" w:rsidRPr="00206ACB">
        <w:t xml:space="preserve"> </w:t>
      </w:r>
      <w:r w:rsidRPr="00206ACB">
        <w:t>and</w:t>
      </w:r>
      <w:r w:rsidR="00AC466E" w:rsidRPr="00206ACB">
        <w:t xml:space="preserve"> </w:t>
      </w:r>
      <w:r w:rsidRPr="00206ACB">
        <w:t>cheaper</w:t>
      </w:r>
      <w:r w:rsidR="00AC466E" w:rsidRPr="00206ACB">
        <w:t xml:space="preserve"> </w:t>
      </w:r>
      <w:r w:rsidRPr="00206ACB">
        <w:t>package.</w:t>
      </w:r>
      <w:r w:rsidR="00AC466E" w:rsidRPr="00206ACB">
        <w:t xml:space="preserve"> </w:t>
      </w:r>
      <w:r w:rsidRPr="00206ACB">
        <w:t>(Sound</w:t>
      </w:r>
      <w:r w:rsidR="00AC466E" w:rsidRPr="00206ACB">
        <w:t xml:space="preserve"> </w:t>
      </w:r>
      <w:r w:rsidRPr="00206ACB">
        <w:t>familiar?)</w:t>
      </w:r>
      <w:r w:rsidR="00AC466E" w:rsidRPr="00206ACB">
        <w:t xml:space="preserve"> </w:t>
      </w:r>
      <w:r w:rsidR="004E1CA9" w:rsidRPr="00206ACB">
        <w:t>(</w:t>
      </w:r>
      <w:r w:rsidR="004E1CA9" w:rsidRPr="00206ACB">
        <w:rPr>
          <w:rStyle w:val="marginnote"/>
          <w:rFonts w:cstheme="minorHAnsi"/>
          <w:color w:val="111111"/>
          <w:szCs w:val="26"/>
        </w:rPr>
        <w:t>Ricoh</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had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a</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license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manufacture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6502,</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but</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did</w:t>
      </w:r>
      <w:r w:rsidR="00AC466E" w:rsidRPr="00206ACB">
        <w:rPr>
          <w:rStyle w:val="marginnote"/>
          <w:rFonts w:cstheme="minorHAnsi"/>
          <w:color w:val="111111"/>
          <w:szCs w:val="26"/>
        </w:rPr>
        <w:t xml:space="preserve"> </w:t>
      </w:r>
      <w:r w:rsidR="004E1CA9" w:rsidRPr="00206ACB">
        <w:rPr>
          <w:rStyle w:val="Emphasis"/>
          <w:rFonts w:cstheme="minorHAnsi"/>
          <w:color w:val="111111"/>
          <w:szCs w:val="26"/>
        </w:rPr>
        <w:t>not</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have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a</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license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"binary-coded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decimal"</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(BCD)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functionality</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avoid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running</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afoul</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MOS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Technologies,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Ricoh's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processor</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cut</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all</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electrical</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connections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between</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BCD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module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rest</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When</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MOS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Technologies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was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purchased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by</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Commodore,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latter</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attempted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sue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Nintendo</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license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violations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but</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gave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up</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when</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Commodore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engineers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discovered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Ricoh's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fix</w:t>
      </w:r>
      <w:r w:rsidR="004E1CA9" w:rsidRPr="00206ACB">
        <w:t>)</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t>You</w:t>
      </w:r>
      <w:r w:rsidR="00AC466E" w:rsidRPr="00206ACB">
        <w:t xml:space="preserve"> </w:t>
      </w:r>
      <w:r w:rsidRPr="00206ACB">
        <w:t>can</w:t>
      </w:r>
      <w:r w:rsidR="00AC466E" w:rsidRPr="00206ACB">
        <w:t xml:space="preserve"> </w:t>
      </w:r>
      <w:r w:rsidRPr="00206ACB">
        <w:t>still</w:t>
      </w:r>
      <w:r w:rsidR="00AC466E" w:rsidRPr="00206ACB">
        <w:t xml:space="preserve"> </w:t>
      </w:r>
      <w:r w:rsidRPr="00206ACB">
        <w:t>buy</w:t>
      </w:r>
      <w:r w:rsidR="00AC466E" w:rsidRPr="00206ACB">
        <w:t xml:space="preserve"> </w:t>
      </w:r>
      <w:r w:rsidRPr="00206ACB">
        <w:t>6502-based</w:t>
      </w:r>
      <w:r w:rsidR="00AC466E" w:rsidRPr="00206ACB">
        <w:t xml:space="preserve"> </w:t>
      </w:r>
      <w:r w:rsidRPr="00206ACB">
        <w:t>processors</w:t>
      </w:r>
      <w:r w:rsidR="00AC466E" w:rsidRPr="00206ACB">
        <w:t xml:space="preserve"> </w:t>
      </w:r>
      <w:r w:rsidRPr="00206ACB">
        <w:t>today</w:t>
      </w:r>
      <w:r w:rsidR="00AC466E" w:rsidRPr="00206ACB">
        <w:t xml:space="preserve"> </w:t>
      </w:r>
      <w:r w:rsidRPr="00206ACB">
        <w:t>from</w:t>
      </w:r>
      <w:r w:rsidR="00AC466E" w:rsidRPr="00206ACB">
        <w:t xml:space="preserve"> </w:t>
      </w:r>
      <w:r w:rsidRPr="00206ACB">
        <w:t>Western</w:t>
      </w:r>
      <w:r w:rsidR="00AC466E" w:rsidRPr="00206ACB">
        <w:t xml:space="preserve"> </w:t>
      </w:r>
      <w:r w:rsidRPr="00206ACB">
        <w:t>Design</w:t>
      </w:r>
      <w:r w:rsidR="00AC466E" w:rsidRPr="00206ACB">
        <w:t xml:space="preserve"> </w:t>
      </w:r>
      <w:r w:rsidRPr="00206ACB">
        <w:t>Center</w:t>
      </w:r>
      <w:r w:rsidR="00AC466E" w:rsidRPr="00206ACB">
        <w:t xml:space="preserve"> </w:t>
      </w:r>
      <w:r w:rsidRPr="00206ACB">
        <w:t>(WDC),</w:t>
      </w:r>
      <w:r w:rsidR="00AC466E" w:rsidRPr="00206ACB">
        <w:t xml:space="preserve"> </w:t>
      </w:r>
      <w:r w:rsidRPr="00206ACB">
        <w:t>and</w:t>
      </w:r>
      <w:r w:rsidR="00AC466E" w:rsidRPr="00206ACB">
        <w:t xml:space="preserve"> </w:t>
      </w:r>
      <w:r w:rsidRPr="00206ACB">
        <w:t>they</w:t>
      </w:r>
      <w:r w:rsidR="00AC466E" w:rsidRPr="00206ACB">
        <w:t xml:space="preserve"> </w:t>
      </w:r>
      <w:r w:rsidRPr="00206ACB">
        <w:t>are</w:t>
      </w:r>
      <w:r w:rsidR="00AC466E" w:rsidRPr="00206ACB">
        <w:t xml:space="preserve"> </w:t>
      </w:r>
      <w:r w:rsidRPr="00206ACB">
        <w:t>commonly</w:t>
      </w:r>
      <w:r w:rsidR="00AC466E" w:rsidRPr="00206ACB">
        <w:t xml:space="preserve"> </w:t>
      </w:r>
      <w:r w:rsidRPr="00206ACB">
        <w:t>used</w:t>
      </w:r>
      <w:r w:rsidR="00AC466E" w:rsidRPr="00206ACB">
        <w:t xml:space="preserve"> </w:t>
      </w:r>
      <w:r w:rsidRPr="00206ACB">
        <w:t>in</w:t>
      </w:r>
      <w:r w:rsidR="00AC466E" w:rsidRPr="00206ACB">
        <w:t xml:space="preserve"> </w:t>
      </w:r>
      <w:r w:rsidRPr="00206ACB">
        <w:t>industrial</w:t>
      </w:r>
      <w:r w:rsidR="00AC466E" w:rsidRPr="00206ACB">
        <w:t xml:space="preserve"> </w:t>
      </w:r>
      <w:r w:rsidRPr="00206ACB">
        <w:t>applications.</w:t>
      </w:r>
      <w:r w:rsidR="00AC466E" w:rsidRPr="00206ACB">
        <w:t xml:space="preserve"> </w:t>
      </w:r>
      <w:r w:rsidRPr="00206ACB">
        <w:t>The</w:t>
      </w:r>
      <w:r w:rsidR="00AC466E" w:rsidRPr="00206ACB">
        <w:t xml:space="preserve"> </w:t>
      </w:r>
      <w:r w:rsidRPr="00206ACB">
        <w:t>6502</w:t>
      </w:r>
      <w:r w:rsidR="00AC466E" w:rsidRPr="00206ACB">
        <w:t xml:space="preserve"> </w:t>
      </w:r>
      <w:r w:rsidRPr="00206ACB">
        <w:t>became</w:t>
      </w:r>
      <w:r w:rsidR="00AC466E" w:rsidRPr="00206ACB">
        <w:t xml:space="preserve"> </w:t>
      </w:r>
      <w:r w:rsidRPr="00206ACB">
        <w:t>available</w:t>
      </w:r>
      <w:r w:rsidR="00AC466E" w:rsidRPr="00206ACB">
        <w:t xml:space="preserve"> </w:t>
      </w:r>
      <w:r w:rsidRPr="00206ACB">
        <w:t>for</w:t>
      </w:r>
      <w:r w:rsidR="00AC466E" w:rsidRPr="00206ACB">
        <w:t xml:space="preserve"> </w:t>
      </w:r>
      <w:r w:rsidRPr="00206ACB">
        <w:t>purchase</w:t>
      </w:r>
      <w:r w:rsidR="00AC466E" w:rsidRPr="00206ACB">
        <w:t xml:space="preserve"> </w:t>
      </w:r>
      <w:r w:rsidRPr="00206ACB">
        <w:t>in</w:t>
      </w:r>
      <w:r w:rsidR="00AC466E" w:rsidRPr="00206ACB">
        <w:t xml:space="preserve"> </w:t>
      </w:r>
      <w:r w:rsidRPr="00206ACB">
        <w:t>1975,</w:t>
      </w:r>
      <w:r w:rsidR="00AC466E" w:rsidRPr="00206ACB">
        <w:t xml:space="preserve"> </w:t>
      </w:r>
      <w:r w:rsidRPr="00206ACB">
        <w:t>meaning</w:t>
      </w:r>
      <w:r w:rsidR="00AC466E" w:rsidRPr="00206ACB">
        <w:t xml:space="preserve"> </w:t>
      </w:r>
      <w:r w:rsidRPr="00206ACB">
        <w:t>it</w:t>
      </w:r>
      <w:r w:rsidR="00AC466E" w:rsidRPr="00206ACB">
        <w:t xml:space="preserve"> </w:t>
      </w:r>
      <w:r w:rsidRPr="00206ACB">
        <w:t>was</w:t>
      </w:r>
      <w:r w:rsidR="00AC466E" w:rsidRPr="00206ACB">
        <w:t xml:space="preserve"> </w:t>
      </w:r>
      <w:r w:rsidRPr="00206ACB">
        <w:t>already</w:t>
      </w:r>
      <w:r w:rsidR="00AC466E" w:rsidRPr="00206ACB">
        <w:t xml:space="preserve"> </w:t>
      </w:r>
      <w:r w:rsidRPr="00206ACB">
        <w:t>ten</w:t>
      </w:r>
      <w:r w:rsidR="00AC466E" w:rsidRPr="00206ACB">
        <w:t xml:space="preserve"> </w:t>
      </w:r>
      <w:r w:rsidRPr="00206ACB">
        <w:t>years</w:t>
      </w:r>
      <w:r w:rsidR="00AC466E" w:rsidRPr="00206ACB">
        <w:t xml:space="preserve"> </w:t>
      </w:r>
      <w:r w:rsidRPr="00206ACB">
        <w:t>old</w:t>
      </w:r>
      <w:r w:rsidR="00AC466E" w:rsidRPr="00206ACB">
        <w:t xml:space="preserve"> </w:t>
      </w:r>
      <w:r w:rsidRPr="00206ACB">
        <w:t>when</w:t>
      </w:r>
      <w:r w:rsidR="00AC466E" w:rsidRPr="00206ACB">
        <w:t xml:space="preserve"> </w:t>
      </w:r>
      <w:r w:rsidRPr="00206ACB">
        <w:t>Nintendo</w:t>
      </w:r>
      <w:r w:rsidR="00AC466E" w:rsidRPr="00206ACB">
        <w:t xml:space="preserve"> </w:t>
      </w:r>
      <w:r w:rsidRPr="00206ACB">
        <w:t>chose</w:t>
      </w:r>
      <w:r w:rsidR="00AC466E" w:rsidRPr="00206ACB">
        <w:t xml:space="preserve"> </w:t>
      </w:r>
      <w:r w:rsidRPr="00206ACB">
        <w:t>to</w:t>
      </w:r>
      <w:r w:rsidR="00AC466E" w:rsidRPr="00206ACB">
        <w:t xml:space="preserve"> </w:t>
      </w:r>
      <w:r w:rsidRPr="00206ACB">
        <w:t>use</w:t>
      </w:r>
      <w:r w:rsidR="00AC466E" w:rsidRPr="00206ACB">
        <w:t xml:space="preserve"> </w:t>
      </w:r>
      <w:r w:rsidRPr="00206ACB">
        <w:t>it</w:t>
      </w:r>
      <w:r w:rsidR="00AC466E" w:rsidRPr="00206ACB">
        <w:t xml:space="preserve"> </w:t>
      </w:r>
      <w:r w:rsidRPr="00206ACB">
        <w:t>in</w:t>
      </w:r>
      <w:r w:rsidR="00AC466E" w:rsidRPr="00206ACB">
        <w:t xml:space="preserve"> </w:t>
      </w:r>
      <w:r w:rsidRPr="00206ACB">
        <w:t>its</w:t>
      </w:r>
      <w:r w:rsidR="00AC466E" w:rsidRPr="00206ACB">
        <w:t xml:space="preserve"> </w:t>
      </w:r>
      <w:r w:rsidRPr="00206ACB">
        <w:t>new</w:t>
      </w:r>
      <w:r w:rsidR="00AC466E" w:rsidRPr="00206ACB">
        <w:t xml:space="preserve"> </w:t>
      </w:r>
      <w:r w:rsidRPr="00206ACB">
        <w:t>home</w:t>
      </w:r>
      <w:r w:rsidR="00AC466E" w:rsidRPr="00206ACB">
        <w:t xml:space="preserve"> </w:t>
      </w:r>
      <w:r w:rsidRPr="00206ACB">
        <w:t>system.</w:t>
      </w:r>
      <w:r w:rsidR="00AC466E" w:rsidRPr="00206ACB">
        <w:t xml:space="preserve"> </w:t>
      </w:r>
      <w:r w:rsidRPr="00206ACB">
        <w:t>Individual</w:t>
      </w:r>
      <w:r w:rsidR="00AC466E" w:rsidRPr="00206ACB">
        <w:t xml:space="preserve"> </w:t>
      </w:r>
      <w:r w:rsidRPr="00206ACB">
        <w:t>6502</w:t>
      </w:r>
      <w:r w:rsidR="00AC466E" w:rsidRPr="00206ACB">
        <w:t xml:space="preserve"> </w:t>
      </w:r>
      <w:r w:rsidRPr="00206ACB">
        <w:t>processors</w:t>
      </w:r>
      <w:r w:rsidR="00AC466E" w:rsidRPr="00206ACB">
        <w:t xml:space="preserve"> </w:t>
      </w:r>
      <w:r w:rsidRPr="00206ACB">
        <w:t>in</w:t>
      </w:r>
      <w:r w:rsidR="00AC466E" w:rsidRPr="00206ACB">
        <w:t xml:space="preserve"> </w:t>
      </w:r>
      <w:r w:rsidRPr="00206ACB">
        <w:t>1975</w:t>
      </w:r>
      <w:r w:rsidR="00AC466E" w:rsidRPr="00206ACB">
        <w:t xml:space="preserve"> </w:t>
      </w:r>
      <w:r w:rsidRPr="00206ACB">
        <w:t>sold</w:t>
      </w:r>
      <w:r w:rsidR="00AC466E" w:rsidRPr="00206ACB">
        <w:t xml:space="preserve"> </w:t>
      </w:r>
      <w:r w:rsidRPr="00206ACB">
        <w:t>for</w:t>
      </w:r>
      <w:r w:rsidR="00AC466E" w:rsidRPr="00206ACB">
        <w:t xml:space="preserve"> </w:t>
      </w:r>
      <w:r w:rsidRPr="00206ACB">
        <w:t>$25</w:t>
      </w:r>
      <w:r w:rsidR="00AC466E" w:rsidRPr="00206ACB">
        <w:t xml:space="preserve"> </w:t>
      </w:r>
      <w:r w:rsidRPr="00206ACB">
        <w:t>each,</w:t>
      </w:r>
      <w:r w:rsidR="00AC466E" w:rsidRPr="00206ACB">
        <w:t xml:space="preserve"> </w:t>
      </w:r>
      <w:r w:rsidRPr="00206ACB">
        <w:t>and</w:t>
      </w:r>
      <w:r w:rsidR="00AC466E" w:rsidRPr="00206ACB">
        <w:t xml:space="preserve"> </w:t>
      </w:r>
      <w:r w:rsidRPr="00206ACB">
        <w:t>Nintendo's</w:t>
      </w:r>
      <w:r w:rsidR="00AC466E" w:rsidRPr="00206ACB">
        <w:t xml:space="preserve"> </w:t>
      </w:r>
      <w:r w:rsidRPr="00206ACB">
        <w:t>bulk</w:t>
      </w:r>
      <w:r w:rsidR="00AC466E" w:rsidRPr="00206ACB">
        <w:t xml:space="preserve"> </w:t>
      </w:r>
      <w:r w:rsidRPr="00206ACB">
        <w:t>order</w:t>
      </w:r>
      <w:r w:rsidR="00AC466E" w:rsidRPr="00206ACB">
        <w:t xml:space="preserve"> </w:t>
      </w:r>
      <w:r w:rsidRPr="00206ACB">
        <w:t>drove</w:t>
      </w:r>
      <w:r w:rsidR="00AC466E" w:rsidRPr="00206ACB">
        <w:t xml:space="preserve"> </w:t>
      </w:r>
      <w:r w:rsidRPr="00206ACB">
        <w:t>the</w:t>
      </w:r>
      <w:r w:rsidR="00AC466E" w:rsidRPr="00206ACB">
        <w:t xml:space="preserve"> </w:t>
      </w:r>
      <w:r w:rsidRPr="00206ACB">
        <w:t>per-processor</w:t>
      </w:r>
      <w:r w:rsidR="00AC466E" w:rsidRPr="00206ACB">
        <w:t xml:space="preserve"> </w:t>
      </w:r>
      <w:r w:rsidRPr="00206ACB">
        <w:t>price</w:t>
      </w:r>
      <w:r w:rsidR="00AC466E" w:rsidRPr="00206ACB">
        <w:t xml:space="preserve"> </w:t>
      </w:r>
      <w:r w:rsidRPr="00206ACB">
        <w:t>even</w:t>
      </w:r>
      <w:r w:rsidR="00AC466E" w:rsidRPr="00206ACB">
        <w:t xml:space="preserve"> </w:t>
      </w:r>
      <w:r w:rsidRPr="00206ACB">
        <w:t>lower.</w:t>
      </w:r>
      <w:r w:rsidR="00AC466E" w:rsidRPr="00206ACB">
        <w:t xml:space="preserve"> </w:t>
      </w:r>
      <w:r w:rsidRPr="00206ACB">
        <w:t>Ricoh</w:t>
      </w:r>
      <w:r w:rsidR="00AC466E" w:rsidRPr="00206ACB">
        <w:t xml:space="preserve"> </w:t>
      </w:r>
      <w:r w:rsidRPr="00206ACB">
        <w:t>paired</w:t>
      </w:r>
      <w:r w:rsidR="00AC466E" w:rsidRPr="00206ACB">
        <w:t xml:space="preserve"> </w:t>
      </w:r>
      <w:r w:rsidRPr="00206ACB">
        <w:t>its</w:t>
      </w:r>
      <w:r w:rsidR="00AC466E" w:rsidRPr="00206ACB">
        <w:t xml:space="preserve"> </w:t>
      </w:r>
      <w:r w:rsidRPr="00206ACB">
        <w:t>6502-based</w:t>
      </w:r>
      <w:r w:rsidR="00AC466E" w:rsidRPr="00206ACB">
        <w:t xml:space="preserve"> </w:t>
      </w:r>
      <w:r w:rsidRPr="00206ACB">
        <w:t>processor</w:t>
      </w:r>
      <w:r w:rsidR="00AC466E" w:rsidRPr="00206ACB">
        <w:t xml:space="preserve"> </w:t>
      </w:r>
      <w:r w:rsidRPr="00206ACB">
        <w:t>with</w:t>
      </w:r>
      <w:r w:rsidR="00AC466E" w:rsidRPr="00206ACB">
        <w:t xml:space="preserve"> </w:t>
      </w:r>
      <w:r w:rsidRPr="00206ACB">
        <w:t>a</w:t>
      </w:r>
      <w:r w:rsidR="00AC466E" w:rsidRPr="00206ACB">
        <w:t xml:space="preserve"> </w:t>
      </w:r>
      <w:r w:rsidRPr="00206ACB">
        <w:t>custom</w:t>
      </w:r>
      <w:r w:rsidR="00AC466E" w:rsidRPr="00206ACB">
        <w:t xml:space="preserve"> </w:t>
      </w:r>
      <w:r w:rsidRPr="00206ACB">
        <w:t>"Picture</w:t>
      </w:r>
      <w:r w:rsidR="00AC466E" w:rsidRPr="00206ACB">
        <w:t xml:space="preserve"> </w:t>
      </w:r>
      <w:r w:rsidRPr="00206ACB">
        <w:t>Processing</w:t>
      </w:r>
      <w:r w:rsidR="00AC466E" w:rsidRPr="00206ACB">
        <w:t xml:space="preserve"> </w:t>
      </w:r>
      <w:r w:rsidRPr="00206ACB">
        <w:t>Unit"</w:t>
      </w:r>
      <w:r w:rsidR="00AC466E" w:rsidRPr="00206ACB">
        <w:t xml:space="preserve"> </w:t>
      </w:r>
      <w:r w:rsidRPr="00206ACB">
        <w:t>(PPU)</w:t>
      </w:r>
      <w:r w:rsidR="00AC466E" w:rsidRPr="00206ACB">
        <w:t xml:space="preserve"> </w:t>
      </w:r>
      <w:r w:rsidRPr="00206ACB">
        <w:t>to</w:t>
      </w:r>
      <w:r w:rsidR="00AC466E" w:rsidRPr="00206ACB">
        <w:t xml:space="preserve"> </w:t>
      </w:r>
      <w:r w:rsidRPr="00206ACB">
        <w:t>handle</w:t>
      </w:r>
      <w:r w:rsidR="00AC466E" w:rsidRPr="00206ACB">
        <w:t xml:space="preserve"> </w:t>
      </w:r>
      <w:r w:rsidRPr="00206ACB">
        <w:t>drawing</w:t>
      </w:r>
      <w:r w:rsidR="00AC466E" w:rsidRPr="00206ACB">
        <w:t xml:space="preserve"> </w:t>
      </w:r>
      <w:r w:rsidRPr="00206ACB">
        <w:t>graphics</w:t>
      </w:r>
      <w:r w:rsidR="00AC466E" w:rsidRPr="00206ACB">
        <w:t xml:space="preserve"> </w:t>
      </w:r>
      <w:r w:rsidRPr="00206ACB">
        <w:t>to</w:t>
      </w:r>
      <w:r w:rsidR="00AC466E" w:rsidRPr="00206ACB">
        <w:t xml:space="preserve"> </w:t>
      </w:r>
      <w:r w:rsidRPr="00206ACB">
        <w:t>the</w:t>
      </w:r>
      <w:r w:rsidR="00AC466E" w:rsidRPr="00206ACB">
        <w:t xml:space="preserve"> </w:t>
      </w:r>
      <w:r w:rsidRPr="00206ACB">
        <w:t>screen.</w:t>
      </w:r>
      <w:r w:rsidR="00AC466E" w:rsidRPr="00206ACB">
        <w:t xml:space="preserve"> </w:t>
      </w:r>
      <w:r w:rsidRPr="00206ACB">
        <w:t>The</w:t>
      </w:r>
      <w:r w:rsidR="00AC466E" w:rsidRPr="00206ACB">
        <w:t xml:space="preserve"> </w:t>
      </w:r>
      <w:r w:rsidRPr="00206ACB">
        <w:t>PPU</w:t>
      </w:r>
      <w:r w:rsidR="00AC466E" w:rsidRPr="00206ACB">
        <w:t xml:space="preserve"> </w:t>
      </w:r>
      <w:r w:rsidRPr="00206ACB">
        <w:t>allowed</w:t>
      </w:r>
      <w:r w:rsidR="00AC466E" w:rsidRPr="00206ACB">
        <w:t xml:space="preserve"> </w:t>
      </w:r>
      <w:r w:rsidRPr="00206ACB">
        <w:t>for</w:t>
      </w:r>
      <w:r w:rsidR="00AC466E" w:rsidRPr="00206ACB">
        <w:t xml:space="preserve"> </w:t>
      </w:r>
      <w:r w:rsidRPr="00206ACB">
        <w:t>sophisticated</w:t>
      </w:r>
      <w:r w:rsidR="00AC466E" w:rsidRPr="00206ACB">
        <w:t xml:space="preserve"> </w:t>
      </w:r>
      <w:r w:rsidRPr="00206ACB">
        <w:t>graphics,</w:t>
      </w:r>
      <w:r w:rsidR="00AC466E" w:rsidRPr="00206ACB">
        <w:t xml:space="preserve"> </w:t>
      </w:r>
      <w:r w:rsidRPr="00206ACB">
        <w:t>supporting</w:t>
      </w:r>
      <w:r w:rsidR="00AC466E" w:rsidRPr="00206ACB">
        <w:t xml:space="preserve"> </w:t>
      </w:r>
      <w:r w:rsidRPr="00206ACB">
        <w:t>a</w:t>
      </w:r>
      <w:r w:rsidR="00AC466E" w:rsidRPr="00206ACB">
        <w:t xml:space="preserve"> </w:t>
      </w:r>
      <w:r w:rsidRPr="00206ACB">
        <w:t>64</w:t>
      </w:r>
      <w:r w:rsidR="00AC466E" w:rsidRPr="00206ACB">
        <w:t xml:space="preserve"> </w:t>
      </w:r>
      <w:r w:rsidRPr="00206ACB">
        <w:t>color</w:t>
      </w:r>
      <w:r w:rsidR="00AC466E" w:rsidRPr="00206ACB">
        <w:t xml:space="preserve"> </w:t>
      </w:r>
      <w:r w:rsidRPr="00206ACB">
        <w:t>palette,</w:t>
      </w:r>
      <w:r w:rsidR="00AC466E" w:rsidRPr="00206ACB">
        <w:t xml:space="preserve"> </w:t>
      </w:r>
      <w:r w:rsidRPr="00206ACB">
        <w:t>a</w:t>
      </w:r>
      <w:r w:rsidR="00AC466E" w:rsidRPr="00206ACB">
        <w:t xml:space="preserve"> </w:t>
      </w:r>
      <w:r w:rsidRPr="00206ACB">
        <w:t>256x240</w:t>
      </w:r>
      <w:r w:rsidR="00AC466E" w:rsidRPr="00206ACB">
        <w:t xml:space="preserve"> </w:t>
      </w:r>
      <w:r w:rsidRPr="00206ACB">
        <w:t>pixel</w:t>
      </w:r>
      <w:r w:rsidR="00AC466E" w:rsidRPr="00206ACB">
        <w:t xml:space="preserve"> </w:t>
      </w:r>
      <w:r w:rsidRPr="00206ACB">
        <w:t>resolution</w:t>
      </w:r>
      <w:r w:rsidR="00AC466E" w:rsidRPr="00206ACB">
        <w:t xml:space="preserve"> </w:t>
      </w:r>
      <w:r w:rsidRPr="00206ACB">
        <w:t>display,</w:t>
      </w:r>
      <w:r w:rsidR="00AC466E" w:rsidRPr="00206ACB">
        <w:t xml:space="preserve"> </w:t>
      </w:r>
      <w:r w:rsidRPr="00206ACB">
        <w:t>64</w:t>
      </w:r>
      <w:r w:rsidR="00AC466E" w:rsidRPr="00206ACB">
        <w:t xml:space="preserve"> </w:t>
      </w:r>
      <w:r w:rsidRPr="00206ACB">
        <w:t>hardware</w:t>
      </w:r>
      <w:r w:rsidR="00AC466E" w:rsidRPr="00206ACB">
        <w:t xml:space="preserve"> </w:t>
      </w:r>
      <w:r w:rsidRPr="00206ACB">
        <w:t>sprites,</w:t>
      </w:r>
      <w:r w:rsidR="00AC466E" w:rsidRPr="00206ACB">
        <w:t xml:space="preserve"> </w:t>
      </w:r>
      <w:r w:rsidRPr="00206ACB">
        <w:t>and</w:t>
      </w:r>
      <w:r w:rsidR="00AC466E" w:rsidRPr="00206ACB">
        <w:t xml:space="preserve"> </w:t>
      </w:r>
      <w:r w:rsidRPr="00206ACB">
        <w:t>a</w:t>
      </w:r>
      <w:r w:rsidR="00AC466E" w:rsidRPr="00206ACB">
        <w:t xml:space="preserve"> </w:t>
      </w:r>
      <w:r w:rsidRPr="00206ACB">
        <w:t>hardware-scrolling</w:t>
      </w:r>
      <w:r w:rsidR="00AC466E" w:rsidRPr="00206ACB">
        <w:t xml:space="preserve"> </w:t>
      </w:r>
      <w:r w:rsidRPr="00206ACB">
        <w:t>background</w:t>
      </w:r>
      <w:r w:rsidR="00AC466E" w:rsidRPr="00206ACB">
        <w:t xml:space="preserve"> </w:t>
      </w:r>
      <w:r w:rsidRPr="00206ACB">
        <w:t>layer.</w:t>
      </w:r>
    </w:p>
    <w:p w14:paraId="018FF1E5" w14:textId="26BCECB0" w:rsidR="008926EF" w:rsidRPr="00206ACB" w:rsidRDefault="00854E92" w:rsidP="00B81198">
      <w:r w:rsidRPr="00206ACB">
        <w:lastRenderedPageBreak/>
        <w:t>With</w:t>
      </w:r>
      <w:r w:rsidR="00AC466E" w:rsidRPr="00206ACB">
        <w:t xml:space="preserve"> </w:t>
      </w:r>
      <w:r w:rsidRPr="00206ACB">
        <w:t>the</w:t>
      </w:r>
      <w:r w:rsidR="00AC466E" w:rsidRPr="00206ACB">
        <w:t xml:space="preserve"> </w:t>
      </w:r>
      <w:r w:rsidRPr="00206ACB">
        <w:t>internals</w:t>
      </w:r>
      <w:r w:rsidR="00AC466E" w:rsidRPr="00206ACB">
        <w:t xml:space="preserve"> </w:t>
      </w:r>
      <w:r w:rsidRPr="00206ACB">
        <w:t>set,</w:t>
      </w:r>
      <w:r w:rsidR="00AC466E" w:rsidRPr="00206ACB">
        <w:t xml:space="preserve"> </w:t>
      </w:r>
      <w:r w:rsidRPr="00206ACB">
        <w:t>all</w:t>
      </w:r>
      <w:r w:rsidR="00AC466E" w:rsidRPr="00206ACB">
        <w:t xml:space="preserve"> </w:t>
      </w:r>
      <w:r w:rsidRPr="00206ACB">
        <w:t>that</w:t>
      </w:r>
      <w:r w:rsidR="00AC466E" w:rsidRPr="00206ACB">
        <w:t xml:space="preserve"> </w:t>
      </w:r>
      <w:r w:rsidRPr="00206ACB">
        <w:t>remained</w:t>
      </w:r>
      <w:r w:rsidR="00AC466E" w:rsidRPr="00206ACB">
        <w:t xml:space="preserve"> </w:t>
      </w:r>
      <w:r w:rsidRPr="00206ACB">
        <w:t>was</w:t>
      </w:r>
      <w:r w:rsidR="00AC466E" w:rsidRPr="00206ACB">
        <w:t xml:space="preserve"> </w:t>
      </w:r>
      <w:r w:rsidRPr="00206ACB">
        <w:t>to</w:t>
      </w:r>
      <w:r w:rsidR="00AC466E" w:rsidRPr="00206ACB">
        <w:t xml:space="preserve"> </w:t>
      </w:r>
      <w:r w:rsidRPr="00206ACB">
        <w:t>design</w:t>
      </w:r>
      <w:r w:rsidR="00AC466E" w:rsidRPr="00206ACB">
        <w:t xml:space="preserve"> </w:t>
      </w:r>
      <w:r w:rsidRPr="00206ACB">
        <w:t>the</w:t>
      </w:r>
      <w:r w:rsidR="00AC466E" w:rsidRPr="00206ACB">
        <w:t xml:space="preserve"> </w:t>
      </w:r>
      <w:r w:rsidRPr="00206ACB">
        <w:t>outer</w:t>
      </w:r>
      <w:r w:rsidR="00AC466E" w:rsidRPr="00206ACB">
        <w:t xml:space="preserve"> </w:t>
      </w:r>
      <w:r w:rsidRPr="00206ACB">
        <w:t>casing</w:t>
      </w:r>
      <w:r w:rsidR="00AC466E" w:rsidRPr="00206ACB">
        <w:t xml:space="preserve"> </w:t>
      </w:r>
      <w:r w:rsidRPr="00206ACB">
        <w:t>of</w:t>
      </w:r>
      <w:r w:rsidR="00AC466E" w:rsidRPr="00206ACB">
        <w:t xml:space="preserve"> </w:t>
      </w:r>
      <w:r w:rsidRPr="00206ACB">
        <w:t>the</w:t>
      </w:r>
      <w:r w:rsidR="00AC466E" w:rsidRPr="00206ACB">
        <w:t xml:space="preserve"> </w:t>
      </w:r>
      <w:r w:rsidRPr="00206ACB">
        <w:t>system</w:t>
      </w:r>
      <w:r w:rsidR="00AC466E" w:rsidRPr="00206ACB">
        <w:t xml:space="preserve"> </w:t>
      </w:r>
      <w:r w:rsidRPr="00206ACB">
        <w:t>and</w:t>
      </w:r>
      <w:r w:rsidR="00AC466E" w:rsidRPr="00206ACB">
        <w:t xml:space="preserve"> </w:t>
      </w:r>
      <w:r w:rsidRPr="00206ACB">
        <w:t>give</w:t>
      </w:r>
      <w:r w:rsidR="00AC466E" w:rsidRPr="00206ACB">
        <w:t xml:space="preserve"> </w:t>
      </w:r>
      <w:r w:rsidRPr="00206ACB">
        <w:t>it</w:t>
      </w:r>
      <w:r w:rsidR="00AC466E" w:rsidRPr="00206ACB">
        <w:t xml:space="preserve"> </w:t>
      </w:r>
      <w:r w:rsidRPr="00206ACB">
        <w:t>a</w:t>
      </w:r>
      <w:r w:rsidR="00AC466E" w:rsidRPr="00206ACB">
        <w:t xml:space="preserve"> </w:t>
      </w:r>
      <w:r w:rsidRPr="00206ACB">
        <w:t>name.</w:t>
      </w:r>
      <w:r w:rsidR="00AC466E" w:rsidRPr="00206ACB">
        <w:t xml:space="preserve"> </w:t>
      </w:r>
      <w:r w:rsidRPr="00206ACB">
        <w:t>Nintendo</w:t>
      </w:r>
      <w:r w:rsidR="00AC466E" w:rsidRPr="00206ACB">
        <w:t xml:space="preserve"> </w:t>
      </w:r>
      <w:r w:rsidRPr="00206ACB">
        <w:t>chose</w:t>
      </w:r>
      <w:r w:rsidR="00AC466E" w:rsidRPr="00206ACB">
        <w:t xml:space="preserve"> </w:t>
      </w:r>
      <w:r w:rsidRPr="00206ACB">
        <w:t>to</w:t>
      </w:r>
      <w:r w:rsidR="00AC466E" w:rsidRPr="00206ACB">
        <w:t xml:space="preserve"> </w:t>
      </w:r>
      <w:r w:rsidRPr="00206ACB">
        <w:t>call</w:t>
      </w:r>
      <w:r w:rsidR="00AC466E" w:rsidRPr="00206ACB">
        <w:t xml:space="preserve"> </w:t>
      </w:r>
      <w:r w:rsidRPr="00206ACB">
        <w:t>their</w:t>
      </w:r>
      <w:r w:rsidR="00AC466E" w:rsidRPr="00206ACB">
        <w:t xml:space="preserve"> </w:t>
      </w:r>
      <w:r w:rsidRPr="00206ACB">
        <w:t>new</w:t>
      </w:r>
      <w:r w:rsidR="00AC466E" w:rsidRPr="00206ACB">
        <w:t xml:space="preserve"> </w:t>
      </w:r>
      <w:r w:rsidRPr="00206ACB">
        <w:t>home</w:t>
      </w:r>
      <w:r w:rsidR="00AC466E" w:rsidRPr="00206ACB">
        <w:t xml:space="preserve"> </w:t>
      </w:r>
      <w:r w:rsidRPr="00206ACB">
        <w:t>system</w:t>
      </w:r>
      <w:r w:rsidR="00AC466E" w:rsidRPr="00206ACB">
        <w:t xml:space="preserve"> </w:t>
      </w:r>
      <w:r w:rsidRPr="00206ACB">
        <w:t>the</w:t>
      </w:r>
      <w:r w:rsidR="00AC466E" w:rsidRPr="00206ACB">
        <w:t xml:space="preserve"> </w:t>
      </w:r>
      <w:r w:rsidRPr="00206ACB">
        <w:t>"Family</w:t>
      </w:r>
      <w:r w:rsidR="00AC466E" w:rsidRPr="00206ACB">
        <w:t xml:space="preserve"> </w:t>
      </w:r>
      <w:r w:rsidRPr="00206ACB">
        <w:t>Computer",</w:t>
      </w:r>
      <w:r w:rsidR="00AC466E" w:rsidRPr="00206ACB">
        <w:t xml:space="preserve"> </w:t>
      </w:r>
      <w:r w:rsidRPr="00206ACB">
        <w:t>shortened</w:t>
      </w:r>
      <w:r w:rsidR="00AC466E" w:rsidRPr="00206ACB">
        <w:t xml:space="preserve"> </w:t>
      </w:r>
      <w:r w:rsidRPr="00206ACB">
        <w:t>to</w:t>
      </w:r>
      <w:r w:rsidR="00AC466E" w:rsidRPr="00206ACB">
        <w:t xml:space="preserve"> </w:t>
      </w:r>
      <w:r w:rsidRPr="00206ACB">
        <w:t>"Famicom".</w:t>
      </w:r>
      <w:r w:rsidR="00AC466E" w:rsidRPr="00206ACB">
        <w:t xml:space="preserve"> </w:t>
      </w:r>
      <w:r w:rsidR="00E978BF" w:rsidRPr="00206ACB">
        <w:t>Its</w:t>
      </w:r>
      <w:r w:rsidR="00AC466E" w:rsidRPr="00206ACB">
        <w:t xml:space="preserve"> </w:t>
      </w:r>
      <w:r w:rsidR="00E978BF" w:rsidRPr="00206ACB">
        <w:t>case</w:t>
      </w:r>
      <w:r w:rsidR="00AC466E" w:rsidRPr="00206ACB">
        <w:t xml:space="preserve"> </w:t>
      </w:r>
      <w:r w:rsidR="00E978BF" w:rsidRPr="00206ACB">
        <w:t>was</w:t>
      </w:r>
      <w:r w:rsidR="00AC466E" w:rsidRPr="00206ACB">
        <w:t xml:space="preserve"> </w:t>
      </w:r>
      <w:r w:rsidR="00E978BF" w:rsidRPr="00206ACB">
        <w:t>designed</w:t>
      </w:r>
      <w:r w:rsidR="00AC466E" w:rsidRPr="00206ACB">
        <w:t xml:space="preserve"> </w:t>
      </w:r>
      <w:r w:rsidR="00E978BF" w:rsidRPr="00206ACB">
        <w:t>to</w:t>
      </w:r>
      <w:r w:rsidR="00AC466E" w:rsidRPr="00206ACB">
        <w:t xml:space="preserve"> </w:t>
      </w:r>
      <w:r w:rsidR="00E978BF" w:rsidRPr="00206ACB">
        <w:t>make</w:t>
      </w:r>
      <w:r w:rsidR="00AC466E" w:rsidRPr="00206ACB">
        <w:t xml:space="preserve"> </w:t>
      </w:r>
      <w:r w:rsidR="00E978BF" w:rsidRPr="00206ACB">
        <w:t>it</w:t>
      </w:r>
      <w:r w:rsidR="00AC466E" w:rsidRPr="00206ACB">
        <w:t xml:space="preserve"> </w:t>
      </w:r>
      <w:r w:rsidR="00E978BF" w:rsidRPr="00206ACB">
        <w:t>look</w:t>
      </w:r>
      <w:r w:rsidR="00AC466E" w:rsidRPr="00206ACB">
        <w:t xml:space="preserve"> </w:t>
      </w:r>
      <w:r w:rsidR="00E978BF" w:rsidRPr="00206ACB">
        <w:t>like</w:t>
      </w:r>
      <w:r w:rsidR="00AC466E" w:rsidRPr="00206ACB">
        <w:t xml:space="preserve"> </w:t>
      </w:r>
      <w:r w:rsidR="00E978BF" w:rsidRPr="00206ACB">
        <w:t>a</w:t>
      </w:r>
      <w:r w:rsidR="00AC466E" w:rsidRPr="00206ACB">
        <w:t xml:space="preserve"> </w:t>
      </w:r>
      <w:r w:rsidR="00E978BF" w:rsidRPr="00206ACB">
        <w:t>fun</w:t>
      </w:r>
      <w:r w:rsidR="00AC466E" w:rsidRPr="00206ACB">
        <w:t xml:space="preserve"> </w:t>
      </w:r>
      <w:r w:rsidR="00E978BF" w:rsidRPr="00206ACB">
        <w:t>toy:</w:t>
      </w:r>
      <w:r w:rsidR="00AC466E" w:rsidRPr="00206ACB">
        <w:t xml:space="preserve"> </w:t>
      </w:r>
      <w:r w:rsidR="00E978BF" w:rsidRPr="00206ACB">
        <w:t>red</w:t>
      </w:r>
      <w:r w:rsidR="00AC466E" w:rsidRPr="00206ACB">
        <w:t xml:space="preserve"> </w:t>
      </w:r>
      <w:r w:rsidR="00E978BF" w:rsidRPr="00206ACB">
        <w:t>and</w:t>
      </w:r>
      <w:r w:rsidR="00AC466E" w:rsidRPr="00206ACB">
        <w:t xml:space="preserve"> </w:t>
      </w:r>
      <w:r w:rsidR="00E978BF" w:rsidRPr="00206ACB">
        <w:t>white,</w:t>
      </w:r>
      <w:r w:rsidR="00AC466E" w:rsidRPr="00206ACB">
        <w:t xml:space="preserve"> </w:t>
      </w:r>
      <w:r w:rsidR="00E978BF" w:rsidRPr="00206ACB">
        <w:t>with</w:t>
      </w:r>
      <w:r w:rsidR="00AC466E" w:rsidRPr="00206ACB">
        <w:t xml:space="preserve"> </w:t>
      </w:r>
      <w:r w:rsidR="00E978BF" w:rsidRPr="00206ACB">
        <w:t>gold</w:t>
      </w:r>
      <w:r w:rsidR="00AC466E" w:rsidRPr="00206ACB">
        <w:t xml:space="preserve"> </w:t>
      </w:r>
      <w:r w:rsidR="00E978BF" w:rsidRPr="00206ACB">
        <w:t>accents.</w:t>
      </w:r>
      <w:r w:rsidR="00AC466E" w:rsidRPr="00206ACB">
        <w:t xml:space="preserve"> </w:t>
      </w:r>
      <w:r w:rsidR="00E978BF" w:rsidRPr="00206ACB">
        <w:t>The</w:t>
      </w:r>
      <w:r w:rsidR="00AC466E" w:rsidRPr="00206ACB">
        <w:t xml:space="preserve"> </w:t>
      </w:r>
      <w:r w:rsidR="00E978BF" w:rsidRPr="00206ACB">
        <w:t>Famicom</w:t>
      </w:r>
      <w:r w:rsidR="00AC466E" w:rsidRPr="00206ACB">
        <w:t xml:space="preserve"> </w:t>
      </w:r>
      <w:r w:rsidR="00E978BF" w:rsidRPr="00206ACB">
        <w:t>had</w:t>
      </w:r>
      <w:r w:rsidR="00AC466E" w:rsidRPr="00206ACB">
        <w:t xml:space="preserve"> </w:t>
      </w:r>
      <w:r w:rsidR="00E978BF" w:rsidRPr="00206ACB">
        <w:t>two</w:t>
      </w:r>
      <w:r w:rsidR="00AC466E" w:rsidRPr="00206ACB">
        <w:t xml:space="preserve"> </w:t>
      </w:r>
      <w:r w:rsidR="00E978BF" w:rsidRPr="00206ACB">
        <w:t>controllers</w:t>
      </w:r>
      <w:r w:rsidR="00AC466E" w:rsidRPr="00206ACB">
        <w:t xml:space="preserve"> </w:t>
      </w:r>
      <w:r w:rsidR="00E978BF" w:rsidRPr="00206ACB">
        <w:t>hard-wired</w:t>
      </w:r>
      <w:r w:rsidR="00AC466E" w:rsidRPr="00206ACB">
        <w:t xml:space="preserve"> </w:t>
      </w:r>
      <w:r w:rsidR="00E978BF" w:rsidRPr="00206ACB">
        <w:t>to</w:t>
      </w:r>
      <w:r w:rsidR="00AC466E" w:rsidRPr="00206ACB">
        <w:t xml:space="preserve"> </w:t>
      </w:r>
      <w:r w:rsidR="00E978BF" w:rsidRPr="00206ACB">
        <w:t>the</w:t>
      </w:r>
      <w:r w:rsidR="00AC466E" w:rsidRPr="00206ACB">
        <w:t xml:space="preserve"> </w:t>
      </w:r>
      <w:r w:rsidR="00E978BF" w:rsidRPr="00206ACB">
        <w:t>sides</w:t>
      </w:r>
      <w:r w:rsidR="00AC466E" w:rsidRPr="00206ACB">
        <w:t xml:space="preserve"> </w:t>
      </w:r>
      <w:r w:rsidR="00E978BF" w:rsidRPr="00206ACB">
        <w:t>of</w:t>
      </w:r>
      <w:r w:rsidR="00AC466E" w:rsidRPr="00206ACB">
        <w:t xml:space="preserve"> </w:t>
      </w:r>
      <w:r w:rsidR="00E978BF" w:rsidRPr="00206ACB">
        <w:t>the</w:t>
      </w:r>
      <w:r w:rsidR="00AC466E" w:rsidRPr="00206ACB">
        <w:t xml:space="preserve"> </w:t>
      </w:r>
      <w:r w:rsidR="00E978BF" w:rsidRPr="00206ACB">
        <w:t>console,</w:t>
      </w:r>
      <w:r w:rsidR="00AC466E" w:rsidRPr="00206ACB">
        <w:t xml:space="preserve"> </w:t>
      </w:r>
      <w:r w:rsidR="00E978BF" w:rsidRPr="00206ACB">
        <w:t>with</w:t>
      </w:r>
      <w:r w:rsidR="00AC466E" w:rsidRPr="00206ACB">
        <w:t xml:space="preserve"> </w:t>
      </w:r>
      <w:r w:rsidR="00E978BF" w:rsidRPr="00206ACB">
        <w:t>a</w:t>
      </w:r>
      <w:r w:rsidR="00AC466E" w:rsidRPr="00206ACB">
        <w:t xml:space="preserve"> </w:t>
      </w:r>
      <w:r w:rsidR="00E978BF" w:rsidRPr="00206ACB">
        <w:t>15-pin</w:t>
      </w:r>
      <w:r w:rsidR="00AC466E" w:rsidRPr="00206ACB">
        <w:t xml:space="preserve"> </w:t>
      </w:r>
      <w:r w:rsidR="00E978BF" w:rsidRPr="00206ACB">
        <w:t>expansion</w:t>
      </w:r>
      <w:r w:rsidR="00AC466E" w:rsidRPr="00206ACB">
        <w:t xml:space="preserve"> </w:t>
      </w:r>
      <w:r w:rsidR="00E978BF" w:rsidRPr="00206ACB">
        <w:t>port</w:t>
      </w:r>
      <w:r w:rsidR="00AC466E" w:rsidRPr="00206ACB">
        <w:t xml:space="preserve"> </w:t>
      </w:r>
      <w:r w:rsidR="00E978BF" w:rsidRPr="00206ACB">
        <w:t>on</w:t>
      </w:r>
      <w:r w:rsidR="00AC466E" w:rsidRPr="00206ACB">
        <w:t xml:space="preserve"> </w:t>
      </w:r>
      <w:r w:rsidR="00E978BF" w:rsidRPr="00206ACB">
        <w:t>the</w:t>
      </w:r>
      <w:r w:rsidR="00AC466E" w:rsidRPr="00206ACB">
        <w:t xml:space="preserve"> </w:t>
      </w:r>
      <w:r w:rsidR="00E978BF" w:rsidRPr="00206ACB">
        <w:t>front.</w:t>
      </w:r>
      <w:r w:rsidR="00AC466E" w:rsidRPr="00206ACB">
        <w:t xml:space="preserve"> </w:t>
      </w:r>
      <w:r w:rsidR="00E978BF" w:rsidRPr="00206ACB">
        <w:t>Game</w:t>
      </w:r>
      <w:r w:rsidR="00AC466E" w:rsidRPr="00206ACB">
        <w:t xml:space="preserve"> </w:t>
      </w:r>
      <w:r w:rsidR="00E978BF" w:rsidRPr="00206ACB">
        <w:t>cartridges</w:t>
      </w:r>
      <w:r w:rsidR="00AC466E" w:rsidRPr="00206ACB">
        <w:t xml:space="preserve"> </w:t>
      </w:r>
      <w:r w:rsidR="00E978BF" w:rsidRPr="00206ACB">
        <w:t>were</w:t>
      </w:r>
      <w:r w:rsidR="00AC466E" w:rsidRPr="00206ACB">
        <w:t xml:space="preserve"> </w:t>
      </w:r>
      <w:r w:rsidR="00E978BF" w:rsidRPr="00206ACB">
        <w:t>inserted</w:t>
      </w:r>
      <w:r w:rsidR="00AC466E" w:rsidRPr="00206ACB">
        <w:t xml:space="preserve"> </w:t>
      </w:r>
      <w:r w:rsidR="00E978BF" w:rsidRPr="00206ACB">
        <w:t>vertically</w:t>
      </w:r>
      <w:r w:rsidR="00AC466E" w:rsidRPr="00206ACB">
        <w:t xml:space="preserve"> </w:t>
      </w:r>
      <w:r w:rsidR="00E978BF" w:rsidRPr="00206ACB">
        <w:t>into</w:t>
      </w:r>
      <w:r w:rsidR="00AC466E" w:rsidRPr="00206ACB">
        <w:t xml:space="preserve"> </w:t>
      </w:r>
      <w:r w:rsidR="00E978BF" w:rsidRPr="00206ACB">
        <w:t>a</w:t>
      </w:r>
      <w:r w:rsidR="00AC466E" w:rsidRPr="00206ACB">
        <w:t xml:space="preserve"> </w:t>
      </w:r>
      <w:r w:rsidR="00E978BF" w:rsidRPr="00206ACB">
        <w:t>slot</w:t>
      </w:r>
      <w:r w:rsidR="00AC466E" w:rsidRPr="00206ACB">
        <w:t xml:space="preserve"> </w:t>
      </w:r>
      <w:r w:rsidR="00E978BF" w:rsidRPr="00206ACB">
        <w:t>on</w:t>
      </w:r>
      <w:r w:rsidR="00AC466E" w:rsidRPr="00206ACB">
        <w:t xml:space="preserve"> </w:t>
      </w:r>
      <w:r w:rsidR="00E978BF" w:rsidRPr="00206ACB">
        <w:t>top</w:t>
      </w:r>
      <w:r w:rsidR="00AC466E" w:rsidRPr="00206ACB">
        <w:t xml:space="preserve"> </w:t>
      </w:r>
      <w:r w:rsidR="00E978BF" w:rsidRPr="00206ACB">
        <w:t>of</w:t>
      </w:r>
      <w:r w:rsidR="00AC466E" w:rsidRPr="00206ACB">
        <w:t xml:space="preserve"> </w:t>
      </w:r>
      <w:r w:rsidR="00E978BF" w:rsidRPr="00206ACB">
        <w:t>the</w:t>
      </w:r>
      <w:r w:rsidR="00AC466E" w:rsidRPr="00206ACB">
        <w:t xml:space="preserve"> </w:t>
      </w:r>
      <w:r w:rsidR="00E978BF" w:rsidRPr="00206ACB">
        <w:t>console.</w:t>
      </w:r>
    </w:p>
    <w:p w14:paraId="12987815" w14:textId="38B1F90E" w:rsidR="008926EF" w:rsidRPr="00206ACB" w:rsidRDefault="00301397" w:rsidP="00F8097B">
      <w:pPr>
        <w:ind w:firstLine="0"/>
        <w:jc w:val="center"/>
        <w:rPr>
          <w:rStyle w:val="marginnote"/>
          <w:rFonts w:cstheme="minorHAnsi"/>
          <w:color w:val="111111"/>
          <w:szCs w:val="26"/>
        </w:rPr>
      </w:pPr>
      <w:r>
        <w:rPr>
          <w:rStyle w:val="marginnote"/>
          <w:rFonts w:cstheme="minorHAnsi"/>
          <w:noProof/>
          <w:color w:val="111111"/>
          <w:szCs w:val="26"/>
        </w:rPr>
        <w:drawing>
          <wp:inline distT="0" distB="0" distL="0" distR="0" wp14:anchorId="5DB09E97" wp14:editId="1EAC7317">
            <wp:extent cx="4572000" cy="2438400"/>
            <wp:effectExtent l="0" t="0" r="0" b="0"/>
            <wp:docPr id="18004500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438400"/>
                    </a:xfrm>
                    <a:prstGeom prst="rect">
                      <a:avLst/>
                    </a:prstGeom>
                    <a:noFill/>
                  </pic:spPr>
                </pic:pic>
              </a:graphicData>
            </a:graphic>
          </wp:inline>
        </w:drawing>
      </w:r>
    </w:p>
    <w:p w14:paraId="6424994B" w14:textId="1B81998A" w:rsidR="008926EF" w:rsidRPr="00206ACB" w:rsidRDefault="00854E92" w:rsidP="00F8097B">
      <w:pPr>
        <w:ind w:firstLine="0"/>
        <w:jc w:val="center"/>
        <w:rPr>
          <w:rStyle w:val="marginnote"/>
          <w:rFonts w:cstheme="minorHAnsi"/>
          <w:color w:val="111111"/>
          <w:szCs w:val="26"/>
        </w:rPr>
      </w:pP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Nintendo</w:t>
      </w:r>
      <w:r w:rsidR="00AC466E" w:rsidRPr="00206ACB">
        <w:rPr>
          <w:rStyle w:val="marginnote"/>
          <w:rFonts w:cstheme="minorHAnsi"/>
          <w:color w:val="111111"/>
          <w:szCs w:val="26"/>
        </w:rPr>
        <w:t xml:space="preserve"> </w:t>
      </w:r>
      <w:r w:rsidRPr="00206ACB">
        <w:rPr>
          <w:rStyle w:val="marginnote"/>
          <w:rFonts w:cstheme="minorHAnsi"/>
          <w:color w:val="111111"/>
          <w:szCs w:val="26"/>
        </w:rPr>
        <w:t>Famicom.</w:t>
      </w:r>
    </w:p>
    <w:p w14:paraId="54950686" w14:textId="3C36E9E1" w:rsidR="008926EF" w:rsidRPr="00206ACB" w:rsidRDefault="00854E92" w:rsidP="00F8097B">
      <w:pPr>
        <w:ind w:firstLine="0"/>
        <w:jc w:val="center"/>
        <w:rPr>
          <w:rStyle w:val="marginnote"/>
          <w:rFonts w:cstheme="minorHAnsi"/>
          <w:color w:val="111111"/>
          <w:szCs w:val="26"/>
        </w:rPr>
      </w:pPr>
      <w:r w:rsidRPr="00206ACB">
        <w:rPr>
          <w:rStyle w:val="marginnote"/>
          <w:rFonts w:cstheme="minorHAnsi"/>
          <w:color w:val="111111"/>
          <w:szCs w:val="26"/>
        </w:rPr>
        <w:t>Photo</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hyperlink r:id="rId32" w:tgtFrame="_blank" w:history="1">
        <w:r w:rsidRPr="00206ACB">
          <w:rPr>
            <w:rStyle w:val="Hyperlink"/>
            <w:rFonts w:cstheme="minorHAnsi"/>
            <w:color w:val="82642B"/>
            <w:szCs w:val="26"/>
          </w:rPr>
          <w:t>Evan</w:t>
        </w:r>
        <w:r w:rsidR="00AC466E" w:rsidRPr="00206ACB">
          <w:rPr>
            <w:rStyle w:val="Hyperlink"/>
            <w:rFonts w:cstheme="minorHAnsi"/>
            <w:color w:val="82642B"/>
            <w:szCs w:val="26"/>
          </w:rPr>
          <w:t xml:space="preserve"> </w:t>
        </w:r>
        <w:r w:rsidRPr="00206ACB">
          <w:rPr>
            <w:rStyle w:val="Hyperlink"/>
            <w:rFonts w:cstheme="minorHAnsi"/>
            <w:color w:val="82642B"/>
            <w:szCs w:val="26"/>
          </w:rPr>
          <w:t>Amos</w:t>
        </w:r>
      </w:hyperlink>
      <w:r w:rsidRPr="00206ACB">
        <w:rPr>
          <w:rStyle w:val="marginnote"/>
          <w:rFonts w:cstheme="minorHAnsi"/>
          <w:color w:val="111111"/>
          <w:szCs w:val="26"/>
        </w:rPr>
        <w:t>.</w:t>
      </w:r>
    </w:p>
    <w:p w14:paraId="7E98A7F0" w14:textId="3852C95B" w:rsidR="0018366A" w:rsidRDefault="00854E92" w:rsidP="00B81198">
      <w:r w:rsidRPr="00206ACB">
        <w:t>The</w:t>
      </w:r>
      <w:r w:rsidR="00AC466E" w:rsidRPr="00206ACB">
        <w:t xml:space="preserve"> </w:t>
      </w:r>
      <w:r w:rsidRPr="00206ACB">
        <w:t>Famicom</w:t>
      </w:r>
      <w:r w:rsidR="00AC466E" w:rsidRPr="00206ACB">
        <w:t xml:space="preserve"> </w:t>
      </w:r>
      <w:r w:rsidRPr="00206ACB">
        <w:t>launched</w:t>
      </w:r>
      <w:r w:rsidR="00AC466E" w:rsidRPr="00206ACB">
        <w:t xml:space="preserve"> </w:t>
      </w:r>
      <w:r w:rsidRPr="00206ACB">
        <w:t>in</w:t>
      </w:r>
      <w:r w:rsidR="00AC466E" w:rsidRPr="00206ACB">
        <w:t xml:space="preserve"> </w:t>
      </w:r>
      <w:r w:rsidRPr="00206ACB">
        <w:t>July</w:t>
      </w:r>
      <w:r w:rsidR="00AC466E" w:rsidRPr="00206ACB">
        <w:t xml:space="preserve"> </w:t>
      </w:r>
      <w:r w:rsidRPr="00206ACB">
        <w:t>1983</w:t>
      </w:r>
      <w:r w:rsidR="00AC466E" w:rsidRPr="00206ACB">
        <w:t xml:space="preserve"> </w:t>
      </w:r>
      <w:r w:rsidRPr="00206ACB">
        <w:t>to</w:t>
      </w:r>
      <w:r w:rsidR="00AC466E" w:rsidRPr="00206ACB">
        <w:t xml:space="preserve"> </w:t>
      </w:r>
      <w:r w:rsidRPr="00206ACB">
        <w:t>great</w:t>
      </w:r>
      <w:r w:rsidR="00AC466E" w:rsidRPr="00206ACB">
        <w:t xml:space="preserve"> </w:t>
      </w:r>
      <w:r w:rsidRPr="00206ACB">
        <w:t>success,</w:t>
      </w:r>
      <w:r w:rsidR="00AC466E" w:rsidRPr="00206ACB">
        <w:t xml:space="preserve"> </w:t>
      </w:r>
      <w:r w:rsidRPr="00206ACB">
        <w:t>selling</w:t>
      </w:r>
      <w:r w:rsidR="00AC466E" w:rsidRPr="00206ACB">
        <w:t xml:space="preserve"> </w:t>
      </w:r>
      <w:r w:rsidRPr="00206ACB">
        <w:t>500,000</w:t>
      </w:r>
      <w:r w:rsidR="00AC466E" w:rsidRPr="00206ACB">
        <w:t xml:space="preserve"> </w:t>
      </w:r>
      <w:r w:rsidRPr="00206ACB">
        <w:t>consoles</w:t>
      </w:r>
      <w:r w:rsidR="00AC466E" w:rsidRPr="00206ACB">
        <w:t xml:space="preserve"> </w:t>
      </w:r>
      <w:r w:rsidRPr="00206ACB">
        <w:t>in</w:t>
      </w:r>
      <w:r w:rsidR="00AC466E" w:rsidRPr="00206ACB">
        <w:t xml:space="preserve"> </w:t>
      </w:r>
      <w:r w:rsidRPr="00206ACB">
        <w:t>two</w:t>
      </w:r>
      <w:r w:rsidR="00AC466E" w:rsidRPr="00206ACB">
        <w:t xml:space="preserve"> </w:t>
      </w:r>
      <w:r w:rsidRPr="00206ACB">
        <w:t>months</w:t>
      </w:r>
      <w:r w:rsidR="00AC466E" w:rsidRPr="00206ACB">
        <w:t xml:space="preserve"> </w:t>
      </w:r>
      <w:r w:rsidRPr="00206ACB">
        <w:t>despite</w:t>
      </w:r>
      <w:r w:rsidR="00AC466E" w:rsidRPr="00206ACB">
        <w:t xml:space="preserve"> </w:t>
      </w:r>
      <w:r w:rsidRPr="00206ACB">
        <w:t>only</w:t>
      </w:r>
      <w:r w:rsidR="00AC466E" w:rsidRPr="00206ACB">
        <w:t xml:space="preserve"> </w:t>
      </w:r>
      <w:r w:rsidRPr="00206ACB">
        <w:t>having</w:t>
      </w:r>
      <w:r w:rsidR="00AC466E" w:rsidRPr="00206ACB">
        <w:t xml:space="preserve"> </w:t>
      </w:r>
      <w:r w:rsidRPr="00206ACB">
        <w:t>three</w:t>
      </w:r>
      <w:r w:rsidR="00AC466E" w:rsidRPr="00206ACB">
        <w:t xml:space="preserve"> </w:t>
      </w:r>
      <w:r w:rsidRPr="00206ACB">
        <w:t>available</w:t>
      </w:r>
      <w:r w:rsidR="00AC466E" w:rsidRPr="00206ACB">
        <w:t xml:space="preserve"> </w:t>
      </w:r>
      <w:r w:rsidRPr="00206ACB">
        <w:t>games</w:t>
      </w:r>
      <w:r w:rsidR="00AC466E" w:rsidRPr="00206ACB">
        <w:t xml:space="preserve"> </w:t>
      </w:r>
      <w:r w:rsidRPr="00206ACB">
        <w:t>—</w:t>
      </w:r>
      <w:r w:rsidR="00AC466E" w:rsidRPr="00206ACB">
        <w:t xml:space="preserve"> </w:t>
      </w:r>
      <w:r w:rsidRPr="00206ACB">
        <w:t>Donkey</w:t>
      </w:r>
      <w:r w:rsidR="00AC466E" w:rsidRPr="00206ACB">
        <w:t xml:space="preserve"> </w:t>
      </w:r>
      <w:r w:rsidRPr="00206ACB">
        <w:t>Kong,</w:t>
      </w:r>
      <w:r w:rsidR="00AC466E" w:rsidRPr="00206ACB">
        <w:t xml:space="preserve"> </w:t>
      </w:r>
      <w:r w:rsidRPr="00206ACB">
        <w:t>Donkey</w:t>
      </w:r>
      <w:r w:rsidR="00AC466E" w:rsidRPr="00206ACB">
        <w:t xml:space="preserve"> </w:t>
      </w:r>
      <w:r w:rsidRPr="00206ACB">
        <w:t>Kong</w:t>
      </w:r>
      <w:r w:rsidR="00AC466E" w:rsidRPr="00206ACB">
        <w:t xml:space="preserve"> </w:t>
      </w:r>
      <w:r w:rsidRPr="00206ACB">
        <w:t>Jr.,</w:t>
      </w:r>
      <w:r w:rsidR="00AC466E" w:rsidRPr="00206ACB">
        <w:t xml:space="preserve"> </w:t>
      </w:r>
      <w:r w:rsidRPr="00206ACB">
        <w:t>and</w:t>
      </w:r>
      <w:r w:rsidR="00AC466E" w:rsidRPr="00206ACB">
        <w:t xml:space="preserve"> </w:t>
      </w:r>
      <w:r w:rsidRPr="00206ACB">
        <w:t>Popeye.</w:t>
      </w:r>
      <w:r w:rsidR="00AC466E" w:rsidRPr="00206ACB">
        <w:t xml:space="preserve"> </w:t>
      </w:r>
      <w:r w:rsidRPr="00206ACB">
        <w:t>While</w:t>
      </w:r>
      <w:r w:rsidR="00AC466E" w:rsidRPr="00206ACB">
        <w:t xml:space="preserve"> </w:t>
      </w:r>
      <w:r w:rsidRPr="00206ACB">
        <w:t>Nintendo</w:t>
      </w:r>
      <w:r w:rsidR="00AC466E" w:rsidRPr="00206ACB">
        <w:t xml:space="preserve"> </w:t>
      </w:r>
      <w:r w:rsidRPr="00206ACB">
        <w:t>R&amp;D</w:t>
      </w:r>
      <w:r w:rsidR="00AC466E" w:rsidRPr="00206ACB">
        <w:t xml:space="preserve"> </w:t>
      </w:r>
      <w:r w:rsidRPr="00206ACB">
        <w:t>was</w:t>
      </w:r>
      <w:r w:rsidR="00AC466E" w:rsidRPr="00206ACB">
        <w:t xml:space="preserve"> </w:t>
      </w:r>
      <w:r w:rsidRPr="00206ACB">
        <w:t>not</w:t>
      </w:r>
      <w:r w:rsidR="00AC466E" w:rsidRPr="00206ACB">
        <w:t xml:space="preserve"> </w:t>
      </w:r>
      <w:r w:rsidRPr="00206ACB">
        <w:t>able</w:t>
      </w:r>
      <w:r w:rsidR="00AC466E" w:rsidRPr="00206ACB">
        <w:t xml:space="preserve"> </w:t>
      </w:r>
      <w:r w:rsidRPr="00206ACB">
        <w:t>to</w:t>
      </w:r>
      <w:r w:rsidR="00AC466E" w:rsidRPr="00206ACB">
        <w:t xml:space="preserve"> </w:t>
      </w:r>
      <w:r w:rsidRPr="00206ACB">
        <w:t>hit</w:t>
      </w:r>
      <w:r w:rsidR="00AC466E" w:rsidRPr="00206ACB">
        <w:t xml:space="preserve"> </w:t>
      </w:r>
      <w:r w:rsidRPr="00206ACB">
        <w:t>Yamauchi's</w:t>
      </w:r>
      <w:r w:rsidR="00AC466E" w:rsidRPr="00206ACB">
        <w:t xml:space="preserve"> </w:t>
      </w:r>
      <w:r w:rsidRPr="00206ACB">
        <w:t>ambitious</w:t>
      </w:r>
      <w:r w:rsidR="00AC466E" w:rsidRPr="00206ACB">
        <w:t xml:space="preserve"> </w:t>
      </w:r>
      <w:r w:rsidRPr="00206ACB">
        <w:t>¥9,800</w:t>
      </w:r>
      <w:r w:rsidR="00AC466E" w:rsidRPr="00206ACB">
        <w:t xml:space="preserve"> </w:t>
      </w:r>
      <w:r w:rsidRPr="00206ACB">
        <w:t>target,</w:t>
      </w:r>
      <w:r w:rsidR="00AC466E" w:rsidRPr="00206ACB">
        <w:t xml:space="preserve"> </w:t>
      </w:r>
      <w:r w:rsidRPr="00206ACB">
        <w:t>the</w:t>
      </w:r>
      <w:r w:rsidR="00AC466E" w:rsidRPr="00206ACB">
        <w:t xml:space="preserve"> </w:t>
      </w:r>
      <w:r w:rsidRPr="00206ACB">
        <w:t>system</w:t>
      </w:r>
      <w:r w:rsidR="00AC466E" w:rsidRPr="00206ACB">
        <w:t xml:space="preserve"> </w:t>
      </w:r>
      <w:r w:rsidRPr="00206ACB">
        <w:t>did</w:t>
      </w:r>
      <w:r w:rsidR="00AC466E" w:rsidRPr="00206ACB">
        <w:t xml:space="preserve"> </w:t>
      </w:r>
      <w:r w:rsidRPr="00206ACB">
        <w:t>sell</w:t>
      </w:r>
      <w:r w:rsidR="00AC466E" w:rsidRPr="00206ACB">
        <w:t xml:space="preserve"> </w:t>
      </w:r>
      <w:r w:rsidRPr="00206ACB">
        <w:t>for</w:t>
      </w:r>
      <w:r w:rsidR="00AC466E" w:rsidRPr="00206ACB">
        <w:t xml:space="preserve"> </w:t>
      </w:r>
      <w:r w:rsidRPr="00206ACB">
        <w:t>¥14,800</w:t>
      </w:r>
      <w:r w:rsidR="00AC466E" w:rsidRPr="00206ACB">
        <w:t xml:space="preserve"> </w:t>
      </w:r>
      <w:r w:rsidRPr="00206ACB">
        <w:t>(equivalent</w:t>
      </w:r>
      <w:r w:rsidR="00AC466E" w:rsidRPr="00206ACB">
        <w:t xml:space="preserve"> </w:t>
      </w:r>
      <w:r w:rsidRPr="00206ACB">
        <w:t>to</w:t>
      </w:r>
      <w:r w:rsidR="00AC466E" w:rsidRPr="00206ACB">
        <w:t xml:space="preserve"> </w:t>
      </w:r>
      <w:r w:rsidRPr="00206ACB">
        <w:t>$65</w:t>
      </w:r>
      <w:r w:rsidR="00AC466E" w:rsidRPr="00206ACB">
        <w:t xml:space="preserve"> </w:t>
      </w:r>
      <w:r w:rsidRPr="00206ACB">
        <w:t>USD),</w:t>
      </w:r>
      <w:r w:rsidR="00AC466E" w:rsidRPr="00206ACB">
        <w:t xml:space="preserve"> </w:t>
      </w:r>
      <w:r w:rsidRPr="00206ACB">
        <w:t>certainly</w:t>
      </w:r>
      <w:r w:rsidR="00AC466E" w:rsidRPr="00206ACB">
        <w:t xml:space="preserve"> </w:t>
      </w:r>
      <w:r w:rsidRPr="00206ACB">
        <w:t>cheap</w:t>
      </w:r>
      <w:r w:rsidR="00AC466E" w:rsidRPr="00206ACB">
        <w:t xml:space="preserve"> </w:t>
      </w:r>
      <w:r w:rsidRPr="00206ACB">
        <w:t>enough</w:t>
      </w:r>
      <w:r w:rsidR="00AC466E" w:rsidRPr="00206ACB">
        <w:t xml:space="preserve"> </w:t>
      </w:r>
      <w:r w:rsidRPr="00206ACB">
        <w:t>to</w:t>
      </w:r>
      <w:r w:rsidR="00AC466E" w:rsidRPr="00206ACB">
        <w:t xml:space="preserve"> </w:t>
      </w:r>
      <w:r w:rsidRPr="00206ACB">
        <w:t>appeal</w:t>
      </w:r>
      <w:r w:rsidR="00AC466E" w:rsidRPr="00206ACB">
        <w:t xml:space="preserve"> </w:t>
      </w:r>
      <w:r w:rsidRPr="00206ACB">
        <w:t>to</w:t>
      </w:r>
      <w:r w:rsidR="00AC466E" w:rsidRPr="00206ACB">
        <w:t xml:space="preserve"> </w:t>
      </w:r>
      <w:r w:rsidRPr="00206ACB">
        <w:t>parents.</w:t>
      </w:r>
    </w:p>
    <w:p w14:paraId="5B03784E" w14:textId="77777777" w:rsidR="0018366A" w:rsidRDefault="0018366A">
      <w:pPr>
        <w:widowControl/>
        <w:autoSpaceDE/>
        <w:autoSpaceDN/>
        <w:spacing w:after="160"/>
        <w:jc w:val="left"/>
        <w:rPr>
          <w:rFonts w:cstheme="minorHAnsi"/>
          <w:szCs w:val="26"/>
        </w:rPr>
      </w:pPr>
      <w:r>
        <w:rPr>
          <w:rFonts w:cstheme="minorHAnsi"/>
          <w:szCs w:val="26"/>
        </w:rPr>
        <w:br w:type="page"/>
      </w:r>
    </w:p>
    <w:p w14:paraId="416F9162" w14:textId="78638847" w:rsidR="00854E92" w:rsidRPr="00206ACB" w:rsidRDefault="00854E92" w:rsidP="008264D2">
      <w:pPr>
        <w:pStyle w:val="Heading3"/>
        <w:rPr>
          <w:rFonts w:cstheme="minorHAnsi"/>
        </w:rPr>
      </w:pPr>
      <w:bookmarkStart w:id="11" w:name="_Toc168434187"/>
      <w:bookmarkStart w:id="12" w:name="_Toc168542698"/>
      <w:r w:rsidRPr="00206ACB">
        <w:rPr>
          <w:rFonts w:cstheme="minorHAnsi"/>
        </w:rPr>
        <w:lastRenderedPageBreak/>
        <w:t>An</w:t>
      </w:r>
      <w:r w:rsidR="00AC466E" w:rsidRPr="00206ACB">
        <w:rPr>
          <w:rFonts w:cstheme="minorHAnsi"/>
        </w:rPr>
        <w:t xml:space="preserve"> </w:t>
      </w:r>
      <w:r w:rsidRPr="00206ACB">
        <w:rPr>
          <w:rFonts w:cstheme="minorHAnsi"/>
        </w:rPr>
        <w:t>American</w:t>
      </w:r>
      <w:r w:rsidR="00AC466E" w:rsidRPr="00206ACB">
        <w:rPr>
          <w:rFonts w:cstheme="minorHAnsi"/>
        </w:rPr>
        <w:t xml:space="preserve"> </w:t>
      </w:r>
      <w:r w:rsidRPr="00206ACB">
        <w:rPr>
          <w:rFonts w:cstheme="minorHAnsi"/>
        </w:rPr>
        <w:t>Renaissance</w:t>
      </w:r>
      <w:bookmarkEnd w:id="11"/>
      <w:bookmarkEnd w:id="12"/>
    </w:p>
    <w:p w14:paraId="7029255B" w14:textId="5E7D3F17" w:rsidR="00854E92" w:rsidRPr="00206ACB" w:rsidRDefault="00854E92" w:rsidP="00B81198">
      <w:r w:rsidRPr="00206ACB">
        <w:t>With</w:t>
      </w:r>
      <w:r w:rsidR="00AC466E" w:rsidRPr="00206ACB">
        <w:t xml:space="preserve"> </w:t>
      </w:r>
      <w:r w:rsidRPr="00206ACB">
        <w:t>its</w:t>
      </w:r>
      <w:r w:rsidR="00AC466E" w:rsidRPr="00206ACB">
        <w:t xml:space="preserve"> </w:t>
      </w:r>
      <w:r w:rsidRPr="00206ACB">
        <w:t>popularity</w:t>
      </w:r>
      <w:r w:rsidR="00AC466E" w:rsidRPr="00206ACB">
        <w:t xml:space="preserve"> </w:t>
      </w:r>
      <w:r w:rsidRPr="00206ACB">
        <w:t>in</w:t>
      </w:r>
      <w:r w:rsidR="00AC466E" w:rsidRPr="00206ACB">
        <w:t xml:space="preserve"> </w:t>
      </w:r>
      <w:r w:rsidRPr="00206ACB">
        <w:t>Japan,</w:t>
      </w:r>
      <w:r w:rsidR="00AC466E" w:rsidRPr="00206ACB">
        <w:t xml:space="preserve"> </w:t>
      </w:r>
      <w:r w:rsidRPr="00206ACB">
        <w:t>bringing</w:t>
      </w:r>
      <w:r w:rsidR="00AC466E" w:rsidRPr="00206ACB">
        <w:t xml:space="preserve"> </w:t>
      </w:r>
      <w:r w:rsidRPr="00206ACB">
        <w:t>the</w:t>
      </w:r>
      <w:r w:rsidR="00AC466E" w:rsidRPr="00206ACB">
        <w:t xml:space="preserve"> </w:t>
      </w:r>
      <w:r w:rsidRPr="00206ACB">
        <w:t>Famicom</w:t>
      </w:r>
      <w:r w:rsidR="00AC466E" w:rsidRPr="00206ACB">
        <w:t xml:space="preserve"> </w:t>
      </w:r>
      <w:r w:rsidRPr="00206ACB">
        <w:t>to</w:t>
      </w:r>
      <w:r w:rsidR="00AC466E" w:rsidRPr="00206ACB">
        <w:t xml:space="preserve"> </w:t>
      </w:r>
      <w:r w:rsidRPr="00206ACB">
        <w:t>the</w:t>
      </w:r>
      <w:r w:rsidR="00AC466E" w:rsidRPr="00206ACB">
        <w:t xml:space="preserve"> </w:t>
      </w:r>
      <w:r w:rsidRPr="00206ACB">
        <w:t>U.S.</w:t>
      </w:r>
      <w:r w:rsidR="00AC466E" w:rsidRPr="00206ACB">
        <w:t xml:space="preserve"> </w:t>
      </w:r>
      <w:r w:rsidRPr="00206ACB">
        <w:t>was</w:t>
      </w:r>
      <w:r w:rsidR="00AC466E" w:rsidRPr="00206ACB">
        <w:t xml:space="preserve"> </w:t>
      </w:r>
      <w:r w:rsidRPr="00206ACB">
        <w:t>a</w:t>
      </w:r>
      <w:r w:rsidR="00AC466E" w:rsidRPr="00206ACB">
        <w:t xml:space="preserve"> </w:t>
      </w:r>
      <w:r w:rsidRPr="00206ACB">
        <w:t>no-brainer.</w:t>
      </w:r>
      <w:r w:rsidR="00AC466E" w:rsidRPr="00206ACB">
        <w:t xml:space="preserve"> </w:t>
      </w:r>
      <w:r w:rsidRPr="00206ACB">
        <w:t>But</w:t>
      </w:r>
      <w:r w:rsidR="00AC466E" w:rsidRPr="00206ACB">
        <w:t xml:space="preserve"> </w:t>
      </w:r>
      <w:r w:rsidRPr="00206ACB">
        <w:t>the</w:t>
      </w:r>
      <w:r w:rsidR="00AC466E" w:rsidRPr="00206ACB">
        <w:t xml:space="preserve"> </w:t>
      </w:r>
      <w:r w:rsidRPr="00206ACB">
        <w:t>American</w:t>
      </w:r>
      <w:r w:rsidR="00AC466E" w:rsidRPr="00206ACB">
        <w:t xml:space="preserve"> </w:t>
      </w:r>
      <w:r w:rsidRPr="00206ACB">
        <w:t>market</w:t>
      </w:r>
      <w:r w:rsidR="00AC466E" w:rsidRPr="00206ACB">
        <w:t xml:space="preserve"> </w:t>
      </w:r>
      <w:r w:rsidRPr="00206ACB">
        <w:t>was</w:t>
      </w:r>
      <w:r w:rsidR="00AC466E" w:rsidRPr="00206ACB">
        <w:t xml:space="preserve"> </w:t>
      </w:r>
      <w:r w:rsidRPr="00206ACB">
        <w:t>having</w:t>
      </w:r>
      <w:r w:rsidR="00AC466E" w:rsidRPr="00206ACB">
        <w:t xml:space="preserve"> </w:t>
      </w:r>
      <w:r w:rsidRPr="00206ACB">
        <w:t>issues</w:t>
      </w:r>
      <w:r w:rsidR="00AC466E" w:rsidRPr="00206ACB">
        <w:t xml:space="preserve"> </w:t>
      </w:r>
      <w:r w:rsidRPr="00206ACB">
        <w:t>of</w:t>
      </w:r>
      <w:r w:rsidR="00AC466E" w:rsidRPr="00206ACB">
        <w:t xml:space="preserve"> </w:t>
      </w:r>
      <w:r w:rsidRPr="00206ACB">
        <w:t>its</w:t>
      </w:r>
      <w:r w:rsidR="00AC466E" w:rsidRPr="00206ACB">
        <w:t xml:space="preserve"> </w:t>
      </w:r>
      <w:r w:rsidRPr="00206ACB">
        <w:t>own;</w:t>
      </w:r>
      <w:r w:rsidR="00AC466E" w:rsidRPr="00206ACB">
        <w:t xml:space="preserve"> </w:t>
      </w:r>
      <w:r w:rsidRPr="00206ACB">
        <w:t>1983</w:t>
      </w:r>
      <w:r w:rsidR="00AC466E" w:rsidRPr="00206ACB">
        <w:t xml:space="preserve"> </w:t>
      </w:r>
      <w:r w:rsidRPr="00206ACB">
        <w:t>was</w:t>
      </w:r>
      <w:r w:rsidR="00AC466E" w:rsidRPr="00206ACB">
        <w:t xml:space="preserve"> </w:t>
      </w:r>
      <w:r w:rsidRPr="00206ACB">
        <w:t>the</w:t>
      </w:r>
      <w:r w:rsidR="00AC466E" w:rsidRPr="00206ACB">
        <w:t xml:space="preserve"> </w:t>
      </w:r>
      <w:r w:rsidRPr="00206ACB">
        <w:t>year</w:t>
      </w:r>
      <w:r w:rsidR="00AC466E" w:rsidRPr="00206ACB">
        <w:t xml:space="preserve"> </w:t>
      </w:r>
      <w:r w:rsidRPr="00206ACB">
        <w:t>of</w:t>
      </w:r>
      <w:r w:rsidR="00AC466E" w:rsidRPr="00206ACB">
        <w:t xml:space="preserve"> </w:t>
      </w:r>
      <w:r w:rsidRPr="00206ACB">
        <w:t>the</w:t>
      </w:r>
      <w:r w:rsidR="00AC466E" w:rsidRPr="00206ACB">
        <w:t xml:space="preserve"> </w:t>
      </w:r>
      <w:r w:rsidRPr="00206ACB">
        <w:t>"Atari</w:t>
      </w:r>
      <w:r w:rsidR="00AC466E" w:rsidRPr="00206ACB">
        <w:t xml:space="preserve"> </w:t>
      </w:r>
      <w:r w:rsidRPr="00206ACB">
        <w:t>Crash"</w:t>
      </w:r>
      <w:r w:rsidR="00AC466E" w:rsidRPr="00206ACB">
        <w:t xml:space="preserve"> </w:t>
      </w:r>
      <w:r w:rsidRPr="00206ACB">
        <w:t>in</w:t>
      </w:r>
      <w:r w:rsidR="00AC466E" w:rsidRPr="00206ACB">
        <w:t xml:space="preserve"> </w:t>
      </w:r>
      <w:r w:rsidRPr="00206ACB">
        <w:t>the</w:t>
      </w:r>
      <w:r w:rsidR="00AC466E" w:rsidRPr="00206ACB">
        <w:t xml:space="preserve"> </w:t>
      </w:r>
      <w:r w:rsidRPr="00206ACB">
        <w:t>U.S.,</w:t>
      </w:r>
      <w:r w:rsidR="00AC466E" w:rsidRPr="00206ACB">
        <w:t xml:space="preserve"> </w:t>
      </w:r>
      <w:r w:rsidRPr="00206ACB">
        <w:t>when</w:t>
      </w:r>
      <w:r w:rsidR="00AC466E" w:rsidRPr="00206ACB">
        <w:t xml:space="preserve"> </w:t>
      </w:r>
      <w:r w:rsidRPr="00206ACB">
        <w:t>retailers</w:t>
      </w:r>
      <w:r w:rsidR="00AC466E" w:rsidRPr="00206ACB">
        <w:t xml:space="preserve"> </w:t>
      </w:r>
      <w:r w:rsidRPr="00206ACB">
        <w:t>abandoned</w:t>
      </w:r>
      <w:r w:rsidR="00AC466E" w:rsidRPr="00206ACB">
        <w:t xml:space="preserve"> </w:t>
      </w:r>
      <w:r w:rsidRPr="00206ACB">
        <w:t>the</w:t>
      </w:r>
      <w:r w:rsidR="00AC466E" w:rsidRPr="00206ACB">
        <w:t xml:space="preserve"> </w:t>
      </w:r>
      <w:r w:rsidRPr="00206ACB">
        <w:t>idea</w:t>
      </w:r>
      <w:r w:rsidR="00AC466E" w:rsidRPr="00206ACB">
        <w:t xml:space="preserve"> </w:t>
      </w:r>
      <w:r w:rsidRPr="00206ACB">
        <w:t>of</w:t>
      </w:r>
      <w:r w:rsidR="00AC466E" w:rsidRPr="00206ACB">
        <w:t xml:space="preserve"> </w:t>
      </w:r>
      <w:r w:rsidRPr="00206ACB">
        <w:t>home</w:t>
      </w:r>
      <w:r w:rsidR="00AC466E" w:rsidRPr="00206ACB">
        <w:t xml:space="preserve"> </w:t>
      </w:r>
      <w:r w:rsidRPr="00206ACB">
        <w:t>video</w:t>
      </w:r>
      <w:r w:rsidR="00AC466E" w:rsidRPr="00206ACB">
        <w:t xml:space="preserve"> </w:t>
      </w:r>
      <w:r w:rsidRPr="00206ACB">
        <w:t>games</w:t>
      </w:r>
      <w:r w:rsidR="00AC466E" w:rsidRPr="00206ACB">
        <w:t xml:space="preserve"> </w:t>
      </w:r>
      <w:r w:rsidRPr="00206ACB">
        <w:t>after</w:t>
      </w:r>
      <w:r w:rsidR="00AC466E" w:rsidRPr="00206ACB">
        <w:t xml:space="preserve"> </w:t>
      </w:r>
      <w:r w:rsidRPr="00206ACB">
        <w:t>overproduction</w:t>
      </w:r>
      <w:r w:rsidR="00AC466E" w:rsidRPr="00206ACB">
        <w:t xml:space="preserve"> </w:t>
      </w:r>
      <w:r w:rsidRPr="00206ACB">
        <w:t>and</w:t>
      </w:r>
      <w:r w:rsidR="00AC466E" w:rsidRPr="00206ACB">
        <w:t xml:space="preserve"> </w:t>
      </w:r>
      <w:r w:rsidRPr="00206ACB">
        <w:t>a</w:t>
      </w:r>
      <w:r w:rsidR="00AC466E" w:rsidRPr="00206ACB">
        <w:t xml:space="preserve"> </w:t>
      </w:r>
      <w:r w:rsidRPr="00206ACB">
        <w:t>lack</w:t>
      </w:r>
      <w:r w:rsidR="00AC466E" w:rsidRPr="00206ACB">
        <w:t xml:space="preserve"> </w:t>
      </w:r>
      <w:r w:rsidRPr="00206ACB">
        <w:t>of</w:t>
      </w:r>
      <w:r w:rsidR="00AC466E" w:rsidRPr="00206ACB">
        <w:t xml:space="preserve"> </w:t>
      </w:r>
      <w:r w:rsidRPr="00206ACB">
        <w:t>quality</w:t>
      </w:r>
      <w:r w:rsidR="00AC466E" w:rsidRPr="00206ACB">
        <w:t xml:space="preserve"> </w:t>
      </w:r>
      <w:r w:rsidRPr="00206ACB">
        <w:t>control</w:t>
      </w:r>
      <w:r w:rsidR="00AC466E" w:rsidRPr="00206ACB">
        <w:t xml:space="preserve"> </w:t>
      </w:r>
      <w:r w:rsidRPr="00206ACB">
        <w:t>led</w:t>
      </w:r>
      <w:r w:rsidR="00AC466E" w:rsidRPr="00206ACB">
        <w:t xml:space="preserve"> </w:t>
      </w:r>
      <w:r w:rsidRPr="00206ACB">
        <w:t>to</w:t>
      </w:r>
      <w:r w:rsidR="00AC466E" w:rsidRPr="00206ACB">
        <w:t xml:space="preserve"> </w:t>
      </w:r>
      <w:r w:rsidRPr="00206ACB">
        <w:t>massive</w:t>
      </w:r>
      <w:r w:rsidR="00AC466E" w:rsidRPr="00206ACB">
        <w:t xml:space="preserve"> </w:t>
      </w:r>
      <w:r w:rsidRPr="00206ACB">
        <w:t>unsold</w:t>
      </w:r>
      <w:r w:rsidR="00AC466E" w:rsidRPr="00206ACB">
        <w:t xml:space="preserve"> </w:t>
      </w:r>
      <w:r w:rsidRPr="00206ACB">
        <w:t>inventories</w:t>
      </w:r>
      <w:r w:rsidR="00AC466E" w:rsidRPr="00206ACB">
        <w:t xml:space="preserve"> </w:t>
      </w:r>
      <w:r w:rsidRPr="00206ACB">
        <w:t>of</w:t>
      </w:r>
      <w:r w:rsidR="00AC466E" w:rsidRPr="00206ACB">
        <w:t xml:space="preserve"> </w:t>
      </w:r>
      <w:r w:rsidRPr="00206ACB">
        <w:t>Atari</w:t>
      </w:r>
      <w:r w:rsidR="00AC466E" w:rsidRPr="00206ACB">
        <w:t xml:space="preserve"> </w:t>
      </w:r>
      <w:r w:rsidRPr="00206ACB">
        <w:t>2600</w:t>
      </w:r>
      <w:r w:rsidR="00AC466E" w:rsidRPr="00206ACB">
        <w:t xml:space="preserve"> </w:t>
      </w:r>
      <w:r w:rsidRPr="00206ACB">
        <w:t>cartridges.</w:t>
      </w:r>
      <w:r w:rsidR="00AC466E" w:rsidRPr="00206ACB">
        <w:t xml:space="preserve"> </w:t>
      </w:r>
      <w:r w:rsidRPr="00206ACB">
        <w:t>U.S.</w:t>
      </w:r>
      <w:r w:rsidR="00AC466E" w:rsidRPr="00206ACB">
        <w:t xml:space="preserve"> </w:t>
      </w:r>
      <w:r w:rsidRPr="00206ACB">
        <w:t>retailers</w:t>
      </w:r>
      <w:r w:rsidR="00AC466E" w:rsidRPr="00206ACB">
        <w:t xml:space="preserve"> </w:t>
      </w:r>
      <w:r w:rsidRPr="00206ACB">
        <w:t>were</w:t>
      </w:r>
      <w:r w:rsidR="00AC466E" w:rsidRPr="00206ACB">
        <w:t xml:space="preserve"> </w:t>
      </w:r>
      <w:r w:rsidRPr="00206ACB">
        <w:t>not</w:t>
      </w:r>
      <w:r w:rsidR="00AC466E" w:rsidRPr="00206ACB">
        <w:t xml:space="preserve"> </w:t>
      </w:r>
      <w:r w:rsidRPr="00206ACB">
        <w:t>interested</w:t>
      </w:r>
      <w:r w:rsidR="00AC466E" w:rsidRPr="00206ACB">
        <w:t xml:space="preserve"> </w:t>
      </w:r>
      <w:r w:rsidRPr="00206ACB">
        <w:t>in</w:t>
      </w:r>
      <w:r w:rsidR="00AC466E" w:rsidRPr="00206ACB">
        <w:t xml:space="preserve"> </w:t>
      </w:r>
      <w:r w:rsidRPr="00206ACB">
        <w:t>buying</w:t>
      </w:r>
      <w:r w:rsidR="00AC466E" w:rsidRPr="00206ACB">
        <w:t xml:space="preserve"> </w:t>
      </w:r>
      <w:r w:rsidRPr="00206ACB">
        <w:t>inventory</w:t>
      </w:r>
      <w:r w:rsidR="00AC466E" w:rsidRPr="00206ACB">
        <w:t xml:space="preserve"> </w:t>
      </w:r>
      <w:r w:rsidRPr="00206ACB">
        <w:t>of</w:t>
      </w:r>
      <w:r w:rsidR="00AC466E" w:rsidRPr="00206ACB">
        <w:t xml:space="preserve"> </w:t>
      </w:r>
      <w:r w:rsidRPr="00206ACB">
        <w:t>a</w:t>
      </w:r>
      <w:r w:rsidR="00AC466E" w:rsidRPr="00206ACB">
        <w:t xml:space="preserve"> </w:t>
      </w:r>
      <w:r w:rsidRPr="00206ACB">
        <w:t>new</w:t>
      </w:r>
      <w:r w:rsidR="00AC466E" w:rsidRPr="00206ACB">
        <w:t xml:space="preserve"> </w:t>
      </w:r>
      <w:r w:rsidRPr="00206ACB">
        <w:t>video</w:t>
      </w:r>
      <w:r w:rsidR="00AC466E" w:rsidRPr="00206ACB">
        <w:t xml:space="preserve"> </w:t>
      </w:r>
      <w:r w:rsidRPr="00206ACB">
        <w:t>game</w:t>
      </w:r>
      <w:r w:rsidR="00AC466E" w:rsidRPr="00206ACB">
        <w:t xml:space="preserve"> </w:t>
      </w:r>
      <w:r w:rsidRPr="00206ACB">
        <w:t>system.</w:t>
      </w:r>
    </w:p>
    <w:p w14:paraId="758AFC35" w14:textId="552799A8" w:rsidR="00854E92" w:rsidRPr="00206ACB" w:rsidRDefault="00854E92" w:rsidP="00B81198">
      <w:r w:rsidRPr="00206ACB">
        <w:t>Nintendo</w:t>
      </w:r>
      <w:r w:rsidR="00AC466E" w:rsidRPr="00206ACB">
        <w:t xml:space="preserve"> </w:t>
      </w:r>
      <w:r w:rsidRPr="00206ACB">
        <w:t>spent</w:t>
      </w:r>
      <w:r w:rsidR="00AC466E" w:rsidRPr="00206ACB">
        <w:t xml:space="preserve"> </w:t>
      </w:r>
      <w:r w:rsidRPr="00206ACB">
        <w:t>two</w:t>
      </w:r>
      <w:r w:rsidR="00AC466E" w:rsidRPr="00206ACB">
        <w:t xml:space="preserve"> </w:t>
      </w:r>
      <w:r w:rsidRPr="00206ACB">
        <w:t>years</w:t>
      </w:r>
      <w:r w:rsidR="00AC466E" w:rsidRPr="00206ACB">
        <w:t xml:space="preserve"> </w:t>
      </w:r>
      <w:r w:rsidRPr="00206ACB">
        <w:t>re-designing</w:t>
      </w:r>
      <w:r w:rsidR="00AC466E" w:rsidRPr="00206ACB">
        <w:t xml:space="preserve"> </w:t>
      </w:r>
      <w:r w:rsidRPr="00206ACB">
        <w:t>the</w:t>
      </w:r>
      <w:r w:rsidR="00AC466E" w:rsidRPr="00206ACB">
        <w:t xml:space="preserve"> </w:t>
      </w:r>
      <w:r w:rsidRPr="00206ACB">
        <w:t>Famicom</w:t>
      </w:r>
      <w:r w:rsidR="00AC466E" w:rsidRPr="00206ACB">
        <w:t xml:space="preserve"> </w:t>
      </w:r>
      <w:r w:rsidRPr="00206ACB">
        <w:t>for</w:t>
      </w:r>
      <w:r w:rsidR="00AC466E" w:rsidRPr="00206ACB">
        <w:t xml:space="preserve"> </w:t>
      </w:r>
      <w:r w:rsidRPr="00206ACB">
        <w:t>a</w:t>
      </w:r>
      <w:r w:rsidR="00AC466E" w:rsidRPr="00206ACB">
        <w:t xml:space="preserve"> </w:t>
      </w:r>
      <w:r w:rsidRPr="00206ACB">
        <w:t>post-video-game</w:t>
      </w:r>
      <w:r w:rsidR="00AC466E" w:rsidRPr="00206ACB">
        <w:t xml:space="preserve"> </w:t>
      </w:r>
      <w:r w:rsidRPr="00206ACB">
        <w:t>market.</w:t>
      </w:r>
      <w:r w:rsidR="00AC466E" w:rsidRPr="00206ACB">
        <w:t xml:space="preserve"> </w:t>
      </w:r>
      <w:r w:rsidRPr="00206ACB">
        <w:t>It</w:t>
      </w:r>
      <w:r w:rsidR="00AC466E" w:rsidRPr="00206ACB">
        <w:t xml:space="preserve"> </w:t>
      </w:r>
      <w:r w:rsidRPr="00206ACB">
        <w:t>could</w:t>
      </w:r>
      <w:r w:rsidR="00AC466E" w:rsidRPr="00206ACB">
        <w:t xml:space="preserve"> </w:t>
      </w:r>
      <w:r w:rsidRPr="00206ACB">
        <w:t>not</w:t>
      </w:r>
      <w:r w:rsidR="00AC466E" w:rsidRPr="00206ACB">
        <w:t xml:space="preserve"> </w:t>
      </w:r>
      <w:r w:rsidRPr="00206ACB">
        <w:t>look</w:t>
      </w:r>
      <w:r w:rsidR="00AC466E" w:rsidRPr="00206ACB">
        <w:t xml:space="preserve"> </w:t>
      </w:r>
      <w:r w:rsidRPr="00206ACB">
        <w:t>like</w:t>
      </w:r>
      <w:r w:rsidR="00AC466E" w:rsidRPr="00206ACB">
        <w:t xml:space="preserve"> </w:t>
      </w:r>
      <w:r w:rsidRPr="00206ACB">
        <w:t>a</w:t>
      </w:r>
      <w:r w:rsidR="00AC466E" w:rsidRPr="00206ACB">
        <w:t xml:space="preserve"> </w:t>
      </w:r>
      <w:r w:rsidRPr="00206ACB">
        <w:t>video</w:t>
      </w:r>
      <w:r w:rsidR="00AC466E" w:rsidRPr="00206ACB">
        <w:t xml:space="preserve"> </w:t>
      </w:r>
      <w:r w:rsidRPr="00206ACB">
        <w:t>game</w:t>
      </w:r>
      <w:r w:rsidR="00AC466E" w:rsidRPr="00206ACB">
        <w:t xml:space="preserve"> </w:t>
      </w:r>
      <w:r w:rsidRPr="00206ACB">
        <w:t>machine,</w:t>
      </w:r>
      <w:r w:rsidR="00AC466E" w:rsidRPr="00206ACB">
        <w:t xml:space="preserve"> </w:t>
      </w:r>
      <w:r w:rsidRPr="00206ACB">
        <w:t>so</w:t>
      </w:r>
      <w:r w:rsidR="00AC466E" w:rsidRPr="00206ACB">
        <w:t xml:space="preserve"> </w:t>
      </w:r>
      <w:r w:rsidRPr="00206ACB">
        <w:t>its</w:t>
      </w:r>
      <w:r w:rsidR="00AC466E" w:rsidRPr="00206ACB">
        <w:t xml:space="preserve"> </w:t>
      </w:r>
      <w:r w:rsidRPr="00206ACB">
        <w:t>outer</w:t>
      </w:r>
      <w:r w:rsidR="00AC466E" w:rsidRPr="00206ACB">
        <w:t xml:space="preserve"> </w:t>
      </w:r>
      <w:r w:rsidRPr="00206ACB">
        <w:t>casing</w:t>
      </w:r>
      <w:r w:rsidR="00AC466E" w:rsidRPr="00206ACB">
        <w:t xml:space="preserve"> </w:t>
      </w:r>
      <w:r w:rsidRPr="00206ACB">
        <w:t>became</w:t>
      </w:r>
      <w:r w:rsidR="00AC466E" w:rsidRPr="00206ACB">
        <w:t xml:space="preserve"> </w:t>
      </w:r>
      <w:r w:rsidRPr="00206ACB">
        <w:t>a</w:t>
      </w:r>
      <w:r w:rsidR="00AC466E" w:rsidRPr="00206ACB">
        <w:t xml:space="preserve"> </w:t>
      </w:r>
      <w:r w:rsidRPr="00206ACB">
        <w:t>grey</w:t>
      </w:r>
      <w:r w:rsidR="00AC466E" w:rsidRPr="00206ACB">
        <w:t xml:space="preserve"> </w:t>
      </w:r>
      <w:r w:rsidRPr="00206ACB">
        <w:t>rectangle</w:t>
      </w:r>
      <w:r w:rsidR="00AC466E" w:rsidRPr="00206ACB">
        <w:t xml:space="preserve"> </w:t>
      </w:r>
      <w:r w:rsidRPr="00206ACB">
        <w:t>with</w:t>
      </w:r>
      <w:r w:rsidR="00AC466E" w:rsidRPr="00206ACB">
        <w:t xml:space="preserve"> </w:t>
      </w:r>
      <w:r w:rsidRPr="00206ACB">
        <w:t>a</w:t>
      </w:r>
      <w:r w:rsidR="00AC466E" w:rsidRPr="00206ACB">
        <w:t xml:space="preserve"> </w:t>
      </w:r>
      <w:r w:rsidRPr="00206ACB">
        <w:t>prominent</w:t>
      </w:r>
      <w:r w:rsidR="00AC466E" w:rsidRPr="00206ACB">
        <w:t xml:space="preserve"> </w:t>
      </w:r>
      <w:r w:rsidRPr="00206ACB">
        <w:t>front</w:t>
      </w:r>
      <w:r w:rsidR="00AC466E" w:rsidRPr="00206ACB">
        <w:t xml:space="preserve"> </w:t>
      </w:r>
      <w:r w:rsidRPr="00206ACB">
        <w:t>flap</w:t>
      </w:r>
      <w:r w:rsidR="00AC466E" w:rsidRPr="00206ACB">
        <w:t xml:space="preserve"> </w:t>
      </w:r>
      <w:r w:rsidRPr="00206ACB">
        <w:t>-</w:t>
      </w:r>
      <w:r w:rsidR="00AC466E" w:rsidRPr="00206ACB">
        <w:t xml:space="preserve"> </w:t>
      </w:r>
      <w:r w:rsidRPr="00206ACB">
        <w:t>a</w:t>
      </w:r>
      <w:r w:rsidR="00AC466E" w:rsidRPr="00206ACB">
        <w:t xml:space="preserve"> </w:t>
      </w:r>
      <w:r w:rsidRPr="00206ACB">
        <w:t>move</w:t>
      </w:r>
      <w:r w:rsidR="00AC466E" w:rsidRPr="00206ACB">
        <w:t xml:space="preserve"> </w:t>
      </w:r>
      <w:r w:rsidRPr="00206ACB">
        <w:t>meant</w:t>
      </w:r>
      <w:r w:rsidR="00AC466E" w:rsidRPr="00206ACB">
        <w:t xml:space="preserve"> </w:t>
      </w:r>
      <w:r w:rsidRPr="00206ACB">
        <w:t>to</w:t>
      </w:r>
      <w:r w:rsidR="00AC466E" w:rsidRPr="00206ACB">
        <w:t xml:space="preserve"> </w:t>
      </w:r>
      <w:r w:rsidRPr="00206ACB">
        <w:t>make</w:t>
      </w:r>
      <w:r w:rsidR="00AC466E" w:rsidRPr="00206ACB">
        <w:t xml:space="preserve"> </w:t>
      </w:r>
      <w:r w:rsidRPr="00206ACB">
        <w:t>it</w:t>
      </w:r>
      <w:r w:rsidR="00AC466E" w:rsidRPr="00206ACB">
        <w:t xml:space="preserve"> </w:t>
      </w:r>
      <w:r w:rsidRPr="00206ACB">
        <w:t>look</w:t>
      </w:r>
      <w:r w:rsidR="00AC466E" w:rsidRPr="00206ACB">
        <w:t xml:space="preserve"> </w:t>
      </w:r>
      <w:r w:rsidRPr="00206ACB">
        <w:t>like</w:t>
      </w:r>
      <w:r w:rsidR="00AC466E" w:rsidRPr="00206ACB">
        <w:t xml:space="preserve"> </w:t>
      </w:r>
      <w:r w:rsidRPr="00206ACB">
        <w:t>a</w:t>
      </w:r>
      <w:r w:rsidR="00AC466E" w:rsidRPr="00206ACB">
        <w:t xml:space="preserve"> </w:t>
      </w:r>
      <w:r w:rsidRPr="00206ACB">
        <w:t>VCR.</w:t>
      </w:r>
      <w:r w:rsidR="00AC466E" w:rsidRPr="00206ACB">
        <w:t xml:space="preserve"> </w:t>
      </w:r>
      <w:r w:rsidRPr="00206ACB">
        <w:t>The</w:t>
      </w:r>
      <w:r w:rsidR="00AC466E" w:rsidRPr="00206ACB">
        <w:t xml:space="preserve"> </w:t>
      </w:r>
      <w:r w:rsidRPr="00206ACB">
        <w:t>Famicom's</w:t>
      </w:r>
      <w:r w:rsidR="00AC466E" w:rsidRPr="00206ACB">
        <w:t xml:space="preserve"> </w:t>
      </w:r>
      <w:r w:rsidRPr="00206ACB">
        <w:t>small,</w:t>
      </w:r>
      <w:r w:rsidR="00AC466E" w:rsidRPr="00206ACB">
        <w:t xml:space="preserve"> </w:t>
      </w:r>
      <w:r w:rsidRPr="00206ACB">
        <w:t>colorful</w:t>
      </w:r>
      <w:r w:rsidR="00AC466E" w:rsidRPr="00206ACB">
        <w:t xml:space="preserve"> </w:t>
      </w:r>
      <w:r w:rsidRPr="00206ACB">
        <w:t>game</w:t>
      </w:r>
      <w:r w:rsidR="00AC466E" w:rsidRPr="00206ACB">
        <w:t xml:space="preserve"> </w:t>
      </w:r>
      <w:r w:rsidRPr="00206ACB">
        <w:t>cartridges</w:t>
      </w:r>
      <w:r w:rsidR="00AC466E" w:rsidRPr="00206ACB">
        <w:t xml:space="preserve"> </w:t>
      </w:r>
      <w:r w:rsidRPr="00206ACB">
        <w:t>became</w:t>
      </w:r>
      <w:r w:rsidR="00AC466E" w:rsidRPr="00206ACB">
        <w:t xml:space="preserve"> </w:t>
      </w:r>
      <w:r w:rsidRPr="00206ACB">
        <w:t>large,</w:t>
      </w:r>
      <w:r w:rsidR="00AC466E" w:rsidRPr="00206ACB">
        <w:t xml:space="preserve"> </w:t>
      </w:r>
      <w:r w:rsidRPr="00206ACB">
        <w:t>grey</w:t>
      </w:r>
      <w:r w:rsidR="00AC466E" w:rsidRPr="00206ACB">
        <w:t xml:space="preserve"> </w:t>
      </w:r>
      <w:r w:rsidRPr="00206ACB">
        <w:t>"Game</w:t>
      </w:r>
      <w:r w:rsidR="00AC466E" w:rsidRPr="00206ACB">
        <w:t xml:space="preserve"> </w:t>
      </w:r>
      <w:r w:rsidRPr="00206ACB">
        <w:t>Paks",</w:t>
      </w:r>
      <w:r w:rsidR="00AC466E" w:rsidRPr="00206ACB">
        <w:t xml:space="preserve"> </w:t>
      </w:r>
      <w:r w:rsidRPr="00206ACB">
        <w:t>mostly</w:t>
      </w:r>
      <w:r w:rsidR="00AC466E" w:rsidRPr="00206ACB">
        <w:t xml:space="preserve"> </w:t>
      </w:r>
      <w:r w:rsidRPr="00206ACB">
        <w:t>containing</w:t>
      </w:r>
      <w:r w:rsidR="00AC466E" w:rsidRPr="00206ACB">
        <w:t xml:space="preserve"> </w:t>
      </w:r>
      <w:r w:rsidRPr="00206ACB">
        <w:t>empty</w:t>
      </w:r>
      <w:r w:rsidR="00AC466E" w:rsidRPr="00206ACB">
        <w:t xml:space="preserve"> </w:t>
      </w:r>
      <w:r w:rsidRPr="00206ACB">
        <w:t>space</w:t>
      </w:r>
      <w:r w:rsidR="00AC466E" w:rsidRPr="00206ACB">
        <w:t xml:space="preserve"> </w:t>
      </w:r>
      <w:r w:rsidRPr="00206ACB">
        <w:t>but</w:t>
      </w:r>
      <w:r w:rsidR="00AC466E" w:rsidRPr="00206ACB">
        <w:t xml:space="preserve"> </w:t>
      </w:r>
      <w:r w:rsidRPr="00206ACB">
        <w:t>now</w:t>
      </w:r>
      <w:r w:rsidR="00AC466E" w:rsidRPr="00206ACB">
        <w:t xml:space="preserve"> </w:t>
      </w:r>
      <w:r w:rsidRPr="00206ACB">
        <w:t>large</w:t>
      </w:r>
      <w:r w:rsidR="00AC466E" w:rsidRPr="00206ACB">
        <w:t xml:space="preserve"> </w:t>
      </w:r>
      <w:r w:rsidRPr="00206ACB">
        <w:t>(and</w:t>
      </w:r>
      <w:r w:rsidR="00AC466E" w:rsidRPr="00206ACB">
        <w:t xml:space="preserve"> </w:t>
      </w:r>
      <w:r w:rsidRPr="00206ACB">
        <w:t>uniform)</w:t>
      </w:r>
      <w:r w:rsidR="00AC466E" w:rsidRPr="00206ACB">
        <w:t xml:space="preserve"> </w:t>
      </w:r>
      <w:r w:rsidRPr="00206ACB">
        <w:t>enough</w:t>
      </w:r>
      <w:r w:rsidR="00AC466E" w:rsidRPr="00206ACB">
        <w:t xml:space="preserve"> </w:t>
      </w:r>
      <w:r w:rsidRPr="00206ACB">
        <w:t>to</w:t>
      </w:r>
      <w:r w:rsidR="00AC466E" w:rsidRPr="00206ACB">
        <w:t xml:space="preserve"> </w:t>
      </w:r>
      <w:r w:rsidRPr="00206ACB">
        <w:t>bear</w:t>
      </w:r>
      <w:r w:rsidR="00AC466E" w:rsidRPr="00206ACB">
        <w:t xml:space="preserve"> </w:t>
      </w:r>
      <w:r w:rsidRPr="00206ACB">
        <w:t>a</w:t>
      </w:r>
      <w:r w:rsidR="00AC466E" w:rsidRPr="00206ACB">
        <w:t xml:space="preserve"> </w:t>
      </w:r>
      <w:r w:rsidRPr="00206ACB">
        <w:t>passing</w:t>
      </w:r>
      <w:r w:rsidR="00AC466E" w:rsidRPr="00206ACB">
        <w:t xml:space="preserve"> </w:t>
      </w:r>
      <w:r w:rsidRPr="00206ACB">
        <w:t>resemblance</w:t>
      </w:r>
      <w:r w:rsidR="00AC466E" w:rsidRPr="00206ACB">
        <w:t xml:space="preserve"> </w:t>
      </w:r>
      <w:r w:rsidRPr="00206ACB">
        <w:t>to</w:t>
      </w:r>
      <w:r w:rsidR="00AC466E" w:rsidRPr="00206ACB">
        <w:t xml:space="preserve"> </w:t>
      </w:r>
      <w:r w:rsidRPr="00206ACB">
        <w:t>VHS</w:t>
      </w:r>
      <w:r w:rsidR="00AC466E" w:rsidRPr="00206ACB">
        <w:t xml:space="preserve"> </w:t>
      </w:r>
      <w:r w:rsidRPr="00206ACB">
        <w:t>tapes.</w:t>
      </w:r>
      <w:r w:rsidR="00AC466E" w:rsidRPr="00206ACB">
        <w:t xml:space="preserve"> </w:t>
      </w:r>
      <w:r w:rsidRPr="00206ACB">
        <w:t>Finally,</w:t>
      </w:r>
      <w:r w:rsidR="00AC466E" w:rsidRPr="00206ACB">
        <w:t xml:space="preserve"> </w:t>
      </w:r>
      <w:r w:rsidRPr="00206ACB">
        <w:t>the</w:t>
      </w:r>
      <w:r w:rsidR="00AC466E" w:rsidRPr="00206ACB">
        <w:t xml:space="preserve"> </w:t>
      </w:r>
      <w:r w:rsidRPr="00206ACB">
        <w:t>system</w:t>
      </w:r>
      <w:r w:rsidR="00AC466E" w:rsidRPr="00206ACB">
        <w:t xml:space="preserve"> </w:t>
      </w:r>
      <w:r w:rsidRPr="00206ACB">
        <w:t>needed</w:t>
      </w:r>
      <w:r w:rsidR="00AC466E" w:rsidRPr="00206ACB">
        <w:t xml:space="preserve"> </w:t>
      </w:r>
      <w:r w:rsidRPr="00206ACB">
        <w:t>a</w:t>
      </w:r>
      <w:r w:rsidR="00AC466E" w:rsidRPr="00206ACB">
        <w:t xml:space="preserve"> </w:t>
      </w:r>
      <w:r w:rsidRPr="00206ACB">
        <w:t>name</w:t>
      </w:r>
      <w:r w:rsidR="00AC466E" w:rsidRPr="00206ACB">
        <w:t xml:space="preserve"> </w:t>
      </w:r>
      <w:r w:rsidRPr="00206ACB">
        <w:t>change.</w:t>
      </w:r>
      <w:r w:rsidR="00AC466E" w:rsidRPr="00206ACB">
        <w:t xml:space="preserve"> </w:t>
      </w:r>
      <w:r w:rsidRPr="00206ACB">
        <w:t>"Nintendo</w:t>
      </w:r>
      <w:r w:rsidR="00AC466E" w:rsidRPr="00206ACB">
        <w:t xml:space="preserve"> </w:t>
      </w:r>
      <w:r w:rsidRPr="00206ACB">
        <w:t>Entertainment</w:t>
      </w:r>
      <w:r w:rsidR="00AC466E" w:rsidRPr="00206ACB">
        <w:t xml:space="preserve"> </w:t>
      </w:r>
      <w:r w:rsidRPr="00206ACB">
        <w:t>System"</w:t>
      </w:r>
      <w:r w:rsidR="00AC466E" w:rsidRPr="00206ACB">
        <w:t xml:space="preserve"> </w:t>
      </w:r>
      <w:r w:rsidRPr="00206ACB">
        <w:t>positioned</w:t>
      </w:r>
      <w:r w:rsidR="00AC466E" w:rsidRPr="00206ACB">
        <w:t xml:space="preserve"> </w:t>
      </w:r>
      <w:r w:rsidRPr="00206ACB">
        <w:t>the</w:t>
      </w:r>
      <w:r w:rsidR="00AC466E" w:rsidRPr="00206ACB">
        <w:t xml:space="preserve"> </w:t>
      </w:r>
      <w:r w:rsidRPr="00206ACB">
        <w:t>system</w:t>
      </w:r>
      <w:r w:rsidR="00AC466E" w:rsidRPr="00206ACB">
        <w:t xml:space="preserve"> </w:t>
      </w:r>
      <w:r w:rsidRPr="00206ACB">
        <w:t>as</w:t>
      </w:r>
      <w:r w:rsidR="00AC466E" w:rsidRPr="00206ACB">
        <w:t xml:space="preserve"> </w:t>
      </w:r>
      <w:r w:rsidRPr="00206ACB">
        <w:t>part</w:t>
      </w:r>
      <w:r w:rsidR="00AC466E" w:rsidRPr="00206ACB">
        <w:t xml:space="preserve"> </w:t>
      </w:r>
      <w:r w:rsidRPr="00206ACB">
        <w:t>of</w:t>
      </w:r>
      <w:r w:rsidR="00AC466E" w:rsidRPr="00206ACB">
        <w:t xml:space="preserve"> </w:t>
      </w:r>
      <w:r w:rsidRPr="00206ACB">
        <w:t>a</w:t>
      </w:r>
      <w:r w:rsidR="00AC466E" w:rsidRPr="00206ACB">
        <w:t xml:space="preserve"> </w:t>
      </w:r>
      <w:r w:rsidRPr="00206ACB">
        <w:t>home</w:t>
      </w:r>
      <w:r w:rsidR="00AC466E" w:rsidRPr="00206ACB">
        <w:t xml:space="preserve"> </w:t>
      </w:r>
      <w:r w:rsidRPr="00206ACB">
        <w:t>theater</w:t>
      </w:r>
      <w:r w:rsidR="00AC466E" w:rsidRPr="00206ACB">
        <w:t xml:space="preserve"> </w:t>
      </w:r>
      <w:r w:rsidRPr="00206ACB">
        <w:t>setup,</w:t>
      </w:r>
      <w:r w:rsidR="00AC466E" w:rsidRPr="00206ACB">
        <w:t xml:space="preserve"> </w:t>
      </w:r>
      <w:r w:rsidRPr="00206ACB">
        <w:t>something</w:t>
      </w:r>
      <w:r w:rsidR="00AC466E" w:rsidRPr="00206ACB">
        <w:t xml:space="preserve"> </w:t>
      </w:r>
      <w:r w:rsidRPr="00206ACB">
        <w:t>that</w:t>
      </w:r>
      <w:r w:rsidR="00AC466E" w:rsidRPr="00206ACB">
        <w:t xml:space="preserve"> </w:t>
      </w:r>
      <w:r w:rsidRPr="00206ACB">
        <w:t>would</w:t>
      </w:r>
      <w:r w:rsidR="00AC466E" w:rsidRPr="00206ACB">
        <w:t xml:space="preserve"> </w:t>
      </w:r>
      <w:r w:rsidRPr="00206ACB">
        <w:t>fit</w:t>
      </w:r>
      <w:r w:rsidR="00AC466E" w:rsidRPr="00206ACB">
        <w:t xml:space="preserve"> </w:t>
      </w:r>
      <w:r w:rsidRPr="00206ACB">
        <w:t>in</w:t>
      </w:r>
      <w:r w:rsidR="00AC466E" w:rsidRPr="00206ACB">
        <w:t xml:space="preserve"> </w:t>
      </w:r>
      <w:r w:rsidRPr="00206ACB">
        <w:t>alongside</w:t>
      </w:r>
      <w:r w:rsidR="00AC466E" w:rsidRPr="00206ACB">
        <w:t xml:space="preserve"> </w:t>
      </w:r>
      <w:r w:rsidRPr="00206ACB">
        <w:t>stereo</w:t>
      </w:r>
      <w:r w:rsidR="00AC466E" w:rsidRPr="00206ACB">
        <w:t xml:space="preserve"> </w:t>
      </w:r>
      <w:r w:rsidRPr="00206ACB">
        <w:t>equipment.</w:t>
      </w:r>
    </w:p>
    <w:p w14:paraId="29F4593E" w14:textId="45E40D19" w:rsidR="00A4538E" w:rsidRPr="00206ACB" w:rsidRDefault="00854E92" w:rsidP="00B81198">
      <w:r w:rsidRPr="00206ACB">
        <w:t>The</w:t>
      </w:r>
      <w:r w:rsidR="00AC466E" w:rsidRPr="00206ACB">
        <w:t xml:space="preserve"> </w:t>
      </w:r>
      <w:r w:rsidRPr="00206ACB">
        <w:t>re-designed</w:t>
      </w:r>
      <w:r w:rsidR="00AC466E" w:rsidRPr="00206ACB">
        <w:t xml:space="preserve"> </w:t>
      </w:r>
      <w:r w:rsidRPr="00206ACB">
        <w:t>system</w:t>
      </w:r>
      <w:r w:rsidR="00AC466E" w:rsidRPr="00206ACB">
        <w:t xml:space="preserve"> </w:t>
      </w:r>
      <w:r w:rsidRPr="00206ACB">
        <w:t>was</w:t>
      </w:r>
      <w:r w:rsidR="00AC466E" w:rsidRPr="00206ACB">
        <w:t xml:space="preserve"> </w:t>
      </w:r>
      <w:r w:rsidRPr="00206ACB">
        <w:t>almost</w:t>
      </w:r>
      <w:r w:rsidR="00AC466E" w:rsidRPr="00206ACB">
        <w:t xml:space="preserve"> </w:t>
      </w:r>
      <w:r w:rsidRPr="00206ACB">
        <w:t>ready,</w:t>
      </w:r>
      <w:r w:rsidR="00AC466E" w:rsidRPr="00206ACB">
        <w:t xml:space="preserve"> </w:t>
      </w:r>
      <w:r w:rsidRPr="00206ACB">
        <w:t>but</w:t>
      </w:r>
      <w:r w:rsidR="00AC466E" w:rsidRPr="00206ACB">
        <w:t xml:space="preserve"> </w:t>
      </w:r>
      <w:r w:rsidRPr="00206ACB">
        <w:t>Nintendo</w:t>
      </w:r>
      <w:r w:rsidR="00AC466E" w:rsidRPr="00206ACB">
        <w:t xml:space="preserve"> </w:t>
      </w:r>
      <w:r w:rsidRPr="00206ACB">
        <w:t>felt</w:t>
      </w:r>
      <w:r w:rsidR="00AC466E" w:rsidRPr="00206ACB">
        <w:t xml:space="preserve"> </w:t>
      </w:r>
      <w:r w:rsidRPr="00206ACB">
        <w:t>it</w:t>
      </w:r>
      <w:r w:rsidR="00AC466E" w:rsidRPr="00206ACB">
        <w:t xml:space="preserve"> </w:t>
      </w:r>
      <w:r w:rsidRPr="00206ACB">
        <w:t>still</w:t>
      </w:r>
      <w:r w:rsidR="00AC466E" w:rsidRPr="00206ACB">
        <w:t xml:space="preserve"> </w:t>
      </w:r>
      <w:r w:rsidRPr="00206ACB">
        <w:t>needed</w:t>
      </w:r>
      <w:r w:rsidR="00AC466E" w:rsidRPr="00206ACB">
        <w:t xml:space="preserve"> </w:t>
      </w:r>
      <w:r w:rsidRPr="00206ACB">
        <w:t>something</w:t>
      </w:r>
      <w:r w:rsidR="00AC466E" w:rsidRPr="00206ACB">
        <w:t xml:space="preserve"> </w:t>
      </w:r>
      <w:r w:rsidRPr="00206ACB">
        <w:t>unique</w:t>
      </w:r>
      <w:r w:rsidR="00AC466E" w:rsidRPr="00206ACB">
        <w:t xml:space="preserve"> </w:t>
      </w:r>
      <w:r w:rsidRPr="00206ACB">
        <w:t>to</w:t>
      </w:r>
      <w:r w:rsidR="00AC466E" w:rsidRPr="00206ACB">
        <w:t xml:space="preserve"> </w:t>
      </w:r>
      <w:r w:rsidRPr="00206ACB">
        <w:t>make</w:t>
      </w:r>
      <w:r w:rsidR="00AC466E" w:rsidRPr="00206ACB">
        <w:t xml:space="preserve"> </w:t>
      </w:r>
      <w:r w:rsidRPr="00206ACB">
        <w:t>it</w:t>
      </w:r>
      <w:r w:rsidR="00AC466E" w:rsidRPr="00206ACB">
        <w:t xml:space="preserve"> </w:t>
      </w:r>
      <w:r w:rsidRPr="00206ACB">
        <w:t>a</w:t>
      </w:r>
      <w:r w:rsidR="00AC466E" w:rsidRPr="00206ACB">
        <w:t xml:space="preserve"> </w:t>
      </w:r>
      <w:r w:rsidRPr="00206ACB">
        <w:t>"must-buy"</w:t>
      </w:r>
      <w:r w:rsidR="00AC466E" w:rsidRPr="00206ACB">
        <w:t xml:space="preserve"> </w:t>
      </w:r>
      <w:r w:rsidRPr="00206ACB">
        <w:t>product.</w:t>
      </w:r>
      <w:r w:rsidR="00AC466E" w:rsidRPr="00206ACB">
        <w:t xml:space="preserve"> </w:t>
      </w:r>
      <w:r w:rsidRPr="00206ACB">
        <w:t>The</w:t>
      </w:r>
      <w:r w:rsidR="00AC466E" w:rsidRPr="00206ACB">
        <w:t xml:space="preserve"> </w:t>
      </w:r>
      <w:r w:rsidRPr="00206ACB">
        <w:t>"Deluxe</w:t>
      </w:r>
      <w:r w:rsidR="00AC466E" w:rsidRPr="00206ACB">
        <w:t xml:space="preserve"> </w:t>
      </w:r>
      <w:r w:rsidRPr="00206ACB">
        <w:t>Set"</w:t>
      </w:r>
      <w:r w:rsidR="00AC466E" w:rsidRPr="00206ACB">
        <w:t xml:space="preserve"> </w:t>
      </w:r>
      <w:r w:rsidRPr="00206ACB">
        <w:t>included</w:t>
      </w:r>
      <w:r w:rsidR="00AC466E" w:rsidRPr="00206ACB">
        <w:t xml:space="preserve"> </w:t>
      </w:r>
      <w:r w:rsidRPr="00206ACB">
        <w:t>a</w:t>
      </w:r>
      <w:r w:rsidR="00AC466E" w:rsidRPr="00206ACB">
        <w:t xml:space="preserve"> </w:t>
      </w:r>
      <w:r w:rsidRPr="00206ACB">
        <w:t>"Zapper"</w:t>
      </w:r>
      <w:r w:rsidR="00AC466E" w:rsidRPr="00206ACB">
        <w:t xml:space="preserve"> </w:t>
      </w:r>
      <w:r w:rsidRPr="00206ACB">
        <w:t>light</w:t>
      </w:r>
      <w:r w:rsidR="00AC466E" w:rsidRPr="00206ACB">
        <w:t xml:space="preserve"> </w:t>
      </w:r>
      <w:r w:rsidRPr="00206ACB">
        <w:t>gun,</w:t>
      </w:r>
      <w:r w:rsidR="00AC466E" w:rsidRPr="00206ACB">
        <w:t xml:space="preserve"> </w:t>
      </w:r>
      <w:r w:rsidRPr="00206ACB">
        <w:t>perfect</w:t>
      </w:r>
      <w:r w:rsidR="00AC466E" w:rsidRPr="00206ACB">
        <w:t xml:space="preserve"> </w:t>
      </w:r>
      <w:r w:rsidRPr="00206ACB">
        <w:t>for</w:t>
      </w:r>
      <w:r w:rsidR="00AC466E" w:rsidRPr="00206ACB">
        <w:t xml:space="preserve"> </w:t>
      </w:r>
      <w:r w:rsidRPr="00206ACB">
        <w:t>shooting</w:t>
      </w:r>
      <w:r w:rsidR="00AC466E" w:rsidRPr="00206ACB">
        <w:t xml:space="preserve"> </w:t>
      </w:r>
      <w:r w:rsidRPr="00206ACB">
        <w:t>games</w:t>
      </w:r>
      <w:r w:rsidR="00AC466E" w:rsidRPr="00206ACB">
        <w:t xml:space="preserve"> </w:t>
      </w:r>
      <w:r w:rsidRPr="00206ACB">
        <w:t>like</w:t>
      </w:r>
      <w:r w:rsidR="00AC466E" w:rsidRPr="00206ACB">
        <w:t xml:space="preserve"> </w:t>
      </w:r>
      <w:r w:rsidRPr="00206ACB">
        <w:rPr>
          <w:rStyle w:val="Emphasis"/>
          <w:rFonts w:cstheme="minorHAnsi"/>
          <w:color w:val="111111"/>
          <w:szCs w:val="26"/>
        </w:rPr>
        <w:t>Duck</w:t>
      </w:r>
      <w:r w:rsidR="00AC466E" w:rsidRPr="00206ACB">
        <w:rPr>
          <w:rStyle w:val="Emphasis"/>
          <w:rFonts w:cstheme="minorHAnsi"/>
          <w:color w:val="111111"/>
          <w:szCs w:val="26"/>
        </w:rPr>
        <w:t xml:space="preserve"> </w:t>
      </w:r>
      <w:r w:rsidRPr="00206ACB">
        <w:rPr>
          <w:rStyle w:val="Emphasis"/>
          <w:rFonts w:cstheme="minorHAnsi"/>
          <w:color w:val="111111"/>
          <w:szCs w:val="26"/>
        </w:rPr>
        <w:t>Hunt</w:t>
      </w:r>
      <w:r w:rsidRPr="00206ACB">
        <w:t>,</w:t>
      </w:r>
      <w:r w:rsidR="00AC466E" w:rsidRPr="00206ACB">
        <w:t xml:space="preserve"> </w:t>
      </w:r>
      <w:r w:rsidRPr="00206ACB">
        <w:t>and</w:t>
      </w:r>
      <w:r w:rsidR="00AC466E" w:rsidRPr="00206ACB">
        <w:t xml:space="preserve"> </w:t>
      </w:r>
      <w:r w:rsidRPr="00206ACB">
        <w:t>R.O.B.,</w:t>
      </w:r>
      <w:r w:rsidR="00AC466E" w:rsidRPr="00206ACB">
        <w:t xml:space="preserve"> </w:t>
      </w:r>
      <w:r w:rsidRPr="00206ACB">
        <w:t>the</w:t>
      </w:r>
      <w:r w:rsidR="00AC466E" w:rsidRPr="00206ACB">
        <w:t xml:space="preserve"> </w:t>
      </w:r>
      <w:r w:rsidRPr="00206ACB">
        <w:t>"Robotic</w:t>
      </w:r>
      <w:r w:rsidR="00AC466E" w:rsidRPr="00206ACB">
        <w:t xml:space="preserve"> </w:t>
      </w:r>
      <w:r w:rsidRPr="00206ACB">
        <w:t>Operating</w:t>
      </w:r>
      <w:r w:rsidR="00AC466E" w:rsidRPr="00206ACB">
        <w:t xml:space="preserve"> </w:t>
      </w:r>
      <w:r w:rsidRPr="00206ACB">
        <w:t>Buddy".</w:t>
      </w:r>
      <w:r w:rsidR="00AC466E" w:rsidRPr="00206ACB">
        <w:t xml:space="preserve"> </w:t>
      </w:r>
      <w:r w:rsidR="00A4538E" w:rsidRPr="00206ACB">
        <w:t>This</w:t>
      </w:r>
      <w:r w:rsidR="00AC466E" w:rsidRPr="00206ACB">
        <w:t xml:space="preserve"> </w:t>
      </w:r>
      <w:r w:rsidR="00A4538E" w:rsidRPr="00206ACB">
        <w:t>was</w:t>
      </w:r>
      <w:r w:rsidR="00AC466E" w:rsidRPr="00206ACB">
        <w:t xml:space="preserve"> </w:t>
      </w:r>
      <w:r w:rsidR="00A4538E" w:rsidRPr="00206ACB">
        <w:t>no</w:t>
      </w:r>
      <w:r w:rsidR="00AC466E" w:rsidRPr="00206ACB">
        <w:t xml:space="preserve"> </w:t>
      </w:r>
      <w:r w:rsidR="00A4538E" w:rsidRPr="00206ACB">
        <w:t>mere</w:t>
      </w:r>
      <w:r w:rsidR="00AC466E" w:rsidRPr="00206ACB">
        <w:t xml:space="preserve"> </w:t>
      </w:r>
      <w:r w:rsidR="00A4538E" w:rsidRPr="00206ACB">
        <w:t>video</w:t>
      </w:r>
      <w:r w:rsidR="00AC466E" w:rsidRPr="00206ACB">
        <w:t xml:space="preserve"> </w:t>
      </w:r>
      <w:r w:rsidR="00A4538E" w:rsidRPr="00206ACB">
        <w:t>game</w:t>
      </w:r>
      <w:r w:rsidR="00AC466E" w:rsidRPr="00206ACB">
        <w:t xml:space="preserve"> </w:t>
      </w:r>
      <w:r w:rsidR="00A4538E" w:rsidRPr="00206ACB">
        <w:t>system</w:t>
      </w:r>
      <w:r w:rsidR="00AC466E" w:rsidRPr="00206ACB">
        <w:t xml:space="preserve"> </w:t>
      </w:r>
      <w:r w:rsidR="00A4538E" w:rsidRPr="00206ACB">
        <w:t>-</w:t>
      </w:r>
      <w:r w:rsidR="00AC466E" w:rsidRPr="00206ACB">
        <w:t xml:space="preserve"> </w:t>
      </w:r>
      <w:r w:rsidR="00A4538E" w:rsidRPr="00206ACB">
        <w:t>it</w:t>
      </w:r>
      <w:r w:rsidR="00AC466E" w:rsidRPr="00206ACB">
        <w:t xml:space="preserve"> </w:t>
      </w:r>
      <w:r w:rsidR="00A4538E" w:rsidRPr="00206ACB">
        <w:t>came</w:t>
      </w:r>
      <w:r w:rsidR="00AC466E" w:rsidRPr="00206ACB">
        <w:t xml:space="preserve"> </w:t>
      </w:r>
      <w:r w:rsidR="00A4538E" w:rsidRPr="00206ACB">
        <w:t>with</w:t>
      </w:r>
      <w:r w:rsidR="00AC466E" w:rsidRPr="00206ACB">
        <w:t xml:space="preserve"> </w:t>
      </w:r>
      <w:r w:rsidR="00A4538E" w:rsidRPr="00206ACB">
        <w:t>a</w:t>
      </w:r>
      <w:r w:rsidR="00AC466E" w:rsidRPr="00206ACB">
        <w:t xml:space="preserve"> </w:t>
      </w:r>
      <w:r w:rsidR="00A4538E" w:rsidRPr="00206ACB">
        <w:rPr>
          <w:rStyle w:val="Emphasis"/>
          <w:rFonts w:cstheme="minorHAnsi"/>
          <w:color w:val="111111"/>
          <w:szCs w:val="26"/>
        </w:rPr>
        <w:t>robot!</w:t>
      </w:r>
      <w:r w:rsidR="00AC466E" w:rsidRPr="00206ACB">
        <w:t xml:space="preserve"> </w:t>
      </w:r>
      <w:r w:rsidR="00A4538E" w:rsidRPr="00206ACB">
        <w:t>The</w:t>
      </w:r>
      <w:r w:rsidR="00AC466E" w:rsidRPr="00206ACB">
        <w:t xml:space="preserve"> </w:t>
      </w:r>
      <w:r w:rsidR="00A4538E" w:rsidRPr="00206ACB">
        <w:t>cameras</w:t>
      </w:r>
      <w:r w:rsidR="00AC466E" w:rsidRPr="00206ACB">
        <w:t xml:space="preserve"> </w:t>
      </w:r>
      <w:r w:rsidR="00A4538E" w:rsidRPr="00206ACB">
        <w:t>that</w:t>
      </w:r>
      <w:r w:rsidR="00AC466E" w:rsidRPr="00206ACB">
        <w:t xml:space="preserve"> </w:t>
      </w:r>
      <w:r w:rsidR="00A4538E" w:rsidRPr="00206ACB">
        <w:t>formed</w:t>
      </w:r>
      <w:r w:rsidR="00AC466E" w:rsidRPr="00206ACB">
        <w:t xml:space="preserve"> </w:t>
      </w:r>
      <w:r w:rsidR="00A4538E" w:rsidRPr="00206ACB">
        <w:t>R.O.B.'s</w:t>
      </w:r>
      <w:r w:rsidR="00AC466E" w:rsidRPr="00206ACB">
        <w:t xml:space="preserve"> </w:t>
      </w:r>
      <w:r w:rsidR="00A4538E" w:rsidRPr="00206ACB">
        <w:t>"eyes"</w:t>
      </w:r>
      <w:r w:rsidR="00AC466E" w:rsidRPr="00206ACB">
        <w:t xml:space="preserve"> </w:t>
      </w:r>
      <w:r w:rsidR="00A4538E" w:rsidRPr="00206ACB">
        <w:t>could</w:t>
      </w:r>
      <w:r w:rsidR="00AC466E" w:rsidRPr="00206ACB">
        <w:t xml:space="preserve"> </w:t>
      </w:r>
      <w:r w:rsidR="00A4538E" w:rsidRPr="00206ACB">
        <w:t>detect</w:t>
      </w:r>
      <w:r w:rsidR="00AC466E" w:rsidRPr="00206ACB">
        <w:t xml:space="preserve"> </w:t>
      </w:r>
      <w:r w:rsidR="00A4538E" w:rsidRPr="00206ACB">
        <w:t>coded</w:t>
      </w:r>
      <w:r w:rsidR="00AC466E" w:rsidRPr="00206ACB">
        <w:t xml:space="preserve"> </w:t>
      </w:r>
      <w:r w:rsidR="00A4538E" w:rsidRPr="00206ACB">
        <w:t>patterns</w:t>
      </w:r>
      <w:r w:rsidR="00AC466E" w:rsidRPr="00206ACB">
        <w:t xml:space="preserve"> </w:t>
      </w:r>
      <w:r w:rsidR="00A4538E" w:rsidRPr="00206ACB">
        <w:t>of</w:t>
      </w:r>
      <w:r w:rsidR="00AC466E" w:rsidRPr="00206ACB">
        <w:t xml:space="preserve"> </w:t>
      </w:r>
      <w:r w:rsidR="00A4538E" w:rsidRPr="00206ACB">
        <w:t>flashing</w:t>
      </w:r>
      <w:r w:rsidR="00AC466E" w:rsidRPr="00206ACB">
        <w:t xml:space="preserve"> </w:t>
      </w:r>
      <w:r w:rsidR="00A4538E" w:rsidRPr="00206ACB">
        <w:t>light</w:t>
      </w:r>
      <w:r w:rsidR="00AC466E" w:rsidRPr="00206ACB">
        <w:t xml:space="preserve"> </w:t>
      </w:r>
      <w:r w:rsidR="00A4538E" w:rsidRPr="00206ACB">
        <w:t>from</w:t>
      </w:r>
      <w:r w:rsidR="00AC466E" w:rsidRPr="00206ACB">
        <w:t xml:space="preserve"> </w:t>
      </w:r>
      <w:r w:rsidR="00A4538E" w:rsidRPr="00206ACB">
        <w:t>the</w:t>
      </w:r>
      <w:r w:rsidR="00AC466E" w:rsidRPr="00206ACB">
        <w:t xml:space="preserve"> </w:t>
      </w:r>
      <w:r w:rsidR="00A4538E" w:rsidRPr="00206ACB">
        <w:t>TV,</w:t>
      </w:r>
      <w:r w:rsidR="00AC466E" w:rsidRPr="00206ACB">
        <w:t xml:space="preserve"> </w:t>
      </w:r>
      <w:r w:rsidR="00A4538E" w:rsidRPr="00206ACB">
        <w:t>which</w:t>
      </w:r>
      <w:r w:rsidR="00AC466E" w:rsidRPr="00206ACB">
        <w:t xml:space="preserve"> </w:t>
      </w:r>
      <w:r w:rsidR="00A4538E" w:rsidRPr="00206ACB">
        <w:t>would</w:t>
      </w:r>
      <w:r w:rsidR="00AC466E" w:rsidRPr="00206ACB">
        <w:t xml:space="preserve"> </w:t>
      </w:r>
      <w:r w:rsidR="00A4538E" w:rsidRPr="00206ACB">
        <w:t>instruct</w:t>
      </w:r>
      <w:r w:rsidR="00AC466E" w:rsidRPr="00206ACB">
        <w:t xml:space="preserve"> </w:t>
      </w:r>
      <w:r w:rsidR="00A4538E" w:rsidRPr="00206ACB">
        <w:t>R.O.B.</w:t>
      </w:r>
      <w:r w:rsidR="00AC466E" w:rsidRPr="00206ACB">
        <w:t xml:space="preserve"> </w:t>
      </w:r>
      <w:r w:rsidR="00A4538E" w:rsidRPr="00206ACB">
        <w:t>to</w:t>
      </w:r>
      <w:r w:rsidR="00AC466E" w:rsidRPr="00206ACB">
        <w:t xml:space="preserve"> </w:t>
      </w:r>
      <w:r w:rsidR="00A4538E" w:rsidRPr="00206ACB">
        <w:t>turn</w:t>
      </w:r>
      <w:r w:rsidR="00AC466E" w:rsidRPr="00206ACB">
        <w:t xml:space="preserve"> </w:t>
      </w:r>
      <w:r w:rsidR="00A4538E" w:rsidRPr="00206ACB">
        <w:t>left</w:t>
      </w:r>
      <w:r w:rsidR="00AC466E" w:rsidRPr="00206ACB">
        <w:t xml:space="preserve"> </w:t>
      </w:r>
      <w:r w:rsidR="00A4538E" w:rsidRPr="00206ACB">
        <w:t>or</w:t>
      </w:r>
      <w:r w:rsidR="00AC466E" w:rsidRPr="00206ACB">
        <w:t xml:space="preserve"> </w:t>
      </w:r>
      <w:r w:rsidR="00A4538E" w:rsidRPr="00206ACB">
        <w:t>right</w:t>
      </w:r>
      <w:r w:rsidR="00AC466E" w:rsidRPr="00206ACB">
        <w:t xml:space="preserve"> </w:t>
      </w:r>
      <w:r w:rsidR="00A4538E" w:rsidRPr="00206ACB">
        <w:t>or</w:t>
      </w:r>
      <w:r w:rsidR="00AC466E" w:rsidRPr="00206ACB">
        <w:t xml:space="preserve"> </w:t>
      </w:r>
      <w:r w:rsidR="00A4538E" w:rsidRPr="00206ACB">
        <w:t>move</w:t>
      </w:r>
      <w:r w:rsidR="00AC466E" w:rsidRPr="00206ACB">
        <w:t xml:space="preserve"> </w:t>
      </w:r>
      <w:r w:rsidR="00A4538E" w:rsidRPr="00206ACB">
        <w:t>its</w:t>
      </w:r>
      <w:r w:rsidR="00AC466E" w:rsidRPr="00206ACB">
        <w:t xml:space="preserve"> </w:t>
      </w:r>
      <w:r w:rsidR="00A4538E" w:rsidRPr="00206ACB">
        <w:t>arms</w:t>
      </w:r>
      <w:r w:rsidR="00AC466E" w:rsidRPr="00206ACB">
        <w:t xml:space="preserve"> </w:t>
      </w:r>
      <w:r w:rsidR="00A4538E" w:rsidRPr="00206ACB">
        <w:t>up</w:t>
      </w:r>
      <w:r w:rsidR="00AC466E" w:rsidRPr="00206ACB">
        <w:t xml:space="preserve"> </w:t>
      </w:r>
      <w:r w:rsidR="00A4538E" w:rsidRPr="00206ACB">
        <w:t>or</w:t>
      </w:r>
      <w:r w:rsidR="00AC466E" w:rsidRPr="00206ACB">
        <w:t xml:space="preserve"> </w:t>
      </w:r>
      <w:r w:rsidR="00A4538E" w:rsidRPr="00206ACB">
        <w:t>down.</w:t>
      </w:r>
      <w:r w:rsidR="00AC466E" w:rsidRPr="00206ACB">
        <w:t xml:space="preserve"> </w:t>
      </w:r>
      <w:r w:rsidR="00A4538E" w:rsidRPr="00206ACB">
        <w:t>R.O.B.</w:t>
      </w:r>
      <w:r w:rsidR="00AC466E" w:rsidRPr="00206ACB">
        <w:t xml:space="preserve"> </w:t>
      </w:r>
      <w:r w:rsidR="00A4538E" w:rsidRPr="00206ACB">
        <w:t>could</w:t>
      </w:r>
      <w:r w:rsidR="00AC466E" w:rsidRPr="00206ACB">
        <w:t xml:space="preserve"> </w:t>
      </w:r>
      <w:r w:rsidR="00A4538E" w:rsidRPr="00206ACB">
        <w:t>be</w:t>
      </w:r>
      <w:r w:rsidR="00AC466E" w:rsidRPr="00206ACB">
        <w:t xml:space="preserve"> </w:t>
      </w:r>
      <w:r w:rsidR="00A4538E" w:rsidRPr="00206ACB">
        <w:t>used</w:t>
      </w:r>
      <w:r w:rsidR="00AC466E" w:rsidRPr="00206ACB">
        <w:t xml:space="preserve"> </w:t>
      </w:r>
      <w:r w:rsidR="00A4538E" w:rsidRPr="00206ACB">
        <w:t>with</w:t>
      </w:r>
      <w:r w:rsidR="00AC466E" w:rsidRPr="00206ACB">
        <w:t xml:space="preserve"> </w:t>
      </w:r>
      <w:r w:rsidR="00A4538E" w:rsidRPr="00206ACB">
        <w:t>two</w:t>
      </w:r>
      <w:r w:rsidR="00AC466E" w:rsidRPr="00206ACB">
        <w:t xml:space="preserve"> </w:t>
      </w:r>
      <w:r w:rsidR="00A4538E" w:rsidRPr="00206ACB">
        <w:t>games,</w:t>
      </w:r>
      <w:r w:rsidR="00AC466E" w:rsidRPr="00206ACB">
        <w:t xml:space="preserve"> </w:t>
      </w:r>
      <w:r w:rsidR="00A4538E" w:rsidRPr="00206ACB">
        <w:rPr>
          <w:rStyle w:val="Emphasis"/>
          <w:rFonts w:cstheme="minorHAnsi"/>
          <w:color w:val="111111"/>
          <w:szCs w:val="26"/>
        </w:rPr>
        <w:t>Gyromite</w:t>
      </w:r>
      <w:r w:rsidR="00AC466E" w:rsidRPr="00206ACB">
        <w:t xml:space="preserve"> </w:t>
      </w:r>
      <w:r w:rsidR="00A4538E" w:rsidRPr="00206ACB">
        <w:t>and</w:t>
      </w:r>
      <w:r w:rsidR="00AC466E" w:rsidRPr="00206ACB">
        <w:t xml:space="preserve"> </w:t>
      </w:r>
      <w:r w:rsidR="00A4538E" w:rsidRPr="00206ACB">
        <w:rPr>
          <w:rStyle w:val="Emphasis"/>
          <w:rFonts w:cstheme="minorHAnsi"/>
          <w:color w:val="111111"/>
          <w:szCs w:val="26"/>
        </w:rPr>
        <w:t>Stack-Up</w:t>
      </w:r>
      <w:r w:rsidR="00A4538E" w:rsidRPr="00206ACB">
        <w:t>,</w:t>
      </w:r>
      <w:r w:rsidR="00AC466E" w:rsidRPr="00206ACB">
        <w:t xml:space="preserve"> </w:t>
      </w:r>
      <w:r w:rsidR="00A4538E" w:rsidRPr="00206ACB">
        <w:t>neither</w:t>
      </w:r>
      <w:r w:rsidR="00AC466E" w:rsidRPr="00206ACB">
        <w:t xml:space="preserve"> </w:t>
      </w:r>
      <w:r w:rsidR="00A4538E" w:rsidRPr="00206ACB">
        <w:t>of</w:t>
      </w:r>
      <w:r w:rsidR="00AC466E" w:rsidRPr="00206ACB">
        <w:t xml:space="preserve"> </w:t>
      </w:r>
      <w:r w:rsidR="00A4538E" w:rsidRPr="00206ACB">
        <w:t>which</w:t>
      </w:r>
      <w:r w:rsidR="00AC466E" w:rsidRPr="00206ACB">
        <w:t xml:space="preserve"> </w:t>
      </w:r>
      <w:r w:rsidR="00A4538E" w:rsidRPr="00206ACB">
        <w:t>were</w:t>
      </w:r>
      <w:r w:rsidR="00AC466E" w:rsidRPr="00206ACB">
        <w:t xml:space="preserve"> </w:t>
      </w:r>
      <w:r w:rsidR="00A4538E" w:rsidRPr="00206ACB">
        <w:t>particularly</w:t>
      </w:r>
      <w:r w:rsidR="00AC466E" w:rsidRPr="00206ACB">
        <w:t xml:space="preserve"> </w:t>
      </w:r>
      <w:r w:rsidR="00A4538E" w:rsidRPr="00206ACB">
        <w:t>good.</w:t>
      </w:r>
      <w:r w:rsidR="00AC466E" w:rsidRPr="00206ACB">
        <w:t xml:space="preserve"> </w:t>
      </w:r>
      <w:r w:rsidR="00A4538E" w:rsidRPr="00206ACB">
        <w:t>But</w:t>
      </w:r>
      <w:r w:rsidR="00AC466E" w:rsidRPr="00206ACB">
        <w:t xml:space="preserve"> </w:t>
      </w:r>
      <w:r w:rsidR="00A4538E" w:rsidRPr="00206ACB">
        <w:t>games</w:t>
      </w:r>
      <w:r w:rsidR="00AC466E" w:rsidRPr="00206ACB">
        <w:t xml:space="preserve"> </w:t>
      </w:r>
      <w:r w:rsidR="00A4538E" w:rsidRPr="00206ACB">
        <w:t>were</w:t>
      </w:r>
      <w:r w:rsidR="00AC466E" w:rsidRPr="00206ACB">
        <w:t xml:space="preserve"> </w:t>
      </w:r>
      <w:r w:rsidR="00A4538E" w:rsidRPr="00206ACB">
        <w:t>secondary:</w:t>
      </w:r>
      <w:r w:rsidR="00AC466E" w:rsidRPr="00206ACB">
        <w:t xml:space="preserve"> </w:t>
      </w:r>
      <w:r w:rsidR="00A4538E" w:rsidRPr="00206ACB">
        <w:t>R.O.B.</w:t>
      </w:r>
      <w:r w:rsidR="00AC466E" w:rsidRPr="00206ACB">
        <w:t xml:space="preserve"> </w:t>
      </w:r>
      <w:r w:rsidR="00A4538E" w:rsidRPr="00206ACB">
        <w:t>existed</w:t>
      </w:r>
      <w:r w:rsidR="00AC466E" w:rsidRPr="00206ACB">
        <w:t xml:space="preserve"> </w:t>
      </w:r>
      <w:r w:rsidR="00A4538E" w:rsidRPr="00206ACB">
        <w:t>solely</w:t>
      </w:r>
      <w:r w:rsidR="00AC466E" w:rsidRPr="00206ACB">
        <w:t xml:space="preserve"> </w:t>
      </w:r>
      <w:r w:rsidR="00A4538E" w:rsidRPr="00206ACB">
        <w:t>to</w:t>
      </w:r>
      <w:r w:rsidR="00AC466E" w:rsidRPr="00206ACB">
        <w:t xml:space="preserve"> </w:t>
      </w:r>
      <w:r w:rsidR="00A4538E" w:rsidRPr="00206ACB">
        <w:t>sell</w:t>
      </w:r>
      <w:r w:rsidR="00AC466E" w:rsidRPr="00206ACB">
        <w:t xml:space="preserve"> </w:t>
      </w:r>
      <w:r w:rsidR="00A4538E" w:rsidRPr="00206ACB">
        <w:t>the</w:t>
      </w:r>
      <w:r w:rsidR="00AC466E" w:rsidRPr="00206ACB">
        <w:t xml:space="preserve"> </w:t>
      </w:r>
      <w:r w:rsidR="00A4538E" w:rsidRPr="00206ACB">
        <w:t>NES</w:t>
      </w:r>
      <w:r w:rsidR="00AC466E" w:rsidRPr="00206ACB">
        <w:t xml:space="preserve"> </w:t>
      </w:r>
      <w:r w:rsidR="00A4538E" w:rsidRPr="00206ACB">
        <w:t>to</w:t>
      </w:r>
      <w:r w:rsidR="00AC466E" w:rsidRPr="00206ACB">
        <w:t xml:space="preserve"> </w:t>
      </w:r>
      <w:r w:rsidR="00A4538E" w:rsidRPr="00206ACB">
        <w:t>American</w:t>
      </w:r>
      <w:r w:rsidR="00AC466E" w:rsidRPr="00206ACB">
        <w:t xml:space="preserve"> </w:t>
      </w:r>
      <w:r w:rsidR="00A4538E" w:rsidRPr="00206ACB">
        <w:t>parents</w:t>
      </w:r>
      <w:r w:rsidR="00AC466E" w:rsidRPr="00206ACB">
        <w:t xml:space="preserve"> </w:t>
      </w:r>
      <w:r w:rsidR="00A4538E" w:rsidRPr="00206ACB">
        <w:t>who</w:t>
      </w:r>
      <w:r w:rsidR="00AC466E" w:rsidRPr="00206ACB">
        <w:t xml:space="preserve"> </w:t>
      </w:r>
      <w:r w:rsidR="00A4538E" w:rsidRPr="00206ACB">
        <w:t>had</w:t>
      </w:r>
      <w:r w:rsidR="00AC466E" w:rsidRPr="00206ACB">
        <w:t xml:space="preserve"> </w:t>
      </w:r>
      <w:r w:rsidR="00A4538E" w:rsidRPr="00206ACB">
        <w:t>already</w:t>
      </w:r>
      <w:r w:rsidR="00AC466E" w:rsidRPr="00206ACB">
        <w:t xml:space="preserve"> </w:t>
      </w:r>
      <w:r w:rsidR="00A4538E" w:rsidRPr="00206ACB">
        <w:t>been</w:t>
      </w:r>
      <w:r w:rsidR="00AC466E" w:rsidRPr="00206ACB">
        <w:t xml:space="preserve"> </w:t>
      </w:r>
      <w:r w:rsidR="00A4538E" w:rsidRPr="00206ACB">
        <w:t>burned</w:t>
      </w:r>
      <w:r w:rsidR="00AC466E" w:rsidRPr="00206ACB">
        <w:t xml:space="preserve"> </w:t>
      </w:r>
      <w:r w:rsidR="00A4538E" w:rsidRPr="00206ACB">
        <w:t>by</w:t>
      </w:r>
      <w:r w:rsidR="00AC466E" w:rsidRPr="00206ACB">
        <w:t xml:space="preserve"> </w:t>
      </w:r>
      <w:r w:rsidR="00A4538E" w:rsidRPr="00206ACB">
        <w:t>the</w:t>
      </w:r>
      <w:r w:rsidR="00AC466E" w:rsidRPr="00206ACB">
        <w:t xml:space="preserve"> </w:t>
      </w:r>
      <w:r w:rsidR="00A4538E" w:rsidRPr="00206ACB">
        <w:t>Atari</w:t>
      </w:r>
      <w:r w:rsidR="00AC466E" w:rsidRPr="00206ACB">
        <w:t xml:space="preserve"> </w:t>
      </w:r>
      <w:r w:rsidR="00A4538E" w:rsidRPr="00206ACB">
        <w:t>2600.</w:t>
      </w:r>
    </w:p>
    <w:p w14:paraId="21E14129" w14:textId="77777777" w:rsidR="00A4538E" w:rsidRPr="00206ACB" w:rsidRDefault="00854E92" w:rsidP="00F8097B">
      <w:pPr>
        <w:ind w:firstLine="0"/>
        <w:jc w:val="center"/>
        <w:rPr>
          <w:rStyle w:val="marginnote"/>
          <w:rFonts w:cstheme="minorHAnsi"/>
          <w:color w:val="111111"/>
          <w:szCs w:val="26"/>
        </w:rPr>
      </w:pPr>
      <w:r w:rsidRPr="00206ACB">
        <w:rPr>
          <w:rFonts w:cstheme="minorHAnsi"/>
          <w:noProof/>
          <w:szCs w:val="26"/>
        </w:rPr>
        <w:drawing>
          <wp:inline distT="0" distB="0" distL="0" distR="0" wp14:anchorId="2CA0E560" wp14:editId="01B0212A">
            <wp:extent cx="1230630" cy="1554480"/>
            <wp:effectExtent l="0" t="0" r="0" b="0"/>
            <wp:docPr id="80" name="Picture 80" descr="A white robot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white robot with a black background&#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1554480"/>
                    </a:xfrm>
                    <a:prstGeom prst="rect">
                      <a:avLst/>
                    </a:prstGeom>
                    <a:noFill/>
                    <a:ln>
                      <a:noFill/>
                    </a:ln>
                  </pic:spPr>
                </pic:pic>
              </a:graphicData>
            </a:graphic>
          </wp:inline>
        </w:drawing>
      </w:r>
    </w:p>
    <w:p w14:paraId="3ED8D2BA" w14:textId="77777777" w:rsidR="00A4538E" w:rsidRPr="00206ACB" w:rsidRDefault="00854E92" w:rsidP="00F8097B">
      <w:pPr>
        <w:ind w:firstLine="0"/>
        <w:jc w:val="center"/>
        <w:rPr>
          <w:rStyle w:val="marginnote"/>
          <w:rFonts w:cstheme="minorHAnsi"/>
          <w:color w:val="111111"/>
          <w:szCs w:val="26"/>
        </w:rPr>
      </w:pPr>
      <w:r w:rsidRPr="00206ACB">
        <w:rPr>
          <w:rStyle w:val="marginnote"/>
          <w:rFonts w:cstheme="minorHAnsi"/>
          <w:color w:val="111111"/>
          <w:szCs w:val="26"/>
        </w:rPr>
        <w:t>R.O.B.</w:t>
      </w:r>
    </w:p>
    <w:p w14:paraId="1D85063E" w14:textId="7F7BA992" w:rsidR="00A4538E" w:rsidRPr="00206ACB" w:rsidRDefault="00854E92" w:rsidP="00F8097B">
      <w:pPr>
        <w:ind w:firstLine="0"/>
        <w:jc w:val="center"/>
        <w:rPr>
          <w:rStyle w:val="marginnote"/>
          <w:rFonts w:cstheme="minorHAnsi"/>
          <w:color w:val="111111"/>
          <w:szCs w:val="26"/>
        </w:rPr>
      </w:pPr>
      <w:r w:rsidRPr="00206ACB">
        <w:rPr>
          <w:rStyle w:val="marginnote"/>
          <w:rFonts w:cstheme="minorHAnsi"/>
          <w:color w:val="111111"/>
          <w:szCs w:val="26"/>
        </w:rPr>
        <w:t>Photo</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hyperlink r:id="rId34" w:tgtFrame="_blank" w:history="1">
        <w:r w:rsidRPr="00206ACB">
          <w:rPr>
            <w:rStyle w:val="Hyperlink"/>
            <w:rFonts w:cstheme="minorHAnsi"/>
            <w:color w:val="82642B"/>
            <w:szCs w:val="26"/>
          </w:rPr>
          <w:t>Evan</w:t>
        </w:r>
        <w:r w:rsidR="00AC466E" w:rsidRPr="00206ACB">
          <w:rPr>
            <w:rStyle w:val="Hyperlink"/>
            <w:rFonts w:cstheme="minorHAnsi"/>
            <w:color w:val="82642B"/>
            <w:szCs w:val="26"/>
          </w:rPr>
          <w:t xml:space="preserve"> </w:t>
        </w:r>
        <w:r w:rsidRPr="00206ACB">
          <w:rPr>
            <w:rStyle w:val="Hyperlink"/>
            <w:rFonts w:cstheme="minorHAnsi"/>
            <w:color w:val="82642B"/>
            <w:szCs w:val="26"/>
          </w:rPr>
          <w:t>Amos</w:t>
        </w:r>
      </w:hyperlink>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CC-BY-SA</w:t>
      </w:r>
      <w:r w:rsidR="00AC466E" w:rsidRPr="00206ACB">
        <w:rPr>
          <w:rStyle w:val="marginnote"/>
          <w:rFonts w:cstheme="minorHAnsi"/>
          <w:color w:val="111111"/>
          <w:szCs w:val="26"/>
        </w:rPr>
        <w:t xml:space="preserve"> </w:t>
      </w:r>
      <w:r w:rsidRPr="00206ACB">
        <w:rPr>
          <w:rStyle w:val="marginnote"/>
          <w:rFonts w:cstheme="minorHAnsi"/>
          <w:color w:val="111111"/>
          <w:szCs w:val="26"/>
        </w:rPr>
        <w:t>3.0.</w:t>
      </w:r>
    </w:p>
    <w:p w14:paraId="74B4E564" w14:textId="77556AC0" w:rsidR="00854E92" w:rsidRPr="00206ACB" w:rsidRDefault="00854E92" w:rsidP="00B81198">
      <w:r w:rsidRPr="00206ACB">
        <w:t>There</w:t>
      </w:r>
      <w:r w:rsidR="00AC466E" w:rsidRPr="00206ACB">
        <w:t xml:space="preserve"> </w:t>
      </w:r>
      <w:r w:rsidRPr="00206ACB">
        <w:t>is</w:t>
      </w:r>
      <w:r w:rsidR="00AC466E" w:rsidRPr="00206ACB">
        <w:t xml:space="preserve"> </w:t>
      </w:r>
      <w:r w:rsidRPr="00206ACB">
        <w:t>one</w:t>
      </w:r>
      <w:r w:rsidR="00AC466E" w:rsidRPr="00206ACB">
        <w:t xml:space="preserve"> </w:t>
      </w:r>
      <w:r w:rsidRPr="00206ACB">
        <w:t>more</w:t>
      </w:r>
      <w:r w:rsidR="00AC466E" w:rsidRPr="00206ACB">
        <w:t xml:space="preserve"> </w:t>
      </w:r>
      <w:r w:rsidRPr="00206ACB">
        <w:t>piece</w:t>
      </w:r>
      <w:r w:rsidR="00AC466E" w:rsidRPr="00206ACB">
        <w:t xml:space="preserve"> </w:t>
      </w:r>
      <w:r w:rsidRPr="00206ACB">
        <w:t>of</w:t>
      </w:r>
      <w:r w:rsidR="00AC466E" w:rsidRPr="00206ACB">
        <w:t xml:space="preserve"> </w:t>
      </w:r>
      <w:r w:rsidRPr="00206ACB">
        <w:t>the</w:t>
      </w:r>
      <w:r w:rsidR="00AC466E" w:rsidRPr="00206ACB">
        <w:t xml:space="preserve"> </w:t>
      </w:r>
      <w:r w:rsidRPr="00206ACB">
        <w:t>Famicom's</w:t>
      </w:r>
      <w:r w:rsidR="00AC466E" w:rsidRPr="00206ACB">
        <w:t xml:space="preserve"> </w:t>
      </w:r>
      <w:r w:rsidRPr="00206ACB">
        <w:t>re-branding</w:t>
      </w:r>
      <w:r w:rsidR="00AC466E" w:rsidRPr="00206ACB">
        <w:t xml:space="preserve"> </w:t>
      </w:r>
      <w:r w:rsidRPr="00206ACB">
        <w:t>to</w:t>
      </w:r>
      <w:r w:rsidR="00AC466E" w:rsidRPr="00206ACB">
        <w:t xml:space="preserve"> </w:t>
      </w:r>
      <w:r w:rsidRPr="00206ACB">
        <w:t>discuss</w:t>
      </w:r>
      <w:r w:rsidR="00AC466E" w:rsidRPr="00206ACB">
        <w:t xml:space="preserve"> </w:t>
      </w:r>
      <w:r w:rsidRPr="00206ACB">
        <w:t>before</w:t>
      </w:r>
      <w:r w:rsidR="00AC466E" w:rsidRPr="00206ACB">
        <w:t xml:space="preserve"> </w:t>
      </w:r>
      <w:r w:rsidRPr="00206ACB">
        <w:t>we</w:t>
      </w:r>
      <w:r w:rsidR="00AC466E" w:rsidRPr="00206ACB">
        <w:t xml:space="preserve"> </w:t>
      </w:r>
      <w:r w:rsidRPr="00206ACB">
        <w:t>move</w:t>
      </w:r>
      <w:r w:rsidR="00AC466E" w:rsidRPr="00206ACB">
        <w:t xml:space="preserve"> </w:t>
      </w:r>
      <w:r w:rsidRPr="00206ACB">
        <w:t>on</w:t>
      </w:r>
      <w:r w:rsidR="00AC466E" w:rsidRPr="00206ACB">
        <w:t xml:space="preserve"> </w:t>
      </w:r>
      <w:r w:rsidRPr="00206ACB">
        <w:t>to</w:t>
      </w:r>
      <w:r w:rsidR="00AC466E" w:rsidRPr="00206ACB">
        <w:t xml:space="preserve"> </w:t>
      </w:r>
      <w:r w:rsidRPr="00206ACB">
        <w:t>programming</w:t>
      </w:r>
      <w:r w:rsidR="00AC466E" w:rsidRPr="00206ACB">
        <w:t xml:space="preserve"> </w:t>
      </w:r>
      <w:r w:rsidRPr="00206ACB">
        <w:t>the</w:t>
      </w:r>
      <w:r w:rsidR="00AC466E" w:rsidRPr="00206ACB">
        <w:t xml:space="preserve"> </w:t>
      </w:r>
      <w:r w:rsidRPr="00206ACB">
        <w:t>hardware.</w:t>
      </w:r>
      <w:r w:rsidR="00AC466E" w:rsidRPr="00206ACB">
        <w:t xml:space="preserve"> </w:t>
      </w:r>
      <w:r w:rsidRPr="00206ACB">
        <w:t>A</w:t>
      </w:r>
      <w:r w:rsidR="00AC466E" w:rsidRPr="00206ACB">
        <w:t xml:space="preserve"> </w:t>
      </w:r>
      <w:r w:rsidRPr="00206ACB">
        <w:t>key</w:t>
      </w:r>
      <w:r w:rsidR="00AC466E" w:rsidRPr="00206ACB">
        <w:t xml:space="preserve"> </w:t>
      </w:r>
      <w:r w:rsidRPr="00206ACB">
        <w:t>cause</w:t>
      </w:r>
      <w:r w:rsidR="00AC466E" w:rsidRPr="00206ACB">
        <w:t xml:space="preserve"> </w:t>
      </w:r>
      <w:r w:rsidRPr="00206ACB">
        <w:t>of</w:t>
      </w:r>
      <w:r w:rsidR="00AC466E" w:rsidRPr="00206ACB">
        <w:t xml:space="preserve"> </w:t>
      </w:r>
      <w:r w:rsidRPr="00206ACB">
        <w:t>the</w:t>
      </w:r>
      <w:r w:rsidR="00AC466E" w:rsidRPr="00206ACB">
        <w:t xml:space="preserve"> </w:t>
      </w:r>
      <w:r w:rsidRPr="00206ACB">
        <w:t>1983</w:t>
      </w:r>
      <w:r w:rsidR="00AC466E" w:rsidRPr="00206ACB">
        <w:t xml:space="preserve"> </w:t>
      </w:r>
      <w:r w:rsidRPr="00206ACB">
        <w:t>crash</w:t>
      </w:r>
      <w:r w:rsidR="00AC466E" w:rsidRPr="00206ACB">
        <w:t xml:space="preserve"> </w:t>
      </w:r>
      <w:r w:rsidRPr="00206ACB">
        <w:t>was</w:t>
      </w:r>
      <w:r w:rsidR="00AC466E" w:rsidRPr="00206ACB">
        <w:t xml:space="preserve"> </w:t>
      </w:r>
      <w:r w:rsidRPr="00206ACB">
        <w:t>a</w:t>
      </w:r>
      <w:r w:rsidR="00AC466E" w:rsidRPr="00206ACB">
        <w:t xml:space="preserve"> </w:t>
      </w:r>
      <w:r w:rsidRPr="00206ACB">
        <w:t>lack</w:t>
      </w:r>
      <w:r w:rsidR="00AC466E" w:rsidRPr="00206ACB">
        <w:t xml:space="preserve"> </w:t>
      </w:r>
      <w:r w:rsidRPr="00206ACB">
        <w:t>of</w:t>
      </w:r>
      <w:r w:rsidR="00AC466E" w:rsidRPr="00206ACB">
        <w:t xml:space="preserve"> </w:t>
      </w:r>
      <w:r w:rsidRPr="00206ACB">
        <w:t>quality</w:t>
      </w:r>
      <w:r w:rsidR="00AC466E" w:rsidRPr="00206ACB">
        <w:t xml:space="preserve"> </w:t>
      </w:r>
      <w:r w:rsidRPr="00206ACB">
        <w:t>control</w:t>
      </w:r>
      <w:r w:rsidR="00AC466E" w:rsidRPr="00206ACB">
        <w:t xml:space="preserve"> </w:t>
      </w:r>
      <w:r w:rsidRPr="00206ACB">
        <w:t>or</w:t>
      </w:r>
      <w:r w:rsidR="00AC466E" w:rsidRPr="00206ACB">
        <w:t xml:space="preserve"> </w:t>
      </w:r>
      <w:r w:rsidRPr="00206ACB">
        <w:t>licensing</w:t>
      </w:r>
      <w:r w:rsidR="00AC466E" w:rsidRPr="00206ACB">
        <w:t xml:space="preserve"> </w:t>
      </w:r>
      <w:r w:rsidRPr="00206ACB">
        <w:t>for</w:t>
      </w:r>
      <w:r w:rsidR="00AC466E" w:rsidRPr="00206ACB">
        <w:t xml:space="preserve"> </w:t>
      </w:r>
      <w:r w:rsidRPr="00206ACB">
        <w:t>Atari</w:t>
      </w:r>
      <w:r w:rsidR="00AC466E" w:rsidRPr="00206ACB">
        <w:t xml:space="preserve"> </w:t>
      </w:r>
      <w:r w:rsidRPr="00206ACB">
        <w:t>2600</w:t>
      </w:r>
      <w:r w:rsidR="00AC466E" w:rsidRPr="00206ACB">
        <w:t xml:space="preserve"> </w:t>
      </w:r>
      <w:r w:rsidRPr="00206ACB">
        <w:t>games.</w:t>
      </w:r>
      <w:r w:rsidR="00AC466E" w:rsidRPr="00206ACB">
        <w:t xml:space="preserve"> </w:t>
      </w:r>
      <w:r w:rsidRPr="00206ACB">
        <w:t>Video</w:t>
      </w:r>
      <w:r w:rsidR="00AC466E" w:rsidRPr="00206ACB">
        <w:t xml:space="preserve"> </w:t>
      </w:r>
      <w:r w:rsidRPr="00206ACB">
        <w:t>games</w:t>
      </w:r>
      <w:r w:rsidR="00AC466E" w:rsidRPr="00206ACB">
        <w:t xml:space="preserve"> </w:t>
      </w:r>
      <w:r w:rsidRPr="00206ACB">
        <w:t>were</w:t>
      </w:r>
      <w:r w:rsidR="00AC466E" w:rsidRPr="00206ACB">
        <w:t xml:space="preserve"> </w:t>
      </w:r>
      <w:r w:rsidRPr="00206ACB">
        <w:t>big</w:t>
      </w:r>
      <w:r w:rsidR="00AC466E" w:rsidRPr="00206ACB">
        <w:t xml:space="preserve"> </w:t>
      </w:r>
      <w:r w:rsidRPr="00206ACB">
        <w:t>business,</w:t>
      </w:r>
      <w:r w:rsidR="00AC466E" w:rsidRPr="00206ACB">
        <w:t xml:space="preserve"> </w:t>
      </w:r>
      <w:r w:rsidRPr="00206ACB">
        <w:t>and</w:t>
      </w:r>
      <w:r w:rsidR="00AC466E" w:rsidRPr="00206ACB">
        <w:t xml:space="preserve"> </w:t>
      </w:r>
      <w:r w:rsidRPr="00206ACB">
        <w:t>any</w:t>
      </w:r>
      <w:r w:rsidR="00AC466E" w:rsidRPr="00206ACB">
        <w:t xml:space="preserve"> </w:t>
      </w:r>
      <w:r w:rsidRPr="00206ACB">
        <w:t>company</w:t>
      </w:r>
      <w:r w:rsidR="00AC466E" w:rsidRPr="00206ACB">
        <w:t xml:space="preserve"> </w:t>
      </w:r>
      <w:r w:rsidRPr="00206ACB">
        <w:t>that</w:t>
      </w:r>
      <w:r w:rsidR="00AC466E" w:rsidRPr="00206ACB">
        <w:t xml:space="preserve"> </w:t>
      </w:r>
      <w:r w:rsidRPr="00206ACB">
        <w:t>could</w:t>
      </w:r>
      <w:r w:rsidR="00AC466E" w:rsidRPr="00206ACB">
        <w:t xml:space="preserve"> </w:t>
      </w:r>
      <w:r w:rsidRPr="00206ACB">
        <w:t>hire</w:t>
      </w:r>
      <w:r w:rsidR="00AC466E" w:rsidRPr="00206ACB">
        <w:t xml:space="preserve"> </w:t>
      </w:r>
      <w:r w:rsidRPr="00206ACB">
        <w:t>a</w:t>
      </w:r>
      <w:r w:rsidR="00AC466E" w:rsidRPr="00206ACB">
        <w:t xml:space="preserve"> </w:t>
      </w:r>
      <w:r w:rsidRPr="00206ACB">
        <w:t>programmer</w:t>
      </w:r>
      <w:r w:rsidR="00AC466E" w:rsidRPr="00206ACB">
        <w:t xml:space="preserve"> </w:t>
      </w:r>
      <w:r w:rsidRPr="00206ACB">
        <w:t>or</w:t>
      </w:r>
      <w:r w:rsidR="00AC466E" w:rsidRPr="00206ACB">
        <w:t xml:space="preserve"> </w:t>
      </w:r>
      <w:r w:rsidRPr="00206ACB">
        <w:t>two</w:t>
      </w:r>
      <w:r w:rsidR="00AC466E" w:rsidRPr="00206ACB">
        <w:t xml:space="preserve"> </w:t>
      </w:r>
      <w:r w:rsidRPr="00206ACB">
        <w:t>wanted</w:t>
      </w:r>
      <w:r w:rsidR="00AC466E" w:rsidRPr="00206ACB">
        <w:t xml:space="preserve"> </w:t>
      </w:r>
      <w:r w:rsidRPr="00206ACB">
        <w:t>to</w:t>
      </w:r>
      <w:r w:rsidR="00AC466E" w:rsidRPr="00206ACB">
        <w:t xml:space="preserve"> </w:t>
      </w:r>
      <w:r w:rsidRPr="00206ACB">
        <w:t>find</w:t>
      </w:r>
      <w:r w:rsidR="00AC466E" w:rsidRPr="00206ACB">
        <w:t xml:space="preserve"> </w:t>
      </w:r>
      <w:r w:rsidRPr="00206ACB">
        <w:t>a</w:t>
      </w:r>
      <w:r w:rsidR="00AC466E" w:rsidRPr="00206ACB">
        <w:t xml:space="preserve"> </w:t>
      </w:r>
      <w:r w:rsidRPr="00206ACB">
        <w:t>way</w:t>
      </w:r>
      <w:r w:rsidR="00AC466E" w:rsidRPr="00206ACB">
        <w:t xml:space="preserve"> </w:t>
      </w:r>
      <w:r w:rsidRPr="00206ACB">
        <w:t>to</w:t>
      </w:r>
      <w:r w:rsidR="00AC466E" w:rsidRPr="00206ACB">
        <w:t xml:space="preserve"> </w:t>
      </w:r>
      <w:r w:rsidRPr="00206ACB">
        <w:t>sell</w:t>
      </w:r>
      <w:r w:rsidR="00AC466E" w:rsidRPr="00206ACB">
        <w:t xml:space="preserve"> </w:t>
      </w:r>
      <w:r w:rsidRPr="00206ACB">
        <w:t>Atari</w:t>
      </w:r>
      <w:r w:rsidR="00AC466E" w:rsidRPr="00206ACB">
        <w:t xml:space="preserve"> </w:t>
      </w:r>
      <w:r w:rsidRPr="00206ACB">
        <w:t>games.</w:t>
      </w:r>
      <w:r w:rsidR="00AC466E" w:rsidRPr="00206ACB">
        <w:t xml:space="preserve"> </w:t>
      </w:r>
      <w:r w:rsidRPr="00206ACB">
        <w:t>The</w:t>
      </w:r>
      <w:r w:rsidR="00AC466E" w:rsidRPr="00206ACB">
        <w:t xml:space="preserve"> </w:t>
      </w:r>
      <w:r w:rsidRPr="00206ACB">
        <w:t>result</w:t>
      </w:r>
      <w:r w:rsidR="00AC466E" w:rsidRPr="00206ACB">
        <w:t xml:space="preserve"> </w:t>
      </w:r>
      <w:r w:rsidRPr="00206ACB">
        <w:t>was</w:t>
      </w:r>
      <w:r w:rsidR="00AC466E" w:rsidRPr="00206ACB">
        <w:t xml:space="preserve"> </w:t>
      </w:r>
      <w:r w:rsidRPr="00206ACB">
        <w:t>a</w:t>
      </w:r>
      <w:r w:rsidR="00AC466E" w:rsidRPr="00206ACB">
        <w:t xml:space="preserve"> </w:t>
      </w:r>
      <w:r w:rsidRPr="00206ACB">
        <w:t>flood</w:t>
      </w:r>
      <w:r w:rsidR="00AC466E" w:rsidRPr="00206ACB">
        <w:t xml:space="preserve"> </w:t>
      </w:r>
      <w:r w:rsidRPr="00206ACB">
        <w:t>of</w:t>
      </w:r>
      <w:r w:rsidR="00AC466E" w:rsidRPr="00206ACB">
        <w:t xml:space="preserve"> </w:t>
      </w:r>
      <w:r w:rsidRPr="00206ACB">
        <w:t>games</w:t>
      </w:r>
      <w:r w:rsidR="00AC466E" w:rsidRPr="00206ACB">
        <w:t xml:space="preserve"> </w:t>
      </w:r>
      <w:r w:rsidRPr="00206ACB">
        <w:t>that</w:t>
      </w:r>
      <w:r w:rsidR="00AC466E" w:rsidRPr="00206ACB">
        <w:t xml:space="preserve"> </w:t>
      </w:r>
      <w:r w:rsidRPr="00206ACB">
        <w:t>often</w:t>
      </w:r>
      <w:r w:rsidR="00AC466E" w:rsidRPr="00206ACB">
        <w:t xml:space="preserve"> </w:t>
      </w:r>
      <w:r w:rsidRPr="00206ACB">
        <w:t>barely</w:t>
      </w:r>
      <w:r w:rsidR="00AC466E" w:rsidRPr="00206ACB">
        <w:t xml:space="preserve"> </w:t>
      </w:r>
      <w:r w:rsidRPr="00206ACB">
        <w:t>worked.</w:t>
      </w:r>
      <w:r w:rsidR="00AC466E" w:rsidRPr="00206ACB">
        <w:t xml:space="preserve"> </w:t>
      </w:r>
      <w:r w:rsidRPr="00206ACB">
        <w:t>Most</w:t>
      </w:r>
      <w:r w:rsidR="00AC466E" w:rsidRPr="00206ACB">
        <w:t xml:space="preserve"> </w:t>
      </w:r>
      <w:r w:rsidRPr="00206ACB">
        <w:t>consumers,</w:t>
      </w:r>
      <w:r w:rsidR="00AC466E" w:rsidRPr="00206ACB">
        <w:t xml:space="preserve"> </w:t>
      </w:r>
      <w:r w:rsidRPr="00206ACB">
        <w:t>after</w:t>
      </w:r>
      <w:r w:rsidR="00AC466E" w:rsidRPr="00206ACB">
        <w:t xml:space="preserve"> </w:t>
      </w:r>
      <w:r w:rsidRPr="00206ACB">
        <w:t>being</w:t>
      </w:r>
      <w:r w:rsidR="00AC466E" w:rsidRPr="00206ACB">
        <w:t xml:space="preserve"> </w:t>
      </w:r>
      <w:r w:rsidRPr="00206ACB">
        <w:t>burned</w:t>
      </w:r>
      <w:r w:rsidR="00AC466E" w:rsidRPr="00206ACB">
        <w:t xml:space="preserve"> </w:t>
      </w:r>
      <w:r w:rsidRPr="00206ACB">
        <w:t>a</w:t>
      </w:r>
      <w:r w:rsidR="00AC466E" w:rsidRPr="00206ACB">
        <w:t xml:space="preserve"> </w:t>
      </w:r>
      <w:r w:rsidRPr="00206ACB">
        <w:t>few</w:t>
      </w:r>
      <w:r w:rsidR="00AC466E" w:rsidRPr="00206ACB">
        <w:t xml:space="preserve"> </w:t>
      </w:r>
      <w:r w:rsidRPr="00206ACB">
        <w:t>times</w:t>
      </w:r>
      <w:r w:rsidR="00AC466E" w:rsidRPr="00206ACB">
        <w:t xml:space="preserve"> </w:t>
      </w:r>
      <w:r w:rsidRPr="00206ACB">
        <w:t>by</w:t>
      </w:r>
      <w:r w:rsidR="00AC466E" w:rsidRPr="00206ACB">
        <w:t xml:space="preserve"> </w:t>
      </w:r>
      <w:r w:rsidRPr="00206ACB">
        <w:t>paying</w:t>
      </w:r>
      <w:r w:rsidR="00AC466E" w:rsidRPr="00206ACB">
        <w:t xml:space="preserve"> </w:t>
      </w:r>
      <w:r w:rsidRPr="00206ACB">
        <w:t>full</w:t>
      </w:r>
      <w:r w:rsidR="00AC466E" w:rsidRPr="00206ACB">
        <w:t xml:space="preserve"> </w:t>
      </w:r>
      <w:r w:rsidRPr="00206ACB">
        <w:t>price</w:t>
      </w:r>
      <w:r w:rsidR="00AC466E" w:rsidRPr="00206ACB">
        <w:t xml:space="preserve"> </w:t>
      </w:r>
      <w:r w:rsidRPr="00206ACB">
        <w:t>for</w:t>
      </w:r>
      <w:r w:rsidR="00AC466E" w:rsidRPr="00206ACB">
        <w:t xml:space="preserve"> </w:t>
      </w:r>
      <w:r w:rsidRPr="00206ACB">
        <w:t>terrible</w:t>
      </w:r>
      <w:r w:rsidR="00AC466E" w:rsidRPr="00206ACB">
        <w:t xml:space="preserve"> </w:t>
      </w:r>
      <w:r w:rsidRPr="00206ACB">
        <w:t>games,</w:t>
      </w:r>
      <w:r w:rsidR="00AC466E" w:rsidRPr="00206ACB">
        <w:t xml:space="preserve"> </w:t>
      </w:r>
      <w:r w:rsidRPr="00206ACB">
        <w:t>stopped</w:t>
      </w:r>
      <w:r w:rsidR="00AC466E" w:rsidRPr="00206ACB">
        <w:t xml:space="preserve"> </w:t>
      </w:r>
      <w:r w:rsidRPr="00206ACB">
        <w:t>buying</w:t>
      </w:r>
      <w:r w:rsidR="00AC466E" w:rsidRPr="00206ACB">
        <w:t xml:space="preserve"> </w:t>
      </w:r>
      <w:r w:rsidRPr="00206ACB">
        <w:t>them,</w:t>
      </w:r>
      <w:r w:rsidR="00AC466E" w:rsidRPr="00206ACB">
        <w:t xml:space="preserve"> </w:t>
      </w:r>
      <w:r w:rsidRPr="00206ACB">
        <w:t>and</w:t>
      </w:r>
      <w:r w:rsidR="00AC466E" w:rsidRPr="00206ACB">
        <w:t xml:space="preserve"> </w:t>
      </w:r>
      <w:r w:rsidRPr="00206ACB">
        <w:t>the</w:t>
      </w:r>
      <w:r w:rsidR="00AC466E" w:rsidRPr="00206ACB">
        <w:t xml:space="preserve"> </w:t>
      </w:r>
      <w:r w:rsidRPr="00206ACB">
        <w:t>video</w:t>
      </w:r>
      <w:r w:rsidR="00AC466E" w:rsidRPr="00206ACB">
        <w:t xml:space="preserve"> </w:t>
      </w:r>
      <w:r w:rsidRPr="00206ACB">
        <w:t>game</w:t>
      </w:r>
      <w:r w:rsidR="00AC466E" w:rsidRPr="00206ACB">
        <w:t xml:space="preserve"> </w:t>
      </w:r>
      <w:r w:rsidRPr="00206ACB">
        <w:t>market</w:t>
      </w:r>
      <w:r w:rsidR="00AC466E" w:rsidRPr="00206ACB">
        <w:t xml:space="preserve"> </w:t>
      </w:r>
      <w:r w:rsidRPr="00206ACB">
        <w:t>imploded.</w:t>
      </w:r>
    </w:p>
    <w:p w14:paraId="2779591E" w14:textId="044ABD94" w:rsidR="0018366A" w:rsidRDefault="00854E92" w:rsidP="00B81198">
      <w:r w:rsidRPr="00206ACB">
        <w:t>Desperate</w:t>
      </w:r>
      <w:r w:rsidR="00AC466E" w:rsidRPr="00206ACB">
        <w:t xml:space="preserve"> </w:t>
      </w:r>
      <w:r w:rsidRPr="00206ACB">
        <w:t>to</w:t>
      </w:r>
      <w:r w:rsidR="00AC466E" w:rsidRPr="00206ACB">
        <w:t xml:space="preserve"> </w:t>
      </w:r>
      <w:r w:rsidRPr="00206ACB">
        <w:t>prevent</w:t>
      </w:r>
      <w:r w:rsidR="00AC466E" w:rsidRPr="00206ACB">
        <w:t xml:space="preserve"> </w:t>
      </w:r>
      <w:r w:rsidRPr="00206ACB">
        <w:t>this</w:t>
      </w:r>
      <w:r w:rsidR="00AC466E" w:rsidRPr="00206ACB">
        <w:t xml:space="preserve"> </w:t>
      </w:r>
      <w:r w:rsidRPr="00206ACB">
        <w:t>situation</w:t>
      </w:r>
      <w:r w:rsidR="00AC466E" w:rsidRPr="00206ACB">
        <w:t xml:space="preserve"> </w:t>
      </w:r>
      <w:r w:rsidRPr="00206ACB">
        <w:t>for</w:t>
      </w:r>
      <w:r w:rsidR="00AC466E" w:rsidRPr="00206ACB">
        <w:t xml:space="preserve"> </w:t>
      </w:r>
      <w:r w:rsidRPr="00206ACB">
        <w:t>the</w:t>
      </w:r>
      <w:r w:rsidR="00AC466E" w:rsidRPr="00206ACB">
        <w:t xml:space="preserve"> </w:t>
      </w:r>
      <w:r w:rsidRPr="00206ACB">
        <w:t>NES,</w:t>
      </w:r>
      <w:r w:rsidR="00AC466E" w:rsidRPr="00206ACB">
        <w:t xml:space="preserve"> </w:t>
      </w:r>
      <w:r w:rsidRPr="00206ACB">
        <w:t>Nintendo</w:t>
      </w:r>
      <w:r w:rsidR="00AC466E" w:rsidRPr="00206ACB">
        <w:t xml:space="preserve"> </w:t>
      </w:r>
      <w:r w:rsidRPr="00206ACB">
        <w:t>added</w:t>
      </w:r>
      <w:r w:rsidR="00AC466E" w:rsidRPr="00206ACB">
        <w:t xml:space="preserve"> </w:t>
      </w:r>
      <w:r w:rsidRPr="00206ACB">
        <w:t>a</w:t>
      </w:r>
      <w:r w:rsidR="00AC466E" w:rsidRPr="00206ACB">
        <w:t xml:space="preserve"> </w:t>
      </w:r>
      <w:r w:rsidRPr="00206ACB">
        <w:t>chip</w:t>
      </w:r>
      <w:r w:rsidR="00AC466E" w:rsidRPr="00206ACB">
        <w:t xml:space="preserve"> </w:t>
      </w:r>
      <w:r w:rsidRPr="00206ACB">
        <w:t>to</w:t>
      </w:r>
      <w:r w:rsidR="00AC466E" w:rsidRPr="00206ACB">
        <w:t xml:space="preserve"> </w:t>
      </w:r>
      <w:r w:rsidRPr="00206ACB">
        <w:t>the</w:t>
      </w:r>
      <w:r w:rsidR="00AC466E" w:rsidRPr="00206ACB">
        <w:t xml:space="preserve"> </w:t>
      </w:r>
      <w:r w:rsidRPr="00206ACB">
        <w:t>NES</w:t>
      </w:r>
      <w:r w:rsidR="00AC466E" w:rsidRPr="00206ACB">
        <w:t xml:space="preserve"> </w:t>
      </w:r>
      <w:r w:rsidRPr="00206ACB">
        <w:t>motherboard</w:t>
      </w:r>
      <w:r w:rsidR="00AC466E" w:rsidRPr="00206ACB">
        <w:t xml:space="preserve"> </w:t>
      </w:r>
      <w:r w:rsidRPr="00206ACB">
        <w:t>called</w:t>
      </w:r>
      <w:r w:rsidR="00AC466E" w:rsidRPr="00206ACB">
        <w:t xml:space="preserve"> </w:t>
      </w:r>
      <w:r w:rsidRPr="00206ACB">
        <w:t>"10NES"</w:t>
      </w:r>
      <w:r w:rsidR="00AC466E" w:rsidRPr="00206ACB">
        <w:t xml:space="preserve"> </w:t>
      </w:r>
      <w:r w:rsidR="00F8632D" w:rsidRPr="00206ACB">
        <w:t>(sometimes</w:t>
      </w:r>
      <w:r w:rsidR="00AC466E" w:rsidRPr="00206ACB">
        <w:t xml:space="preserve"> </w:t>
      </w:r>
      <w:r w:rsidR="00F8632D" w:rsidRPr="00206ACB">
        <w:t>referred</w:t>
      </w:r>
      <w:r w:rsidR="00AC466E" w:rsidRPr="00206ACB">
        <w:t xml:space="preserve"> </w:t>
      </w:r>
      <w:r w:rsidR="00F8632D" w:rsidRPr="00206ACB">
        <w:t>to</w:t>
      </w:r>
      <w:r w:rsidR="00AC466E" w:rsidRPr="00206ACB">
        <w:t xml:space="preserve"> </w:t>
      </w:r>
      <w:r w:rsidR="00F8632D" w:rsidRPr="00206ACB">
        <w:t>as</w:t>
      </w:r>
      <w:r w:rsidR="00AC466E" w:rsidRPr="00206ACB">
        <w:t xml:space="preserve"> </w:t>
      </w:r>
      <w:r w:rsidR="00F8632D" w:rsidRPr="00206ACB">
        <w:t>"CIC",</w:t>
      </w:r>
      <w:r w:rsidR="00AC466E" w:rsidRPr="00206ACB">
        <w:t xml:space="preserve"> </w:t>
      </w:r>
      <w:r w:rsidR="00F8632D" w:rsidRPr="00206ACB">
        <w:t>for</w:t>
      </w:r>
      <w:r w:rsidR="00AC466E" w:rsidRPr="00206ACB">
        <w:t xml:space="preserve"> </w:t>
      </w:r>
      <w:r w:rsidR="00F8632D" w:rsidRPr="00206ACB">
        <w:t>"Checking</w:t>
      </w:r>
      <w:r w:rsidR="00AC466E" w:rsidRPr="00206ACB">
        <w:t xml:space="preserve"> </w:t>
      </w:r>
      <w:r w:rsidR="00F8632D" w:rsidRPr="00206ACB">
        <w:t>Integrated</w:t>
      </w:r>
      <w:r w:rsidR="00AC466E" w:rsidRPr="00206ACB">
        <w:t xml:space="preserve"> </w:t>
      </w:r>
      <w:r w:rsidR="00F8632D" w:rsidRPr="00206ACB">
        <w:t>Circuit").</w:t>
      </w:r>
    </w:p>
    <w:p w14:paraId="7E2FFA93" w14:textId="42074859" w:rsidR="00F8632D" w:rsidRPr="00206ACB" w:rsidRDefault="0066314C" w:rsidP="00BE50AE">
      <w:pPr>
        <w:ind w:firstLine="0"/>
        <w:jc w:val="center"/>
        <w:rPr>
          <w:rStyle w:val="marginnote"/>
          <w:rFonts w:cstheme="minorHAnsi"/>
          <w:color w:val="111111"/>
          <w:szCs w:val="26"/>
        </w:rPr>
      </w:pPr>
      <w:r>
        <w:rPr>
          <w:rStyle w:val="marginnote"/>
          <w:rFonts w:cstheme="minorHAnsi"/>
          <w:noProof/>
          <w:color w:val="111111"/>
          <w:szCs w:val="26"/>
        </w:rPr>
        <w:lastRenderedPageBreak/>
        <w:drawing>
          <wp:inline distT="0" distB="0" distL="0" distR="0" wp14:anchorId="375D7D42" wp14:editId="2C6F4E5B">
            <wp:extent cx="1600200" cy="809625"/>
            <wp:effectExtent l="0" t="0" r="0" b="9525"/>
            <wp:docPr id="12119756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0200" cy="809625"/>
                    </a:xfrm>
                    <a:prstGeom prst="rect">
                      <a:avLst/>
                    </a:prstGeom>
                    <a:noFill/>
                  </pic:spPr>
                </pic:pic>
              </a:graphicData>
            </a:graphic>
          </wp:inline>
        </w:drawing>
      </w:r>
    </w:p>
    <w:p w14:paraId="3E9B64FA" w14:textId="0EC15A3A" w:rsidR="00F8632D" w:rsidRPr="00206ACB" w:rsidRDefault="00854E92" w:rsidP="00BE50AE">
      <w:pPr>
        <w:ind w:firstLine="0"/>
        <w:jc w:val="center"/>
        <w:rPr>
          <w:rStyle w:val="marginnote"/>
          <w:rFonts w:cstheme="minorHAnsi"/>
          <w:color w:val="111111"/>
          <w:szCs w:val="26"/>
        </w:rPr>
      </w:pP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10NES</w:t>
      </w:r>
      <w:r w:rsidR="00AC466E" w:rsidRPr="00206ACB">
        <w:rPr>
          <w:rStyle w:val="marginnote"/>
          <w:rFonts w:cstheme="minorHAnsi"/>
          <w:color w:val="111111"/>
          <w:szCs w:val="26"/>
        </w:rPr>
        <w:t xml:space="preserve"> </w:t>
      </w:r>
      <w:r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cartridge.</w:t>
      </w:r>
    </w:p>
    <w:p w14:paraId="7195B3E4" w14:textId="25D081E1" w:rsidR="00F8632D" w:rsidRPr="00206ACB" w:rsidRDefault="00854E92" w:rsidP="00BE50AE">
      <w:pPr>
        <w:ind w:firstLine="0"/>
        <w:jc w:val="center"/>
        <w:rPr>
          <w:rStyle w:val="marginnote"/>
          <w:rFonts w:cstheme="minorHAnsi"/>
          <w:color w:val="111111"/>
          <w:szCs w:val="26"/>
        </w:rPr>
      </w:pPr>
      <w:r w:rsidRPr="00206ACB">
        <w:rPr>
          <w:rStyle w:val="marginnote"/>
          <w:rFonts w:cstheme="minorHAnsi"/>
          <w:color w:val="111111"/>
          <w:szCs w:val="26"/>
        </w:rPr>
        <w:t>Photo</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r w:rsidRPr="00206ACB">
        <w:rPr>
          <w:rStyle w:val="marginnote"/>
          <w:rFonts w:cstheme="minorHAnsi"/>
          <w:color w:val="111111"/>
          <w:szCs w:val="26"/>
        </w:rPr>
        <w:t>(you</w:t>
      </w:r>
      <w:r w:rsidR="00AC466E" w:rsidRPr="00206ACB">
        <w:rPr>
          <w:rStyle w:val="marginnote"/>
          <w:rFonts w:cstheme="minorHAnsi"/>
          <w:color w:val="111111"/>
          <w:szCs w:val="26"/>
        </w:rPr>
        <w:t xml:space="preserve"> </w:t>
      </w:r>
      <w:r w:rsidRPr="00206ACB">
        <w:rPr>
          <w:rStyle w:val="marginnote"/>
          <w:rFonts w:cstheme="minorHAnsi"/>
          <w:color w:val="111111"/>
          <w:szCs w:val="26"/>
        </w:rPr>
        <w:t>guessed</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hyperlink r:id="rId36" w:tgtFrame="_blank" w:history="1">
        <w:r w:rsidRPr="00206ACB">
          <w:rPr>
            <w:rStyle w:val="Hyperlink"/>
            <w:rFonts w:cstheme="minorHAnsi"/>
            <w:color w:val="82642B"/>
            <w:szCs w:val="26"/>
          </w:rPr>
          <w:t>Evan</w:t>
        </w:r>
        <w:r w:rsidR="00AC466E" w:rsidRPr="00206ACB">
          <w:rPr>
            <w:rStyle w:val="Hyperlink"/>
            <w:rFonts w:cstheme="minorHAnsi"/>
            <w:color w:val="82642B"/>
            <w:szCs w:val="26"/>
          </w:rPr>
          <w:t xml:space="preserve"> </w:t>
        </w:r>
        <w:r w:rsidRPr="00206ACB">
          <w:rPr>
            <w:rStyle w:val="Hyperlink"/>
            <w:rFonts w:cstheme="minorHAnsi"/>
            <w:color w:val="82642B"/>
            <w:szCs w:val="26"/>
          </w:rPr>
          <w:t>Amos</w:t>
        </w:r>
      </w:hyperlink>
      <w:r w:rsidRPr="00206ACB">
        <w:rPr>
          <w:rStyle w:val="marginnote"/>
          <w:rFonts w:cstheme="minorHAnsi"/>
          <w:color w:val="111111"/>
          <w:szCs w:val="26"/>
        </w:rPr>
        <w:t>.</w:t>
      </w:r>
    </w:p>
    <w:p w14:paraId="5AD11B8C" w14:textId="78D5230C" w:rsidR="00854E92" w:rsidRPr="00206ACB" w:rsidRDefault="00854E92" w:rsidP="00B81198">
      <w:r w:rsidRPr="00206ACB">
        <w:t>The</w:t>
      </w:r>
      <w:r w:rsidR="00AC466E" w:rsidRPr="00206ACB">
        <w:t xml:space="preserve"> </w:t>
      </w:r>
      <w:r w:rsidRPr="00206ACB">
        <w:t>10NES</w:t>
      </w:r>
      <w:r w:rsidR="00AC466E" w:rsidRPr="00206ACB">
        <w:t xml:space="preserve"> </w:t>
      </w:r>
      <w:r w:rsidRPr="00206ACB">
        <w:t>chip</w:t>
      </w:r>
      <w:r w:rsidR="00AC466E" w:rsidRPr="00206ACB">
        <w:t xml:space="preserve"> </w:t>
      </w:r>
      <w:r w:rsidRPr="00206ACB">
        <w:t>acted</w:t>
      </w:r>
      <w:r w:rsidR="00AC466E" w:rsidRPr="00206ACB">
        <w:t xml:space="preserve"> </w:t>
      </w:r>
      <w:r w:rsidRPr="00206ACB">
        <w:t>as</w:t>
      </w:r>
      <w:r w:rsidR="00AC466E" w:rsidRPr="00206ACB">
        <w:t xml:space="preserve"> </w:t>
      </w:r>
      <w:r w:rsidRPr="00206ACB">
        <w:t>a</w:t>
      </w:r>
      <w:r w:rsidR="00AC466E" w:rsidRPr="00206ACB">
        <w:t xml:space="preserve"> </w:t>
      </w:r>
      <w:r w:rsidRPr="00206ACB">
        <w:t>cryptographic</w:t>
      </w:r>
      <w:r w:rsidR="00AC466E" w:rsidRPr="00206ACB">
        <w:t xml:space="preserve"> </w:t>
      </w:r>
      <w:r w:rsidRPr="00206ACB">
        <w:t>lock</w:t>
      </w:r>
      <w:r w:rsidR="00AC466E" w:rsidRPr="00206ACB">
        <w:t xml:space="preserve"> </w:t>
      </w:r>
      <w:r w:rsidRPr="00206ACB">
        <w:t>and</w:t>
      </w:r>
      <w:r w:rsidR="00AC466E" w:rsidRPr="00206ACB">
        <w:t xml:space="preserve"> </w:t>
      </w:r>
      <w:r w:rsidRPr="00206ACB">
        <w:t>key.</w:t>
      </w:r>
      <w:r w:rsidR="00AC466E" w:rsidRPr="00206ACB">
        <w:t xml:space="preserve"> </w:t>
      </w:r>
      <w:r w:rsidRPr="00206ACB">
        <w:t>The</w:t>
      </w:r>
      <w:r w:rsidR="00AC466E" w:rsidRPr="00206ACB">
        <w:t xml:space="preserve"> </w:t>
      </w:r>
      <w:r w:rsidRPr="00206ACB">
        <w:t>console</w:t>
      </w:r>
      <w:r w:rsidR="00AC466E" w:rsidRPr="00206ACB">
        <w:t xml:space="preserve"> </w:t>
      </w:r>
      <w:r w:rsidRPr="00206ACB">
        <w:t>and</w:t>
      </w:r>
      <w:r w:rsidR="00AC466E" w:rsidRPr="00206ACB">
        <w:t xml:space="preserve"> </w:t>
      </w:r>
      <w:r w:rsidRPr="00206ACB">
        <w:t>cartridge</w:t>
      </w:r>
      <w:r w:rsidR="00AC466E" w:rsidRPr="00206ACB">
        <w:t xml:space="preserve"> </w:t>
      </w:r>
      <w:r w:rsidRPr="00206ACB">
        <w:t>each</w:t>
      </w:r>
      <w:r w:rsidR="00AC466E" w:rsidRPr="00206ACB">
        <w:t xml:space="preserve"> </w:t>
      </w:r>
      <w:r w:rsidRPr="00206ACB">
        <w:t>had</w:t>
      </w:r>
      <w:r w:rsidR="00AC466E" w:rsidRPr="00206ACB">
        <w:t xml:space="preserve"> </w:t>
      </w:r>
      <w:r w:rsidRPr="00206ACB">
        <w:t>their</w:t>
      </w:r>
      <w:r w:rsidR="00AC466E" w:rsidRPr="00206ACB">
        <w:t xml:space="preserve"> </w:t>
      </w:r>
      <w:r w:rsidRPr="00206ACB">
        <w:t>own</w:t>
      </w:r>
      <w:r w:rsidR="00AC466E" w:rsidRPr="00206ACB">
        <w:t xml:space="preserve"> </w:t>
      </w:r>
      <w:r w:rsidRPr="00206ACB">
        <w:t>CIC</w:t>
      </w:r>
      <w:r w:rsidR="00AC466E" w:rsidRPr="00206ACB">
        <w:t xml:space="preserve"> </w:t>
      </w:r>
      <w:r w:rsidRPr="00206ACB">
        <w:t>chip;</w:t>
      </w:r>
      <w:r w:rsidR="00AC466E" w:rsidRPr="00206ACB">
        <w:t xml:space="preserve"> </w:t>
      </w:r>
      <w:r w:rsidRPr="00206ACB">
        <w:t>the</w:t>
      </w:r>
      <w:r w:rsidR="00AC466E" w:rsidRPr="00206ACB">
        <w:t xml:space="preserve"> </w:t>
      </w:r>
      <w:r w:rsidRPr="00206ACB">
        <w:t>two</w:t>
      </w:r>
      <w:r w:rsidR="00AC466E" w:rsidRPr="00206ACB">
        <w:t xml:space="preserve"> </w:t>
      </w:r>
      <w:r w:rsidRPr="00206ACB">
        <w:t>chips</w:t>
      </w:r>
      <w:r w:rsidR="00AC466E" w:rsidRPr="00206ACB">
        <w:t xml:space="preserve"> </w:t>
      </w:r>
      <w:r w:rsidRPr="00206ACB">
        <w:t>would</w:t>
      </w:r>
      <w:r w:rsidR="00AC466E" w:rsidRPr="00206ACB">
        <w:t xml:space="preserve"> </w:t>
      </w:r>
      <w:r w:rsidRPr="00206ACB">
        <w:t>each</w:t>
      </w:r>
      <w:r w:rsidR="00AC466E" w:rsidRPr="00206ACB">
        <w:t xml:space="preserve"> </w:t>
      </w:r>
      <w:r w:rsidRPr="00206ACB">
        <w:t>calculate</w:t>
      </w:r>
      <w:r w:rsidR="00AC466E" w:rsidRPr="00206ACB">
        <w:t xml:space="preserve"> </w:t>
      </w:r>
      <w:r w:rsidRPr="00206ACB">
        <w:t>a</w:t>
      </w:r>
      <w:r w:rsidR="00AC466E" w:rsidRPr="00206ACB">
        <w:t xml:space="preserve"> </w:t>
      </w:r>
      <w:r w:rsidRPr="00206ACB">
        <w:t>value</w:t>
      </w:r>
      <w:r w:rsidR="00AC466E" w:rsidRPr="00206ACB">
        <w:t xml:space="preserve"> </w:t>
      </w:r>
      <w:r w:rsidRPr="00206ACB">
        <w:t>based</w:t>
      </w:r>
      <w:r w:rsidR="00AC466E" w:rsidRPr="00206ACB">
        <w:t xml:space="preserve"> </w:t>
      </w:r>
      <w:r w:rsidRPr="00206ACB">
        <w:t>on</w:t>
      </w:r>
      <w:r w:rsidR="00AC466E" w:rsidRPr="00206ACB">
        <w:t xml:space="preserve"> </w:t>
      </w:r>
      <w:r w:rsidRPr="00206ACB">
        <w:t>a</w:t>
      </w:r>
      <w:r w:rsidR="00AC466E" w:rsidRPr="00206ACB">
        <w:t xml:space="preserve"> </w:t>
      </w:r>
      <w:r w:rsidRPr="00206ACB">
        <w:t>specific</w:t>
      </w:r>
      <w:r w:rsidR="00AC466E" w:rsidRPr="00206ACB">
        <w:t xml:space="preserve"> </w:t>
      </w:r>
      <w:r w:rsidRPr="00206ACB">
        <w:t>algorithm,</w:t>
      </w:r>
      <w:r w:rsidR="00AC466E" w:rsidRPr="00206ACB">
        <w:t xml:space="preserve"> </w:t>
      </w:r>
      <w:r w:rsidRPr="00206ACB">
        <w:t>and</w:t>
      </w:r>
      <w:r w:rsidR="00AC466E" w:rsidRPr="00206ACB">
        <w:t xml:space="preserve"> </w:t>
      </w:r>
      <w:r w:rsidRPr="00206ACB">
        <w:t>the</w:t>
      </w:r>
      <w:r w:rsidR="00AC466E" w:rsidRPr="00206ACB">
        <w:t xml:space="preserve"> </w:t>
      </w:r>
      <w:r w:rsidRPr="00206ACB">
        <w:t>cartridge</w:t>
      </w:r>
      <w:r w:rsidR="00AC466E" w:rsidRPr="00206ACB">
        <w:t xml:space="preserve"> </w:t>
      </w:r>
      <w:r w:rsidRPr="00206ACB">
        <w:t>would</w:t>
      </w:r>
      <w:r w:rsidR="00AC466E" w:rsidRPr="00206ACB">
        <w:t xml:space="preserve"> </w:t>
      </w:r>
      <w:r w:rsidRPr="00206ACB">
        <w:t>send</w:t>
      </w:r>
      <w:r w:rsidR="00AC466E" w:rsidRPr="00206ACB">
        <w:t xml:space="preserve"> </w:t>
      </w:r>
      <w:r w:rsidRPr="00206ACB">
        <w:t>its</w:t>
      </w:r>
      <w:r w:rsidR="00AC466E" w:rsidRPr="00206ACB">
        <w:t xml:space="preserve"> </w:t>
      </w:r>
      <w:r w:rsidRPr="00206ACB">
        <w:t>answer</w:t>
      </w:r>
      <w:r w:rsidR="00AC466E" w:rsidRPr="00206ACB">
        <w:t xml:space="preserve"> </w:t>
      </w:r>
      <w:r w:rsidRPr="00206ACB">
        <w:t>to</w:t>
      </w:r>
      <w:r w:rsidR="00AC466E" w:rsidRPr="00206ACB">
        <w:t xml:space="preserve"> </w:t>
      </w:r>
      <w:r w:rsidRPr="00206ACB">
        <w:t>the</w:t>
      </w:r>
      <w:r w:rsidR="00AC466E" w:rsidRPr="00206ACB">
        <w:t xml:space="preserve"> </w:t>
      </w:r>
      <w:r w:rsidRPr="00206ACB">
        <w:t>console</w:t>
      </w:r>
      <w:r w:rsidR="00AC466E" w:rsidRPr="00206ACB">
        <w:t xml:space="preserve"> </w:t>
      </w:r>
      <w:r w:rsidRPr="00206ACB">
        <w:t>for</w:t>
      </w:r>
      <w:r w:rsidR="00AC466E" w:rsidRPr="00206ACB">
        <w:t xml:space="preserve"> </w:t>
      </w:r>
      <w:r w:rsidRPr="00206ACB">
        <w:t>comparison.</w:t>
      </w:r>
      <w:r w:rsidR="00AC466E" w:rsidRPr="00206ACB">
        <w:t xml:space="preserve"> </w:t>
      </w:r>
      <w:r w:rsidRPr="00206ACB">
        <w:t>If</w:t>
      </w:r>
      <w:r w:rsidR="00AC466E" w:rsidRPr="00206ACB">
        <w:t xml:space="preserve"> </w:t>
      </w:r>
      <w:r w:rsidRPr="00206ACB">
        <w:t>the</w:t>
      </w:r>
      <w:r w:rsidR="00AC466E" w:rsidRPr="00206ACB">
        <w:t xml:space="preserve"> </w:t>
      </w:r>
      <w:r w:rsidRPr="00206ACB">
        <w:t>results</w:t>
      </w:r>
      <w:r w:rsidR="00AC466E" w:rsidRPr="00206ACB">
        <w:t xml:space="preserve"> </w:t>
      </w:r>
      <w:r w:rsidRPr="00206ACB">
        <w:t>matched,</w:t>
      </w:r>
      <w:r w:rsidR="00AC466E" w:rsidRPr="00206ACB">
        <w:t xml:space="preserve"> </w:t>
      </w:r>
      <w:r w:rsidRPr="00206ACB">
        <w:t>the</w:t>
      </w:r>
      <w:r w:rsidR="00AC466E" w:rsidRPr="00206ACB">
        <w:t xml:space="preserve"> </w:t>
      </w:r>
      <w:r w:rsidRPr="00206ACB">
        <w:t>system</w:t>
      </w:r>
      <w:r w:rsidR="00AC466E" w:rsidRPr="00206ACB">
        <w:t xml:space="preserve"> </w:t>
      </w:r>
      <w:r w:rsidRPr="00206ACB">
        <w:t>would</w:t>
      </w:r>
      <w:r w:rsidR="00AC466E" w:rsidRPr="00206ACB">
        <w:t xml:space="preserve"> </w:t>
      </w:r>
      <w:r w:rsidRPr="00206ACB">
        <w:t>boot</w:t>
      </w:r>
      <w:r w:rsidR="00AC466E" w:rsidRPr="00206ACB">
        <w:t xml:space="preserve"> </w:t>
      </w:r>
      <w:r w:rsidRPr="00206ACB">
        <w:t>as</w:t>
      </w:r>
      <w:r w:rsidR="00AC466E" w:rsidRPr="00206ACB">
        <w:t xml:space="preserve"> </w:t>
      </w:r>
      <w:r w:rsidRPr="00206ACB">
        <w:t>normal.</w:t>
      </w:r>
      <w:r w:rsidR="00AC466E" w:rsidRPr="00206ACB">
        <w:t xml:space="preserve"> </w:t>
      </w:r>
      <w:r w:rsidRPr="00206ACB">
        <w:t>If</w:t>
      </w:r>
      <w:r w:rsidR="00AC466E" w:rsidRPr="00206ACB">
        <w:t xml:space="preserve"> </w:t>
      </w:r>
      <w:r w:rsidRPr="00206ACB">
        <w:t>they</w:t>
      </w:r>
      <w:r w:rsidR="00AC466E" w:rsidRPr="00206ACB">
        <w:t xml:space="preserve"> </w:t>
      </w:r>
      <w:r w:rsidRPr="00206ACB">
        <w:t>did</w:t>
      </w:r>
      <w:r w:rsidR="00AC466E" w:rsidRPr="00206ACB">
        <w:t xml:space="preserve"> </w:t>
      </w:r>
      <w:r w:rsidRPr="00206ACB">
        <w:t>not</w:t>
      </w:r>
      <w:r w:rsidR="00AC466E" w:rsidRPr="00206ACB">
        <w:t xml:space="preserve"> </w:t>
      </w:r>
      <w:r w:rsidRPr="00206ACB">
        <w:t>match,</w:t>
      </w:r>
      <w:r w:rsidR="00AC466E" w:rsidRPr="00206ACB">
        <w:t xml:space="preserve"> </w:t>
      </w:r>
      <w:r w:rsidRPr="00206ACB">
        <w:t>the</w:t>
      </w:r>
      <w:r w:rsidR="00AC466E" w:rsidRPr="00206ACB">
        <w:t xml:space="preserve"> </w:t>
      </w:r>
      <w:r w:rsidRPr="00206ACB">
        <w:t>CIC</w:t>
      </w:r>
      <w:r w:rsidR="00AC466E" w:rsidRPr="00206ACB">
        <w:t xml:space="preserve"> </w:t>
      </w:r>
      <w:r w:rsidRPr="00206ACB">
        <w:t>chip</w:t>
      </w:r>
      <w:r w:rsidR="00AC466E" w:rsidRPr="00206ACB">
        <w:t xml:space="preserve"> </w:t>
      </w:r>
      <w:r w:rsidRPr="00206ACB">
        <w:t>in</w:t>
      </w:r>
      <w:r w:rsidR="00AC466E" w:rsidRPr="00206ACB">
        <w:t xml:space="preserve"> </w:t>
      </w:r>
      <w:r w:rsidRPr="00206ACB">
        <w:t>the</w:t>
      </w:r>
      <w:r w:rsidR="00AC466E" w:rsidRPr="00206ACB">
        <w:t xml:space="preserve"> </w:t>
      </w:r>
      <w:r w:rsidRPr="00206ACB">
        <w:t>console</w:t>
      </w:r>
      <w:r w:rsidR="00AC466E" w:rsidRPr="00206ACB">
        <w:t xml:space="preserve"> </w:t>
      </w:r>
      <w:r w:rsidRPr="00206ACB">
        <w:t>would</w:t>
      </w:r>
      <w:r w:rsidR="00AC466E" w:rsidRPr="00206ACB">
        <w:t xml:space="preserve"> </w:t>
      </w:r>
      <w:r w:rsidRPr="00206ACB">
        <w:t>reset</w:t>
      </w:r>
      <w:r w:rsidR="00AC466E" w:rsidRPr="00206ACB">
        <w:t xml:space="preserve"> </w:t>
      </w:r>
      <w:r w:rsidRPr="00206ACB">
        <w:t>and</w:t>
      </w:r>
      <w:r w:rsidR="00AC466E" w:rsidRPr="00206ACB">
        <w:t xml:space="preserve"> </w:t>
      </w:r>
      <w:r w:rsidRPr="00206ACB">
        <w:t>try</w:t>
      </w:r>
      <w:r w:rsidR="00AC466E" w:rsidRPr="00206ACB">
        <w:t xml:space="preserve"> </w:t>
      </w:r>
      <w:r w:rsidRPr="00206ACB">
        <w:t>again.</w:t>
      </w:r>
      <w:r w:rsidR="00AC466E" w:rsidRPr="00206ACB">
        <w:t xml:space="preserve"> </w:t>
      </w:r>
      <w:r w:rsidR="005614AA" w:rsidRPr="00206ACB">
        <w:t>(</w:t>
      </w:r>
      <w:r w:rsidRPr="00206ACB">
        <w:rPr>
          <w:rStyle w:val="marginnote"/>
          <w:rFonts w:cstheme="minorHAnsi"/>
          <w:color w:val="111111"/>
          <w:szCs w:val="26"/>
        </w:rPr>
        <w:t>Incidentally,</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why</w:t>
      </w:r>
      <w:r w:rsidR="00AC466E" w:rsidRPr="00206ACB">
        <w:rPr>
          <w:rStyle w:val="marginnote"/>
          <w:rFonts w:cstheme="minorHAnsi"/>
          <w:color w:val="111111"/>
          <w:szCs w:val="26"/>
        </w:rPr>
        <w:t xml:space="preserve"> </w:t>
      </w:r>
      <w:r w:rsidRPr="00206ACB">
        <w:rPr>
          <w:rStyle w:val="marginnote"/>
          <w:rFonts w:cstheme="minorHAnsi"/>
          <w:color w:val="111111"/>
          <w:szCs w:val="26"/>
        </w:rPr>
        <w:t>you</w:t>
      </w:r>
      <w:r w:rsidR="00AC466E" w:rsidRPr="00206ACB">
        <w:rPr>
          <w:rStyle w:val="marginnote"/>
          <w:rFonts w:cstheme="minorHAnsi"/>
          <w:color w:val="111111"/>
          <w:szCs w:val="26"/>
        </w:rPr>
        <w:t xml:space="preserve"> </w:t>
      </w:r>
      <w:r w:rsidRPr="00206ACB">
        <w:rPr>
          <w:rStyle w:val="marginnote"/>
          <w:rFonts w:cstheme="minorHAnsi"/>
          <w:color w:val="111111"/>
          <w:szCs w:val="26"/>
        </w:rPr>
        <w:t>would</w:t>
      </w:r>
      <w:r w:rsidR="00AC466E" w:rsidRPr="00206ACB">
        <w:rPr>
          <w:rStyle w:val="marginnote"/>
          <w:rFonts w:cstheme="minorHAnsi"/>
          <w:color w:val="111111"/>
          <w:szCs w:val="26"/>
        </w:rPr>
        <w:t xml:space="preserve"> </w:t>
      </w:r>
      <w:r w:rsidRPr="00206ACB">
        <w:rPr>
          <w:rStyle w:val="marginnote"/>
          <w:rFonts w:cstheme="minorHAnsi"/>
          <w:color w:val="111111"/>
          <w:szCs w:val="26"/>
        </w:rPr>
        <w:t>often</w:t>
      </w:r>
      <w:r w:rsidR="00AC466E" w:rsidRPr="00206ACB">
        <w:rPr>
          <w:rStyle w:val="marginnote"/>
          <w:rFonts w:cstheme="minorHAnsi"/>
          <w:color w:val="111111"/>
          <w:szCs w:val="26"/>
        </w:rPr>
        <w:t xml:space="preserve"> </w:t>
      </w:r>
      <w:r w:rsidRPr="00206ACB">
        <w:rPr>
          <w:rStyle w:val="marginnote"/>
          <w:rFonts w:cstheme="minorHAnsi"/>
          <w:color w:val="111111"/>
          <w:szCs w:val="26"/>
        </w:rPr>
        <w:t>have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"blow</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cartridge"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get</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game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work.</w:t>
      </w:r>
      <w:r w:rsidR="00AC466E" w:rsidRPr="00206ACB">
        <w:rPr>
          <w:rStyle w:val="marginnote"/>
          <w:rFonts w:cstheme="minorHAnsi"/>
          <w:color w:val="111111"/>
          <w:szCs w:val="26"/>
        </w:rPr>
        <w:t xml:space="preserve"> </w:t>
      </w:r>
      <w:r w:rsidRPr="00206ACB">
        <w:rPr>
          <w:rStyle w:val="marginnote"/>
          <w:rFonts w:cstheme="minorHAnsi"/>
          <w:color w:val="111111"/>
          <w:szCs w:val="26"/>
        </w:rPr>
        <w:t>If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connectors</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cartridge</w:t>
      </w:r>
      <w:r w:rsidR="00AC466E" w:rsidRPr="00206ACB">
        <w:rPr>
          <w:rStyle w:val="marginnote"/>
          <w:rFonts w:cstheme="minorHAnsi"/>
          <w:color w:val="111111"/>
          <w:szCs w:val="26"/>
        </w:rPr>
        <w:t xml:space="preserve"> </w:t>
      </w:r>
      <w:r w:rsidRPr="00206ACB">
        <w:rPr>
          <w:rStyle w:val="marginnote"/>
          <w:rFonts w:cstheme="minorHAnsi"/>
          <w:color w:val="111111"/>
          <w:szCs w:val="26"/>
        </w:rPr>
        <w:t>did</w:t>
      </w:r>
      <w:r w:rsidR="00AC466E" w:rsidRPr="00206ACB">
        <w:rPr>
          <w:rStyle w:val="marginnote"/>
          <w:rFonts w:cstheme="minorHAnsi"/>
          <w:color w:val="111111"/>
          <w:szCs w:val="26"/>
        </w:rPr>
        <w:t xml:space="preserve"> </w:t>
      </w:r>
      <w:r w:rsidRPr="00206ACB">
        <w:rPr>
          <w:rStyle w:val="marginnote"/>
          <w:rFonts w:cstheme="minorHAnsi"/>
          <w:color w:val="111111"/>
          <w:szCs w:val="26"/>
        </w:rPr>
        <w:t>not</w:t>
      </w:r>
      <w:r w:rsidR="00AC466E" w:rsidRPr="00206ACB">
        <w:rPr>
          <w:rStyle w:val="marginnote"/>
          <w:rFonts w:cstheme="minorHAnsi"/>
          <w:color w:val="111111"/>
          <w:szCs w:val="26"/>
        </w:rPr>
        <w:t xml:space="preserve"> </w:t>
      </w:r>
      <w:r w:rsidRPr="00206ACB">
        <w:rPr>
          <w:rStyle w:val="marginnote"/>
          <w:rFonts w:cstheme="minorHAnsi"/>
          <w:color w:val="111111"/>
          <w:szCs w:val="26"/>
        </w:rPr>
        <w:t>make</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secure</w:t>
      </w:r>
      <w:r w:rsidR="00AC466E" w:rsidRPr="00206ACB">
        <w:rPr>
          <w:rStyle w:val="marginnote"/>
          <w:rFonts w:cstheme="minorHAnsi"/>
          <w:color w:val="111111"/>
          <w:szCs w:val="26"/>
        </w:rPr>
        <w:t xml:space="preserve"> </w:t>
      </w:r>
      <w:r w:rsidRPr="00206ACB">
        <w:rPr>
          <w:rStyle w:val="marginnote"/>
          <w:rFonts w:cstheme="minorHAnsi"/>
          <w:color w:val="111111"/>
          <w:szCs w:val="26"/>
        </w:rPr>
        <w:t>connection</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console,</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10NES</w:t>
      </w:r>
      <w:r w:rsidR="00AC466E" w:rsidRPr="00206ACB">
        <w:rPr>
          <w:rStyle w:val="marginnote"/>
          <w:rFonts w:cstheme="minorHAnsi"/>
          <w:color w:val="111111"/>
          <w:szCs w:val="26"/>
        </w:rPr>
        <w:t xml:space="preserve"> </w:t>
      </w:r>
      <w:r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Pr="00206ACB">
        <w:rPr>
          <w:rStyle w:val="marginnote"/>
          <w:rFonts w:cstheme="minorHAnsi"/>
          <w:color w:val="111111"/>
          <w:szCs w:val="26"/>
        </w:rPr>
        <w:t>would</w:t>
      </w:r>
      <w:r w:rsidR="00AC466E" w:rsidRPr="00206ACB">
        <w:rPr>
          <w:rStyle w:val="marginnote"/>
          <w:rFonts w:cstheme="minorHAnsi"/>
          <w:color w:val="111111"/>
          <w:szCs w:val="26"/>
        </w:rPr>
        <w:t xml:space="preserve"> </w:t>
      </w:r>
      <w:r w:rsidRPr="00206ACB">
        <w:rPr>
          <w:rStyle w:val="marginnote"/>
          <w:rFonts w:cstheme="minorHAnsi"/>
          <w:color w:val="111111"/>
          <w:szCs w:val="26"/>
        </w:rPr>
        <w:t>be</w:t>
      </w:r>
      <w:r w:rsidR="00AC466E" w:rsidRPr="00206ACB">
        <w:rPr>
          <w:rStyle w:val="marginnote"/>
          <w:rFonts w:cstheme="minorHAnsi"/>
          <w:color w:val="111111"/>
          <w:szCs w:val="26"/>
        </w:rPr>
        <w:t xml:space="preserve"> </w:t>
      </w:r>
      <w:r w:rsidRPr="00206ACB">
        <w:rPr>
          <w:rStyle w:val="marginnote"/>
          <w:rFonts w:cstheme="minorHAnsi"/>
          <w:color w:val="111111"/>
          <w:szCs w:val="26"/>
        </w:rPr>
        <w:t>unable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transmit</w:t>
      </w:r>
      <w:r w:rsidR="00AC466E" w:rsidRPr="00206ACB">
        <w:rPr>
          <w:rStyle w:val="marginnote"/>
          <w:rFonts w:cstheme="minorHAnsi"/>
          <w:color w:val="111111"/>
          <w:szCs w:val="26"/>
        </w:rPr>
        <w:t xml:space="preserve"> </w:t>
      </w:r>
      <w:r w:rsidRPr="00206ACB">
        <w:rPr>
          <w:rStyle w:val="marginnote"/>
          <w:rFonts w:cstheme="minorHAnsi"/>
          <w:color w:val="111111"/>
          <w:szCs w:val="26"/>
        </w:rPr>
        <w:t>its</w:t>
      </w:r>
      <w:r w:rsidR="00AC466E" w:rsidRPr="00206ACB">
        <w:rPr>
          <w:rStyle w:val="marginnote"/>
          <w:rFonts w:cstheme="minorHAnsi"/>
          <w:color w:val="111111"/>
          <w:szCs w:val="26"/>
        </w:rPr>
        <w:t xml:space="preserve"> </w:t>
      </w:r>
      <w:r w:rsidRPr="00206ACB">
        <w:rPr>
          <w:rStyle w:val="marginnote"/>
          <w:rFonts w:cstheme="minorHAnsi"/>
          <w:color w:val="111111"/>
          <w:szCs w:val="26"/>
        </w:rPr>
        <w:t>code,</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would</w:t>
      </w:r>
      <w:r w:rsidR="00AC466E" w:rsidRPr="00206ACB">
        <w:rPr>
          <w:rStyle w:val="marginnote"/>
          <w:rFonts w:cstheme="minorHAnsi"/>
          <w:color w:val="111111"/>
          <w:szCs w:val="26"/>
        </w:rPr>
        <w:t xml:space="preserve"> </w:t>
      </w:r>
      <w:r w:rsidRPr="00206ACB">
        <w:rPr>
          <w:rStyle w:val="marginnote"/>
          <w:rFonts w:cstheme="minorHAnsi"/>
          <w:color w:val="111111"/>
          <w:szCs w:val="26"/>
        </w:rPr>
        <w:t>go</w:t>
      </w:r>
      <w:r w:rsidR="00AC466E" w:rsidRPr="00206ACB">
        <w:rPr>
          <w:rStyle w:val="marginnote"/>
          <w:rFonts w:cstheme="minorHAnsi"/>
          <w:color w:val="111111"/>
          <w:szCs w:val="26"/>
        </w:rPr>
        <w:t xml:space="preserve"> </w:t>
      </w:r>
      <w:r w:rsidRPr="00206ACB">
        <w:rPr>
          <w:rStyle w:val="marginnote"/>
          <w:rFonts w:cstheme="minorHAnsi"/>
          <w:color w:val="111111"/>
          <w:szCs w:val="26"/>
        </w:rPr>
        <w:t>into</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reset</w:t>
      </w:r>
      <w:r w:rsidR="00AC466E" w:rsidRPr="00206ACB">
        <w:rPr>
          <w:rStyle w:val="marginnote"/>
          <w:rFonts w:cstheme="minorHAnsi"/>
          <w:color w:val="111111"/>
          <w:szCs w:val="26"/>
        </w:rPr>
        <w:t xml:space="preserve"> </w:t>
      </w:r>
      <w:r w:rsidRPr="00206ACB">
        <w:rPr>
          <w:rStyle w:val="marginnote"/>
          <w:rFonts w:cstheme="minorHAnsi"/>
          <w:color w:val="111111"/>
          <w:szCs w:val="26"/>
        </w:rPr>
        <w:t>loop.</w:t>
      </w:r>
      <w:r w:rsidR="00AC466E" w:rsidRPr="00206ACB">
        <w:rPr>
          <w:rStyle w:val="marginnote"/>
          <w:rFonts w:cstheme="minorHAnsi"/>
          <w:color w:val="111111"/>
          <w:szCs w:val="26"/>
        </w:rPr>
        <w:t xml:space="preserve"> </w:t>
      </w:r>
      <w:r w:rsidRPr="00206ACB">
        <w:rPr>
          <w:rStyle w:val="marginnote"/>
          <w:rFonts w:cstheme="minorHAnsi"/>
          <w:color w:val="111111"/>
          <w:szCs w:val="26"/>
        </w:rPr>
        <w:t>Blowing</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cartridge</w:t>
      </w:r>
      <w:r w:rsidR="00AC466E" w:rsidRPr="00206ACB">
        <w:rPr>
          <w:rStyle w:val="marginnote"/>
          <w:rFonts w:cstheme="minorHAnsi"/>
          <w:color w:val="111111"/>
          <w:szCs w:val="26"/>
        </w:rPr>
        <w:t xml:space="preserve"> </w:t>
      </w:r>
      <w:r w:rsidRPr="00206ACB">
        <w:rPr>
          <w:rStyle w:val="marginnote"/>
          <w:rFonts w:cstheme="minorHAnsi"/>
          <w:color w:val="111111"/>
          <w:szCs w:val="26"/>
        </w:rPr>
        <w:t>actually</w:t>
      </w:r>
      <w:r w:rsidR="00AC466E" w:rsidRPr="00206ACB">
        <w:rPr>
          <w:rStyle w:val="marginnote"/>
          <w:rFonts w:cstheme="minorHAnsi"/>
          <w:color w:val="111111"/>
          <w:szCs w:val="26"/>
        </w:rPr>
        <w:t xml:space="preserve"> </w:t>
      </w:r>
      <w:r w:rsidRPr="00206ACB">
        <w:rPr>
          <w:rStyle w:val="marginnote"/>
          <w:rFonts w:cstheme="minorHAnsi"/>
          <w:color w:val="111111"/>
          <w:szCs w:val="26"/>
        </w:rPr>
        <w:t>did</w:t>
      </w:r>
      <w:r w:rsidR="00AC466E" w:rsidRPr="00206ACB">
        <w:rPr>
          <w:rStyle w:val="marginnote"/>
          <w:rFonts w:cstheme="minorHAnsi"/>
          <w:color w:val="111111"/>
          <w:szCs w:val="26"/>
        </w:rPr>
        <w:t xml:space="preserve"> </w:t>
      </w:r>
      <w:r w:rsidRPr="00206ACB">
        <w:rPr>
          <w:rStyle w:val="marginnote"/>
          <w:rFonts w:cstheme="minorHAnsi"/>
          <w:color w:val="111111"/>
          <w:szCs w:val="26"/>
        </w:rPr>
        <w:t>nothing;</w:t>
      </w:r>
      <w:r w:rsidR="00AC466E" w:rsidRPr="00206ACB">
        <w:rPr>
          <w:rStyle w:val="marginnote"/>
          <w:rFonts w:cstheme="minorHAnsi"/>
          <w:color w:val="111111"/>
          <w:szCs w:val="26"/>
        </w:rPr>
        <w:t xml:space="preserve"> </w:t>
      </w:r>
      <w:r w:rsidRPr="00206ACB">
        <w:rPr>
          <w:rStyle w:val="marginnote"/>
          <w:rFonts w:cstheme="minorHAnsi"/>
          <w:color w:val="111111"/>
          <w:szCs w:val="26"/>
        </w:rPr>
        <w:t>what</w:t>
      </w:r>
      <w:r w:rsidR="00AC466E" w:rsidRPr="00206ACB">
        <w:rPr>
          <w:rStyle w:val="marginnote"/>
          <w:rFonts w:cstheme="minorHAnsi"/>
          <w:color w:val="111111"/>
          <w:szCs w:val="26"/>
        </w:rPr>
        <w:t xml:space="preserve"> </w:t>
      </w:r>
      <w:r w:rsidRPr="00206ACB">
        <w:rPr>
          <w:rStyle w:val="marginnote"/>
          <w:rFonts w:cstheme="minorHAnsi"/>
          <w:color w:val="111111"/>
          <w:szCs w:val="26"/>
        </w:rPr>
        <w:t>fixed</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problem</w:t>
      </w:r>
      <w:r w:rsidR="00AC466E" w:rsidRPr="00206ACB">
        <w:rPr>
          <w:rStyle w:val="marginnote"/>
          <w:rFonts w:cstheme="minorHAnsi"/>
          <w:color w:val="111111"/>
          <w:szCs w:val="26"/>
        </w:rPr>
        <w:t xml:space="preserve"> </w:t>
      </w:r>
      <w:r w:rsidRPr="00206ACB">
        <w:rPr>
          <w:rStyle w:val="marginnote"/>
          <w:rFonts w:cstheme="minorHAnsi"/>
          <w:color w:val="111111"/>
          <w:szCs w:val="26"/>
        </w:rPr>
        <w:t>was</w:t>
      </w:r>
      <w:r w:rsidR="00AC466E" w:rsidRPr="00206ACB">
        <w:rPr>
          <w:rStyle w:val="marginnote"/>
          <w:rFonts w:cstheme="minorHAnsi"/>
          <w:color w:val="111111"/>
          <w:szCs w:val="26"/>
        </w:rPr>
        <w:t xml:space="preserve"> </w:t>
      </w:r>
      <w:r w:rsidRPr="00206ACB">
        <w:rPr>
          <w:rStyle w:val="marginnote"/>
          <w:rFonts w:cstheme="minorHAnsi"/>
          <w:color w:val="111111"/>
          <w:szCs w:val="26"/>
        </w:rPr>
        <w:t>removing</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re-inserting</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cartridge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re-seat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connectors</w:t>
      </w:r>
      <w:r w:rsidR="005614AA"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t>The</w:t>
      </w:r>
      <w:r w:rsidR="00AC466E" w:rsidRPr="00206ACB">
        <w:t xml:space="preserve"> </w:t>
      </w:r>
      <w:r w:rsidRPr="00206ACB">
        <w:t>design</w:t>
      </w:r>
      <w:r w:rsidR="00AC466E" w:rsidRPr="00206ACB">
        <w:t xml:space="preserve"> </w:t>
      </w:r>
      <w:r w:rsidRPr="00206ACB">
        <w:t>of</w:t>
      </w:r>
      <w:r w:rsidR="00AC466E" w:rsidRPr="00206ACB">
        <w:t xml:space="preserve"> </w:t>
      </w:r>
      <w:r w:rsidRPr="00206ACB">
        <w:t>the</w:t>
      </w:r>
      <w:r w:rsidR="00AC466E" w:rsidRPr="00206ACB">
        <w:t xml:space="preserve"> </w:t>
      </w:r>
      <w:r w:rsidRPr="00206ACB">
        <w:t>10NES</w:t>
      </w:r>
      <w:r w:rsidR="00AC466E" w:rsidRPr="00206ACB">
        <w:t xml:space="preserve"> </w:t>
      </w:r>
      <w:r w:rsidRPr="00206ACB">
        <w:t>chip</w:t>
      </w:r>
      <w:r w:rsidR="00AC466E" w:rsidRPr="00206ACB">
        <w:t xml:space="preserve"> </w:t>
      </w:r>
      <w:r w:rsidRPr="00206ACB">
        <w:t>as</w:t>
      </w:r>
      <w:r w:rsidR="00AC466E" w:rsidRPr="00206ACB">
        <w:t xml:space="preserve"> </w:t>
      </w:r>
      <w:r w:rsidRPr="00206ACB">
        <w:t>well</w:t>
      </w:r>
      <w:r w:rsidR="00AC466E" w:rsidRPr="00206ACB">
        <w:t xml:space="preserve"> </w:t>
      </w:r>
      <w:r w:rsidRPr="00206ACB">
        <w:t>as</w:t>
      </w:r>
      <w:r w:rsidR="00AC466E" w:rsidRPr="00206ACB">
        <w:t xml:space="preserve"> </w:t>
      </w:r>
      <w:r w:rsidRPr="00206ACB">
        <w:t>the</w:t>
      </w:r>
      <w:r w:rsidR="00AC466E" w:rsidRPr="00206ACB">
        <w:t xml:space="preserve"> </w:t>
      </w:r>
      <w:r w:rsidRPr="00206ACB">
        <w:t>specific</w:t>
      </w:r>
      <w:r w:rsidR="00AC466E" w:rsidRPr="00206ACB">
        <w:t xml:space="preserve"> </w:t>
      </w:r>
      <w:r w:rsidRPr="00206ACB">
        <w:t>algorithm</w:t>
      </w:r>
      <w:r w:rsidR="00AC466E" w:rsidRPr="00206ACB">
        <w:t xml:space="preserve"> </w:t>
      </w:r>
      <w:r w:rsidRPr="00206ACB">
        <w:t>running</w:t>
      </w:r>
      <w:r w:rsidR="00AC466E" w:rsidRPr="00206ACB">
        <w:t xml:space="preserve"> </w:t>
      </w:r>
      <w:r w:rsidRPr="00206ACB">
        <w:t>on</w:t>
      </w:r>
      <w:r w:rsidR="00AC466E" w:rsidRPr="00206ACB">
        <w:t xml:space="preserve"> </w:t>
      </w:r>
      <w:r w:rsidRPr="00206ACB">
        <w:t>it</w:t>
      </w:r>
      <w:r w:rsidR="00AC466E" w:rsidRPr="00206ACB">
        <w:t xml:space="preserve"> </w:t>
      </w:r>
      <w:r w:rsidRPr="00206ACB">
        <w:t>were</w:t>
      </w:r>
      <w:r w:rsidR="00AC466E" w:rsidRPr="00206ACB">
        <w:t xml:space="preserve"> </w:t>
      </w:r>
      <w:r w:rsidRPr="00206ACB">
        <w:t>patented</w:t>
      </w:r>
      <w:r w:rsidR="00AC466E" w:rsidRPr="00206ACB">
        <w:t xml:space="preserve"> </w:t>
      </w:r>
      <w:r w:rsidRPr="00206ACB">
        <w:t>by</w:t>
      </w:r>
      <w:r w:rsidR="00AC466E" w:rsidRPr="00206ACB">
        <w:t xml:space="preserve"> </w:t>
      </w:r>
      <w:r w:rsidRPr="00206ACB">
        <w:t>Nintendo,</w:t>
      </w:r>
      <w:r w:rsidR="00AC466E" w:rsidRPr="00206ACB">
        <w:t xml:space="preserve"> </w:t>
      </w:r>
      <w:r w:rsidRPr="00206ACB">
        <w:t>meaning</w:t>
      </w:r>
      <w:r w:rsidR="00AC466E" w:rsidRPr="00206ACB">
        <w:t xml:space="preserve"> </w:t>
      </w:r>
      <w:r w:rsidRPr="00206ACB">
        <w:t>that</w:t>
      </w:r>
      <w:r w:rsidR="00AC466E" w:rsidRPr="00206ACB">
        <w:t xml:space="preserve"> </w:t>
      </w:r>
      <w:r w:rsidRPr="00206ACB">
        <w:t>only</w:t>
      </w:r>
      <w:r w:rsidR="00AC466E" w:rsidRPr="00206ACB">
        <w:t xml:space="preserve"> </w:t>
      </w:r>
      <w:r w:rsidRPr="00206ACB">
        <w:t>Nintendo</w:t>
      </w:r>
      <w:r w:rsidR="00AC466E" w:rsidRPr="00206ACB">
        <w:t xml:space="preserve"> </w:t>
      </w:r>
      <w:r w:rsidRPr="00206ACB">
        <w:t>could</w:t>
      </w:r>
      <w:r w:rsidR="00AC466E" w:rsidRPr="00206ACB">
        <w:t xml:space="preserve"> </w:t>
      </w:r>
      <w:r w:rsidRPr="00206ACB">
        <w:t>legally</w:t>
      </w:r>
      <w:r w:rsidR="00AC466E" w:rsidRPr="00206ACB">
        <w:t xml:space="preserve"> </w:t>
      </w:r>
      <w:r w:rsidRPr="00206ACB">
        <w:t>manufacture</w:t>
      </w:r>
      <w:r w:rsidR="00AC466E" w:rsidRPr="00206ACB">
        <w:t xml:space="preserve"> </w:t>
      </w:r>
      <w:r w:rsidRPr="00206ACB">
        <w:t>10NES</w:t>
      </w:r>
      <w:r w:rsidR="00AC466E" w:rsidRPr="00206ACB">
        <w:t xml:space="preserve"> </w:t>
      </w:r>
      <w:r w:rsidRPr="00206ACB">
        <w:t>chips.</w:t>
      </w:r>
      <w:r w:rsidR="00AC466E" w:rsidRPr="00206ACB">
        <w:t xml:space="preserve"> </w:t>
      </w:r>
      <w:r w:rsidRPr="00206ACB">
        <w:t>As</w:t>
      </w:r>
      <w:r w:rsidR="00AC466E" w:rsidRPr="00206ACB">
        <w:t xml:space="preserve"> </w:t>
      </w:r>
      <w:r w:rsidRPr="00206ACB">
        <w:t>a</w:t>
      </w:r>
      <w:r w:rsidR="00AC466E" w:rsidRPr="00206ACB">
        <w:t xml:space="preserve"> </w:t>
      </w:r>
      <w:r w:rsidRPr="00206ACB">
        <w:t>result,</w:t>
      </w:r>
      <w:r w:rsidR="00AC466E" w:rsidRPr="00206ACB">
        <w:t xml:space="preserve"> </w:t>
      </w:r>
      <w:r w:rsidRPr="00206ACB">
        <w:t>only</w:t>
      </w:r>
      <w:r w:rsidR="00AC466E" w:rsidRPr="00206ACB">
        <w:t xml:space="preserve"> </w:t>
      </w:r>
      <w:r w:rsidRPr="00206ACB">
        <w:t>Nintendo</w:t>
      </w:r>
      <w:r w:rsidR="00AC466E" w:rsidRPr="00206ACB">
        <w:t xml:space="preserve"> </w:t>
      </w:r>
      <w:r w:rsidRPr="00206ACB">
        <w:t>could</w:t>
      </w:r>
      <w:r w:rsidR="00AC466E" w:rsidRPr="00206ACB">
        <w:t xml:space="preserve"> </w:t>
      </w:r>
      <w:r w:rsidRPr="00206ACB">
        <w:t>manufacture</w:t>
      </w:r>
      <w:r w:rsidR="00AC466E" w:rsidRPr="00206ACB">
        <w:t xml:space="preserve"> </w:t>
      </w:r>
      <w:r w:rsidRPr="00206ACB">
        <w:t>cartridges</w:t>
      </w:r>
      <w:r w:rsidR="00AC466E" w:rsidRPr="00206ACB">
        <w:t xml:space="preserve"> </w:t>
      </w:r>
      <w:r w:rsidRPr="00206ACB">
        <w:t>that</w:t>
      </w:r>
      <w:r w:rsidR="00AC466E" w:rsidRPr="00206ACB">
        <w:t xml:space="preserve"> </w:t>
      </w:r>
      <w:r w:rsidRPr="00206ACB">
        <w:t>would</w:t>
      </w:r>
      <w:r w:rsidR="00AC466E" w:rsidRPr="00206ACB">
        <w:t xml:space="preserve"> </w:t>
      </w:r>
      <w:r w:rsidRPr="00206ACB">
        <w:t>work</w:t>
      </w:r>
      <w:r w:rsidR="00AC466E" w:rsidRPr="00206ACB">
        <w:t xml:space="preserve"> </w:t>
      </w:r>
      <w:r w:rsidRPr="00206ACB">
        <w:t>with</w:t>
      </w:r>
      <w:r w:rsidR="00AC466E" w:rsidRPr="00206ACB">
        <w:t xml:space="preserve"> </w:t>
      </w:r>
      <w:r w:rsidRPr="00206ACB">
        <w:t>the</w:t>
      </w:r>
      <w:r w:rsidR="00AC466E" w:rsidRPr="00206ACB">
        <w:t xml:space="preserve"> </w:t>
      </w:r>
      <w:r w:rsidRPr="00206ACB">
        <w:t>NES</w:t>
      </w:r>
      <w:r w:rsidR="00AC466E" w:rsidRPr="00206ACB">
        <w:t xml:space="preserve"> </w:t>
      </w:r>
      <w:r w:rsidRPr="00206ACB">
        <w:t>—</w:t>
      </w:r>
      <w:r w:rsidR="00AC466E" w:rsidRPr="00206ACB">
        <w:t xml:space="preserve"> </w:t>
      </w:r>
      <w:r w:rsidRPr="00206ACB">
        <w:t>unlicensed</w:t>
      </w:r>
      <w:r w:rsidR="00AC466E" w:rsidRPr="00206ACB">
        <w:t xml:space="preserve"> </w:t>
      </w:r>
      <w:r w:rsidRPr="00206ACB">
        <w:t>cartridges</w:t>
      </w:r>
      <w:r w:rsidR="00AC466E" w:rsidRPr="00206ACB">
        <w:t xml:space="preserve"> </w:t>
      </w:r>
      <w:r w:rsidRPr="00206ACB">
        <w:t>would</w:t>
      </w:r>
      <w:r w:rsidR="00AC466E" w:rsidRPr="00206ACB">
        <w:t xml:space="preserve"> </w:t>
      </w:r>
      <w:r w:rsidRPr="00206ACB">
        <w:t>not</w:t>
      </w:r>
      <w:r w:rsidR="00AC466E" w:rsidRPr="00206ACB">
        <w:t xml:space="preserve"> </w:t>
      </w:r>
      <w:r w:rsidRPr="00206ACB">
        <w:t>have</w:t>
      </w:r>
      <w:r w:rsidR="00AC466E" w:rsidRPr="00206ACB">
        <w:t xml:space="preserve"> </w:t>
      </w:r>
      <w:r w:rsidRPr="00206ACB">
        <w:t>the</w:t>
      </w:r>
      <w:r w:rsidR="00AC466E" w:rsidRPr="00206ACB">
        <w:t xml:space="preserve"> </w:t>
      </w:r>
      <w:r w:rsidRPr="00206ACB">
        <w:t>chip,</w:t>
      </w:r>
      <w:r w:rsidR="00AC466E" w:rsidRPr="00206ACB">
        <w:t xml:space="preserve"> </w:t>
      </w:r>
      <w:r w:rsidRPr="00206ACB">
        <w:t>and</w:t>
      </w:r>
      <w:r w:rsidR="00AC466E" w:rsidRPr="00206ACB">
        <w:t xml:space="preserve"> </w:t>
      </w:r>
      <w:r w:rsidRPr="00206ACB">
        <w:t>the</w:t>
      </w:r>
      <w:r w:rsidR="00AC466E" w:rsidRPr="00206ACB">
        <w:t xml:space="preserve"> </w:t>
      </w:r>
      <w:r w:rsidRPr="00206ACB">
        <w:t>NES</w:t>
      </w:r>
      <w:r w:rsidR="00AC466E" w:rsidRPr="00206ACB">
        <w:t xml:space="preserve"> </w:t>
      </w:r>
      <w:r w:rsidRPr="00206ACB">
        <w:t>console</w:t>
      </w:r>
      <w:r w:rsidR="00AC466E" w:rsidRPr="00206ACB">
        <w:t xml:space="preserve"> </w:t>
      </w:r>
      <w:r w:rsidRPr="00206ACB">
        <w:t>would</w:t>
      </w:r>
      <w:r w:rsidR="00AC466E" w:rsidRPr="00206ACB">
        <w:t xml:space="preserve"> </w:t>
      </w:r>
      <w:r w:rsidRPr="00206ACB">
        <w:t>refuse</w:t>
      </w:r>
      <w:r w:rsidR="00AC466E" w:rsidRPr="00206ACB">
        <w:t xml:space="preserve"> </w:t>
      </w:r>
      <w:r w:rsidRPr="00206ACB">
        <w:t>to</w:t>
      </w:r>
      <w:r w:rsidR="00AC466E" w:rsidRPr="00206ACB">
        <w:t xml:space="preserve"> </w:t>
      </w:r>
      <w:r w:rsidRPr="00206ACB">
        <w:t>boot</w:t>
      </w:r>
      <w:r w:rsidR="00AC466E" w:rsidRPr="00206ACB">
        <w:t xml:space="preserve"> </w:t>
      </w:r>
      <w:r w:rsidRPr="00206ACB">
        <w:t>them.</w:t>
      </w:r>
      <w:r w:rsidR="00AC466E" w:rsidRPr="00206ACB">
        <w:t xml:space="preserve"> </w:t>
      </w:r>
      <w:r w:rsidRPr="00206ACB">
        <w:t>Nintendo</w:t>
      </w:r>
      <w:r w:rsidR="00AC466E" w:rsidRPr="00206ACB">
        <w:t xml:space="preserve"> </w:t>
      </w:r>
      <w:r w:rsidRPr="00206ACB">
        <w:t>would</w:t>
      </w:r>
      <w:r w:rsidR="00AC466E" w:rsidRPr="00206ACB">
        <w:t xml:space="preserve"> </w:t>
      </w:r>
      <w:r w:rsidRPr="00206ACB">
        <w:t>have</w:t>
      </w:r>
      <w:r w:rsidR="00AC466E" w:rsidRPr="00206ACB">
        <w:t xml:space="preserve"> </w:t>
      </w:r>
      <w:r w:rsidRPr="00206ACB">
        <w:t>final</w:t>
      </w:r>
      <w:r w:rsidR="00AC466E" w:rsidRPr="00206ACB">
        <w:t xml:space="preserve"> </w:t>
      </w:r>
      <w:r w:rsidRPr="00206ACB">
        <w:t>say</w:t>
      </w:r>
      <w:r w:rsidR="00AC466E" w:rsidRPr="00206ACB">
        <w:t xml:space="preserve"> </w:t>
      </w:r>
      <w:r w:rsidRPr="00206ACB">
        <w:t>on</w:t>
      </w:r>
      <w:r w:rsidR="00AC466E" w:rsidRPr="00206ACB">
        <w:t xml:space="preserve"> </w:t>
      </w:r>
      <w:r w:rsidRPr="00206ACB">
        <w:t>what</w:t>
      </w:r>
      <w:r w:rsidR="00AC466E" w:rsidRPr="00206ACB">
        <w:t xml:space="preserve"> </w:t>
      </w:r>
      <w:r w:rsidRPr="00206ACB">
        <w:t>games</w:t>
      </w:r>
      <w:r w:rsidR="00AC466E" w:rsidRPr="00206ACB">
        <w:t xml:space="preserve"> </w:t>
      </w:r>
      <w:r w:rsidRPr="00206ACB">
        <w:t>were</w:t>
      </w:r>
      <w:r w:rsidR="00AC466E" w:rsidRPr="00206ACB">
        <w:t xml:space="preserve"> </w:t>
      </w:r>
      <w:r w:rsidRPr="00206ACB">
        <w:t>released</w:t>
      </w:r>
      <w:r w:rsidR="00AC466E" w:rsidRPr="00206ACB">
        <w:t xml:space="preserve"> </w:t>
      </w:r>
      <w:r w:rsidRPr="00206ACB">
        <w:t>for</w:t>
      </w:r>
      <w:r w:rsidR="00AC466E" w:rsidRPr="00206ACB">
        <w:t xml:space="preserve"> </w:t>
      </w:r>
      <w:r w:rsidRPr="00206ACB">
        <w:t>its</w:t>
      </w:r>
      <w:r w:rsidR="00AC466E" w:rsidRPr="00206ACB">
        <w:t xml:space="preserve"> </w:t>
      </w:r>
      <w:r w:rsidRPr="00206ACB">
        <w:t>platform.</w:t>
      </w:r>
    </w:p>
    <w:p w14:paraId="62273CB4" w14:textId="1650C033" w:rsidR="00CD6415" w:rsidRPr="00206ACB" w:rsidRDefault="00CD6415">
      <w:pPr>
        <w:widowControl/>
        <w:autoSpaceDE/>
        <w:autoSpaceDN/>
        <w:jc w:val="left"/>
        <w:rPr>
          <w:rFonts w:cstheme="minorHAnsi"/>
          <w:szCs w:val="26"/>
        </w:rPr>
      </w:pPr>
      <w:r w:rsidRPr="00206ACB">
        <w:rPr>
          <w:rFonts w:cstheme="minorHAnsi"/>
          <w:szCs w:val="26"/>
        </w:rPr>
        <w:br w:type="page"/>
      </w:r>
    </w:p>
    <w:p w14:paraId="33F66ECE" w14:textId="15E19A9E" w:rsidR="00EE00F8" w:rsidRPr="00691547" w:rsidRDefault="004045C4" w:rsidP="00691547">
      <w:pPr>
        <w:pStyle w:val="Heading2"/>
        <w:numPr>
          <w:ilvl w:val="0"/>
          <w:numId w:val="59"/>
        </w:numPr>
        <w:rPr>
          <w:rFonts w:cstheme="minorHAnsi"/>
        </w:rPr>
      </w:pPr>
      <w:bookmarkStart w:id="13" w:name="_Toc168434188"/>
      <w:bookmarkStart w:id="14" w:name="_Toc168542699"/>
      <w:r w:rsidRPr="00206ACB">
        <w:rPr>
          <w:rFonts w:cstheme="minorHAnsi"/>
        </w:rPr>
        <w:lastRenderedPageBreak/>
        <w:t>Fundamental</w:t>
      </w:r>
      <w:r w:rsidR="00AC466E" w:rsidRPr="00206ACB">
        <w:rPr>
          <w:rFonts w:cstheme="minorHAnsi"/>
        </w:rPr>
        <w:t xml:space="preserve"> </w:t>
      </w:r>
      <w:r w:rsidRPr="00206ACB">
        <w:rPr>
          <w:rFonts w:cstheme="minorHAnsi"/>
        </w:rPr>
        <w:t>Concepts</w:t>
      </w:r>
      <w:bookmarkEnd w:id="13"/>
      <w:bookmarkEnd w:id="14"/>
    </w:p>
    <w:p w14:paraId="4216F688" w14:textId="05FCA277" w:rsidR="00EE00F8" w:rsidRPr="00206ACB" w:rsidRDefault="00C00AFB" w:rsidP="00C20C4D">
      <w:r w:rsidRPr="00206ACB">
        <w:t>What</w:t>
      </w:r>
      <w:r w:rsidR="00AC466E" w:rsidRPr="00206ACB">
        <w:t xml:space="preserve"> </w:t>
      </w:r>
      <w:r w:rsidRPr="00206ACB">
        <w:t>is</w:t>
      </w:r>
      <w:r w:rsidR="00AC466E" w:rsidRPr="00206ACB">
        <w:t xml:space="preserve"> </w:t>
      </w:r>
      <w:r w:rsidRPr="00206ACB">
        <w:t>a</w:t>
      </w:r>
      <w:r w:rsidR="00AC466E" w:rsidRPr="00206ACB">
        <w:t xml:space="preserve"> </w:t>
      </w:r>
      <w:r w:rsidRPr="00206ACB">
        <w:t>computer?</w:t>
      </w:r>
    </w:p>
    <w:p w14:paraId="26419DF1" w14:textId="7AE81A74" w:rsidR="00C00AFB" w:rsidRPr="00206ACB" w:rsidRDefault="00C00AFB" w:rsidP="007335AE">
      <w:r w:rsidRPr="00206ACB">
        <w:t>This</w:t>
      </w:r>
      <w:r w:rsidR="00AC466E" w:rsidRPr="00206ACB">
        <w:t xml:space="preserve"> </w:t>
      </w:r>
      <w:r w:rsidRPr="00206ACB">
        <w:t>sounds</w:t>
      </w:r>
      <w:r w:rsidR="00AC466E" w:rsidRPr="00206ACB">
        <w:t xml:space="preserve"> </w:t>
      </w:r>
      <w:r w:rsidRPr="00206ACB">
        <w:t>like</w:t>
      </w:r>
      <w:r w:rsidR="00AC466E" w:rsidRPr="00206ACB">
        <w:t xml:space="preserve"> </w:t>
      </w:r>
      <w:r w:rsidRPr="00206ACB">
        <w:t>a</w:t>
      </w:r>
      <w:r w:rsidR="00AC466E" w:rsidRPr="00206ACB">
        <w:t xml:space="preserve"> </w:t>
      </w:r>
      <w:r w:rsidRPr="00206ACB">
        <w:t>simple</w:t>
      </w:r>
      <w:r w:rsidR="00AC466E" w:rsidRPr="00206ACB">
        <w:t xml:space="preserve"> </w:t>
      </w:r>
      <w:r w:rsidRPr="00206ACB">
        <w:t>question,</w:t>
      </w:r>
      <w:r w:rsidR="00AC466E" w:rsidRPr="00206ACB">
        <w:t xml:space="preserve"> </w:t>
      </w:r>
      <w:r w:rsidRPr="00206ACB">
        <w:t>but</w:t>
      </w:r>
      <w:r w:rsidR="00AC466E" w:rsidRPr="00206ACB">
        <w:t xml:space="preserve"> </w:t>
      </w:r>
      <w:r w:rsidRPr="00206ACB">
        <w:t>it</w:t>
      </w:r>
      <w:r w:rsidR="00AC466E" w:rsidRPr="00206ACB">
        <w:t xml:space="preserve"> </w:t>
      </w:r>
      <w:r w:rsidRPr="00206ACB">
        <w:t>cuts</w:t>
      </w:r>
      <w:r w:rsidR="00AC466E" w:rsidRPr="00206ACB">
        <w:t xml:space="preserve"> </w:t>
      </w:r>
      <w:r w:rsidRPr="00206ACB">
        <w:t>to</w:t>
      </w:r>
      <w:r w:rsidR="00AC466E" w:rsidRPr="00206ACB">
        <w:t xml:space="preserve"> </w:t>
      </w:r>
      <w:r w:rsidRPr="00206ACB">
        <w:t>the</w:t>
      </w:r>
      <w:r w:rsidR="00AC466E" w:rsidRPr="00206ACB">
        <w:t xml:space="preserve"> </w:t>
      </w:r>
      <w:r w:rsidRPr="00206ACB">
        <w:t>heart</w:t>
      </w:r>
      <w:r w:rsidR="00AC466E" w:rsidRPr="00206ACB">
        <w:t xml:space="preserve"> </w:t>
      </w:r>
      <w:r w:rsidRPr="00206ACB">
        <w:t>of</w:t>
      </w:r>
      <w:r w:rsidR="00AC466E" w:rsidRPr="00206ACB">
        <w:t xml:space="preserve"> </w:t>
      </w:r>
      <w:r w:rsidRPr="00206ACB">
        <w:t>what</w:t>
      </w:r>
      <w:r w:rsidR="00AC466E" w:rsidRPr="00206ACB">
        <w:t xml:space="preserve"> </w:t>
      </w:r>
      <w:r w:rsidRPr="00206ACB">
        <w:t>we</w:t>
      </w:r>
      <w:r w:rsidR="00AC466E" w:rsidRPr="00206ACB">
        <w:t xml:space="preserve"> </w:t>
      </w:r>
      <w:r w:rsidRPr="00206ACB">
        <w:t>do</w:t>
      </w:r>
      <w:r w:rsidR="00AC466E" w:rsidRPr="00206ACB">
        <w:t xml:space="preserve"> </w:t>
      </w:r>
      <w:r w:rsidRPr="00206ACB">
        <w:t>as</w:t>
      </w:r>
      <w:r w:rsidR="00AC466E" w:rsidRPr="00206ACB">
        <w:t xml:space="preserve"> </w:t>
      </w:r>
      <w:r w:rsidRPr="00206ACB">
        <w:t>programmers.</w:t>
      </w:r>
      <w:r w:rsidR="00AC466E" w:rsidRPr="00206ACB">
        <w:t xml:space="preserve"> </w:t>
      </w:r>
      <w:r w:rsidRPr="00206ACB">
        <w:t>For</w:t>
      </w:r>
      <w:r w:rsidR="00AC466E" w:rsidRPr="00206ACB">
        <w:t xml:space="preserve"> </w:t>
      </w:r>
      <w:r w:rsidRPr="00206ACB">
        <w:t>now,</w:t>
      </w:r>
      <w:r w:rsidR="00AC466E" w:rsidRPr="00206ACB">
        <w:t xml:space="preserve"> </w:t>
      </w:r>
      <w:r w:rsidRPr="00206ACB">
        <w:t>let's</w:t>
      </w:r>
      <w:r w:rsidR="00AC466E" w:rsidRPr="00206ACB">
        <w:t xml:space="preserve"> </w:t>
      </w:r>
      <w:r w:rsidRPr="00206ACB">
        <w:t>just</w:t>
      </w:r>
      <w:r w:rsidR="00AC466E" w:rsidRPr="00206ACB">
        <w:t xml:space="preserve"> </w:t>
      </w:r>
      <w:r w:rsidRPr="00206ACB">
        <w:t>say</w:t>
      </w:r>
      <w:r w:rsidR="00AC466E" w:rsidRPr="00206ACB">
        <w:t xml:space="preserve"> </w:t>
      </w:r>
      <w:r w:rsidRPr="00206ACB">
        <w:t>that</w:t>
      </w:r>
      <w:r w:rsidR="00AC466E" w:rsidRPr="00206ACB">
        <w:t xml:space="preserve"> </w:t>
      </w:r>
      <w:r w:rsidRPr="00206ACB">
        <w:t>a</w:t>
      </w:r>
      <w:r w:rsidR="00AC466E" w:rsidRPr="00206ACB">
        <w:t xml:space="preserve"> </w:t>
      </w:r>
      <w:r w:rsidRPr="00206ACB">
        <w:t>"computer"</w:t>
      </w:r>
      <w:r w:rsidR="00AC466E" w:rsidRPr="00206ACB">
        <w:t xml:space="preserve"> </w:t>
      </w:r>
      <w:r w:rsidRPr="00206ACB">
        <w:t>is</w:t>
      </w:r>
      <w:r w:rsidR="00AC466E" w:rsidRPr="00206ACB">
        <w:t xml:space="preserve"> </w:t>
      </w:r>
      <w:r w:rsidRPr="00206ACB">
        <w:t>anything</w:t>
      </w:r>
      <w:r w:rsidR="00AC466E" w:rsidRPr="00206ACB">
        <w:t xml:space="preserve"> </w:t>
      </w:r>
      <w:r w:rsidRPr="00206ACB">
        <w:t>that</w:t>
      </w:r>
      <w:r w:rsidR="00AC466E" w:rsidRPr="00206ACB">
        <w:t xml:space="preserve"> </w:t>
      </w:r>
      <w:r w:rsidRPr="00206ACB">
        <w:t>executes</w:t>
      </w:r>
      <w:r w:rsidR="00AC466E" w:rsidRPr="00206ACB">
        <w:t xml:space="preserve"> </w:t>
      </w:r>
      <w:r w:rsidRPr="00206ACB">
        <w:t>a</w:t>
      </w:r>
      <w:r w:rsidR="00AC466E" w:rsidRPr="00206ACB">
        <w:t xml:space="preserve"> </w:t>
      </w:r>
      <w:r w:rsidRPr="00206ACB">
        <w:t>program.</w:t>
      </w:r>
      <w:r w:rsidR="00AC466E" w:rsidRPr="00206ACB">
        <w:t xml:space="preserve"> </w:t>
      </w:r>
      <w:r w:rsidRPr="00206ACB">
        <w:t>A</w:t>
      </w:r>
      <w:r w:rsidR="00AC466E" w:rsidRPr="00206ACB">
        <w:t xml:space="preserve"> </w:t>
      </w:r>
      <w:r w:rsidRPr="00206ACB">
        <w:t>"program"</w:t>
      </w:r>
      <w:r w:rsidR="00AC466E" w:rsidRPr="00206ACB">
        <w:t xml:space="preserve"> </w:t>
      </w:r>
      <w:r w:rsidRPr="00206ACB">
        <w:t>is</w:t>
      </w:r>
      <w:r w:rsidR="00AC466E" w:rsidRPr="00206ACB">
        <w:t xml:space="preserve"> </w:t>
      </w:r>
      <w:r w:rsidRPr="00206ACB">
        <w:t>just</w:t>
      </w:r>
      <w:r w:rsidR="00AC466E" w:rsidRPr="00206ACB">
        <w:t xml:space="preserve"> </w:t>
      </w:r>
      <w:r w:rsidRPr="00206ACB">
        <w:t>a</w:t>
      </w:r>
      <w:r w:rsidR="00AC466E" w:rsidRPr="00206ACB">
        <w:t xml:space="preserve"> </w:t>
      </w:r>
      <w:r w:rsidRPr="00206ACB">
        <w:t>series</w:t>
      </w:r>
      <w:r w:rsidR="00AC466E" w:rsidRPr="00206ACB">
        <w:t xml:space="preserve"> </w:t>
      </w:r>
      <w:r w:rsidRPr="00206ACB">
        <w:t>of</w:t>
      </w:r>
      <w:r w:rsidR="00AC466E" w:rsidRPr="00206ACB">
        <w:t xml:space="preserve"> </w:t>
      </w:r>
      <w:r w:rsidRPr="00206ACB">
        <w:t>instructions,</w:t>
      </w:r>
      <w:r w:rsidR="00AC466E" w:rsidRPr="00206ACB">
        <w:t xml:space="preserve"> </w:t>
      </w:r>
      <w:r w:rsidRPr="00206ACB">
        <w:t>and</w:t>
      </w:r>
      <w:r w:rsidR="00AC466E" w:rsidRPr="00206ACB">
        <w:t xml:space="preserve"> </w:t>
      </w:r>
      <w:r w:rsidRPr="00206ACB">
        <w:t>executing</w:t>
      </w:r>
      <w:r w:rsidR="00AC466E" w:rsidRPr="00206ACB">
        <w:t xml:space="preserve"> </w:t>
      </w:r>
      <w:r w:rsidRPr="00206ACB">
        <w:t>a</w:t>
      </w:r>
      <w:r w:rsidR="00AC466E" w:rsidRPr="00206ACB">
        <w:t xml:space="preserve"> </w:t>
      </w:r>
      <w:r w:rsidRPr="00206ACB">
        <w:t>program</w:t>
      </w:r>
      <w:r w:rsidR="00AC466E" w:rsidRPr="00206ACB">
        <w:t xml:space="preserve"> </w:t>
      </w:r>
      <w:r w:rsidRPr="00206ACB">
        <w:t>means</w:t>
      </w:r>
      <w:r w:rsidR="00AC466E" w:rsidRPr="00206ACB">
        <w:t xml:space="preserve"> </w:t>
      </w:r>
      <w:r w:rsidRPr="00206ACB">
        <w:t>starting</w:t>
      </w:r>
      <w:r w:rsidR="00AC466E" w:rsidRPr="00206ACB">
        <w:t xml:space="preserve"> </w:t>
      </w:r>
      <w:r w:rsidRPr="00206ACB">
        <w:t>at</w:t>
      </w:r>
      <w:r w:rsidR="00AC466E" w:rsidRPr="00206ACB">
        <w:t xml:space="preserve"> </w:t>
      </w:r>
      <w:r w:rsidRPr="00206ACB">
        <w:t>the</w:t>
      </w:r>
      <w:r w:rsidR="00AC466E" w:rsidRPr="00206ACB">
        <w:t xml:space="preserve"> </w:t>
      </w:r>
      <w:r w:rsidRPr="00206ACB">
        <w:t>beginning</w:t>
      </w:r>
      <w:r w:rsidR="00AC466E" w:rsidRPr="00206ACB">
        <w:t xml:space="preserve"> </w:t>
      </w:r>
      <w:r w:rsidRPr="00206ACB">
        <w:t>of</w:t>
      </w:r>
      <w:r w:rsidR="00AC466E" w:rsidRPr="00206ACB">
        <w:t xml:space="preserve"> </w:t>
      </w:r>
      <w:r w:rsidRPr="00206ACB">
        <w:t>the</w:t>
      </w:r>
      <w:r w:rsidR="00AC466E" w:rsidRPr="00206ACB">
        <w:t xml:space="preserve"> </w:t>
      </w:r>
      <w:r w:rsidRPr="00206ACB">
        <w:t>series</w:t>
      </w:r>
      <w:r w:rsidR="00AC466E" w:rsidRPr="00206ACB">
        <w:t xml:space="preserve"> </w:t>
      </w:r>
      <w:r w:rsidRPr="00206ACB">
        <w:t>of</w:t>
      </w:r>
      <w:r w:rsidR="00AC466E" w:rsidRPr="00206ACB">
        <w:t xml:space="preserve"> </w:t>
      </w:r>
      <w:r w:rsidRPr="00206ACB">
        <w:t>instructions</w:t>
      </w:r>
      <w:r w:rsidR="00AC466E" w:rsidRPr="00206ACB">
        <w:t xml:space="preserve"> </w:t>
      </w:r>
      <w:r w:rsidRPr="00206ACB">
        <w:t>and</w:t>
      </w:r>
      <w:r w:rsidR="00AC466E" w:rsidRPr="00206ACB">
        <w:t xml:space="preserve"> </w:t>
      </w:r>
      <w:r w:rsidRPr="00206ACB">
        <w:t>following</w:t>
      </w:r>
      <w:r w:rsidR="00AC466E" w:rsidRPr="00206ACB">
        <w:t xml:space="preserve"> </w:t>
      </w:r>
      <w:r w:rsidRPr="00206ACB">
        <w:t>them</w:t>
      </w:r>
      <w:r w:rsidR="00AC466E" w:rsidRPr="00206ACB">
        <w:t xml:space="preserve"> </w:t>
      </w:r>
      <w:r w:rsidRPr="00206ACB">
        <w:t>one-by-one.</w:t>
      </w:r>
      <w:r w:rsidR="00AC466E" w:rsidRPr="00206ACB">
        <w:t xml:space="preserve"> </w:t>
      </w:r>
      <w:r w:rsidRPr="00206ACB">
        <w:t>(If</w:t>
      </w:r>
      <w:r w:rsidR="00AC466E" w:rsidRPr="00206ACB">
        <w:t xml:space="preserve"> </w:t>
      </w:r>
      <w:r w:rsidRPr="00206ACB">
        <w:t>you</w:t>
      </w:r>
      <w:r w:rsidR="00AC466E" w:rsidRPr="00206ACB">
        <w:t xml:space="preserve"> </w:t>
      </w:r>
      <w:r w:rsidRPr="00206ACB">
        <w:t>read</w:t>
      </w:r>
      <w:r w:rsidR="00AC466E" w:rsidRPr="00206ACB">
        <w:t xml:space="preserve"> </w:t>
      </w:r>
      <w:r w:rsidRPr="00206ACB">
        <w:t>a</w:t>
      </w:r>
      <w:r w:rsidR="00AC466E" w:rsidRPr="00206ACB">
        <w:t xml:space="preserve"> </w:t>
      </w:r>
      <w:r w:rsidRPr="00206ACB">
        <w:t>program</w:t>
      </w:r>
      <w:r w:rsidR="00AC466E" w:rsidRPr="00206ACB">
        <w:t xml:space="preserve"> </w:t>
      </w:r>
      <w:r w:rsidRPr="00206ACB">
        <w:t>and</w:t>
      </w:r>
      <w:r w:rsidR="00AC466E" w:rsidRPr="00206ACB">
        <w:t xml:space="preserve"> </w:t>
      </w:r>
      <w:r w:rsidRPr="00206ACB">
        <w:t>follow</w:t>
      </w:r>
      <w:r w:rsidR="00AC466E" w:rsidRPr="00206ACB">
        <w:t xml:space="preserve"> </w:t>
      </w:r>
      <w:r w:rsidRPr="00206ACB">
        <w:t>the</w:t>
      </w:r>
      <w:r w:rsidR="00AC466E" w:rsidRPr="00206ACB">
        <w:t xml:space="preserve"> </w:t>
      </w:r>
      <w:r w:rsidRPr="00206ACB">
        <w:t>instructions</w:t>
      </w:r>
      <w:r w:rsidR="00AC466E" w:rsidRPr="00206ACB">
        <w:t xml:space="preserve"> </w:t>
      </w:r>
      <w:r w:rsidRPr="00206ACB">
        <w:t>yourself,</w:t>
      </w:r>
      <w:r w:rsidR="00AC466E" w:rsidRPr="00206ACB">
        <w:t xml:space="preserve"> </w:t>
      </w:r>
      <w:r w:rsidRPr="00206ACB">
        <w:t>congratulations!</w:t>
      </w:r>
      <w:r w:rsidR="00AC466E" w:rsidRPr="00206ACB">
        <w:t xml:space="preserve"> </w:t>
      </w:r>
      <w:r w:rsidRPr="00206ACB">
        <w:t>You</w:t>
      </w:r>
      <w:r w:rsidR="00AC466E" w:rsidRPr="00206ACB">
        <w:t xml:space="preserve"> </w:t>
      </w:r>
      <w:r w:rsidRPr="00206ACB">
        <w:t>are</w:t>
      </w:r>
      <w:r w:rsidR="00AC466E" w:rsidRPr="00206ACB">
        <w:t xml:space="preserve"> </w:t>
      </w:r>
      <w:r w:rsidRPr="00206ACB">
        <w:t>a</w:t>
      </w:r>
      <w:r w:rsidR="00AC466E" w:rsidRPr="00206ACB">
        <w:t xml:space="preserve"> </w:t>
      </w:r>
      <w:r w:rsidRPr="00206ACB">
        <w:t>computer!)</w:t>
      </w:r>
    </w:p>
    <w:p w14:paraId="5392F6D6" w14:textId="6166AF9F" w:rsidR="00C00AFB" w:rsidRPr="00206ACB" w:rsidRDefault="00C00AFB" w:rsidP="007335AE">
      <w:r w:rsidRPr="00206ACB">
        <w:t>Every</w:t>
      </w:r>
      <w:r w:rsidR="00AC466E" w:rsidRPr="00206ACB">
        <w:t xml:space="preserve"> </w:t>
      </w:r>
      <w:r w:rsidRPr="00206ACB">
        <w:t>computer</w:t>
      </w:r>
      <w:r w:rsidR="00AC466E" w:rsidRPr="00206ACB">
        <w:t xml:space="preserve"> </w:t>
      </w:r>
      <w:r w:rsidRPr="00206ACB">
        <w:t>has</w:t>
      </w:r>
      <w:r w:rsidR="00AC466E" w:rsidRPr="00206ACB">
        <w:t xml:space="preserve"> </w:t>
      </w:r>
      <w:r w:rsidRPr="00206ACB">
        <w:t>a</w:t>
      </w:r>
      <w:r w:rsidR="00AC466E" w:rsidRPr="00206ACB">
        <w:t xml:space="preserve"> </w:t>
      </w:r>
      <w:r w:rsidRPr="00206ACB">
        <w:t>specific</w:t>
      </w:r>
      <w:r w:rsidR="00AC466E" w:rsidRPr="00206ACB">
        <w:t xml:space="preserve"> </w:t>
      </w:r>
      <w:r w:rsidRPr="00206ACB">
        <w:t>set</w:t>
      </w:r>
      <w:r w:rsidR="00AC466E" w:rsidRPr="00206ACB">
        <w:t xml:space="preserve"> </w:t>
      </w:r>
      <w:r w:rsidRPr="00206ACB">
        <w:t>of</w:t>
      </w:r>
      <w:r w:rsidR="00AC466E" w:rsidRPr="00206ACB">
        <w:t xml:space="preserve"> </w:t>
      </w:r>
      <w:r w:rsidRPr="00206ACB">
        <w:t>instructions</w:t>
      </w:r>
      <w:r w:rsidR="00AC466E" w:rsidRPr="00206ACB">
        <w:t xml:space="preserve"> </w:t>
      </w:r>
      <w:r w:rsidRPr="00206ACB">
        <w:t>that</w:t>
      </w:r>
      <w:r w:rsidR="00AC466E" w:rsidRPr="00206ACB">
        <w:t xml:space="preserve"> </w:t>
      </w:r>
      <w:r w:rsidRPr="00206ACB">
        <w:t>it</w:t>
      </w:r>
      <w:r w:rsidR="00AC466E" w:rsidRPr="00206ACB">
        <w:t xml:space="preserve"> </w:t>
      </w:r>
      <w:r w:rsidRPr="00206ACB">
        <w:t>knows</w:t>
      </w:r>
      <w:r w:rsidR="00AC466E" w:rsidRPr="00206ACB">
        <w:t xml:space="preserve"> </w:t>
      </w:r>
      <w:r w:rsidRPr="00206ACB">
        <w:t>how</w:t>
      </w:r>
      <w:r w:rsidR="00AC466E" w:rsidRPr="00206ACB">
        <w:t xml:space="preserve"> </w:t>
      </w:r>
      <w:r w:rsidRPr="00206ACB">
        <w:t>to</w:t>
      </w:r>
      <w:r w:rsidR="00AC466E" w:rsidRPr="00206ACB">
        <w:t xml:space="preserve"> </w:t>
      </w:r>
      <w:r w:rsidRPr="00206ACB">
        <w:t>follow.</w:t>
      </w:r>
      <w:r w:rsidR="00AC466E" w:rsidRPr="00206ACB">
        <w:t xml:space="preserve"> </w:t>
      </w:r>
      <w:r w:rsidRPr="00206ACB">
        <w:t>We</w:t>
      </w:r>
      <w:r w:rsidR="00AC466E" w:rsidRPr="00206ACB">
        <w:t xml:space="preserve"> </w:t>
      </w:r>
      <w:r w:rsidRPr="00206ACB">
        <w:t>call</w:t>
      </w:r>
      <w:r w:rsidR="00AC466E" w:rsidRPr="00206ACB">
        <w:t xml:space="preserve"> </w:t>
      </w:r>
      <w:r w:rsidRPr="00206ACB">
        <w:t>this</w:t>
      </w:r>
      <w:r w:rsidR="00AC466E" w:rsidRPr="00206ACB">
        <w:t xml:space="preserve"> </w:t>
      </w:r>
      <w:r w:rsidRPr="00206ACB">
        <w:t>set</w:t>
      </w:r>
      <w:r w:rsidR="00AC466E" w:rsidRPr="00206ACB">
        <w:t xml:space="preserve"> </w:t>
      </w:r>
      <w:r w:rsidRPr="00206ACB">
        <w:t>of</w:t>
      </w:r>
      <w:r w:rsidR="00AC466E" w:rsidRPr="00206ACB">
        <w:t xml:space="preserve"> </w:t>
      </w:r>
      <w:r w:rsidRPr="00206ACB">
        <w:t>instructions</w:t>
      </w:r>
      <w:r w:rsidR="00AC466E" w:rsidRPr="00206ACB">
        <w:t xml:space="preserve"> </w:t>
      </w:r>
      <w:r w:rsidRPr="00206ACB">
        <w:t>a</w:t>
      </w:r>
      <w:r w:rsidR="00AC466E" w:rsidRPr="00206ACB">
        <w:t xml:space="preserve"> </w:t>
      </w:r>
      <w:r w:rsidRPr="00206ACB">
        <w:t>computer's</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(very</w:t>
      </w:r>
      <w:r w:rsidR="00AC466E" w:rsidRPr="00206ACB">
        <w:t xml:space="preserve"> </w:t>
      </w:r>
      <w:r w:rsidRPr="00206ACB">
        <w:t>creative,</w:t>
      </w:r>
      <w:r w:rsidR="00AC466E" w:rsidRPr="00206ACB">
        <w:t xml:space="preserve"> </w:t>
      </w:r>
      <w:r w:rsidRPr="00206ACB">
        <w:t>I</w:t>
      </w:r>
      <w:r w:rsidR="00AC466E" w:rsidRPr="00206ACB">
        <w:t xml:space="preserve"> </w:t>
      </w:r>
      <w:r w:rsidRPr="00206ACB">
        <w:t>know).</w:t>
      </w:r>
      <w:r w:rsidR="00AC466E" w:rsidRPr="00206ACB">
        <w:t xml:space="preserve"> </w:t>
      </w:r>
      <w:r w:rsidRPr="00206ACB">
        <w:t>There</w:t>
      </w:r>
      <w:r w:rsidR="00AC466E" w:rsidRPr="00206ACB">
        <w:t xml:space="preserve"> </w:t>
      </w:r>
      <w:r w:rsidRPr="00206ACB">
        <w:t>are</w:t>
      </w:r>
      <w:r w:rsidR="00AC466E" w:rsidRPr="00206ACB">
        <w:t xml:space="preserve"> </w:t>
      </w:r>
      <w:r w:rsidRPr="00206ACB">
        <w:t>a</w:t>
      </w:r>
      <w:r w:rsidR="00AC466E" w:rsidRPr="00206ACB">
        <w:t xml:space="preserve"> </w:t>
      </w:r>
      <w:r w:rsidRPr="00206ACB">
        <w:t>number</w:t>
      </w:r>
      <w:r w:rsidR="00AC466E" w:rsidRPr="00206ACB">
        <w:t xml:space="preserve"> </w:t>
      </w:r>
      <w:r w:rsidRPr="00206ACB">
        <w:t>of</w:t>
      </w:r>
      <w:r w:rsidR="00AC466E" w:rsidRPr="00206ACB">
        <w:t xml:space="preserve"> </w:t>
      </w:r>
      <w:r w:rsidRPr="00206ACB">
        <w:t>ways</w:t>
      </w:r>
      <w:r w:rsidR="00AC466E" w:rsidRPr="00206ACB">
        <w:t xml:space="preserve"> </w:t>
      </w:r>
      <w:r w:rsidRPr="00206ACB">
        <w:t>to</w:t>
      </w:r>
      <w:r w:rsidR="00AC466E" w:rsidRPr="00206ACB">
        <w:t xml:space="preserve"> </w:t>
      </w:r>
      <w:r w:rsidRPr="00206ACB">
        <w:t>represent</w:t>
      </w:r>
      <w:r w:rsidR="00AC466E" w:rsidRPr="00206ACB">
        <w:t xml:space="preserve"> </w:t>
      </w:r>
      <w:r w:rsidRPr="00206ACB">
        <w:t>an</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but</w:t>
      </w:r>
      <w:r w:rsidR="00AC466E" w:rsidRPr="00206ACB">
        <w:t xml:space="preserve"> </w:t>
      </w:r>
      <w:r w:rsidRPr="00206ACB">
        <w:t>for</w:t>
      </w:r>
      <w:r w:rsidR="00AC466E" w:rsidRPr="00206ACB">
        <w:t xml:space="preserve"> </w:t>
      </w:r>
      <w:r w:rsidRPr="00206ACB">
        <w:t>now</w:t>
      </w:r>
      <w:r w:rsidR="00AC466E" w:rsidRPr="00206ACB">
        <w:t xml:space="preserve"> </w:t>
      </w:r>
      <w:r w:rsidRPr="00206ACB">
        <w:t>let's</w:t>
      </w:r>
      <w:r w:rsidR="00AC466E" w:rsidRPr="00206ACB">
        <w:t xml:space="preserve"> </w:t>
      </w:r>
      <w:r w:rsidRPr="00206ACB">
        <w:t>assume</w:t>
      </w:r>
      <w:r w:rsidR="00AC466E" w:rsidRPr="00206ACB">
        <w:t xml:space="preserve"> </w:t>
      </w:r>
      <w:r w:rsidRPr="00206ACB">
        <w:t>that</w:t>
      </w:r>
      <w:r w:rsidR="00AC466E" w:rsidRPr="00206ACB">
        <w:t xml:space="preserve"> </w:t>
      </w:r>
      <w:r w:rsidRPr="00206ACB">
        <w:t>the</w:t>
      </w:r>
      <w:r w:rsidR="00AC466E" w:rsidRPr="00206ACB">
        <w:t xml:space="preserve"> </w:t>
      </w:r>
      <w:r w:rsidRPr="00206ACB">
        <w:t>instructions</w:t>
      </w:r>
      <w:r w:rsidR="00AC466E" w:rsidRPr="00206ACB">
        <w:t xml:space="preserve"> </w:t>
      </w:r>
      <w:r w:rsidRPr="00206ACB">
        <w:t>in</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are</w:t>
      </w:r>
      <w:r w:rsidR="00AC466E" w:rsidRPr="00206ACB">
        <w:t xml:space="preserve"> </w:t>
      </w:r>
      <w:r w:rsidRPr="00206ACB">
        <w:t>represented</w:t>
      </w:r>
      <w:r w:rsidR="00AC466E" w:rsidRPr="00206ACB">
        <w:t xml:space="preserve"> </w:t>
      </w:r>
      <w:r w:rsidRPr="00206ACB">
        <w:t>by</w:t>
      </w:r>
      <w:r w:rsidR="00AC466E" w:rsidRPr="00206ACB">
        <w:t xml:space="preserve"> </w:t>
      </w:r>
      <w:r w:rsidRPr="00206ACB">
        <w:t>numbers.</w:t>
      </w:r>
      <w:r w:rsidR="00AC466E" w:rsidRPr="00206ACB">
        <w:t xml:space="preserve"> </w:t>
      </w:r>
      <w:r w:rsidRPr="00206ACB">
        <w:t>So,</w:t>
      </w:r>
      <w:r w:rsidR="00AC466E" w:rsidRPr="00206ACB">
        <w:t xml:space="preserve"> </w:t>
      </w:r>
      <w:r w:rsidRPr="00206ACB">
        <w:t>a</w:t>
      </w:r>
      <w:r w:rsidR="00AC466E" w:rsidRPr="00206ACB">
        <w:t xml:space="preserve"> </w:t>
      </w:r>
      <w:r w:rsidRPr="00206ACB">
        <w:t>program</w:t>
      </w:r>
      <w:r w:rsidR="00AC466E" w:rsidRPr="00206ACB">
        <w:t xml:space="preserve"> </w:t>
      </w:r>
      <w:r w:rsidRPr="00206ACB">
        <w:t>is</w:t>
      </w:r>
      <w:r w:rsidR="00AC466E" w:rsidRPr="00206ACB">
        <w:t xml:space="preserve"> </w:t>
      </w:r>
      <w:r w:rsidRPr="00206ACB">
        <w:t>just</w:t>
      </w:r>
      <w:r w:rsidR="00AC466E" w:rsidRPr="00206ACB">
        <w:t xml:space="preserve"> </w:t>
      </w:r>
      <w:r w:rsidRPr="00206ACB">
        <w:t>a</w:t>
      </w:r>
      <w:r w:rsidR="00AC466E" w:rsidRPr="00206ACB">
        <w:t xml:space="preserve"> </w:t>
      </w:r>
      <w:r w:rsidRPr="00206ACB">
        <w:t>list</w:t>
      </w:r>
      <w:r w:rsidR="00AC466E" w:rsidRPr="00206ACB">
        <w:t xml:space="preserve"> </w:t>
      </w:r>
      <w:r w:rsidRPr="00206ACB">
        <w:t>of</w:t>
      </w:r>
      <w:r w:rsidR="00AC466E" w:rsidRPr="00206ACB">
        <w:t xml:space="preserve"> </w:t>
      </w:r>
      <w:r w:rsidRPr="00206ACB">
        <w:t>numbers,</w:t>
      </w:r>
      <w:r w:rsidR="00AC466E" w:rsidRPr="00206ACB">
        <w:t xml:space="preserve"> </w:t>
      </w:r>
      <w:r w:rsidRPr="00206ACB">
        <w:t>each</w:t>
      </w:r>
      <w:r w:rsidR="00AC466E" w:rsidRPr="00206ACB">
        <w:t xml:space="preserve"> </w:t>
      </w:r>
      <w:r w:rsidRPr="00206ACB">
        <w:t>one</w:t>
      </w:r>
      <w:r w:rsidR="00AC466E" w:rsidRPr="00206ACB">
        <w:t xml:space="preserve"> </w:t>
      </w:r>
      <w:r w:rsidRPr="00206ACB">
        <w:t>defining</w:t>
      </w:r>
      <w:r w:rsidR="00AC466E" w:rsidRPr="00206ACB">
        <w:t xml:space="preserve"> </w:t>
      </w:r>
      <w:r w:rsidRPr="00206ACB">
        <w:t>a</w:t>
      </w:r>
      <w:r w:rsidR="00AC466E" w:rsidRPr="00206ACB">
        <w:t xml:space="preserve"> </w:t>
      </w:r>
      <w:r w:rsidRPr="00206ACB">
        <w:t>certain</w:t>
      </w:r>
      <w:r w:rsidR="00AC466E" w:rsidRPr="00206ACB">
        <w:t xml:space="preserve"> </w:t>
      </w:r>
      <w:r w:rsidRPr="00206ACB">
        <w:t>action</w:t>
      </w:r>
      <w:r w:rsidR="00AC466E" w:rsidRPr="00206ACB">
        <w:t xml:space="preserve"> </w:t>
      </w:r>
      <w:r w:rsidRPr="00206ACB">
        <w:t>to</w:t>
      </w:r>
      <w:r w:rsidR="00AC466E" w:rsidRPr="00206ACB">
        <w:t xml:space="preserve"> </w:t>
      </w:r>
      <w:r w:rsidRPr="00206ACB">
        <w:t>perform.</w:t>
      </w:r>
      <w:r w:rsidR="00AC466E" w:rsidRPr="00206ACB">
        <w:t xml:space="preserve"> </w:t>
      </w:r>
      <w:r w:rsidRPr="00206ACB">
        <w:t>Here's</w:t>
      </w:r>
      <w:r w:rsidR="00AC466E" w:rsidRPr="00206ACB">
        <w:t xml:space="preserve"> </w:t>
      </w:r>
      <w:r w:rsidRPr="00206ACB">
        <w:t>a</w:t>
      </w:r>
      <w:r w:rsidR="00AC466E" w:rsidRPr="00206ACB">
        <w:t xml:space="preserve"> </w:t>
      </w:r>
      <w:r w:rsidRPr="00206ACB">
        <w:t>hypothetical</w:t>
      </w:r>
      <w:r w:rsidR="00AC466E" w:rsidRPr="00206ACB">
        <w:t xml:space="preserve"> </w:t>
      </w:r>
      <w:r w:rsidRPr="00206ACB">
        <w:t>example</w:t>
      </w:r>
      <w:r w:rsidR="00AC466E" w:rsidRPr="00206ACB">
        <w:t xml:space="preserve"> </w:t>
      </w:r>
      <w:r w:rsidRPr="00206ACB">
        <w:t>instruction</w:t>
      </w:r>
      <w:r w:rsidR="00AC466E" w:rsidRPr="00206ACB">
        <w:t xml:space="preserve"> </w:t>
      </w:r>
      <w:r w:rsidRPr="00206ACB">
        <w:t>set:</w:t>
      </w:r>
    </w:p>
    <w:p w14:paraId="10FD1C81" w14:textId="046DD52D" w:rsidR="008F3E8D" w:rsidRPr="00206ACB" w:rsidRDefault="008F3E8D" w:rsidP="009944E9">
      <w:pPr>
        <w:pStyle w:val="ListParagraph"/>
        <w:numPr>
          <w:ilvl w:val="0"/>
          <w:numId w:val="1"/>
        </w:numPr>
        <w:rPr>
          <w:rFonts w:eastAsia="Times New Roman" w:cstheme="minorHAnsi"/>
          <w:color w:val="111111"/>
          <w:kern w:val="0"/>
          <w:szCs w:val="26"/>
          <w:lang w:eastAsia="ja-JP"/>
        </w:rPr>
      </w:pPr>
      <w:r w:rsidRPr="00206ACB">
        <w:rPr>
          <w:rFonts w:eastAsia="Times New Roman" w:cstheme="minorHAnsi"/>
          <w:color w:val="111111"/>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forward</w:t>
      </w:r>
    </w:p>
    <w:p w14:paraId="593B3B02" w14:textId="22101148" w:rsidR="008F3E8D" w:rsidRPr="00206ACB" w:rsidRDefault="008F3E8D" w:rsidP="009944E9">
      <w:pPr>
        <w:pStyle w:val="ListParagraph"/>
        <w:numPr>
          <w:ilvl w:val="0"/>
          <w:numId w:val="1"/>
        </w:numPr>
        <w:rPr>
          <w:rFonts w:eastAsia="Times New Roman" w:cstheme="minorHAnsi"/>
          <w:color w:val="111111"/>
          <w:kern w:val="0"/>
          <w:szCs w:val="26"/>
          <w:lang w:eastAsia="ja-JP"/>
        </w:rPr>
      </w:pPr>
      <w:r w:rsidRPr="00206ACB">
        <w:rPr>
          <w:rFonts w:eastAsia="Times New Roman" w:cstheme="minorHAnsi"/>
          <w:color w:val="111111"/>
          <w:kern w:val="0"/>
          <w:szCs w:val="26"/>
          <w:lang w:eastAsia="ja-JP"/>
        </w:rPr>
        <w:t>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turn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w:t>
      </w:r>
    </w:p>
    <w:p w14:paraId="505393C4" w14:textId="5F278204" w:rsidR="008F3E8D" w:rsidRPr="00206ACB" w:rsidRDefault="008F3E8D" w:rsidP="009944E9">
      <w:pPr>
        <w:pStyle w:val="ListParagraph"/>
        <w:numPr>
          <w:ilvl w:val="0"/>
          <w:numId w:val="1"/>
        </w:numPr>
        <w:rPr>
          <w:rFonts w:eastAsia="Times New Roman" w:cstheme="minorHAnsi"/>
          <w:color w:val="111111"/>
          <w:kern w:val="0"/>
          <w:szCs w:val="26"/>
          <w:lang w:eastAsia="ja-JP"/>
        </w:rPr>
      </w:pPr>
      <w:r w:rsidRPr="00206ACB">
        <w:rPr>
          <w:rFonts w:eastAsia="Times New Roman" w:cstheme="minorHAnsi"/>
          <w:color w:val="111111"/>
          <w:kern w:val="0"/>
          <w:szCs w:val="26"/>
          <w:lang w:eastAsia="ja-JP"/>
        </w:rPr>
        <w:t>3:</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turn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p>
    <w:p w14:paraId="247AE0A8" w14:textId="4F33E098" w:rsidR="008F3E8D" w:rsidRPr="00206ACB" w:rsidRDefault="008F3E8D" w:rsidP="007335AE">
      <w:r w:rsidRPr="00206ACB">
        <w:t>A</w:t>
      </w:r>
      <w:r w:rsidR="00AC466E" w:rsidRPr="00206ACB">
        <w:t xml:space="preserve"> </w:t>
      </w:r>
      <w:r w:rsidRPr="00206ACB">
        <w:t>program</w:t>
      </w:r>
      <w:r w:rsidR="00AC466E" w:rsidRPr="00206ACB">
        <w:t xml:space="preserve"> </w:t>
      </w:r>
      <w:r w:rsidRPr="00206ACB">
        <w:t>running</w:t>
      </w:r>
      <w:r w:rsidR="00AC466E" w:rsidRPr="00206ACB">
        <w:t xml:space="preserve"> </w:t>
      </w:r>
      <w:r w:rsidRPr="00206ACB">
        <w:t>on</w:t>
      </w:r>
      <w:r w:rsidR="00AC466E" w:rsidRPr="00206ACB">
        <w:t xml:space="preserve"> </w:t>
      </w:r>
      <w:r w:rsidRPr="00206ACB">
        <w:t>a</w:t>
      </w:r>
      <w:r w:rsidR="00AC466E" w:rsidRPr="00206ACB">
        <w:t xml:space="preserve"> </w:t>
      </w:r>
      <w:r w:rsidRPr="00206ACB">
        <w:t>computer</w:t>
      </w:r>
      <w:r w:rsidR="00AC466E" w:rsidRPr="00206ACB">
        <w:t xml:space="preserve"> </w:t>
      </w:r>
      <w:r w:rsidRPr="00206ACB">
        <w:t>with</w:t>
      </w:r>
      <w:r w:rsidR="00AC466E" w:rsidRPr="00206ACB">
        <w:t xml:space="preserve"> </w:t>
      </w:r>
      <w:r w:rsidRPr="00206ACB">
        <w:t>this</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that</w:t>
      </w:r>
      <w:r w:rsidR="00AC466E" w:rsidRPr="00206ACB">
        <w:t xml:space="preserve"> </w:t>
      </w:r>
      <w:r w:rsidRPr="00206ACB">
        <w:t>moves</w:t>
      </w:r>
      <w:r w:rsidR="00AC466E" w:rsidRPr="00206ACB">
        <w:t xml:space="preserve"> </w:t>
      </w:r>
      <w:r w:rsidRPr="00206ACB">
        <w:t>forward</w:t>
      </w:r>
      <w:r w:rsidR="00AC466E" w:rsidRPr="00206ACB">
        <w:t xml:space="preserve"> </w:t>
      </w:r>
      <w:r w:rsidRPr="00206ACB">
        <w:t>three</w:t>
      </w:r>
      <w:r w:rsidR="00AC466E" w:rsidRPr="00206ACB">
        <w:t xml:space="preserve"> </w:t>
      </w:r>
      <w:r w:rsidRPr="00206ACB">
        <w:t>times,</w:t>
      </w:r>
      <w:r w:rsidR="00AC466E" w:rsidRPr="00206ACB">
        <w:t xml:space="preserve"> </w:t>
      </w:r>
      <w:r w:rsidRPr="00206ACB">
        <w:t>turns</w:t>
      </w:r>
      <w:r w:rsidR="00AC466E" w:rsidRPr="00206ACB">
        <w:t xml:space="preserve"> </w:t>
      </w:r>
      <w:r w:rsidRPr="00206ACB">
        <w:t>right,</w:t>
      </w:r>
      <w:r w:rsidR="00AC466E" w:rsidRPr="00206ACB">
        <w:t xml:space="preserve"> </w:t>
      </w:r>
      <w:r w:rsidRPr="00206ACB">
        <w:t>moves</w:t>
      </w:r>
      <w:r w:rsidR="00AC466E" w:rsidRPr="00206ACB">
        <w:t xml:space="preserve"> </w:t>
      </w:r>
      <w:r w:rsidRPr="00206ACB">
        <w:t>forward</w:t>
      </w:r>
      <w:r w:rsidR="00AC466E" w:rsidRPr="00206ACB">
        <w:t xml:space="preserve"> </w:t>
      </w:r>
      <w:r w:rsidRPr="00206ACB">
        <w:t>twice,</w:t>
      </w:r>
      <w:r w:rsidR="00AC466E" w:rsidRPr="00206ACB">
        <w:t xml:space="preserve"> </w:t>
      </w:r>
      <w:r w:rsidRPr="00206ACB">
        <w:t>turns</w:t>
      </w:r>
      <w:r w:rsidR="00AC466E" w:rsidRPr="00206ACB">
        <w:t xml:space="preserve"> </w:t>
      </w:r>
      <w:r w:rsidRPr="00206ACB">
        <w:t>left,</w:t>
      </w:r>
      <w:r w:rsidR="00AC466E" w:rsidRPr="00206ACB">
        <w:t xml:space="preserve"> </w:t>
      </w:r>
      <w:r w:rsidRPr="00206ACB">
        <w:t>and</w:t>
      </w:r>
      <w:r w:rsidR="00AC466E" w:rsidRPr="00206ACB">
        <w:t xml:space="preserve"> </w:t>
      </w:r>
      <w:r w:rsidRPr="00206ACB">
        <w:t>moves</w:t>
      </w:r>
      <w:r w:rsidR="00AC466E" w:rsidRPr="00206ACB">
        <w:t xml:space="preserve"> </w:t>
      </w:r>
      <w:r w:rsidRPr="00206ACB">
        <w:t>forward</w:t>
      </w:r>
      <w:r w:rsidR="00AC466E" w:rsidRPr="00206ACB">
        <w:t xml:space="preserve"> </w:t>
      </w:r>
      <w:r w:rsidRPr="00206ACB">
        <w:t>four</w:t>
      </w:r>
      <w:r w:rsidR="00AC466E" w:rsidRPr="00206ACB">
        <w:t xml:space="preserve"> </w:t>
      </w:r>
      <w:r w:rsidRPr="00206ACB">
        <w:t>times</w:t>
      </w:r>
      <w:r w:rsidR="00AC466E" w:rsidRPr="00206ACB">
        <w:t xml:space="preserve"> </w:t>
      </w:r>
      <w:r w:rsidRPr="00206ACB">
        <w:t>would</w:t>
      </w:r>
      <w:r w:rsidR="00AC466E" w:rsidRPr="00206ACB">
        <w:t xml:space="preserve"> </w:t>
      </w:r>
      <w:r w:rsidRPr="00206ACB">
        <w:t>look</w:t>
      </w:r>
      <w:r w:rsidR="00AC466E" w:rsidRPr="00206ACB">
        <w:t xml:space="preserve"> </w:t>
      </w:r>
      <w:r w:rsidRPr="00206ACB">
        <w:t>like</w:t>
      </w:r>
      <w:r w:rsidR="00AC466E" w:rsidRPr="00206ACB">
        <w:t xml:space="preserve"> </w:t>
      </w:r>
      <w:r w:rsidRPr="00206ACB">
        <w:t>this:</w:t>
      </w:r>
    </w:p>
    <w:p w14:paraId="70A20ADA" w14:textId="4D324973" w:rsidR="00625326" w:rsidRPr="00206ACB" w:rsidRDefault="00625326" w:rsidP="00AE41EF">
      <w:pPr>
        <w:pStyle w:val="Quote"/>
      </w:pPr>
      <w:r w:rsidRPr="00206ACB">
        <w:t>1</w:t>
      </w:r>
      <w:r w:rsidR="00AC466E" w:rsidRPr="00206ACB">
        <w:t xml:space="preserve"> </w:t>
      </w:r>
      <w:r w:rsidRPr="00206ACB">
        <w:t>1</w:t>
      </w:r>
      <w:r w:rsidR="00AC466E" w:rsidRPr="00206ACB">
        <w:t xml:space="preserve"> </w:t>
      </w:r>
      <w:r w:rsidRPr="00206ACB">
        <w:t>1</w:t>
      </w:r>
      <w:r w:rsidR="00AC466E" w:rsidRPr="00206ACB">
        <w:t xml:space="preserve"> </w:t>
      </w:r>
      <w:r w:rsidRPr="00206ACB">
        <w:t>3</w:t>
      </w:r>
      <w:r w:rsidR="00AC466E" w:rsidRPr="00206ACB">
        <w:t xml:space="preserve"> </w:t>
      </w:r>
      <w:r w:rsidRPr="00206ACB">
        <w:t>1</w:t>
      </w:r>
      <w:r w:rsidR="00AC466E" w:rsidRPr="00206ACB">
        <w:t xml:space="preserve"> </w:t>
      </w:r>
      <w:r w:rsidRPr="00206ACB">
        <w:t>1</w:t>
      </w:r>
      <w:r w:rsidR="00AC466E" w:rsidRPr="00206ACB">
        <w:t xml:space="preserve"> </w:t>
      </w:r>
      <w:r w:rsidRPr="00206ACB">
        <w:t>2</w:t>
      </w:r>
      <w:r w:rsidR="00AC466E" w:rsidRPr="00206ACB">
        <w:t xml:space="preserve"> </w:t>
      </w:r>
      <w:r w:rsidRPr="00206ACB">
        <w:t>1</w:t>
      </w:r>
      <w:r w:rsidR="00AC466E" w:rsidRPr="00206ACB">
        <w:t xml:space="preserve"> </w:t>
      </w:r>
      <w:r w:rsidRPr="00206ACB">
        <w:t>1</w:t>
      </w:r>
      <w:r w:rsidR="00AC466E" w:rsidRPr="00206ACB">
        <w:t xml:space="preserve"> </w:t>
      </w:r>
      <w:r w:rsidRPr="00206ACB">
        <w:t>1</w:t>
      </w:r>
      <w:r w:rsidR="00AC466E" w:rsidRPr="00206ACB">
        <w:t xml:space="preserve"> </w:t>
      </w:r>
      <w:r w:rsidRPr="00206ACB">
        <w:t>1</w:t>
      </w:r>
    </w:p>
    <w:p w14:paraId="66D43D2E" w14:textId="409C2555" w:rsidR="00C00AFB" w:rsidRPr="00206ACB" w:rsidRDefault="00D70B97" w:rsidP="00E36591">
      <w:pPr>
        <w:pStyle w:val="Heading3"/>
        <w:rPr>
          <w:rFonts w:cstheme="minorHAnsi"/>
        </w:rPr>
      </w:pPr>
      <w:bookmarkStart w:id="15" w:name="_Toc168434189"/>
      <w:bookmarkStart w:id="16" w:name="_Toc168542700"/>
      <w:r w:rsidRPr="00206ACB">
        <w:rPr>
          <w:rFonts w:cstheme="minorHAnsi"/>
        </w:rPr>
        <w:t>Working</w:t>
      </w:r>
      <w:r w:rsidR="00AC466E" w:rsidRPr="00206ACB">
        <w:rPr>
          <w:rFonts w:cstheme="minorHAnsi"/>
        </w:rPr>
        <w:t xml:space="preserve"> </w:t>
      </w:r>
      <w:r w:rsidRPr="00206ACB">
        <w:rPr>
          <w:rFonts w:cstheme="minorHAnsi"/>
        </w:rPr>
        <w:t>with</w:t>
      </w:r>
      <w:r w:rsidR="00AC466E" w:rsidRPr="00206ACB">
        <w:rPr>
          <w:rFonts w:cstheme="minorHAnsi"/>
        </w:rPr>
        <w:t xml:space="preserve"> </w:t>
      </w:r>
      <w:r w:rsidRPr="00206ACB">
        <w:rPr>
          <w:rFonts w:cstheme="minorHAnsi"/>
        </w:rPr>
        <w:t>Data</w:t>
      </w:r>
      <w:bookmarkEnd w:id="15"/>
      <w:bookmarkEnd w:id="16"/>
    </w:p>
    <w:p w14:paraId="7745B0FE" w14:textId="62A5C05C" w:rsidR="00625326" w:rsidRPr="00206ACB" w:rsidRDefault="00625326" w:rsidP="007335AE">
      <w:r w:rsidRPr="00206ACB">
        <w:t>Often</w:t>
      </w:r>
      <w:r w:rsidR="00AC466E" w:rsidRPr="00206ACB">
        <w:t xml:space="preserve"> </w:t>
      </w:r>
      <w:r w:rsidRPr="00206ACB">
        <w:t>the</w:t>
      </w:r>
      <w:r w:rsidR="00AC466E" w:rsidRPr="00206ACB">
        <w:t xml:space="preserve"> </w:t>
      </w:r>
      <w:r w:rsidRPr="00206ACB">
        <w:t>instructions</w:t>
      </w:r>
      <w:r w:rsidR="00AC466E" w:rsidRPr="00206ACB">
        <w:t xml:space="preserve"> </w:t>
      </w:r>
      <w:r w:rsidRPr="00206ACB">
        <w:t>that</w:t>
      </w:r>
      <w:r w:rsidR="00AC466E" w:rsidRPr="00206ACB">
        <w:t xml:space="preserve"> </w:t>
      </w:r>
      <w:r w:rsidRPr="00206ACB">
        <w:t>the</w:t>
      </w:r>
      <w:r w:rsidR="00AC466E" w:rsidRPr="00206ACB">
        <w:t xml:space="preserve"> </w:t>
      </w:r>
      <w:r w:rsidRPr="00206ACB">
        <w:t>computer</w:t>
      </w:r>
      <w:r w:rsidR="00AC466E" w:rsidRPr="00206ACB">
        <w:t xml:space="preserve"> </w:t>
      </w:r>
      <w:r w:rsidRPr="00206ACB">
        <w:t>needs</w:t>
      </w:r>
      <w:r w:rsidR="00AC466E" w:rsidRPr="00206ACB">
        <w:t xml:space="preserve"> </w:t>
      </w:r>
      <w:r w:rsidRPr="00206ACB">
        <w:t>to</w:t>
      </w:r>
      <w:r w:rsidR="00AC466E" w:rsidRPr="00206ACB">
        <w:t xml:space="preserve"> </w:t>
      </w:r>
      <w:r w:rsidRPr="00206ACB">
        <w:t>execute</w:t>
      </w:r>
      <w:r w:rsidR="00AC466E" w:rsidRPr="00206ACB">
        <w:t xml:space="preserve"> </w:t>
      </w:r>
      <w:r w:rsidRPr="00206ACB">
        <w:t>take</w:t>
      </w:r>
      <w:r w:rsidR="00AC466E" w:rsidRPr="00206ACB">
        <w:t xml:space="preserve"> </w:t>
      </w:r>
      <w:r w:rsidRPr="00206ACB">
        <w:t>some</w:t>
      </w:r>
      <w:r w:rsidR="00AC466E" w:rsidRPr="00206ACB">
        <w:t xml:space="preserve"> </w:t>
      </w:r>
      <w:r w:rsidRPr="00206ACB">
        <w:t>form</w:t>
      </w:r>
      <w:r w:rsidR="00AC466E" w:rsidRPr="00206ACB">
        <w:t xml:space="preserve"> </w:t>
      </w:r>
      <w:r w:rsidRPr="00206ACB">
        <w:t>of</w:t>
      </w:r>
      <w:r w:rsidR="00AC466E" w:rsidRPr="00206ACB">
        <w:t xml:space="preserve"> </w:t>
      </w:r>
      <w:r w:rsidRPr="00206ACB">
        <w:t>data</w:t>
      </w:r>
      <w:r w:rsidR="00AC466E" w:rsidRPr="00206ACB">
        <w:t xml:space="preserve"> </w:t>
      </w:r>
      <w:r w:rsidRPr="00206ACB">
        <w:t>as</w:t>
      </w:r>
      <w:r w:rsidR="00AC466E" w:rsidRPr="00206ACB">
        <w:t xml:space="preserve"> </w:t>
      </w:r>
      <w:r w:rsidRPr="00206ACB">
        <w:t>well.</w:t>
      </w:r>
      <w:r w:rsidR="00AC466E" w:rsidRPr="00206ACB">
        <w:t xml:space="preserve"> </w:t>
      </w:r>
      <w:r w:rsidRPr="00206ACB">
        <w:t>A</w:t>
      </w:r>
      <w:r w:rsidR="00AC466E" w:rsidRPr="00206ACB">
        <w:t xml:space="preserve"> </w:t>
      </w:r>
      <w:r w:rsidRPr="00206ACB">
        <w:t>common</w:t>
      </w:r>
      <w:r w:rsidR="00AC466E" w:rsidRPr="00206ACB">
        <w:t xml:space="preserve"> </w:t>
      </w:r>
      <w:r w:rsidRPr="00206ACB">
        <w:t>thing</w:t>
      </w:r>
      <w:r w:rsidR="00AC466E" w:rsidRPr="00206ACB">
        <w:t xml:space="preserve"> </w:t>
      </w:r>
      <w:r w:rsidRPr="00206ACB">
        <w:t>that</w:t>
      </w:r>
      <w:r w:rsidR="00AC466E" w:rsidRPr="00206ACB">
        <w:t xml:space="preserve"> </w:t>
      </w:r>
      <w:r w:rsidRPr="00206ACB">
        <w:t>computers</w:t>
      </w:r>
      <w:r w:rsidR="00AC466E" w:rsidRPr="00206ACB">
        <w:t xml:space="preserve"> </w:t>
      </w:r>
      <w:r w:rsidRPr="00206ACB">
        <w:t>do</w:t>
      </w:r>
      <w:r w:rsidR="00AC466E" w:rsidRPr="00206ACB">
        <w:t xml:space="preserve"> </w:t>
      </w:r>
      <w:r w:rsidRPr="00206ACB">
        <w:t>is</w:t>
      </w:r>
      <w:r w:rsidR="00AC466E" w:rsidRPr="00206ACB">
        <w:t xml:space="preserve"> </w:t>
      </w:r>
      <w:r w:rsidRPr="00206ACB">
        <w:t>add</w:t>
      </w:r>
      <w:r w:rsidR="00AC466E" w:rsidRPr="00206ACB">
        <w:t xml:space="preserve"> </w:t>
      </w:r>
      <w:r w:rsidRPr="00206ACB">
        <w:t>numbers</w:t>
      </w:r>
      <w:r w:rsidR="00AC466E" w:rsidRPr="00206ACB">
        <w:t xml:space="preserve"> </w:t>
      </w:r>
      <w:r w:rsidRPr="00206ACB">
        <w:t>together;</w:t>
      </w:r>
      <w:r w:rsidR="00AC466E" w:rsidRPr="00206ACB">
        <w:t xml:space="preserve"> </w:t>
      </w:r>
      <w:r w:rsidRPr="00206ACB">
        <w:t>it</w:t>
      </w:r>
      <w:r w:rsidR="00AC466E" w:rsidRPr="00206ACB">
        <w:t xml:space="preserve"> </w:t>
      </w:r>
      <w:r w:rsidRPr="00206ACB">
        <w:t>is</w:t>
      </w:r>
      <w:r w:rsidR="00AC466E" w:rsidRPr="00206ACB">
        <w:t xml:space="preserve"> </w:t>
      </w:r>
      <w:r w:rsidRPr="00206ACB">
        <w:t>much</w:t>
      </w:r>
      <w:r w:rsidR="00AC466E" w:rsidRPr="00206ACB">
        <w:t xml:space="preserve"> </w:t>
      </w:r>
      <w:r w:rsidRPr="00206ACB">
        <w:t>simpler</w:t>
      </w:r>
      <w:r w:rsidR="00AC466E" w:rsidRPr="00206ACB">
        <w:t xml:space="preserve"> </w:t>
      </w:r>
      <w:r w:rsidRPr="00206ACB">
        <w:t>to</w:t>
      </w:r>
      <w:r w:rsidR="00AC466E" w:rsidRPr="00206ACB">
        <w:t xml:space="preserve"> </w:t>
      </w:r>
      <w:r w:rsidRPr="00206ACB">
        <w:t>have</w:t>
      </w:r>
      <w:r w:rsidR="00AC466E" w:rsidRPr="00206ACB">
        <w:t xml:space="preserve"> </w:t>
      </w:r>
      <w:r w:rsidRPr="00206ACB">
        <w:t>one</w:t>
      </w:r>
      <w:r w:rsidR="00AC466E" w:rsidRPr="00206ACB">
        <w:t xml:space="preserve"> </w:t>
      </w:r>
      <w:r w:rsidRPr="00206ACB">
        <w:t>instruction</w:t>
      </w:r>
      <w:r w:rsidR="00AC466E" w:rsidRPr="00206ACB">
        <w:t xml:space="preserve"> </w:t>
      </w:r>
      <w:r w:rsidRPr="00206ACB">
        <w:t>that</w:t>
      </w:r>
      <w:r w:rsidR="00AC466E" w:rsidRPr="00206ACB">
        <w:t xml:space="preserve"> </w:t>
      </w:r>
      <w:r w:rsidRPr="00206ACB">
        <w:t>adds</w:t>
      </w:r>
      <w:r w:rsidR="00AC466E" w:rsidRPr="00206ACB">
        <w:t xml:space="preserve"> </w:t>
      </w:r>
      <w:r w:rsidRPr="00206ACB">
        <w:t>rather</w:t>
      </w:r>
      <w:r w:rsidR="00AC466E" w:rsidRPr="00206ACB">
        <w:t xml:space="preserve"> </w:t>
      </w:r>
      <w:r w:rsidRPr="00206ACB">
        <w:t>than</w:t>
      </w:r>
      <w:r w:rsidR="00AC466E" w:rsidRPr="00206ACB">
        <w:t xml:space="preserve"> </w:t>
      </w:r>
      <w:r w:rsidRPr="00206ACB">
        <w:t>a</w:t>
      </w:r>
      <w:r w:rsidR="00AC466E" w:rsidRPr="00206ACB">
        <w:t xml:space="preserve"> </w:t>
      </w:r>
      <w:r w:rsidRPr="00206ACB">
        <w:t>whole</w:t>
      </w:r>
      <w:r w:rsidR="00AC466E" w:rsidRPr="00206ACB">
        <w:t xml:space="preserve"> </w:t>
      </w:r>
      <w:r w:rsidRPr="00206ACB">
        <w:t>set</w:t>
      </w:r>
      <w:r w:rsidR="00AC466E" w:rsidRPr="00206ACB">
        <w:t xml:space="preserve"> </w:t>
      </w:r>
      <w:r w:rsidRPr="00206ACB">
        <w:t>of</w:t>
      </w:r>
      <w:r w:rsidR="00AC466E" w:rsidRPr="00206ACB">
        <w:t xml:space="preserve"> </w:t>
      </w:r>
      <w:r w:rsidRPr="00206ACB">
        <w:t>instructions</w:t>
      </w:r>
      <w:r w:rsidR="00AC466E" w:rsidRPr="00206ACB">
        <w:t xml:space="preserve"> </w:t>
      </w:r>
      <w:r w:rsidRPr="00206ACB">
        <w:t>like</w:t>
      </w:r>
      <w:r w:rsidR="00AC466E" w:rsidRPr="00206ACB">
        <w:t xml:space="preserve"> </w:t>
      </w:r>
      <w:r w:rsidRPr="00206ACB">
        <w:t>this:</w:t>
      </w:r>
    </w:p>
    <w:p w14:paraId="47A40725" w14:textId="731F5039" w:rsidR="00625326" w:rsidRPr="00206ACB" w:rsidRDefault="00625326">
      <w:pPr>
        <w:pStyle w:val="ListParagraph"/>
        <w:numPr>
          <w:ilvl w:val="0"/>
          <w:numId w:val="2"/>
        </w:numPr>
        <w:rPr>
          <w:rFonts w:cstheme="minorHAnsi"/>
          <w:szCs w:val="26"/>
        </w:rPr>
      </w:pPr>
      <w:r w:rsidRPr="00206ACB">
        <w:rPr>
          <w:rFonts w:cstheme="minorHAnsi"/>
          <w:szCs w:val="26"/>
        </w:rPr>
        <w:t>1:</w:t>
      </w:r>
      <w:r w:rsidR="00AC466E" w:rsidRPr="00206ACB">
        <w:rPr>
          <w:rFonts w:cstheme="minorHAnsi"/>
          <w:szCs w:val="26"/>
        </w:rPr>
        <w:t xml:space="preserve"> </w:t>
      </w:r>
      <w:r w:rsidRPr="00206ACB">
        <w:rPr>
          <w:rFonts w:cstheme="minorHAnsi"/>
          <w:szCs w:val="26"/>
        </w:rPr>
        <w:t>add</w:t>
      </w:r>
      <w:r w:rsidR="00AC466E" w:rsidRPr="00206ACB">
        <w:rPr>
          <w:rFonts w:cstheme="minorHAnsi"/>
          <w:szCs w:val="26"/>
        </w:rPr>
        <w:t xml:space="preserve"> </w:t>
      </w:r>
      <w:r w:rsidRPr="00206ACB">
        <w:rPr>
          <w:rFonts w:cstheme="minorHAnsi"/>
          <w:szCs w:val="26"/>
        </w:rPr>
        <w:t>1</w:t>
      </w:r>
    </w:p>
    <w:p w14:paraId="7AB2EE7B" w14:textId="11E5D15C" w:rsidR="00625326" w:rsidRPr="00206ACB" w:rsidRDefault="00625326">
      <w:pPr>
        <w:pStyle w:val="ListParagraph"/>
        <w:numPr>
          <w:ilvl w:val="0"/>
          <w:numId w:val="2"/>
        </w:numPr>
        <w:rPr>
          <w:rFonts w:cstheme="minorHAnsi"/>
          <w:szCs w:val="26"/>
        </w:rPr>
      </w:pPr>
      <w:r w:rsidRPr="00206ACB">
        <w:rPr>
          <w:rFonts w:cstheme="minorHAnsi"/>
          <w:szCs w:val="26"/>
        </w:rPr>
        <w:t>2:</w:t>
      </w:r>
      <w:r w:rsidR="00AC466E" w:rsidRPr="00206ACB">
        <w:rPr>
          <w:rFonts w:cstheme="minorHAnsi"/>
          <w:szCs w:val="26"/>
        </w:rPr>
        <w:t xml:space="preserve"> </w:t>
      </w:r>
      <w:r w:rsidRPr="00206ACB">
        <w:rPr>
          <w:rFonts w:cstheme="minorHAnsi"/>
          <w:szCs w:val="26"/>
        </w:rPr>
        <w:t>add</w:t>
      </w:r>
      <w:r w:rsidR="00AC466E" w:rsidRPr="00206ACB">
        <w:rPr>
          <w:rFonts w:cstheme="minorHAnsi"/>
          <w:szCs w:val="26"/>
        </w:rPr>
        <w:t xml:space="preserve"> </w:t>
      </w:r>
      <w:r w:rsidRPr="00206ACB">
        <w:rPr>
          <w:rFonts w:cstheme="minorHAnsi"/>
          <w:szCs w:val="26"/>
        </w:rPr>
        <w:t>2</w:t>
      </w:r>
    </w:p>
    <w:p w14:paraId="3D73CEEF" w14:textId="5D484A20" w:rsidR="00625326" w:rsidRPr="00206ACB" w:rsidRDefault="00625326">
      <w:pPr>
        <w:pStyle w:val="ListParagraph"/>
        <w:numPr>
          <w:ilvl w:val="0"/>
          <w:numId w:val="2"/>
        </w:numPr>
        <w:rPr>
          <w:rFonts w:cstheme="minorHAnsi"/>
          <w:szCs w:val="26"/>
        </w:rPr>
      </w:pPr>
      <w:r w:rsidRPr="00206ACB">
        <w:rPr>
          <w:rFonts w:cstheme="minorHAnsi"/>
          <w:szCs w:val="26"/>
        </w:rPr>
        <w:t>3:</w:t>
      </w:r>
      <w:r w:rsidR="00AC466E" w:rsidRPr="00206ACB">
        <w:rPr>
          <w:rFonts w:cstheme="minorHAnsi"/>
          <w:szCs w:val="26"/>
        </w:rPr>
        <w:t xml:space="preserve"> </w:t>
      </w:r>
      <w:r w:rsidRPr="00206ACB">
        <w:rPr>
          <w:rFonts w:cstheme="minorHAnsi"/>
          <w:szCs w:val="26"/>
        </w:rPr>
        <w:t>add</w:t>
      </w:r>
      <w:r w:rsidR="00AC466E" w:rsidRPr="00206ACB">
        <w:rPr>
          <w:rFonts w:cstheme="minorHAnsi"/>
          <w:szCs w:val="26"/>
        </w:rPr>
        <w:t xml:space="preserve"> </w:t>
      </w:r>
      <w:r w:rsidRPr="00206ACB">
        <w:rPr>
          <w:rFonts w:cstheme="minorHAnsi"/>
          <w:szCs w:val="26"/>
        </w:rPr>
        <w:t>3</w:t>
      </w:r>
    </w:p>
    <w:p w14:paraId="1ED6702E" w14:textId="1CF62921" w:rsidR="00625326" w:rsidRPr="00206ACB" w:rsidRDefault="00625326">
      <w:pPr>
        <w:pStyle w:val="ListParagraph"/>
        <w:numPr>
          <w:ilvl w:val="0"/>
          <w:numId w:val="2"/>
        </w:numPr>
        <w:rPr>
          <w:rFonts w:cstheme="minorHAnsi"/>
          <w:szCs w:val="26"/>
        </w:rPr>
      </w:pPr>
      <w:r w:rsidRPr="00206ACB">
        <w:rPr>
          <w:rFonts w:cstheme="minorHAnsi"/>
          <w:szCs w:val="26"/>
        </w:rPr>
        <w:t>4:</w:t>
      </w:r>
      <w:r w:rsidR="00AC466E" w:rsidRPr="00206ACB">
        <w:rPr>
          <w:rFonts w:cstheme="minorHAnsi"/>
          <w:szCs w:val="26"/>
        </w:rPr>
        <w:t xml:space="preserve"> </w:t>
      </w:r>
      <w:r w:rsidRPr="00206ACB">
        <w:rPr>
          <w:rFonts w:cstheme="minorHAnsi"/>
          <w:szCs w:val="26"/>
        </w:rPr>
        <w:t>add</w:t>
      </w:r>
      <w:r w:rsidR="00AC466E" w:rsidRPr="00206ACB">
        <w:rPr>
          <w:rFonts w:cstheme="minorHAnsi"/>
          <w:szCs w:val="26"/>
        </w:rPr>
        <w:t xml:space="preserve"> </w:t>
      </w:r>
      <w:r w:rsidRPr="00206ACB">
        <w:rPr>
          <w:rFonts w:cstheme="minorHAnsi"/>
          <w:szCs w:val="26"/>
        </w:rPr>
        <w:t>4</w:t>
      </w:r>
    </w:p>
    <w:p w14:paraId="75901467" w14:textId="07F79D18" w:rsidR="00625326" w:rsidRPr="00206ACB" w:rsidRDefault="00625326" w:rsidP="007335AE">
      <w:r w:rsidRPr="00206ACB">
        <w:t>Or,</w:t>
      </w:r>
      <w:r w:rsidR="00AC466E" w:rsidRPr="00206ACB">
        <w:t xml:space="preserve"> </w:t>
      </w:r>
      <w:r w:rsidRPr="00206ACB">
        <w:t>alternatively,</w:t>
      </w:r>
      <w:r w:rsidR="00AC466E" w:rsidRPr="00206ACB">
        <w:t xml:space="preserve"> </w:t>
      </w:r>
      <w:r w:rsidRPr="00206ACB">
        <w:t>a</w:t>
      </w:r>
      <w:r w:rsidR="00AC466E" w:rsidRPr="00206ACB">
        <w:t xml:space="preserve"> </w:t>
      </w:r>
      <w:r w:rsidRPr="00206ACB">
        <w:t>single</w:t>
      </w:r>
      <w:r w:rsidR="00AC466E" w:rsidRPr="00206ACB">
        <w:t xml:space="preserve"> </w:t>
      </w:r>
      <w:r w:rsidRPr="00206ACB">
        <w:t>"add</w:t>
      </w:r>
      <w:r w:rsidR="00AC466E" w:rsidRPr="00206ACB">
        <w:t xml:space="preserve"> </w:t>
      </w:r>
      <w:r w:rsidRPr="00206ACB">
        <w:t>1"</w:t>
      </w:r>
      <w:r w:rsidR="00AC466E" w:rsidRPr="00206ACB">
        <w:t xml:space="preserve"> </w:t>
      </w:r>
      <w:r w:rsidRPr="00206ACB">
        <w:t>instruction</w:t>
      </w:r>
      <w:r w:rsidR="00AC466E" w:rsidRPr="00206ACB">
        <w:t xml:space="preserve"> </w:t>
      </w:r>
      <w:r w:rsidRPr="00206ACB">
        <w:t>that</w:t>
      </w:r>
      <w:r w:rsidR="00AC466E" w:rsidRPr="00206ACB">
        <w:t xml:space="preserve"> </w:t>
      </w:r>
      <w:r w:rsidRPr="00206ACB">
        <w:t>you</w:t>
      </w:r>
      <w:r w:rsidR="00AC466E" w:rsidRPr="00206ACB">
        <w:t xml:space="preserve"> </w:t>
      </w:r>
      <w:r w:rsidRPr="00206ACB">
        <w:t>have</w:t>
      </w:r>
      <w:r w:rsidR="00AC466E" w:rsidRPr="00206ACB">
        <w:t xml:space="preserve"> </w:t>
      </w:r>
      <w:r w:rsidRPr="00206ACB">
        <w:t>to</w:t>
      </w:r>
      <w:r w:rsidR="00AC466E" w:rsidRPr="00206ACB">
        <w:t xml:space="preserve"> </w:t>
      </w:r>
      <w:r w:rsidRPr="00206ACB">
        <w:t>call</w:t>
      </w:r>
      <w:r w:rsidR="00AC466E" w:rsidRPr="00206ACB">
        <w:t xml:space="preserve"> </w:t>
      </w:r>
      <w:r w:rsidRPr="00206ACB">
        <w:t>multiple</w:t>
      </w:r>
      <w:r w:rsidR="00AC466E" w:rsidRPr="00206ACB">
        <w:t xml:space="preserve"> </w:t>
      </w:r>
      <w:r w:rsidRPr="00206ACB">
        <w:t>times,</w:t>
      </w:r>
      <w:r w:rsidR="00AC466E" w:rsidRPr="00206ACB">
        <w:t xml:space="preserve"> </w:t>
      </w:r>
      <w:r w:rsidRPr="00206ACB">
        <w:t>which</w:t>
      </w:r>
      <w:r w:rsidR="00AC466E" w:rsidRPr="00206ACB">
        <w:t xml:space="preserve"> </w:t>
      </w:r>
      <w:r w:rsidRPr="00206ACB">
        <w:t>would</w:t>
      </w:r>
      <w:r w:rsidR="00AC466E" w:rsidRPr="00206ACB">
        <w:t xml:space="preserve"> </w:t>
      </w:r>
      <w:r w:rsidRPr="00206ACB">
        <w:t>be</w:t>
      </w:r>
      <w:r w:rsidR="00AC466E" w:rsidRPr="00206ACB">
        <w:t xml:space="preserve"> </w:t>
      </w:r>
      <w:r w:rsidRPr="00206ACB">
        <w:t>equally</w:t>
      </w:r>
      <w:r w:rsidR="00AC466E" w:rsidRPr="00206ACB">
        <w:t xml:space="preserve"> </w:t>
      </w:r>
      <w:r w:rsidRPr="00206ACB">
        <w:t>difficult</w:t>
      </w:r>
      <w:r w:rsidR="00AC466E" w:rsidRPr="00206ACB">
        <w:t xml:space="preserve"> </w:t>
      </w:r>
      <w:r w:rsidRPr="00206ACB">
        <w:t>to</w:t>
      </w:r>
      <w:r w:rsidR="00AC466E" w:rsidRPr="00206ACB">
        <w:t xml:space="preserve"> </w:t>
      </w:r>
      <w:r w:rsidRPr="00206ACB">
        <w:t>use.</w:t>
      </w:r>
      <w:r w:rsidR="00AC466E" w:rsidRPr="00206ACB">
        <w:t xml:space="preserve"> </w:t>
      </w:r>
      <w:r w:rsidRPr="00206ACB">
        <w:t>A</w:t>
      </w:r>
      <w:r w:rsidR="00AC466E" w:rsidRPr="00206ACB">
        <w:t xml:space="preserve"> </w:t>
      </w:r>
      <w:r w:rsidRPr="00206ACB">
        <w:t>program</w:t>
      </w:r>
      <w:r w:rsidR="00AC466E" w:rsidRPr="00206ACB">
        <w:t xml:space="preserve"> </w:t>
      </w:r>
      <w:r w:rsidRPr="00206ACB">
        <w:t>that</w:t>
      </w:r>
      <w:r w:rsidR="00AC466E" w:rsidRPr="00206ACB">
        <w:t xml:space="preserve"> </w:t>
      </w:r>
      <w:r w:rsidRPr="00206ACB">
        <w:t>adds</w:t>
      </w:r>
      <w:r w:rsidR="00AC466E" w:rsidRPr="00206ACB">
        <w:t xml:space="preserve"> </w:t>
      </w:r>
      <w:r w:rsidRPr="00206ACB">
        <w:t>1,000</w:t>
      </w:r>
      <w:r w:rsidR="00AC466E" w:rsidRPr="00206ACB">
        <w:t xml:space="preserve"> </w:t>
      </w:r>
      <w:r w:rsidRPr="00206ACB">
        <w:t>to</w:t>
      </w:r>
      <w:r w:rsidR="00AC466E" w:rsidRPr="00206ACB">
        <w:t xml:space="preserve"> </w:t>
      </w:r>
      <w:r w:rsidRPr="00206ACB">
        <w:t>a</w:t>
      </w:r>
      <w:r w:rsidR="00AC466E" w:rsidRPr="00206ACB">
        <w:t xml:space="preserve"> </w:t>
      </w:r>
      <w:r w:rsidRPr="00206ACB">
        <w:t>number</w:t>
      </w:r>
      <w:r w:rsidR="00AC466E" w:rsidRPr="00206ACB">
        <w:t xml:space="preserve"> </w:t>
      </w:r>
      <w:r w:rsidRPr="00206ACB">
        <w:t>would</w:t>
      </w:r>
      <w:r w:rsidR="00AC466E" w:rsidRPr="00206ACB">
        <w:t xml:space="preserve"> </w:t>
      </w:r>
      <w:r w:rsidRPr="00206ACB">
        <w:t>take</w:t>
      </w:r>
      <w:r w:rsidR="00AC466E" w:rsidRPr="00206ACB">
        <w:t xml:space="preserve"> </w:t>
      </w:r>
      <w:r w:rsidRPr="00206ACB">
        <w:t>1,000</w:t>
      </w:r>
      <w:r w:rsidR="00AC466E" w:rsidRPr="00206ACB">
        <w:t xml:space="preserve"> </w:t>
      </w:r>
      <w:r w:rsidRPr="00206ACB">
        <w:t>times</w:t>
      </w:r>
      <w:r w:rsidR="00AC466E" w:rsidRPr="00206ACB">
        <w:t xml:space="preserve"> </w:t>
      </w:r>
      <w:r w:rsidRPr="00206ACB">
        <w:t>as</w:t>
      </w:r>
      <w:r w:rsidR="00AC466E" w:rsidRPr="00206ACB">
        <w:t xml:space="preserve"> </w:t>
      </w:r>
      <w:r w:rsidRPr="00206ACB">
        <w:t>much</w:t>
      </w:r>
      <w:r w:rsidR="00AC466E" w:rsidRPr="00206ACB">
        <w:t xml:space="preserve"> </w:t>
      </w:r>
      <w:r w:rsidRPr="00206ACB">
        <w:t>storage</w:t>
      </w:r>
      <w:r w:rsidR="00AC466E" w:rsidRPr="00206ACB">
        <w:t xml:space="preserve"> </w:t>
      </w:r>
      <w:r w:rsidRPr="00206ACB">
        <w:t>space</w:t>
      </w:r>
      <w:r w:rsidR="00AC466E" w:rsidRPr="00206ACB">
        <w:t xml:space="preserve"> </w:t>
      </w:r>
      <w:r w:rsidRPr="00206ACB">
        <w:t>(and</w:t>
      </w:r>
      <w:r w:rsidR="00AC466E" w:rsidRPr="00206ACB">
        <w:t xml:space="preserve"> </w:t>
      </w:r>
      <w:r w:rsidRPr="00206ACB">
        <w:t>take</w:t>
      </w:r>
      <w:r w:rsidR="00AC466E" w:rsidRPr="00206ACB">
        <w:t xml:space="preserve"> </w:t>
      </w:r>
      <w:r w:rsidRPr="00206ACB">
        <w:t>1,000</w:t>
      </w:r>
      <w:r w:rsidR="00AC466E" w:rsidRPr="00206ACB">
        <w:t xml:space="preserve"> </w:t>
      </w:r>
      <w:r w:rsidRPr="00206ACB">
        <w:t>times</w:t>
      </w:r>
      <w:r w:rsidR="00AC466E" w:rsidRPr="00206ACB">
        <w:t xml:space="preserve"> </w:t>
      </w:r>
      <w:r w:rsidRPr="00206ACB">
        <w:t>as</w:t>
      </w:r>
      <w:r w:rsidR="00AC466E" w:rsidRPr="00206ACB">
        <w:t xml:space="preserve"> </w:t>
      </w:r>
      <w:r w:rsidRPr="00206ACB">
        <w:t>long</w:t>
      </w:r>
      <w:r w:rsidR="00AC466E" w:rsidRPr="00206ACB">
        <w:t xml:space="preserve"> </w:t>
      </w:r>
      <w:r w:rsidRPr="00206ACB">
        <w:t>to</w:t>
      </w:r>
      <w:r w:rsidR="00AC466E" w:rsidRPr="00206ACB">
        <w:t xml:space="preserve"> </w:t>
      </w:r>
      <w:r w:rsidRPr="00206ACB">
        <w:t>execute)</w:t>
      </w:r>
      <w:r w:rsidR="00AC466E" w:rsidRPr="00206ACB">
        <w:t xml:space="preserve"> </w:t>
      </w:r>
      <w:r w:rsidRPr="00206ACB">
        <w:t>as</w:t>
      </w:r>
      <w:r w:rsidR="00AC466E" w:rsidRPr="00206ACB">
        <w:t xml:space="preserve"> </w:t>
      </w:r>
      <w:r w:rsidRPr="00206ACB">
        <w:t>a</w:t>
      </w:r>
      <w:r w:rsidR="00AC466E" w:rsidRPr="00206ACB">
        <w:t xml:space="preserve"> </w:t>
      </w:r>
      <w:r w:rsidRPr="00206ACB">
        <w:t>program</w:t>
      </w:r>
      <w:r w:rsidR="00AC466E" w:rsidRPr="00206ACB">
        <w:t xml:space="preserve"> </w:t>
      </w:r>
      <w:r w:rsidRPr="00206ACB">
        <w:t>that</w:t>
      </w:r>
      <w:r w:rsidR="00AC466E" w:rsidRPr="00206ACB">
        <w:t xml:space="preserve"> </w:t>
      </w:r>
      <w:r w:rsidRPr="00206ACB">
        <w:t>just</w:t>
      </w:r>
      <w:r w:rsidR="00AC466E" w:rsidRPr="00206ACB">
        <w:t xml:space="preserve"> </w:t>
      </w:r>
      <w:r w:rsidRPr="00206ACB">
        <w:t>added</w:t>
      </w:r>
      <w:r w:rsidR="00AC466E" w:rsidRPr="00206ACB">
        <w:t xml:space="preserve"> </w:t>
      </w:r>
      <w:r w:rsidRPr="00206ACB">
        <w:t>1!</w:t>
      </w:r>
    </w:p>
    <w:p w14:paraId="7FEC5361" w14:textId="77777777" w:rsidR="00691547" w:rsidRDefault="00625326" w:rsidP="00691547">
      <w:r w:rsidRPr="00206ACB">
        <w:t>The</w:t>
      </w:r>
      <w:r w:rsidR="00AC466E" w:rsidRPr="00206ACB">
        <w:t xml:space="preserve"> </w:t>
      </w:r>
      <w:r w:rsidRPr="00206ACB">
        <w:t>data</w:t>
      </w:r>
      <w:r w:rsidR="00AC466E" w:rsidRPr="00206ACB">
        <w:t xml:space="preserve"> </w:t>
      </w:r>
      <w:r w:rsidRPr="00206ACB">
        <w:t>that</w:t>
      </w:r>
      <w:r w:rsidR="00AC466E" w:rsidRPr="00206ACB">
        <w:t xml:space="preserve"> </w:t>
      </w:r>
      <w:r w:rsidRPr="00206ACB">
        <w:t>goes</w:t>
      </w:r>
      <w:r w:rsidR="00AC466E" w:rsidRPr="00206ACB">
        <w:t xml:space="preserve"> </w:t>
      </w:r>
      <w:r w:rsidRPr="00206ACB">
        <w:t>with</w:t>
      </w:r>
      <w:r w:rsidR="00AC466E" w:rsidRPr="00206ACB">
        <w:t xml:space="preserve"> </w:t>
      </w:r>
      <w:r w:rsidRPr="00206ACB">
        <w:t>an</w:t>
      </w:r>
      <w:r w:rsidR="00AC466E" w:rsidRPr="00206ACB">
        <w:t xml:space="preserve"> </w:t>
      </w:r>
      <w:r w:rsidRPr="00206ACB">
        <w:t>instruction</w:t>
      </w:r>
      <w:r w:rsidR="00AC466E" w:rsidRPr="00206ACB">
        <w:t xml:space="preserve"> </w:t>
      </w:r>
      <w:r w:rsidRPr="00206ACB">
        <w:t>has</w:t>
      </w:r>
      <w:r w:rsidR="00AC466E" w:rsidRPr="00206ACB">
        <w:t xml:space="preserve"> </w:t>
      </w:r>
      <w:r w:rsidRPr="00206ACB">
        <w:t>to</w:t>
      </w:r>
      <w:r w:rsidR="00AC466E" w:rsidRPr="00206ACB">
        <w:t xml:space="preserve"> </w:t>
      </w:r>
      <w:r w:rsidRPr="00206ACB">
        <w:t>be</w:t>
      </w:r>
      <w:r w:rsidR="00AC466E" w:rsidRPr="00206ACB">
        <w:t xml:space="preserve"> </w:t>
      </w:r>
      <w:r w:rsidRPr="00206ACB">
        <w:t>part</w:t>
      </w:r>
      <w:r w:rsidR="00AC466E" w:rsidRPr="00206ACB">
        <w:t xml:space="preserve"> </w:t>
      </w:r>
      <w:r w:rsidRPr="00206ACB">
        <w:t>of</w:t>
      </w:r>
      <w:r w:rsidR="00AC466E" w:rsidRPr="00206ACB">
        <w:t xml:space="preserve"> </w:t>
      </w:r>
      <w:r w:rsidRPr="00206ACB">
        <w:t>the</w:t>
      </w:r>
      <w:r w:rsidR="00AC466E" w:rsidRPr="00206ACB">
        <w:t xml:space="preserve"> </w:t>
      </w:r>
      <w:r w:rsidRPr="00206ACB">
        <w:t>program,</w:t>
      </w:r>
      <w:r w:rsidR="00AC466E" w:rsidRPr="00206ACB">
        <w:t xml:space="preserve"> </w:t>
      </w:r>
      <w:r w:rsidRPr="00206ACB">
        <w:t>somewhere.</w:t>
      </w:r>
      <w:r w:rsidR="00AC466E" w:rsidRPr="00206ACB">
        <w:t xml:space="preserve"> </w:t>
      </w:r>
      <w:r w:rsidRPr="00206ACB">
        <w:t>Different</w:t>
      </w:r>
      <w:r w:rsidR="00AC466E" w:rsidRPr="00206ACB">
        <w:t xml:space="preserve"> </w:t>
      </w:r>
      <w:r w:rsidRPr="00206ACB">
        <w:t>programming</w:t>
      </w:r>
      <w:r w:rsidR="00AC466E" w:rsidRPr="00206ACB">
        <w:t xml:space="preserve"> </w:t>
      </w:r>
      <w:r w:rsidRPr="00206ACB">
        <w:t>languages</w:t>
      </w:r>
      <w:r w:rsidR="00AC466E" w:rsidRPr="00206ACB">
        <w:t xml:space="preserve"> </w:t>
      </w:r>
      <w:r w:rsidRPr="00206ACB">
        <w:t>take</w:t>
      </w:r>
      <w:r w:rsidR="00AC466E" w:rsidRPr="00206ACB">
        <w:t xml:space="preserve"> </w:t>
      </w:r>
      <w:r w:rsidRPr="00206ACB">
        <w:t>different</w:t>
      </w:r>
      <w:r w:rsidR="00AC466E" w:rsidRPr="00206ACB">
        <w:t xml:space="preserve"> </w:t>
      </w:r>
      <w:r w:rsidRPr="00206ACB">
        <w:t>approaches</w:t>
      </w:r>
      <w:r w:rsidR="00AC466E" w:rsidRPr="00206ACB">
        <w:t xml:space="preserve"> </w:t>
      </w:r>
      <w:r w:rsidRPr="00206ACB">
        <w:t>to</w:t>
      </w:r>
      <w:r w:rsidR="00AC466E" w:rsidRPr="00206ACB">
        <w:t xml:space="preserve"> </w:t>
      </w:r>
      <w:r w:rsidRPr="00206ACB">
        <w:t>this</w:t>
      </w:r>
      <w:r w:rsidR="00AC466E" w:rsidRPr="00206ACB">
        <w:t xml:space="preserve"> </w:t>
      </w:r>
      <w:r w:rsidRPr="00206ACB">
        <w:t>problem.</w:t>
      </w:r>
      <w:r w:rsidR="00AC466E" w:rsidRPr="00206ACB">
        <w:t xml:space="preserve"> </w:t>
      </w:r>
      <w:r w:rsidRPr="00206ACB">
        <w:t>Some</w:t>
      </w:r>
      <w:r w:rsidR="00AC466E" w:rsidRPr="00206ACB">
        <w:t xml:space="preserve"> </w:t>
      </w:r>
      <w:r w:rsidRPr="00206ACB">
        <w:t>programming</w:t>
      </w:r>
      <w:r w:rsidR="00AC466E" w:rsidRPr="00206ACB">
        <w:t xml:space="preserve"> </w:t>
      </w:r>
      <w:r w:rsidRPr="00206ACB">
        <w:t>languages</w:t>
      </w:r>
      <w:r w:rsidR="00AC466E" w:rsidRPr="00206ACB">
        <w:t xml:space="preserve"> </w:t>
      </w:r>
      <w:r w:rsidRPr="00206ACB">
        <w:t>require</w:t>
      </w:r>
      <w:r w:rsidR="00AC466E" w:rsidRPr="00206ACB">
        <w:t xml:space="preserve"> </w:t>
      </w:r>
      <w:r w:rsidRPr="00206ACB">
        <w:t>you</w:t>
      </w:r>
      <w:r w:rsidR="00AC466E" w:rsidRPr="00206ACB">
        <w:t xml:space="preserve"> </w:t>
      </w:r>
      <w:r w:rsidRPr="00206ACB">
        <w:t>to</w:t>
      </w:r>
      <w:r w:rsidR="00AC466E" w:rsidRPr="00206ACB">
        <w:t xml:space="preserve"> </w:t>
      </w:r>
      <w:r w:rsidRPr="00206ACB">
        <w:t>keep</w:t>
      </w:r>
      <w:r w:rsidR="00AC466E" w:rsidRPr="00206ACB">
        <w:t xml:space="preserve"> </w:t>
      </w:r>
      <w:r w:rsidRPr="00206ACB">
        <w:t>"code"</w:t>
      </w:r>
      <w:r w:rsidR="00AC466E" w:rsidRPr="00206ACB">
        <w:t xml:space="preserve"> </w:t>
      </w:r>
      <w:r w:rsidRPr="00206ACB">
        <w:t>(instructions)</w:t>
      </w:r>
      <w:r w:rsidR="00AC466E" w:rsidRPr="00206ACB">
        <w:t xml:space="preserve"> </w:t>
      </w:r>
      <w:r w:rsidRPr="00206ACB">
        <w:t>and</w:t>
      </w:r>
      <w:r w:rsidR="00AC466E" w:rsidRPr="00206ACB">
        <w:t xml:space="preserve"> </w:t>
      </w:r>
      <w:r w:rsidRPr="00206ACB">
        <w:t>data</w:t>
      </w:r>
      <w:r w:rsidR="00AC466E" w:rsidRPr="00206ACB">
        <w:t xml:space="preserve"> </w:t>
      </w:r>
      <w:r w:rsidRPr="00206ACB">
        <w:t>completely</w:t>
      </w:r>
      <w:r w:rsidR="00AC466E" w:rsidRPr="00206ACB">
        <w:t xml:space="preserve"> </w:t>
      </w:r>
      <w:r w:rsidRPr="00206ACB">
        <w:t>separate,</w:t>
      </w:r>
      <w:r w:rsidR="00AC466E" w:rsidRPr="00206ACB">
        <w:t xml:space="preserve"> </w:t>
      </w:r>
      <w:r w:rsidRPr="00206ACB">
        <w:t>while</w:t>
      </w:r>
      <w:r w:rsidR="00AC466E" w:rsidRPr="00206ACB">
        <w:t xml:space="preserve"> </w:t>
      </w:r>
      <w:r w:rsidRPr="00206ACB">
        <w:t>others</w:t>
      </w:r>
      <w:r w:rsidR="00AC466E" w:rsidRPr="00206ACB">
        <w:t xml:space="preserve"> </w:t>
      </w:r>
      <w:r w:rsidRPr="00206ACB">
        <w:t>combine</w:t>
      </w:r>
      <w:r w:rsidR="00AC466E" w:rsidRPr="00206ACB">
        <w:t xml:space="preserve"> </w:t>
      </w:r>
      <w:r w:rsidRPr="00206ACB">
        <w:t>the</w:t>
      </w:r>
      <w:r w:rsidR="00AC466E" w:rsidRPr="00206ACB">
        <w:t xml:space="preserve"> </w:t>
      </w:r>
      <w:r w:rsidRPr="00206ACB">
        <w:t>two.</w:t>
      </w:r>
      <w:r w:rsidR="00AC466E" w:rsidRPr="00206ACB">
        <w:t xml:space="preserve"> </w:t>
      </w:r>
      <w:r w:rsidRPr="00206ACB">
        <w:t>Each</w:t>
      </w:r>
      <w:r w:rsidR="00AC466E" w:rsidRPr="00206ACB">
        <w:t xml:space="preserve"> </w:t>
      </w:r>
      <w:r w:rsidRPr="00206ACB">
        <w:t>approach</w:t>
      </w:r>
      <w:r w:rsidR="00AC466E" w:rsidRPr="00206ACB">
        <w:t xml:space="preserve"> </w:t>
      </w:r>
      <w:r w:rsidRPr="00206ACB">
        <w:t>has</w:t>
      </w:r>
      <w:r w:rsidR="00AC466E" w:rsidRPr="00206ACB">
        <w:t xml:space="preserve"> </w:t>
      </w:r>
      <w:r w:rsidRPr="00206ACB">
        <w:t>its</w:t>
      </w:r>
      <w:r w:rsidR="00AC466E" w:rsidRPr="00206ACB">
        <w:t xml:space="preserve"> </w:t>
      </w:r>
      <w:r w:rsidRPr="00206ACB">
        <w:t>pros</w:t>
      </w:r>
      <w:r w:rsidR="00AC466E" w:rsidRPr="00206ACB">
        <w:t xml:space="preserve"> </w:t>
      </w:r>
      <w:r w:rsidRPr="00206ACB">
        <w:t>and</w:t>
      </w:r>
      <w:r w:rsidR="00AC466E" w:rsidRPr="00206ACB">
        <w:t xml:space="preserve"> </w:t>
      </w:r>
      <w:r w:rsidRPr="00206ACB">
        <w:t>cons,</w:t>
      </w:r>
      <w:r w:rsidR="00AC466E" w:rsidRPr="00206ACB">
        <w:t xml:space="preserve"> </w:t>
      </w:r>
      <w:r w:rsidRPr="00206ACB">
        <w:t>but</w:t>
      </w:r>
      <w:r w:rsidR="00AC466E" w:rsidRPr="00206ACB">
        <w:t xml:space="preserve"> </w:t>
      </w:r>
      <w:r w:rsidRPr="00206ACB">
        <w:t>for</w:t>
      </w:r>
      <w:r w:rsidR="00AC466E" w:rsidRPr="00206ACB">
        <w:t xml:space="preserve"> </w:t>
      </w:r>
      <w:r w:rsidRPr="00206ACB">
        <w:t>now</w:t>
      </w:r>
      <w:r w:rsidR="00AC466E" w:rsidRPr="00206ACB">
        <w:t xml:space="preserve"> </w:t>
      </w:r>
      <w:r w:rsidRPr="00206ACB">
        <w:t>let's</w:t>
      </w:r>
      <w:r w:rsidR="00AC466E" w:rsidRPr="00206ACB">
        <w:t xml:space="preserve"> </w:t>
      </w:r>
      <w:r w:rsidRPr="00206ACB">
        <w:t>look</w:t>
      </w:r>
      <w:r w:rsidR="00AC466E" w:rsidRPr="00206ACB">
        <w:t xml:space="preserve"> </w:t>
      </w:r>
      <w:r w:rsidRPr="00206ACB">
        <w:t>at</w:t>
      </w:r>
      <w:r w:rsidR="00AC466E" w:rsidRPr="00206ACB">
        <w:t xml:space="preserve"> </w:t>
      </w:r>
      <w:r w:rsidRPr="00206ACB">
        <w:t>combined</w:t>
      </w:r>
      <w:r w:rsidR="00AC466E" w:rsidRPr="00206ACB">
        <w:t xml:space="preserve"> </w:t>
      </w:r>
      <w:r w:rsidRPr="00206ACB">
        <w:t>instructions</w:t>
      </w:r>
      <w:r w:rsidR="00AC466E" w:rsidRPr="00206ACB">
        <w:t xml:space="preserve"> </w:t>
      </w:r>
      <w:r w:rsidRPr="00206ACB">
        <w:t>and</w:t>
      </w:r>
      <w:r w:rsidR="00AC466E" w:rsidRPr="00206ACB">
        <w:t xml:space="preserve"> </w:t>
      </w:r>
      <w:r w:rsidRPr="00206ACB">
        <w:t>data.</w:t>
      </w:r>
    </w:p>
    <w:p w14:paraId="1FF5A785" w14:textId="0AF54F35" w:rsidR="00EE00F8" w:rsidRDefault="00EE00F8" w:rsidP="00691547">
      <w:pPr>
        <w:rPr>
          <w:rFonts w:cstheme="minorHAnsi"/>
          <w:szCs w:val="26"/>
        </w:rPr>
      </w:pPr>
      <w:r>
        <w:rPr>
          <w:rFonts w:cstheme="minorHAnsi"/>
          <w:szCs w:val="26"/>
        </w:rPr>
        <w:br w:type="page"/>
      </w:r>
    </w:p>
    <w:p w14:paraId="01CC96DF" w14:textId="24C1A58C" w:rsidR="00625326" w:rsidRPr="00206ACB" w:rsidRDefault="00625326" w:rsidP="00C20C4D">
      <w:r w:rsidRPr="00206ACB">
        <w:lastRenderedPageBreak/>
        <w:t>For</w:t>
      </w:r>
      <w:r w:rsidR="00AC466E" w:rsidRPr="00206ACB">
        <w:t xml:space="preserve"> </w:t>
      </w:r>
      <w:r w:rsidRPr="00206ACB">
        <w:t>our</w:t>
      </w:r>
      <w:r w:rsidR="00AC466E" w:rsidRPr="00206ACB">
        <w:t xml:space="preserve"> </w:t>
      </w:r>
      <w:r w:rsidRPr="00206ACB">
        <w:t>hypothetical</w:t>
      </w:r>
      <w:r w:rsidR="00AC466E" w:rsidRPr="00206ACB">
        <w:t xml:space="preserve"> </w:t>
      </w:r>
      <w:r w:rsidRPr="00206ACB">
        <w:t>"add</w:t>
      </w:r>
      <w:r w:rsidR="00AC466E" w:rsidRPr="00206ACB">
        <w:t xml:space="preserve"> </w:t>
      </w:r>
      <w:r w:rsidRPr="00206ACB">
        <w:t>some</w:t>
      </w:r>
      <w:r w:rsidR="00AC466E" w:rsidRPr="00206ACB">
        <w:t xml:space="preserve"> </w:t>
      </w:r>
      <w:r w:rsidRPr="00206ACB">
        <w:t>numbers"</w:t>
      </w:r>
      <w:r w:rsidR="00AC466E" w:rsidRPr="00206ACB">
        <w:t xml:space="preserve"> </w:t>
      </w:r>
      <w:r w:rsidRPr="00206ACB">
        <w:t>computer,</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might</w:t>
      </w:r>
      <w:r w:rsidR="00AC466E" w:rsidRPr="00206ACB">
        <w:t xml:space="preserve"> </w:t>
      </w:r>
      <w:r w:rsidRPr="00206ACB">
        <w:t>look</w:t>
      </w:r>
      <w:r w:rsidR="00AC466E" w:rsidRPr="00206ACB">
        <w:t xml:space="preserve"> </w:t>
      </w:r>
      <w:r w:rsidRPr="00206ACB">
        <w:t>like</w:t>
      </w:r>
      <w:r w:rsidR="00AC466E" w:rsidRPr="00206ACB">
        <w:t xml:space="preserve"> </w:t>
      </w:r>
      <w:r w:rsidRPr="00206ACB">
        <w:t>this:</w:t>
      </w:r>
    </w:p>
    <w:p w14:paraId="20C49645" w14:textId="63106E4D" w:rsidR="00625326" w:rsidRPr="00206ACB" w:rsidRDefault="00625326" w:rsidP="00B13C95">
      <w:pPr>
        <w:pStyle w:val="ListParagraph"/>
        <w:numPr>
          <w:ilvl w:val="0"/>
          <w:numId w:val="3"/>
        </w:numPr>
        <w:rPr>
          <w:rFonts w:cstheme="minorHAnsi"/>
          <w:szCs w:val="26"/>
        </w:rPr>
      </w:pPr>
      <w:r w:rsidRPr="00206ACB">
        <w:rPr>
          <w:rFonts w:cstheme="minorHAnsi"/>
          <w:szCs w:val="26"/>
        </w:rPr>
        <w:t>1:</w:t>
      </w:r>
      <w:r w:rsidR="00AC466E" w:rsidRPr="00206ACB">
        <w:rPr>
          <w:rFonts w:cstheme="minorHAnsi"/>
          <w:szCs w:val="26"/>
        </w:rPr>
        <w:t xml:space="preserve"> </w:t>
      </w:r>
      <w:r w:rsidRPr="00206ACB">
        <w:rPr>
          <w:rFonts w:cstheme="minorHAnsi"/>
          <w:szCs w:val="26"/>
        </w:rPr>
        <w:t>store</w:t>
      </w:r>
      <w:r w:rsidR="00AC466E" w:rsidRPr="00206ACB">
        <w:rPr>
          <w:rFonts w:cstheme="minorHAnsi"/>
          <w:szCs w:val="26"/>
        </w:rPr>
        <w:t xml:space="preserve"> </w:t>
      </w:r>
      <w:r w:rsidRPr="00206ACB">
        <w:rPr>
          <w:rFonts w:cstheme="minorHAnsi"/>
          <w:szCs w:val="26"/>
        </w:rPr>
        <w:t>next</w:t>
      </w:r>
      <w:r w:rsidR="00AC466E" w:rsidRPr="00206ACB">
        <w:rPr>
          <w:rFonts w:cstheme="minorHAnsi"/>
          <w:szCs w:val="26"/>
        </w:rPr>
        <w:t xml:space="preserve"> </w:t>
      </w:r>
      <w:r w:rsidRPr="00206ACB">
        <w:rPr>
          <w:rFonts w:cstheme="minorHAnsi"/>
          <w:szCs w:val="26"/>
        </w:rPr>
        <w:t>number</w:t>
      </w:r>
      <w:r w:rsidR="00AC466E" w:rsidRPr="00206ACB">
        <w:rPr>
          <w:rFonts w:cstheme="minorHAnsi"/>
          <w:szCs w:val="26"/>
        </w:rPr>
        <w:t xml:space="preserve"> </w:t>
      </w:r>
      <w:r w:rsidRPr="00206ACB">
        <w:rPr>
          <w:rFonts w:cstheme="minorHAnsi"/>
          <w:szCs w:val="26"/>
        </w:rPr>
        <w:t>as</w:t>
      </w:r>
      <w:r w:rsidR="00AC466E" w:rsidRPr="00206ACB">
        <w:rPr>
          <w:rFonts w:cstheme="minorHAnsi"/>
          <w:szCs w:val="26"/>
        </w:rPr>
        <w:t xml:space="preserve"> </w:t>
      </w:r>
      <w:r w:rsidRPr="00206ACB">
        <w:rPr>
          <w:rFonts w:cstheme="minorHAnsi"/>
          <w:szCs w:val="26"/>
        </w:rPr>
        <w:t>"first</w:t>
      </w:r>
      <w:r w:rsidR="00AC466E" w:rsidRPr="00206ACB">
        <w:rPr>
          <w:rFonts w:cstheme="minorHAnsi"/>
          <w:szCs w:val="26"/>
        </w:rPr>
        <w:t xml:space="preserve"> </w:t>
      </w:r>
      <w:r w:rsidRPr="00206ACB">
        <w:rPr>
          <w:rFonts w:cstheme="minorHAnsi"/>
          <w:szCs w:val="26"/>
        </w:rPr>
        <w:t>number"</w:t>
      </w:r>
    </w:p>
    <w:p w14:paraId="6284A246" w14:textId="1486D253" w:rsidR="006650AB" w:rsidRPr="00206ACB" w:rsidRDefault="00625326" w:rsidP="00B13C95">
      <w:pPr>
        <w:pStyle w:val="ListParagraph"/>
        <w:numPr>
          <w:ilvl w:val="0"/>
          <w:numId w:val="3"/>
        </w:numPr>
        <w:rPr>
          <w:rFonts w:cstheme="minorHAnsi"/>
          <w:szCs w:val="26"/>
        </w:rPr>
      </w:pPr>
      <w:r w:rsidRPr="00206ACB">
        <w:rPr>
          <w:rFonts w:cstheme="minorHAnsi"/>
          <w:szCs w:val="26"/>
        </w:rPr>
        <w:t>2:</w:t>
      </w:r>
      <w:r w:rsidR="00AC466E" w:rsidRPr="00206ACB">
        <w:rPr>
          <w:rFonts w:cstheme="minorHAnsi"/>
          <w:szCs w:val="26"/>
        </w:rPr>
        <w:t xml:space="preserve"> </w:t>
      </w:r>
      <w:r w:rsidRPr="00206ACB">
        <w:rPr>
          <w:rFonts w:cstheme="minorHAnsi"/>
          <w:szCs w:val="26"/>
        </w:rPr>
        <w:t>add</w:t>
      </w:r>
      <w:r w:rsidR="00AC466E" w:rsidRPr="00206ACB">
        <w:rPr>
          <w:rFonts w:cstheme="minorHAnsi"/>
          <w:szCs w:val="26"/>
        </w:rPr>
        <w:t xml:space="preserve"> </w:t>
      </w:r>
      <w:r w:rsidRPr="00206ACB">
        <w:rPr>
          <w:rFonts w:cstheme="minorHAnsi"/>
          <w:szCs w:val="26"/>
        </w:rPr>
        <w:t>next</w:t>
      </w:r>
      <w:r w:rsidR="00AC466E" w:rsidRPr="00206ACB">
        <w:rPr>
          <w:rFonts w:cstheme="minorHAnsi"/>
          <w:szCs w:val="26"/>
        </w:rPr>
        <w:t xml:space="preserve"> </w:t>
      </w:r>
      <w:r w:rsidRPr="00206ACB">
        <w:rPr>
          <w:rFonts w:cstheme="minorHAnsi"/>
          <w:szCs w:val="26"/>
        </w:rPr>
        <w:t>number</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first</w:t>
      </w:r>
      <w:r w:rsidR="00AC466E" w:rsidRPr="00206ACB">
        <w:rPr>
          <w:rFonts w:cstheme="minorHAnsi"/>
          <w:szCs w:val="26"/>
        </w:rPr>
        <w:t xml:space="preserve"> </w:t>
      </w:r>
      <w:r w:rsidRPr="00206ACB">
        <w:rPr>
          <w:rFonts w:cstheme="minorHAnsi"/>
          <w:szCs w:val="26"/>
        </w:rPr>
        <w:t>number,</w:t>
      </w:r>
      <w:r w:rsidR="00AC466E" w:rsidRPr="00206ACB">
        <w:rPr>
          <w:rFonts w:cstheme="minorHAnsi"/>
          <w:szCs w:val="26"/>
        </w:rPr>
        <w:t xml:space="preserve"> </w:t>
      </w:r>
      <w:r w:rsidRPr="00206ACB">
        <w:rPr>
          <w:rFonts w:cstheme="minorHAnsi"/>
          <w:szCs w:val="26"/>
        </w:rPr>
        <w:t>if</w:t>
      </w:r>
      <w:r w:rsidR="00AC466E" w:rsidRPr="00206ACB">
        <w:rPr>
          <w:rFonts w:cstheme="minorHAnsi"/>
          <w:szCs w:val="26"/>
        </w:rPr>
        <w:t xml:space="preserve"> </w:t>
      </w:r>
      <w:r w:rsidRPr="00206ACB">
        <w:rPr>
          <w:rFonts w:cstheme="minorHAnsi"/>
          <w:szCs w:val="26"/>
        </w:rPr>
        <w:t>stored</w:t>
      </w:r>
    </w:p>
    <w:p w14:paraId="5D016982" w14:textId="0B168D77" w:rsidR="00625326" w:rsidRPr="00206ACB" w:rsidRDefault="00625326" w:rsidP="00B13C95">
      <w:r w:rsidRPr="00206ACB">
        <w:t>A</w:t>
      </w:r>
      <w:r w:rsidR="00AC466E" w:rsidRPr="00206ACB">
        <w:t xml:space="preserve"> </w:t>
      </w:r>
      <w:r w:rsidRPr="00206ACB">
        <w:t>program</w:t>
      </w:r>
      <w:r w:rsidR="00AC466E" w:rsidRPr="00206ACB">
        <w:t xml:space="preserve"> </w:t>
      </w:r>
      <w:r w:rsidRPr="00206ACB">
        <w:t>that</w:t>
      </w:r>
      <w:r w:rsidR="00AC466E" w:rsidRPr="00206ACB">
        <w:t xml:space="preserve"> </w:t>
      </w:r>
      <w:r w:rsidRPr="00206ACB">
        <w:t>adds</w:t>
      </w:r>
      <w:r w:rsidR="00AC466E" w:rsidRPr="00206ACB">
        <w:t xml:space="preserve"> </w:t>
      </w:r>
      <w:r w:rsidRPr="00206ACB">
        <w:t>the</w:t>
      </w:r>
      <w:r w:rsidR="00AC466E" w:rsidRPr="00206ACB">
        <w:t xml:space="preserve"> </w:t>
      </w:r>
      <w:r w:rsidRPr="00206ACB">
        <w:t>numbers</w:t>
      </w:r>
      <w:r w:rsidR="00AC466E" w:rsidRPr="00206ACB">
        <w:t xml:space="preserve"> </w:t>
      </w:r>
      <w:r w:rsidRPr="00206ACB">
        <w:t>2</w:t>
      </w:r>
      <w:r w:rsidR="00AC466E" w:rsidRPr="00206ACB">
        <w:t xml:space="preserve"> </w:t>
      </w:r>
      <w:r w:rsidRPr="00206ACB">
        <w:t>and</w:t>
      </w:r>
      <w:r w:rsidR="00AC466E" w:rsidRPr="00206ACB">
        <w:t xml:space="preserve"> </w:t>
      </w:r>
      <w:r w:rsidRPr="00206ACB">
        <w:t>7</w:t>
      </w:r>
      <w:r w:rsidR="00AC466E" w:rsidRPr="00206ACB">
        <w:t xml:space="preserve"> </w:t>
      </w:r>
      <w:r w:rsidRPr="00206ACB">
        <w:t>would</w:t>
      </w:r>
      <w:r w:rsidR="00AC466E" w:rsidRPr="00206ACB">
        <w:t xml:space="preserve"> </w:t>
      </w:r>
      <w:r w:rsidRPr="00206ACB">
        <w:t>look</w:t>
      </w:r>
      <w:r w:rsidR="00AC466E" w:rsidRPr="00206ACB">
        <w:t xml:space="preserve"> </w:t>
      </w:r>
      <w:r w:rsidRPr="00206ACB">
        <w:t>like</w:t>
      </w:r>
      <w:r w:rsidR="00AC466E" w:rsidRPr="00206ACB">
        <w:t xml:space="preserve"> </w:t>
      </w:r>
      <w:r w:rsidRPr="00206ACB">
        <w:t>this:</w:t>
      </w:r>
    </w:p>
    <w:p w14:paraId="37C25708" w14:textId="46F9730A" w:rsidR="000947BE" w:rsidRPr="00206ACB" w:rsidRDefault="00625326" w:rsidP="00AE41EF">
      <w:pPr>
        <w:pStyle w:val="Quote"/>
      </w:pPr>
      <w:r w:rsidRPr="00206ACB">
        <w:t>1</w:t>
      </w:r>
      <w:r w:rsidR="00AC466E" w:rsidRPr="00206ACB">
        <w:t xml:space="preserve"> </w:t>
      </w:r>
      <w:r w:rsidRPr="00206ACB">
        <w:t>2</w:t>
      </w:r>
      <w:r w:rsidR="00AC466E" w:rsidRPr="00206ACB">
        <w:t xml:space="preserve"> </w:t>
      </w:r>
      <w:r w:rsidRPr="00206ACB">
        <w:t>2</w:t>
      </w:r>
      <w:r w:rsidR="00AC466E" w:rsidRPr="00206ACB">
        <w:t xml:space="preserve"> </w:t>
      </w:r>
      <w:r w:rsidRPr="00206ACB">
        <w:t>7</w:t>
      </w:r>
    </w:p>
    <w:p w14:paraId="1244D9EB" w14:textId="19A3E189" w:rsidR="00625326" w:rsidRPr="00206ACB" w:rsidRDefault="00625326" w:rsidP="003B1B6F">
      <w:r w:rsidRPr="00206ACB">
        <w:t>Stepping</w:t>
      </w:r>
      <w:r w:rsidR="00AC466E" w:rsidRPr="00206ACB">
        <w:t xml:space="preserve"> </w:t>
      </w:r>
      <w:r w:rsidRPr="00206ACB">
        <w:t>through</w:t>
      </w:r>
      <w:r w:rsidR="00AC466E" w:rsidRPr="00206ACB">
        <w:t xml:space="preserve"> </w:t>
      </w:r>
      <w:r w:rsidRPr="00206ACB">
        <w:t>the</w:t>
      </w:r>
      <w:r w:rsidR="00AC466E" w:rsidRPr="00206ACB">
        <w:t xml:space="preserve"> </w:t>
      </w:r>
      <w:r w:rsidRPr="00206ACB">
        <w:t>program</w:t>
      </w:r>
      <w:r w:rsidR="00AC466E" w:rsidRPr="00206ACB">
        <w:t xml:space="preserve"> </w:t>
      </w:r>
      <w:r w:rsidRPr="00206ACB">
        <w:t>one</w:t>
      </w:r>
      <w:r w:rsidR="00AC466E" w:rsidRPr="00206ACB">
        <w:t xml:space="preserve"> </w:t>
      </w:r>
      <w:r w:rsidRPr="00206ACB">
        <w:t>number</w:t>
      </w:r>
      <w:r w:rsidR="00AC466E" w:rsidRPr="00206ACB">
        <w:t xml:space="preserve"> </w:t>
      </w:r>
      <w:r w:rsidRPr="00206ACB">
        <w:t>at</w:t>
      </w:r>
      <w:r w:rsidR="00AC466E" w:rsidRPr="00206ACB">
        <w:t xml:space="preserve"> </w:t>
      </w:r>
      <w:r w:rsidRPr="00206ACB">
        <w:t>a</w:t>
      </w:r>
      <w:r w:rsidR="00AC466E" w:rsidRPr="00206ACB">
        <w:t xml:space="preserve"> </w:t>
      </w:r>
      <w:r w:rsidRPr="00206ACB">
        <w:t>time,</w:t>
      </w:r>
      <w:r w:rsidR="00AC466E" w:rsidRPr="00206ACB">
        <w:t xml:space="preserve"> </w:t>
      </w:r>
      <w:r w:rsidRPr="00206ACB">
        <w:t>we</w:t>
      </w:r>
      <w:r w:rsidR="00AC466E" w:rsidRPr="00206ACB">
        <w:t xml:space="preserve"> </w:t>
      </w:r>
      <w:r w:rsidRPr="00206ACB">
        <w:t>see</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"1",</w:t>
      </w:r>
      <w:r w:rsidR="00AC466E" w:rsidRPr="00206ACB">
        <w:t xml:space="preserve"> </w:t>
      </w:r>
      <w:r w:rsidRPr="00206ACB">
        <w:t>"store</w:t>
      </w:r>
      <w:r w:rsidR="00AC466E" w:rsidRPr="00206ACB">
        <w:t xml:space="preserve"> </w:t>
      </w:r>
      <w:r w:rsidRPr="00206ACB">
        <w:t>the</w:t>
      </w:r>
      <w:r w:rsidR="00AC466E" w:rsidRPr="00206ACB">
        <w:t xml:space="preserve"> </w:t>
      </w:r>
      <w:r w:rsidRPr="00206ACB">
        <w:t>next</w:t>
      </w:r>
      <w:r w:rsidR="00AC466E" w:rsidRPr="00206ACB">
        <w:t xml:space="preserve"> </w:t>
      </w:r>
      <w:r w:rsidRPr="00206ACB">
        <w:t>number</w:t>
      </w:r>
      <w:r w:rsidR="00AC466E" w:rsidRPr="00206ACB">
        <w:t xml:space="preserve"> </w:t>
      </w:r>
      <w:r w:rsidRPr="00206ACB">
        <w:t>as</w:t>
      </w:r>
      <w:r w:rsidR="00AC466E" w:rsidRPr="00206ACB">
        <w:t xml:space="preserve"> </w:t>
      </w:r>
      <w:r w:rsidRPr="00206ACB">
        <w:t>first</w:t>
      </w:r>
      <w:r w:rsidR="00AC466E" w:rsidRPr="00206ACB">
        <w:t xml:space="preserve"> </w:t>
      </w:r>
      <w:r w:rsidRPr="00206ACB">
        <w:t>number".</w:t>
      </w:r>
      <w:r w:rsidR="00AC466E" w:rsidRPr="00206ACB">
        <w:t xml:space="preserve"> </w:t>
      </w:r>
      <w:r w:rsidRPr="00206ACB">
        <w:t>The</w:t>
      </w:r>
      <w:r w:rsidR="00AC466E" w:rsidRPr="00206ACB">
        <w:t xml:space="preserve"> </w:t>
      </w:r>
      <w:r w:rsidRPr="00206ACB">
        <w:t>next</w:t>
      </w:r>
      <w:r w:rsidR="00AC466E" w:rsidRPr="00206ACB">
        <w:t xml:space="preserve"> </w:t>
      </w:r>
      <w:r w:rsidRPr="00206ACB">
        <w:t>number</w:t>
      </w:r>
      <w:r w:rsidR="00AC466E" w:rsidRPr="00206ACB">
        <w:t xml:space="preserve"> </w:t>
      </w:r>
      <w:r w:rsidRPr="00206ACB">
        <w:t>is</w:t>
      </w:r>
      <w:r w:rsidR="00AC466E" w:rsidRPr="00206ACB">
        <w:t xml:space="preserve"> </w:t>
      </w:r>
      <w:r w:rsidRPr="00206ACB">
        <w:t>"2",</w:t>
      </w:r>
      <w:r w:rsidR="00AC466E" w:rsidRPr="00206ACB">
        <w:t xml:space="preserve"> </w:t>
      </w:r>
      <w:r w:rsidRPr="00206ACB">
        <w:t>so</w:t>
      </w:r>
      <w:r w:rsidR="00AC466E" w:rsidRPr="00206ACB">
        <w:t xml:space="preserve"> </w:t>
      </w:r>
      <w:r w:rsidRPr="00206ACB">
        <w:t>2</w:t>
      </w:r>
      <w:r w:rsidR="00AC466E" w:rsidRPr="00206ACB">
        <w:t xml:space="preserve"> </w:t>
      </w:r>
      <w:r w:rsidRPr="00206ACB">
        <w:t>is</w:t>
      </w:r>
      <w:r w:rsidR="00AC466E" w:rsidRPr="00206ACB">
        <w:t xml:space="preserve"> </w:t>
      </w:r>
      <w:r w:rsidRPr="00206ACB">
        <w:t>stored</w:t>
      </w:r>
      <w:r w:rsidR="00AC466E" w:rsidRPr="00206ACB">
        <w:t xml:space="preserve"> </w:t>
      </w:r>
      <w:r w:rsidRPr="00206ACB">
        <w:t>as</w:t>
      </w:r>
      <w:r w:rsidR="00AC466E" w:rsidRPr="00206ACB">
        <w:t xml:space="preserve"> </w:t>
      </w:r>
      <w:r w:rsidRPr="00206ACB">
        <w:t>the</w:t>
      </w:r>
      <w:r w:rsidR="00AC466E" w:rsidRPr="00206ACB">
        <w:t xml:space="preserve"> </w:t>
      </w:r>
      <w:r w:rsidRPr="00206ACB">
        <w:t>first</w:t>
      </w:r>
      <w:r w:rsidR="00AC466E" w:rsidRPr="00206ACB">
        <w:t xml:space="preserve"> </w:t>
      </w:r>
      <w:r w:rsidRPr="00206ACB">
        <w:t>number.</w:t>
      </w:r>
      <w:r w:rsidR="00AC466E" w:rsidRPr="00206ACB">
        <w:t xml:space="preserve"> </w:t>
      </w:r>
      <w:r w:rsidRPr="00206ACB">
        <w:t>We</w:t>
      </w:r>
      <w:r w:rsidR="00AC466E" w:rsidRPr="00206ACB">
        <w:t xml:space="preserve"> </w:t>
      </w:r>
      <w:r w:rsidRPr="00206ACB">
        <w:t>then</w:t>
      </w:r>
      <w:r w:rsidR="00AC466E" w:rsidRPr="00206ACB">
        <w:t xml:space="preserve"> </w:t>
      </w:r>
      <w:r w:rsidRPr="00206ACB">
        <w:t>see</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"2",</w:t>
      </w:r>
      <w:r w:rsidR="00AC466E" w:rsidRPr="00206ACB">
        <w:t xml:space="preserve"> </w:t>
      </w:r>
      <w:r w:rsidRPr="00206ACB">
        <w:t>"add</w:t>
      </w:r>
      <w:r w:rsidR="00AC466E" w:rsidRPr="00206ACB">
        <w:t xml:space="preserve"> </w:t>
      </w:r>
      <w:r w:rsidRPr="00206ACB">
        <w:t>next</w:t>
      </w:r>
      <w:r w:rsidR="00AC466E" w:rsidRPr="00206ACB">
        <w:t xml:space="preserve"> </w:t>
      </w:r>
      <w:r w:rsidRPr="00206ACB">
        <w:t>number</w:t>
      </w:r>
      <w:r w:rsidR="00AC466E" w:rsidRPr="00206ACB">
        <w:t xml:space="preserve"> </w:t>
      </w:r>
      <w:r w:rsidRPr="00206ACB">
        <w:t>to</w:t>
      </w:r>
      <w:r w:rsidR="00AC466E" w:rsidRPr="00206ACB">
        <w:t xml:space="preserve"> </w:t>
      </w:r>
      <w:r w:rsidRPr="00206ACB">
        <w:t>first</w:t>
      </w:r>
      <w:r w:rsidR="00AC466E" w:rsidRPr="00206ACB">
        <w:t xml:space="preserve"> </w:t>
      </w:r>
      <w:r w:rsidRPr="00206ACB">
        <w:t>number".</w:t>
      </w:r>
      <w:r w:rsidR="00AC466E" w:rsidRPr="00206ACB">
        <w:t xml:space="preserve"> </w:t>
      </w:r>
      <w:r w:rsidRPr="00206ACB">
        <w:t>The</w:t>
      </w:r>
      <w:r w:rsidR="00AC466E" w:rsidRPr="00206ACB">
        <w:t xml:space="preserve"> </w:t>
      </w:r>
      <w:r w:rsidRPr="00206ACB">
        <w:t>next</w:t>
      </w:r>
      <w:r w:rsidR="00AC466E" w:rsidRPr="00206ACB">
        <w:t xml:space="preserve"> </w:t>
      </w:r>
      <w:r w:rsidRPr="00206ACB">
        <w:t>number</w:t>
      </w:r>
      <w:r w:rsidR="00AC466E" w:rsidRPr="00206ACB">
        <w:t xml:space="preserve"> </w:t>
      </w:r>
      <w:r w:rsidRPr="00206ACB">
        <w:t>is</w:t>
      </w:r>
      <w:r w:rsidR="00AC466E" w:rsidRPr="00206ACB">
        <w:t xml:space="preserve"> </w:t>
      </w:r>
      <w:r w:rsidRPr="00206ACB">
        <w:t>"7",</w:t>
      </w:r>
      <w:r w:rsidR="00AC466E" w:rsidRPr="00206ACB">
        <w:t xml:space="preserve"> </w:t>
      </w:r>
      <w:r w:rsidRPr="00206ACB">
        <w:t>so</w:t>
      </w:r>
      <w:r w:rsidR="00AC466E" w:rsidRPr="00206ACB">
        <w:t xml:space="preserve"> </w:t>
      </w:r>
      <w:r w:rsidRPr="00206ACB">
        <w:t>our</w:t>
      </w:r>
      <w:r w:rsidR="00AC466E" w:rsidRPr="00206ACB">
        <w:t xml:space="preserve"> </w:t>
      </w:r>
      <w:r w:rsidRPr="00206ACB">
        <w:t>program</w:t>
      </w:r>
      <w:r w:rsidR="00AC466E" w:rsidRPr="00206ACB">
        <w:t xml:space="preserve"> </w:t>
      </w:r>
      <w:r w:rsidRPr="00206ACB">
        <w:t>adds</w:t>
      </w:r>
      <w:r w:rsidR="00AC466E" w:rsidRPr="00206ACB">
        <w:t xml:space="preserve"> </w:t>
      </w:r>
      <w:r w:rsidRPr="00206ACB">
        <w:t>7</w:t>
      </w:r>
      <w:r w:rsidR="00AC466E" w:rsidRPr="00206ACB">
        <w:t xml:space="preserve"> </w:t>
      </w:r>
      <w:r w:rsidRPr="00206ACB">
        <w:t>to</w:t>
      </w:r>
      <w:r w:rsidR="00AC466E" w:rsidRPr="00206ACB">
        <w:t xml:space="preserve"> </w:t>
      </w:r>
      <w:r w:rsidRPr="00206ACB">
        <w:t>2,</w:t>
      </w:r>
      <w:r w:rsidR="00AC466E" w:rsidRPr="00206ACB">
        <w:t xml:space="preserve"> </w:t>
      </w:r>
      <w:r w:rsidRPr="00206ACB">
        <w:t>with</w:t>
      </w:r>
      <w:r w:rsidR="00AC466E" w:rsidRPr="00206ACB">
        <w:t xml:space="preserve"> </w:t>
      </w:r>
      <w:r w:rsidRPr="00206ACB">
        <w:t>the</w:t>
      </w:r>
      <w:r w:rsidR="00AC466E" w:rsidRPr="00206ACB">
        <w:t xml:space="preserve"> </w:t>
      </w:r>
      <w:r w:rsidRPr="00206ACB">
        <w:t>result</w:t>
      </w:r>
      <w:r w:rsidR="00AC466E" w:rsidRPr="00206ACB">
        <w:t xml:space="preserve"> </w:t>
      </w:r>
      <w:r w:rsidRPr="00206ACB">
        <w:t>being</w:t>
      </w:r>
      <w:r w:rsidR="00AC466E" w:rsidRPr="00206ACB">
        <w:t xml:space="preserve"> </w:t>
      </w:r>
      <w:r w:rsidRPr="00206ACB">
        <w:t>9.</w:t>
      </w:r>
      <w:r w:rsidR="00AC466E" w:rsidRPr="00206ACB">
        <w:t xml:space="preserve"> </w:t>
      </w:r>
      <w:r w:rsidRPr="00206ACB">
        <w:t>Here</w:t>
      </w:r>
      <w:r w:rsidR="00AC466E" w:rsidRPr="00206ACB">
        <w:t xml:space="preserve"> </w:t>
      </w:r>
      <w:r w:rsidRPr="00206ACB">
        <w:t>the</w:t>
      </w:r>
      <w:r w:rsidR="00AC466E" w:rsidRPr="00206ACB">
        <w:t xml:space="preserve"> </w:t>
      </w:r>
      <w:r w:rsidRPr="00206ACB">
        <w:t>data</w:t>
      </w:r>
      <w:r w:rsidR="00AC466E" w:rsidRPr="00206ACB">
        <w:t xml:space="preserve"> </w:t>
      </w:r>
      <w:r w:rsidRPr="00206ACB">
        <w:t>and</w:t>
      </w:r>
      <w:r w:rsidR="00AC466E" w:rsidRPr="00206ACB">
        <w:t xml:space="preserve"> </w:t>
      </w:r>
      <w:r w:rsidRPr="00206ACB">
        <w:t>instructions</w:t>
      </w:r>
      <w:r w:rsidR="00AC466E" w:rsidRPr="00206ACB">
        <w:t xml:space="preserve"> </w:t>
      </w:r>
      <w:r w:rsidRPr="00206ACB">
        <w:t>are</w:t>
      </w:r>
      <w:r w:rsidR="00AC466E" w:rsidRPr="00206ACB">
        <w:t xml:space="preserve"> </w:t>
      </w:r>
      <w:r w:rsidRPr="00206ACB">
        <w:t>intermixed.</w:t>
      </w:r>
      <w:r w:rsidR="00AC466E" w:rsidRPr="00206ACB">
        <w:t xml:space="preserve"> </w:t>
      </w:r>
      <w:r w:rsidRPr="00206ACB">
        <w:t>Seeing</w:t>
      </w:r>
      <w:r w:rsidR="00AC466E" w:rsidRPr="00206ACB">
        <w:t xml:space="preserve"> </w:t>
      </w:r>
      <w:r w:rsidRPr="00206ACB">
        <w:t>"1</w:t>
      </w:r>
      <w:r w:rsidR="00AC466E" w:rsidRPr="00206ACB">
        <w:t xml:space="preserve"> </w:t>
      </w:r>
      <w:r w:rsidRPr="00206ACB">
        <w:t>2</w:t>
      </w:r>
      <w:r w:rsidR="00AC466E" w:rsidRPr="00206ACB">
        <w:t xml:space="preserve"> </w:t>
      </w:r>
      <w:r w:rsidRPr="00206ACB">
        <w:t>2</w:t>
      </w:r>
      <w:r w:rsidR="00AC466E" w:rsidRPr="00206ACB">
        <w:t xml:space="preserve"> </w:t>
      </w:r>
      <w:r w:rsidRPr="00206ACB">
        <w:t>7",</w:t>
      </w:r>
      <w:r w:rsidR="00AC466E" w:rsidRPr="00206ACB">
        <w:t xml:space="preserve"> </w:t>
      </w:r>
      <w:r w:rsidRPr="00206ACB">
        <w:t>it</w:t>
      </w:r>
      <w:r w:rsidR="00AC466E" w:rsidRPr="00206ACB">
        <w:t xml:space="preserve"> </w:t>
      </w:r>
      <w:r w:rsidRPr="00206ACB">
        <w:t>is</w:t>
      </w:r>
      <w:r w:rsidR="00AC466E" w:rsidRPr="00206ACB">
        <w:t xml:space="preserve"> </w:t>
      </w:r>
      <w:r w:rsidRPr="00206ACB">
        <w:t>impossible</w:t>
      </w:r>
      <w:r w:rsidR="00AC466E" w:rsidRPr="00206ACB">
        <w:t xml:space="preserve"> </w:t>
      </w:r>
      <w:r w:rsidRPr="00206ACB">
        <w:t>to</w:t>
      </w:r>
      <w:r w:rsidR="00AC466E" w:rsidRPr="00206ACB">
        <w:t xml:space="preserve"> </w:t>
      </w:r>
      <w:r w:rsidRPr="00206ACB">
        <w:t>know</w:t>
      </w:r>
      <w:r w:rsidR="00AC466E" w:rsidRPr="00206ACB">
        <w:t xml:space="preserve"> </w:t>
      </w:r>
      <w:r w:rsidRPr="00206ACB">
        <w:t>which</w:t>
      </w:r>
      <w:r w:rsidR="00AC466E" w:rsidRPr="00206ACB">
        <w:t xml:space="preserve"> </w:t>
      </w:r>
      <w:r w:rsidRPr="00206ACB">
        <w:t>"2"s</w:t>
      </w:r>
      <w:r w:rsidR="00AC466E" w:rsidRPr="00206ACB">
        <w:t xml:space="preserve"> </w:t>
      </w:r>
      <w:r w:rsidRPr="00206ACB">
        <w:t>are</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"add</w:t>
      </w:r>
      <w:r w:rsidR="00AC466E" w:rsidRPr="00206ACB">
        <w:t xml:space="preserve"> </w:t>
      </w:r>
      <w:r w:rsidRPr="00206ACB">
        <w:t>next</w:t>
      </w:r>
      <w:r w:rsidR="00AC466E" w:rsidRPr="00206ACB">
        <w:t xml:space="preserve"> </w:t>
      </w:r>
      <w:r w:rsidRPr="00206ACB">
        <w:t>number</w:t>
      </w:r>
      <w:r w:rsidR="00AC466E" w:rsidRPr="00206ACB">
        <w:t xml:space="preserve"> </w:t>
      </w:r>
      <w:r w:rsidRPr="00206ACB">
        <w:t>to</w:t>
      </w:r>
      <w:r w:rsidR="00AC466E" w:rsidRPr="00206ACB">
        <w:t xml:space="preserve"> </w:t>
      </w:r>
      <w:r w:rsidRPr="00206ACB">
        <w:t>first</w:t>
      </w:r>
      <w:r w:rsidR="00AC466E" w:rsidRPr="00206ACB">
        <w:t xml:space="preserve"> </w:t>
      </w:r>
      <w:r w:rsidRPr="00206ACB">
        <w:t>number"</w:t>
      </w:r>
      <w:r w:rsidR="00AC466E" w:rsidRPr="00206ACB">
        <w:t xml:space="preserve"> </w:t>
      </w:r>
      <w:r w:rsidRPr="00206ACB">
        <w:t>and</w:t>
      </w:r>
      <w:r w:rsidR="00AC466E" w:rsidRPr="00206ACB">
        <w:t xml:space="preserve"> </w:t>
      </w:r>
      <w:r w:rsidRPr="00206ACB">
        <w:t>which</w:t>
      </w:r>
      <w:r w:rsidR="00AC466E" w:rsidRPr="00206ACB">
        <w:t xml:space="preserve"> </w:t>
      </w:r>
      <w:r w:rsidRPr="00206ACB">
        <w:t>are</w:t>
      </w:r>
      <w:r w:rsidR="00AC466E" w:rsidRPr="00206ACB">
        <w:t xml:space="preserve"> </w:t>
      </w:r>
      <w:r w:rsidRPr="00206ACB">
        <w:t>the</w:t>
      </w:r>
      <w:r w:rsidR="00AC466E" w:rsidRPr="00206ACB">
        <w:t xml:space="preserve"> </w:t>
      </w:r>
      <w:r w:rsidRPr="00206ACB">
        <w:t>literal</w:t>
      </w:r>
      <w:r w:rsidR="00AC466E" w:rsidRPr="00206ACB">
        <w:t xml:space="preserve"> </w:t>
      </w:r>
      <w:r w:rsidRPr="00206ACB">
        <w:t>number</w:t>
      </w:r>
      <w:r w:rsidR="00AC466E" w:rsidRPr="00206ACB">
        <w:t xml:space="preserve"> </w:t>
      </w:r>
      <w:r w:rsidRPr="00206ACB">
        <w:t>"2"</w:t>
      </w:r>
      <w:r w:rsidR="00AC466E" w:rsidRPr="00206ACB">
        <w:t xml:space="preserve"> </w:t>
      </w:r>
      <w:r w:rsidRPr="00206ACB">
        <w:t>without</w:t>
      </w:r>
      <w:r w:rsidR="00AC466E" w:rsidRPr="00206ACB">
        <w:t xml:space="preserve"> </w:t>
      </w:r>
      <w:r w:rsidRPr="00206ACB">
        <w:t>starting</w:t>
      </w:r>
      <w:r w:rsidR="00AC466E" w:rsidRPr="00206ACB">
        <w:t xml:space="preserve"> </w:t>
      </w:r>
      <w:r w:rsidRPr="00206ACB">
        <w:t>at</w:t>
      </w:r>
      <w:r w:rsidR="00AC466E" w:rsidRPr="00206ACB">
        <w:t xml:space="preserve"> </w:t>
      </w:r>
      <w:r w:rsidRPr="00206ACB">
        <w:t>the</w:t>
      </w:r>
      <w:r w:rsidR="00AC466E" w:rsidRPr="00206ACB">
        <w:t xml:space="preserve"> </w:t>
      </w:r>
      <w:r w:rsidRPr="00206ACB">
        <w:t>beginning</w:t>
      </w:r>
      <w:r w:rsidR="00AC466E" w:rsidRPr="00206ACB">
        <w:t xml:space="preserve"> </w:t>
      </w:r>
      <w:r w:rsidRPr="00206ACB">
        <w:t>and</w:t>
      </w:r>
      <w:r w:rsidR="00AC466E" w:rsidRPr="00206ACB">
        <w:t xml:space="preserve"> </w:t>
      </w:r>
      <w:r w:rsidRPr="00206ACB">
        <w:t>stepping</w:t>
      </w:r>
      <w:r w:rsidR="00AC466E" w:rsidRPr="00206ACB">
        <w:t xml:space="preserve"> </w:t>
      </w:r>
      <w:r w:rsidRPr="00206ACB">
        <w:t>through</w:t>
      </w:r>
      <w:r w:rsidR="00AC466E" w:rsidRPr="00206ACB">
        <w:t xml:space="preserve"> </w:t>
      </w:r>
      <w:r w:rsidRPr="00206ACB">
        <w:t>the</w:t>
      </w:r>
      <w:r w:rsidR="00AC466E" w:rsidRPr="00206ACB">
        <w:t xml:space="preserve"> </w:t>
      </w:r>
      <w:r w:rsidRPr="00206ACB">
        <w:t>entire</w:t>
      </w:r>
      <w:r w:rsidR="00AC466E" w:rsidRPr="00206ACB">
        <w:t xml:space="preserve"> </w:t>
      </w:r>
      <w:r w:rsidRPr="00206ACB">
        <w:t>program.</w:t>
      </w:r>
    </w:p>
    <w:p w14:paraId="0CA29C3E" w14:textId="57CB5CF1" w:rsidR="00625326" w:rsidRPr="00206ACB" w:rsidRDefault="00625326" w:rsidP="003B1B6F">
      <w:r w:rsidRPr="00206ACB">
        <w:t>Where</w:t>
      </w:r>
      <w:r w:rsidR="00AC466E" w:rsidRPr="00206ACB">
        <w:t xml:space="preserve"> </w:t>
      </w:r>
      <w:r w:rsidRPr="00206ACB">
        <w:t>does</w:t>
      </w:r>
      <w:r w:rsidR="00AC466E" w:rsidRPr="00206ACB">
        <w:t xml:space="preserve"> </w:t>
      </w:r>
      <w:r w:rsidRPr="00206ACB">
        <w:t>the</w:t>
      </w:r>
      <w:r w:rsidR="00AC466E" w:rsidRPr="00206ACB">
        <w:t xml:space="preserve"> </w:t>
      </w:r>
      <w:r w:rsidRPr="00206ACB">
        <w:t>result</w:t>
      </w:r>
      <w:r w:rsidR="00AC466E" w:rsidRPr="00206ACB">
        <w:t xml:space="preserve"> </w:t>
      </w:r>
      <w:r w:rsidRPr="00206ACB">
        <w:t>(9)</w:t>
      </w:r>
      <w:r w:rsidR="00AC466E" w:rsidRPr="00206ACB">
        <w:t xml:space="preserve"> </w:t>
      </w:r>
      <w:r w:rsidRPr="00206ACB">
        <w:t>live?</w:t>
      </w:r>
      <w:r w:rsidR="00AC466E" w:rsidRPr="00206ACB">
        <w:t xml:space="preserve"> </w:t>
      </w:r>
      <w:r w:rsidRPr="00206ACB">
        <w:t>How</w:t>
      </w:r>
      <w:r w:rsidR="00AC466E" w:rsidRPr="00206ACB">
        <w:t xml:space="preserve"> </w:t>
      </w:r>
      <w:r w:rsidRPr="00206ACB">
        <w:t>do</w:t>
      </w:r>
      <w:r w:rsidR="00AC466E" w:rsidRPr="00206ACB">
        <w:t xml:space="preserve"> </w:t>
      </w:r>
      <w:r w:rsidRPr="00206ACB">
        <w:t>we</w:t>
      </w:r>
      <w:r w:rsidR="00AC466E" w:rsidRPr="00206ACB">
        <w:t xml:space="preserve"> </w:t>
      </w:r>
      <w:r w:rsidRPr="00206ACB">
        <w:t>do</w:t>
      </w:r>
      <w:r w:rsidR="00AC466E" w:rsidRPr="00206ACB">
        <w:t xml:space="preserve"> </w:t>
      </w:r>
      <w:r w:rsidRPr="00206ACB">
        <w:t>anything</w:t>
      </w:r>
      <w:r w:rsidR="00AC466E" w:rsidRPr="00206ACB">
        <w:t xml:space="preserve"> </w:t>
      </w:r>
      <w:r w:rsidRPr="00206ACB">
        <w:t>with</w:t>
      </w:r>
      <w:r w:rsidR="00AC466E" w:rsidRPr="00206ACB">
        <w:t xml:space="preserve"> </w:t>
      </w:r>
      <w:r w:rsidRPr="00206ACB">
        <w:t>the</w:t>
      </w:r>
      <w:r w:rsidR="00AC466E" w:rsidRPr="00206ACB">
        <w:t xml:space="preserve"> </w:t>
      </w:r>
      <w:r w:rsidRPr="00206ACB">
        <w:t>result</w:t>
      </w:r>
      <w:r w:rsidR="00AC466E" w:rsidRPr="00206ACB">
        <w:t xml:space="preserve"> </w:t>
      </w:r>
      <w:r w:rsidRPr="00206ACB">
        <w:t>later</w:t>
      </w:r>
      <w:r w:rsidR="00AC466E" w:rsidRPr="00206ACB">
        <w:t xml:space="preserve"> </w:t>
      </w:r>
      <w:r w:rsidRPr="00206ACB">
        <w:t>in</w:t>
      </w:r>
      <w:r w:rsidR="00AC466E" w:rsidRPr="00206ACB">
        <w:t xml:space="preserve"> </w:t>
      </w:r>
      <w:r w:rsidRPr="00206ACB">
        <w:t>our</w:t>
      </w:r>
      <w:r w:rsidR="00AC466E" w:rsidRPr="00206ACB">
        <w:t xml:space="preserve"> </w:t>
      </w:r>
      <w:r w:rsidRPr="00206ACB">
        <w:t>program?</w:t>
      </w:r>
      <w:r w:rsidR="00AC466E" w:rsidRPr="00206ACB">
        <w:t xml:space="preserve"> </w:t>
      </w:r>
      <w:r w:rsidRPr="00206ACB">
        <w:t>And</w:t>
      </w:r>
      <w:r w:rsidR="00AC466E" w:rsidRPr="00206ACB">
        <w:t xml:space="preserve"> </w:t>
      </w:r>
      <w:r w:rsidRPr="00206ACB">
        <w:t>what</w:t>
      </w:r>
      <w:r w:rsidR="00AC466E" w:rsidRPr="00206ACB">
        <w:t xml:space="preserve"> </w:t>
      </w:r>
      <w:r w:rsidRPr="00206ACB">
        <w:t>does</w:t>
      </w:r>
      <w:r w:rsidR="00AC466E" w:rsidRPr="00206ACB">
        <w:t xml:space="preserve"> </w:t>
      </w:r>
      <w:r w:rsidRPr="00206ACB">
        <w:t>it</w:t>
      </w:r>
      <w:r w:rsidR="00AC466E" w:rsidRPr="00206ACB">
        <w:t xml:space="preserve"> </w:t>
      </w:r>
      <w:r w:rsidRPr="00206ACB">
        <w:t>mean</w:t>
      </w:r>
      <w:r w:rsidR="00AC466E" w:rsidRPr="00206ACB">
        <w:t xml:space="preserve"> </w:t>
      </w:r>
      <w:r w:rsidRPr="00206ACB">
        <w:t>to</w:t>
      </w:r>
      <w:r w:rsidR="00AC466E" w:rsidRPr="00206ACB">
        <w:t xml:space="preserve"> </w:t>
      </w:r>
      <w:r w:rsidRPr="00206ACB">
        <w:t>"store"</w:t>
      </w:r>
      <w:r w:rsidR="00AC466E" w:rsidRPr="00206ACB">
        <w:t xml:space="preserve"> </w:t>
      </w:r>
      <w:r w:rsidRPr="00206ACB">
        <w:t>something?</w:t>
      </w:r>
    </w:p>
    <w:p w14:paraId="6BF70873" w14:textId="76D05D5E" w:rsidR="00D70B97" w:rsidRPr="00206ACB" w:rsidRDefault="00D70B97" w:rsidP="00024180">
      <w:pPr>
        <w:pStyle w:val="Heading3"/>
        <w:rPr>
          <w:rFonts w:cstheme="minorHAnsi"/>
        </w:rPr>
      </w:pPr>
      <w:bookmarkStart w:id="17" w:name="_Toc168434190"/>
      <w:bookmarkStart w:id="18" w:name="_Toc168542701"/>
      <w:r w:rsidRPr="00206ACB">
        <w:rPr>
          <w:rFonts w:cstheme="minorHAnsi"/>
        </w:rPr>
        <w:t>Processor</w:t>
      </w:r>
      <w:r w:rsidR="00AC466E" w:rsidRPr="00206ACB">
        <w:rPr>
          <w:rFonts w:cstheme="minorHAnsi"/>
        </w:rPr>
        <w:t xml:space="preserve"> </w:t>
      </w:r>
      <w:r w:rsidRPr="00206ACB">
        <w:rPr>
          <w:rFonts w:cstheme="minorHAnsi"/>
        </w:rPr>
        <w:t>Registers</w:t>
      </w:r>
      <w:bookmarkEnd w:id="17"/>
      <w:bookmarkEnd w:id="18"/>
    </w:p>
    <w:p w14:paraId="10CED331" w14:textId="5D67FC33" w:rsidR="00C605D2" w:rsidRPr="00206ACB" w:rsidRDefault="00C605D2" w:rsidP="007819B1">
      <w:pPr>
        <w:rPr>
          <w:lang w:eastAsia="ja-JP"/>
        </w:rPr>
      </w:pPr>
      <w:r w:rsidRPr="00206ACB">
        <w:rPr>
          <w:lang w:eastAsia="ja-JP"/>
        </w:rPr>
        <w:t>As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seen,</w:t>
      </w:r>
      <w:r w:rsidR="00AC466E" w:rsidRPr="00206ACB">
        <w:rPr>
          <w:lang w:eastAsia="ja-JP"/>
        </w:rPr>
        <w:t xml:space="preserve"> </w:t>
      </w:r>
      <w:r w:rsidRPr="00206ACB">
        <w:rPr>
          <w:lang w:eastAsia="ja-JP"/>
        </w:rPr>
        <w:t>programs</w:t>
      </w:r>
      <w:r w:rsidR="00AC466E" w:rsidRPr="00206ACB">
        <w:rPr>
          <w:lang w:eastAsia="ja-JP"/>
        </w:rPr>
        <w:t xml:space="preserve"> </w:t>
      </w:r>
      <w:r w:rsidRPr="00206ACB">
        <w:rPr>
          <w:lang w:eastAsia="ja-JP"/>
        </w:rPr>
        <w:t>often</w:t>
      </w:r>
      <w:r w:rsidR="00AC466E" w:rsidRPr="00206ACB">
        <w:rPr>
          <w:lang w:eastAsia="ja-JP"/>
        </w:rPr>
        <w:t xml:space="preserve"> </w:t>
      </w:r>
      <w:r w:rsidRPr="00206ACB">
        <w:rPr>
          <w:lang w:eastAsia="ja-JP"/>
        </w:rPr>
        <w:t>need</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place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temporarily</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some</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Most</w:t>
      </w:r>
      <w:r w:rsidR="00AC466E" w:rsidRPr="00206ACB">
        <w:rPr>
          <w:lang w:eastAsia="ja-JP"/>
        </w:rPr>
        <w:t xml:space="preserve"> </w:t>
      </w:r>
      <w:r w:rsidRPr="00206ACB">
        <w:rPr>
          <w:lang w:eastAsia="ja-JP"/>
        </w:rPr>
        <w:t>computers</w:t>
      </w:r>
      <w:r w:rsidR="00AC466E" w:rsidRPr="00206ACB">
        <w:rPr>
          <w:lang w:eastAsia="ja-JP"/>
        </w:rPr>
        <w:t xml:space="preserve"> </w:t>
      </w:r>
      <w:r w:rsidRPr="00206ACB">
        <w:rPr>
          <w:lang w:eastAsia="ja-JP"/>
        </w:rPr>
        <w:t>accomplish</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providing</w:t>
      </w:r>
      <w:r w:rsidR="00AC466E" w:rsidRPr="00206ACB">
        <w:rPr>
          <w:lang w:eastAsia="ja-JP"/>
        </w:rPr>
        <w:t xml:space="preserve"> </w:t>
      </w:r>
      <w:r w:rsidRPr="00206ACB">
        <w:rPr>
          <w:i/>
          <w:iCs/>
          <w:lang w:eastAsia="ja-JP"/>
        </w:rPr>
        <w:t>registers</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small</w:t>
      </w:r>
      <w:r w:rsidR="00AC466E" w:rsidRPr="00206ACB">
        <w:rPr>
          <w:lang w:eastAsia="ja-JP"/>
        </w:rPr>
        <w:t xml:space="preserve"> </w:t>
      </w:r>
      <w:r w:rsidRPr="00206ACB">
        <w:rPr>
          <w:lang w:eastAsia="ja-JP"/>
        </w:rPr>
        <w:t>places</w:t>
      </w:r>
      <w:r w:rsidR="00AC466E" w:rsidRPr="00206ACB">
        <w:rPr>
          <w:lang w:eastAsia="ja-JP"/>
        </w:rPr>
        <w:t xml:space="preserve"> </w:t>
      </w:r>
      <w:r w:rsidRPr="00206ACB">
        <w:rPr>
          <w:lang w:eastAsia="ja-JP"/>
        </w:rPr>
        <w:t>inside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value</w:t>
      </w:r>
      <w:r w:rsidR="007819B1">
        <w:rPr>
          <w:lang w:eastAsia="ja-JP"/>
        </w:rPr>
        <w:t xml:space="preserve">. </w:t>
      </w:r>
      <w:r w:rsidRPr="00206ACB">
        <w:rPr>
          <w:lang w:eastAsia="ja-JP"/>
        </w:rPr>
        <w:t>"Values"</w:t>
      </w:r>
      <w:r w:rsidR="00AC466E" w:rsidRPr="00206ACB">
        <w:rPr>
          <w:lang w:eastAsia="ja-JP"/>
        </w:rPr>
        <w:t xml:space="preserve"> </w:t>
      </w:r>
      <w:r w:rsidRPr="00206ACB">
        <w:rPr>
          <w:lang w:eastAsia="ja-JP"/>
        </w:rPr>
        <w:t>here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really</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we've</w:t>
      </w:r>
      <w:r w:rsidR="00AC466E" w:rsidRPr="00206ACB">
        <w:rPr>
          <w:lang w:eastAsia="ja-JP"/>
        </w:rPr>
        <w:t xml:space="preserve"> </w:t>
      </w:r>
      <w:r w:rsidRPr="00206ACB">
        <w:rPr>
          <w:lang w:eastAsia="ja-JP"/>
        </w:rPr>
        <w:t>done</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instructions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instruction</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take</w:t>
      </w:r>
      <w:r w:rsidR="00AC466E" w:rsidRPr="00206ACB">
        <w:rPr>
          <w:lang w:eastAsia="ja-JP"/>
        </w:rPr>
        <w:t xml:space="preserve"> </w:t>
      </w:r>
      <w:r w:rsidRPr="00206ACB">
        <w:rPr>
          <w:lang w:eastAsia="ja-JP"/>
        </w:rPr>
        <w:t>any</w:t>
      </w:r>
      <w:r w:rsidR="00AC466E" w:rsidRPr="00206ACB">
        <w:rPr>
          <w:lang w:eastAsia="ja-JP"/>
        </w:rPr>
        <w:t xml:space="preserve"> </w:t>
      </w:r>
      <w:r w:rsidRPr="00206ACB">
        <w:rPr>
          <w:lang w:eastAsia="ja-JP"/>
        </w:rPr>
        <w:t>kind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long</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some</w:t>
      </w:r>
      <w:r w:rsidR="00AC466E" w:rsidRPr="00206ACB">
        <w:rPr>
          <w:lang w:eastAsia="ja-JP"/>
        </w:rPr>
        <w:t xml:space="preserve"> </w:t>
      </w:r>
      <w:r w:rsidRPr="00206ACB">
        <w:rPr>
          <w:lang w:eastAsia="ja-JP"/>
        </w:rPr>
        <w:t>kind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mapping</w:t>
      </w:r>
      <w:r w:rsidR="00AC466E" w:rsidRPr="00206ACB">
        <w:rPr>
          <w:lang w:eastAsia="ja-JP"/>
        </w:rPr>
        <w:t xml:space="preserve"> </w:t>
      </w:r>
      <w:r w:rsidRPr="00206ACB">
        <w:rPr>
          <w:lang w:eastAsia="ja-JP"/>
        </w:rPr>
        <w:t>between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things</w:t>
      </w:r>
      <w:r w:rsidR="00AC466E" w:rsidRPr="00206ACB">
        <w:rPr>
          <w:lang w:eastAsia="ja-JP"/>
        </w:rPr>
        <w:t xml:space="preserve"> </w:t>
      </w:r>
      <w:r w:rsidRPr="00206ACB">
        <w:rPr>
          <w:lang w:eastAsia="ja-JP"/>
        </w:rPr>
        <w:t>they</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example,</w:t>
      </w:r>
      <w:r w:rsidR="00AC466E" w:rsidRPr="00206ACB">
        <w:rPr>
          <w:lang w:eastAsia="ja-JP"/>
        </w:rPr>
        <w:t xml:space="preserve"> </w:t>
      </w:r>
      <w:r w:rsidRPr="00206ACB">
        <w:rPr>
          <w:lang w:eastAsia="ja-JP"/>
        </w:rPr>
        <w:t>Unicode</w:t>
      </w:r>
      <w:r w:rsidR="00AC466E" w:rsidRPr="00206ACB">
        <w:rPr>
          <w:lang w:eastAsia="ja-JP"/>
        </w:rPr>
        <w:t xml:space="preserve"> </w:t>
      </w:r>
      <w:r w:rsidRPr="00206ACB">
        <w:rPr>
          <w:lang w:eastAsia="ja-JP"/>
        </w:rPr>
        <w:t>represents</w:t>
      </w:r>
      <w:r w:rsidR="00AC466E" w:rsidRPr="00206ACB">
        <w:rPr>
          <w:lang w:eastAsia="ja-JP"/>
        </w:rPr>
        <w:t xml:space="preserve"> </w:t>
      </w:r>
      <w:r w:rsidRPr="00206ACB">
        <w:rPr>
          <w:lang w:eastAsia="ja-JP"/>
        </w:rPr>
        <w:t>every</w:t>
      </w:r>
      <w:r w:rsidR="00AC466E" w:rsidRPr="00206ACB">
        <w:rPr>
          <w:lang w:eastAsia="ja-JP"/>
        </w:rPr>
        <w:t xml:space="preserve"> </w:t>
      </w:r>
      <w:r w:rsidRPr="00206ACB">
        <w:rPr>
          <w:lang w:eastAsia="ja-JP"/>
        </w:rPr>
        <w:t>possible</w:t>
      </w:r>
      <w:r w:rsidR="00AC466E" w:rsidRPr="00206ACB">
        <w:rPr>
          <w:lang w:eastAsia="ja-JP"/>
        </w:rPr>
        <w:t xml:space="preserve"> </w:t>
      </w:r>
      <w:r w:rsidRPr="00206ACB">
        <w:rPr>
          <w:lang w:eastAsia="ja-JP"/>
        </w:rPr>
        <w:t>character,</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every</w:t>
      </w:r>
      <w:r w:rsidR="00AC466E" w:rsidRPr="00206ACB">
        <w:rPr>
          <w:lang w:eastAsia="ja-JP"/>
        </w:rPr>
        <w:t xml:space="preserve"> </w:t>
      </w:r>
      <w:r w:rsidRPr="00206ACB">
        <w:rPr>
          <w:lang w:eastAsia="ja-JP"/>
        </w:rPr>
        <w:t>writing</w:t>
      </w:r>
      <w:r w:rsidR="00AC466E" w:rsidRPr="00206ACB">
        <w:rPr>
          <w:lang w:eastAsia="ja-JP"/>
        </w:rPr>
        <w:t xml:space="preserve"> </w:t>
      </w:r>
      <w:r w:rsidRPr="00206ACB">
        <w:rPr>
          <w:lang w:eastAsia="ja-JP"/>
        </w:rPr>
        <w:t>system</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Earth,</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32-bit</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bit.)Registers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fully</w:t>
      </w:r>
      <w:r w:rsidR="00AC466E" w:rsidRPr="00206ACB">
        <w:rPr>
          <w:lang w:eastAsia="ja-JP"/>
        </w:rPr>
        <w:t xml:space="preserve"> </w:t>
      </w:r>
      <w:r w:rsidRPr="00206ACB">
        <w:rPr>
          <w:lang w:eastAsia="ja-JP"/>
        </w:rPr>
        <w:t>generic,</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they</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tied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specific</w:t>
      </w:r>
      <w:r w:rsidR="00AC466E" w:rsidRPr="00206ACB">
        <w:rPr>
          <w:lang w:eastAsia="ja-JP"/>
        </w:rPr>
        <w:t xml:space="preserve"> </w:t>
      </w:r>
      <w:r w:rsidRPr="00206ACB">
        <w:rPr>
          <w:lang w:eastAsia="ja-JP"/>
        </w:rPr>
        <w:t>kinds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functionality.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example,</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called</w:t>
      </w:r>
      <w:r w:rsidR="00AC466E" w:rsidRPr="00206ACB">
        <w:rPr>
          <w:lang w:eastAsia="ja-JP"/>
        </w:rPr>
        <w:t xml:space="preserve"> </w:t>
      </w:r>
      <w:r w:rsidRPr="00206ACB">
        <w:rPr>
          <w:lang w:eastAsia="ja-JP"/>
        </w:rPr>
        <w:t>the</w:t>
      </w:r>
      <w:r w:rsidR="00AC466E" w:rsidRPr="00206ACB">
        <w:rPr>
          <w:lang w:eastAsia="ja-JP"/>
        </w:rPr>
        <w:t xml:space="preserve"> </w:t>
      </w:r>
      <w:r w:rsidRPr="00206ACB">
        <w:rPr>
          <w:i/>
          <w:iCs/>
          <w:lang w:eastAsia="ja-JP"/>
        </w:rPr>
        <w:t>accumulator</w:t>
      </w:r>
      <w:r w:rsidRPr="00206ACB">
        <w:rPr>
          <w:lang w:eastAsia="ja-JP"/>
        </w:rPr>
        <w:t>,</w:t>
      </w:r>
      <w:r w:rsidR="00AC466E" w:rsidRPr="00206ACB">
        <w:rPr>
          <w:lang w:eastAsia="ja-JP"/>
        </w:rPr>
        <w:t xml:space="preserve"> </w:t>
      </w:r>
      <w:r w:rsidRPr="00206ACB">
        <w:rPr>
          <w:lang w:eastAsia="ja-JP"/>
        </w:rPr>
        <w:t>often</w:t>
      </w:r>
      <w:r w:rsidR="00AC466E" w:rsidRPr="00206ACB">
        <w:rPr>
          <w:lang w:eastAsia="ja-JP"/>
        </w:rPr>
        <w:t xml:space="preserve"> </w:t>
      </w:r>
      <w:r w:rsidRPr="00206ACB">
        <w:rPr>
          <w:lang w:eastAsia="ja-JP"/>
        </w:rPr>
        <w:t>abbreviated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handles</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math</w:t>
      </w:r>
      <w:r w:rsidR="00AC466E" w:rsidRPr="00206ACB">
        <w:rPr>
          <w:lang w:eastAsia="ja-JP"/>
        </w:rPr>
        <w:t xml:space="preserve"> </w:t>
      </w:r>
      <w:r w:rsidRPr="00206ACB">
        <w:rPr>
          <w:lang w:eastAsia="ja-JP"/>
        </w:rPr>
        <w:t>operations.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6502's</w:t>
      </w:r>
      <w:r w:rsidR="00AC466E" w:rsidRPr="00206ACB">
        <w:rPr>
          <w:lang w:eastAsia="ja-JP"/>
        </w:rPr>
        <w:t xml:space="preserve"> </w:t>
      </w:r>
      <w:r w:rsidRPr="00206ACB">
        <w:rPr>
          <w:lang w:eastAsia="ja-JP"/>
        </w:rPr>
        <w:t>instruction</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instructions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work</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this:</w:t>
      </w:r>
    </w:p>
    <w:p w14:paraId="6988B1F9" w14:textId="2F0F2DD9" w:rsidR="00C605D2" w:rsidRPr="00206ACB" w:rsidRDefault="00C605D2" w:rsidP="00B13C95">
      <w:pPr>
        <w:widowControl/>
        <w:numPr>
          <w:ilvl w:val="0"/>
          <w:numId w:val="4"/>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p>
    <w:p w14:paraId="3C209FFC" w14:textId="1A71C370" w:rsidR="00C605D2" w:rsidRPr="00206ACB" w:rsidRDefault="00C605D2" w:rsidP="00B13C95">
      <w:pPr>
        <w:widowControl/>
        <w:numPr>
          <w:ilvl w:val="0"/>
          <w:numId w:val="4"/>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add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p>
    <w:p w14:paraId="4AA64A0F" w14:textId="696FF1AC" w:rsidR="00C605D2" w:rsidRPr="00206ACB" w:rsidRDefault="00C605D2" w:rsidP="00B13C95">
      <w:pPr>
        <w:widowControl/>
        <w:numPr>
          <w:ilvl w:val="0"/>
          <w:numId w:val="4"/>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put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somewhere</w:t>
      </w:r>
    </w:p>
    <w:p w14:paraId="01BD9563" w14:textId="12010872" w:rsidR="00B13C95" w:rsidRDefault="00C605D2" w:rsidP="007335AE">
      <w:pPr>
        <w:rPr>
          <w:lang w:eastAsia="ja-JP"/>
        </w:rPr>
      </w:pPr>
      <w:r w:rsidRPr="00206ACB">
        <w:rPr>
          <w:lang w:eastAsia="ja-JP"/>
        </w:rPr>
        <w:t>This</w:t>
      </w:r>
      <w:r w:rsidR="00AC466E" w:rsidRPr="00206ACB">
        <w:rPr>
          <w:lang w:eastAsia="ja-JP"/>
        </w:rPr>
        <w:t xml:space="preserve"> </w:t>
      </w:r>
      <w:r w:rsidRPr="00206ACB">
        <w:rPr>
          <w:lang w:eastAsia="ja-JP"/>
        </w:rPr>
        <w:t>solves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problem</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where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put</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access</w:t>
      </w:r>
      <w:r w:rsidR="00AC466E" w:rsidRPr="00206ACB">
        <w:rPr>
          <w:lang w:eastAsia="ja-JP"/>
        </w:rPr>
        <w:t xml:space="preserve"> </w:t>
      </w:r>
      <w:r w:rsidRPr="00206ACB">
        <w:rPr>
          <w:lang w:eastAsia="ja-JP"/>
        </w:rPr>
        <w:t>them.</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there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still</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open</w:t>
      </w:r>
      <w:r w:rsidR="00AC466E" w:rsidRPr="00206ACB">
        <w:rPr>
          <w:lang w:eastAsia="ja-JP"/>
        </w:rPr>
        <w:t xml:space="preserve"> </w:t>
      </w:r>
      <w:r w:rsidRPr="00206ACB">
        <w:rPr>
          <w:lang w:eastAsia="ja-JP"/>
        </w:rPr>
        <w:t>question:</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"put</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accumulator</w:t>
      </w:r>
      <w:r w:rsidR="00AC466E" w:rsidRPr="00206ACB">
        <w:rPr>
          <w:lang w:eastAsia="ja-JP"/>
        </w:rPr>
        <w:t xml:space="preserve"> </w:t>
      </w:r>
      <w:r w:rsidRPr="00206ACB">
        <w:rPr>
          <w:lang w:eastAsia="ja-JP"/>
        </w:rPr>
        <w:t>somewhere",</w:t>
      </w:r>
      <w:r w:rsidR="00AC466E" w:rsidRPr="00206ACB">
        <w:rPr>
          <w:lang w:eastAsia="ja-JP"/>
        </w:rPr>
        <w:t xml:space="preserve"> </w:t>
      </w:r>
      <w:r w:rsidRPr="00206ACB">
        <w:rPr>
          <w:lang w:eastAsia="ja-JP"/>
        </w:rPr>
        <w:t>where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"somewhere"?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three</w:t>
      </w:r>
      <w:r w:rsidR="00AC466E" w:rsidRPr="00206ACB">
        <w:rPr>
          <w:lang w:eastAsia="ja-JP"/>
        </w:rPr>
        <w:t xml:space="preserve"> </w:t>
      </w:r>
      <w:r w:rsidRPr="00206ACB">
        <w:rPr>
          <w:lang w:eastAsia="ja-JP"/>
        </w:rPr>
        <w:t>registers,</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complicated</w:t>
      </w:r>
      <w:r w:rsidR="00AC466E" w:rsidRPr="00206ACB">
        <w:rPr>
          <w:lang w:eastAsia="ja-JP"/>
        </w:rPr>
        <w:t xml:space="preserve"> </w:t>
      </w:r>
      <w:r w:rsidRPr="00206ACB">
        <w:rPr>
          <w:lang w:eastAsia="ja-JP"/>
        </w:rPr>
        <w:t>programs</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games</w:t>
      </w:r>
      <w:r w:rsidR="00AC466E" w:rsidRPr="00206ACB">
        <w:rPr>
          <w:lang w:eastAsia="ja-JP"/>
        </w:rPr>
        <w:t xml:space="preserve"> </w:t>
      </w:r>
      <w:r w:rsidRPr="00206ACB">
        <w:rPr>
          <w:lang w:eastAsia="ja-JP"/>
        </w:rPr>
        <w:t>can't</w:t>
      </w:r>
      <w:r w:rsidR="00AC466E" w:rsidRPr="00206ACB">
        <w:rPr>
          <w:lang w:eastAsia="ja-JP"/>
        </w:rPr>
        <w:t xml:space="preserve"> </w:t>
      </w:r>
      <w:r w:rsidRPr="00206ACB">
        <w:rPr>
          <w:lang w:eastAsia="ja-JP"/>
        </w:rPr>
        <w:t>use</w:t>
      </w:r>
      <w:r w:rsidR="00AC466E" w:rsidRPr="00206ACB">
        <w:rPr>
          <w:lang w:eastAsia="ja-JP"/>
        </w:rPr>
        <w:t xml:space="preserve"> </w:t>
      </w:r>
      <w:r w:rsidRPr="00206ACB">
        <w:rPr>
          <w:i/>
          <w:iCs/>
          <w:lang w:eastAsia="ja-JP"/>
        </w:rPr>
        <w:t>only</w:t>
      </w:r>
      <w:r w:rsidR="00AC466E" w:rsidRPr="00206ACB">
        <w:rPr>
          <w:lang w:eastAsia="ja-JP"/>
        </w:rPr>
        <w:t xml:space="preserve"> </w:t>
      </w:r>
      <w:r w:rsidRPr="00206ACB">
        <w:rPr>
          <w:lang w:eastAsia="ja-JP"/>
        </w:rPr>
        <w:t>registers</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storing</w:t>
      </w:r>
      <w:r w:rsidR="00AC466E" w:rsidRPr="00206ACB">
        <w:rPr>
          <w:lang w:eastAsia="ja-JP"/>
        </w:rPr>
        <w:t xml:space="preserve"> </w:t>
      </w:r>
      <w:r w:rsidRPr="00206ACB">
        <w:rPr>
          <w:lang w:eastAsia="ja-JP"/>
        </w:rPr>
        <w:t>results.</w:t>
      </w:r>
    </w:p>
    <w:p w14:paraId="4CADC86B" w14:textId="77777777" w:rsidR="00B13C95" w:rsidRDefault="00B13C95">
      <w:pPr>
        <w:widowControl/>
        <w:autoSpaceDE/>
        <w:autoSpaceDN/>
        <w:spacing w:before="0" w:after="160" w:line="259" w:lineRule="auto"/>
        <w:ind w:firstLine="0"/>
        <w:jc w:val="left"/>
        <w:rPr>
          <w:lang w:eastAsia="ja-JP"/>
        </w:rPr>
      </w:pPr>
      <w:r>
        <w:rPr>
          <w:lang w:eastAsia="ja-JP"/>
        </w:rPr>
        <w:br w:type="page"/>
      </w:r>
    </w:p>
    <w:p w14:paraId="7F0C1AC3" w14:textId="6CE7B669" w:rsidR="00D70B97" w:rsidRPr="00206ACB" w:rsidRDefault="00D70B97" w:rsidP="00BC353C">
      <w:pPr>
        <w:pStyle w:val="Heading3"/>
      </w:pPr>
      <w:bookmarkStart w:id="19" w:name="_Toc168434191"/>
      <w:bookmarkStart w:id="20" w:name="_Toc168542702"/>
      <w:r w:rsidRPr="00BC353C">
        <w:lastRenderedPageBreak/>
        <w:t>Memory</w:t>
      </w:r>
      <w:bookmarkEnd w:id="19"/>
      <w:bookmarkEnd w:id="20"/>
    </w:p>
    <w:p w14:paraId="6615DEB0" w14:textId="07BA20D2" w:rsidR="006B176B" w:rsidRPr="00206ACB" w:rsidRDefault="006B176B" w:rsidP="00B93907">
      <w:pPr>
        <w:rPr>
          <w:lang w:eastAsia="ja-JP"/>
        </w:rPr>
      </w:pPr>
      <w:r w:rsidRPr="00206ACB">
        <w:rPr>
          <w:lang w:eastAsia="ja-JP"/>
        </w:rPr>
        <w:t>Computers</w:t>
      </w:r>
      <w:r w:rsidR="00AC466E" w:rsidRPr="00206ACB">
        <w:rPr>
          <w:lang w:eastAsia="ja-JP"/>
        </w:rPr>
        <w:t xml:space="preserve"> </w:t>
      </w:r>
      <w:r w:rsidRPr="00206ACB">
        <w:rPr>
          <w:lang w:eastAsia="ja-JP"/>
        </w:rPr>
        <w:t>make</w:t>
      </w:r>
      <w:r w:rsidR="00AC466E" w:rsidRPr="00206ACB">
        <w:rPr>
          <w:lang w:eastAsia="ja-JP"/>
        </w:rPr>
        <w:t xml:space="preserve"> </w:t>
      </w:r>
      <w:r w:rsidRPr="00206ACB">
        <w:rPr>
          <w:lang w:eastAsia="ja-JP"/>
        </w:rPr>
        <w:t>available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programs</w:t>
      </w:r>
      <w:r w:rsidR="00AC466E" w:rsidRPr="00206ACB">
        <w:rPr>
          <w:lang w:eastAsia="ja-JP"/>
        </w:rPr>
        <w:t xml:space="preserve"> </w:t>
      </w:r>
      <w:r w:rsidRPr="00206ACB">
        <w:rPr>
          <w:lang w:eastAsia="ja-JP"/>
        </w:rPr>
        <w:t>some</w:t>
      </w:r>
      <w:r w:rsidR="00AC466E" w:rsidRPr="00206ACB">
        <w:rPr>
          <w:lang w:eastAsia="ja-JP"/>
        </w:rPr>
        <w:t xml:space="preserve"> </w:t>
      </w:r>
      <w:r w:rsidRPr="00206ACB">
        <w:rPr>
          <w:lang w:eastAsia="ja-JP"/>
        </w:rPr>
        <w:t>amount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(non-permanent)</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things</w:t>
      </w:r>
      <w:r w:rsidR="00AC466E" w:rsidRPr="00206ACB">
        <w:rPr>
          <w:lang w:eastAsia="ja-JP"/>
        </w:rPr>
        <w:t xml:space="preserve"> </w:t>
      </w:r>
      <w:r w:rsidRPr="00206ACB">
        <w:rPr>
          <w:lang w:eastAsia="ja-JP"/>
        </w:rPr>
        <w:t>temporarily,</w:t>
      </w:r>
      <w:r w:rsidR="00AC466E" w:rsidRPr="00206ACB">
        <w:rPr>
          <w:lang w:eastAsia="ja-JP"/>
        </w:rPr>
        <w:t xml:space="preserve"> </w:t>
      </w:r>
      <w:r w:rsidRPr="00206ACB">
        <w:rPr>
          <w:lang w:eastAsia="ja-JP"/>
        </w:rPr>
        <w:t>allowing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computer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small</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(expensive)</w:t>
      </w:r>
      <w:r w:rsidR="00AC466E" w:rsidRPr="00206ACB">
        <w:rPr>
          <w:lang w:eastAsia="ja-JP"/>
        </w:rPr>
        <w:t xml:space="preserve"> </w:t>
      </w:r>
      <w:r w:rsidRPr="00206ACB">
        <w:rPr>
          <w:lang w:eastAsia="ja-JP"/>
        </w:rPr>
        <w:t>registers</w:t>
      </w:r>
      <w:r w:rsidR="00AC466E" w:rsidRPr="00206ACB">
        <w:rPr>
          <w:lang w:eastAsia="ja-JP"/>
        </w:rPr>
        <w:t xml:space="preserve"> </w:t>
      </w:r>
      <w:r w:rsidRPr="00206ACB">
        <w:rPr>
          <w:lang w:eastAsia="ja-JP"/>
        </w:rPr>
        <w:t>while</w:t>
      </w:r>
      <w:r w:rsidR="00AC466E" w:rsidRPr="00206ACB">
        <w:rPr>
          <w:lang w:eastAsia="ja-JP"/>
        </w:rPr>
        <w:t xml:space="preserve"> </w:t>
      </w:r>
      <w:r w:rsidRPr="00206ACB">
        <w:rPr>
          <w:lang w:eastAsia="ja-JP"/>
        </w:rPr>
        <w:t>still</w:t>
      </w:r>
      <w:r w:rsidR="00AC466E" w:rsidRPr="00206ACB">
        <w:rPr>
          <w:lang w:eastAsia="ja-JP"/>
        </w:rPr>
        <w:t xml:space="preserve"> </w:t>
      </w:r>
      <w:r w:rsidRPr="00206ACB">
        <w:rPr>
          <w:lang w:eastAsia="ja-JP"/>
        </w:rPr>
        <w:t>allowing</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reasonable</w:t>
      </w:r>
      <w:r w:rsidR="00AC466E" w:rsidRPr="00206ACB">
        <w:rPr>
          <w:lang w:eastAsia="ja-JP"/>
        </w:rPr>
        <w:t xml:space="preserve"> </w:t>
      </w:r>
      <w:r w:rsidRPr="00206ACB">
        <w:rPr>
          <w:lang w:eastAsia="ja-JP"/>
        </w:rPr>
        <w:t>amount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stored</w:t>
      </w:r>
      <w:r w:rsidR="00AC466E" w:rsidRPr="00206ACB">
        <w:rPr>
          <w:lang w:eastAsia="ja-JP"/>
        </w:rPr>
        <w:t xml:space="preserve"> </w:t>
      </w:r>
      <w:r w:rsidRPr="00206ACB">
        <w:rPr>
          <w:lang w:eastAsia="ja-JP"/>
        </w:rPr>
        <w:t>outside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program</w:t>
      </w:r>
      <w:r w:rsidR="00AC466E" w:rsidRPr="00206ACB">
        <w:rPr>
          <w:lang w:eastAsia="ja-JP"/>
        </w:rPr>
        <w:t xml:space="preserve"> </w:t>
      </w:r>
      <w:r w:rsidRPr="00206ACB">
        <w:rPr>
          <w:lang w:eastAsia="ja-JP"/>
        </w:rPr>
        <w:t>itself.</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made</w:t>
      </w:r>
      <w:r w:rsidR="00AC466E" w:rsidRPr="00206ACB">
        <w:rPr>
          <w:lang w:eastAsia="ja-JP"/>
        </w:rPr>
        <w:t xml:space="preserve"> </w:t>
      </w:r>
      <w:r w:rsidRPr="00206ACB">
        <w:rPr>
          <w:lang w:eastAsia="ja-JP"/>
        </w:rPr>
        <w:t>available</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series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register-sized</w:t>
      </w:r>
      <w:r w:rsidR="00AC466E" w:rsidRPr="00206ACB">
        <w:rPr>
          <w:lang w:eastAsia="ja-JP"/>
        </w:rPr>
        <w:t xml:space="preserve"> </w:t>
      </w:r>
      <w:r w:rsidRPr="00206ACB">
        <w:rPr>
          <w:lang w:eastAsia="ja-JP"/>
        </w:rPr>
        <w:t>boxes,</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holding</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referred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provides</w:t>
      </w:r>
      <w:r w:rsidR="00AC466E" w:rsidRPr="00206ACB">
        <w:rPr>
          <w:lang w:eastAsia="ja-JP"/>
        </w:rPr>
        <w:t xml:space="preserve"> </w:t>
      </w:r>
      <w:r w:rsidRPr="00206ACB">
        <w:rPr>
          <w:lang w:eastAsia="ja-JP"/>
        </w:rPr>
        <w:t>your</w:t>
      </w:r>
      <w:r w:rsidR="00AC466E" w:rsidRPr="00206ACB">
        <w:rPr>
          <w:lang w:eastAsia="ja-JP"/>
        </w:rPr>
        <w:t xml:space="preserve"> </w:t>
      </w:r>
      <w:r w:rsidRPr="00206ACB">
        <w:rPr>
          <w:lang w:eastAsia="ja-JP"/>
        </w:rPr>
        <w:t>program</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kilobytes</w:t>
      </w:r>
      <w:r w:rsidR="00AC466E" w:rsidRPr="00206ACB">
        <w:rPr>
          <w:lang w:eastAsia="ja-JP"/>
        </w:rPr>
        <w:t xml:space="preserve"> </w:t>
      </w:r>
      <w:r w:rsidRPr="00206ACB">
        <w:rPr>
          <w:lang w:eastAsia="ja-JP"/>
        </w:rPr>
        <w:t>(2KB)</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space,</w:t>
      </w:r>
      <w:r w:rsidR="00AC466E" w:rsidRPr="00206ACB">
        <w:rPr>
          <w:lang w:eastAsia="ja-JP"/>
        </w:rPr>
        <w:t xml:space="preserve"> </w:t>
      </w:r>
      <w:r w:rsidRPr="00206ACB">
        <w:rPr>
          <w:lang w:eastAsia="ja-JP"/>
        </w:rPr>
        <w:t>numbered</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2,047</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space's</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referred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its</w:t>
      </w:r>
      <w:r w:rsidR="00AC466E" w:rsidRPr="00206ACB">
        <w:rPr>
          <w:lang w:eastAsia="ja-JP"/>
        </w:rPr>
        <w:t xml:space="preserve"> </w:t>
      </w:r>
      <w:r w:rsidRPr="00206ACB">
        <w:rPr>
          <w:i/>
          <w:iCs/>
          <w:lang w:eastAsia="ja-JP"/>
        </w:rPr>
        <w:t>address</w:t>
      </w:r>
      <w:r w:rsidRPr="00206ACB">
        <w:rPr>
          <w:lang w:eastAsia="ja-JP"/>
        </w:rPr>
        <w:t>,</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house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instruction</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looked</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above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really</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this:</w:t>
      </w:r>
    </w:p>
    <w:p w14:paraId="700CE791" w14:textId="39884EA6" w:rsidR="006B176B" w:rsidRPr="00206ACB" w:rsidRDefault="006B176B" w:rsidP="00B13C95">
      <w:pPr>
        <w:widowControl/>
        <w:numPr>
          <w:ilvl w:val="0"/>
          <w:numId w:val="5"/>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p>
    <w:p w14:paraId="3A1C9984" w14:textId="0C489CE6" w:rsidR="006B176B" w:rsidRPr="00206ACB" w:rsidRDefault="006B176B" w:rsidP="00B13C95">
      <w:pPr>
        <w:widowControl/>
        <w:numPr>
          <w:ilvl w:val="0"/>
          <w:numId w:val="5"/>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add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p>
    <w:p w14:paraId="292C4461" w14:textId="12E6281D" w:rsidR="00154F22" w:rsidRPr="00395D3A" w:rsidRDefault="006B176B" w:rsidP="00B13C95">
      <w:pPr>
        <w:widowControl/>
        <w:numPr>
          <w:ilvl w:val="0"/>
          <w:numId w:val="5"/>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put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p>
    <w:p w14:paraId="0E6B95C4" w14:textId="00361278" w:rsidR="00D70B97" w:rsidRPr="00206ACB" w:rsidRDefault="00D70B97" w:rsidP="00024180">
      <w:pPr>
        <w:pStyle w:val="Heading3"/>
        <w:rPr>
          <w:rFonts w:cstheme="minorHAnsi"/>
        </w:rPr>
      </w:pPr>
      <w:bookmarkStart w:id="21" w:name="_Toc168434192"/>
      <w:bookmarkStart w:id="22" w:name="_Toc168542703"/>
      <w:r w:rsidRPr="00206ACB">
        <w:rPr>
          <w:rFonts w:cstheme="minorHAnsi"/>
        </w:rPr>
        <w:t>Representing</w:t>
      </w:r>
      <w:r w:rsidR="00AC466E" w:rsidRPr="00206ACB">
        <w:rPr>
          <w:rFonts w:cstheme="minorHAnsi"/>
        </w:rPr>
        <w:t xml:space="preserve"> </w:t>
      </w:r>
      <w:r w:rsidRPr="00206ACB">
        <w:rPr>
          <w:rFonts w:cstheme="minorHAnsi"/>
        </w:rPr>
        <w:t>Data</w:t>
      </w:r>
      <w:bookmarkEnd w:id="21"/>
      <w:bookmarkEnd w:id="22"/>
    </w:p>
    <w:p w14:paraId="37F11C9F" w14:textId="60EED314" w:rsidR="00156C2B" w:rsidRPr="00206ACB" w:rsidRDefault="00156C2B" w:rsidP="007335AE">
      <w:pPr>
        <w:rPr>
          <w:lang w:eastAsia="ja-JP"/>
        </w:rPr>
      </w:pPr>
      <w:r w:rsidRPr="00206ACB">
        <w:rPr>
          <w:lang w:eastAsia="ja-JP"/>
        </w:rPr>
        <w:t>This</w:t>
      </w:r>
      <w:r w:rsidR="00AC466E" w:rsidRPr="00206ACB">
        <w:rPr>
          <w:lang w:eastAsia="ja-JP"/>
        </w:rPr>
        <w:t xml:space="preserve"> </w:t>
      </w:r>
      <w:r w:rsidRPr="00206ACB">
        <w:rPr>
          <w:lang w:eastAsia="ja-JP"/>
        </w:rPr>
        <w:t>leads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final</w:t>
      </w:r>
      <w:r w:rsidR="00AC466E" w:rsidRPr="00206ACB">
        <w:rPr>
          <w:lang w:eastAsia="ja-JP"/>
        </w:rPr>
        <w:t xml:space="preserve"> </w:t>
      </w:r>
      <w:r w:rsidRPr="00206ACB">
        <w:rPr>
          <w:lang w:eastAsia="ja-JP"/>
        </w:rPr>
        <w:t>question</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chapter</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represented</w:t>
      </w:r>
      <w:r w:rsidR="00AC466E" w:rsidRPr="00206ACB">
        <w:rPr>
          <w:lang w:eastAsia="ja-JP"/>
        </w:rPr>
        <w:t xml:space="preserve"> </w:t>
      </w:r>
      <w:r w:rsidRPr="00206ACB">
        <w:rPr>
          <w:lang w:eastAsia="ja-JP"/>
        </w:rPr>
        <w:t>inside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computer?</w:t>
      </w:r>
    </w:p>
    <w:p w14:paraId="35057DA9" w14:textId="6035D3E6" w:rsidR="006650AB" w:rsidRPr="00206ACB" w:rsidRDefault="00156C2B" w:rsidP="007335AE">
      <w:pPr>
        <w:rPr>
          <w:lang w:eastAsia="ja-JP"/>
        </w:rPr>
      </w:pPr>
      <w:r w:rsidRPr="00206ACB">
        <w:rPr>
          <w:lang w:eastAsia="ja-JP"/>
        </w:rPr>
        <w:t>Up</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point,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been</w:t>
      </w:r>
      <w:r w:rsidR="00AC466E" w:rsidRPr="00206ACB">
        <w:rPr>
          <w:lang w:eastAsia="ja-JP"/>
        </w:rPr>
        <w:t xml:space="preserve"> </w:t>
      </w:r>
      <w:r w:rsidRPr="00206ACB">
        <w:rPr>
          <w:lang w:eastAsia="ja-JP"/>
        </w:rPr>
        <w:t>using</w:t>
      </w:r>
      <w:r w:rsidR="00AC466E" w:rsidRPr="00206ACB">
        <w:rPr>
          <w:lang w:eastAsia="ja-JP"/>
        </w:rPr>
        <w:t xml:space="preserve"> </w:t>
      </w:r>
      <w:r w:rsidRPr="00206ACB">
        <w:rPr>
          <w:lang w:eastAsia="ja-JP"/>
        </w:rPr>
        <w:t>"standard",</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(base</w:t>
      </w:r>
      <w:r w:rsidR="00AC466E" w:rsidRPr="00206ACB">
        <w:rPr>
          <w:lang w:eastAsia="ja-JP"/>
        </w:rPr>
        <w:t xml:space="preserve"> </w:t>
      </w:r>
      <w:r w:rsidRPr="00206ACB">
        <w:rPr>
          <w:lang w:eastAsia="ja-JP"/>
        </w:rPr>
        <w:t>10)</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kinds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every</w:t>
      </w:r>
      <w:r w:rsidR="00AC466E" w:rsidRPr="00206ACB">
        <w:rPr>
          <w:lang w:eastAsia="ja-JP"/>
        </w:rPr>
        <w:t xml:space="preserve"> </w:t>
      </w:r>
      <w:r w:rsidRPr="00206ACB">
        <w:rPr>
          <w:lang w:eastAsia="ja-JP"/>
        </w:rPr>
        <w:t>day</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"2"</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"7"</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"2,048".</w:t>
      </w:r>
      <w:r w:rsidR="00AC466E" w:rsidRPr="00206ACB">
        <w:rPr>
          <w:lang w:eastAsia="ja-JP"/>
        </w:rPr>
        <w:t xml:space="preserve"> </w:t>
      </w:r>
      <w:r w:rsidRPr="00206ACB">
        <w:rPr>
          <w:lang w:eastAsia="ja-JP"/>
        </w:rPr>
        <w:t>Computers,</w:t>
      </w:r>
      <w:r w:rsidR="00AC466E" w:rsidRPr="00206ACB">
        <w:rPr>
          <w:lang w:eastAsia="ja-JP"/>
        </w:rPr>
        <w:t xml:space="preserve"> </w:t>
      </w:r>
      <w:r w:rsidRPr="00206ACB">
        <w:rPr>
          <w:lang w:eastAsia="ja-JP"/>
        </w:rPr>
        <w:t>however,</w:t>
      </w:r>
      <w:r w:rsidR="00AC466E" w:rsidRPr="00206ACB">
        <w:rPr>
          <w:lang w:eastAsia="ja-JP"/>
        </w:rPr>
        <w:t xml:space="preserve"> </w:t>
      </w:r>
      <w:r w:rsidRPr="00206ACB">
        <w:rPr>
          <w:lang w:eastAsia="ja-JP"/>
        </w:rPr>
        <w:t>operate</w:t>
      </w:r>
      <w:r w:rsidR="00AC466E" w:rsidRPr="00206ACB">
        <w:rPr>
          <w:lang w:eastAsia="ja-JP"/>
        </w:rPr>
        <w:t xml:space="preserve"> </w:t>
      </w:r>
      <w:r w:rsidRPr="00206ACB">
        <w:rPr>
          <w:lang w:eastAsia="ja-JP"/>
        </w:rPr>
        <w:t>through</w:t>
      </w:r>
      <w:r w:rsidR="00AC466E" w:rsidRPr="00206ACB">
        <w:rPr>
          <w:lang w:eastAsia="ja-JP"/>
        </w:rPr>
        <w:t xml:space="preserve"> </w:t>
      </w:r>
      <w:r w:rsidRPr="00206ACB">
        <w:rPr>
          <w:lang w:eastAsia="ja-JP"/>
        </w:rPr>
        <w:t>electrical</w:t>
      </w:r>
      <w:r w:rsidR="00AC466E" w:rsidRPr="00206ACB">
        <w:rPr>
          <w:lang w:eastAsia="ja-JP"/>
        </w:rPr>
        <w:t xml:space="preserve"> </w:t>
      </w:r>
      <w:r w:rsidRPr="00206ACB">
        <w:rPr>
          <w:lang w:eastAsia="ja-JP"/>
        </w:rPr>
        <w:t>currents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either</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"off",</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no</w:t>
      </w:r>
      <w:r w:rsidR="00AC466E" w:rsidRPr="00206ACB">
        <w:rPr>
          <w:lang w:eastAsia="ja-JP"/>
        </w:rPr>
        <w:t xml:space="preserve"> </w:t>
      </w:r>
      <w:r w:rsidRPr="00206ACB">
        <w:rPr>
          <w:lang w:eastAsia="ja-JP"/>
        </w:rPr>
        <w:t>in-between.</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currents</w:t>
      </w:r>
      <w:r w:rsidR="00AC466E" w:rsidRPr="00206ACB">
        <w:rPr>
          <w:lang w:eastAsia="ja-JP"/>
        </w:rPr>
        <w:t xml:space="preserve"> </w:t>
      </w:r>
      <w:r w:rsidRPr="00206ACB">
        <w:rPr>
          <w:lang w:eastAsia="ja-JP"/>
        </w:rPr>
        <w:t>form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basis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inside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computer,</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result</w:t>
      </w:r>
      <w:r w:rsidR="00AC466E" w:rsidRPr="00206ACB">
        <w:rPr>
          <w:lang w:eastAsia="ja-JP"/>
        </w:rPr>
        <w:t xml:space="preserve"> </w:t>
      </w:r>
      <w:r w:rsidRPr="00206ACB">
        <w:rPr>
          <w:lang w:eastAsia="ja-JP"/>
        </w:rPr>
        <w:t>computers</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binary</w:t>
      </w:r>
      <w:r w:rsidR="00AC466E" w:rsidRPr="00206ACB">
        <w:rPr>
          <w:lang w:eastAsia="ja-JP"/>
        </w:rPr>
        <w:t xml:space="preserve"> </w:t>
      </w:r>
      <w:r w:rsidRPr="00206ACB">
        <w:rPr>
          <w:lang w:eastAsia="ja-JP"/>
        </w:rPr>
        <w:t>(base</w:t>
      </w:r>
      <w:r w:rsidR="00AC466E" w:rsidRPr="00206ACB">
        <w:rPr>
          <w:lang w:eastAsia="ja-JP"/>
        </w:rPr>
        <w:t xml:space="preserve"> </w:t>
      </w:r>
      <w:r w:rsidRPr="00206ACB">
        <w:rPr>
          <w:lang w:eastAsia="ja-JP"/>
        </w:rPr>
        <w:t>2)</w:t>
      </w:r>
      <w:r w:rsidR="00AC466E" w:rsidRPr="00206ACB">
        <w:rPr>
          <w:lang w:eastAsia="ja-JP"/>
        </w:rPr>
        <w:t xml:space="preserve"> </w:t>
      </w:r>
      <w:r w:rsidRPr="00206ACB">
        <w:rPr>
          <w:lang w:eastAsia="ja-JP"/>
        </w:rPr>
        <w:t>numbers.</w:t>
      </w:r>
    </w:p>
    <w:p w14:paraId="376E052B" w14:textId="6C69573C" w:rsidR="00156C2B" w:rsidRPr="00206ACB" w:rsidRDefault="00156C2B" w:rsidP="007335AE">
      <w:pPr>
        <w:rPr>
          <w:lang w:eastAsia="ja-JP"/>
        </w:rPr>
      </w:pPr>
      <w:r w:rsidRPr="00206ACB">
        <w:rPr>
          <w:lang w:eastAsia="ja-JP"/>
        </w:rPr>
        <w:t>The</w:t>
      </w:r>
      <w:r w:rsidR="00AC466E" w:rsidRPr="00206ACB">
        <w:rPr>
          <w:lang w:eastAsia="ja-JP"/>
        </w:rPr>
        <w:t xml:space="preserve"> </w:t>
      </w:r>
      <w:r w:rsidRPr="00206ACB">
        <w:rPr>
          <w:lang w:eastAsia="ja-JP"/>
        </w:rPr>
        <w:t>smallest</w:t>
      </w:r>
      <w:r w:rsidR="00AC466E" w:rsidRPr="00206ACB">
        <w:rPr>
          <w:lang w:eastAsia="ja-JP"/>
        </w:rPr>
        <w:t xml:space="preserve"> </w:t>
      </w:r>
      <w:r w:rsidRPr="00206ACB">
        <w:rPr>
          <w:lang w:eastAsia="ja-JP"/>
        </w:rPr>
        <w:t>unit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information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computer</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process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"binary</w:t>
      </w:r>
      <w:r w:rsidR="00AC466E" w:rsidRPr="00206ACB">
        <w:rPr>
          <w:lang w:eastAsia="ja-JP"/>
        </w:rPr>
        <w:t xml:space="preserve"> </w:t>
      </w:r>
      <w:r w:rsidRPr="00206ACB">
        <w:rPr>
          <w:lang w:eastAsia="ja-JP"/>
        </w:rPr>
        <w:t>digit".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stores</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0</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1,</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"off".</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combine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single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larger</w:t>
      </w:r>
      <w:r w:rsidR="00AC466E" w:rsidRPr="00206ACB">
        <w:rPr>
          <w:lang w:eastAsia="ja-JP"/>
        </w:rPr>
        <w:t xml:space="preserve"> </w:t>
      </w:r>
      <w:r w:rsidRPr="00206ACB">
        <w:rPr>
          <w:lang w:eastAsia="ja-JP"/>
        </w:rPr>
        <w:t>range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example,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values:</w:t>
      </w:r>
    </w:p>
    <w:p w14:paraId="12C902C3" w14:textId="162486F9" w:rsidR="00156C2B" w:rsidRPr="00206ACB" w:rsidRDefault="0026667A" w:rsidP="00AE41EF">
      <w:pPr>
        <w:pStyle w:val="Quote"/>
        <w:rPr>
          <w:lang w:eastAsia="ja-JP"/>
        </w:rPr>
      </w:pPr>
      <w:r w:rsidRPr="00206ACB">
        <w:rPr>
          <w:lang w:eastAsia="ja-JP"/>
        </w:rPr>
        <w:tab/>
      </w:r>
      <w:r w:rsidR="00156C2B" w:rsidRPr="00206ACB">
        <w:rPr>
          <w:lang w:eastAsia="ja-JP"/>
        </w:rPr>
        <w:t>00</w:t>
      </w:r>
      <w:r w:rsidR="00AC466E" w:rsidRPr="00206ACB">
        <w:rPr>
          <w:lang w:eastAsia="ja-JP"/>
        </w:rPr>
        <w:t xml:space="preserve"> </w:t>
      </w:r>
      <w:r w:rsidR="00156C2B" w:rsidRPr="00206ACB">
        <w:rPr>
          <w:lang w:eastAsia="ja-JP"/>
        </w:rPr>
        <w:t>01</w:t>
      </w:r>
      <w:r w:rsidR="00AC466E" w:rsidRPr="00206ACB">
        <w:rPr>
          <w:lang w:eastAsia="ja-JP"/>
        </w:rPr>
        <w:t xml:space="preserve"> </w:t>
      </w:r>
      <w:r w:rsidR="00156C2B" w:rsidRPr="00206ACB">
        <w:rPr>
          <w:lang w:eastAsia="ja-JP"/>
        </w:rPr>
        <w:t>10</w:t>
      </w:r>
      <w:r w:rsidR="00AC466E" w:rsidRPr="00206ACB">
        <w:rPr>
          <w:lang w:eastAsia="ja-JP"/>
        </w:rPr>
        <w:t xml:space="preserve"> </w:t>
      </w:r>
      <w:r w:rsidR="00156C2B" w:rsidRPr="00206ACB">
        <w:rPr>
          <w:lang w:eastAsia="ja-JP"/>
        </w:rPr>
        <w:t>11</w:t>
      </w:r>
    </w:p>
    <w:p w14:paraId="447BB8E6" w14:textId="0D263374" w:rsidR="00156C2B" w:rsidRPr="00206ACB" w:rsidRDefault="00156C2B" w:rsidP="00231E67">
      <w:pPr>
        <w:rPr>
          <w:lang w:eastAsia="ja-JP"/>
        </w:rPr>
      </w:pPr>
      <w:r w:rsidRPr="00206ACB">
        <w:rPr>
          <w:lang w:eastAsia="ja-JP"/>
        </w:rPr>
        <w:t>Three</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let</w:t>
      </w:r>
      <w:r w:rsidR="00AC466E" w:rsidRPr="00206ACB">
        <w:rPr>
          <w:lang w:eastAsia="ja-JP"/>
        </w:rPr>
        <w:t xml:space="preserve"> </w:t>
      </w:r>
      <w:r w:rsidRPr="00206ACB">
        <w:rPr>
          <w:lang w:eastAsia="ja-JP"/>
        </w:rPr>
        <w:t>us</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values:</w:t>
      </w:r>
    </w:p>
    <w:p w14:paraId="59712306" w14:textId="329457C5" w:rsidR="00156C2B" w:rsidRPr="00206ACB" w:rsidRDefault="0026667A" w:rsidP="00AE41EF">
      <w:pPr>
        <w:pStyle w:val="Quote"/>
        <w:rPr>
          <w:lang w:eastAsia="ja-JP"/>
        </w:rPr>
      </w:pPr>
      <w:r w:rsidRPr="00206ACB">
        <w:rPr>
          <w:lang w:eastAsia="ja-JP"/>
        </w:rPr>
        <w:tab/>
      </w:r>
      <w:r w:rsidR="00156C2B" w:rsidRPr="00206ACB">
        <w:rPr>
          <w:lang w:eastAsia="ja-JP"/>
        </w:rPr>
        <w:t>000</w:t>
      </w:r>
      <w:r w:rsidR="00AC466E" w:rsidRPr="00206ACB">
        <w:rPr>
          <w:lang w:eastAsia="ja-JP"/>
        </w:rPr>
        <w:t xml:space="preserve"> </w:t>
      </w:r>
      <w:r w:rsidR="00156C2B" w:rsidRPr="00206ACB">
        <w:rPr>
          <w:lang w:eastAsia="ja-JP"/>
        </w:rPr>
        <w:t>001</w:t>
      </w:r>
      <w:r w:rsidR="00AC466E" w:rsidRPr="00206ACB">
        <w:rPr>
          <w:lang w:eastAsia="ja-JP"/>
        </w:rPr>
        <w:t xml:space="preserve"> </w:t>
      </w:r>
      <w:r w:rsidR="00156C2B" w:rsidRPr="00206ACB">
        <w:rPr>
          <w:lang w:eastAsia="ja-JP"/>
        </w:rPr>
        <w:t>010</w:t>
      </w:r>
      <w:r w:rsidR="00AC466E" w:rsidRPr="00206ACB">
        <w:rPr>
          <w:lang w:eastAsia="ja-JP"/>
        </w:rPr>
        <w:t xml:space="preserve"> </w:t>
      </w:r>
      <w:r w:rsidR="00156C2B" w:rsidRPr="00206ACB">
        <w:rPr>
          <w:lang w:eastAsia="ja-JP"/>
        </w:rPr>
        <w:t>011</w:t>
      </w:r>
      <w:r w:rsidR="00AC466E" w:rsidRPr="00206ACB">
        <w:rPr>
          <w:lang w:eastAsia="ja-JP"/>
        </w:rPr>
        <w:t xml:space="preserve"> </w:t>
      </w:r>
      <w:r w:rsidR="00156C2B" w:rsidRPr="00206ACB">
        <w:rPr>
          <w:lang w:eastAsia="ja-JP"/>
        </w:rPr>
        <w:t>100</w:t>
      </w:r>
      <w:r w:rsidR="00AC466E" w:rsidRPr="00206ACB">
        <w:rPr>
          <w:lang w:eastAsia="ja-JP"/>
        </w:rPr>
        <w:t xml:space="preserve"> </w:t>
      </w:r>
      <w:r w:rsidR="00156C2B" w:rsidRPr="00206ACB">
        <w:rPr>
          <w:lang w:eastAsia="ja-JP"/>
        </w:rPr>
        <w:t>101</w:t>
      </w:r>
      <w:r w:rsidR="00AC466E" w:rsidRPr="00206ACB">
        <w:rPr>
          <w:lang w:eastAsia="ja-JP"/>
        </w:rPr>
        <w:t xml:space="preserve"> </w:t>
      </w:r>
      <w:r w:rsidR="00156C2B" w:rsidRPr="00206ACB">
        <w:rPr>
          <w:lang w:eastAsia="ja-JP"/>
        </w:rPr>
        <w:t>110</w:t>
      </w:r>
      <w:r w:rsidR="00AC466E" w:rsidRPr="00206ACB">
        <w:rPr>
          <w:lang w:eastAsia="ja-JP"/>
        </w:rPr>
        <w:t xml:space="preserve"> </w:t>
      </w:r>
      <w:r w:rsidR="00156C2B" w:rsidRPr="00206ACB">
        <w:rPr>
          <w:lang w:eastAsia="ja-JP"/>
        </w:rPr>
        <w:t>111</w:t>
      </w:r>
    </w:p>
    <w:p w14:paraId="6459845B" w14:textId="4A6B94B3" w:rsidR="00A66CF4" w:rsidRDefault="00156C2B" w:rsidP="007335AE">
      <w:pPr>
        <w:rPr>
          <w:lang w:eastAsia="ja-JP"/>
        </w:rPr>
      </w:pPr>
      <w:r w:rsidRPr="00206ACB">
        <w:rPr>
          <w:lang w:eastAsia="ja-JP"/>
        </w:rPr>
        <w:t>Each</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add</w:t>
      </w:r>
      <w:r w:rsidR="00AC466E" w:rsidRPr="00206ACB">
        <w:rPr>
          <w:lang w:eastAsia="ja-JP"/>
        </w:rPr>
        <w:t xml:space="preserve"> </w:t>
      </w:r>
      <w:r w:rsidRPr="00206ACB">
        <w:rPr>
          <w:lang w:eastAsia="ja-JP"/>
        </w:rPr>
        <w:t>allows</w:t>
      </w:r>
      <w:r w:rsidR="00AC466E" w:rsidRPr="00206ACB">
        <w:rPr>
          <w:lang w:eastAsia="ja-JP"/>
        </w:rPr>
        <w:t xml:space="preserve"> </w:t>
      </w:r>
      <w:r w:rsidRPr="00206ACB">
        <w:rPr>
          <w:lang w:eastAsia="ja-JP"/>
        </w:rPr>
        <w:t>us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twice</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digit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add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lets</w:t>
      </w:r>
      <w:r w:rsidR="00AC466E" w:rsidRPr="00206ACB">
        <w:rPr>
          <w:lang w:eastAsia="ja-JP"/>
        </w:rPr>
        <w:t xml:space="preserve"> </w:t>
      </w:r>
      <w:r w:rsidRPr="00206ACB">
        <w:rPr>
          <w:lang w:eastAsia="ja-JP"/>
        </w:rPr>
        <w:t>us</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ten</w:t>
      </w:r>
      <w:r w:rsidR="00AC466E" w:rsidRPr="00206ACB">
        <w:rPr>
          <w:lang w:eastAsia="ja-JP"/>
        </w:rPr>
        <w:t xml:space="preserve"> </w:t>
      </w:r>
      <w:r w:rsidRPr="00206ACB">
        <w:rPr>
          <w:lang w:eastAsia="ja-JP"/>
        </w:rPr>
        <w:t>times</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(1</w:t>
      </w:r>
      <w:r w:rsidR="00AC466E" w:rsidRPr="00206ACB">
        <w:rPr>
          <w:lang w:eastAsia="ja-JP"/>
        </w:rPr>
        <w:t xml:space="preserve"> </w:t>
      </w:r>
      <w:r w:rsidRPr="00206ACB">
        <w:rPr>
          <w:rFonts w:ascii="Courier New" w:hAnsi="Courier New" w:cs="Courier New"/>
          <w:lang w:eastAsia="ja-JP"/>
        </w:rPr>
        <w:t>→</w:t>
      </w:r>
      <w:r w:rsidR="00AC466E" w:rsidRPr="00206ACB">
        <w:rPr>
          <w:lang w:eastAsia="ja-JP"/>
        </w:rPr>
        <w:t xml:space="preserve"> </w:t>
      </w:r>
      <w:r w:rsidRPr="00206ACB">
        <w:rPr>
          <w:lang w:eastAsia="ja-JP"/>
        </w:rPr>
        <w:t>10</w:t>
      </w:r>
      <w:r w:rsidR="00AC466E" w:rsidRPr="00206ACB">
        <w:rPr>
          <w:lang w:eastAsia="ja-JP"/>
        </w:rPr>
        <w:t xml:space="preserve"> </w:t>
      </w:r>
      <w:r w:rsidRPr="00206ACB">
        <w:rPr>
          <w:rFonts w:ascii="Courier New" w:hAnsi="Courier New" w:cs="Courier New"/>
          <w:lang w:eastAsia="ja-JP"/>
        </w:rPr>
        <w:t>→</w:t>
      </w:r>
      <w:r w:rsidR="00AC466E" w:rsidRPr="00206ACB">
        <w:rPr>
          <w:lang w:eastAsia="ja-JP"/>
        </w:rPr>
        <w:t xml:space="preserve"> </w:t>
      </w:r>
      <w:r w:rsidRPr="00206ACB">
        <w:rPr>
          <w:lang w:eastAsia="ja-JP"/>
        </w:rPr>
        <w:t>100</w:t>
      </w:r>
      <w:r w:rsidR="00AC466E" w:rsidRPr="00206ACB">
        <w:rPr>
          <w:lang w:eastAsia="ja-JP"/>
        </w:rPr>
        <w:t xml:space="preserve"> </w:t>
      </w:r>
      <w:r w:rsidRPr="00206ACB">
        <w:rPr>
          <w:rFonts w:ascii="Courier New" w:hAnsi="Courier New" w:cs="Courier New"/>
          <w:lang w:eastAsia="ja-JP"/>
        </w:rPr>
        <w:t>→</w:t>
      </w:r>
      <w:r w:rsidR="00AC466E" w:rsidRPr="00206ACB">
        <w:rPr>
          <w:lang w:eastAsia="ja-JP"/>
        </w:rPr>
        <w:t xml:space="preserve"> </w:t>
      </w:r>
      <w:r w:rsidRPr="00206ACB">
        <w:rPr>
          <w:lang w:eastAsia="ja-JP"/>
        </w:rPr>
        <w:t>1,000).</w:t>
      </w:r>
      <w:r w:rsidR="00AC466E" w:rsidRPr="00206ACB">
        <w:rPr>
          <w:lang w:eastAsia="ja-JP"/>
        </w:rPr>
        <w:t xml:space="preserve"> </w:t>
      </w:r>
      <w:r w:rsidRPr="00206ACB">
        <w:rPr>
          <w:lang w:eastAsia="ja-JP"/>
        </w:rPr>
        <w:t>Eventually,</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reach</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working</w:t>
      </w:r>
      <w:r w:rsidR="00AC466E" w:rsidRPr="00206ACB">
        <w:rPr>
          <w:lang w:eastAsia="ja-JP"/>
        </w:rPr>
        <w:t xml:space="preserve"> </w:t>
      </w:r>
      <w:r w:rsidRPr="00206ACB">
        <w:rPr>
          <w:lang w:eastAsia="ja-JP"/>
        </w:rPr>
        <w:t>together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single</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common</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own</w:t>
      </w:r>
      <w:r w:rsidR="00AC466E" w:rsidRPr="00206ACB">
        <w:rPr>
          <w:lang w:eastAsia="ja-JP"/>
        </w:rPr>
        <w:t xml:space="preserve"> </w:t>
      </w:r>
      <w:r w:rsidRPr="00206ACB">
        <w:rPr>
          <w:lang w:eastAsia="ja-JP"/>
        </w:rPr>
        <w:t>name:</w:t>
      </w:r>
      <w:r w:rsidR="00AC466E" w:rsidRPr="00206ACB">
        <w:rPr>
          <w:lang w:eastAsia="ja-JP"/>
        </w:rPr>
        <w:t xml:space="preserve"> </w:t>
      </w:r>
      <w:r w:rsidRPr="00206ACB">
        <w:rPr>
          <w:lang w:eastAsia="ja-JP"/>
        </w:rPr>
        <w:t>a</w:t>
      </w:r>
      <w:r w:rsidR="00AC466E" w:rsidRPr="00206ACB">
        <w:rPr>
          <w:lang w:eastAsia="ja-JP"/>
        </w:rPr>
        <w:t xml:space="preserve"> </w:t>
      </w:r>
      <w:r w:rsidRPr="00206ACB">
        <w:rPr>
          <w:i/>
          <w:iCs/>
          <w:lang w:eastAsia="ja-JP"/>
        </w:rPr>
        <w:t>byte</w:t>
      </w:r>
      <w:r w:rsidRPr="00206ACB">
        <w:rPr>
          <w:lang w:eastAsia="ja-JP"/>
        </w:rPr>
        <w: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256</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Since</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half</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occasionally</w:t>
      </w:r>
      <w:r w:rsidR="00AC466E" w:rsidRPr="00206ACB">
        <w:rPr>
          <w:lang w:eastAsia="ja-JP"/>
        </w:rPr>
        <w:t xml:space="preserve"> </w:t>
      </w:r>
      <w:r w:rsidRPr="00206ACB">
        <w:rPr>
          <w:lang w:eastAsia="ja-JP"/>
        </w:rPr>
        <w:t>referred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i/>
          <w:iCs/>
          <w:lang w:eastAsia="ja-JP"/>
        </w:rPr>
        <w:t>nybble</w:t>
      </w:r>
      <w:r w:rsidRPr="00206ACB">
        <w:rPr>
          <w:lang w:eastAsia="ja-JP"/>
        </w:rPr>
        <w:t>,</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incredibly</w:t>
      </w:r>
      <w:r w:rsidR="00AC466E" w:rsidRPr="00206ACB">
        <w:rPr>
          <w:lang w:eastAsia="ja-JP"/>
        </w:rPr>
        <w:t xml:space="preserve"> </w:t>
      </w:r>
      <w:r w:rsidRPr="00206ACB">
        <w:rPr>
          <w:lang w:eastAsia="ja-JP"/>
        </w:rPr>
        <w:t>cute.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nybble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16</w:t>
      </w:r>
      <w:r w:rsidR="00AC466E" w:rsidRPr="00206ACB">
        <w:rPr>
          <w:lang w:eastAsia="ja-JP"/>
        </w:rPr>
        <w:t xml:space="preserve"> </w:t>
      </w:r>
      <w:r w:rsidRPr="00206ACB">
        <w:rPr>
          <w:lang w:eastAsia="ja-JP"/>
        </w:rPr>
        <w:t>values.</w:t>
      </w:r>
    </w:p>
    <w:p w14:paraId="1C3486BF" w14:textId="77777777" w:rsidR="00A66CF4" w:rsidRDefault="00A66CF4">
      <w:pPr>
        <w:widowControl/>
        <w:kinsoku/>
        <w:overflowPunct/>
        <w:autoSpaceDE/>
        <w:autoSpaceDN/>
        <w:spacing w:before="0" w:after="160" w:line="259" w:lineRule="auto"/>
        <w:ind w:firstLine="0"/>
        <w:jc w:val="left"/>
        <w:rPr>
          <w:lang w:eastAsia="ja-JP"/>
        </w:rPr>
      </w:pPr>
      <w:r>
        <w:rPr>
          <w:lang w:eastAsia="ja-JP"/>
        </w:rPr>
        <w:br w:type="page"/>
      </w:r>
    </w:p>
    <w:p w14:paraId="59377578" w14:textId="553EE84A" w:rsidR="00156C2B" w:rsidRPr="00206ACB" w:rsidRDefault="00156C2B" w:rsidP="00B93907">
      <w:pPr>
        <w:rPr>
          <w:lang w:eastAsia="ja-JP"/>
        </w:rPr>
      </w:pPr>
      <w:r w:rsidRPr="00206ACB">
        <w:rPr>
          <w:lang w:eastAsia="ja-JP"/>
        </w:rPr>
        <w:lastRenderedPageBreak/>
        <w:t>Computers,</w:t>
      </w:r>
      <w:r w:rsidR="00AC466E" w:rsidRPr="00206ACB">
        <w:rPr>
          <w:lang w:eastAsia="ja-JP"/>
        </w:rPr>
        <w:t xml:space="preserve"> </w:t>
      </w:r>
      <w:r w:rsidRPr="00206ACB">
        <w:rPr>
          <w:lang w:eastAsia="ja-JP"/>
        </w:rPr>
        <w:t>including</w:t>
      </w:r>
      <w:r w:rsidR="00AC466E" w:rsidRPr="00206ACB">
        <w:rPr>
          <w:lang w:eastAsia="ja-JP"/>
        </w:rPr>
        <w:t xml:space="preserve"> </w:t>
      </w:r>
      <w:r w:rsidRPr="00206ACB">
        <w:rPr>
          <w:lang w:eastAsia="ja-JP"/>
        </w:rPr>
        <w:t>video</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consoles,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often</w:t>
      </w:r>
      <w:r w:rsidR="00AC466E" w:rsidRPr="00206ACB">
        <w:rPr>
          <w:lang w:eastAsia="ja-JP"/>
        </w:rPr>
        <w:t xml:space="preserve"> </w:t>
      </w:r>
      <w:r w:rsidRPr="00206ACB">
        <w:rPr>
          <w:lang w:eastAsia="ja-JP"/>
        </w:rPr>
        <w:t>described</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being</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certain</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Modern</w:t>
      </w:r>
      <w:r w:rsidR="00AC466E" w:rsidRPr="00206ACB">
        <w:rPr>
          <w:lang w:eastAsia="ja-JP"/>
        </w:rPr>
        <w:t xml:space="preserve"> </w:t>
      </w:r>
      <w:r w:rsidRPr="00206ACB">
        <w:rPr>
          <w:lang w:eastAsia="ja-JP"/>
        </w:rPr>
        <w:t>desktop/laptop</w:t>
      </w:r>
      <w:r w:rsidR="00AC466E" w:rsidRPr="00206ACB">
        <w:rPr>
          <w:lang w:eastAsia="ja-JP"/>
        </w:rPr>
        <w:t xml:space="preserve"> </w:t>
      </w:r>
      <w:r w:rsidRPr="00206ACB">
        <w:rPr>
          <w:lang w:eastAsia="ja-JP"/>
        </w:rPr>
        <w:t>computers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generally</w:t>
      </w:r>
      <w:r w:rsidR="00AC466E" w:rsidRPr="00206ACB">
        <w:rPr>
          <w:lang w:eastAsia="ja-JP"/>
        </w:rPr>
        <w:t xml:space="preserve"> </w:t>
      </w:r>
      <w:r w:rsidRPr="00206ACB">
        <w:rPr>
          <w:lang w:eastAsia="ja-JP"/>
        </w:rPr>
        <w:t>"64-bit",</w:t>
      </w:r>
      <w:r w:rsidR="00AC466E" w:rsidRPr="00206ACB">
        <w:rPr>
          <w:lang w:eastAsia="ja-JP"/>
        </w:rPr>
        <w:t xml:space="preserve"> </w:t>
      </w:r>
      <w:r w:rsidRPr="00206ACB">
        <w:rPr>
          <w:lang w:eastAsia="ja-JP"/>
        </w:rPr>
        <w:t>older</w:t>
      </w:r>
      <w:r w:rsidR="00AC466E" w:rsidRPr="00206ACB">
        <w:rPr>
          <w:lang w:eastAsia="ja-JP"/>
        </w:rPr>
        <w:t xml:space="preserve"> </w:t>
      </w:r>
      <w:r w:rsidRPr="00206ACB">
        <w:rPr>
          <w:lang w:eastAsia="ja-JP"/>
        </w:rPr>
        <w:t>versions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Windows</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Windows</w:t>
      </w:r>
      <w:r w:rsidR="00AC466E" w:rsidRPr="00206ACB">
        <w:rPr>
          <w:lang w:eastAsia="ja-JP"/>
        </w:rPr>
        <w:t xml:space="preserve"> </w:t>
      </w:r>
      <w:r w:rsidRPr="00206ACB">
        <w:rPr>
          <w:lang w:eastAsia="ja-JP"/>
        </w:rPr>
        <w:t>XP</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called</w:t>
      </w:r>
      <w:r w:rsidR="00AC466E" w:rsidRPr="00206ACB">
        <w:rPr>
          <w:lang w:eastAsia="ja-JP"/>
        </w:rPr>
        <w:t xml:space="preserve"> </w:t>
      </w:r>
      <w:r w:rsidRPr="00206ACB">
        <w:rPr>
          <w:lang w:eastAsia="ja-JP"/>
        </w:rPr>
        <w:t>"32-bit</w:t>
      </w:r>
      <w:r w:rsidR="00AC466E" w:rsidRPr="00206ACB">
        <w:rPr>
          <w:lang w:eastAsia="ja-JP"/>
        </w:rPr>
        <w:t xml:space="preserve"> </w:t>
      </w:r>
      <w:r w:rsidRPr="00206ACB">
        <w:rPr>
          <w:lang w:eastAsia="ja-JP"/>
        </w:rPr>
        <w:t>operating</w:t>
      </w:r>
      <w:r w:rsidR="00AC466E" w:rsidRPr="00206ACB">
        <w:rPr>
          <w:lang w:eastAsia="ja-JP"/>
        </w:rPr>
        <w:t xml:space="preserve"> </w:t>
      </w:r>
      <w:r w:rsidRPr="00206ACB">
        <w:rPr>
          <w:lang w:eastAsia="ja-JP"/>
        </w:rPr>
        <w:t>systems",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"8-bit"</w:t>
      </w:r>
      <w:r w:rsidR="00AC466E" w:rsidRPr="00206ACB">
        <w:rPr>
          <w:lang w:eastAsia="ja-JP"/>
        </w:rPr>
        <w:t xml:space="preserve"> </w:t>
      </w:r>
      <w:r w:rsidRPr="00206ACB">
        <w:rPr>
          <w:lang w:eastAsia="ja-JP"/>
        </w:rPr>
        <w:t>system.</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referring</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the</w:t>
      </w:r>
      <w:r w:rsidR="00AC466E" w:rsidRPr="00206ACB">
        <w:rPr>
          <w:lang w:eastAsia="ja-JP"/>
        </w:rPr>
        <w:t xml:space="preserve"> </w:t>
      </w:r>
      <w:r w:rsidRPr="00206ACB">
        <w:rPr>
          <w:i/>
          <w:iCs/>
          <w:lang w:eastAsia="ja-JP"/>
        </w:rPr>
        <w:t>register</w:t>
      </w:r>
      <w:r w:rsidR="00AC466E" w:rsidRPr="00206ACB">
        <w:rPr>
          <w:i/>
          <w:iCs/>
          <w:lang w:eastAsia="ja-JP"/>
        </w:rPr>
        <w:t xml:space="preserve"> </w:t>
      </w:r>
      <w:r w:rsidRPr="00206ACB">
        <w:rPr>
          <w:i/>
          <w:iCs/>
          <w:lang w:eastAsia="ja-JP"/>
        </w:rPr>
        <w:t>size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computer</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single</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Slightly</w:t>
      </w:r>
      <w:r w:rsidR="00AC466E" w:rsidRPr="00206ACB">
        <w:rPr>
          <w:lang w:eastAsia="ja-JP"/>
        </w:rPr>
        <w:t xml:space="preserve"> </w:t>
      </w:r>
      <w:r w:rsidRPr="00206ACB">
        <w:rPr>
          <w:lang w:eastAsia="ja-JP"/>
        </w:rPr>
        <w:t>complicating</w:t>
      </w:r>
      <w:r w:rsidR="00AC466E" w:rsidRPr="00206ACB">
        <w:rPr>
          <w:lang w:eastAsia="ja-JP"/>
        </w:rPr>
        <w:t xml:space="preserve"> </w:t>
      </w:r>
      <w:r w:rsidRPr="00206ACB">
        <w:rPr>
          <w:lang w:eastAsia="ja-JP"/>
        </w:rPr>
        <w:t>things,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i/>
          <w:iCs/>
          <w:lang w:eastAsia="ja-JP"/>
        </w:rPr>
        <w:t>address</w:t>
      </w:r>
      <w:r w:rsidR="00AC466E" w:rsidRPr="00206ACB">
        <w:rPr>
          <w:i/>
          <w:iCs/>
          <w:lang w:eastAsia="ja-JP"/>
        </w:rPr>
        <w:t xml:space="preserve"> </w:t>
      </w:r>
      <w:r w:rsidRPr="00206ACB">
        <w:rPr>
          <w:i/>
          <w:iCs/>
          <w:lang w:eastAsia="ja-JP"/>
        </w:rPr>
        <w:t>bus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actually</w:t>
      </w:r>
      <w:r w:rsidR="00AC466E" w:rsidRPr="00206ACB">
        <w:rPr>
          <w:lang w:eastAsia="ja-JP"/>
        </w:rPr>
        <w:t xml:space="preserve"> </w:t>
      </w:r>
      <w:r w:rsidRPr="00206ACB">
        <w:rPr>
          <w:lang w:eastAsia="ja-JP"/>
        </w:rPr>
        <w:t>16</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wide,</w:t>
      </w:r>
      <w:r w:rsidR="00AC466E" w:rsidRPr="00206ACB">
        <w:rPr>
          <w:lang w:eastAsia="ja-JP"/>
        </w:rPr>
        <w:t xml:space="preserve"> </w:t>
      </w:r>
      <w:r w:rsidRPr="00206ACB">
        <w:rPr>
          <w:lang w:eastAsia="ja-JP"/>
        </w:rPr>
        <w:t>meaning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deal</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65,536</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addresses</w:t>
      </w:r>
      <w:r w:rsidR="00AC466E" w:rsidRPr="00206ACB">
        <w:rPr>
          <w:lang w:eastAsia="ja-JP"/>
        </w:rPr>
        <w:t xml:space="preserve"> </w:t>
      </w:r>
      <w:r w:rsidRPr="00206ACB">
        <w:rPr>
          <w:lang w:eastAsia="ja-JP"/>
        </w:rPr>
        <w:t>instead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256.</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still</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holds</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though.</w:t>
      </w:r>
      <w:r w:rsidR="007819B1">
        <w:rPr>
          <w:lang w:eastAsia="ja-JP"/>
        </w:rPr>
        <w:t xml:space="preserve"> </w:t>
      </w:r>
      <w:r w:rsidRPr="00206ACB">
        <w:rPr>
          <w:lang w:eastAsia="ja-JP"/>
        </w:rPr>
        <w:t>Since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"8-bit"</w:t>
      </w:r>
      <w:r w:rsidR="00AC466E" w:rsidRPr="00206ACB">
        <w:rPr>
          <w:lang w:eastAsia="ja-JP"/>
        </w:rPr>
        <w:t xml:space="preserve"> </w:t>
      </w:r>
      <w:r w:rsidRPr="00206ACB">
        <w:rPr>
          <w:lang w:eastAsia="ja-JP"/>
        </w:rPr>
        <w:t>computer,</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registers</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8-bit</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Additionally,</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p>
    <w:p w14:paraId="3FA25157" w14:textId="79AEFF9F" w:rsidR="00156C2B" w:rsidRPr="00206ACB" w:rsidRDefault="00156C2B" w:rsidP="00B93907">
      <w:pPr>
        <w:rPr>
          <w:lang w:eastAsia="ja-JP"/>
        </w:rPr>
      </w:pPr>
      <w:r w:rsidRPr="00206ACB">
        <w:rPr>
          <w:lang w:eastAsia="ja-JP"/>
        </w:rPr>
        <w:t>How</w:t>
      </w:r>
      <w:r w:rsidR="00AC466E" w:rsidRPr="00206ACB">
        <w:rPr>
          <w:lang w:eastAsia="ja-JP"/>
        </w:rPr>
        <w:t xml:space="preserve"> </w:t>
      </w:r>
      <w:r w:rsidRPr="00206ACB">
        <w:rPr>
          <w:lang w:eastAsia="ja-JP"/>
        </w:rPr>
        <w:t>do</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work</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larger</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255?</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uncommon</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someone</w:t>
      </w:r>
      <w:r w:rsidR="00AC466E" w:rsidRPr="00206ACB">
        <w:rPr>
          <w:lang w:eastAsia="ja-JP"/>
        </w:rPr>
        <w:t xml:space="preserve"> </w:t>
      </w:r>
      <w:r w:rsidRPr="00206ACB">
        <w:rPr>
          <w:lang w:eastAsia="ja-JP"/>
        </w:rPr>
        <w:t>playing</w:t>
      </w:r>
      <w:r w:rsidR="00AC466E" w:rsidRPr="00206ACB">
        <w:rPr>
          <w:lang w:eastAsia="ja-JP"/>
        </w:rPr>
        <w:t xml:space="preserve"> </w:t>
      </w:r>
      <w:r w:rsidRPr="00206ACB">
        <w:rPr>
          <w:i/>
          <w:iCs/>
          <w:lang w:eastAsia="ja-JP"/>
        </w:rPr>
        <w:t>Super</w:t>
      </w:r>
      <w:r w:rsidR="00AC466E" w:rsidRPr="00206ACB">
        <w:rPr>
          <w:i/>
          <w:iCs/>
          <w:lang w:eastAsia="ja-JP"/>
        </w:rPr>
        <w:t xml:space="preserve"> </w:t>
      </w:r>
      <w:r w:rsidRPr="00206ACB">
        <w:rPr>
          <w:i/>
          <w:iCs/>
          <w:lang w:eastAsia="ja-JP"/>
        </w:rPr>
        <w:t>Mario</w:t>
      </w:r>
      <w:r w:rsidR="00AC466E" w:rsidRPr="00206ACB">
        <w:rPr>
          <w:i/>
          <w:iCs/>
          <w:lang w:eastAsia="ja-JP"/>
        </w:rPr>
        <w:t xml:space="preserve"> </w:t>
      </w:r>
      <w:r w:rsidRPr="00206ACB">
        <w:rPr>
          <w:i/>
          <w:iCs/>
          <w:lang w:eastAsia="ja-JP"/>
        </w:rPr>
        <w:t>Bros.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get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score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tens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thousands,</w:t>
      </w:r>
      <w:r w:rsidR="00AC466E" w:rsidRPr="00206ACB">
        <w:rPr>
          <w:lang w:eastAsia="ja-JP"/>
        </w:rPr>
        <w:t xml:space="preserve"> </w:t>
      </w:r>
      <w:r w:rsidRPr="00206ACB">
        <w:rPr>
          <w:lang w:eastAsia="ja-JP"/>
        </w:rPr>
        <w:t>far</w:t>
      </w:r>
      <w:r w:rsidR="00AC466E" w:rsidRPr="00206ACB">
        <w:rPr>
          <w:lang w:eastAsia="ja-JP"/>
        </w:rPr>
        <w:t xml:space="preserve"> </w:t>
      </w:r>
      <w:r w:rsidRPr="00206ACB">
        <w:rPr>
          <w:lang w:eastAsia="ja-JP"/>
        </w:rPr>
        <w:t>too</w:t>
      </w:r>
      <w:r w:rsidR="00AC466E" w:rsidRPr="00206ACB">
        <w:rPr>
          <w:lang w:eastAsia="ja-JP"/>
        </w:rPr>
        <w:t xml:space="preserve"> </w:t>
      </w:r>
      <w:r w:rsidRPr="00206ACB">
        <w:rPr>
          <w:lang w:eastAsia="ja-JP"/>
        </w:rPr>
        <w:t>large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need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larger</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(16</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65,536</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add</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representational</w:t>
      </w:r>
      <w:r w:rsidR="00AC466E" w:rsidRPr="00206ACB">
        <w:rPr>
          <w:lang w:eastAsia="ja-JP"/>
        </w:rPr>
        <w:t xml:space="preserve"> </w:t>
      </w:r>
      <w:r w:rsidRPr="00206ACB">
        <w:rPr>
          <w:lang w:eastAsia="ja-JP"/>
        </w:rPr>
        <w:t>power</w:t>
      </w:r>
      <w:r w:rsidR="00AC466E" w:rsidRPr="00206ACB">
        <w:rPr>
          <w:lang w:eastAsia="ja-JP"/>
        </w:rPr>
        <w:t xml:space="preserve"> </w:t>
      </w:r>
      <w:r w:rsidRPr="00206ACB">
        <w:rPr>
          <w:lang w:eastAsia="ja-JP"/>
        </w:rPr>
        <w:t>increases</w:t>
      </w:r>
      <w:r w:rsidR="00AC466E" w:rsidRPr="00206ACB">
        <w:rPr>
          <w:lang w:eastAsia="ja-JP"/>
        </w:rPr>
        <w:t xml:space="preserve"> </w:t>
      </w:r>
      <w:r w:rsidRPr="00206ACB">
        <w:rPr>
          <w:lang w:eastAsia="ja-JP"/>
        </w:rPr>
        <w:t>sharply.</w:t>
      </w:r>
      <w:r w:rsidR="00AC466E" w:rsidRPr="00206ACB">
        <w:rPr>
          <w:lang w:eastAsia="ja-JP"/>
        </w:rPr>
        <w:t xml:space="preserve"> </w:t>
      </w:r>
      <w:r w:rsidRPr="00206ACB">
        <w:rPr>
          <w:lang w:eastAsia="ja-JP"/>
        </w:rPr>
        <w:t>Three</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up</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16,777,215,</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up</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4,294,967,295.</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still</w:t>
      </w:r>
      <w:r w:rsidR="00AC466E" w:rsidRPr="00206ACB">
        <w:rPr>
          <w:lang w:eastAsia="ja-JP"/>
        </w:rPr>
        <w:t xml:space="preserve"> </w:t>
      </w:r>
      <w:r w:rsidRPr="00206ACB">
        <w:rPr>
          <w:lang w:eastAsia="ja-JP"/>
        </w:rPr>
        <w:t>limited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size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computer.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work</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16-bit</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8-bit</w:t>
      </w:r>
      <w:r w:rsidR="00AC466E" w:rsidRPr="00206ACB">
        <w:rPr>
          <w:lang w:eastAsia="ja-JP"/>
        </w:rPr>
        <w:t xml:space="preserve"> </w:t>
      </w:r>
      <w:r w:rsidRPr="00206ACB">
        <w:rPr>
          <w:lang w:eastAsia="ja-JP"/>
        </w:rPr>
        <w:t>system,</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need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fetch</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parts</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"low"</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right,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"high"</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left.Dealing</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larger-than-one-register</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why</w:t>
      </w:r>
      <w:r w:rsidR="00AC466E" w:rsidRPr="00206ACB">
        <w:rPr>
          <w:lang w:eastAsia="ja-JP"/>
        </w:rPr>
        <w:t xml:space="preserve"> </w:t>
      </w:r>
      <w:r w:rsidRPr="00206ACB">
        <w:rPr>
          <w:lang w:eastAsia="ja-JP"/>
        </w:rPr>
        <w:t>processors</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defined</w:t>
      </w:r>
      <w:r w:rsidR="00AC466E" w:rsidRPr="00206ACB">
        <w:rPr>
          <w:lang w:eastAsia="ja-JP"/>
        </w:rPr>
        <w:t xml:space="preserve"> </w:t>
      </w:r>
      <w:r w:rsidRPr="00206ACB">
        <w:rPr>
          <w:i/>
          <w:iCs/>
          <w:lang w:eastAsia="ja-JP"/>
        </w:rPr>
        <w:t>endianness</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i.e.,</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comes</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dealing</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large</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"Little-endian"</w:t>
      </w:r>
      <w:r w:rsidR="00AC466E" w:rsidRPr="00206ACB">
        <w:rPr>
          <w:lang w:eastAsia="ja-JP"/>
        </w:rPr>
        <w:t xml:space="preserve"> </w:t>
      </w:r>
      <w:r w:rsidRPr="00206ACB">
        <w:rPr>
          <w:lang w:eastAsia="ja-JP"/>
        </w:rPr>
        <w:t>processors,</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take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low</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followed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high</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"Big-endian"</w:t>
      </w:r>
      <w:r w:rsidR="00AC466E" w:rsidRPr="00206ACB">
        <w:rPr>
          <w:lang w:eastAsia="ja-JP"/>
        </w:rPr>
        <w:t xml:space="preserve"> </w:t>
      </w:r>
      <w:r w:rsidRPr="00206ACB">
        <w:rPr>
          <w:lang w:eastAsia="ja-JP"/>
        </w:rPr>
        <w:t>processors,</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Motorola</w:t>
      </w:r>
      <w:r w:rsidR="00AC466E" w:rsidRPr="00206ACB">
        <w:rPr>
          <w:lang w:eastAsia="ja-JP"/>
        </w:rPr>
        <w:t xml:space="preserve"> </w:t>
      </w:r>
      <w:r w:rsidRPr="00206ACB">
        <w:rPr>
          <w:lang w:eastAsia="ja-JP"/>
        </w:rPr>
        <w:t>68000,</w:t>
      </w:r>
      <w:r w:rsidR="00AC466E" w:rsidRPr="00206ACB">
        <w:rPr>
          <w:lang w:eastAsia="ja-JP"/>
        </w:rPr>
        <w:t xml:space="preserve"> </w:t>
      </w:r>
      <w:r w:rsidRPr="00206ACB">
        <w:rPr>
          <w:lang w:eastAsia="ja-JP"/>
        </w:rPr>
        <w:t>do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opposite,</w:t>
      </w:r>
      <w:r w:rsidR="00AC466E" w:rsidRPr="00206ACB">
        <w:rPr>
          <w:lang w:eastAsia="ja-JP"/>
        </w:rPr>
        <w:t xml:space="preserve"> </w:t>
      </w:r>
      <w:r w:rsidRPr="00206ACB">
        <w:rPr>
          <w:lang w:eastAsia="ja-JP"/>
        </w:rPr>
        <w:t>expecting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high</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come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followed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low</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Most</w:t>
      </w:r>
      <w:r w:rsidR="00AC466E" w:rsidRPr="00206ACB">
        <w:rPr>
          <w:lang w:eastAsia="ja-JP"/>
        </w:rPr>
        <w:t xml:space="preserve"> </w:t>
      </w:r>
      <w:r w:rsidRPr="00206ACB">
        <w:rPr>
          <w:lang w:eastAsia="ja-JP"/>
        </w:rPr>
        <w:t>modern</w:t>
      </w:r>
      <w:r w:rsidR="00AC466E" w:rsidRPr="00206ACB">
        <w:rPr>
          <w:lang w:eastAsia="ja-JP"/>
        </w:rPr>
        <w:t xml:space="preserve"> </w:t>
      </w:r>
      <w:r w:rsidRPr="00206ACB">
        <w:rPr>
          <w:lang w:eastAsia="ja-JP"/>
        </w:rPr>
        <w:t>processors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little-endian,</w:t>
      </w:r>
      <w:r w:rsidR="00AC466E" w:rsidRPr="00206ACB">
        <w:rPr>
          <w:lang w:eastAsia="ja-JP"/>
        </w:rPr>
        <w:t xml:space="preserve"> </w:t>
      </w:r>
      <w:r w:rsidRPr="00206ACB">
        <w:rPr>
          <w:lang w:eastAsia="ja-JP"/>
        </w:rPr>
        <w:t>since</w:t>
      </w:r>
      <w:r w:rsidR="00AC466E" w:rsidRPr="00206ACB">
        <w:rPr>
          <w:lang w:eastAsia="ja-JP"/>
        </w:rPr>
        <w:t xml:space="preserve"> </w:t>
      </w:r>
      <w:r w:rsidRPr="00206ACB">
        <w:rPr>
          <w:lang w:eastAsia="ja-JP"/>
        </w:rPr>
        <w:t>Intel's</w:t>
      </w:r>
      <w:r w:rsidR="00AC466E" w:rsidRPr="00206ACB">
        <w:rPr>
          <w:lang w:eastAsia="ja-JP"/>
        </w:rPr>
        <w:t xml:space="preserve"> </w:t>
      </w:r>
      <w:r w:rsidRPr="00206ACB">
        <w:rPr>
          <w:lang w:eastAsia="ja-JP"/>
        </w:rPr>
        <w:t>hugely</w:t>
      </w:r>
      <w:r w:rsidR="00AC466E" w:rsidRPr="00206ACB">
        <w:rPr>
          <w:lang w:eastAsia="ja-JP"/>
        </w:rPr>
        <w:t xml:space="preserve"> </w:t>
      </w:r>
      <w:r w:rsidRPr="00206ACB">
        <w:rPr>
          <w:lang w:eastAsia="ja-JP"/>
        </w:rPr>
        <w:t>popular</w:t>
      </w:r>
      <w:r w:rsidR="00AC466E" w:rsidRPr="00206ACB">
        <w:rPr>
          <w:lang w:eastAsia="ja-JP"/>
        </w:rPr>
        <w:t xml:space="preserve"> </w:t>
      </w:r>
      <w:r w:rsidRPr="00206ACB">
        <w:rPr>
          <w:lang w:eastAsia="ja-JP"/>
        </w:rPr>
        <w:t>x86</w:t>
      </w:r>
      <w:r w:rsidR="00AC466E" w:rsidRPr="00206ACB">
        <w:rPr>
          <w:lang w:eastAsia="ja-JP"/>
        </w:rPr>
        <w:t xml:space="preserve"> </w:t>
      </w:r>
      <w:r w:rsidRPr="00206ACB">
        <w:rPr>
          <w:lang w:eastAsia="ja-JP"/>
        </w:rPr>
        <w:t>architecture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little-endian.</w:t>
      </w:r>
    </w:p>
    <w:p w14:paraId="51173ACA" w14:textId="37BD5CDF" w:rsidR="00156C2B" w:rsidRPr="00206ACB" w:rsidRDefault="00156C2B" w:rsidP="00B93907">
      <w:pPr>
        <w:rPr>
          <w:lang w:eastAsia="ja-JP"/>
        </w:rPr>
      </w:pPr>
      <w:r w:rsidRPr="00206ACB">
        <w:rPr>
          <w:lang w:eastAsia="ja-JP"/>
        </w:rPr>
        <w:t>Since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powers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works</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smaller</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still</w:t>
      </w:r>
      <w:r w:rsidR="00AC466E" w:rsidRPr="00206ACB">
        <w:rPr>
          <w:lang w:eastAsia="ja-JP"/>
        </w:rPr>
        <w:t xml:space="preserve"> </w:t>
      </w:r>
      <w:r w:rsidRPr="00206ACB">
        <w:rPr>
          <w:lang w:eastAsia="ja-JP"/>
        </w:rPr>
        <w:t>take</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inefficient,</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common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multiple</w:t>
      </w:r>
      <w:r w:rsidR="00AC466E" w:rsidRPr="00206ACB">
        <w:rPr>
          <w:lang w:eastAsia="ja-JP"/>
        </w:rPr>
        <w:t xml:space="preserve"> </w:t>
      </w:r>
      <w:r w:rsidRPr="00206ACB">
        <w:rPr>
          <w:lang w:eastAsia="ja-JP"/>
        </w:rPr>
        <w:t>smaller</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single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needed.</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four-bit</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two-bit</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even</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individual</w:t>
      </w:r>
      <w:r w:rsidR="00AC466E" w:rsidRPr="00206ACB">
        <w:rPr>
          <w:lang w:eastAsia="ja-JP"/>
        </w:rPr>
        <w:t xml:space="preserve"> </w:t>
      </w:r>
      <w:r w:rsidRPr="00206ACB">
        <w:rPr>
          <w:lang w:eastAsia="ja-JP"/>
        </w:rPr>
        <w:t>on/off</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call</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w:t>
      </w:r>
      <w:r w:rsidRPr="00206ACB">
        <w:rPr>
          <w:i/>
          <w:iCs/>
          <w:lang w:eastAsia="ja-JP"/>
        </w:rPr>
        <w:t>flags</w:t>
      </w:r>
      <w:r w:rsidRPr="00206ACB">
        <w:rPr>
          <w:lang w:eastAsia="ja-JP"/>
        </w:rPr>
        <w:t>").</w:t>
      </w:r>
    </w:p>
    <w:p w14:paraId="03373C77" w14:textId="58ECE8C4" w:rsidR="00156C2B" w:rsidRPr="00206ACB" w:rsidRDefault="00156C2B" w:rsidP="00B93907">
      <w:pPr>
        <w:rPr>
          <w:lang w:eastAsia="ja-JP"/>
        </w:rPr>
      </w:pPr>
      <w:r w:rsidRPr="00206ACB">
        <w:rPr>
          <w:lang w:eastAsia="ja-JP"/>
        </w:rPr>
        <w:t>As</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example,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byte</w:t>
      </w:r>
      <w:r w:rsidR="00AC466E" w:rsidRPr="00206ACB">
        <w:rPr>
          <w:lang w:eastAsia="ja-JP"/>
        </w:rPr>
        <w:t xml:space="preserve"> </w:t>
      </w:r>
      <w:r w:rsidRPr="00AE41EF">
        <w:rPr>
          <w:rStyle w:val="QuoteChar"/>
        </w:rPr>
        <w:t>10110100</w:t>
      </w:r>
      <w:r w:rsidR="00AC466E" w:rsidRPr="00206ACB">
        <w:rPr>
          <w:lang w:eastAsia="ja-JP"/>
        </w:rPr>
        <w:t xml:space="preserve"> </w:t>
      </w:r>
      <w:r w:rsidRPr="00206ACB">
        <w:rPr>
          <w:lang w:eastAsia="ja-JP"/>
        </w:rPr>
        <w:t>could</w:t>
      </w:r>
      <w:r w:rsidR="00AC466E" w:rsidRPr="00206ACB">
        <w:rPr>
          <w:lang w:eastAsia="ja-JP"/>
        </w:rPr>
        <w:t xml:space="preserve"> </w:t>
      </w:r>
      <w:r w:rsidRPr="00206ACB">
        <w:rPr>
          <w:lang w:eastAsia="ja-JP"/>
        </w:rPr>
        <w:t>represent:</w:t>
      </w:r>
    </w:p>
    <w:p w14:paraId="791755FA" w14:textId="2C265FB2" w:rsidR="00156C2B" w:rsidRPr="00206ACB" w:rsidRDefault="00156C2B" w:rsidP="00B93907">
      <w:pPr>
        <w:widowControl/>
        <w:numPr>
          <w:ilvl w:val="0"/>
          <w:numId w:val="6"/>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8-bit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180</w:t>
      </w:r>
    </w:p>
    <w:p w14:paraId="0F4A533C" w14:textId="44DAAF1A" w:rsidR="00156C2B" w:rsidRPr="00206ACB" w:rsidRDefault="00156C2B" w:rsidP="00B93907">
      <w:pPr>
        <w:widowControl/>
        <w:numPr>
          <w:ilvl w:val="0"/>
          <w:numId w:val="6"/>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AE41EF">
        <w:rPr>
          <w:rStyle w:val="QuoteChar"/>
        </w:rPr>
        <w:t>1011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AE41EF">
        <w:rPr>
          <w:rStyle w:val="QuoteChar"/>
        </w:rPr>
        <w:t>0100</w:t>
      </w:r>
      <w:r w:rsidRPr="00206ACB">
        <w:rPr>
          <w:rFonts w:eastAsia="Times New Roman" w:cstheme="minorHAnsi"/>
          <w:color w:val="111111"/>
          <w:kern w:val="0"/>
          <w:szCs w:val="26"/>
          <w:lang w:eastAsia="ja-JP"/>
        </w:rPr>
        <w:t>)</w:t>
      </w:r>
    </w:p>
    <w:p w14:paraId="3167CF22" w14:textId="36B4396B" w:rsidR="00156C2B" w:rsidRPr="00206ACB" w:rsidRDefault="00156C2B" w:rsidP="00B93907">
      <w:pPr>
        <w:widowControl/>
        <w:numPr>
          <w:ilvl w:val="0"/>
          <w:numId w:val="6"/>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AE41EF">
        <w:rPr>
          <w:rStyle w:val="QuoteChar"/>
        </w:rPr>
        <w:t>10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3</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AE41EF">
        <w:rPr>
          <w:rStyle w:val="QuoteChar"/>
        </w:rPr>
        <w:t>11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AE41EF">
        <w:rPr>
          <w:rStyle w:val="QuoteChar"/>
        </w:rPr>
        <w:t>01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AE41EF">
        <w:rPr>
          <w:rStyle w:val="QuoteChar"/>
        </w:rPr>
        <w:t>00</w:t>
      </w:r>
      <w:r w:rsidRPr="00206ACB">
        <w:rPr>
          <w:rFonts w:eastAsia="Times New Roman" w:cstheme="minorHAnsi"/>
          <w:color w:val="111111"/>
          <w:kern w:val="0"/>
          <w:szCs w:val="26"/>
          <w:lang w:eastAsia="ja-JP"/>
        </w:rPr>
        <w:t>)</w:t>
      </w:r>
    </w:p>
    <w:p w14:paraId="768216E0" w14:textId="4F607E72" w:rsidR="00156C2B" w:rsidRPr="00206ACB" w:rsidRDefault="00156C2B" w:rsidP="00B93907">
      <w:pPr>
        <w:widowControl/>
        <w:numPr>
          <w:ilvl w:val="0"/>
          <w:numId w:val="6"/>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on/off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true/false)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w:t>
      </w:r>
    </w:p>
    <w:p w14:paraId="77B4932C" w14:textId="38C2ECEB" w:rsidR="00156C2B" w:rsidRPr="00206ACB" w:rsidRDefault="00156C2B" w:rsidP="00B93907">
      <w:pPr>
        <w:widowControl/>
        <w:numPr>
          <w:ilvl w:val="0"/>
          <w:numId w:val="6"/>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combination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lengths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p>
    <w:p w14:paraId="657EEC4E" w14:textId="553A4BF8" w:rsidR="00156C2B" w:rsidRPr="00206ACB" w:rsidRDefault="00156C2B" w:rsidP="00D7764B">
      <w:pPr>
        <w:rPr>
          <w:lang w:eastAsia="ja-JP"/>
        </w:rPr>
      </w:pPr>
      <w:r w:rsidRPr="00206ACB">
        <w:rPr>
          <w:lang w:eastAsia="ja-JP"/>
        </w:rPr>
        <w:t>To</w:t>
      </w:r>
      <w:r w:rsidR="00AC466E" w:rsidRPr="00206ACB">
        <w:rPr>
          <w:lang w:eastAsia="ja-JP"/>
        </w:rPr>
        <w:t xml:space="preserve"> </w:t>
      </w:r>
      <w:r w:rsidRPr="00206ACB">
        <w:rPr>
          <w:lang w:eastAsia="ja-JP"/>
        </w:rPr>
        <w:t>help</w:t>
      </w:r>
      <w:r w:rsidR="00AC466E" w:rsidRPr="00206ACB">
        <w:rPr>
          <w:lang w:eastAsia="ja-JP"/>
        </w:rPr>
        <w:t xml:space="preserve"> </w:t>
      </w:r>
      <w:r w:rsidRPr="00206ACB">
        <w:rPr>
          <w:lang w:eastAsia="ja-JP"/>
        </w:rPr>
        <w:t>us</w:t>
      </w:r>
      <w:r w:rsidR="00AC466E" w:rsidRPr="00206ACB">
        <w:rPr>
          <w:lang w:eastAsia="ja-JP"/>
        </w:rPr>
        <w:t xml:space="preserve"> </w:t>
      </w:r>
      <w:r w:rsidRPr="00206ACB">
        <w:rPr>
          <w:lang w:eastAsia="ja-JP"/>
        </w:rPr>
        <w:t>talk</w:t>
      </w:r>
      <w:r w:rsidR="00AC466E" w:rsidRPr="00206ACB">
        <w:rPr>
          <w:lang w:eastAsia="ja-JP"/>
        </w:rPr>
        <w:t xml:space="preserve"> </w:t>
      </w:r>
      <w:r w:rsidRPr="00206ACB">
        <w:rPr>
          <w:lang w:eastAsia="ja-JP"/>
        </w:rPr>
        <w:t>about</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multiple-values-in-one-byte</w:t>
      </w:r>
      <w:r w:rsidR="00AC466E" w:rsidRPr="00206ACB">
        <w:rPr>
          <w:lang w:eastAsia="ja-JP"/>
        </w:rPr>
        <w:t xml:space="preserve"> </w:t>
      </w:r>
      <w:r w:rsidRPr="00206ACB">
        <w:rPr>
          <w:lang w:eastAsia="ja-JP"/>
        </w:rPr>
        <w:t>scenarios,</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common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inside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name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"low"</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"high"</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16-bit</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far</w:t>
      </w:r>
      <w:r w:rsidR="00AC466E" w:rsidRPr="00206ACB">
        <w:rPr>
          <w:lang w:eastAsia="ja-JP"/>
        </w:rPr>
        <w:t xml:space="preserve"> </w:t>
      </w:r>
      <w:r w:rsidRPr="00206ACB">
        <w:rPr>
          <w:lang w:eastAsia="ja-JP"/>
        </w:rPr>
        <w:t>right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0",</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count</w:t>
      </w:r>
      <w:r w:rsidR="00AC466E" w:rsidRPr="00206ACB">
        <w:rPr>
          <w:lang w:eastAsia="ja-JP"/>
        </w:rPr>
        <w:t xml:space="preserve"> </w:t>
      </w:r>
      <w:r w:rsidRPr="00206ACB">
        <w:rPr>
          <w:lang w:eastAsia="ja-JP"/>
        </w:rPr>
        <w:t>up</w:t>
      </w:r>
      <w:r w:rsidR="00AC466E" w:rsidRPr="00206ACB">
        <w:rPr>
          <w:lang w:eastAsia="ja-JP"/>
        </w:rPr>
        <w:t xml:space="preserve"> </w:t>
      </w:r>
      <w:r w:rsidRPr="00206ACB">
        <w:rPr>
          <w:lang w:eastAsia="ja-JP"/>
        </w:rPr>
        <w:t>toward</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7"</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far</w:t>
      </w:r>
      <w:r w:rsidR="00AC466E" w:rsidRPr="00206ACB">
        <w:rPr>
          <w:lang w:eastAsia="ja-JP"/>
        </w:rPr>
        <w:t xml:space="preserve"> </w:t>
      </w:r>
      <w:r w:rsidRPr="00206ACB">
        <w:rPr>
          <w:lang w:eastAsia="ja-JP"/>
        </w:rPr>
        <w:t>left.</w:t>
      </w:r>
      <w:r w:rsidR="00AC466E" w:rsidRPr="00206ACB">
        <w:rPr>
          <w:lang w:eastAsia="ja-JP"/>
        </w:rPr>
        <w:t xml:space="preserve"> </w:t>
      </w:r>
      <w:r w:rsidRPr="00206ACB">
        <w:rPr>
          <w:lang w:eastAsia="ja-JP"/>
        </w:rPr>
        <w:t>Here's</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example:</w:t>
      </w:r>
    </w:p>
    <w:p w14:paraId="513C46C6" w14:textId="206183E5" w:rsidR="00156C2B" w:rsidRPr="00B93907" w:rsidRDefault="00156C2B" w:rsidP="00AE41EF">
      <w:pPr>
        <w:pStyle w:val="Quote"/>
        <w:rPr>
          <w:lang w:eastAsia="ja-JP"/>
        </w:rPr>
      </w:pPr>
      <w:r w:rsidRPr="00B93907">
        <w:rPr>
          <w:lang w:eastAsia="ja-JP"/>
        </w:rPr>
        <w:t>byte:</w:t>
      </w:r>
      <w:r w:rsidR="00AC466E" w:rsidRPr="00B93907">
        <w:rPr>
          <w:lang w:eastAsia="ja-JP"/>
        </w:rPr>
        <w:t xml:space="preserve">  </w:t>
      </w:r>
      <w:r w:rsidRPr="00B93907">
        <w:rPr>
          <w:lang w:eastAsia="ja-JP"/>
        </w:rPr>
        <w:t>1</w:t>
      </w:r>
      <w:r w:rsidR="00AC466E" w:rsidRPr="00B93907">
        <w:rPr>
          <w:lang w:eastAsia="ja-JP"/>
        </w:rPr>
        <w:t xml:space="preserve"> </w:t>
      </w:r>
      <w:r w:rsidRPr="00B93907">
        <w:rPr>
          <w:lang w:eastAsia="ja-JP"/>
        </w:rPr>
        <w:t>0</w:t>
      </w:r>
      <w:r w:rsidR="00AC466E" w:rsidRPr="00B93907">
        <w:rPr>
          <w:lang w:eastAsia="ja-JP"/>
        </w:rPr>
        <w:t xml:space="preserve"> </w:t>
      </w:r>
      <w:r w:rsidRPr="00B93907">
        <w:rPr>
          <w:lang w:eastAsia="ja-JP"/>
        </w:rPr>
        <w:t>1</w:t>
      </w:r>
      <w:r w:rsidR="00AC466E" w:rsidRPr="00B93907">
        <w:rPr>
          <w:lang w:eastAsia="ja-JP"/>
        </w:rPr>
        <w:t xml:space="preserve"> </w:t>
      </w:r>
      <w:r w:rsidRPr="00B93907">
        <w:rPr>
          <w:lang w:eastAsia="ja-JP"/>
        </w:rPr>
        <w:t>1</w:t>
      </w:r>
      <w:r w:rsidR="00AC466E" w:rsidRPr="00B93907">
        <w:rPr>
          <w:lang w:eastAsia="ja-JP"/>
        </w:rPr>
        <w:t xml:space="preserve"> </w:t>
      </w:r>
      <w:r w:rsidRPr="00B93907">
        <w:rPr>
          <w:lang w:eastAsia="ja-JP"/>
        </w:rPr>
        <w:t>0</w:t>
      </w:r>
      <w:r w:rsidR="00AC466E" w:rsidRPr="00B93907">
        <w:rPr>
          <w:lang w:eastAsia="ja-JP"/>
        </w:rPr>
        <w:t xml:space="preserve"> </w:t>
      </w:r>
      <w:r w:rsidRPr="00B93907">
        <w:rPr>
          <w:lang w:eastAsia="ja-JP"/>
        </w:rPr>
        <w:t>1</w:t>
      </w:r>
      <w:r w:rsidR="00AC466E" w:rsidRPr="00B93907">
        <w:rPr>
          <w:lang w:eastAsia="ja-JP"/>
        </w:rPr>
        <w:t xml:space="preserve"> </w:t>
      </w:r>
      <w:r w:rsidRPr="00B93907">
        <w:rPr>
          <w:lang w:eastAsia="ja-JP"/>
        </w:rPr>
        <w:t>0</w:t>
      </w:r>
      <w:r w:rsidR="00AC466E" w:rsidRPr="00B93907">
        <w:rPr>
          <w:lang w:eastAsia="ja-JP"/>
        </w:rPr>
        <w:t xml:space="preserve"> </w:t>
      </w:r>
      <w:r w:rsidRPr="00B93907">
        <w:rPr>
          <w:lang w:eastAsia="ja-JP"/>
        </w:rPr>
        <w:t>0</w:t>
      </w:r>
    </w:p>
    <w:p w14:paraId="27E5D97F" w14:textId="580DA33C" w:rsidR="0072242E" w:rsidRPr="00B93907" w:rsidRDefault="00156C2B" w:rsidP="00AE41EF">
      <w:pPr>
        <w:pStyle w:val="Quote"/>
        <w:rPr>
          <w:lang w:eastAsia="ja-JP"/>
        </w:rPr>
      </w:pPr>
      <w:r w:rsidRPr="00B93907">
        <w:rPr>
          <w:lang w:eastAsia="ja-JP"/>
        </w:rPr>
        <w:t>bit</w:t>
      </w:r>
      <w:r w:rsidR="00AC466E" w:rsidRPr="00B93907">
        <w:rPr>
          <w:lang w:eastAsia="ja-JP"/>
        </w:rPr>
        <w:t xml:space="preserve"> </w:t>
      </w:r>
      <w:r w:rsidRPr="00B93907">
        <w:rPr>
          <w:lang w:eastAsia="ja-JP"/>
        </w:rPr>
        <w:t>#:</w:t>
      </w:r>
      <w:r w:rsidR="00AC466E" w:rsidRPr="00B93907">
        <w:rPr>
          <w:lang w:eastAsia="ja-JP"/>
        </w:rPr>
        <w:t xml:space="preserve"> </w:t>
      </w:r>
      <w:r w:rsidRPr="00B93907">
        <w:rPr>
          <w:lang w:eastAsia="ja-JP"/>
        </w:rPr>
        <w:t>7</w:t>
      </w:r>
      <w:r w:rsidR="00AC466E" w:rsidRPr="00B93907">
        <w:rPr>
          <w:lang w:eastAsia="ja-JP"/>
        </w:rPr>
        <w:t xml:space="preserve"> </w:t>
      </w:r>
      <w:r w:rsidRPr="00B93907">
        <w:rPr>
          <w:lang w:eastAsia="ja-JP"/>
        </w:rPr>
        <w:t>6</w:t>
      </w:r>
      <w:r w:rsidR="00AC466E" w:rsidRPr="00B93907">
        <w:rPr>
          <w:lang w:eastAsia="ja-JP"/>
        </w:rPr>
        <w:t xml:space="preserve"> </w:t>
      </w:r>
      <w:r w:rsidRPr="00B93907">
        <w:rPr>
          <w:lang w:eastAsia="ja-JP"/>
        </w:rPr>
        <w:t>5</w:t>
      </w:r>
      <w:r w:rsidR="00AC466E" w:rsidRPr="00B93907">
        <w:rPr>
          <w:lang w:eastAsia="ja-JP"/>
        </w:rPr>
        <w:t xml:space="preserve"> </w:t>
      </w:r>
      <w:r w:rsidRPr="00B93907">
        <w:rPr>
          <w:lang w:eastAsia="ja-JP"/>
        </w:rPr>
        <w:t>4</w:t>
      </w:r>
      <w:r w:rsidR="00AC466E" w:rsidRPr="00B93907">
        <w:rPr>
          <w:lang w:eastAsia="ja-JP"/>
        </w:rPr>
        <w:t xml:space="preserve"> </w:t>
      </w:r>
      <w:r w:rsidRPr="00B93907">
        <w:rPr>
          <w:lang w:eastAsia="ja-JP"/>
        </w:rPr>
        <w:t>3</w:t>
      </w:r>
      <w:r w:rsidR="00AC466E" w:rsidRPr="00B93907">
        <w:rPr>
          <w:lang w:eastAsia="ja-JP"/>
        </w:rPr>
        <w:t xml:space="preserve"> </w:t>
      </w:r>
      <w:r w:rsidRPr="00B93907">
        <w:rPr>
          <w:lang w:eastAsia="ja-JP"/>
        </w:rPr>
        <w:t>2</w:t>
      </w:r>
      <w:r w:rsidR="00AC466E" w:rsidRPr="00B93907">
        <w:rPr>
          <w:lang w:eastAsia="ja-JP"/>
        </w:rPr>
        <w:t xml:space="preserve"> </w:t>
      </w:r>
      <w:r w:rsidRPr="00B93907">
        <w:rPr>
          <w:lang w:eastAsia="ja-JP"/>
        </w:rPr>
        <w:t>1</w:t>
      </w:r>
      <w:r w:rsidR="00AC466E" w:rsidRPr="00B93907">
        <w:rPr>
          <w:lang w:eastAsia="ja-JP"/>
        </w:rPr>
        <w:t xml:space="preserve"> </w:t>
      </w:r>
      <w:r w:rsidRPr="00B93907">
        <w:rPr>
          <w:lang w:eastAsia="ja-JP"/>
        </w:rPr>
        <w:t>0</w:t>
      </w:r>
    </w:p>
    <w:p w14:paraId="505D3B79" w14:textId="4636F40D" w:rsidR="00D70B97" w:rsidRPr="00206ACB" w:rsidRDefault="00D70B97" w:rsidP="00024180">
      <w:pPr>
        <w:pStyle w:val="Heading3"/>
        <w:rPr>
          <w:rFonts w:cstheme="minorHAnsi"/>
        </w:rPr>
      </w:pPr>
      <w:bookmarkStart w:id="23" w:name="_Toc168434193"/>
      <w:bookmarkStart w:id="24" w:name="_Toc168542704"/>
      <w:r w:rsidRPr="00206ACB">
        <w:rPr>
          <w:rFonts w:cstheme="minorHAnsi"/>
        </w:rPr>
        <w:lastRenderedPageBreak/>
        <w:t>Making</w:t>
      </w:r>
      <w:r w:rsidR="00AC466E" w:rsidRPr="00206ACB">
        <w:rPr>
          <w:rFonts w:cstheme="minorHAnsi"/>
        </w:rPr>
        <w:t xml:space="preserve"> </w:t>
      </w:r>
      <w:r w:rsidRPr="00206ACB">
        <w:rPr>
          <w:rFonts w:cstheme="minorHAnsi"/>
        </w:rPr>
        <w:t>Data</w:t>
      </w:r>
      <w:r w:rsidR="00AC466E" w:rsidRPr="00206ACB">
        <w:rPr>
          <w:rFonts w:cstheme="minorHAnsi"/>
        </w:rPr>
        <w:t xml:space="preserve"> </w:t>
      </w:r>
      <w:r w:rsidRPr="00206ACB">
        <w:rPr>
          <w:rFonts w:cstheme="minorHAnsi"/>
        </w:rPr>
        <w:t>Human-Readable</w:t>
      </w:r>
      <w:bookmarkEnd w:id="23"/>
      <w:bookmarkEnd w:id="24"/>
    </w:p>
    <w:p w14:paraId="5D958286" w14:textId="3E92F27B" w:rsidR="00B12A67" w:rsidRPr="00206ACB" w:rsidRDefault="00B12A67" w:rsidP="00D7764B">
      <w:pPr>
        <w:rPr>
          <w:lang w:eastAsia="ja-JP"/>
        </w:rPr>
      </w:pPr>
      <w:r w:rsidRPr="00206ACB">
        <w:rPr>
          <w:lang w:eastAsia="ja-JP"/>
        </w:rPr>
        <w:t>As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seen,</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very</w:t>
      </w:r>
      <w:r w:rsidR="00AC466E" w:rsidRPr="00206ACB">
        <w:rPr>
          <w:lang w:eastAsia="ja-JP"/>
        </w:rPr>
        <w:t xml:space="preserve"> </w:t>
      </w:r>
      <w:r w:rsidRPr="00206ACB">
        <w:rPr>
          <w:lang w:eastAsia="ja-JP"/>
        </w:rPr>
        <w:t>flexible</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variety</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types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computer</w:t>
      </w:r>
      <w:r w:rsidR="00AC466E" w:rsidRPr="00206ACB">
        <w:rPr>
          <w:lang w:eastAsia="ja-JP"/>
        </w:rPr>
        <w:t xml:space="preserve"> </w:t>
      </w:r>
      <w:r w:rsidRPr="00206ACB">
        <w:rPr>
          <w:lang w:eastAsia="ja-JP"/>
        </w:rPr>
        <w:t>system.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downside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using</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though,</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they</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difficult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read.</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takes</w:t>
      </w:r>
      <w:r w:rsidR="00AC466E" w:rsidRPr="00206ACB">
        <w:rPr>
          <w:lang w:eastAsia="ja-JP"/>
        </w:rPr>
        <w:t xml:space="preserve"> </w:t>
      </w:r>
      <w:r w:rsidRPr="00206ACB">
        <w:rPr>
          <w:lang w:eastAsia="ja-JP"/>
        </w:rPr>
        <w:t>work</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see</w:t>
      </w:r>
      <w:r w:rsidR="00AC466E" w:rsidRPr="00206ACB">
        <w:rPr>
          <w:lang w:eastAsia="ja-JP"/>
        </w:rPr>
        <w:t xml:space="preserve"> </w:t>
      </w:r>
      <w:r w:rsidRPr="00206ACB">
        <w:rPr>
          <w:lang w:eastAsia="ja-JP"/>
        </w:rPr>
        <w:t>"10110100"</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mentally</w:t>
      </w:r>
      <w:r w:rsidR="00AC466E" w:rsidRPr="00206ACB">
        <w:rPr>
          <w:lang w:eastAsia="ja-JP"/>
        </w:rPr>
        <w:t xml:space="preserve"> </w:t>
      </w:r>
      <w:r w:rsidRPr="00206ACB">
        <w:rPr>
          <w:lang w:eastAsia="ja-JP"/>
        </w:rPr>
        <w:t>translate</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"180".</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entire</w:t>
      </w:r>
      <w:r w:rsidR="00AC466E" w:rsidRPr="00206ACB">
        <w:rPr>
          <w:lang w:eastAsia="ja-JP"/>
        </w:rPr>
        <w:t xml:space="preserve"> </w:t>
      </w:r>
      <w:r w:rsidRPr="00206ACB">
        <w:rPr>
          <w:lang w:eastAsia="ja-JP"/>
        </w:rPr>
        <w:t>program</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represented</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series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problem</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made</w:t>
      </w:r>
      <w:r w:rsidR="00AC466E" w:rsidRPr="00206ACB">
        <w:rPr>
          <w:lang w:eastAsia="ja-JP"/>
        </w:rPr>
        <w:t xml:space="preserve"> </w:t>
      </w:r>
      <w:r w:rsidRPr="00206ACB">
        <w:rPr>
          <w:lang w:eastAsia="ja-JP"/>
        </w:rPr>
        <w:t>exponentially</w:t>
      </w:r>
      <w:r w:rsidR="00AC466E" w:rsidRPr="00206ACB">
        <w:rPr>
          <w:lang w:eastAsia="ja-JP"/>
        </w:rPr>
        <w:t xml:space="preserve"> </w:t>
      </w:r>
      <w:r w:rsidRPr="00206ACB">
        <w:rPr>
          <w:lang w:eastAsia="ja-JP"/>
        </w:rPr>
        <w:t>worse.</w:t>
      </w:r>
    </w:p>
    <w:p w14:paraId="4BBD30C3" w14:textId="7761CAA4" w:rsidR="00B12A67" w:rsidRPr="00206ACB" w:rsidRDefault="00B12A67" w:rsidP="00D7764B">
      <w:pPr>
        <w:rPr>
          <w:lang w:eastAsia="ja-JP"/>
        </w:rPr>
      </w:pPr>
      <w:r w:rsidRPr="00206ACB">
        <w:rPr>
          <w:lang w:eastAsia="ja-JP"/>
        </w:rPr>
        <w:t>To</w:t>
      </w:r>
      <w:r w:rsidR="00AC466E" w:rsidRPr="00206ACB">
        <w:rPr>
          <w:lang w:eastAsia="ja-JP"/>
        </w:rPr>
        <w:t xml:space="preserve"> </w:t>
      </w:r>
      <w:r w:rsidRPr="00206ACB">
        <w:rPr>
          <w:lang w:eastAsia="ja-JP"/>
        </w:rPr>
        <w:t>solve</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problem,</w:t>
      </w:r>
      <w:r w:rsidR="00AC466E" w:rsidRPr="00206ACB">
        <w:rPr>
          <w:lang w:eastAsia="ja-JP"/>
        </w:rPr>
        <w:t xml:space="preserve"> </w:t>
      </w:r>
      <w:r w:rsidRPr="00206ACB">
        <w:rPr>
          <w:lang w:eastAsia="ja-JP"/>
        </w:rPr>
        <w:t>most</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represented</w:t>
      </w:r>
      <w:r w:rsidR="00AC466E" w:rsidRPr="00206ACB">
        <w:rPr>
          <w:lang w:eastAsia="ja-JP"/>
        </w:rPr>
        <w:t xml:space="preserve"> </w:t>
      </w:r>
      <w:r w:rsidRPr="00206ACB">
        <w:rPr>
          <w:lang w:eastAsia="ja-JP"/>
        </w:rPr>
        <w:t>as</w:t>
      </w:r>
      <w:r w:rsidR="00AC466E" w:rsidRPr="00206ACB">
        <w:rPr>
          <w:lang w:eastAsia="ja-JP"/>
        </w:rPr>
        <w:t xml:space="preserve"> </w:t>
      </w:r>
      <w:r w:rsidRPr="00206ACB">
        <w:rPr>
          <w:i/>
          <w:iCs/>
          <w:lang w:eastAsia="ja-JP"/>
        </w:rPr>
        <w:t>hexadecimal</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"Hexadecimal"</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fancy</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saying</w:t>
      </w:r>
      <w:r w:rsidR="00AC466E" w:rsidRPr="00206ACB">
        <w:rPr>
          <w:lang w:eastAsia="ja-JP"/>
        </w:rPr>
        <w:t xml:space="preserve"> </w:t>
      </w:r>
      <w:r w:rsidRPr="00206ACB">
        <w:rPr>
          <w:lang w:eastAsia="ja-JP"/>
        </w:rPr>
        <w:t>"base</w:t>
      </w:r>
      <w:r w:rsidR="00AC466E" w:rsidRPr="00206ACB">
        <w:rPr>
          <w:lang w:eastAsia="ja-JP"/>
        </w:rPr>
        <w:t xml:space="preserve"> </w:t>
      </w:r>
      <w:r w:rsidRPr="00206ACB">
        <w:rPr>
          <w:lang w:eastAsia="ja-JP"/>
        </w:rPr>
        <w:t>16";</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single</w:t>
      </w:r>
      <w:r w:rsidR="00AC466E" w:rsidRPr="00206ACB">
        <w:rPr>
          <w:lang w:eastAsia="ja-JP"/>
        </w:rPr>
        <w:t xml:space="preserve"> </w:t>
      </w:r>
      <w:r w:rsidRPr="00206ACB">
        <w:rPr>
          <w:lang w:eastAsia="ja-JP"/>
        </w:rPr>
        <w:t>hexadecimal</w:t>
      </w:r>
      <w:r w:rsidR="00AC466E" w:rsidRPr="00206ACB">
        <w:rPr>
          <w:lang w:eastAsia="ja-JP"/>
        </w:rPr>
        <w:t xml:space="preserve"> </w:t>
      </w:r>
      <w:r w:rsidRPr="00206ACB">
        <w:rPr>
          <w:lang w:eastAsia="ja-JP"/>
        </w:rPr>
        <w:t>("hex")</w:t>
      </w:r>
      <w:r w:rsidR="00AC466E" w:rsidRPr="00206ACB">
        <w:rPr>
          <w:lang w:eastAsia="ja-JP"/>
        </w:rPr>
        <w:t xml:space="preserve"> </w:t>
      </w:r>
      <w:r w:rsidRPr="00206ACB">
        <w:rPr>
          <w:lang w:eastAsia="ja-JP"/>
        </w:rPr>
        <w:t>digit</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sixteen</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Here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fifteen</w:t>
      </w:r>
      <w:r w:rsidR="00AC466E" w:rsidRPr="00206ACB">
        <w:rPr>
          <w:lang w:eastAsia="ja-JP"/>
        </w:rPr>
        <w:t xml:space="preserve"> </w:t>
      </w:r>
      <w:r w:rsidRPr="00206ACB">
        <w:rPr>
          <w:lang w:eastAsia="ja-JP"/>
        </w:rPr>
        <w:t>represented</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hexadecimal:</w:t>
      </w:r>
    </w:p>
    <w:p w14:paraId="340479C3" w14:textId="26D43420" w:rsidR="00B12A67" w:rsidRPr="00206ACB" w:rsidRDefault="00B12A67" w:rsidP="00AE41EF">
      <w:pPr>
        <w:pStyle w:val="Quote"/>
        <w:rPr>
          <w:lang w:eastAsia="ja-JP"/>
        </w:rPr>
      </w:pPr>
      <w:r w:rsidRPr="00206ACB">
        <w:rPr>
          <w:lang w:eastAsia="ja-JP"/>
        </w:rPr>
        <w:tab/>
        <w:t>0</w:t>
      </w:r>
      <w:r w:rsidR="00AC466E" w:rsidRPr="00206ACB">
        <w:rPr>
          <w:lang w:eastAsia="ja-JP"/>
        </w:rPr>
        <w:t xml:space="preserve"> </w:t>
      </w:r>
      <w:r w:rsidRPr="00206ACB">
        <w:rPr>
          <w:lang w:eastAsia="ja-JP"/>
        </w:rPr>
        <w:t>1</w:t>
      </w:r>
      <w:r w:rsidR="00AC466E" w:rsidRPr="00206ACB">
        <w:rPr>
          <w:lang w:eastAsia="ja-JP"/>
        </w:rPr>
        <w:t xml:space="preserve"> </w:t>
      </w:r>
      <w:r w:rsidRPr="00206ACB">
        <w:rPr>
          <w:lang w:eastAsia="ja-JP"/>
        </w:rPr>
        <w:t>2</w:t>
      </w:r>
      <w:r w:rsidR="00AC466E" w:rsidRPr="00206ACB">
        <w:rPr>
          <w:lang w:eastAsia="ja-JP"/>
        </w:rPr>
        <w:t xml:space="preserve"> </w:t>
      </w:r>
      <w:r w:rsidRPr="00206ACB">
        <w:rPr>
          <w:lang w:eastAsia="ja-JP"/>
        </w:rPr>
        <w:t>3</w:t>
      </w:r>
      <w:r w:rsidR="00AC466E" w:rsidRPr="00206ACB">
        <w:rPr>
          <w:lang w:eastAsia="ja-JP"/>
        </w:rPr>
        <w:t xml:space="preserve"> </w:t>
      </w:r>
      <w:r w:rsidRPr="00206ACB">
        <w:rPr>
          <w:lang w:eastAsia="ja-JP"/>
        </w:rPr>
        <w:t>4</w:t>
      </w:r>
      <w:r w:rsidR="00AC466E" w:rsidRPr="00206ACB">
        <w:rPr>
          <w:lang w:eastAsia="ja-JP"/>
        </w:rPr>
        <w:t xml:space="preserve"> </w:t>
      </w:r>
      <w:r w:rsidRPr="00206ACB">
        <w:rPr>
          <w:lang w:eastAsia="ja-JP"/>
        </w:rPr>
        <w:t>5</w:t>
      </w:r>
      <w:r w:rsidR="00AC466E" w:rsidRPr="00206ACB">
        <w:rPr>
          <w:lang w:eastAsia="ja-JP"/>
        </w:rPr>
        <w:t xml:space="preserve"> </w:t>
      </w:r>
      <w:r w:rsidRPr="00206ACB">
        <w:rPr>
          <w:lang w:eastAsia="ja-JP"/>
        </w:rPr>
        <w:t>6</w:t>
      </w:r>
      <w:r w:rsidR="00AC466E" w:rsidRPr="00206ACB">
        <w:rPr>
          <w:lang w:eastAsia="ja-JP"/>
        </w:rPr>
        <w:t xml:space="preserve"> </w:t>
      </w:r>
      <w:r w:rsidRPr="00206ACB">
        <w:rPr>
          <w:lang w:eastAsia="ja-JP"/>
        </w:rPr>
        <w:t>7</w:t>
      </w:r>
      <w:r w:rsidR="00AC466E" w:rsidRPr="00206ACB">
        <w:rPr>
          <w:lang w:eastAsia="ja-JP"/>
        </w:rPr>
        <w:t xml:space="preserve"> </w:t>
      </w:r>
      <w:r w:rsidRPr="00206ACB">
        <w:rPr>
          <w:lang w:eastAsia="ja-JP"/>
        </w:rPr>
        <w:t>8</w:t>
      </w:r>
      <w:r w:rsidR="00AC466E" w:rsidRPr="00206ACB">
        <w:rPr>
          <w:lang w:eastAsia="ja-JP"/>
        </w:rPr>
        <w:t xml:space="preserve"> </w:t>
      </w:r>
      <w:r w:rsidRPr="00206ACB">
        <w:rPr>
          <w:lang w:eastAsia="ja-JP"/>
        </w:rPr>
        <w:t>9</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w:t>
      </w:r>
      <w:r w:rsidR="00AC466E" w:rsidRPr="00206ACB">
        <w:rPr>
          <w:lang w:eastAsia="ja-JP"/>
        </w:rPr>
        <w:t xml:space="preserve"> </w:t>
      </w:r>
      <w:r w:rsidRPr="00206ACB">
        <w:rPr>
          <w:lang w:eastAsia="ja-JP"/>
        </w:rPr>
        <w:t>c</w:t>
      </w:r>
      <w:r w:rsidR="00AC466E" w:rsidRPr="00206ACB">
        <w:rPr>
          <w:lang w:eastAsia="ja-JP"/>
        </w:rPr>
        <w:t xml:space="preserve"> </w:t>
      </w:r>
      <w:r w:rsidRPr="00206ACB">
        <w:rPr>
          <w:lang w:eastAsia="ja-JP"/>
        </w:rPr>
        <w:t>d</w:t>
      </w:r>
      <w:r w:rsidR="00AC466E" w:rsidRPr="00206ACB">
        <w:rPr>
          <w:lang w:eastAsia="ja-JP"/>
        </w:rPr>
        <w:t xml:space="preserve"> </w:t>
      </w:r>
      <w:r w:rsidRPr="00206ACB">
        <w:rPr>
          <w:lang w:eastAsia="ja-JP"/>
        </w:rPr>
        <w:t>e</w:t>
      </w:r>
      <w:r w:rsidR="00AC466E" w:rsidRPr="00206ACB">
        <w:rPr>
          <w:lang w:eastAsia="ja-JP"/>
        </w:rPr>
        <w:t xml:space="preserve"> </w:t>
      </w:r>
      <w:r w:rsidRPr="00206ACB">
        <w:rPr>
          <w:lang w:eastAsia="ja-JP"/>
        </w:rPr>
        <w:t>f</w:t>
      </w:r>
    </w:p>
    <w:p w14:paraId="2AC00E46" w14:textId="4E974BC2" w:rsidR="00B12A67" w:rsidRPr="00206ACB" w:rsidRDefault="00B12A67" w:rsidP="00D7764B">
      <w:pPr>
        <w:rPr>
          <w:lang w:eastAsia="ja-JP"/>
        </w:rPr>
      </w:pPr>
      <w:r w:rsidRPr="00206ACB">
        <w:rPr>
          <w:lang w:eastAsia="ja-JP"/>
        </w:rPr>
        <w:t>Hex</w:t>
      </w:r>
      <w:r w:rsidR="00AC466E" w:rsidRPr="00206ACB">
        <w:rPr>
          <w:lang w:eastAsia="ja-JP"/>
        </w:rPr>
        <w:t xml:space="preserve"> </w:t>
      </w:r>
      <w:r w:rsidRPr="00206ACB">
        <w:rPr>
          <w:lang w:eastAsia="ja-JP"/>
        </w:rPr>
        <w:t>notation</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useful</w:t>
      </w:r>
      <w:r w:rsidR="00AC466E" w:rsidRPr="00206ACB">
        <w:rPr>
          <w:lang w:eastAsia="ja-JP"/>
        </w:rPr>
        <w:t xml:space="preserve"> </w:t>
      </w:r>
      <w:r w:rsidRPr="00206ACB">
        <w:rPr>
          <w:lang w:eastAsia="ja-JP"/>
        </w:rPr>
        <w:t>because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hex</w:t>
      </w:r>
      <w:r w:rsidR="00AC466E" w:rsidRPr="00206ACB">
        <w:rPr>
          <w:lang w:eastAsia="ja-JP"/>
        </w:rPr>
        <w:t xml:space="preserve"> </w:t>
      </w:r>
      <w:r w:rsidRPr="00206ACB">
        <w:rPr>
          <w:lang w:eastAsia="ja-JP"/>
        </w:rPr>
        <w:t>digit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nybble</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range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means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using</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hex</w:t>
      </w:r>
      <w:r w:rsidR="00AC466E" w:rsidRPr="00206ACB">
        <w:rPr>
          <w:lang w:eastAsia="ja-JP"/>
        </w:rPr>
        <w:t xml:space="preserve"> </w:t>
      </w:r>
      <w:r w:rsidRPr="00206ACB">
        <w:rPr>
          <w:lang w:eastAsia="ja-JP"/>
        </w:rPr>
        <w:t>digits,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compact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easy-to-read</w:t>
      </w:r>
      <w:r w:rsidR="00AC466E" w:rsidRPr="00206ACB">
        <w:rPr>
          <w:lang w:eastAsia="ja-JP"/>
        </w:rPr>
        <w:t xml:space="preserve"> </w:t>
      </w:r>
      <w:r w:rsidRPr="00206ACB">
        <w:rPr>
          <w:lang w:eastAsia="ja-JP"/>
        </w:rPr>
        <w:t>representation.</w:t>
      </w:r>
    </w:p>
    <w:tbl>
      <w:tblPr>
        <w:tblW w:w="0" w:type="auto"/>
        <w:tblCellSpacing w:w="15" w:type="dxa"/>
        <w:tblInd w:w="810" w:type="dxa"/>
        <w:tblCellMar>
          <w:top w:w="15" w:type="dxa"/>
          <w:left w:w="15" w:type="dxa"/>
          <w:bottom w:w="15" w:type="dxa"/>
          <w:right w:w="15" w:type="dxa"/>
        </w:tblCellMar>
        <w:tblLook w:val="04A0" w:firstRow="1" w:lastRow="0" w:firstColumn="1" w:lastColumn="0" w:noHBand="0" w:noVBand="1"/>
      </w:tblPr>
      <w:tblGrid>
        <w:gridCol w:w="1485"/>
        <w:gridCol w:w="2070"/>
        <w:gridCol w:w="990"/>
      </w:tblGrid>
      <w:tr w:rsidR="00B12A67" w:rsidRPr="00206ACB" w14:paraId="2E3B9E3A" w14:textId="77777777" w:rsidTr="00AE41EF">
        <w:trPr>
          <w:trHeight w:val="288"/>
          <w:tblHeader/>
          <w:tblCellSpacing w:w="15" w:type="dxa"/>
        </w:trPr>
        <w:tc>
          <w:tcPr>
            <w:tcW w:w="1440" w:type="dxa"/>
            <w:vAlign w:val="center"/>
            <w:hideMark/>
          </w:tcPr>
          <w:p w14:paraId="24F06481" w14:textId="77777777" w:rsidR="00B12A67" w:rsidRPr="00206ACB" w:rsidRDefault="00B12A67" w:rsidP="00AE41EF">
            <w:pPr>
              <w:widowControl/>
              <w:autoSpaceDE/>
              <w:autoSpaceDN/>
              <w:spacing w:after="0" w:line="240" w:lineRule="auto"/>
              <w:ind w:firstLine="0"/>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Decimal</w:t>
            </w:r>
          </w:p>
        </w:tc>
        <w:tc>
          <w:tcPr>
            <w:tcW w:w="2040" w:type="dxa"/>
            <w:vAlign w:val="center"/>
            <w:hideMark/>
          </w:tcPr>
          <w:p w14:paraId="354C70DF" w14:textId="606A2797" w:rsidR="00B12A67" w:rsidRPr="00206ACB" w:rsidRDefault="00B12A67" w:rsidP="00AE41EF">
            <w:pPr>
              <w:widowControl/>
              <w:autoSpaceDE/>
              <w:autoSpaceDN/>
              <w:spacing w:after="0" w:line="240" w:lineRule="auto"/>
              <w:ind w:firstLine="0"/>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Binary</w:t>
            </w:r>
            <w:r w:rsidR="00AC466E" w:rsidRPr="00206ACB">
              <w:rPr>
                <w:rFonts w:eastAsia="Times New Roman" w:cstheme="minorHAnsi"/>
                <w:b/>
                <w:bCs/>
                <w:kern w:val="0"/>
                <w:szCs w:val="26"/>
                <w:u w:val="single"/>
                <w:lang w:eastAsia="ja-JP"/>
              </w:rPr>
              <w:t xml:space="preserve"> </w:t>
            </w:r>
            <w:r w:rsidRPr="00206ACB">
              <w:rPr>
                <w:rFonts w:eastAsia="Times New Roman" w:cstheme="minorHAnsi"/>
                <w:b/>
                <w:bCs/>
                <w:kern w:val="0"/>
                <w:szCs w:val="26"/>
                <w:u w:val="single"/>
                <w:lang w:eastAsia="ja-JP"/>
              </w:rPr>
              <w:t>(1</w:t>
            </w:r>
            <w:r w:rsidR="00AC466E" w:rsidRPr="00206ACB">
              <w:rPr>
                <w:rFonts w:eastAsia="Times New Roman" w:cstheme="minorHAnsi"/>
                <w:b/>
                <w:bCs/>
                <w:kern w:val="0"/>
                <w:szCs w:val="26"/>
                <w:u w:val="single"/>
                <w:lang w:eastAsia="ja-JP"/>
              </w:rPr>
              <w:t xml:space="preserve"> </w:t>
            </w:r>
            <w:r w:rsidRPr="00206ACB">
              <w:rPr>
                <w:rFonts w:eastAsia="Times New Roman" w:cstheme="minorHAnsi"/>
                <w:b/>
                <w:bCs/>
                <w:kern w:val="0"/>
                <w:szCs w:val="26"/>
                <w:u w:val="single"/>
                <w:lang w:eastAsia="ja-JP"/>
              </w:rPr>
              <w:t>byte)</w:t>
            </w:r>
          </w:p>
        </w:tc>
        <w:tc>
          <w:tcPr>
            <w:tcW w:w="945" w:type="dxa"/>
            <w:vAlign w:val="center"/>
            <w:hideMark/>
          </w:tcPr>
          <w:p w14:paraId="5092E3D7" w14:textId="77777777" w:rsidR="00B12A67" w:rsidRPr="00206ACB" w:rsidRDefault="00B12A67" w:rsidP="00AE41EF">
            <w:pPr>
              <w:widowControl/>
              <w:autoSpaceDE/>
              <w:autoSpaceDN/>
              <w:spacing w:after="0" w:line="240" w:lineRule="auto"/>
              <w:ind w:firstLine="0"/>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Hex</w:t>
            </w:r>
          </w:p>
        </w:tc>
      </w:tr>
      <w:tr w:rsidR="00B12A67" w:rsidRPr="00206ACB" w14:paraId="74B7670F" w14:textId="77777777" w:rsidTr="00AE41EF">
        <w:trPr>
          <w:trHeight w:val="288"/>
          <w:tblCellSpacing w:w="15" w:type="dxa"/>
        </w:trPr>
        <w:tc>
          <w:tcPr>
            <w:tcW w:w="1440" w:type="dxa"/>
            <w:vAlign w:val="center"/>
            <w:hideMark/>
          </w:tcPr>
          <w:p w14:paraId="4031D8DC"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kern w:val="0"/>
                <w:szCs w:val="26"/>
                <w:lang w:eastAsia="ja-JP"/>
              </w:rPr>
              <w:t>0</w:t>
            </w:r>
          </w:p>
        </w:tc>
        <w:tc>
          <w:tcPr>
            <w:tcW w:w="2040" w:type="dxa"/>
            <w:vAlign w:val="center"/>
            <w:hideMark/>
          </w:tcPr>
          <w:p w14:paraId="535935D4"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00000000</w:t>
            </w:r>
          </w:p>
        </w:tc>
        <w:tc>
          <w:tcPr>
            <w:tcW w:w="945" w:type="dxa"/>
            <w:vAlign w:val="center"/>
            <w:hideMark/>
          </w:tcPr>
          <w:p w14:paraId="2072F1EA"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00</w:t>
            </w:r>
          </w:p>
        </w:tc>
      </w:tr>
      <w:tr w:rsidR="00B12A67" w:rsidRPr="00206ACB" w14:paraId="0AC5D6FD" w14:textId="77777777" w:rsidTr="00AE41EF">
        <w:trPr>
          <w:trHeight w:val="288"/>
          <w:tblCellSpacing w:w="15" w:type="dxa"/>
        </w:trPr>
        <w:tc>
          <w:tcPr>
            <w:tcW w:w="1440" w:type="dxa"/>
            <w:vAlign w:val="center"/>
            <w:hideMark/>
          </w:tcPr>
          <w:p w14:paraId="3AF9AE79"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kern w:val="0"/>
                <w:szCs w:val="26"/>
                <w:lang w:eastAsia="ja-JP"/>
              </w:rPr>
              <w:t>7</w:t>
            </w:r>
          </w:p>
        </w:tc>
        <w:tc>
          <w:tcPr>
            <w:tcW w:w="2040" w:type="dxa"/>
            <w:vAlign w:val="center"/>
            <w:hideMark/>
          </w:tcPr>
          <w:p w14:paraId="17A733E6"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00000111</w:t>
            </w:r>
          </w:p>
        </w:tc>
        <w:tc>
          <w:tcPr>
            <w:tcW w:w="945" w:type="dxa"/>
            <w:vAlign w:val="center"/>
            <w:hideMark/>
          </w:tcPr>
          <w:p w14:paraId="047EAD2A"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07</w:t>
            </w:r>
          </w:p>
        </w:tc>
      </w:tr>
      <w:tr w:rsidR="00B12A67" w:rsidRPr="00206ACB" w14:paraId="38DDA97E" w14:textId="77777777" w:rsidTr="00AE41EF">
        <w:trPr>
          <w:trHeight w:val="288"/>
          <w:tblCellSpacing w:w="15" w:type="dxa"/>
        </w:trPr>
        <w:tc>
          <w:tcPr>
            <w:tcW w:w="1440" w:type="dxa"/>
            <w:vAlign w:val="center"/>
            <w:hideMark/>
          </w:tcPr>
          <w:p w14:paraId="62D55A43"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kern w:val="0"/>
                <w:szCs w:val="26"/>
                <w:lang w:eastAsia="ja-JP"/>
              </w:rPr>
              <w:t>31</w:t>
            </w:r>
          </w:p>
        </w:tc>
        <w:tc>
          <w:tcPr>
            <w:tcW w:w="2040" w:type="dxa"/>
            <w:vAlign w:val="center"/>
            <w:hideMark/>
          </w:tcPr>
          <w:p w14:paraId="2DF49894"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00011111</w:t>
            </w:r>
          </w:p>
        </w:tc>
        <w:tc>
          <w:tcPr>
            <w:tcW w:w="945" w:type="dxa"/>
            <w:vAlign w:val="center"/>
            <w:hideMark/>
          </w:tcPr>
          <w:p w14:paraId="1B8E303F"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1f</w:t>
            </w:r>
          </w:p>
        </w:tc>
      </w:tr>
      <w:tr w:rsidR="00B12A67" w:rsidRPr="00206ACB" w14:paraId="733917AD" w14:textId="77777777" w:rsidTr="00AE41EF">
        <w:trPr>
          <w:trHeight w:val="288"/>
          <w:tblCellSpacing w:w="15" w:type="dxa"/>
        </w:trPr>
        <w:tc>
          <w:tcPr>
            <w:tcW w:w="1440" w:type="dxa"/>
            <w:vAlign w:val="center"/>
            <w:hideMark/>
          </w:tcPr>
          <w:p w14:paraId="2ABC20FD"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kern w:val="0"/>
                <w:szCs w:val="26"/>
                <w:lang w:eastAsia="ja-JP"/>
              </w:rPr>
              <w:t>94</w:t>
            </w:r>
          </w:p>
        </w:tc>
        <w:tc>
          <w:tcPr>
            <w:tcW w:w="2040" w:type="dxa"/>
            <w:vAlign w:val="center"/>
            <w:hideMark/>
          </w:tcPr>
          <w:p w14:paraId="0E4A5810"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01011110</w:t>
            </w:r>
          </w:p>
        </w:tc>
        <w:tc>
          <w:tcPr>
            <w:tcW w:w="945" w:type="dxa"/>
            <w:vAlign w:val="center"/>
            <w:hideMark/>
          </w:tcPr>
          <w:p w14:paraId="55212299"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5e</w:t>
            </w:r>
          </w:p>
        </w:tc>
      </w:tr>
      <w:tr w:rsidR="00B12A67" w:rsidRPr="00206ACB" w14:paraId="54408DC5" w14:textId="77777777" w:rsidTr="00AE41EF">
        <w:trPr>
          <w:trHeight w:val="288"/>
          <w:tblCellSpacing w:w="15" w:type="dxa"/>
        </w:trPr>
        <w:tc>
          <w:tcPr>
            <w:tcW w:w="1440" w:type="dxa"/>
            <w:vAlign w:val="center"/>
            <w:hideMark/>
          </w:tcPr>
          <w:p w14:paraId="704E4EB7"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kern w:val="0"/>
                <w:szCs w:val="26"/>
                <w:lang w:eastAsia="ja-JP"/>
              </w:rPr>
              <w:t>187</w:t>
            </w:r>
          </w:p>
        </w:tc>
        <w:tc>
          <w:tcPr>
            <w:tcW w:w="2040" w:type="dxa"/>
            <w:vAlign w:val="center"/>
            <w:hideMark/>
          </w:tcPr>
          <w:p w14:paraId="072EC0E3"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10111011</w:t>
            </w:r>
          </w:p>
        </w:tc>
        <w:tc>
          <w:tcPr>
            <w:tcW w:w="945" w:type="dxa"/>
            <w:vAlign w:val="center"/>
            <w:hideMark/>
          </w:tcPr>
          <w:p w14:paraId="27AA886D"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bb</w:t>
            </w:r>
          </w:p>
        </w:tc>
      </w:tr>
      <w:tr w:rsidR="00B12A67" w:rsidRPr="00206ACB" w14:paraId="34F17A89" w14:textId="77777777" w:rsidTr="00AE41EF">
        <w:trPr>
          <w:trHeight w:val="288"/>
          <w:tblCellSpacing w:w="15" w:type="dxa"/>
        </w:trPr>
        <w:tc>
          <w:tcPr>
            <w:tcW w:w="1440" w:type="dxa"/>
            <w:vAlign w:val="center"/>
            <w:hideMark/>
          </w:tcPr>
          <w:p w14:paraId="4B8BA60B"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kern w:val="0"/>
                <w:szCs w:val="26"/>
                <w:lang w:eastAsia="ja-JP"/>
              </w:rPr>
              <w:t>255</w:t>
            </w:r>
          </w:p>
        </w:tc>
        <w:tc>
          <w:tcPr>
            <w:tcW w:w="2040" w:type="dxa"/>
            <w:vAlign w:val="center"/>
            <w:hideMark/>
          </w:tcPr>
          <w:p w14:paraId="476DC7EA"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11111111</w:t>
            </w:r>
          </w:p>
        </w:tc>
        <w:tc>
          <w:tcPr>
            <w:tcW w:w="945" w:type="dxa"/>
            <w:vAlign w:val="center"/>
            <w:hideMark/>
          </w:tcPr>
          <w:p w14:paraId="599B46A1" w14:textId="77777777" w:rsidR="00B12A67" w:rsidRPr="00206ACB" w:rsidRDefault="00B12A67" w:rsidP="00AE41EF">
            <w:pPr>
              <w:widowControl/>
              <w:autoSpaceDE/>
              <w:autoSpaceDN/>
              <w:spacing w:after="0" w:line="240" w:lineRule="auto"/>
              <w:ind w:firstLine="0"/>
              <w:rPr>
                <w:rFonts w:eastAsia="Times New Roman" w:cstheme="minorHAnsi"/>
                <w:kern w:val="0"/>
                <w:szCs w:val="26"/>
                <w:lang w:eastAsia="ja-JP"/>
              </w:rPr>
            </w:pPr>
            <w:r w:rsidRPr="00206ACB">
              <w:rPr>
                <w:rFonts w:eastAsia="Times New Roman" w:cstheme="minorHAnsi"/>
                <w:color w:val="88030F"/>
                <w:kern w:val="0"/>
                <w:szCs w:val="26"/>
                <w:lang w:eastAsia="ja-JP"/>
              </w:rPr>
              <w:t>ff</w:t>
            </w:r>
          </w:p>
        </w:tc>
      </w:tr>
    </w:tbl>
    <w:p w14:paraId="06FE7471" w14:textId="757E28E8" w:rsidR="005074FC" w:rsidRDefault="00B12A67" w:rsidP="00D7764B">
      <w:pPr>
        <w:rPr>
          <w:lang w:eastAsia="ja-JP"/>
        </w:rPr>
      </w:pPr>
      <w:r w:rsidRPr="00206ACB">
        <w:rPr>
          <w:lang w:eastAsia="ja-JP"/>
        </w:rPr>
        <w:t>Dealing</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could</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binary,</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hexadecimal</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confusing.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"10",</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example,</w:t>
      </w:r>
      <w:r w:rsidR="00AC466E" w:rsidRPr="00206ACB">
        <w:rPr>
          <w:lang w:eastAsia="ja-JP"/>
        </w:rPr>
        <w:t xml:space="preserve"> </w:t>
      </w:r>
      <w:r w:rsidRPr="00206ACB">
        <w:rPr>
          <w:lang w:eastAsia="ja-JP"/>
        </w:rPr>
        <w:t>represents</w:t>
      </w:r>
      <w:r w:rsidR="00AC466E" w:rsidRPr="00206ACB">
        <w:rPr>
          <w:lang w:eastAsia="ja-JP"/>
        </w:rPr>
        <w:t xml:space="preserve"> </w:t>
      </w:r>
      <w:r w:rsidRPr="00206ACB">
        <w:rPr>
          <w:lang w:eastAsia="ja-JP"/>
        </w:rPr>
        <w:t>10</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2</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binary,</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16</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hexadecimal.</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make</w:t>
      </w:r>
      <w:r w:rsidR="00AC466E" w:rsidRPr="00206ACB">
        <w:rPr>
          <w:lang w:eastAsia="ja-JP"/>
        </w:rPr>
        <w:t xml:space="preserve"> </w:t>
      </w:r>
      <w:r w:rsidRPr="00206ACB">
        <w:rPr>
          <w:lang w:eastAsia="ja-JP"/>
        </w:rPr>
        <w:t>clear</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referring</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convention</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prefixes.</w:t>
      </w:r>
      <w:r w:rsidR="00AC466E" w:rsidRPr="00206ACB">
        <w:rPr>
          <w:lang w:eastAsia="ja-JP"/>
        </w:rPr>
        <w:t xml:space="preserve"> </w:t>
      </w:r>
      <w:r w:rsidRPr="00AE41EF">
        <w:rPr>
          <w:rStyle w:val="QuoteChar"/>
        </w:rPr>
        <w:t>10</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number,</w:t>
      </w:r>
      <w:r w:rsidR="00AC466E" w:rsidRPr="00206ACB">
        <w:rPr>
          <w:lang w:eastAsia="ja-JP"/>
        </w:rPr>
        <w:t xml:space="preserve"> </w:t>
      </w:r>
      <w:r w:rsidRPr="00AE41EF">
        <w:rPr>
          <w:rStyle w:val="QuoteChar"/>
        </w:rPr>
        <w:t>%10</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binary</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and</w:t>
      </w:r>
      <w:r w:rsidR="00AC466E" w:rsidRPr="00206ACB">
        <w:rPr>
          <w:lang w:eastAsia="ja-JP"/>
        </w:rPr>
        <w:t xml:space="preserve"> </w:t>
      </w:r>
      <w:r w:rsidRPr="00AE41EF">
        <w:rPr>
          <w:rStyle w:val="QuoteChar"/>
        </w:rPr>
        <w:t>$10</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hexadecimal</w:t>
      </w:r>
      <w:r w:rsidR="00AC466E" w:rsidRPr="00206ACB">
        <w:rPr>
          <w:lang w:eastAsia="ja-JP"/>
        </w:rPr>
        <w:t xml:space="preserve"> </w:t>
      </w:r>
      <w:r w:rsidRPr="00206ACB">
        <w:rPr>
          <w:lang w:eastAsia="ja-JP"/>
        </w:rPr>
        <w:t>number.</w:t>
      </w:r>
    </w:p>
    <w:p w14:paraId="03F43C4E" w14:textId="77777777" w:rsidR="005074FC" w:rsidRDefault="005074FC" w:rsidP="00F601AA">
      <w:pPr>
        <w:widowControl/>
        <w:autoSpaceDE/>
        <w:autoSpaceDN/>
        <w:spacing w:after="160"/>
        <w:ind w:firstLine="0"/>
        <w:jc w:val="left"/>
        <w:rPr>
          <w:rFonts w:eastAsia="Times New Roman" w:cstheme="minorHAnsi"/>
          <w:color w:val="111111"/>
          <w:kern w:val="0"/>
          <w:szCs w:val="26"/>
          <w:lang w:eastAsia="ja-JP"/>
        </w:rPr>
      </w:pPr>
      <w:r>
        <w:rPr>
          <w:rFonts w:eastAsia="Times New Roman" w:cstheme="minorHAnsi"/>
          <w:color w:val="111111"/>
          <w:kern w:val="0"/>
          <w:szCs w:val="26"/>
          <w:lang w:eastAsia="ja-JP"/>
        </w:rPr>
        <w:br w:type="page"/>
      </w:r>
    </w:p>
    <w:p w14:paraId="64AE7D4A" w14:textId="24856676" w:rsidR="00D70B97" w:rsidRPr="00206ACB" w:rsidRDefault="00D70B97" w:rsidP="007A4340">
      <w:pPr>
        <w:pStyle w:val="Heading3"/>
        <w:rPr>
          <w:rFonts w:cstheme="minorHAnsi"/>
        </w:rPr>
      </w:pPr>
      <w:bookmarkStart w:id="25" w:name="_Toc168434194"/>
      <w:bookmarkStart w:id="26" w:name="_Toc168542705"/>
      <w:r w:rsidRPr="00206ACB">
        <w:rPr>
          <w:rFonts w:cstheme="minorHAnsi"/>
        </w:rPr>
        <w:lastRenderedPageBreak/>
        <w:t>Putting</w:t>
      </w:r>
      <w:r w:rsidR="00AC466E" w:rsidRPr="00206ACB">
        <w:rPr>
          <w:rFonts w:cstheme="minorHAnsi"/>
        </w:rPr>
        <w:t xml:space="preserve"> </w:t>
      </w:r>
      <w:r w:rsidRPr="00206ACB">
        <w:rPr>
          <w:rFonts w:cstheme="minorHAnsi"/>
        </w:rPr>
        <w:t>It</w:t>
      </w:r>
      <w:r w:rsidR="00AC466E" w:rsidRPr="00206ACB">
        <w:rPr>
          <w:rFonts w:cstheme="minorHAnsi"/>
        </w:rPr>
        <w:t xml:space="preserve"> </w:t>
      </w:r>
      <w:r w:rsidRPr="00206ACB">
        <w:rPr>
          <w:rFonts w:cstheme="minorHAnsi"/>
        </w:rPr>
        <w:t>All</w:t>
      </w:r>
      <w:r w:rsidR="00AC466E" w:rsidRPr="00206ACB">
        <w:rPr>
          <w:rFonts w:cstheme="minorHAnsi"/>
        </w:rPr>
        <w:t xml:space="preserve"> </w:t>
      </w:r>
      <w:r w:rsidRPr="00206ACB">
        <w:rPr>
          <w:rFonts w:cstheme="minorHAnsi"/>
        </w:rPr>
        <w:t>Together</w:t>
      </w:r>
      <w:bookmarkEnd w:id="25"/>
      <w:bookmarkEnd w:id="26"/>
    </w:p>
    <w:p w14:paraId="1E2D06FF" w14:textId="4325FBF8" w:rsidR="00BB21F6" w:rsidRPr="00206ACB" w:rsidRDefault="00BB21F6" w:rsidP="00E74482">
      <w:r w:rsidRPr="00206ACB">
        <w:t>Now</w:t>
      </w:r>
      <w:r w:rsidR="00AC466E" w:rsidRPr="00206ACB">
        <w:t xml:space="preserve"> </w:t>
      </w:r>
      <w:r w:rsidRPr="00206ACB">
        <w:t>that</w:t>
      </w:r>
      <w:r w:rsidR="00AC466E" w:rsidRPr="00206ACB">
        <w:t xml:space="preserve"> </w:t>
      </w:r>
      <w:r w:rsidRPr="00206ACB">
        <w:t>we've</w:t>
      </w:r>
      <w:r w:rsidR="00AC466E" w:rsidRPr="00206ACB">
        <w:t xml:space="preserve"> </w:t>
      </w:r>
      <w:r w:rsidRPr="00206ACB">
        <w:t>covered</w:t>
      </w:r>
      <w:r w:rsidR="00AC466E" w:rsidRPr="00206ACB">
        <w:t xml:space="preserve"> </w:t>
      </w:r>
      <w:r w:rsidRPr="00206ACB">
        <w:t>a</w:t>
      </w:r>
      <w:r w:rsidR="00AC466E" w:rsidRPr="00206ACB">
        <w:t xml:space="preserve"> </w:t>
      </w:r>
      <w:r w:rsidRPr="00206ACB">
        <w:t>wide</w:t>
      </w:r>
      <w:r w:rsidR="00AC466E" w:rsidRPr="00206ACB">
        <w:t xml:space="preserve"> </w:t>
      </w:r>
      <w:r w:rsidRPr="00206ACB">
        <w:t>range</w:t>
      </w:r>
      <w:r w:rsidR="00AC466E" w:rsidRPr="00206ACB">
        <w:t xml:space="preserve"> </w:t>
      </w:r>
      <w:r w:rsidRPr="00206ACB">
        <w:t>of</w:t>
      </w:r>
      <w:r w:rsidR="00AC466E" w:rsidRPr="00206ACB">
        <w:t xml:space="preserve"> </w:t>
      </w:r>
      <w:r w:rsidRPr="00206ACB">
        <w:t>topics</w:t>
      </w:r>
      <w:r w:rsidR="00AC466E" w:rsidRPr="00206ACB">
        <w:t xml:space="preserve"> </w:t>
      </w:r>
      <w:r w:rsidRPr="00206ACB">
        <w:t>related</w:t>
      </w:r>
      <w:r w:rsidR="00AC466E" w:rsidRPr="00206ACB">
        <w:t xml:space="preserve"> </w:t>
      </w:r>
      <w:r w:rsidRPr="00206ACB">
        <w:t>to</w:t>
      </w:r>
      <w:r w:rsidR="00AC466E" w:rsidRPr="00206ACB">
        <w:t xml:space="preserve"> </w:t>
      </w:r>
      <w:r w:rsidRPr="00206ACB">
        <w:t>how</w:t>
      </w:r>
      <w:r w:rsidR="00AC466E" w:rsidRPr="00206ACB">
        <w:t xml:space="preserve"> </w:t>
      </w:r>
      <w:r w:rsidRPr="00206ACB">
        <w:t>computers</w:t>
      </w:r>
      <w:r w:rsidR="00AC466E" w:rsidRPr="00206ACB">
        <w:t xml:space="preserve"> </w:t>
      </w:r>
      <w:r w:rsidRPr="00206ACB">
        <w:t>(and</w:t>
      </w:r>
      <w:r w:rsidR="00AC466E" w:rsidRPr="00206ACB">
        <w:t xml:space="preserve"> </w:t>
      </w:r>
      <w:r w:rsidRPr="00206ACB">
        <w:t>programs)</w:t>
      </w:r>
      <w:r w:rsidR="00AC466E" w:rsidRPr="00206ACB">
        <w:t xml:space="preserve"> </w:t>
      </w:r>
      <w:r w:rsidRPr="00206ACB">
        <w:t>work,</w:t>
      </w:r>
      <w:r w:rsidR="00AC466E" w:rsidRPr="00206ACB">
        <w:t xml:space="preserve"> </w:t>
      </w:r>
      <w:r w:rsidRPr="00206ACB">
        <w:t>let's</w:t>
      </w:r>
      <w:r w:rsidR="00AC466E" w:rsidRPr="00206ACB">
        <w:t xml:space="preserve"> </w:t>
      </w:r>
      <w:r w:rsidRPr="00206ACB">
        <w:t>take</w:t>
      </w:r>
      <w:r w:rsidR="00AC466E" w:rsidRPr="00206ACB">
        <w:t xml:space="preserve"> </w:t>
      </w:r>
      <w:r w:rsidRPr="00206ACB">
        <w:t>one</w:t>
      </w:r>
      <w:r w:rsidR="00AC466E" w:rsidRPr="00206ACB">
        <w:t xml:space="preserve"> </w:t>
      </w:r>
      <w:r w:rsidRPr="00206ACB">
        <w:t>more</w:t>
      </w:r>
      <w:r w:rsidR="00AC466E" w:rsidRPr="00206ACB">
        <w:t xml:space="preserve"> </w:t>
      </w:r>
      <w:r w:rsidRPr="00206ACB">
        <w:t>look</w:t>
      </w:r>
      <w:r w:rsidR="00AC466E" w:rsidRPr="00206ACB">
        <w:t xml:space="preserve"> </w:t>
      </w:r>
      <w:r w:rsidRPr="00206ACB">
        <w:t>at</w:t>
      </w:r>
      <w:r w:rsidR="00AC466E" w:rsidRPr="00206ACB">
        <w:t xml:space="preserve"> </w:t>
      </w:r>
      <w:r w:rsidRPr="00206ACB">
        <w:t>the</w:t>
      </w:r>
      <w:r w:rsidR="00AC466E" w:rsidRPr="00206ACB">
        <w:t xml:space="preserve"> </w:t>
      </w:r>
      <w:r w:rsidRPr="00206ACB">
        <w:t>entire</w:t>
      </w:r>
      <w:r w:rsidR="00AC466E" w:rsidRPr="00206ACB">
        <w:t xml:space="preserve"> </w:t>
      </w:r>
      <w:r w:rsidRPr="00206ACB">
        <w:t>process</w:t>
      </w:r>
      <w:r w:rsidR="00AC466E" w:rsidRPr="00206ACB">
        <w:t xml:space="preserve"> </w:t>
      </w:r>
      <w:r w:rsidRPr="00206ACB">
        <w:t>of</w:t>
      </w:r>
      <w:r w:rsidR="00AC466E" w:rsidRPr="00206ACB">
        <w:t xml:space="preserve"> </w:t>
      </w:r>
      <w:r w:rsidRPr="00206ACB">
        <w:t>what</w:t>
      </w:r>
      <w:r w:rsidR="00AC466E" w:rsidRPr="00206ACB">
        <w:t xml:space="preserve"> </w:t>
      </w:r>
      <w:r w:rsidRPr="00206ACB">
        <w:t>happens</w:t>
      </w:r>
      <w:r w:rsidR="00AC466E" w:rsidRPr="00206ACB">
        <w:t xml:space="preserve"> </w:t>
      </w:r>
      <w:r w:rsidRPr="00206ACB">
        <w:t>when</w:t>
      </w:r>
      <w:r w:rsidR="00AC466E" w:rsidRPr="00206ACB">
        <w:t xml:space="preserve"> </w:t>
      </w:r>
      <w:r w:rsidRPr="00206ACB">
        <w:t>you</w:t>
      </w:r>
      <w:r w:rsidR="00AC466E" w:rsidRPr="00206ACB">
        <w:t xml:space="preserve"> </w:t>
      </w:r>
      <w:r w:rsidRPr="00206ACB">
        <w:t>run</w:t>
      </w:r>
      <w:r w:rsidR="00AC466E" w:rsidRPr="00206ACB">
        <w:t xml:space="preserve"> </w:t>
      </w:r>
      <w:r w:rsidRPr="00206ACB">
        <w:t>a</w:t>
      </w:r>
      <w:r w:rsidR="00AC466E" w:rsidRPr="00206ACB">
        <w:t xml:space="preserve"> </w:t>
      </w:r>
      <w:r w:rsidRPr="00206ACB">
        <w:t>program.</w:t>
      </w:r>
    </w:p>
    <w:p w14:paraId="40722886" w14:textId="25EDB6D0" w:rsidR="00BB21F6" w:rsidRPr="00206ACB" w:rsidRDefault="00BB21F6" w:rsidP="00E74482">
      <w:pPr>
        <w:rPr>
          <w:rFonts w:cstheme="minorHAnsi"/>
          <w:color w:val="111111"/>
          <w:szCs w:val="26"/>
        </w:rPr>
      </w:pPr>
      <w:r w:rsidRPr="00206ACB">
        <w:rPr>
          <w:rFonts w:cstheme="minorHAnsi"/>
          <w:color w:val="111111"/>
          <w:szCs w:val="26"/>
        </w:rPr>
        <w:t>First,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itself</w:t>
      </w:r>
      <w:r w:rsidR="00AC466E" w:rsidRPr="00206ACB">
        <w:rPr>
          <w:rFonts w:cstheme="minorHAnsi"/>
          <w:color w:val="111111"/>
          <w:szCs w:val="26"/>
        </w:rPr>
        <w:t xml:space="preserve"> </w:t>
      </w:r>
      <w:r w:rsidRPr="00206ACB">
        <w:rPr>
          <w:rFonts w:cstheme="minorHAnsi"/>
          <w:color w:val="111111"/>
          <w:szCs w:val="26"/>
        </w:rPr>
        <w:t>is</w:t>
      </w:r>
      <w:r w:rsidR="00AC466E" w:rsidRPr="00206ACB">
        <w:rPr>
          <w:rFonts w:cstheme="minorHAnsi"/>
          <w:color w:val="111111"/>
          <w:szCs w:val="26"/>
        </w:rPr>
        <w:t xml:space="preserve"> </w:t>
      </w:r>
      <w:r w:rsidRPr="00206ACB">
        <w:rPr>
          <w:rFonts w:cstheme="minorHAnsi"/>
          <w:color w:val="111111"/>
          <w:szCs w:val="26"/>
        </w:rPr>
        <w:t>represented</w:t>
      </w:r>
      <w:r w:rsidR="00AC466E" w:rsidRPr="00206ACB">
        <w:rPr>
          <w:rFonts w:cstheme="minorHAnsi"/>
          <w:color w:val="111111"/>
          <w:szCs w:val="26"/>
        </w:rPr>
        <w:t xml:space="preserve"> </w:t>
      </w:r>
      <w:r w:rsidRPr="00206ACB">
        <w:rPr>
          <w:rFonts w:cstheme="minorHAnsi"/>
          <w:color w:val="111111"/>
          <w:szCs w:val="26"/>
        </w:rPr>
        <w:t>as</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series</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bytes</w:t>
      </w:r>
      <w:r w:rsidR="00AC466E" w:rsidRPr="00206ACB">
        <w:rPr>
          <w:rFonts w:cstheme="minorHAnsi"/>
          <w:color w:val="111111"/>
          <w:szCs w:val="26"/>
        </w:rPr>
        <w:t xml:space="preserve"> </w:t>
      </w:r>
      <w:r w:rsidRPr="00206ACB">
        <w:rPr>
          <w:rFonts w:cstheme="minorHAnsi"/>
          <w:color w:val="111111"/>
          <w:szCs w:val="26"/>
        </w:rPr>
        <w:t>(what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call</w:t>
      </w:r>
      <w:r w:rsidR="00AC466E" w:rsidRPr="00206ACB">
        <w:rPr>
          <w:rFonts w:cstheme="minorHAnsi"/>
          <w:color w:val="111111"/>
          <w:szCs w:val="26"/>
        </w:rPr>
        <w:t xml:space="preserve"> </w:t>
      </w:r>
      <w:r w:rsidRPr="00206ACB">
        <w:rPr>
          <w:rStyle w:val="Emphasis"/>
          <w:rFonts w:eastAsiaTheme="majorEastAsia" w:cstheme="minorHAnsi"/>
          <w:color w:val="111111"/>
          <w:szCs w:val="26"/>
        </w:rPr>
        <w:t>machine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code</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Each</w:t>
      </w:r>
      <w:r w:rsidR="00AC466E" w:rsidRPr="00206ACB">
        <w:rPr>
          <w:rFonts w:cstheme="minorHAnsi"/>
          <w:color w:val="111111"/>
          <w:szCs w:val="26"/>
        </w:rPr>
        <w:t xml:space="preserve"> </w:t>
      </w:r>
      <w:r w:rsidRPr="00206ACB">
        <w:rPr>
          <w:rFonts w:cstheme="minorHAnsi"/>
          <w:color w:val="111111"/>
          <w:szCs w:val="26"/>
        </w:rPr>
        <w:t>byte</w:t>
      </w:r>
      <w:r w:rsidR="00AC466E" w:rsidRPr="00206ACB">
        <w:rPr>
          <w:rFonts w:cstheme="minorHAnsi"/>
          <w:color w:val="111111"/>
          <w:szCs w:val="26"/>
        </w:rPr>
        <w:t xml:space="preserve"> </w:t>
      </w:r>
      <w:r w:rsidRPr="00206ACB">
        <w:rPr>
          <w:rFonts w:cstheme="minorHAnsi"/>
          <w:color w:val="111111"/>
          <w:szCs w:val="26"/>
        </w:rPr>
        <w:t>is</w:t>
      </w:r>
      <w:r w:rsidR="00AC466E" w:rsidRPr="00206ACB">
        <w:rPr>
          <w:rFonts w:cstheme="minorHAnsi"/>
          <w:color w:val="111111"/>
          <w:szCs w:val="26"/>
        </w:rPr>
        <w:t xml:space="preserve"> </w:t>
      </w:r>
      <w:r w:rsidRPr="00206ACB">
        <w:rPr>
          <w:rFonts w:cstheme="minorHAnsi"/>
          <w:color w:val="111111"/>
          <w:szCs w:val="26"/>
        </w:rPr>
        <w:t>either</w:t>
      </w:r>
      <w:r w:rsidR="00AC466E" w:rsidRPr="00206ACB">
        <w:rPr>
          <w:rFonts w:cstheme="minorHAnsi"/>
          <w:color w:val="111111"/>
          <w:szCs w:val="26"/>
        </w:rPr>
        <w:t xml:space="preserve"> </w:t>
      </w:r>
      <w:r w:rsidRPr="00206ACB">
        <w:rPr>
          <w:rFonts w:cstheme="minorHAnsi"/>
          <w:color w:val="111111"/>
          <w:szCs w:val="26"/>
        </w:rPr>
        <w:t>an</w:t>
      </w:r>
      <w:r w:rsidR="00AC466E" w:rsidRPr="00206ACB">
        <w:rPr>
          <w:rFonts w:cstheme="minorHAnsi"/>
          <w:color w:val="111111"/>
          <w:szCs w:val="26"/>
        </w:rPr>
        <w:t xml:space="preserve"> </w:t>
      </w:r>
      <w:r w:rsidRPr="00206ACB">
        <w:rPr>
          <w:rFonts w:cstheme="minorHAnsi"/>
          <w:color w:val="111111"/>
          <w:szCs w:val="26"/>
        </w:rPr>
        <w:t>instruction</w:t>
      </w:r>
      <w:r w:rsidR="00AC466E" w:rsidRPr="00206ACB">
        <w:rPr>
          <w:rFonts w:cstheme="minorHAnsi"/>
          <w:color w:val="111111"/>
          <w:szCs w:val="26"/>
        </w:rPr>
        <w:t xml:space="preserve"> </w:t>
      </w:r>
      <w:r w:rsidRPr="00206ACB">
        <w:rPr>
          <w:rFonts w:cstheme="minorHAnsi"/>
          <w:color w:val="111111"/>
          <w:szCs w:val="26"/>
        </w:rPr>
        <w:t>for</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processor,</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piece</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data</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goes</w:t>
      </w:r>
      <w:r w:rsidR="00AC466E" w:rsidRPr="00206ACB">
        <w:rPr>
          <w:rFonts w:cstheme="minorHAnsi"/>
          <w:color w:val="111111"/>
          <w:szCs w:val="26"/>
        </w:rPr>
        <w:t xml:space="preserve"> </w:t>
      </w: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an</w:t>
      </w:r>
      <w:r w:rsidR="00AC466E" w:rsidRPr="00206ACB">
        <w:rPr>
          <w:rFonts w:cstheme="minorHAnsi"/>
          <w:color w:val="111111"/>
          <w:szCs w:val="26"/>
        </w:rPr>
        <w:t xml:space="preserve"> </w:t>
      </w:r>
      <w:r w:rsidRPr="00206ACB">
        <w:rPr>
          <w:rFonts w:cstheme="minorHAnsi"/>
          <w:color w:val="111111"/>
          <w:szCs w:val="26"/>
        </w:rPr>
        <w:t>instruction.</w:t>
      </w:r>
    </w:p>
    <w:p w14:paraId="768965E2" w14:textId="1467C8BC" w:rsidR="00BB21F6" w:rsidRPr="00206ACB" w:rsidRDefault="00BB21F6" w:rsidP="00E74482">
      <w:pPr>
        <w:rPr>
          <w:rFonts w:cstheme="minorHAnsi"/>
          <w:color w:val="111111"/>
          <w:szCs w:val="26"/>
        </w:rPr>
      </w:pP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processor</w:t>
      </w:r>
      <w:r w:rsidR="00AC466E" w:rsidRPr="00206ACB">
        <w:rPr>
          <w:rFonts w:cstheme="minorHAnsi"/>
          <w:color w:val="111111"/>
          <w:szCs w:val="26"/>
        </w:rPr>
        <w:t xml:space="preserve"> </w:t>
      </w:r>
      <w:r w:rsidRPr="00206ACB">
        <w:rPr>
          <w:rFonts w:cstheme="minorHAnsi"/>
          <w:color w:val="111111"/>
          <w:szCs w:val="26"/>
        </w:rPr>
        <w:t>starts</w:t>
      </w:r>
      <w:r w:rsidR="00AC466E" w:rsidRPr="00206ACB">
        <w:rPr>
          <w:rFonts w:cstheme="minorHAnsi"/>
          <w:color w:val="111111"/>
          <w:szCs w:val="26"/>
        </w:rPr>
        <w:t xml:space="preserve"> </w:t>
      </w:r>
      <w:r w:rsidRPr="00206ACB">
        <w:rPr>
          <w:rFonts w:cstheme="minorHAnsi"/>
          <w:color w:val="111111"/>
          <w:szCs w:val="26"/>
        </w:rPr>
        <w:t>at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beginning</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repeatedly</w:t>
      </w:r>
      <w:r w:rsidR="00AC466E" w:rsidRPr="00206ACB">
        <w:rPr>
          <w:rFonts w:cstheme="minorHAnsi"/>
          <w:color w:val="111111"/>
          <w:szCs w:val="26"/>
        </w:rPr>
        <w:t xml:space="preserve"> </w:t>
      </w:r>
      <w:r w:rsidRPr="00206ACB">
        <w:rPr>
          <w:rFonts w:cstheme="minorHAnsi"/>
          <w:color w:val="111111"/>
          <w:szCs w:val="26"/>
        </w:rPr>
        <w:t>carries</w:t>
      </w:r>
      <w:r w:rsidR="00AC466E" w:rsidRPr="00206ACB">
        <w:rPr>
          <w:rFonts w:cstheme="minorHAnsi"/>
          <w:color w:val="111111"/>
          <w:szCs w:val="26"/>
        </w:rPr>
        <w:t xml:space="preserve"> </w:t>
      </w:r>
      <w:r w:rsidRPr="00206ACB">
        <w:rPr>
          <w:rFonts w:cstheme="minorHAnsi"/>
          <w:color w:val="111111"/>
          <w:szCs w:val="26"/>
        </w:rPr>
        <w:t>out</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three-step</w:t>
      </w:r>
      <w:r w:rsidR="00AC466E" w:rsidRPr="00206ACB">
        <w:rPr>
          <w:rFonts w:cstheme="minorHAnsi"/>
          <w:color w:val="111111"/>
          <w:szCs w:val="26"/>
        </w:rPr>
        <w:t xml:space="preserve"> </w:t>
      </w:r>
      <w:r w:rsidRPr="00206ACB">
        <w:rPr>
          <w:rFonts w:cstheme="minorHAnsi"/>
          <w:color w:val="111111"/>
          <w:szCs w:val="26"/>
        </w:rPr>
        <w:t>process.</w:t>
      </w:r>
      <w:r w:rsidR="00AC466E" w:rsidRPr="00206ACB">
        <w:rPr>
          <w:rFonts w:cstheme="minorHAnsi"/>
          <w:color w:val="111111"/>
          <w:szCs w:val="26"/>
        </w:rPr>
        <w:t xml:space="preserve"> </w:t>
      </w:r>
      <w:r w:rsidRPr="00206ACB">
        <w:rPr>
          <w:rFonts w:cstheme="minorHAnsi"/>
          <w:color w:val="111111"/>
          <w:szCs w:val="26"/>
        </w:rPr>
        <w:t>First,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processor</w:t>
      </w:r>
      <w:r w:rsidR="00AC466E" w:rsidRPr="00206ACB">
        <w:rPr>
          <w:rFonts w:cstheme="minorHAnsi"/>
          <w:color w:val="111111"/>
          <w:szCs w:val="26"/>
        </w:rPr>
        <w:t xml:space="preserve"> </w:t>
      </w:r>
      <w:r w:rsidRPr="00206ACB">
        <w:rPr>
          <w:rStyle w:val="Emphasis"/>
          <w:rFonts w:eastAsiaTheme="majorEastAsia" w:cstheme="minorHAnsi"/>
          <w:color w:val="111111"/>
          <w:szCs w:val="26"/>
        </w:rPr>
        <w:t>fetches</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next</w:t>
      </w:r>
      <w:r w:rsidR="00AC466E" w:rsidRPr="00206ACB">
        <w:rPr>
          <w:rFonts w:cstheme="minorHAnsi"/>
          <w:color w:val="111111"/>
          <w:szCs w:val="26"/>
        </w:rPr>
        <w:t xml:space="preserve"> </w:t>
      </w:r>
      <w:r w:rsidRPr="00206ACB">
        <w:rPr>
          <w:rFonts w:cstheme="minorHAnsi"/>
          <w:color w:val="111111"/>
          <w:szCs w:val="26"/>
        </w:rPr>
        <w:t>byte</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processor</w:t>
      </w:r>
      <w:r w:rsidR="00AC466E" w:rsidRPr="00206ACB">
        <w:rPr>
          <w:rFonts w:cstheme="minorHAnsi"/>
          <w:color w:val="111111"/>
          <w:szCs w:val="26"/>
        </w:rPr>
        <w:t xml:space="preserve"> </w:t>
      </w:r>
      <w:r w:rsidRPr="00206ACB">
        <w:rPr>
          <w:rFonts w:cstheme="minorHAnsi"/>
          <w:color w:val="111111"/>
          <w:szCs w:val="26"/>
        </w:rPr>
        <w:t>has</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special</w:t>
      </w:r>
      <w:r w:rsidR="00AC466E" w:rsidRPr="00206ACB">
        <w:rPr>
          <w:rFonts w:cstheme="minorHAnsi"/>
          <w:color w:val="111111"/>
          <w:szCs w:val="26"/>
        </w:rPr>
        <w:t xml:space="preserve"> </w:t>
      </w:r>
      <w:r w:rsidRPr="00206ACB">
        <w:rPr>
          <w:rFonts w:cstheme="minorHAnsi"/>
          <w:color w:val="111111"/>
          <w:szCs w:val="26"/>
        </w:rPr>
        <w:t>register</w:t>
      </w:r>
      <w:r w:rsidR="00AC466E" w:rsidRPr="00206ACB">
        <w:rPr>
          <w:rFonts w:cstheme="minorHAnsi"/>
          <w:color w:val="111111"/>
          <w:szCs w:val="26"/>
        </w:rPr>
        <w:t xml:space="preserve"> </w:t>
      </w:r>
      <w:r w:rsidRPr="00206ACB">
        <w:rPr>
          <w:rFonts w:cstheme="minorHAnsi"/>
          <w:color w:val="111111"/>
          <w:szCs w:val="26"/>
        </w:rPr>
        <w:t>called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Style w:val="Emphasis"/>
          <w:rFonts w:eastAsiaTheme="majorEastAsia" w:cstheme="minorHAnsi"/>
          <w:color w:val="111111"/>
          <w:szCs w:val="26"/>
        </w:rPr>
        <w:t>program</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counter</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keeps</w:t>
      </w:r>
      <w:r w:rsidR="00AC466E" w:rsidRPr="00206ACB">
        <w:rPr>
          <w:rFonts w:cstheme="minorHAnsi"/>
          <w:color w:val="111111"/>
          <w:szCs w:val="26"/>
        </w:rPr>
        <w:t xml:space="preserve"> </w:t>
      </w:r>
      <w:r w:rsidRPr="00206ACB">
        <w:rPr>
          <w:rFonts w:cstheme="minorHAnsi"/>
          <w:color w:val="111111"/>
          <w:szCs w:val="26"/>
        </w:rPr>
        <w:t>track</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what</w:t>
      </w:r>
      <w:r w:rsidR="00AC466E" w:rsidRPr="00206ACB">
        <w:rPr>
          <w:rFonts w:cstheme="minorHAnsi"/>
          <w:color w:val="111111"/>
          <w:szCs w:val="26"/>
        </w:rPr>
        <w:t xml:space="preserve"> </w:t>
      </w:r>
      <w:r w:rsidRPr="00206ACB">
        <w:rPr>
          <w:rFonts w:cstheme="minorHAnsi"/>
          <w:color w:val="111111"/>
          <w:szCs w:val="26"/>
        </w:rPr>
        <w:t>byte</w:t>
      </w:r>
      <w:r w:rsidR="00AC466E" w:rsidRPr="00206ACB">
        <w:rPr>
          <w:rFonts w:cstheme="minorHAnsi"/>
          <w:color w:val="111111"/>
          <w:szCs w:val="26"/>
        </w:rPr>
        <w:t xml:space="preserve"> </w:t>
      </w:r>
      <w:r w:rsidRPr="00206ACB">
        <w:rPr>
          <w:rFonts w:cstheme="minorHAnsi"/>
          <w:color w:val="111111"/>
          <w:szCs w:val="26"/>
        </w:rPr>
        <w:t>number</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is</w:t>
      </w:r>
      <w:r w:rsidR="00AC466E" w:rsidRPr="00206ACB">
        <w:rPr>
          <w:rFonts w:cstheme="minorHAnsi"/>
          <w:color w:val="111111"/>
          <w:szCs w:val="26"/>
        </w:rPr>
        <w:t xml:space="preserve"> </w:t>
      </w:r>
      <w:r w:rsidRPr="00206ACB">
        <w:rPr>
          <w:rFonts w:cstheme="minorHAnsi"/>
          <w:color w:val="111111"/>
          <w:szCs w:val="26"/>
        </w:rPr>
        <w:t>next.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counter</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Fonts w:cstheme="minorHAnsi"/>
          <w:color w:val="111111"/>
          <w:szCs w:val="26"/>
        </w:rPr>
        <w:t>"PC")</w:t>
      </w:r>
      <w:r w:rsidR="00AC466E" w:rsidRPr="00206ACB">
        <w:rPr>
          <w:rFonts w:cstheme="minorHAnsi"/>
          <w:color w:val="111111"/>
          <w:szCs w:val="26"/>
        </w:rPr>
        <w:t xml:space="preserve"> </w:t>
      </w:r>
      <w:r w:rsidRPr="00206ACB">
        <w:rPr>
          <w:rFonts w:cstheme="minorHAnsi"/>
          <w:color w:val="111111"/>
          <w:szCs w:val="26"/>
        </w:rPr>
        <w:t>works</w:t>
      </w:r>
      <w:r w:rsidR="00AC466E" w:rsidRPr="00206ACB">
        <w:rPr>
          <w:rFonts w:cstheme="minorHAnsi"/>
          <w:color w:val="111111"/>
          <w:szCs w:val="26"/>
        </w:rPr>
        <w:t xml:space="preserve"> </w:t>
      </w:r>
      <w:r w:rsidRPr="00206ACB">
        <w:rPr>
          <w:rFonts w:cstheme="minorHAnsi"/>
          <w:color w:val="111111"/>
          <w:szCs w:val="26"/>
        </w:rPr>
        <w:t>together</w:t>
      </w:r>
      <w:r w:rsidR="00AC466E" w:rsidRPr="00206ACB">
        <w:rPr>
          <w:rFonts w:cstheme="minorHAnsi"/>
          <w:color w:val="111111"/>
          <w:szCs w:val="26"/>
        </w:rPr>
        <w:t xml:space="preserve"> </w:t>
      </w: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register</w:t>
      </w:r>
      <w:r w:rsidR="00AC466E" w:rsidRPr="00206ACB">
        <w:rPr>
          <w:rFonts w:cstheme="minorHAnsi"/>
          <w:color w:val="111111"/>
          <w:szCs w:val="26"/>
        </w:rPr>
        <w:t xml:space="preserve"> </w:t>
      </w:r>
      <w:r w:rsidRPr="00206ACB">
        <w:rPr>
          <w:rFonts w:cstheme="minorHAnsi"/>
          <w:color w:val="111111"/>
          <w:szCs w:val="26"/>
        </w:rPr>
        <w:t>called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Style w:val="Emphasis"/>
          <w:rFonts w:eastAsiaTheme="majorEastAsia" w:cstheme="minorHAnsi"/>
          <w:color w:val="111111"/>
          <w:szCs w:val="26"/>
        </w:rPr>
        <w:t>address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bus</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responsible</w:t>
      </w:r>
      <w:r w:rsidR="00AC466E" w:rsidRPr="00206ACB">
        <w:rPr>
          <w:rFonts w:cstheme="minorHAnsi"/>
          <w:color w:val="111111"/>
          <w:szCs w:val="26"/>
        </w:rPr>
        <w:t xml:space="preserve"> </w:t>
      </w:r>
      <w:r w:rsidRPr="00206ACB">
        <w:rPr>
          <w:rFonts w:cstheme="minorHAnsi"/>
          <w:color w:val="111111"/>
          <w:szCs w:val="26"/>
        </w:rPr>
        <w:t>for</w:t>
      </w:r>
      <w:r w:rsidR="00AC466E" w:rsidRPr="00206ACB">
        <w:rPr>
          <w:rFonts w:cstheme="minorHAnsi"/>
          <w:color w:val="111111"/>
          <w:szCs w:val="26"/>
        </w:rPr>
        <w:t xml:space="preserve"> </w:t>
      </w:r>
      <w:r w:rsidRPr="00206ACB">
        <w:rPr>
          <w:rFonts w:cstheme="minorHAnsi"/>
          <w:color w:val="111111"/>
          <w:szCs w:val="26"/>
        </w:rPr>
        <w:t>retrieving</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storing</w:t>
      </w:r>
      <w:r w:rsidR="00AC466E" w:rsidRPr="00206ACB">
        <w:rPr>
          <w:rFonts w:cstheme="minorHAnsi"/>
          <w:color w:val="111111"/>
          <w:szCs w:val="26"/>
        </w:rPr>
        <w:t xml:space="preserve"> </w:t>
      </w:r>
      <w:r w:rsidRPr="00206ACB">
        <w:rPr>
          <w:rFonts w:cstheme="minorHAnsi"/>
          <w:color w:val="111111"/>
          <w:szCs w:val="26"/>
        </w:rPr>
        <w:t>bytes</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memory,</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fetch</w:t>
      </w:r>
      <w:r w:rsidR="00AC466E" w:rsidRPr="00206ACB">
        <w:rPr>
          <w:rFonts w:cstheme="minorHAnsi"/>
          <w:color w:val="111111"/>
          <w:szCs w:val="26"/>
        </w:rPr>
        <w:t xml:space="preserve"> </w:t>
      </w:r>
      <w:r w:rsidRPr="00206ACB">
        <w:rPr>
          <w:rFonts w:cstheme="minorHAnsi"/>
          <w:color w:val="111111"/>
          <w:szCs w:val="26"/>
        </w:rPr>
        <w:t>bytes.</w:t>
      </w:r>
    </w:p>
    <w:p w14:paraId="76ABAB9C" w14:textId="2C7CE501" w:rsidR="00B12A67" w:rsidRPr="00206ACB" w:rsidRDefault="00BB21F6" w:rsidP="00E74482">
      <w:pPr>
        <w:rPr>
          <w:rFonts w:cstheme="minorHAnsi"/>
          <w:color w:val="111111"/>
          <w:szCs w:val="26"/>
        </w:rPr>
      </w:pPr>
      <w:r w:rsidRPr="00206ACB">
        <w:rPr>
          <w:rFonts w:cstheme="minorHAnsi"/>
          <w:color w:val="111111"/>
          <w:szCs w:val="26"/>
        </w:rPr>
        <w:t>Next,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processor</w:t>
      </w:r>
      <w:r w:rsidR="00AC466E" w:rsidRPr="00206ACB">
        <w:rPr>
          <w:rFonts w:cstheme="minorHAnsi"/>
          <w:color w:val="111111"/>
          <w:szCs w:val="26"/>
        </w:rPr>
        <w:t xml:space="preserve"> </w:t>
      </w:r>
      <w:r w:rsidRPr="00206ACB">
        <w:rPr>
          <w:rStyle w:val="Emphasis"/>
          <w:rFonts w:eastAsiaTheme="majorEastAsia" w:cstheme="minorHAnsi"/>
          <w:color w:val="111111"/>
          <w:szCs w:val="26"/>
        </w:rPr>
        <w:t>decodes</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byte</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Fonts w:cstheme="minorHAnsi"/>
          <w:color w:val="111111"/>
          <w:szCs w:val="26"/>
        </w:rPr>
        <w:t>fetched,</w:t>
      </w:r>
      <w:r w:rsidR="00AC466E" w:rsidRPr="00206ACB">
        <w:rPr>
          <w:rFonts w:cstheme="minorHAnsi"/>
          <w:color w:val="111111"/>
          <w:szCs w:val="26"/>
        </w:rPr>
        <w:t xml:space="preserve"> </w:t>
      </w:r>
      <w:r w:rsidRPr="00206ACB">
        <w:rPr>
          <w:rFonts w:cstheme="minorHAnsi"/>
          <w:color w:val="111111"/>
          <w:szCs w:val="26"/>
        </w:rPr>
        <w:t>figuring</w:t>
      </w:r>
      <w:r w:rsidR="00AC466E" w:rsidRPr="00206ACB">
        <w:rPr>
          <w:rFonts w:cstheme="minorHAnsi"/>
          <w:color w:val="111111"/>
          <w:szCs w:val="26"/>
        </w:rPr>
        <w:t xml:space="preserve"> </w:t>
      </w:r>
      <w:r w:rsidRPr="00206ACB">
        <w:rPr>
          <w:rFonts w:cstheme="minorHAnsi"/>
          <w:color w:val="111111"/>
          <w:szCs w:val="26"/>
        </w:rPr>
        <w:t>out</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entry</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its</w:t>
      </w:r>
      <w:r w:rsidR="00AC466E" w:rsidRPr="00206ACB">
        <w:rPr>
          <w:rFonts w:cstheme="minorHAnsi"/>
          <w:color w:val="111111"/>
          <w:szCs w:val="26"/>
        </w:rPr>
        <w:t xml:space="preserve"> </w:t>
      </w:r>
      <w:r w:rsidRPr="00206ACB">
        <w:rPr>
          <w:rFonts w:cstheme="minorHAnsi"/>
          <w:color w:val="111111"/>
          <w:szCs w:val="26"/>
        </w:rPr>
        <w:t>instruction</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byte</w:t>
      </w:r>
      <w:r w:rsidR="00AC466E" w:rsidRPr="00206ACB">
        <w:rPr>
          <w:rFonts w:cstheme="minorHAnsi"/>
          <w:color w:val="111111"/>
          <w:szCs w:val="26"/>
        </w:rPr>
        <w:t xml:space="preserve"> </w:t>
      </w:r>
      <w:r w:rsidRPr="00206ACB">
        <w:rPr>
          <w:rFonts w:cstheme="minorHAnsi"/>
          <w:color w:val="111111"/>
          <w:szCs w:val="26"/>
        </w:rPr>
        <w:t>corresponds</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instruction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data</w:t>
      </w:r>
      <w:r w:rsidR="00AC466E" w:rsidRPr="00206ACB">
        <w:rPr>
          <w:rFonts w:cstheme="minorHAnsi"/>
          <w:color w:val="111111"/>
          <w:szCs w:val="26"/>
        </w:rPr>
        <w:t xml:space="preserve"> </w:t>
      </w:r>
      <w:r w:rsidRPr="00206ACB">
        <w:rPr>
          <w:rFonts w:cstheme="minorHAnsi"/>
          <w:color w:val="111111"/>
          <w:szCs w:val="26"/>
        </w:rPr>
        <w:t>byte</w:t>
      </w:r>
      <w:r w:rsidR="00AC466E" w:rsidRPr="00206ACB">
        <w:rPr>
          <w:rFonts w:cstheme="minorHAnsi"/>
          <w:color w:val="111111"/>
          <w:szCs w:val="26"/>
        </w:rPr>
        <w:t xml:space="preserve"> </w:t>
      </w:r>
      <w:r w:rsidRPr="00206ACB">
        <w:rPr>
          <w:rFonts w:cstheme="minorHAnsi"/>
          <w:color w:val="111111"/>
          <w:szCs w:val="26"/>
        </w:rPr>
        <w:t>goes</w:t>
      </w:r>
      <w:r w:rsidR="00AC466E" w:rsidRPr="00206ACB">
        <w:rPr>
          <w:rFonts w:cstheme="minorHAnsi"/>
          <w:color w:val="111111"/>
          <w:szCs w:val="26"/>
        </w:rPr>
        <w:t xml:space="preserve"> </w:t>
      </w: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Finally,</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Style w:val="Emphasis"/>
          <w:rFonts w:eastAsiaTheme="majorEastAsia" w:cstheme="minorHAnsi"/>
          <w:color w:val="111111"/>
          <w:szCs w:val="26"/>
        </w:rPr>
        <w:t>executes</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instruction,</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make</w:t>
      </w:r>
      <w:r w:rsidR="00AC466E" w:rsidRPr="00206ACB">
        <w:rPr>
          <w:rFonts w:cstheme="minorHAnsi"/>
          <w:color w:val="111111"/>
          <w:szCs w:val="26"/>
        </w:rPr>
        <w:t xml:space="preserve"> </w:t>
      </w:r>
      <w:r w:rsidRPr="00206ACB">
        <w:rPr>
          <w:rFonts w:cstheme="minorHAnsi"/>
          <w:color w:val="111111"/>
          <w:szCs w:val="26"/>
        </w:rPr>
        <w:t>changes</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processor</w:t>
      </w:r>
      <w:r w:rsidR="00AC466E" w:rsidRPr="00206ACB">
        <w:rPr>
          <w:rFonts w:cstheme="minorHAnsi"/>
          <w:color w:val="111111"/>
          <w:szCs w:val="26"/>
        </w:rPr>
        <w:t xml:space="preserve"> </w:t>
      </w:r>
      <w:r w:rsidRPr="00206ACB">
        <w:rPr>
          <w:rFonts w:cstheme="minorHAnsi"/>
          <w:color w:val="111111"/>
          <w:szCs w:val="26"/>
        </w:rPr>
        <w:t>registers</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Fonts w:cstheme="minorHAnsi"/>
          <w:color w:val="111111"/>
          <w:szCs w:val="26"/>
        </w:rPr>
        <w:t>memory.</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processor</w:t>
      </w:r>
      <w:r w:rsidR="00AC466E" w:rsidRPr="00206ACB">
        <w:rPr>
          <w:rFonts w:cstheme="minorHAnsi"/>
          <w:color w:val="111111"/>
          <w:szCs w:val="26"/>
        </w:rPr>
        <w:t xml:space="preserve"> </w:t>
      </w:r>
      <w:r w:rsidRPr="00206ACB">
        <w:rPr>
          <w:rFonts w:cstheme="minorHAnsi"/>
          <w:color w:val="111111"/>
          <w:szCs w:val="26"/>
        </w:rPr>
        <w:t>increments</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counter</w:t>
      </w:r>
      <w:r w:rsidR="00AC466E" w:rsidRPr="00206ACB">
        <w:rPr>
          <w:rFonts w:cstheme="minorHAnsi"/>
          <w:color w:val="111111"/>
          <w:szCs w:val="26"/>
        </w:rPr>
        <w:t xml:space="preserve"> </w:t>
      </w:r>
      <w:r w:rsidRPr="00206ACB">
        <w:rPr>
          <w:rFonts w:cstheme="minorHAnsi"/>
          <w:color w:val="111111"/>
          <w:szCs w:val="26"/>
        </w:rPr>
        <w:t>by</w:t>
      </w:r>
      <w:r w:rsidR="00AC466E" w:rsidRPr="00206ACB">
        <w:rPr>
          <w:rFonts w:cstheme="minorHAnsi"/>
          <w:color w:val="111111"/>
          <w:szCs w:val="26"/>
        </w:rPr>
        <w:t xml:space="preserve"> </w:t>
      </w:r>
      <w:r w:rsidRPr="00206ACB">
        <w:rPr>
          <w:rFonts w:cstheme="minorHAnsi"/>
          <w:color w:val="111111"/>
          <w:szCs w:val="26"/>
        </w:rPr>
        <w:t>one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fetch</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next</w:t>
      </w:r>
      <w:r w:rsidR="00AC466E" w:rsidRPr="00206ACB">
        <w:rPr>
          <w:rFonts w:cstheme="minorHAnsi"/>
          <w:color w:val="111111"/>
          <w:szCs w:val="26"/>
        </w:rPr>
        <w:t xml:space="preserve"> </w:t>
      </w:r>
      <w:r w:rsidRPr="00206ACB">
        <w:rPr>
          <w:rFonts w:cstheme="minorHAnsi"/>
          <w:color w:val="111111"/>
          <w:szCs w:val="26"/>
        </w:rPr>
        <w:t>byte</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cycle</w:t>
      </w:r>
      <w:r w:rsidR="00AC466E" w:rsidRPr="00206ACB">
        <w:rPr>
          <w:rFonts w:cstheme="minorHAnsi"/>
          <w:color w:val="111111"/>
          <w:szCs w:val="26"/>
        </w:rPr>
        <w:t xml:space="preserve"> </w:t>
      </w:r>
      <w:r w:rsidRPr="00206ACB">
        <w:rPr>
          <w:rFonts w:cstheme="minorHAnsi"/>
          <w:color w:val="111111"/>
          <w:szCs w:val="26"/>
        </w:rPr>
        <w:t>begins</w:t>
      </w:r>
      <w:r w:rsidR="00AC466E" w:rsidRPr="00206ACB">
        <w:rPr>
          <w:rFonts w:cstheme="minorHAnsi"/>
          <w:color w:val="111111"/>
          <w:szCs w:val="26"/>
        </w:rPr>
        <w:t xml:space="preserve"> </w:t>
      </w:r>
      <w:r w:rsidRPr="00206ACB">
        <w:rPr>
          <w:rFonts w:cstheme="minorHAnsi"/>
          <w:color w:val="111111"/>
          <w:szCs w:val="26"/>
        </w:rPr>
        <w:t>again.</w:t>
      </w:r>
    </w:p>
    <w:p w14:paraId="791B2F1E" w14:textId="22EB7F12" w:rsidR="005D4EDA" w:rsidRPr="00206ACB" w:rsidRDefault="005D4EDA">
      <w:pPr>
        <w:widowControl/>
        <w:autoSpaceDE/>
        <w:autoSpaceDN/>
        <w:jc w:val="left"/>
        <w:rPr>
          <w:rFonts w:eastAsia="Times New Roman" w:cstheme="minorHAnsi"/>
          <w:color w:val="111111"/>
          <w:kern w:val="0"/>
          <w:szCs w:val="26"/>
          <w:lang w:eastAsia="ja-JP"/>
        </w:rPr>
      </w:pPr>
      <w:r w:rsidRPr="00206ACB">
        <w:rPr>
          <w:rFonts w:cstheme="minorHAnsi"/>
          <w:color w:val="111111"/>
          <w:szCs w:val="26"/>
        </w:rPr>
        <w:br w:type="page"/>
      </w:r>
    </w:p>
    <w:p w14:paraId="50AE1028" w14:textId="5B3C0612" w:rsidR="009654E3" w:rsidRPr="00206ACB" w:rsidRDefault="009654E3">
      <w:pPr>
        <w:pStyle w:val="Heading2"/>
        <w:numPr>
          <w:ilvl w:val="0"/>
          <w:numId w:val="59"/>
        </w:numPr>
        <w:rPr>
          <w:rFonts w:cstheme="minorHAnsi"/>
        </w:rPr>
      </w:pPr>
      <w:bookmarkStart w:id="27" w:name="_Toc168434195"/>
      <w:bookmarkStart w:id="28" w:name="_Toc168542706"/>
      <w:r w:rsidRPr="00206ACB">
        <w:rPr>
          <w:rFonts w:cstheme="minorHAnsi"/>
        </w:rPr>
        <w:lastRenderedPageBreak/>
        <w:t>Getting</w:t>
      </w:r>
      <w:r w:rsidR="00AC466E" w:rsidRPr="00206ACB">
        <w:rPr>
          <w:rFonts w:cstheme="minorHAnsi"/>
        </w:rPr>
        <w:t xml:space="preserve"> </w:t>
      </w:r>
      <w:r w:rsidRPr="00206ACB">
        <w:rPr>
          <w:rFonts w:cstheme="minorHAnsi"/>
        </w:rPr>
        <w:t>Started</w:t>
      </w:r>
      <w:bookmarkEnd w:id="27"/>
      <w:bookmarkEnd w:id="28"/>
    </w:p>
    <w:p w14:paraId="74ABCFB0" w14:textId="09E97C12" w:rsidR="0019521A" w:rsidRPr="00206ACB" w:rsidRDefault="0019521A" w:rsidP="006B0F89">
      <w:r w:rsidRPr="00206ACB">
        <w:t>Let's</w:t>
      </w:r>
      <w:r w:rsidR="00AC466E" w:rsidRPr="00206ACB">
        <w:t xml:space="preserve"> </w:t>
      </w:r>
      <w:r w:rsidRPr="00206ACB">
        <w:t>get</w:t>
      </w:r>
      <w:r w:rsidR="00AC466E" w:rsidRPr="00206ACB">
        <w:t xml:space="preserve"> </w:t>
      </w:r>
      <w:r w:rsidRPr="00206ACB">
        <w:t>started</w:t>
      </w:r>
      <w:r w:rsidR="00AC466E" w:rsidRPr="00206ACB">
        <w:t xml:space="preserve"> </w:t>
      </w:r>
      <w:r w:rsidRPr="00206ACB">
        <w:t>actually</w:t>
      </w:r>
      <w:r w:rsidR="00AC466E" w:rsidRPr="00206ACB">
        <w:t xml:space="preserve"> </w:t>
      </w:r>
      <w:r w:rsidRPr="00206ACB">
        <w:t>programming</w:t>
      </w:r>
      <w:r w:rsidR="00AC466E" w:rsidRPr="00206ACB">
        <w:t xml:space="preserve"> </w:t>
      </w:r>
      <w:r w:rsidRPr="00206ACB">
        <w:t>for</w:t>
      </w:r>
      <w:r w:rsidR="00AC466E" w:rsidRPr="00206ACB">
        <w:t xml:space="preserve"> </w:t>
      </w:r>
      <w:r w:rsidRPr="00206ACB">
        <w:t>the</w:t>
      </w:r>
      <w:r w:rsidR="00AC466E" w:rsidRPr="00206ACB">
        <w:t xml:space="preserve"> </w:t>
      </w:r>
      <w:r w:rsidRPr="00206ACB">
        <w:t>NES!</w:t>
      </w:r>
      <w:r w:rsidR="00AC466E" w:rsidRPr="00206ACB">
        <w:t xml:space="preserve"> </w:t>
      </w:r>
      <w:r w:rsidRPr="00206ACB">
        <w:t>In</w:t>
      </w:r>
      <w:r w:rsidR="00AC466E" w:rsidRPr="00206ACB">
        <w:t xml:space="preserve"> </w:t>
      </w:r>
      <w:r w:rsidRPr="00206ACB">
        <w:t>this</w:t>
      </w:r>
      <w:r w:rsidR="00AC466E" w:rsidRPr="00206ACB">
        <w:t xml:space="preserve"> </w:t>
      </w:r>
      <w:r w:rsidRPr="00206ACB">
        <w:t>chapter,</w:t>
      </w:r>
      <w:r w:rsidR="00AC466E" w:rsidRPr="00206ACB">
        <w:t xml:space="preserve"> </w:t>
      </w:r>
      <w:r w:rsidRPr="00206ACB">
        <w:t>we're</w:t>
      </w:r>
      <w:r w:rsidR="00AC466E" w:rsidRPr="00206ACB">
        <w:t xml:space="preserve"> </w:t>
      </w:r>
      <w:r w:rsidRPr="00206ACB">
        <w:t>going</w:t>
      </w:r>
      <w:r w:rsidR="00AC466E" w:rsidRPr="00206ACB">
        <w:t xml:space="preserve"> </w:t>
      </w:r>
      <w:r w:rsidRPr="00206ACB">
        <w:t>to</w:t>
      </w:r>
      <w:r w:rsidR="00AC466E" w:rsidRPr="00206ACB">
        <w:t xml:space="preserve"> </w:t>
      </w:r>
      <w:r w:rsidRPr="00206ACB">
        <w:t>set</w:t>
      </w:r>
      <w:r w:rsidR="00AC466E" w:rsidRPr="00206ACB">
        <w:t xml:space="preserve"> </w:t>
      </w:r>
      <w:r w:rsidRPr="00206ACB">
        <w:t>up</w:t>
      </w:r>
      <w:r w:rsidR="00AC466E" w:rsidRPr="00206ACB">
        <w:t xml:space="preserve"> </w:t>
      </w:r>
      <w:r w:rsidRPr="00206ACB">
        <w:t>a</w:t>
      </w:r>
      <w:r w:rsidR="00AC466E" w:rsidRPr="00206ACB">
        <w:t xml:space="preserve"> </w:t>
      </w:r>
      <w:r w:rsidRPr="00206ACB">
        <w:t>development</w:t>
      </w:r>
      <w:r w:rsidR="00AC466E" w:rsidRPr="00206ACB">
        <w:t xml:space="preserve"> </w:t>
      </w:r>
      <w:r w:rsidRPr="00206ACB">
        <w:t>environment,</w:t>
      </w:r>
      <w:r w:rsidR="00AC466E" w:rsidRPr="00206ACB">
        <w:t xml:space="preserve"> </w:t>
      </w:r>
      <w:r w:rsidRPr="00206ACB">
        <w:t>installing</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tools</w:t>
      </w:r>
      <w:r w:rsidR="00AC466E" w:rsidRPr="00206ACB">
        <w:t xml:space="preserve"> </w:t>
      </w:r>
      <w:r w:rsidRPr="00206ACB">
        <w:t>that</w:t>
      </w:r>
      <w:r w:rsidR="00AC466E" w:rsidRPr="00206ACB">
        <w:t xml:space="preserve"> </w:t>
      </w:r>
      <w:r w:rsidRPr="00206ACB">
        <w:t>you</w:t>
      </w:r>
      <w:r w:rsidR="00AC466E" w:rsidRPr="00206ACB">
        <w:t xml:space="preserve"> </w:t>
      </w:r>
      <w:r w:rsidRPr="00206ACB">
        <w:t>will</w:t>
      </w:r>
      <w:r w:rsidR="00AC466E" w:rsidRPr="00206ACB">
        <w:t xml:space="preserve"> </w:t>
      </w:r>
      <w:r w:rsidRPr="00206ACB">
        <w:t>need</w:t>
      </w:r>
      <w:r w:rsidR="00AC466E" w:rsidRPr="00206ACB">
        <w:t xml:space="preserve"> </w:t>
      </w:r>
      <w:r w:rsidRPr="00206ACB">
        <w:t>to</w:t>
      </w:r>
      <w:r w:rsidR="00AC466E" w:rsidRPr="00206ACB">
        <w:t xml:space="preserve"> </w:t>
      </w:r>
      <w:r w:rsidRPr="00206ACB">
        <w:t>work</w:t>
      </w:r>
      <w:r w:rsidR="00AC466E" w:rsidRPr="00206ACB">
        <w:t xml:space="preserve"> </w:t>
      </w:r>
      <w:r w:rsidRPr="00206ACB">
        <w:t>through</w:t>
      </w:r>
      <w:r w:rsidR="00AC466E" w:rsidRPr="00206ACB">
        <w:t xml:space="preserve"> </w:t>
      </w:r>
      <w:r w:rsidRPr="00206ACB">
        <w:t>this</w:t>
      </w:r>
      <w:r w:rsidR="00AC466E" w:rsidRPr="00206ACB">
        <w:t xml:space="preserve"> </w:t>
      </w:r>
      <w:r w:rsidRPr="00206ACB">
        <w:t>book,</w:t>
      </w:r>
      <w:r w:rsidR="00AC466E" w:rsidRPr="00206ACB">
        <w:t xml:space="preserve"> </w:t>
      </w:r>
      <w:r w:rsidRPr="00206ACB">
        <w:t>and</w:t>
      </w:r>
      <w:r w:rsidR="00AC466E" w:rsidRPr="00206ACB">
        <w:t xml:space="preserve"> </w:t>
      </w:r>
      <w:r w:rsidRPr="00206ACB">
        <w:t>then</w:t>
      </w:r>
      <w:r w:rsidR="00AC466E" w:rsidRPr="00206ACB">
        <w:t xml:space="preserve"> </w:t>
      </w:r>
      <w:r w:rsidRPr="00206ACB">
        <w:t>we</w:t>
      </w:r>
      <w:r w:rsidR="00AC466E" w:rsidRPr="00206ACB">
        <w:t xml:space="preserve"> </w:t>
      </w:r>
      <w:r w:rsidRPr="00206ACB">
        <w:t>will</w:t>
      </w:r>
      <w:r w:rsidR="00AC466E" w:rsidRPr="00206ACB">
        <w:t xml:space="preserve"> </w:t>
      </w:r>
      <w:r w:rsidRPr="00206ACB">
        <w:t>build</w:t>
      </w:r>
      <w:r w:rsidR="00AC466E" w:rsidRPr="00206ACB">
        <w:t xml:space="preserve"> </w:t>
      </w:r>
      <w:r w:rsidRPr="00206ACB">
        <w:t>and</w:t>
      </w:r>
      <w:r w:rsidR="00AC466E" w:rsidRPr="00206ACB">
        <w:t xml:space="preserve"> </w:t>
      </w:r>
      <w:r w:rsidRPr="00206ACB">
        <w:t>run</w:t>
      </w:r>
      <w:r w:rsidR="00AC466E" w:rsidRPr="00206ACB">
        <w:t xml:space="preserve"> </w:t>
      </w:r>
      <w:r w:rsidRPr="00206ACB">
        <w:t>the</w:t>
      </w:r>
      <w:r w:rsidR="00AC466E" w:rsidRPr="00206ACB">
        <w:t xml:space="preserve"> </w:t>
      </w:r>
      <w:r w:rsidRPr="00206ACB">
        <w:t>most</w:t>
      </w:r>
      <w:r w:rsidR="00AC466E" w:rsidRPr="00206ACB">
        <w:t xml:space="preserve"> </w:t>
      </w:r>
      <w:r w:rsidRPr="00206ACB">
        <w:t>basic</w:t>
      </w:r>
      <w:r w:rsidR="00AC466E" w:rsidRPr="00206ACB">
        <w:t xml:space="preserve"> </w:t>
      </w:r>
      <w:r w:rsidRPr="00206ACB">
        <w:t>game</w:t>
      </w:r>
      <w:r w:rsidR="00AC466E" w:rsidRPr="00206ACB">
        <w:t xml:space="preserve"> </w:t>
      </w:r>
      <w:r w:rsidRPr="00206ACB">
        <w:t>possible</w:t>
      </w:r>
      <w:r w:rsidR="00AC466E" w:rsidRPr="00206ACB">
        <w:t xml:space="preserve"> </w:t>
      </w:r>
      <w:r w:rsidRPr="00206ACB">
        <w:t>just</w:t>
      </w:r>
      <w:r w:rsidR="00AC466E" w:rsidRPr="00206ACB">
        <w:t xml:space="preserve"> </w:t>
      </w:r>
      <w:r w:rsidRPr="00206ACB">
        <w:t>to</w:t>
      </w:r>
      <w:r w:rsidR="00AC466E" w:rsidRPr="00206ACB">
        <w:t xml:space="preserve"> </w:t>
      </w:r>
      <w:r w:rsidRPr="00206ACB">
        <w:t>make</w:t>
      </w:r>
      <w:r w:rsidR="00AC466E" w:rsidRPr="00206ACB">
        <w:t xml:space="preserve"> </w:t>
      </w:r>
      <w:r w:rsidRPr="00206ACB">
        <w:t>sure</w:t>
      </w:r>
      <w:r w:rsidR="00AC466E" w:rsidRPr="00206ACB">
        <w:t xml:space="preserve"> </w:t>
      </w:r>
      <w:r w:rsidRPr="00206ACB">
        <w:t>everything</w:t>
      </w:r>
      <w:r w:rsidR="00AC466E" w:rsidRPr="00206ACB">
        <w:t xml:space="preserve"> </w:t>
      </w:r>
      <w:r w:rsidRPr="00206ACB">
        <w:t>is</w:t>
      </w:r>
      <w:r w:rsidR="00AC466E" w:rsidRPr="00206ACB">
        <w:t xml:space="preserve"> </w:t>
      </w:r>
      <w:r w:rsidRPr="00206ACB">
        <w:t>working.</w:t>
      </w:r>
    </w:p>
    <w:p w14:paraId="6B9DE28E" w14:textId="01E37511" w:rsidR="00717F61" w:rsidRPr="00206ACB" w:rsidRDefault="00717F61" w:rsidP="007A4340">
      <w:pPr>
        <w:pStyle w:val="Heading3"/>
        <w:rPr>
          <w:rFonts w:cstheme="minorHAnsi"/>
        </w:rPr>
      </w:pPr>
      <w:bookmarkStart w:id="29" w:name="_Toc168434196"/>
      <w:bookmarkStart w:id="30" w:name="_Toc168542707"/>
      <w:r w:rsidRPr="00206ACB">
        <w:rPr>
          <w:rFonts w:cstheme="minorHAnsi"/>
        </w:rPr>
        <w:t>Setting</w:t>
      </w:r>
      <w:r w:rsidR="00AC466E" w:rsidRPr="00206ACB">
        <w:rPr>
          <w:rFonts w:cstheme="minorHAnsi"/>
        </w:rPr>
        <w:t xml:space="preserve"> </w:t>
      </w:r>
      <w:r w:rsidRPr="00206ACB">
        <w:rPr>
          <w:rFonts w:cstheme="minorHAnsi"/>
        </w:rPr>
        <w:t>Up</w:t>
      </w:r>
      <w:r w:rsidR="00AC466E" w:rsidRPr="00206ACB">
        <w:rPr>
          <w:rFonts w:cstheme="minorHAnsi"/>
        </w:rPr>
        <w:t xml:space="preserve"> </w:t>
      </w:r>
      <w:r w:rsidRPr="00206ACB">
        <w:rPr>
          <w:rFonts w:cstheme="minorHAnsi"/>
        </w:rPr>
        <w:t>Your</w:t>
      </w:r>
      <w:r w:rsidR="00AC466E" w:rsidRPr="00206ACB">
        <w:rPr>
          <w:rFonts w:cstheme="minorHAnsi"/>
        </w:rPr>
        <w:t xml:space="preserve"> </w:t>
      </w:r>
      <w:r w:rsidRPr="00206ACB">
        <w:rPr>
          <w:rFonts w:cstheme="minorHAnsi"/>
        </w:rPr>
        <w:t>Development</w:t>
      </w:r>
      <w:r w:rsidR="00AC466E" w:rsidRPr="00206ACB">
        <w:rPr>
          <w:rFonts w:cstheme="minorHAnsi"/>
        </w:rPr>
        <w:t xml:space="preserve"> </w:t>
      </w:r>
      <w:r w:rsidRPr="00206ACB">
        <w:rPr>
          <w:rFonts w:cstheme="minorHAnsi"/>
        </w:rPr>
        <w:t>Environment</w:t>
      </w:r>
      <w:bookmarkEnd w:id="29"/>
      <w:bookmarkEnd w:id="30"/>
    </w:p>
    <w:p w14:paraId="34C1F2C3" w14:textId="74F536DD" w:rsidR="0019521A" w:rsidRPr="00206ACB" w:rsidRDefault="0019521A" w:rsidP="006B0F89">
      <w:pPr>
        <w:rPr>
          <w:lang w:eastAsia="ja-JP"/>
        </w:rPr>
      </w:pPr>
      <w:r w:rsidRPr="00206ACB">
        <w:rPr>
          <w:lang w:eastAsia="ja-JP"/>
        </w:rPr>
        <w:t>Here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tools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installing.</w:t>
      </w:r>
      <w:r w:rsidR="00AC466E" w:rsidRPr="00206ACB">
        <w:rPr>
          <w:lang w:eastAsia="ja-JP"/>
        </w:rPr>
        <w:t xml:space="preserve"> </w:t>
      </w:r>
      <w:r w:rsidRPr="00206ACB">
        <w:rPr>
          <w:lang w:eastAsia="ja-JP"/>
        </w:rPr>
        <w:t>Some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right</w:t>
      </w:r>
      <w:r w:rsidR="00AC466E" w:rsidRPr="00206ACB">
        <w:rPr>
          <w:lang w:eastAsia="ja-JP"/>
        </w:rPr>
        <w:t xml:space="preserve"> </w:t>
      </w:r>
      <w:r w:rsidRPr="00206ACB">
        <w:rPr>
          <w:lang w:eastAsia="ja-JP"/>
        </w:rPr>
        <w:t>away</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while</w:t>
      </w:r>
      <w:r w:rsidR="00AC466E" w:rsidRPr="00206ACB">
        <w:rPr>
          <w:lang w:eastAsia="ja-JP"/>
        </w:rPr>
        <w:t xml:space="preserve"> </w:t>
      </w:r>
      <w:r w:rsidRPr="00206ACB">
        <w:rPr>
          <w:lang w:eastAsia="ja-JP"/>
        </w:rPr>
        <w:t>others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specialized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won't</w:t>
      </w:r>
      <w:r w:rsidR="00AC466E" w:rsidRPr="00206ACB">
        <w:rPr>
          <w:lang w:eastAsia="ja-JP"/>
        </w:rPr>
        <w:t xml:space="preserve"> </w:t>
      </w:r>
      <w:r w:rsidRPr="00206ACB">
        <w:rPr>
          <w:lang w:eastAsia="ja-JP"/>
        </w:rPr>
        <w:t>come</w:t>
      </w:r>
      <w:r w:rsidR="00AC466E" w:rsidRPr="00206ACB">
        <w:rPr>
          <w:lang w:eastAsia="ja-JP"/>
        </w:rPr>
        <w:t xml:space="preserve"> </w:t>
      </w:r>
      <w:r w:rsidRPr="00206ACB">
        <w:rPr>
          <w:lang w:eastAsia="ja-JP"/>
        </w:rPr>
        <w:t>into</w:t>
      </w:r>
      <w:r w:rsidR="00AC466E" w:rsidRPr="00206ACB">
        <w:rPr>
          <w:lang w:eastAsia="ja-JP"/>
        </w:rPr>
        <w:t xml:space="preserve"> </w:t>
      </w:r>
      <w:r w:rsidRPr="00206ACB">
        <w:rPr>
          <w:lang w:eastAsia="ja-JP"/>
        </w:rPr>
        <w:t>play</w:t>
      </w:r>
      <w:r w:rsidR="00AC466E" w:rsidRPr="00206ACB">
        <w:rPr>
          <w:lang w:eastAsia="ja-JP"/>
        </w:rPr>
        <w:t xml:space="preserve"> </w:t>
      </w:r>
      <w:r w:rsidRPr="00206ACB">
        <w:rPr>
          <w:lang w:eastAsia="ja-JP"/>
        </w:rPr>
        <w:t>until</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later.</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category,</w:t>
      </w:r>
      <w:r w:rsidR="00AC466E" w:rsidRPr="00206ACB">
        <w:rPr>
          <w:lang w:eastAsia="ja-JP"/>
        </w:rPr>
        <w:t xml:space="preserve"> </w:t>
      </w:r>
      <w:r w:rsidRPr="00206ACB">
        <w:rPr>
          <w:lang w:eastAsia="ja-JP"/>
        </w:rPr>
        <w:t>I'm</w:t>
      </w:r>
      <w:r w:rsidR="00AC466E" w:rsidRPr="00206ACB">
        <w:rPr>
          <w:lang w:eastAsia="ja-JP"/>
        </w:rPr>
        <w:t xml:space="preserve"> </w:t>
      </w:r>
      <w:r w:rsidRPr="00206ACB">
        <w:rPr>
          <w:lang w:eastAsia="ja-JP"/>
        </w:rPr>
        <w:t>including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specific</w:t>
      </w:r>
      <w:r w:rsidR="00AC466E" w:rsidRPr="00206ACB">
        <w:rPr>
          <w:lang w:eastAsia="ja-JP"/>
        </w:rPr>
        <w:t xml:space="preserve"> </w:t>
      </w:r>
      <w:r w:rsidRPr="00206ACB">
        <w:rPr>
          <w:lang w:eastAsia="ja-JP"/>
        </w:rPr>
        <w:t>software</w:t>
      </w:r>
      <w:r w:rsidR="00AC466E" w:rsidRPr="00206ACB">
        <w:rPr>
          <w:lang w:eastAsia="ja-JP"/>
        </w:rPr>
        <w:t xml:space="preserve"> </w:t>
      </w:r>
      <w:r w:rsidRPr="00206ACB">
        <w:rPr>
          <w:lang w:eastAsia="ja-JP"/>
        </w:rPr>
        <w:t>I</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using</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book;</w:t>
      </w:r>
      <w:r w:rsidR="00AC466E" w:rsidRPr="00206ACB">
        <w:rPr>
          <w:lang w:eastAsia="ja-JP"/>
        </w:rPr>
        <w:t xml:space="preserve"> </w:t>
      </w:r>
      <w:r w:rsidRPr="00206ACB">
        <w:rPr>
          <w:lang w:eastAsia="ja-JP"/>
        </w:rPr>
        <w:t>there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choices,</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feel</w:t>
      </w:r>
      <w:r w:rsidR="00AC466E" w:rsidRPr="00206ACB">
        <w:rPr>
          <w:lang w:eastAsia="ja-JP"/>
        </w:rPr>
        <w:t xml:space="preserve"> </w:t>
      </w:r>
      <w:r w:rsidRPr="00206ACB">
        <w:rPr>
          <w:lang w:eastAsia="ja-JP"/>
        </w:rPr>
        <w:t>free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experiment</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tools</w:t>
      </w:r>
      <w:r w:rsidR="00AC466E" w:rsidRPr="00206ACB">
        <w:rPr>
          <w:lang w:eastAsia="ja-JP"/>
        </w:rPr>
        <w:t xml:space="preserve"> </w:t>
      </w:r>
      <w:r w:rsidRPr="00206ACB">
        <w:rPr>
          <w:lang w:eastAsia="ja-JP"/>
        </w:rPr>
        <w:t>once</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get</w:t>
      </w:r>
      <w:r w:rsidR="00AC466E" w:rsidRPr="00206ACB">
        <w:rPr>
          <w:lang w:eastAsia="ja-JP"/>
        </w:rPr>
        <w:t xml:space="preserve"> </w:t>
      </w:r>
      <w:r w:rsidRPr="00206ACB">
        <w:rPr>
          <w:lang w:eastAsia="ja-JP"/>
        </w:rPr>
        <w:t>comfortable</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my</w:t>
      </w:r>
      <w:r w:rsidR="00AC466E" w:rsidRPr="00206ACB">
        <w:rPr>
          <w:lang w:eastAsia="ja-JP"/>
        </w:rPr>
        <w:t xml:space="preserve"> </w:t>
      </w:r>
      <w:r w:rsidRPr="00206ACB">
        <w:rPr>
          <w:lang w:eastAsia="ja-JP"/>
        </w:rPr>
        <w:t>recommendations.</w:t>
      </w:r>
    </w:p>
    <w:p w14:paraId="0F8B02FA" w14:textId="5869838B" w:rsidR="0019521A" w:rsidRPr="00206ACB" w:rsidRDefault="0019521A" w:rsidP="006B0F89">
      <w:pPr>
        <w:widowControl/>
        <w:numPr>
          <w:ilvl w:val="0"/>
          <w:numId w:val="7"/>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editor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choice)</w:t>
      </w:r>
    </w:p>
    <w:p w14:paraId="62FDE605" w14:textId="03D703DB" w:rsidR="0019521A" w:rsidRPr="00206ACB" w:rsidRDefault="0019521A" w:rsidP="006B0F89">
      <w:pPr>
        <w:widowControl/>
        <w:numPr>
          <w:ilvl w:val="0"/>
          <w:numId w:val="7"/>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assembler/linker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(ca65</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ld65)</w:t>
      </w:r>
    </w:p>
    <w:p w14:paraId="416E264F" w14:textId="09F50F11" w:rsidR="0019521A" w:rsidRPr="00206ACB" w:rsidRDefault="0019521A" w:rsidP="006B0F89">
      <w:pPr>
        <w:widowControl/>
        <w:numPr>
          <w:ilvl w:val="0"/>
          <w:numId w:val="7"/>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00C33787" w:rsidRPr="00C33787">
        <w:rPr>
          <w:rFonts w:eastAsia="Times New Roman" w:cstheme="minorHAnsi"/>
          <w:color w:val="111111"/>
          <w:kern w:val="0"/>
          <w:szCs w:val="26"/>
          <w:lang w:eastAsia="ja-JP"/>
        </w:rPr>
        <w:t>Mesen2</w:t>
      </w:r>
      <w:r w:rsidRPr="00206ACB">
        <w:rPr>
          <w:rFonts w:eastAsia="Times New Roman" w:cstheme="minorHAnsi"/>
          <w:color w:val="111111"/>
          <w:kern w:val="0"/>
          <w:szCs w:val="26"/>
          <w:lang w:eastAsia="ja-JP"/>
        </w:rPr>
        <w:t>)</w:t>
      </w:r>
    </w:p>
    <w:p w14:paraId="39C06C08" w14:textId="15CDB667" w:rsidR="0019521A" w:rsidRPr="00206ACB" w:rsidRDefault="0019521A" w:rsidP="006B0F89">
      <w:pPr>
        <w:widowControl/>
        <w:numPr>
          <w:ilvl w:val="0"/>
          <w:numId w:val="7"/>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graphics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tool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read/save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formatted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images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00C33787" w:rsidRPr="00C33787">
        <w:rPr>
          <w:rFonts w:eastAsia="Times New Roman" w:cstheme="minorHAnsi"/>
          <w:color w:val="111111"/>
          <w:kern w:val="0"/>
          <w:szCs w:val="26"/>
          <w:lang w:eastAsia="ja-JP"/>
        </w:rPr>
        <w:t>NEXXT</w:t>
      </w:r>
      <w:r w:rsidRPr="00206ACB">
        <w:rPr>
          <w:rFonts w:eastAsia="Times New Roman" w:cstheme="minorHAnsi"/>
          <w:color w:val="111111"/>
          <w:kern w:val="0"/>
          <w:szCs w:val="26"/>
          <w:lang w:eastAsia="ja-JP"/>
        </w:rPr>
        <w:t>)</w:t>
      </w:r>
    </w:p>
    <w:p w14:paraId="0EBBE92C" w14:textId="65C6D6BA" w:rsidR="0019521A" w:rsidRPr="00206ACB" w:rsidRDefault="0019521A" w:rsidP="006B0F89">
      <w:pPr>
        <w:widowControl/>
        <w:numPr>
          <w:ilvl w:val="0"/>
          <w:numId w:val="7"/>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music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composition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tool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(FamiStudio)</w:t>
      </w:r>
    </w:p>
    <w:p w14:paraId="23094FA8" w14:textId="64C459F1" w:rsidR="00717F61" w:rsidRPr="00206ACB" w:rsidRDefault="00717F61" w:rsidP="00042FE1">
      <w:pPr>
        <w:pStyle w:val="Heading3"/>
        <w:rPr>
          <w:rFonts w:cstheme="minorHAnsi"/>
        </w:rPr>
      </w:pPr>
      <w:bookmarkStart w:id="31" w:name="_Toc168434197"/>
      <w:bookmarkStart w:id="32" w:name="_Toc168542708"/>
      <w:r w:rsidRPr="00206ACB">
        <w:rPr>
          <w:rFonts w:cstheme="minorHAnsi"/>
        </w:rPr>
        <w:t>Text</w:t>
      </w:r>
      <w:r w:rsidR="00AC466E" w:rsidRPr="00206ACB">
        <w:rPr>
          <w:rFonts w:cstheme="minorHAnsi"/>
        </w:rPr>
        <w:t xml:space="preserve"> </w:t>
      </w:r>
      <w:r w:rsidRPr="00206ACB">
        <w:rPr>
          <w:rFonts w:cstheme="minorHAnsi"/>
        </w:rPr>
        <w:t>Editor</w:t>
      </w:r>
      <w:bookmarkEnd w:id="31"/>
      <w:bookmarkEnd w:id="32"/>
    </w:p>
    <w:p w14:paraId="4F6D15C0" w14:textId="73A5E9E2" w:rsidR="0019521A" w:rsidRPr="00206ACB" w:rsidRDefault="0019521A" w:rsidP="006B0F89">
      <w:r w:rsidRPr="00206ACB">
        <w:t>First,</w:t>
      </w:r>
      <w:r w:rsidR="00AC466E" w:rsidRPr="00206ACB">
        <w:t xml:space="preserve"> </w:t>
      </w:r>
      <w:r w:rsidRPr="00206ACB">
        <w:t>you</w:t>
      </w:r>
      <w:r w:rsidR="00AC466E" w:rsidRPr="00206ACB">
        <w:t xml:space="preserve"> </w:t>
      </w:r>
      <w:r w:rsidRPr="00206ACB">
        <w:t>will</w:t>
      </w:r>
      <w:r w:rsidR="00AC466E" w:rsidRPr="00206ACB">
        <w:t xml:space="preserve"> </w:t>
      </w:r>
      <w:r w:rsidRPr="00206ACB">
        <w:t>need</w:t>
      </w:r>
      <w:r w:rsidR="00AC466E" w:rsidRPr="00206ACB">
        <w:t xml:space="preserve"> </w:t>
      </w:r>
      <w:r w:rsidRPr="00206ACB">
        <w:t>a</w:t>
      </w:r>
      <w:r w:rsidR="00AC466E" w:rsidRPr="00206ACB">
        <w:t xml:space="preserve"> </w:t>
      </w:r>
      <w:r w:rsidRPr="00206ACB">
        <w:rPr>
          <w:rStyle w:val="Emphasis"/>
          <w:rFonts w:eastAsiaTheme="majorEastAsia" w:cstheme="minorHAnsi"/>
          <w:color w:val="111111"/>
          <w:szCs w:val="26"/>
        </w:rPr>
        <w:t>text</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editor</w:t>
      </w:r>
      <w:r w:rsidRPr="00206ACB">
        <w:t>.</w:t>
      </w:r>
      <w:r w:rsidR="00AC466E" w:rsidRPr="00206ACB">
        <w:t xml:space="preserve"> </w:t>
      </w:r>
      <w:r w:rsidRPr="00206ACB">
        <w:t>I</w:t>
      </w:r>
      <w:r w:rsidR="00AC466E" w:rsidRPr="00206ACB">
        <w:t xml:space="preserve"> </w:t>
      </w:r>
      <w:r w:rsidRPr="00206ACB">
        <w:t>assume</w:t>
      </w:r>
      <w:r w:rsidR="00AC466E" w:rsidRPr="00206ACB">
        <w:t xml:space="preserve"> </w:t>
      </w:r>
      <w:r w:rsidRPr="00206ACB">
        <w:t>that</w:t>
      </w:r>
      <w:r w:rsidR="00AC466E" w:rsidRPr="00206ACB">
        <w:t xml:space="preserve"> </w:t>
      </w:r>
      <w:r w:rsidRPr="00206ACB">
        <w:t>you</w:t>
      </w:r>
      <w:r w:rsidR="00AC466E" w:rsidRPr="00206ACB">
        <w:t xml:space="preserve"> </w:t>
      </w:r>
      <w:r w:rsidRPr="00206ACB">
        <w:t>have</w:t>
      </w:r>
      <w:r w:rsidR="00AC466E" w:rsidRPr="00206ACB">
        <w:t xml:space="preserve"> </w:t>
      </w:r>
      <w:r w:rsidRPr="00206ACB">
        <w:t>previous</w:t>
      </w:r>
      <w:r w:rsidR="00AC466E" w:rsidRPr="00206ACB">
        <w:t xml:space="preserve"> </w:t>
      </w:r>
      <w:r w:rsidRPr="00206ACB">
        <w:t>programming</w:t>
      </w:r>
      <w:r w:rsidR="00AC466E" w:rsidRPr="00206ACB">
        <w:t xml:space="preserve"> </w:t>
      </w:r>
      <w:r w:rsidRPr="00206ACB">
        <w:t>experience</w:t>
      </w:r>
      <w:r w:rsidR="00AC466E" w:rsidRPr="00206ACB">
        <w:t xml:space="preserve"> </w:t>
      </w:r>
      <w:r w:rsidRPr="00206ACB">
        <w:t>and</w:t>
      </w:r>
      <w:r w:rsidR="00AC466E" w:rsidRPr="00206ACB">
        <w:t xml:space="preserve"> </w:t>
      </w:r>
      <w:r w:rsidRPr="00206ACB">
        <w:t>that,</w:t>
      </w:r>
      <w:r w:rsidR="00AC466E" w:rsidRPr="00206ACB">
        <w:t xml:space="preserve"> </w:t>
      </w:r>
      <w:r w:rsidRPr="00206ACB">
        <w:t>as</w:t>
      </w:r>
      <w:r w:rsidR="00AC466E" w:rsidRPr="00206ACB">
        <w:t xml:space="preserve"> </w:t>
      </w:r>
      <w:r w:rsidRPr="00206ACB">
        <w:t>a</w:t>
      </w:r>
      <w:r w:rsidR="00AC466E" w:rsidRPr="00206ACB">
        <w:t xml:space="preserve"> </w:t>
      </w:r>
      <w:r w:rsidRPr="00206ACB">
        <w:t>result,</w:t>
      </w:r>
      <w:r w:rsidR="00AC466E" w:rsidRPr="00206ACB">
        <w:t xml:space="preserve"> </w:t>
      </w:r>
      <w:r w:rsidRPr="00206ACB">
        <w:t>you</w:t>
      </w:r>
      <w:r w:rsidR="00AC466E" w:rsidRPr="00206ACB">
        <w:t xml:space="preserve"> </w:t>
      </w:r>
      <w:r w:rsidRPr="00206ACB">
        <w:t>already</w:t>
      </w:r>
      <w:r w:rsidR="00AC466E" w:rsidRPr="00206ACB">
        <w:t xml:space="preserve"> </w:t>
      </w:r>
      <w:r w:rsidRPr="00206ACB">
        <w:t>have</w:t>
      </w:r>
      <w:r w:rsidR="00AC466E" w:rsidRPr="00206ACB">
        <w:t xml:space="preserve"> </w:t>
      </w:r>
      <w:r w:rsidRPr="00206ACB">
        <w:t>a</w:t>
      </w:r>
      <w:r w:rsidR="00AC466E" w:rsidRPr="00206ACB">
        <w:t xml:space="preserve"> </w:t>
      </w:r>
      <w:r w:rsidRPr="00206ACB">
        <w:t>favorite</w:t>
      </w:r>
      <w:r w:rsidR="00AC466E" w:rsidRPr="00206ACB">
        <w:t xml:space="preserve"> </w:t>
      </w:r>
      <w:r w:rsidRPr="00206ACB">
        <w:t>text</w:t>
      </w:r>
      <w:r w:rsidR="00AC466E" w:rsidRPr="00206ACB">
        <w:t xml:space="preserve"> </w:t>
      </w:r>
      <w:r w:rsidRPr="00206ACB">
        <w:t>editor.</w:t>
      </w:r>
      <w:r w:rsidR="00AC466E" w:rsidRPr="00206ACB">
        <w:t xml:space="preserve"> </w:t>
      </w:r>
      <w:r w:rsidRPr="00206ACB">
        <w:t>If</w:t>
      </w:r>
      <w:r w:rsidR="00AC466E" w:rsidRPr="00206ACB">
        <w:t xml:space="preserve"> </w:t>
      </w:r>
      <w:r w:rsidRPr="00206ACB">
        <w:t>not,</w:t>
      </w:r>
      <w:r w:rsidR="00AC466E" w:rsidRPr="00206ACB">
        <w:t xml:space="preserve"> </w:t>
      </w:r>
      <w:r w:rsidRPr="00206ACB">
        <w:t>here</w:t>
      </w:r>
      <w:r w:rsidR="00AC466E" w:rsidRPr="00206ACB">
        <w:t xml:space="preserve"> </w:t>
      </w:r>
      <w:r w:rsidRPr="00206ACB">
        <w:t>are</w:t>
      </w:r>
      <w:r w:rsidR="00AC466E" w:rsidRPr="00206ACB">
        <w:t xml:space="preserve"> </w:t>
      </w:r>
      <w:r w:rsidRPr="00206ACB">
        <w:t>a</w:t>
      </w:r>
      <w:r w:rsidR="00AC466E" w:rsidRPr="00206ACB">
        <w:t xml:space="preserve"> </w:t>
      </w:r>
      <w:r w:rsidRPr="00206ACB">
        <w:t>few</w:t>
      </w:r>
      <w:r w:rsidR="00AC466E" w:rsidRPr="00206ACB">
        <w:t xml:space="preserve"> </w:t>
      </w:r>
      <w:r w:rsidRPr="00206ACB">
        <w:t>programs</w:t>
      </w:r>
      <w:r w:rsidR="00AC466E" w:rsidRPr="00206ACB">
        <w:t xml:space="preserve"> </w:t>
      </w:r>
      <w:r w:rsidRPr="00206ACB">
        <w:t>that</w:t>
      </w:r>
      <w:r w:rsidR="00AC466E" w:rsidRPr="00206ACB">
        <w:t xml:space="preserve"> </w:t>
      </w:r>
      <w:r w:rsidRPr="00206ACB">
        <w:t>you</w:t>
      </w:r>
      <w:r w:rsidR="00AC466E" w:rsidRPr="00206ACB">
        <w:t xml:space="preserve"> </w:t>
      </w:r>
      <w:r w:rsidRPr="00206ACB">
        <w:t>may</w:t>
      </w:r>
      <w:r w:rsidR="00AC466E" w:rsidRPr="00206ACB">
        <w:t xml:space="preserve"> </w:t>
      </w:r>
      <w:r w:rsidRPr="00206ACB">
        <w:t>want</w:t>
      </w:r>
      <w:r w:rsidR="00AC466E" w:rsidRPr="00206ACB">
        <w:t xml:space="preserve"> </w:t>
      </w:r>
      <w:r w:rsidRPr="00206ACB">
        <w:t>to</w:t>
      </w:r>
      <w:r w:rsidR="00AC466E" w:rsidRPr="00206ACB">
        <w:t xml:space="preserve"> </w:t>
      </w:r>
      <w:r w:rsidRPr="00206ACB">
        <w:t>try.</w:t>
      </w:r>
    </w:p>
    <w:p w14:paraId="26E83E6B" w14:textId="5B3F0C29" w:rsidR="0019521A" w:rsidRPr="00206ACB" w:rsidRDefault="00000000" w:rsidP="006B0F89">
      <w:pPr>
        <w:widowControl/>
        <w:numPr>
          <w:ilvl w:val="0"/>
          <w:numId w:val="8"/>
        </w:numPr>
        <w:autoSpaceDE/>
        <w:autoSpaceDN/>
        <w:rPr>
          <w:rFonts w:cstheme="minorHAnsi"/>
          <w:color w:val="111111"/>
          <w:szCs w:val="26"/>
        </w:rPr>
      </w:pPr>
      <w:hyperlink r:id="rId37" w:tgtFrame="_blank" w:history="1">
        <w:r w:rsidR="0019521A" w:rsidRPr="00206ACB">
          <w:rPr>
            <w:rStyle w:val="Hyperlink"/>
            <w:rFonts w:cstheme="minorHAnsi"/>
            <w:color w:val="82642B"/>
            <w:szCs w:val="26"/>
          </w:rPr>
          <w:t>Sublime</w:t>
        </w:r>
        <w:r w:rsidR="00AC466E" w:rsidRPr="00206ACB">
          <w:rPr>
            <w:rStyle w:val="Hyperlink"/>
            <w:rFonts w:cstheme="minorHAnsi"/>
            <w:color w:val="82642B"/>
            <w:szCs w:val="26"/>
          </w:rPr>
          <w:t xml:space="preserve"> </w:t>
        </w:r>
        <w:r w:rsidR="0019521A" w:rsidRPr="00206ACB">
          <w:rPr>
            <w:rStyle w:val="Hyperlink"/>
            <w:rFonts w:cstheme="minorHAnsi"/>
            <w:color w:val="82642B"/>
            <w:szCs w:val="26"/>
          </w:rPr>
          <w:t>Text</w:t>
        </w:r>
      </w:hyperlink>
      <w:r w:rsidR="0019521A" w:rsidRPr="00206ACB">
        <w:rPr>
          <w:rFonts w:cstheme="minorHAnsi"/>
          <w:color w:val="111111"/>
          <w:szCs w:val="26"/>
        </w:rPr>
        <w:t>.</w:t>
      </w:r>
      <w:r w:rsidR="00AC466E" w:rsidRPr="00206ACB">
        <w:rPr>
          <w:rFonts w:cstheme="minorHAnsi"/>
          <w:color w:val="111111"/>
          <w:szCs w:val="26"/>
        </w:rPr>
        <w:t xml:space="preserve"> </w:t>
      </w:r>
      <w:r w:rsidR="0019521A" w:rsidRPr="00206ACB">
        <w:rPr>
          <w:rFonts w:cstheme="minorHAnsi"/>
          <w:color w:val="111111"/>
          <w:szCs w:val="26"/>
        </w:rPr>
        <w:t>Cross-platform,</w:t>
      </w:r>
      <w:r w:rsidR="00AC466E" w:rsidRPr="00206ACB">
        <w:rPr>
          <w:rFonts w:cstheme="minorHAnsi"/>
          <w:color w:val="111111"/>
          <w:szCs w:val="26"/>
        </w:rPr>
        <w:t xml:space="preserve"> </w:t>
      </w:r>
      <w:r w:rsidR="0019521A" w:rsidRPr="00206ACB">
        <w:rPr>
          <w:rFonts w:cstheme="minorHAnsi"/>
          <w:color w:val="111111"/>
          <w:szCs w:val="26"/>
        </w:rPr>
        <w:t>popular</w:t>
      </w:r>
      <w:r w:rsidR="00AC466E" w:rsidRPr="00206ACB">
        <w:rPr>
          <w:rFonts w:cstheme="minorHAnsi"/>
          <w:color w:val="111111"/>
          <w:szCs w:val="26"/>
        </w:rPr>
        <w:t xml:space="preserve"> </w:t>
      </w:r>
      <w:r w:rsidR="0019521A" w:rsidRPr="00206ACB">
        <w:rPr>
          <w:rFonts w:cstheme="minorHAnsi"/>
          <w:color w:val="111111"/>
          <w:szCs w:val="26"/>
        </w:rPr>
        <w:t>with</w:t>
      </w:r>
      <w:r w:rsidR="00AC466E" w:rsidRPr="00206ACB">
        <w:rPr>
          <w:rFonts w:cstheme="minorHAnsi"/>
          <w:color w:val="111111"/>
          <w:szCs w:val="26"/>
        </w:rPr>
        <w:t xml:space="preserve"> </w:t>
      </w:r>
      <w:r w:rsidR="0019521A" w:rsidRPr="00206ACB">
        <w:rPr>
          <w:rFonts w:cstheme="minorHAnsi"/>
          <w:color w:val="111111"/>
          <w:szCs w:val="26"/>
        </w:rPr>
        <w:t>web</w:t>
      </w:r>
      <w:r w:rsidR="00AC466E" w:rsidRPr="00206ACB">
        <w:rPr>
          <w:rFonts w:cstheme="minorHAnsi"/>
          <w:color w:val="111111"/>
          <w:szCs w:val="26"/>
        </w:rPr>
        <w:t xml:space="preserve"> </w:t>
      </w:r>
      <w:r w:rsidR="0019521A" w:rsidRPr="00206ACB">
        <w:rPr>
          <w:rFonts w:cstheme="minorHAnsi"/>
          <w:color w:val="111111"/>
          <w:szCs w:val="26"/>
        </w:rPr>
        <w:t>developers,</w:t>
      </w:r>
      <w:r w:rsidR="00AC466E" w:rsidRPr="00206ACB">
        <w:rPr>
          <w:rFonts w:cstheme="minorHAnsi"/>
          <w:color w:val="111111"/>
          <w:szCs w:val="26"/>
        </w:rPr>
        <w:t xml:space="preserve"> </w:t>
      </w:r>
      <w:r w:rsidR="0019521A" w:rsidRPr="00206ACB">
        <w:rPr>
          <w:rFonts w:cstheme="minorHAnsi"/>
          <w:color w:val="111111"/>
          <w:szCs w:val="26"/>
        </w:rPr>
        <w:t>easy</w:t>
      </w:r>
      <w:r w:rsidR="00AC466E" w:rsidRPr="00206ACB">
        <w:rPr>
          <w:rFonts w:cstheme="minorHAnsi"/>
          <w:color w:val="111111"/>
          <w:szCs w:val="26"/>
        </w:rPr>
        <w:t xml:space="preserve"> </w:t>
      </w:r>
      <w:r w:rsidR="0019521A" w:rsidRPr="00206ACB">
        <w:rPr>
          <w:rFonts w:cstheme="minorHAnsi"/>
          <w:color w:val="111111"/>
          <w:szCs w:val="26"/>
        </w:rPr>
        <w:t>to</w:t>
      </w:r>
      <w:r w:rsidR="00AC466E" w:rsidRPr="00206ACB">
        <w:rPr>
          <w:rFonts w:cstheme="minorHAnsi"/>
          <w:color w:val="111111"/>
          <w:szCs w:val="26"/>
        </w:rPr>
        <w:t xml:space="preserve"> </w:t>
      </w:r>
      <w:r w:rsidR="0019521A" w:rsidRPr="00206ACB">
        <w:rPr>
          <w:rFonts w:cstheme="minorHAnsi"/>
          <w:color w:val="111111"/>
          <w:szCs w:val="26"/>
        </w:rPr>
        <w:t>get</w:t>
      </w:r>
      <w:r w:rsidR="00AC466E" w:rsidRPr="00206ACB">
        <w:rPr>
          <w:rFonts w:cstheme="minorHAnsi"/>
          <w:color w:val="111111"/>
          <w:szCs w:val="26"/>
        </w:rPr>
        <w:t xml:space="preserve"> </w:t>
      </w:r>
      <w:r w:rsidR="0019521A" w:rsidRPr="00206ACB">
        <w:rPr>
          <w:rFonts w:cstheme="minorHAnsi"/>
          <w:color w:val="111111"/>
          <w:szCs w:val="26"/>
        </w:rPr>
        <w:t>started</w:t>
      </w:r>
      <w:r w:rsidR="00AC466E" w:rsidRPr="00206ACB">
        <w:rPr>
          <w:rFonts w:cstheme="minorHAnsi"/>
          <w:color w:val="111111"/>
          <w:szCs w:val="26"/>
        </w:rPr>
        <w:t xml:space="preserve"> </w:t>
      </w:r>
      <w:r w:rsidR="0019521A" w:rsidRPr="00206ACB">
        <w:rPr>
          <w:rFonts w:cstheme="minorHAnsi"/>
          <w:color w:val="111111"/>
          <w:szCs w:val="26"/>
        </w:rPr>
        <w:t>with</w:t>
      </w:r>
      <w:r w:rsidR="00AC466E" w:rsidRPr="00206ACB">
        <w:rPr>
          <w:rFonts w:cstheme="minorHAnsi"/>
          <w:color w:val="111111"/>
          <w:szCs w:val="26"/>
        </w:rPr>
        <w:t xml:space="preserve"> </w:t>
      </w:r>
      <w:r w:rsidR="0019521A" w:rsidRPr="00206ACB">
        <w:rPr>
          <w:rFonts w:cstheme="minorHAnsi"/>
          <w:color w:val="111111"/>
          <w:szCs w:val="26"/>
        </w:rPr>
        <w:t>and</w:t>
      </w:r>
      <w:r w:rsidR="00AC466E" w:rsidRPr="00206ACB">
        <w:rPr>
          <w:rFonts w:cstheme="minorHAnsi"/>
          <w:color w:val="111111"/>
          <w:szCs w:val="26"/>
        </w:rPr>
        <w:t xml:space="preserve"> </w:t>
      </w:r>
      <w:r w:rsidR="0019521A" w:rsidRPr="00206ACB">
        <w:rPr>
          <w:rFonts w:cstheme="minorHAnsi"/>
          <w:color w:val="111111"/>
          <w:szCs w:val="26"/>
        </w:rPr>
        <w:t>powerful</w:t>
      </w:r>
      <w:r w:rsidR="00AC466E" w:rsidRPr="00206ACB">
        <w:rPr>
          <w:rFonts w:cstheme="minorHAnsi"/>
          <w:color w:val="111111"/>
          <w:szCs w:val="26"/>
        </w:rPr>
        <w:t xml:space="preserve"> </w:t>
      </w:r>
      <w:r w:rsidR="0019521A" w:rsidRPr="00206ACB">
        <w:rPr>
          <w:rFonts w:cstheme="minorHAnsi"/>
          <w:color w:val="111111"/>
          <w:szCs w:val="26"/>
        </w:rPr>
        <w:t>tools</w:t>
      </w:r>
      <w:r w:rsidR="00AC466E" w:rsidRPr="00206ACB">
        <w:rPr>
          <w:rFonts w:cstheme="minorHAnsi"/>
          <w:color w:val="111111"/>
          <w:szCs w:val="26"/>
        </w:rPr>
        <w:t xml:space="preserve"> </w:t>
      </w:r>
      <w:r w:rsidR="0019521A" w:rsidRPr="00206ACB">
        <w:rPr>
          <w:rFonts w:cstheme="minorHAnsi"/>
          <w:color w:val="111111"/>
          <w:szCs w:val="26"/>
        </w:rPr>
        <w:t>once</w:t>
      </w:r>
      <w:r w:rsidR="00AC466E" w:rsidRPr="00206ACB">
        <w:rPr>
          <w:rFonts w:cstheme="minorHAnsi"/>
          <w:color w:val="111111"/>
          <w:szCs w:val="26"/>
        </w:rPr>
        <w:t xml:space="preserve"> </w:t>
      </w:r>
      <w:r w:rsidR="0019521A" w:rsidRPr="00206ACB">
        <w:rPr>
          <w:rFonts w:cstheme="minorHAnsi"/>
          <w:color w:val="111111"/>
          <w:szCs w:val="26"/>
        </w:rPr>
        <w:t>you</w:t>
      </w:r>
      <w:r w:rsidR="00AC466E" w:rsidRPr="00206ACB">
        <w:rPr>
          <w:rFonts w:cstheme="minorHAnsi"/>
          <w:color w:val="111111"/>
          <w:szCs w:val="26"/>
        </w:rPr>
        <w:t xml:space="preserve"> </w:t>
      </w:r>
      <w:r w:rsidR="0019521A" w:rsidRPr="00206ACB">
        <w:rPr>
          <w:rFonts w:cstheme="minorHAnsi"/>
          <w:color w:val="111111"/>
          <w:szCs w:val="26"/>
        </w:rPr>
        <w:t>get</w:t>
      </w:r>
      <w:r w:rsidR="00AC466E" w:rsidRPr="00206ACB">
        <w:rPr>
          <w:rFonts w:cstheme="minorHAnsi"/>
          <w:color w:val="111111"/>
          <w:szCs w:val="26"/>
        </w:rPr>
        <w:t xml:space="preserve"> </w:t>
      </w:r>
      <w:r w:rsidR="0019521A" w:rsidRPr="00206ACB">
        <w:rPr>
          <w:rFonts w:cstheme="minorHAnsi"/>
          <w:color w:val="111111"/>
          <w:szCs w:val="26"/>
        </w:rPr>
        <w:t>familiar</w:t>
      </w:r>
      <w:r w:rsidR="00AC466E" w:rsidRPr="00206ACB">
        <w:rPr>
          <w:rFonts w:cstheme="minorHAnsi"/>
          <w:color w:val="111111"/>
          <w:szCs w:val="26"/>
        </w:rPr>
        <w:t xml:space="preserve"> </w:t>
      </w:r>
      <w:r w:rsidR="0019521A" w:rsidRPr="00206ACB">
        <w:rPr>
          <w:rFonts w:cstheme="minorHAnsi"/>
          <w:color w:val="111111"/>
          <w:szCs w:val="26"/>
        </w:rPr>
        <w:t>with</w:t>
      </w:r>
      <w:r w:rsidR="00AC466E" w:rsidRPr="00206ACB">
        <w:rPr>
          <w:rFonts w:cstheme="minorHAnsi"/>
          <w:color w:val="111111"/>
          <w:szCs w:val="26"/>
        </w:rPr>
        <w:t xml:space="preserve"> </w:t>
      </w:r>
      <w:r w:rsidR="0019521A" w:rsidRPr="00206ACB">
        <w:rPr>
          <w:rFonts w:cstheme="minorHAnsi"/>
          <w:color w:val="111111"/>
          <w:szCs w:val="26"/>
        </w:rPr>
        <w:t>the</w:t>
      </w:r>
      <w:r w:rsidR="00AC466E" w:rsidRPr="00206ACB">
        <w:rPr>
          <w:rFonts w:cstheme="minorHAnsi"/>
          <w:color w:val="111111"/>
          <w:szCs w:val="26"/>
        </w:rPr>
        <w:t xml:space="preserve"> </w:t>
      </w:r>
      <w:r w:rsidR="0019521A" w:rsidRPr="00206ACB">
        <w:rPr>
          <w:rFonts w:cstheme="minorHAnsi"/>
          <w:color w:val="111111"/>
          <w:szCs w:val="26"/>
        </w:rPr>
        <w:t>basics.</w:t>
      </w:r>
    </w:p>
    <w:p w14:paraId="36AF5647" w14:textId="39705E93" w:rsidR="0019521A" w:rsidRPr="00206ACB" w:rsidRDefault="00000000" w:rsidP="006B0F89">
      <w:pPr>
        <w:widowControl/>
        <w:numPr>
          <w:ilvl w:val="0"/>
          <w:numId w:val="8"/>
        </w:numPr>
        <w:autoSpaceDE/>
        <w:autoSpaceDN/>
        <w:rPr>
          <w:rFonts w:cstheme="minorHAnsi"/>
          <w:color w:val="111111"/>
          <w:szCs w:val="26"/>
        </w:rPr>
      </w:pPr>
      <w:hyperlink r:id="rId38" w:tgtFrame="_blank" w:history="1">
        <w:r w:rsidR="0019521A" w:rsidRPr="00206ACB">
          <w:rPr>
            <w:rStyle w:val="Hyperlink"/>
            <w:rFonts w:cstheme="minorHAnsi"/>
            <w:color w:val="82642B"/>
            <w:szCs w:val="26"/>
          </w:rPr>
          <w:t>Atom</w:t>
        </w:r>
      </w:hyperlink>
      <w:r w:rsidR="0019521A" w:rsidRPr="00206ACB">
        <w:rPr>
          <w:rFonts w:cstheme="minorHAnsi"/>
          <w:color w:val="111111"/>
          <w:szCs w:val="26"/>
        </w:rPr>
        <w:t>.</w:t>
      </w:r>
      <w:r w:rsidR="00AC466E" w:rsidRPr="00206ACB">
        <w:rPr>
          <w:rFonts w:cstheme="minorHAnsi"/>
          <w:color w:val="111111"/>
          <w:szCs w:val="26"/>
        </w:rPr>
        <w:t xml:space="preserve"> </w:t>
      </w:r>
      <w:r w:rsidR="0019521A" w:rsidRPr="00206ACB">
        <w:rPr>
          <w:rFonts w:cstheme="minorHAnsi"/>
          <w:color w:val="111111"/>
          <w:szCs w:val="26"/>
        </w:rPr>
        <w:t>Basically</w:t>
      </w:r>
      <w:r w:rsidR="00AC466E" w:rsidRPr="00206ACB">
        <w:rPr>
          <w:rFonts w:cstheme="minorHAnsi"/>
          <w:color w:val="111111"/>
          <w:szCs w:val="26"/>
        </w:rPr>
        <w:t xml:space="preserve"> </w:t>
      </w:r>
      <w:r w:rsidR="0019521A" w:rsidRPr="00206ACB">
        <w:rPr>
          <w:rFonts w:cstheme="minorHAnsi"/>
          <w:color w:val="111111"/>
          <w:szCs w:val="26"/>
        </w:rPr>
        <w:t>GitHub's</w:t>
      </w:r>
      <w:r w:rsidR="00AC466E" w:rsidRPr="00206ACB">
        <w:rPr>
          <w:rFonts w:cstheme="minorHAnsi"/>
          <w:color w:val="111111"/>
          <w:szCs w:val="26"/>
        </w:rPr>
        <w:t xml:space="preserve"> </w:t>
      </w:r>
      <w:r w:rsidR="0019521A" w:rsidRPr="00206ACB">
        <w:rPr>
          <w:rFonts w:cstheme="minorHAnsi"/>
          <w:color w:val="111111"/>
          <w:szCs w:val="26"/>
        </w:rPr>
        <w:t>answer</w:t>
      </w:r>
      <w:r w:rsidR="00AC466E" w:rsidRPr="00206ACB">
        <w:rPr>
          <w:rFonts w:cstheme="minorHAnsi"/>
          <w:color w:val="111111"/>
          <w:szCs w:val="26"/>
        </w:rPr>
        <w:t xml:space="preserve"> </w:t>
      </w:r>
      <w:r w:rsidR="0019521A" w:rsidRPr="00206ACB">
        <w:rPr>
          <w:rFonts w:cstheme="minorHAnsi"/>
          <w:color w:val="111111"/>
          <w:szCs w:val="26"/>
        </w:rPr>
        <w:t>to</w:t>
      </w:r>
      <w:r w:rsidR="00AC466E" w:rsidRPr="00206ACB">
        <w:rPr>
          <w:rFonts w:cstheme="minorHAnsi"/>
          <w:color w:val="111111"/>
          <w:szCs w:val="26"/>
        </w:rPr>
        <w:t xml:space="preserve"> </w:t>
      </w:r>
      <w:r w:rsidR="0019521A" w:rsidRPr="00206ACB">
        <w:rPr>
          <w:rFonts w:cstheme="minorHAnsi"/>
          <w:color w:val="111111"/>
          <w:szCs w:val="26"/>
        </w:rPr>
        <w:t>Sublime</w:t>
      </w:r>
      <w:r w:rsidR="00AC466E" w:rsidRPr="00206ACB">
        <w:rPr>
          <w:rFonts w:cstheme="minorHAnsi"/>
          <w:color w:val="111111"/>
          <w:szCs w:val="26"/>
        </w:rPr>
        <w:t xml:space="preserve"> </w:t>
      </w:r>
      <w:r w:rsidR="0019521A" w:rsidRPr="00206ACB">
        <w:rPr>
          <w:rFonts w:cstheme="minorHAnsi"/>
          <w:color w:val="111111"/>
          <w:szCs w:val="26"/>
        </w:rPr>
        <w:t>Text.</w:t>
      </w:r>
      <w:r w:rsidR="00AC466E" w:rsidRPr="00206ACB">
        <w:rPr>
          <w:rFonts w:cstheme="minorHAnsi"/>
          <w:color w:val="111111"/>
          <w:szCs w:val="26"/>
        </w:rPr>
        <w:t xml:space="preserve"> </w:t>
      </w:r>
      <w:r w:rsidR="0019521A" w:rsidRPr="00206ACB">
        <w:rPr>
          <w:rFonts w:cstheme="minorHAnsi"/>
          <w:color w:val="111111"/>
          <w:szCs w:val="26"/>
        </w:rPr>
        <w:t>Cross-platform,</w:t>
      </w:r>
      <w:r w:rsidR="00AC466E" w:rsidRPr="00206ACB">
        <w:rPr>
          <w:rFonts w:cstheme="minorHAnsi"/>
          <w:color w:val="111111"/>
          <w:szCs w:val="26"/>
        </w:rPr>
        <w:t xml:space="preserve"> </w:t>
      </w:r>
      <w:r w:rsidR="0019521A" w:rsidRPr="00206ACB">
        <w:rPr>
          <w:rFonts w:cstheme="minorHAnsi"/>
          <w:color w:val="111111"/>
          <w:szCs w:val="26"/>
        </w:rPr>
        <w:t>highly</w:t>
      </w:r>
      <w:r w:rsidR="00AC466E" w:rsidRPr="00206ACB">
        <w:rPr>
          <w:rFonts w:cstheme="minorHAnsi"/>
          <w:color w:val="111111"/>
          <w:szCs w:val="26"/>
        </w:rPr>
        <w:t xml:space="preserve"> </w:t>
      </w:r>
      <w:r w:rsidR="0019521A" w:rsidRPr="00206ACB">
        <w:rPr>
          <w:rFonts w:cstheme="minorHAnsi"/>
          <w:color w:val="111111"/>
          <w:szCs w:val="26"/>
        </w:rPr>
        <w:t>configurable.</w:t>
      </w:r>
    </w:p>
    <w:p w14:paraId="7F8DBF9A" w14:textId="545CC6F4" w:rsidR="0019521A" w:rsidRPr="00206ACB" w:rsidRDefault="00000000" w:rsidP="006B0F89">
      <w:pPr>
        <w:widowControl/>
        <w:numPr>
          <w:ilvl w:val="0"/>
          <w:numId w:val="8"/>
        </w:numPr>
        <w:autoSpaceDE/>
        <w:autoSpaceDN/>
        <w:rPr>
          <w:rFonts w:cstheme="minorHAnsi"/>
          <w:color w:val="111111"/>
          <w:szCs w:val="26"/>
        </w:rPr>
      </w:pPr>
      <w:hyperlink r:id="rId39" w:tgtFrame="_blank" w:history="1">
        <w:r w:rsidR="0019521A" w:rsidRPr="00206ACB">
          <w:rPr>
            <w:rStyle w:val="Hyperlink"/>
            <w:rFonts w:cstheme="minorHAnsi"/>
            <w:color w:val="82642B"/>
            <w:szCs w:val="26"/>
          </w:rPr>
          <w:t>Visual</w:t>
        </w:r>
        <w:r w:rsidR="00AC466E" w:rsidRPr="00206ACB">
          <w:rPr>
            <w:rStyle w:val="Hyperlink"/>
            <w:rFonts w:cstheme="minorHAnsi"/>
            <w:color w:val="82642B"/>
            <w:szCs w:val="26"/>
          </w:rPr>
          <w:t xml:space="preserve"> </w:t>
        </w:r>
        <w:r w:rsidR="0019521A" w:rsidRPr="00206ACB">
          <w:rPr>
            <w:rStyle w:val="Hyperlink"/>
            <w:rFonts w:cstheme="minorHAnsi"/>
            <w:color w:val="82642B"/>
            <w:szCs w:val="26"/>
          </w:rPr>
          <w:t>Studio</w:t>
        </w:r>
        <w:r w:rsidR="00AC466E" w:rsidRPr="00206ACB">
          <w:rPr>
            <w:rStyle w:val="Hyperlink"/>
            <w:rFonts w:cstheme="minorHAnsi"/>
            <w:color w:val="82642B"/>
            <w:szCs w:val="26"/>
          </w:rPr>
          <w:t xml:space="preserve"> </w:t>
        </w:r>
        <w:r w:rsidR="0019521A" w:rsidRPr="00206ACB">
          <w:rPr>
            <w:rStyle w:val="Hyperlink"/>
            <w:rFonts w:cstheme="minorHAnsi"/>
            <w:color w:val="82642B"/>
            <w:szCs w:val="26"/>
          </w:rPr>
          <w:t>Code</w:t>
        </w:r>
      </w:hyperlink>
      <w:r w:rsidR="0019521A" w:rsidRPr="00206ACB">
        <w:rPr>
          <w:rFonts w:cstheme="minorHAnsi"/>
          <w:color w:val="111111"/>
          <w:szCs w:val="26"/>
        </w:rPr>
        <w:t>.</w:t>
      </w:r>
      <w:r w:rsidR="00AC466E" w:rsidRPr="00206ACB">
        <w:rPr>
          <w:rFonts w:cstheme="minorHAnsi"/>
          <w:color w:val="111111"/>
          <w:szCs w:val="26"/>
        </w:rPr>
        <w:t xml:space="preserve"> </w:t>
      </w:r>
      <w:r w:rsidR="0019521A" w:rsidRPr="00206ACB">
        <w:rPr>
          <w:rFonts w:cstheme="minorHAnsi"/>
          <w:color w:val="111111"/>
          <w:szCs w:val="26"/>
        </w:rPr>
        <w:t>Microsoft's</w:t>
      </w:r>
      <w:r w:rsidR="00AC466E" w:rsidRPr="00206ACB">
        <w:rPr>
          <w:rFonts w:cstheme="minorHAnsi"/>
          <w:color w:val="111111"/>
          <w:szCs w:val="26"/>
        </w:rPr>
        <w:t xml:space="preserve"> </w:t>
      </w:r>
      <w:r w:rsidR="0019521A" w:rsidRPr="00206ACB">
        <w:rPr>
          <w:rFonts w:cstheme="minorHAnsi"/>
          <w:color w:val="111111"/>
          <w:szCs w:val="26"/>
        </w:rPr>
        <w:t>robust</w:t>
      </w:r>
      <w:r w:rsidR="00AC466E" w:rsidRPr="00206ACB">
        <w:rPr>
          <w:rFonts w:cstheme="minorHAnsi"/>
          <w:color w:val="111111"/>
          <w:szCs w:val="26"/>
        </w:rPr>
        <w:t xml:space="preserve"> </w:t>
      </w:r>
      <w:r w:rsidR="0019521A" w:rsidRPr="00206ACB">
        <w:rPr>
          <w:rFonts w:cstheme="minorHAnsi"/>
          <w:color w:val="111111"/>
          <w:szCs w:val="26"/>
        </w:rPr>
        <w:t>text</w:t>
      </w:r>
      <w:r w:rsidR="00AC466E" w:rsidRPr="00206ACB">
        <w:rPr>
          <w:rFonts w:cstheme="minorHAnsi"/>
          <w:color w:val="111111"/>
          <w:szCs w:val="26"/>
        </w:rPr>
        <w:t xml:space="preserve"> </w:t>
      </w:r>
      <w:r w:rsidR="0019521A" w:rsidRPr="00206ACB">
        <w:rPr>
          <w:rFonts w:cstheme="minorHAnsi"/>
          <w:color w:val="111111"/>
          <w:szCs w:val="26"/>
        </w:rPr>
        <w:t>editor</w:t>
      </w:r>
      <w:r w:rsidR="00AC466E" w:rsidRPr="00206ACB">
        <w:rPr>
          <w:rFonts w:cstheme="minorHAnsi"/>
          <w:color w:val="111111"/>
          <w:szCs w:val="26"/>
        </w:rPr>
        <w:t xml:space="preserve"> </w:t>
      </w:r>
      <w:r w:rsidR="0019521A" w:rsidRPr="00206ACB">
        <w:rPr>
          <w:rFonts w:cstheme="minorHAnsi"/>
          <w:color w:val="111111"/>
          <w:szCs w:val="26"/>
        </w:rPr>
        <w:t>platform.</w:t>
      </w:r>
      <w:r w:rsidR="00AC466E" w:rsidRPr="00206ACB">
        <w:rPr>
          <w:rFonts w:cstheme="minorHAnsi"/>
          <w:color w:val="111111"/>
          <w:szCs w:val="26"/>
        </w:rPr>
        <w:t xml:space="preserve"> </w:t>
      </w:r>
      <w:r w:rsidR="0019521A" w:rsidRPr="00206ACB">
        <w:rPr>
          <w:rFonts w:cstheme="minorHAnsi"/>
          <w:color w:val="111111"/>
          <w:szCs w:val="26"/>
        </w:rPr>
        <w:t>Tailored</w:t>
      </w:r>
      <w:r w:rsidR="00AC466E" w:rsidRPr="00206ACB">
        <w:rPr>
          <w:rFonts w:cstheme="minorHAnsi"/>
          <w:color w:val="111111"/>
          <w:szCs w:val="26"/>
        </w:rPr>
        <w:t xml:space="preserve"> </w:t>
      </w:r>
      <w:r w:rsidR="0019521A" w:rsidRPr="00206ACB">
        <w:rPr>
          <w:rFonts w:cstheme="minorHAnsi"/>
          <w:color w:val="111111"/>
          <w:szCs w:val="26"/>
        </w:rPr>
        <w:t>for</w:t>
      </w:r>
      <w:r w:rsidR="00AC466E" w:rsidRPr="00206ACB">
        <w:rPr>
          <w:rFonts w:cstheme="minorHAnsi"/>
          <w:color w:val="111111"/>
          <w:szCs w:val="26"/>
        </w:rPr>
        <w:t xml:space="preserve"> </w:t>
      </w:r>
      <w:r w:rsidR="0019521A" w:rsidRPr="00206ACB">
        <w:rPr>
          <w:rFonts w:cstheme="minorHAnsi"/>
          <w:color w:val="111111"/>
          <w:szCs w:val="26"/>
        </w:rPr>
        <w:t>web</w:t>
      </w:r>
      <w:r w:rsidR="00AC466E" w:rsidRPr="00206ACB">
        <w:rPr>
          <w:rFonts w:cstheme="minorHAnsi"/>
          <w:color w:val="111111"/>
          <w:szCs w:val="26"/>
        </w:rPr>
        <w:t xml:space="preserve"> </w:t>
      </w:r>
      <w:r w:rsidR="0019521A" w:rsidRPr="00206ACB">
        <w:rPr>
          <w:rFonts w:cstheme="minorHAnsi"/>
          <w:color w:val="111111"/>
          <w:szCs w:val="26"/>
        </w:rPr>
        <w:t>development</w:t>
      </w:r>
      <w:r w:rsidR="00AC466E" w:rsidRPr="00206ACB">
        <w:rPr>
          <w:rFonts w:cstheme="minorHAnsi"/>
          <w:color w:val="111111"/>
          <w:szCs w:val="26"/>
        </w:rPr>
        <w:t xml:space="preserve"> </w:t>
      </w:r>
      <w:r w:rsidR="0019521A" w:rsidRPr="00206ACB">
        <w:rPr>
          <w:rFonts w:cstheme="minorHAnsi"/>
          <w:color w:val="111111"/>
          <w:szCs w:val="26"/>
        </w:rPr>
        <w:t>but</w:t>
      </w:r>
      <w:r w:rsidR="00AC466E" w:rsidRPr="00206ACB">
        <w:rPr>
          <w:rFonts w:cstheme="minorHAnsi"/>
          <w:color w:val="111111"/>
          <w:szCs w:val="26"/>
        </w:rPr>
        <w:t xml:space="preserve"> </w:t>
      </w:r>
      <w:r w:rsidR="0019521A" w:rsidRPr="00206ACB">
        <w:rPr>
          <w:rFonts w:cstheme="minorHAnsi"/>
          <w:color w:val="111111"/>
          <w:szCs w:val="26"/>
        </w:rPr>
        <w:t>extensible</w:t>
      </w:r>
      <w:r w:rsidR="00AC466E" w:rsidRPr="00206ACB">
        <w:rPr>
          <w:rFonts w:cstheme="minorHAnsi"/>
          <w:color w:val="111111"/>
          <w:szCs w:val="26"/>
        </w:rPr>
        <w:t xml:space="preserve"> </w:t>
      </w:r>
      <w:r w:rsidR="0019521A" w:rsidRPr="00206ACB">
        <w:rPr>
          <w:rFonts w:cstheme="minorHAnsi"/>
          <w:color w:val="111111"/>
          <w:szCs w:val="26"/>
        </w:rPr>
        <w:t>for</w:t>
      </w:r>
      <w:r w:rsidR="00AC466E" w:rsidRPr="00206ACB">
        <w:rPr>
          <w:rFonts w:cstheme="minorHAnsi"/>
          <w:color w:val="111111"/>
          <w:szCs w:val="26"/>
        </w:rPr>
        <w:t xml:space="preserve"> </w:t>
      </w:r>
      <w:r w:rsidR="0019521A" w:rsidRPr="00206ACB">
        <w:rPr>
          <w:rFonts w:cstheme="minorHAnsi"/>
          <w:color w:val="111111"/>
          <w:szCs w:val="26"/>
        </w:rPr>
        <w:t>any</w:t>
      </w:r>
      <w:r w:rsidR="00AC466E" w:rsidRPr="00206ACB">
        <w:rPr>
          <w:rFonts w:cstheme="minorHAnsi"/>
          <w:color w:val="111111"/>
          <w:szCs w:val="26"/>
        </w:rPr>
        <w:t xml:space="preserve"> </w:t>
      </w:r>
      <w:r w:rsidR="0019521A" w:rsidRPr="00206ACB">
        <w:rPr>
          <w:rFonts w:cstheme="minorHAnsi"/>
          <w:color w:val="111111"/>
          <w:szCs w:val="26"/>
        </w:rPr>
        <w:t>kind</w:t>
      </w:r>
      <w:r w:rsidR="00AC466E" w:rsidRPr="00206ACB">
        <w:rPr>
          <w:rFonts w:cstheme="minorHAnsi"/>
          <w:color w:val="111111"/>
          <w:szCs w:val="26"/>
        </w:rPr>
        <w:t xml:space="preserve"> </w:t>
      </w:r>
      <w:r w:rsidR="0019521A" w:rsidRPr="00206ACB">
        <w:rPr>
          <w:rFonts w:cstheme="minorHAnsi"/>
          <w:color w:val="111111"/>
          <w:szCs w:val="26"/>
        </w:rPr>
        <w:t>of</w:t>
      </w:r>
      <w:r w:rsidR="00AC466E" w:rsidRPr="00206ACB">
        <w:rPr>
          <w:rFonts w:cstheme="minorHAnsi"/>
          <w:color w:val="111111"/>
          <w:szCs w:val="26"/>
        </w:rPr>
        <w:t xml:space="preserve"> </w:t>
      </w:r>
      <w:r w:rsidR="0019521A" w:rsidRPr="00206ACB">
        <w:rPr>
          <w:rFonts w:cstheme="minorHAnsi"/>
          <w:color w:val="111111"/>
          <w:szCs w:val="26"/>
        </w:rPr>
        <w:t>programming.</w:t>
      </w:r>
      <w:r w:rsidR="00AC466E" w:rsidRPr="00206ACB">
        <w:rPr>
          <w:rFonts w:cstheme="minorHAnsi"/>
          <w:color w:val="111111"/>
          <w:szCs w:val="26"/>
        </w:rPr>
        <w:t xml:space="preserve"> </w:t>
      </w:r>
      <w:r w:rsidR="0019521A" w:rsidRPr="00206ACB">
        <w:rPr>
          <w:rFonts w:cstheme="minorHAnsi"/>
          <w:color w:val="111111"/>
          <w:szCs w:val="26"/>
        </w:rPr>
        <w:t>Also</w:t>
      </w:r>
      <w:r w:rsidR="00AC466E" w:rsidRPr="00206ACB">
        <w:rPr>
          <w:rFonts w:cstheme="minorHAnsi"/>
          <w:color w:val="111111"/>
          <w:szCs w:val="26"/>
        </w:rPr>
        <w:t xml:space="preserve"> </w:t>
      </w:r>
      <w:r w:rsidR="0019521A" w:rsidRPr="00206ACB">
        <w:rPr>
          <w:rFonts w:cstheme="minorHAnsi"/>
          <w:color w:val="111111"/>
          <w:szCs w:val="26"/>
        </w:rPr>
        <w:t>cross-platform,</w:t>
      </w:r>
      <w:r w:rsidR="00AC466E" w:rsidRPr="00206ACB">
        <w:rPr>
          <w:rFonts w:cstheme="minorHAnsi"/>
          <w:color w:val="111111"/>
          <w:szCs w:val="26"/>
        </w:rPr>
        <w:t xml:space="preserve"> </w:t>
      </w:r>
      <w:r w:rsidR="0019521A" w:rsidRPr="00206ACB">
        <w:rPr>
          <w:rFonts w:cstheme="minorHAnsi"/>
          <w:color w:val="111111"/>
          <w:szCs w:val="26"/>
        </w:rPr>
        <w:t>not</w:t>
      </w:r>
      <w:r w:rsidR="00AC466E" w:rsidRPr="00206ACB">
        <w:rPr>
          <w:rFonts w:cstheme="minorHAnsi"/>
          <w:color w:val="111111"/>
          <w:szCs w:val="26"/>
        </w:rPr>
        <w:t xml:space="preserve"> </w:t>
      </w:r>
      <w:r w:rsidR="0019521A" w:rsidRPr="00206ACB">
        <w:rPr>
          <w:rFonts w:cstheme="minorHAnsi"/>
          <w:color w:val="111111"/>
          <w:szCs w:val="26"/>
        </w:rPr>
        <w:t>limited</w:t>
      </w:r>
      <w:r w:rsidR="00AC466E" w:rsidRPr="00206ACB">
        <w:rPr>
          <w:rFonts w:cstheme="minorHAnsi"/>
          <w:color w:val="111111"/>
          <w:szCs w:val="26"/>
        </w:rPr>
        <w:t xml:space="preserve"> </w:t>
      </w:r>
      <w:r w:rsidR="0019521A" w:rsidRPr="00206ACB">
        <w:rPr>
          <w:rFonts w:cstheme="minorHAnsi"/>
          <w:color w:val="111111"/>
          <w:szCs w:val="26"/>
        </w:rPr>
        <w:t>to</w:t>
      </w:r>
      <w:r w:rsidR="00AC466E" w:rsidRPr="00206ACB">
        <w:rPr>
          <w:rFonts w:cstheme="minorHAnsi"/>
          <w:color w:val="111111"/>
          <w:szCs w:val="26"/>
        </w:rPr>
        <w:t xml:space="preserve"> </w:t>
      </w:r>
      <w:r w:rsidR="0019521A" w:rsidRPr="00206ACB">
        <w:rPr>
          <w:rFonts w:cstheme="minorHAnsi"/>
          <w:color w:val="111111"/>
          <w:szCs w:val="26"/>
        </w:rPr>
        <w:t>Windows.</w:t>
      </w:r>
    </w:p>
    <w:p w14:paraId="422D0E11" w14:textId="52380F5A" w:rsidR="0019521A" w:rsidRPr="00206ACB" w:rsidRDefault="0019521A" w:rsidP="006B0F89">
      <w:pPr>
        <w:widowControl/>
        <w:numPr>
          <w:ilvl w:val="0"/>
          <w:numId w:val="8"/>
        </w:numPr>
        <w:autoSpaceDE/>
        <w:autoSpaceDN/>
        <w:rPr>
          <w:rFonts w:cstheme="minorHAnsi"/>
          <w:color w:val="111111"/>
          <w:szCs w:val="26"/>
        </w:rPr>
      </w:pPr>
      <w:r w:rsidRPr="00206ACB">
        <w:rPr>
          <w:rFonts w:cstheme="minorHAnsi"/>
          <w:color w:val="111111"/>
          <w:szCs w:val="26"/>
        </w:rPr>
        <w:t>Vim,</w:t>
      </w:r>
      <w:r w:rsidR="00AC466E" w:rsidRPr="00206ACB">
        <w:rPr>
          <w:rFonts w:cstheme="minorHAnsi"/>
          <w:color w:val="111111"/>
          <w:szCs w:val="26"/>
        </w:rPr>
        <w:t xml:space="preserve"> </w:t>
      </w:r>
      <w:r w:rsidRPr="00206ACB">
        <w:rPr>
          <w:rFonts w:cstheme="minorHAnsi"/>
          <w:color w:val="111111"/>
          <w:szCs w:val="26"/>
        </w:rPr>
        <w:t>emacs,</w:t>
      </w:r>
      <w:r w:rsidR="00AC466E" w:rsidRPr="00206ACB">
        <w:rPr>
          <w:rFonts w:cstheme="minorHAnsi"/>
          <w:color w:val="111111"/>
          <w:szCs w:val="26"/>
        </w:rPr>
        <w:t xml:space="preserve"> </w:t>
      </w:r>
      <w:r w:rsidRPr="00206ACB">
        <w:rPr>
          <w:rFonts w:cstheme="minorHAnsi"/>
          <w:color w:val="111111"/>
          <w:szCs w:val="26"/>
        </w:rPr>
        <w:t>nano,</w:t>
      </w:r>
      <w:r w:rsidR="00AC466E" w:rsidRPr="00206ACB">
        <w:rPr>
          <w:rFonts w:cstheme="minorHAnsi"/>
          <w:color w:val="111111"/>
          <w:szCs w:val="26"/>
        </w:rPr>
        <w:t xml:space="preserve"> </w:t>
      </w:r>
      <w:r w:rsidRPr="00206ACB">
        <w:rPr>
          <w:rFonts w:cstheme="minorHAnsi"/>
          <w:color w:val="111111"/>
          <w:szCs w:val="26"/>
        </w:rPr>
        <w:t>etc.</w:t>
      </w:r>
      <w:r w:rsidR="00AC466E" w:rsidRPr="00206ACB">
        <w:rPr>
          <w:rFonts w:cstheme="minorHAnsi"/>
          <w:color w:val="111111"/>
          <w:szCs w:val="26"/>
        </w:rPr>
        <w:t xml:space="preserve"> </w:t>
      </w:r>
      <w:r w:rsidRPr="00206ACB">
        <w:rPr>
          <w:rFonts w:cstheme="minorHAnsi"/>
          <w:color w:val="111111"/>
          <w:szCs w:val="26"/>
        </w:rPr>
        <w:t>Command-line</w:t>
      </w:r>
      <w:r w:rsidR="00AC466E" w:rsidRPr="00206ACB">
        <w:rPr>
          <w:rFonts w:cstheme="minorHAnsi"/>
          <w:color w:val="111111"/>
          <w:szCs w:val="26"/>
        </w:rPr>
        <w:t xml:space="preserve"> </w:t>
      </w:r>
      <w:r w:rsidRPr="00206ACB">
        <w:rPr>
          <w:rFonts w:cstheme="minorHAnsi"/>
          <w:color w:val="111111"/>
          <w:szCs w:val="26"/>
        </w:rPr>
        <w:t>text</w:t>
      </w:r>
      <w:r w:rsidR="00AC466E" w:rsidRPr="00206ACB">
        <w:rPr>
          <w:rFonts w:cstheme="minorHAnsi"/>
          <w:color w:val="111111"/>
          <w:szCs w:val="26"/>
        </w:rPr>
        <w:t xml:space="preserve"> </w:t>
      </w:r>
      <w:r w:rsidRPr="00206ACB">
        <w:rPr>
          <w:rFonts w:cstheme="minorHAnsi"/>
          <w:color w:val="111111"/>
          <w:szCs w:val="26"/>
        </w:rPr>
        <w:t>editors</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yore.</w:t>
      </w:r>
      <w:r w:rsidR="00AC466E" w:rsidRPr="00206ACB">
        <w:rPr>
          <w:rFonts w:cstheme="minorHAnsi"/>
          <w:color w:val="111111"/>
          <w:szCs w:val="26"/>
        </w:rPr>
        <w:t xml:space="preserve"> </w:t>
      </w:r>
      <w:r w:rsidRPr="00206ACB">
        <w:rPr>
          <w:rFonts w:cstheme="minorHAnsi"/>
          <w:color w:val="111111"/>
          <w:szCs w:val="26"/>
        </w:rPr>
        <w:t>(I</w:t>
      </w:r>
      <w:r w:rsidR="00AC466E" w:rsidRPr="00206ACB">
        <w:rPr>
          <w:rFonts w:cstheme="minorHAnsi"/>
          <w:color w:val="111111"/>
          <w:szCs w:val="26"/>
        </w:rPr>
        <w:t xml:space="preserve"> </w:t>
      </w:r>
      <w:r w:rsidRPr="00206ACB">
        <w:rPr>
          <w:rFonts w:cstheme="minorHAnsi"/>
          <w:color w:val="111111"/>
          <w:szCs w:val="26"/>
        </w:rPr>
        <w:t>personally</w:t>
      </w:r>
      <w:r w:rsidR="00AC466E" w:rsidRPr="00206ACB">
        <w:rPr>
          <w:rFonts w:cstheme="minorHAnsi"/>
          <w:color w:val="111111"/>
          <w:szCs w:val="26"/>
        </w:rPr>
        <w:t xml:space="preserve"> </w:t>
      </w:r>
      <w:r w:rsidRPr="00206ACB">
        <w:rPr>
          <w:rFonts w:cstheme="minorHAnsi"/>
          <w:color w:val="111111"/>
          <w:szCs w:val="26"/>
        </w:rPr>
        <w:t>use</w:t>
      </w:r>
      <w:r w:rsidR="00AC466E" w:rsidRPr="00206ACB">
        <w:rPr>
          <w:rFonts w:cstheme="minorHAnsi"/>
          <w:color w:val="111111"/>
          <w:szCs w:val="26"/>
        </w:rPr>
        <w:t xml:space="preserve"> </w:t>
      </w:r>
      <w:r w:rsidRPr="00206ACB">
        <w:rPr>
          <w:rFonts w:cstheme="minorHAnsi"/>
          <w:color w:val="111111"/>
          <w:szCs w:val="26"/>
        </w:rPr>
        <w:t>Vim,</w:t>
      </w:r>
      <w:r w:rsidR="00AC466E" w:rsidRPr="00206ACB">
        <w:rPr>
          <w:rFonts w:cstheme="minorHAnsi"/>
          <w:color w:val="111111"/>
          <w:szCs w:val="26"/>
        </w:rPr>
        <w:t xml:space="preserve"> </w:t>
      </w:r>
      <w:r w:rsidRPr="00206ACB">
        <w:rPr>
          <w:rFonts w:cstheme="minorHAnsi"/>
          <w:color w:val="111111"/>
          <w:szCs w:val="26"/>
        </w:rPr>
        <w:t>but</w:t>
      </w:r>
      <w:r w:rsidR="00AC466E" w:rsidRPr="00206ACB">
        <w:rPr>
          <w:rFonts w:cstheme="minorHAnsi"/>
          <w:color w:val="111111"/>
          <w:szCs w:val="26"/>
        </w:rPr>
        <w:t xml:space="preserve"> </w:t>
      </w:r>
      <w:r w:rsidRPr="00206ACB">
        <w:rPr>
          <w:rFonts w:cstheme="minorHAnsi"/>
          <w:color w:val="111111"/>
          <w:szCs w:val="26"/>
        </w:rPr>
        <w:t>your</w:t>
      </w:r>
      <w:r w:rsidR="00AC466E" w:rsidRPr="00206ACB">
        <w:rPr>
          <w:rFonts w:cstheme="minorHAnsi"/>
          <w:color w:val="111111"/>
          <w:szCs w:val="26"/>
        </w:rPr>
        <w:t xml:space="preserve"> </w:t>
      </w:r>
      <w:r w:rsidRPr="00206ACB">
        <w:rPr>
          <w:rFonts w:cstheme="minorHAnsi"/>
          <w:color w:val="111111"/>
          <w:szCs w:val="26"/>
        </w:rPr>
        <w:t>mileage</w:t>
      </w:r>
      <w:r w:rsidR="00AC466E" w:rsidRPr="00206ACB">
        <w:rPr>
          <w:rFonts w:cstheme="minorHAnsi"/>
          <w:color w:val="111111"/>
          <w:szCs w:val="26"/>
        </w:rPr>
        <w:t xml:space="preserve"> </w:t>
      </w:r>
      <w:r w:rsidRPr="00206ACB">
        <w:rPr>
          <w:rFonts w:cstheme="minorHAnsi"/>
          <w:color w:val="111111"/>
          <w:szCs w:val="26"/>
        </w:rPr>
        <w:t>may</w:t>
      </w:r>
      <w:r w:rsidR="00AC466E" w:rsidRPr="00206ACB">
        <w:rPr>
          <w:rFonts w:cstheme="minorHAnsi"/>
          <w:color w:val="111111"/>
          <w:szCs w:val="26"/>
        </w:rPr>
        <w:t xml:space="preserve"> </w:t>
      </w:r>
      <w:r w:rsidRPr="00206ACB">
        <w:rPr>
          <w:rFonts w:cstheme="minorHAnsi"/>
          <w:color w:val="111111"/>
          <w:szCs w:val="26"/>
        </w:rPr>
        <w:t>vary.)</w:t>
      </w:r>
    </w:p>
    <w:p w14:paraId="3741B36D" w14:textId="61AB6DAC" w:rsidR="00717F61" w:rsidRPr="00206ACB" w:rsidRDefault="00717F61" w:rsidP="00042FE1">
      <w:pPr>
        <w:pStyle w:val="Heading3"/>
        <w:rPr>
          <w:rFonts w:cstheme="minorHAnsi"/>
        </w:rPr>
      </w:pPr>
      <w:bookmarkStart w:id="33" w:name="_Toc168434198"/>
      <w:bookmarkStart w:id="34" w:name="_Toc168542709"/>
      <w:r w:rsidRPr="00206ACB">
        <w:rPr>
          <w:rFonts w:cstheme="minorHAnsi"/>
        </w:rPr>
        <w:t>Assembler</w:t>
      </w:r>
      <w:r w:rsidR="00AC466E" w:rsidRPr="00206ACB">
        <w:rPr>
          <w:rFonts w:cstheme="minorHAnsi"/>
        </w:rPr>
        <w:t xml:space="preserve"> </w:t>
      </w:r>
      <w:r w:rsidRPr="00206ACB">
        <w:rPr>
          <w:rFonts w:cstheme="minorHAnsi"/>
        </w:rPr>
        <w:t>and</w:t>
      </w:r>
      <w:r w:rsidR="00AC466E" w:rsidRPr="00206ACB">
        <w:rPr>
          <w:rFonts w:cstheme="minorHAnsi"/>
        </w:rPr>
        <w:t xml:space="preserve"> </w:t>
      </w:r>
      <w:r w:rsidRPr="00206ACB">
        <w:rPr>
          <w:rFonts w:cstheme="minorHAnsi"/>
        </w:rPr>
        <w:t>Linker</w:t>
      </w:r>
      <w:bookmarkEnd w:id="33"/>
      <w:bookmarkEnd w:id="34"/>
    </w:p>
    <w:p w14:paraId="532DFB57" w14:textId="2847BA1C" w:rsidR="006B0F89" w:rsidRPr="00206ACB" w:rsidRDefault="00C02078" w:rsidP="00691547">
      <w:r w:rsidRPr="00206ACB">
        <w:t>An</w:t>
      </w:r>
      <w:r w:rsidR="00AC466E" w:rsidRPr="00206ACB">
        <w:t xml:space="preserve"> </w:t>
      </w:r>
      <w:r w:rsidRPr="00206ACB">
        <w:rPr>
          <w:rStyle w:val="Emphasis"/>
          <w:rFonts w:eastAsiaTheme="majorEastAsia" w:cstheme="minorHAnsi"/>
          <w:color w:val="111111"/>
          <w:szCs w:val="26"/>
        </w:rPr>
        <w:t>assembler</w:t>
      </w:r>
      <w:r w:rsidR="00AC466E" w:rsidRPr="00206ACB">
        <w:t xml:space="preserve"> </w:t>
      </w:r>
      <w:r w:rsidRPr="00206ACB">
        <w:t>compiles</w:t>
      </w:r>
      <w:r w:rsidR="00AC466E" w:rsidRPr="00206ACB">
        <w:t xml:space="preserve"> </w:t>
      </w:r>
      <w:r w:rsidRPr="00206ACB">
        <w:t>your</w:t>
      </w:r>
      <w:r w:rsidR="00AC466E" w:rsidRPr="00206ACB">
        <w:t xml:space="preserve"> </w:t>
      </w:r>
      <w:r w:rsidRPr="00206ACB">
        <w:t>assembly</w:t>
      </w:r>
      <w:r w:rsidR="00AC466E" w:rsidRPr="00206ACB">
        <w:t xml:space="preserve"> </w:t>
      </w:r>
      <w:r w:rsidRPr="00206ACB">
        <w:t>code</w:t>
      </w:r>
      <w:r w:rsidR="00AC466E" w:rsidRPr="00206ACB">
        <w:t xml:space="preserve"> </w:t>
      </w:r>
      <w:r w:rsidRPr="00206ACB">
        <w:t>(what</w:t>
      </w:r>
      <w:r w:rsidR="00AC466E" w:rsidRPr="00206ACB">
        <w:t xml:space="preserve"> </w:t>
      </w:r>
      <w:r w:rsidRPr="00206ACB">
        <w:t>we</w:t>
      </w:r>
      <w:r w:rsidR="00AC466E" w:rsidRPr="00206ACB">
        <w:t xml:space="preserve"> </w:t>
      </w:r>
      <w:r w:rsidRPr="00206ACB">
        <w:t>will</w:t>
      </w:r>
      <w:r w:rsidR="00AC466E" w:rsidRPr="00206ACB">
        <w:t xml:space="preserve"> </w:t>
      </w:r>
      <w:r w:rsidRPr="00206ACB">
        <w:t>be</w:t>
      </w:r>
      <w:r w:rsidR="00AC466E" w:rsidRPr="00206ACB">
        <w:t xml:space="preserve"> </w:t>
      </w:r>
      <w:r w:rsidRPr="00206ACB">
        <w:t>writing</w:t>
      </w:r>
      <w:r w:rsidR="00AC466E" w:rsidRPr="00206ACB">
        <w:t xml:space="preserve"> </w:t>
      </w:r>
      <w:r w:rsidRPr="00206ACB">
        <w:t>in</w:t>
      </w:r>
      <w:r w:rsidR="00AC466E" w:rsidRPr="00206ACB">
        <w:t xml:space="preserve"> </w:t>
      </w:r>
      <w:r w:rsidRPr="00206ACB">
        <w:t>this</w:t>
      </w:r>
      <w:r w:rsidR="00AC466E" w:rsidRPr="00206ACB">
        <w:t xml:space="preserve"> </w:t>
      </w:r>
      <w:r w:rsidRPr="00206ACB">
        <w:t>book)</w:t>
      </w:r>
      <w:r w:rsidR="00AC466E" w:rsidRPr="00206ACB">
        <w:t xml:space="preserve"> </w:t>
      </w:r>
      <w:r w:rsidRPr="00206ACB">
        <w:t>into</w:t>
      </w:r>
      <w:r w:rsidR="00AC466E" w:rsidRPr="00206ACB">
        <w:t xml:space="preserve"> </w:t>
      </w:r>
      <w:r w:rsidRPr="00206ACB">
        <w:t>machine</w:t>
      </w:r>
      <w:r w:rsidR="00AC466E" w:rsidRPr="00206ACB">
        <w:t xml:space="preserve"> </w:t>
      </w:r>
      <w:r w:rsidRPr="00206ACB">
        <w:t>code,</w:t>
      </w:r>
      <w:r w:rsidR="00AC466E" w:rsidRPr="00206ACB">
        <w:t xml:space="preserve"> </w:t>
      </w:r>
      <w:r w:rsidRPr="00206ACB">
        <w:t>the</w:t>
      </w:r>
      <w:r w:rsidR="00AC466E" w:rsidRPr="00206ACB">
        <w:t xml:space="preserve"> </w:t>
      </w:r>
      <w:r w:rsidRPr="00206ACB">
        <w:t>raw</w:t>
      </w:r>
      <w:r w:rsidR="00AC466E" w:rsidRPr="00206ACB">
        <w:t xml:space="preserve"> </w:t>
      </w:r>
      <w:r w:rsidRPr="00206ACB">
        <w:t>stream</w:t>
      </w:r>
      <w:r w:rsidR="00AC466E" w:rsidRPr="00206ACB">
        <w:t xml:space="preserve"> </w:t>
      </w:r>
      <w:r w:rsidRPr="00206ACB">
        <w:t>of</w:t>
      </w:r>
      <w:r w:rsidR="00AC466E" w:rsidRPr="00206ACB">
        <w:t xml:space="preserve"> </w:t>
      </w:r>
      <w:r w:rsidRPr="00206ACB">
        <w:t>bytes</w:t>
      </w:r>
      <w:r w:rsidR="00AC466E" w:rsidRPr="00206ACB">
        <w:t xml:space="preserve"> </w:t>
      </w:r>
      <w:r w:rsidRPr="00206ACB">
        <w:t>that</w:t>
      </w:r>
      <w:r w:rsidR="00AC466E" w:rsidRPr="00206ACB">
        <w:t xml:space="preserve"> </w:t>
      </w:r>
      <w:r w:rsidRPr="00206ACB">
        <w:t>the</w:t>
      </w:r>
      <w:r w:rsidR="00AC466E" w:rsidRPr="00206ACB">
        <w:t xml:space="preserve"> </w:t>
      </w:r>
      <w:r w:rsidRPr="00206ACB">
        <w:t>processor</w:t>
      </w:r>
      <w:r w:rsidR="00AC466E" w:rsidRPr="00206ACB">
        <w:t xml:space="preserve"> </w:t>
      </w:r>
      <w:r w:rsidRPr="00206ACB">
        <w:t>reads.</w:t>
      </w:r>
      <w:r w:rsidR="00AC466E" w:rsidRPr="00206ACB">
        <w:t xml:space="preserve"> </w:t>
      </w:r>
      <w:r w:rsidRPr="00206ACB">
        <w:t>A</w:t>
      </w:r>
      <w:r w:rsidR="00AC466E" w:rsidRPr="00206ACB">
        <w:t xml:space="preserve"> </w:t>
      </w:r>
      <w:r w:rsidRPr="00206ACB">
        <w:rPr>
          <w:rStyle w:val="Emphasis"/>
          <w:rFonts w:eastAsiaTheme="majorEastAsia" w:cstheme="minorHAnsi"/>
          <w:color w:val="111111"/>
          <w:szCs w:val="26"/>
        </w:rPr>
        <w:t>linker</w:t>
      </w:r>
      <w:r w:rsidR="00AC466E" w:rsidRPr="00206ACB">
        <w:t xml:space="preserve"> </w:t>
      </w:r>
      <w:r w:rsidRPr="00206ACB">
        <w:t>takes</w:t>
      </w:r>
      <w:r w:rsidR="00AC466E" w:rsidRPr="00206ACB">
        <w:t xml:space="preserve"> </w:t>
      </w:r>
      <w:r w:rsidRPr="00206ACB">
        <w:t>a</w:t>
      </w:r>
      <w:r w:rsidR="00AC466E" w:rsidRPr="00206ACB">
        <w:t xml:space="preserve"> </w:t>
      </w:r>
      <w:r w:rsidRPr="00206ACB">
        <w:t>group</w:t>
      </w:r>
      <w:r w:rsidR="00AC466E" w:rsidRPr="00206ACB">
        <w:t xml:space="preserve"> </w:t>
      </w:r>
      <w:r w:rsidRPr="00206ACB">
        <w:t>of</w:t>
      </w:r>
      <w:r w:rsidR="00AC466E" w:rsidRPr="00206ACB">
        <w:t xml:space="preserve"> </w:t>
      </w:r>
      <w:r w:rsidRPr="00206ACB">
        <w:t>files</w:t>
      </w:r>
      <w:r w:rsidR="00AC466E" w:rsidRPr="00206ACB">
        <w:t xml:space="preserve"> </w:t>
      </w:r>
      <w:r w:rsidRPr="00206ACB">
        <w:t>that</w:t>
      </w:r>
      <w:r w:rsidR="00AC466E" w:rsidRPr="00206ACB">
        <w:t xml:space="preserve"> </w:t>
      </w:r>
      <w:r w:rsidRPr="00206ACB">
        <w:t>have</w:t>
      </w:r>
      <w:r w:rsidR="00AC466E" w:rsidRPr="00206ACB">
        <w:t xml:space="preserve"> </w:t>
      </w:r>
      <w:r w:rsidRPr="00206ACB">
        <w:t>been</w:t>
      </w:r>
      <w:r w:rsidR="00AC466E" w:rsidRPr="00206ACB">
        <w:t xml:space="preserve"> </w:t>
      </w:r>
      <w:r w:rsidRPr="00206ACB">
        <w:t>run</w:t>
      </w:r>
      <w:r w:rsidR="00AC466E" w:rsidRPr="00206ACB">
        <w:t xml:space="preserve"> </w:t>
      </w:r>
      <w:r w:rsidRPr="00206ACB">
        <w:t>through</w:t>
      </w:r>
      <w:r w:rsidR="00AC466E" w:rsidRPr="00206ACB">
        <w:t xml:space="preserve"> </w:t>
      </w:r>
      <w:r w:rsidRPr="00206ACB">
        <w:t>the</w:t>
      </w:r>
      <w:r w:rsidR="00AC466E" w:rsidRPr="00206ACB">
        <w:t xml:space="preserve"> </w:t>
      </w:r>
      <w:r w:rsidRPr="00206ACB">
        <w:t>assembler</w:t>
      </w:r>
      <w:r w:rsidR="00AC466E" w:rsidRPr="00206ACB">
        <w:t xml:space="preserve"> </w:t>
      </w:r>
      <w:r w:rsidRPr="00206ACB">
        <w:t>and</w:t>
      </w:r>
      <w:r w:rsidR="00AC466E" w:rsidRPr="00206ACB">
        <w:t xml:space="preserve"> </w:t>
      </w:r>
      <w:r w:rsidRPr="00206ACB">
        <w:t>turns</w:t>
      </w:r>
      <w:r w:rsidR="00AC466E" w:rsidRPr="00206ACB">
        <w:t xml:space="preserve"> </w:t>
      </w:r>
      <w:r w:rsidRPr="00206ACB">
        <w:t>them</w:t>
      </w:r>
      <w:r w:rsidR="00AC466E" w:rsidRPr="00206ACB">
        <w:t xml:space="preserve"> </w:t>
      </w:r>
      <w:r w:rsidRPr="00206ACB">
        <w:t>into</w:t>
      </w:r>
      <w:r w:rsidR="00AC466E" w:rsidRPr="00206ACB">
        <w:t xml:space="preserve"> </w:t>
      </w:r>
      <w:r w:rsidRPr="00206ACB">
        <w:t>a</w:t>
      </w:r>
      <w:r w:rsidR="00AC466E" w:rsidRPr="00206ACB">
        <w:t xml:space="preserve"> </w:t>
      </w:r>
      <w:r w:rsidRPr="00206ACB">
        <w:t>single</w:t>
      </w:r>
      <w:r w:rsidR="00AC466E" w:rsidRPr="00206ACB">
        <w:t xml:space="preserve"> </w:t>
      </w:r>
      <w:r w:rsidRPr="00206ACB">
        <w:t>program</w:t>
      </w:r>
      <w:r w:rsidR="00AC466E" w:rsidRPr="00206ACB">
        <w:t xml:space="preserve"> </w:t>
      </w:r>
      <w:r w:rsidRPr="00206ACB">
        <w:t>file.</w:t>
      </w:r>
      <w:r w:rsidR="00AC466E" w:rsidRPr="00206ACB">
        <w:t xml:space="preserve"> </w:t>
      </w:r>
      <w:r w:rsidRPr="00206ACB">
        <w:t>Since</w:t>
      </w:r>
      <w:r w:rsidR="00AC466E" w:rsidRPr="00206ACB">
        <w:t xml:space="preserve"> </w:t>
      </w:r>
      <w:r w:rsidRPr="00206ACB">
        <w:t>each</w:t>
      </w:r>
      <w:r w:rsidR="00AC466E" w:rsidRPr="00206ACB">
        <w:t xml:space="preserve"> </w:t>
      </w:r>
      <w:r w:rsidRPr="00206ACB">
        <w:t>processor</w:t>
      </w:r>
      <w:r w:rsidR="00AC466E" w:rsidRPr="00206ACB">
        <w:t xml:space="preserve"> </w:t>
      </w:r>
      <w:r w:rsidRPr="00206ACB">
        <w:t>has</w:t>
      </w:r>
      <w:r w:rsidR="00AC466E" w:rsidRPr="00206ACB">
        <w:t xml:space="preserve"> </w:t>
      </w:r>
      <w:r w:rsidRPr="00206ACB">
        <w:t>its</w:t>
      </w:r>
      <w:r w:rsidR="00AC466E" w:rsidRPr="00206ACB">
        <w:t xml:space="preserve"> </w:t>
      </w:r>
      <w:r w:rsidRPr="00206ACB">
        <w:t>own</w:t>
      </w:r>
      <w:r w:rsidR="00AC466E" w:rsidRPr="00206ACB">
        <w:t xml:space="preserve"> </w:t>
      </w:r>
      <w:r w:rsidRPr="00206ACB">
        <w:t>machine</w:t>
      </w:r>
      <w:r w:rsidR="00AC466E" w:rsidRPr="00206ACB">
        <w:t xml:space="preserve"> </w:t>
      </w:r>
      <w:r w:rsidRPr="00206ACB">
        <w:t>code,</w:t>
      </w:r>
      <w:r w:rsidR="00AC466E" w:rsidRPr="00206ACB">
        <w:t xml:space="preserve"> </w:t>
      </w:r>
      <w:r w:rsidRPr="00206ACB">
        <w:t>assemblers</w:t>
      </w:r>
      <w:r w:rsidR="00AC466E" w:rsidRPr="00206ACB">
        <w:t xml:space="preserve"> </w:t>
      </w:r>
      <w:r w:rsidRPr="00206ACB">
        <w:t>usually</w:t>
      </w:r>
      <w:r w:rsidR="00AC466E" w:rsidRPr="00206ACB">
        <w:t xml:space="preserve"> </w:t>
      </w:r>
      <w:r w:rsidRPr="00206ACB">
        <w:t>target</w:t>
      </w:r>
      <w:r w:rsidR="00AC466E" w:rsidRPr="00206ACB">
        <w:t xml:space="preserve"> </w:t>
      </w:r>
      <w:r w:rsidRPr="00206ACB">
        <w:t>only</w:t>
      </w:r>
      <w:r w:rsidR="00AC466E" w:rsidRPr="00206ACB">
        <w:t xml:space="preserve"> </w:t>
      </w:r>
      <w:r w:rsidRPr="00206ACB">
        <w:t>one</w:t>
      </w:r>
      <w:r w:rsidR="00AC466E" w:rsidRPr="00206ACB">
        <w:t xml:space="preserve"> </w:t>
      </w:r>
      <w:r w:rsidRPr="00206ACB">
        <w:t>type</w:t>
      </w:r>
      <w:r w:rsidR="00AC466E" w:rsidRPr="00206ACB">
        <w:t xml:space="preserve"> </w:t>
      </w:r>
      <w:r w:rsidRPr="00206ACB">
        <w:t>of</w:t>
      </w:r>
      <w:r w:rsidR="00AC466E" w:rsidRPr="00206ACB">
        <w:t xml:space="preserve"> </w:t>
      </w:r>
      <w:r w:rsidRPr="00206ACB">
        <w:t>processor.</w:t>
      </w:r>
      <w:r w:rsidR="00AC466E" w:rsidRPr="00206ACB">
        <w:t xml:space="preserve"> </w:t>
      </w:r>
      <w:r w:rsidRPr="00206ACB">
        <w:t>There</w:t>
      </w:r>
      <w:r w:rsidR="00AC466E" w:rsidRPr="00206ACB">
        <w:t xml:space="preserve"> </w:t>
      </w:r>
      <w:r w:rsidRPr="00206ACB">
        <w:t>are</w:t>
      </w:r>
      <w:r w:rsidR="00AC466E" w:rsidRPr="00206ACB">
        <w:t xml:space="preserve"> </w:t>
      </w:r>
      <w:r w:rsidRPr="00206ACB">
        <w:t>many</w:t>
      </w:r>
      <w:r w:rsidR="00AC466E" w:rsidRPr="00206ACB">
        <w:t xml:space="preserve"> </w:t>
      </w:r>
      <w:r w:rsidRPr="00206ACB">
        <w:t>assemblers</w:t>
      </w:r>
      <w:r w:rsidR="00AC466E" w:rsidRPr="00206ACB">
        <w:t xml:space="preserve"> </w:t>
      </w:r>
      <w:r w:rsidRPr="00206ACB">
        <w:t>and</w:t>
      </w:r>
      <w:r w:rsidR="00AC466E" w:rsidRPr="00206ACB">
        <w:t xml:space="preserve"> </w:t>
      </w:r>
      <w:r w:rsidRPr="00206ACB">
        <w:t>linkers</w:t>
      </w:r>
      <w:r w:rsidR="00AC466E" w:rsidRPr="00206ACB">
        <w:t xml:space="preserve"> </w:t>
      </w:r>
      <w:r w:rsidRPr="00206ACB">
        <w:t>to</w:t>
      </w:r>
      <w:r w:rsidR="00AC466E" w:rsidRPr="00206ACB">
        <w:t xml:space="preserve"> </w:t>
      </w:r>
      <w:r w:rsidRPr="00206ACB">
        <w:t>choose</w:t>
      </w:r>
      <w:r w:rsidR="00AC466E" w:rsidRPr="00206ACB">
        <w:t xml:space="preserve"> </w:t>
      </w:r>
      <w:r w:rsidRPr="00206ACB">
        <w:t>from</w:t>
      </w:r>
      <w:r w:rsidR="00AC466E" w:rsidRPr="00206ACB">
        <w:t xml:space="preserve"> </w:t>
      </w:r>
      <w:r w:rsidRPr="00206ACB">
        <w:t>for</w:t>
      </w:r>
      <w:r w:rsidR="00AC466E" w:rsidRPr="00206ACB">
        <w:t xml:space="preserve"> </w:t>
      </w:r>
      <w:r w:rsidRPr="00206ACB">
        <w:t>the</w:t>
      </w:r>
      <w:r w:rsidR="00AC466E" w:rsidRPr="00206ACB">
        <w:t xml:space="preserve"> </w:t>
      </w:r>
      <w:r w:rsidRPr="00206ACB">
        <w:t>6502,</w:t>
      </w:r>
      <w:r w:rsidR="00AC466E" w:rsidRPr="00206ACB">
        <w:t xml:space="preserve"> </w:t>
      </w:r>
      <w:r w:rsidRPr="00206ACB">
        <w:t>but</w:t>
      </w:r>
      <w:r w:rsidR="00AC466E" w:rsidRPr="00206ACB">
        <w:t xml:space="preserve"> </w:t>
      </w:r>
      <w:r w:rsidRPr="00206ACB">
        <w:t>for</w:t>
      </w:r>
      <w:r w:rsidR="00AC466E" w:rsidRPr="00206ACB">
        <w:t xml:space="preserve"> </w:t>
      </w:r>
      <w:r w:rsidRPr="00206ACB">
        <w:t>this</w:t>
      </w:r>
      <w:r w:rsidR="00AC466E" w:rsidRPr="00206ACB">
        <w:t xml:space="preserve"> </w:t>
      </w:r>
      <w:r w:rsidRPr="00206ACB">
        <w:t>book</w:t>
      </w:r>
      <w:r w:rsidR="00AC466E" w:rsidRPr="00206ACB">
        <w:t xml:space="preserve"> </w:t>
      </w:r>
      <w:r w:rsidRPr="00206ACB">
        <w:t>we</w:t>
      </w:r>
      <w:r w:rsidR="00AC466E" w:rsidRPr="00206ACB">
        <w:t xml:space="preserve"> </w:t>
      </w:r>
      <w:r w:rsidRPr="00206ACB">
        <w:t>will</w:t>
      </w:r>
      <w:r w:rsidR="00AC466E" w:rsidRPr="00206ACB">
        <w:t xml:space="preserve"> </w:t>
      </w:r>
      <w:r w:rsidRPr="00206ACB">
        <w:t>be</w:t>
      </w:r>
      <w:r w:rsidR="00AC466E" w:rsidRPr="00206ACB">
        <w:t xml:space="preserve"> </w:t>
      </w:r>
      <w:r w:rsidRPr="00206ACB">
        <w:t>using</w:t>
      </w:r>
      <w:r w:rsidR="00AC466E" w:rsidRPr="00206ACB">
        <w:t xml:space="preserve"> </w:t>
      </w:r>
      <w:r w:rsidRPr="00206ACB">
        <w:t>ca65</w:t>
      </w:r>
      <w:r w:rsidR="00AC466E" w:rsidRPr="00206ACB">
        <w:t xml:space="preserve"> </w:t>
      </w:r>
      <w:r w:rsidRPr="00206ACB">
        <w:t>and</w:t>
      </w:r>
      <w:r w:rsidR="00AC466E" w:rsidRPr="00206ACB">
        <w:t xml:space="preserve"> </w:t>
      </w:r>
      <w:r w:rsidRPr="00206ACB">
        <w:t>ld65.</w:t>
      </w:r>
      <w:r w:rsidR="00AC466E" w:rsidRPr="00206ACB">
        <w:t xml:space="preserve"> </w:t>
      </w:r>
      <w:r w:rsidRPr="00206ACB">
        <w:t>They</w:t>
      </w:r>
      <w:r w:rsidR="00AC466E" w:rsidRPr="00206ACB">
        <w:t xml:space="preserve"> </w:t>
      </w:r>
      <w:r w:rsidRPr="00206ACB">
        <w:t>are</w:t>
      </w:r>
      <w:r w:rsidR="00AC466E" w:rsidRPr="00206ACB">
        <w:t xml:space="preserve"> </w:t>
      </w:r>
      <w:r w:rsidRPr="00206ACB">
        <w:t>open-source</w:t>
      </w:r>
      <w:r w:rsidR="00AC466E" w:rsidRPr="00206ACB">
        <w:t xml:space="preserve"> </w:t>
      </w:r>
      <w:r w:rsidRPr="00206ACB">
        <w:t>and</w:t>
      </w:r>
      <w:r w:rsidR="00AC466E" w:rsidRPr="00206ACB">
        <w:t xml:space="preserve"> </w:t>
      </w:r>
      <w:r w:rsidRPr="00206ACB">
        <w:t>cross-platform,</w:t>
      </w:r>
      <w:r w:rsidR="00AC466E" w:rsidRPr="00206ACB">
        <w:t xml:space="preserve"> </w:t>
      </w:r>
      <w:r w:rsidRPr="00206ACB">
        <w:t>and</w:t>
      </w:r>
      <w:r w:rsidR="00AC466E" w:rsidRPr="00206ACB">
        <w:t xml:space="preserve"> </w:t>
      </w:r>
      <w:r w:rsidRPr="00206ACB">
        <w:t>have</w:t>
      </w:r>
      <w:r w:rsidR="00AC466E" w:rsidRPr="00206ACB">
        <w:t xml:space="preserve"> </w:t>
      </w:r>
      <w:r w:rsidRPr="00206ACB">
        <w:t>some</w:t>
      </w:r>
      <w:r w:rsidR="00AC466E" w:rsidRPr="00206ACB">
        <w:t xml:space="preserve"> </w:t>
      </w:r>
      <w:r w:rsidRPr="00206ACB">
        <w:t>very</w:t>
      </w:r>
      <w:r w:rsidR="00AC466E" w:rsidRPr="00206ACB">
        <w:t xml:space="preserve"> </w:t>
      </w:r>
      <w:r w:rsidRPr="00206ACB">
        <w:t>useful</w:t>
      </w:r>
      <w:r w:rsidR="00AC466E" w:rsidRPr="00206ACB">
        <w:t xml:space="preserve"> </w:t>
      </w:r>
      <w:r w:rsidRPr="00206ACB">
        <w:t>features</w:t>
      </w:r>
      <w:r w:rsidR="00AC466E" w:rsidRPr="00206ACB">
        <w:t xml:space="preserve"> </w:t>
      </w:r>
      <w:r w:rsidRPr="00206ACB">
        <w:t>for</w:t>
      </w:r>
      <w:r w:rsidR="00AC466E" w:rsidRPr="00206ACB">
        <w:t xml:space="preserve"> </w:t>
      </w:r>
      <w:r w:rsidRPr="00206ACB">
        <w:t>developing</w:t>
      </w:r>
      <w:r w:rsidR="00AC466E" w:rsidRPr="00206ACB">
        <w:t xml:space="preserve"> </w:t>
      </w:r>
      <w:r w:rsidRPr="00206ACB">
        <w:t>larger</w:t>
      </w:r>
      <w:r w:rsidR="00AC466E" w:rsidRPr="00206ACB">
        <w:t xml:space="preserve"> </w:t>
      </w:r>
      <w:r w:rsidRPr="00206ACB">
        <w:t>programs.</w:t>
      </w:r>
      <w:r w:rsidR="00AC466E" w:rsidRPr="00206ACB">
        <w:t xml:space="preserve"> </w:t>
      </w:r>
      <w:r w:rsidRPr="00206ACB">
        <w:t>ca65</w:t>
      </w:r>
      <w:r w:rsidR="00AC466E" w:rsidRPr="00206ACB">
        <w:t xml:space="preserve"> </w:t>
      </w:r>
      <w:r w:rsidRPr="00206ACB">
        <w:t>and</w:t>
      </w:r>
      <w:r w:rsidR="00AC466E" w:rsidRPr="00206ACB">
        <w:t xml:space="preserve"> </w:t>
      </w:r>
      <w:r w:rsidRPr="00206ACB">
        <w:t>ld65</w:t>
      </w:r>
      <w:r w:rsidR="00AC466E" w:rsidRPr="00206ACB">
        <w:t xml:space="preserve"> </w:t>
      </w:r>
      <w:r w:rsidRPr="00206ACB">
        <w:t>are</w:t>
      </w:r>
      <w:r w:rsidR="00AC466E" w:rsidRPr="00206ACB">
        <w:t xml:space="preserve"> </w:t>
      </w:r>
      <w:r w:rsidRPr="00206ACB">
        <w:t>part</w:t>
      </w:r>
      <w:r w:rsidR="00AC466E" w:rsidRPr="00206ACB">
        <w:t xml:space="preserve"> </w:t>
      </w:r>
      <w:r w:rsidRPr="00206ACB">
        <w:t>of</w:t>
      </w:r>
      <w:r w:rsidR="00AC466E" w:rsidRPr="00206ACB">
        <w:t xml:space="preserve"> </w:t>
      </w:r>
      <w:r w:rsidRPr="00206ACB">
        <w:t>the</w:t>
      </w:r>
      <w:r w:rsidR="00AC466E" w:rsidRPr="00206ACB">
        <w:t xml:space="preserve"> </w:t>
      </w:r>
      <w:r w:rsidRPr="00206ACB">
        <w:t>larger</w:t>
      </w:r>
      <w:r w:rsidR="00AC466E" w:rsidRPr="00206ACB">
        <w:t xml:space="preserve"> </w:t>
      </w:r>
      <w:r w:rsidRPr="00206ACB">
        <w:t>"cc65"</w:t>
      </w:r>
      <w:r w:rsidR="00AC466E" w:rsidRPr="00206ACB">
        <w:t xml:space="preserve"> </w:t>
      </w:r>
      <w:r w:rsidRPr="00206ACB">
        <w:t>suite</w:t>
      </w:r>
      <w:r w:rsidR="00AC466E" w:rsidRPr="00206ACB">
        <w:t xml:space="preserve"> </w:t>
      </w:r>
      <w:r w:rsidRPr="00206ACB">
        <w:t>of</w:t>
      </w:r>
      <w:r w:rsidR="00AC466E" w:rsidRPr="00206ACB">
        <w:t xml:space="preserve"> </w:t>
      </w:r>
      <w:r w:rsidRPr="00206ACB">
        <w:t>programs,</w:t>
      </w:r>
      <w:r w:rsidR="00AC466E" w:rsidRPr="00206ACB">
        <w:t xml:space="preserve"> </w:t>
      </w:r>
      <w:r w:rsidRPr="00206ACB">
        <w:t>which</w:t>
      </w:r>
      <w:r w:rsidR="00AC466E" w:rsidRPr="00206ACB">
        <w:t xml:space="preserve"> </w:t>
      </w:r>
      <w:r w:rsidRPr="00206ACB">
        <w:t>include</w:t>
      </w:r>
      <w:r w:rsidR="00AC466E" w:rsidRPr="00206ACB">
        <w:t xml:space="preserve"> </w:t>
      </w:r>
      <w:r w:rsidRPr="00206ACB">
        <w:t>a</w:t>
      </w:r>
      <w:r w:rsidR="00AC466E" w:rsidRPr="00206ACB">
        <w:t xml:space="preserve"> </w:t>
      </w:r>
      <w:r w:rsidRPr="00206ACB">
        <w:t>C</w:t>
      </w:r>
      <w:r w:rsidR="00AC466E" w:rsidRPr="00206ACB">
        <w:t xml:space="preserve"> </w:t>
      </w:r>
      <w:r w:rsidRPr="00206ACB">
        <w:t>compiler</w:t>
      </w:r>
      <w:r w:rsidR="00AC466E" w:rsidRPr="00206ACB">
        <w:t xml:space="preserve"> </w:t>
      </w:r>
      <w:r w:rsidRPr="00206ACB">
        <w:t>and</w:t>
      </w:r>
      <w:r w:rsidR="00AC466E" w:rsidRPr="00206ACB">
        <w:t xml:space="preserve"> </w:t>
      </w:r>
      <w:r w:rsidRPr="00206ACB">
        <w:t>more.</w:t>
      </w:r>
    </w:p>
    <w:p w14:paraId="5DAF113B" w14:textId="77777777" w:rsidR="00C02078" w:rsidRPr="00206ACB" w:rsidRDefault="00C02078">
      <w:pPr>
        <w:pStyle w:val="ListParagraph"/>
        <w:numPr>
          <w:ilvl w:val="0"/>
          <w:numId w:val="10"/>
        </w:numPr>
        <w:rPr>
          <w:rFonts w:cstheme="minorHAnsi"/>
          <w:szCs w:val="26"/>
        </w:rPr>
      </w:pPr>
      <w:r w:rsidRPr="00206ACB">
        <w:rPr>
          <w:rFonts w:cstheme="minorHAnsi"/>
          <w:szCs w:val="26"/>
        </w:rPr>
        <w:lastRenderedPageBreak/>
        <w:t>Mac</w:t>
      </w:r>
    </w:p>
    <w:p w14:paraId="707607BB" w14:textId="2EA22B89" w:rsidR="002B3E4E" w:rsidRPr="006B0F89" w:rsidRDefault="00C02078" w:rsidP="00EF327A">
      <w:pPr>
        <w:rPr>
          <w:rFonts w:eastAsia="Times New Roman"/>
          <w:kern w:val="0"/>
          <w:lang w:eastAsia="ja-JP"/>
        </w:rPr>
      </w:pPr>
      <w:r w:rsidRPr="00206ACB">
        <w:t>To</w:t>
      </w:r>
      <w:r w:rsidR="00AC466E" w:rsidRPr="00206ACB">
        <w:t xml:space="preserve"> </w:t>
      </w:r>
      <w:r w:rsidRPr="00206ACB">
        <w:t>install</w:t>
      </w:r>
      <w:r w:rsidR="00AC466E" w:rsidRPr="00206ACB">
        <w:t xml:space="preserve"> </w:t>
      </w:r>
      <w:r w:rsidRPr="00206ACB">
        <w:t>ca65</w:t>
      </w:r>
      <w:r w:rsidR="00AC466E" w:rsidRPr="00206ACB">
        <w:t xml:space="preserve"> </w:t>
      </w:r>
      <w:r w:rsidRPr="00206ACB">
        <w:t>and</w:t>
      </w:r>
      <w:r w:rsidR="00AC466E" w:rsidRPr="00206ACB">
        <w:t xml:space="preserve"> </w:t>
      </w:r>
      <w:r w:rsidRPr="00206ACB">
        <w:t>ld65</w:t>
      </w:r>
      <w:r w:rsidR="00AC466E" w:rsidRPr="00206ACB">
        <w:t xml:space="preserve"> </w:t>
      </w:r>
      <w:r w:rsidRPr="00206ACB">
        <w:t>on</w:t>
      </w:r>
      <w:r w:rsidR="00AC466E" w:rsidRPr="00206ACB">
        <w:t xml:space="preserve"> </w:t>
      </w:r>
      <w:r w:rsidRPr="00206ACB">
        <w:t>a</w:t>
      </w:r>
      <w:r w:rsidR="00AC466E" w:rsidRPr="00206ACB">
        <w:t xml:space="preserve"> </w:t>
      </w:r>
      <w:r w:rsidRPr="00206ACB">
        <w:t>Mac,</w:t>
      </w:r>
      <w:r w:rsidR="00AC466E" w:rsidRPr="00206ACB">
        <w:t xml:space="preserve"> </w:t>
      </w:r>
      <w:r w:rsidRPr="00206ACB">
        <w:t>first</w:t>
      </w:r>
      <w:r w:rsidR="00AC466E" w:rsidRPr="00206ACB">
        <w:t xml:space="preserve"> </w:t>
      </w:r>
      <w:r w:rsidRPr="00206ACB">
        <w:t>install</w:t>
      </w:r>
      <w:r w:rsidR="00AC466E" w:rsidRPr="00206ACB">
        <w:t xml:space="preserve"> </w:t>
      </w:r>
      <w:hyperlink r:id="rId40" w:tgtFrame="_blank" w:history="1">
        <w:r w:rsidRPr="00206ACB">
          <w:rPr>
            <w:rStyle w:val="Hyperlink"/>
            <w:rFonts w:cstheme="minorHAnsi"/>
            <w:color w:val="82642B"/>
            <w:szCs w:val="26"/>
          </w:rPr>
          <w:t>Homebrew</w:t>
        </w:r>
        <w:r w:rsidR="00A154C1" w:rsidRPr="00206ACB">
          <w:rPr>
            <w:rStyle w:val="Hyperlink"/>
            <w:rFonts w:cstheme="minorHAnsi"/>
            <w:color w:val="82642B"/>
            <w:szCs w:val="26"/>
          </w:rPr>
          <w:t xml:space="preserve"> (https://brew.sh/)</w:t>
        </w:r>
      </w:hyperlink>
      <w:r w:rsidRPr="00206ACB">
        <w:t>,</w:t>
      </w:r>
      <w:r w:rsidR="00AC466E" w:rsidRPr="00206ACB">
        <w:t xml:space="preserve"> </w:t>
      </w:r>
      <w:r w:rsidRPr="00206ACB">
        <w:t>a</w:t>
      </w:r>
      <w:r w:rsidR="00AC466E" w:rsidRPr="00206ACB">
        <w:t xml:space="preserve"> </w:t>
      </w:r>
      <w:r w:rsidRPr="00206ACB">
        <w:t>Mac</w:t>
      </w:r>
      <w:r w:rsidR="00AC466E" w:rsidRPr="00206ACB">
        <w:t xml:space="preserve"> </w:t>
      </w:r>
      <w:r w:rsidRPr="00206ACB">
        <w:t>package</w:t>
      </w:r>
      <w:r w:rsidR="00AC466E" w:rsidRPr="00206ACB">
        <w:t xml:space="preserve"> </w:t>
      </w:r>
      <w:r w:rsidRPr="00206ACB">
        <w:t>manager.</w:t>
      </w:r>
      <w:r w:rsidR="00AC466E" w:rsidRPr="00206ACB">
        <w:t xml:space="preserve"> </w:t>
      </w:r>
      <w:r w:rsidRPr="00206ACB">
        <w:t>Copy</w:t>
      </w:r>
      <w:r w:rsidR="00AC466E" w:rsidRPr="00206ACB">
        <w:t xml:space="preserve"> </w:t>
      </w:r>
      <w:r w:rsidRPr="00206ACB">
        <w:t>and</w:t>
      </w:r>
      <w:r w:rsidR="00AC466E" w:rsidRPr="00206ACB">
        <w:t xml:space="preserve"> </w:t>
      </w:r>
      <w:r w:rsidRPr="00206ACB">
        <w:t>paste</w:t>
      </w:r>
      <w:r w:rsidR="00AC466E" w:rsidRPr="00206ACB">
        <w:t xml:space="preserve"> </w:t>
      </w:r>
      <w:r w:rsidRPr="00206ACB">
        <w:t>the</w:t>
      </w:r>
      <w:r w:rsidR="00AC466E" w:rsidRPr="00206ACB">
        <w:t xml:space="preserve"> </w:t>
      </w:r>
      <w:r w:rsidRPr="00206ACB">
        <w:t>command</w:t>
      </w:r>
      <w:r w:rsidR="00AC466E" w:rsidRPr="00206ACB">
        <w:t xml:space="preserve"> </w:t>
      </w:r>
      <w:r w:rsidRPr="00206ACB">
        <w:t>from</w:t>
      </w:r>
      <w:r w:rsidR="00AC466E" w:rsidRPr="00206ACB">
        <w:t xml:space="preserve"> </w:t>
      </w:r>
      <w:r w:rsidRPr="00206ACB">
        <w:t>the</w:t>
      </w:r>
      <w:r w:rsidR="00AC466E" w:rsidRPr="00206ACB">
        <w:t xml:space="preserve"> </w:t>
      </w:r>
      <w:r w:rsidRPr="00206ACB">
        <w:t>homepage</w:t>
      </w:r>
      <w:r w:rsidR="00AC466E" w:rsidRPr="00206ACB">
        <w:t xml:space="preserve"> </w:t>
      </w:r>
      <w:r w:rsidRPr="00206ACB">
        <w:t>into</w:t>
      </w:r>
      <w:r w:rsidR="00AC466E" w:rsidRPr="00206ACB">
        <w:t xml:space="preserve"> </w:t>
      </w:r>
      <w:r w:rsidRPr="00206ACB">
        <w:t>a</w:t>
      </w:r>
      <w:r w:rsidR="00AC466E" w:rsidRPr="00206ACB">
        <w:t xml:space="preserve"> </w:t>
      </w:r>
      <w:r w:rsidRPr="00206ACB">
        <w:t>terminal</w:t>
      </w:r>
      <w:r w:rsidR="00AC466E" w:rsidRPr="00206ACB">
        <w:t xml:space="preserve"> </w:t>
      </w:r>
      <w:r w:rsidRPr="00206ACB">
        <w:t>and</w:t>
      </w:r>
      <w:r w:rsidR="00AC466E" w:rsidRPr="00206ACB">
        <w:t xml:space="preserve"> </w:t>
      </w:r>
      <w:r w:rsidRPr="00206ACB">
        <w:t>press</w:t>
      </w:r>
      <w:r w:rsidR="00AC466E" w:rsidRPr="00206ACB">
        <w:t xml:space="preserve"> </w:t>
      </w:r>
      <w:r w:rsidRPr="00206ACB">
        <w:t>enter;</w:t>
      </w:r>
      <w:r w:rsidR="00AC466E" w:rsidRPr="00206ACB">
        <w:t xml:space="preserve"> </w:t>
      </w:r>
      <w:r w:rsidRPr="00206ACB">
        <w:t>follow</w:t>
      </w:r>
      <w:r w:rsidR="00AC466E" w:rsidRPr="00206ACB">
        <w:t xml:space="preserve"> </w:t>
      </w:r>
      <w:r w:rsidRPr="00206ACB">
        <w:t>the</w:t>
      </w:r>
      <w:r w:rsidR="00AC466E" w:rsidRPr="00206ACB">
        <w:t xml:space="preserve"> </w:t>
      </w:r>
      <w:r w:rsidRPr="00206ACB">
        <w:t>instructions</w:t>
      </w:r>
      <w:r w:rsidR="00AC466E" w:rsidRPr="00206ACB">
        <w:t xml:space="preserve"> </w:t>
      </w:r>
      <w:r w:rsidRPr="00206ACB">
        <w:t>and</w:t>
      </w:r>
      <w:r w:rsidR="00AC466E" w:rsidRPr="00206ACB">
        <w:t xml:space="preserve"> </w:t>
      </w:r>
      <w:r w:rsidRPr="00206ACB">
        <w:t>Homebrew</w:t>
      </w:r>
      <w:r w:rsidR="00AC466E" w:rsidRPr="00206ACB">
        <w:t xml:space="preserve"> </w:t>
      </w:r>
      <w:r w:rsidRPr="00206ACB">
        <w:t>will</w:t>
      </w:r>
      <w:r w:rsidR="00AC466E" w:rsidRPr="00206ACB">
        <w:t xml:space="preserve"> </w:t>
      </w:r>
      <w:r w:rsidRPr="00206ACB">
        <w:t>be</w:t>
      </w:r>
      <w:r w:rsidR="00AC466E" w:rsidRPr="00206ACB">
        <w:t xml:space="preserve"> </w:t>
      </w:r>
      <w:r w:rsidRPr="00206ACB">
        <w:t>ready</w:t>
      </w:r>
      <w:r w:rsidR="00AC466E" w:rsidRPr="00206ACB">
        <w:t xml:space="preserve"> </w:t>
      </w:r>
      <w:r w:rsidRPr="00206ACB">
        <w:t>to</w:t>
      </w:r>
      <w:r w:rsidR="00AC466E" w:rsidRPr="00206ACB">
        <w:t xml:space="preserve"> </w:t>
      </w:r>
      <w:r w:rsidRPr="00206ACB">
        <w:t>use.</w:t>
      </w:r>
      <w:r w:rsidR="00AC466E" w:rsidRPr="00206ACB">
        <w:t xml:space="preserve"> </w:t>
      </w:r>
      <w:r w:rsidRPr="00206ACB">
        <w:t>Once</w:t>
      </w:r>
      <w:r w:rsidR="00AC466E" w:rsidRPr="00206ACB">
        <w:t xml:space="preserve"> </w:t>
      </w:r>
      <w:r w:rsidRPr="00206ACB">
        <w:t>you</w:t>
      </w:r>
      <w:r w:rsidR="00AC466E" w:rsidRPr="00206ACB">
        <w:t xml:space="preserve"> </w:t>
      </w:r>
      <w:r w:rsidRPr="00206ACB">
        <w:t>have</w:t>
      </w:r>
      <w:r w:rsidR="00AC466E" w:rsidRPr="00206ACB">
        <w:t xml:space="preserve"> </w:t>
      </w:r>
      <w:r w:rsidRPr="00206ACB">
        <w:t>Homebrew,</w:t>
      </w:r>
      <w:r w:rsidR="00AC466E" w:rsidRPr="00206ACB">
        <w:t xml:space="preserve"> </w:t>
      </w:r>
      <w:r w:rsidRPr="00206ACB">
        <w:t>type</w:t>
      </w:r>
      <w:r w:rsidR="00AC466E" w:rsidRPr="00206ACB">
        <w:t xml:space="preserve"> </w:t>
      </w:r>
      <w:r w:rsidRPr="00D40D9F">
        <w:rPr>
          <w:rStyle w:val="QuoteChar"/>
        </w:rPr>
        <w:t>brew</w:t>
      </w:r>
      <w:r w:rsidR="00AC466E" w:rsidRPr="00D40D9F">
        <w:rPr>
          <w:rStyle w:val="QuoteChar"/>
        </w:rPr>
        <w:t xml:space="preserve"> </w:t>
      </w:r>
      <w:r w:rsidRPr="00D40D9F">
        <w:rPr>
          <w:rStyle w:val="QuoteChar"/>
        </w:rPr>
        <w:t>install</w:t>
      </w:r>
      <w:r w:rsidR="00AC466E" w:rsidRPr="00D40D9F">
        <w:rPr>
          <w:rStyle w:val="QuoteChar"/>
        </w:rPr>
        <w:t xml:space="preserve"> </w:t>
      </w:r>
      <w:r w:rsidRPr="00D40D9F">
        <w:rPr>
          <w:rStyle w:val="QuoteChar"/>
        </w:rPr>
        <w:t>cc65</w:t>
      </w:r>
      <w:r w:rsidR="00AC466E" w:rsidRPr="00206ACB">
        <w:t xml:space="preserve"> </w:t>
      </w:r>
      <w:r w:rsidRPr="00206ACB">
        <w:t>and</w:t>
      </w:r>
      <w:r w:rsidR="00AC466E" w:rsidRPr="00206ACB">
        <w:t xml:space="preserve"> </w:t>
      </w:r>
      <w:r w:rsidRPr="00206ACB">
        <w:t>press</w:t>
      </w:r>
      <w:r w:rsidR="00AC466E" w:rsidRPr="00206ACB">
        <w:t xml:space="preserve"> </w:t>
      </w:r>
      <w:r w:rsidRPr="00206ACB">
        <w:t>enter.</w:t>
      </w:r>
    </w:p>
    <w:p w14:paraId="2B98630E" w14:textId="77777777" w:rsidR="00C02078" w:rsidRPr="00206ACB" w:rsidRDefault="00C02078">
      <w:pPr>
        <w:pStyle w:val="ListParagraph"/>
        <w:numPr>
          <w:ilvl w:val="0"/>
          <w:numId w:val="10"/>
        </w:numPr>
        <w:rPr>
          <w:rFonts w:cstheme="minorHAnsi"/>
          <w:szCs w:val="26"/>
        </w:rPr>
      </w:pPr>
      <w:r w:rsidRPr="00206ACB">
        <w:rPr>
          <w:rFonts w:cstheme="minorHAnsi"/>
          <w:szCs w:val="26"/>
        </w:rPr>
        <w:t>Windows</w:t>
      </w:r>
    </w:p>
    <w:p w14:paraId="101CD386" w14:textId="62453C88" w:rsidR="00C02078" w:rsidRPr="00206ACB" w:rsidRDefault="00C02078" w:rsidP="00EF327A">
      <w:r w:rsidRPr="00206ACB">
        <w:t>On</w:t>
      </w:r>
      <w:r w:rsidR="00AC466E" w:rsidRPr="00206ACB">
        <w:t xml:space="preserve"> </w:t>
      </w:r>
      <w:r w:rsidRPr="00206ACB">
        <w:t>Windows,</w:t>
      </w:r>
      <w:r w:rsidR="00AC466E" w:rsidRPr="00206ACB">
        <w:t xml:space="preserve"> </w:t>
      </w:r>
      <w:r w:rsidRPr="00206ACB">
        <w:t>you'll</w:t>
      </w:r>
      <w:r w:rsidR="00AC466E" w:rsidRPr="00206ACB">
        <w:t xml:space="preserve"> </w:t>
      </w:r>
      <w:r w:rsidRPr="00206ACB">
        <w:t>need</w:t>
      </w:r>
      <w:r w:rsidR="00AC466E" w:rsidRPr="00206ACB">
        <w:t xml:space="preserve"> </w:t>
      </w:r>
      <w:r w:rsidRPr="00206ACB">
        <w:t>to</w:t>
      </w:r>
      <w:r w:rsidR="00AC466E" w:rsidRPr="00206ACB">
        <w:t xml:space="preserve"> </w:t>
      </w:r>
      <w:r w:rsidRPr="00206ACB">
        <w:t>download</w:t>
      </w:r>
      <w:r w:rsidR="00AC466E" w:rsidRPr="00206ACB">
        <w:t xml:space="preserve"> </w:t>
      </w:r>
      <w:r w:rsidRPr="00206ACB">
        <w:t>ca65</w:t>
      </w:r>
      <w:r w:rsidR="00AC466E" w:rsidRPr="00206ACB">
        <w:t xml:space="preserve"> </w:t>
      </w:r>
      <w:r w:rsidRPr="00206ACB">
        <w:t>and</w:t>
      </w:r>
      <w:r w:rsidR="00AC466E" w:rsidRPr="00206ACB">
        <w:t xml:space="preserve"> </w:t>
      </w:r>
      <w:r w:rsidRPr="00206ACB">
        <w:t>ld65</w:t>
      </w:r>
      <w:r w:rsidR="00AC466E" w:rsidRPr="00206ACB">
        <w:t xml:space="preserve"> </w:t>
      </w:r>
      <w:r w:rsidRPr="00206ACB">
        <w:t>to</w:t>
      </w:r>
      <w:r w:rsidR="00AC466E" w:rsidRPr="00206ACB">
        <w:t xml:space="preserve"> </w:t>
      </w:r>
      <w:r w:rsidRPr="00206ACB">
        <w:t>a</w:t>
      </w:r>
      <w:r w:rsidR="00AC466E" w:rsidRPr="00206ACB">
        <w:t xml:space="preserve"> </w:t>
      </w:r>
      <w:r w:rsidRPr="00206ACB">
        <w:t>specific</w:t>
      </w:r>
      <w:r w:rsidR="00AC466E" w:rsidRPr="00206ACB">
        <w:t xml:space="preserve"> </w:t>
      </w:r>
      <w:r w:rsidRPr="00206ACB">
        <w:t>directory</w:t>
      </w:r>
      <w:r w:rsidR="00AC466E" w:rsidRPr="00206ACB">
        <w:t xml:space="preserve"> </w:t>
      </w:r>
      <w:r w:rsidRPr="00206ACB">
        <w:t>on</w:t>
      </w:r>
      <w:r w:rsidR="00AC466E" w:rsidRPr="00206ACB">
        <w:t xml:space="preserve"> </w:t>
      </w:r>
      <w:r w:rsidRPr="00206ACB">
        <w:t>your</w:t>
      </w:r>
      <w:r w:rsidR="00AC466E" w:rsidRPr="00206ACB">
        <w:t xml:space="preserve"> </w:t>
      </w:r>
      <w:r w:rsidRPr="00206ACB">
        <w:t>computer.</w:t>
      </w:r>
      <w:r w:rsidR="00AC466E" w:rsidRPr="00206ACB">
        <w:t xml:space="preserve"> </w:t>
      </w:r>
      <w:r w:rsidRPr="00206ACB">
        <w:t>Download</w:t>
      </w:r>
      <w:r w:rsidR="00AC466E" w:rsidRPr="00206ACB">
        <w:t xml:space="preserve"> </w:t>
      </w:r>
      <w:r w:rsidRPr="00206ACB">
        <w:t>the</w:t>
      </w:r>
      <w:r w:rsidR="00AC466E" w:rsidRPr="00206ACB">
        <w:t xml:space="preserve"> </w:t>
      </w:r>
      <w:r w:rsidRPr="00206ACB">
        <w:t>latest</w:t>
      </w:r>
      <w:r w:rsidR="00AC466E" w:rsidRPr="00206ACB">
        <w:t xml:space="preserve"> </w:t>
      </w:r>
      <w:r w:rsidRPr="00206ACB">
        <w:t>"Windows</w:t>
      </w:r>
      <w:r w:rsidR="00AC466E" w:rsidRPr="00206ACB">
        <w:t xml:space="preserve"> </w:t>
      </w:r>
      <w:r w:rsidRPr="00206ACB">
        <w:t>Snapshot"</w:t>
      </w:r>
      <w:r w:rsidR="00AC466E" w:rsidRPr="00206ACB">
        <w:t xml:space="preserve"> </w:t>
      </w:r>
      <w:r w:rsidRPr="00206ACB">
        <w:t>from</w:t>
      </w:r>
      <w:r w:rsidR="00AC466E" w:rsidRPr="00206ACB">
        <w:t xml:space="preserve"> </w:t>
      </w:r>
      <w:r w:rsidRPr="00206ACB">
        <w:t>the</w:t>
      </w:r>
      <w:r w:rsidR="00AC466E" w:rsidRPr="00206ACB">
        <w:t xml:space="preserve"> </w:t>
      </w:r>
      <w:hyperlink r:id="rId41" w:tgtFrame="_blank" w:history="1">
        <w:r w:rsidRPr="00206ACB">
          <w:rPr>
            <w:rStyle w:val="Hyperlink"/>
            <w:rFonts w:cstheme="minorHAnsi"/>
            <w:color w:val="82642B"/>
            <w:szCs w:val="26"/>
          </w:rPr>
          <w:t>main</w:t>
        </w:r>
        <w:r w:rsidR="00AC466E" w:rsidRPr="00206ACB">
          <w:rPr>
            <w:rStyle w:val="Hyperlink"/>
            <w:rFonts w:cstheme="minorHAnsi"/>
            <w:color w:val="82642B"/>
            <w:szCs w:val="26"/>
          </w:rPr>
          <w:t xml:space="preserve"> </w:t>
        </w:r>
        <w:r w:rsidRPr="00206ACB">
          <w:rPr>
            <w:rStyle w:val="Hyperlink"/>
            <w:rFonts w:cstheme="minorHAnsi"/>
            <w:color w:val="82642B"/>
            <w:szCs w:val="26"/>
          </w:rPr>
          <w:t>cc65</w:t>
        </w:r>
        <w:r w:rsidR="00AC466E" w:rsidRPr="00206ACB">
          <w:rPr>
            <w:rStyle w:val="Hyperlink"/>
            <w:rFonts w:cstheme="minorHAnsi"/>
            <w:color w:val="82642B"/>
            <w:szCs w:val="26"/>
          </w:rPr>
          <w:t xml:space="preserve"> </w:t>
        </w:r>
        <w:r w:rsidRPr="00206ACB">
          <w:rPr>
            <w:rStyle w:val="Hyperlink"/>
            <w:rFonts w:cstheme="minorHAnsi"/>
            <w:color w:val="82642B"/>
            <w:szCs w:val="26"/>
          </w:rPr>
          <w:t>project</w:t>
        </w:r>
        <w:r w:rsidR="00AC466E" w:rsidRPr="00206ACB">
          <w:rPr>
            <w:rStyle w:val="Hyperlink"/>
            <w:rFonts w:cstheme="minorHAnsi"/>
            <w:color w:val="82642B"/>
            <w:szCs w:val="26"/>
          </w:rPr>
          <w:t xml:space="preserve"> </w:t>
        </w:r>
        <w:r w:rsidRPr="00206ACB">
          <w:rPr>
            <w:rStyle w:val="Hyperlink"/>
            <w:rFonts w:cstheme="minorHAnsi"/>
            <w:color w:val="82642B"/>
            <w:szCs w:val="26"/>
          </w:rPr>
          <w:t>page</w:t>
        </w:r>
        <w:r w:rsidR="00AE2846" w:rsidRPr="00206ACB">
          <w:rPr>
            <w:rStyle w:val="Hyperlink"/>
            <w:rFonts w:cstheme="minorHAnsi"/>
            <w:color w:val="82642B"/>
            <w:szCs w:val="26"/>
          </w:rPr>
          <w:t xml:space="preserve"> (https://github.com/cc65/cc65)</w:t>
        </w:r>
      </w:hyperlink>
      <w:r w:rsidRPr="00206ACB">
        <w:t>.</w:t>
      </w:r>
      <w:r w:rsidR="00AC466E" w:rsidRPr="00206ACB">
        <w:t xml:space="preserve"> </w:t>
      </w:r>
      <w:r w:rsidRPr="00206ACB">
        <w:t>Unzip</w:t>
      </w:r>
      <w:r w:rsidR="00AC466E" w:rsidRPr="00206ACB">
        <w:t xml:space="preserve"> </w:t>
      </w:r>
      <w:r w:rsidRPr="00206ACB">
        <w:t>the</w:t>
      </w:r>
      <w:r w:rsidR="00AC466E" w:rsidRPr="00206ACB">
        <w:t xml:space="preserve"> </w:t>
      </w:r>
      <w:r w:rsidRPr="00206ACB">
        <w:t>contents</w:t>
      </w:r>
      <w:r w:rsidR="00AC466E" w:rsidRPr="00206ACB">
        <w:t xml:space="preserve"> </w:t>
      </w:r>
      <w:r w:rsidRPr="00206ACB">
        <w:t>to</w:t>
      </w:r>
      <w:r w:rsidR="00AC466E" w:rsidRPr="00206ACB">
        <w:t xml:space="preserve"> </w:t>
      </w:r>
      <w:r w:rsidRPr="00F601AA">
        <w:rPr>
          <w:rStyle w:val="QuoteChar"/>
        </w:rPr>
        <w:t>C:\cc65</w:t>
      </w:r>
      <w:r w:rsidRPr="00206ACB">
        <w:t>.</w:t>
      </w:r>
      <w:r w:rsidR="00AC466E" w:rsidRPr="00206ACB">
        <w:t xml:space="preserve"> </w:t>
      </w:r>
      <w:r w:rsidRPr="00206ACB">
        <w:t>You'll</w:t>
      </w:r>
      <w:r w:rsidR="00AC466E" w:rsidRPr="00206ACB">
        <w:t xml:space="preserve"> </w:t>
      </w:r>
      <w:r w:rsidRPr="00206ACB">
        <w:t>also</w:t>
      </w:r>
      <w:r w:rsidR="00AC466E" w:rsidRPr="00206ACB">
        <w:t xml:space="preserve"> </w:t>
      </w:r>
      <w:r w:rsidRPr="00206ACB">
        <w:t>need</w:t>
      </w:r>
      <w:r w:rsidR="00AC466E" w:rsidRPr="00206ACB">
        <w:t xml:space="preserve"> </w:t>
      </w:r>
      <w:r w:rsidRPr="00206ACB">
        <w:t>to</w:t>
      </w:r>
      <w:r w:rsidR="00AC466E" w:rsidRPr="00206ACB">
        <w:t xml:space="preserve"> </w:t>
      </w:r>
      <w:r w:rsidRPr="00206ACB">
        <w:t>update</w:t>
      </w:r>
      <w:r w:rsidR="00AC466E" w:rsidRPr="00206ACB">
        <w:t xml:space="preserve"> </w:t>
      </w:r>
      <w:r w:rsidRPr="00206ACB">
        <w:t>your</w:t>
      </w:r>
      <w:r w:rsidR="00AC466E" w:rsidRPr="00206ACB">
        <w:t xml:space="preserve"> </w:t>
      </w:r>
      <w:r w:rsidRPr="00206ACB">
        <w:t>system</w:t>
      </w:r>
      <w:r w:rsidR="00AC466E" w:rsidRPr="00206ACB">
        <w:t xml:space="preserve"> </w:t>
      </w:r>
      <w:r w:rsidRPr="00206ACB">
        <w:t>path</w:t>
      </w:r>
      <w:r w:rsidR="00AC466E" w:rsidRPr="00206ACB">
        <w:t xml:space="preserve"> </w:t>
      </w:r>
      <w:r w:rsidRPr="00206ACB">
        <w:t>to</w:t>
      </w:r>
      <w:r w:rsidR="00AC466E" w:rsidRPr="00206ACB">
        <w:t xml:space="preserve"> </w:t>
      </w:r>
      <w:r w:rsidRPr="00206ACB">
        <w:t>make</w:t>
      </w:r>
      <w:r w:rsidR="00AC466E" w:rsidRPr="00206ACB">
        <w:t xml:space="preserve"> </w:t>
      </w:r>
      <w:r w:rsidRPr="00206ACB">
        <w:t>ca65</w:t>
      </w:r>
      <w:r w:rsidR="00AC466E" w:rsidRPr="00206ACB">
        <w:t xml:space="preserve"> </w:t>
      </w:r>
      <w:r w:rsidRPr="00206ACB">
        <w:t>and</w:t>
      </w:r>
      <w:r w:rsidR="00AC466E" w:rsidRPr="00206ACB">
        <w:t xml:space="preserve"> </w:t>
      </w:r>
      <w:r w:rsidRPr="00206ACB">
        <w:t>ld65</w:t>
      </w:r>
      <w:r w:rsidR="00AC466E" w:rsidRPr="00206ACB">
        <w:t xml:space="preserve"> </w:t>
      </w:r>
      <w:r w:rsidRPr="00206ACB">
        <w:t>available</w:t>
      </w:r>
      <w:r w:rsidR="00AC466E" w:rsidRPr="00206ACB">
        <w:t xml:space="preserve"> </w:t>
      </w:r>
      <w:r w:rsidRPr="00206ACB">
        <w:t>from</w:t>
      </w:r>
      <w:r w:rsidR="00AC466E" w:rsidRPr="00206ACB">
        <w:t xml:space="preserve"> </w:t>
      </w:r>
      <w:r w:rsidRPr="00206ACB">
        <w:t>any</w:t>
      </w:r>
      <w:r w:rsidR="00AC466E" w:rsidRPr="00206ACB">
        <w:t xml:space="preserve"> </w:t>
      </w:r>
      <w:r w:rsidRPr="00206ACB">
        <w:t>directory.</w:t>
      </w:r>
      <w:r w:rsidR="00AC466E" w:rsidRPr="00206ACB">
        <w:t xml:space="preserve"> </w:t>
      </w:r>
      <w:r w:rsidRPr="00206ACB">
        <w:t>The</w:t>
      </w:r>
      <w:r w:rsidR="00AC466E" w:rsidRPr="00206ACB">
        <w:t xml:space="preserve"> </w:t>
      </w:r>
      <w:r w:rsidRPr="00206ACB">
        <w:t>process</w:t>
      </w:r>
      <w:r w:rsidR="00AC466E" w:rsidRPr="00206ACB">
        <w:t xml:space="preserve"> </w:t>
      </w:r>
      <w:r w:rsidRPr="00206ACB">
        <w:t>for</w:t>
      </w:r>
      <w:r w:rsidR="00AC466E" w:rsidRPr="00206ACB">
        <w:t xml:space="preserve"> </w:t>
      </w:r>
      <w:r w:rsidRPr="00206ACB">
        <w:t>doing</w:t>
      </w:r>
      <w:r w:rsidR="00AC466E" w:rsidRPr="00206ACB">
        <w:t xml:space="preserve"> </w:t>
      </w:r>
      <w:r w:rsidRPr="00206ACB">
        <w:t>this</w:t>
      </w:r>
      <w:r w:rsidR="00AC466E" w:rsidRPr="00206ACB">
        <w:t xml:space="preserve"> </w:t>
      </w:r>
      <w:r w:rsidRPr="00206ACB">
        <w:t>varies</w:t>
      </w:r>
      <w:r w:rsidR="00AC466E" w:rsidRPr="00206ACB">
        <w:t xml:space="preserve"> </w:t>
      </w:r>
      <w:r w:rsidRPr="00206ACB">
        <w:t>depending</w:t>
      </w:r>
      <w:r w:rsidR="00AC466E" w:rsidRPr="00206ACB">
        <w:t xml:space="preserve"> </w:t>
      </w:r>
      <w:r w:rsidRPr="00206ACB">
        <w:t>on</w:t>
      </w:r>
      <w:r w:rsidR="00AC466E" w:rsidRPr="00206ACB">
        <w:t xml:space="preserve"> </w:t>
      </w:r>
      <w:r w:rsidRPr="00206ACB">
        <w:t>which</w:t>
      </w:r>
      <w:r w:rsidR="00AC466E" w:rsidRPr="00206ACB">
        <w:t xml:space="preserve"> </w:t>
      </w:r>
      <w:r w:rsidRPr="00206ACB">
        <w:t>version</w:t>
      </w:r>
      <w:r w:rsidR="00AC466E" w:rsidRPr="00206ACB">
        <w:t xml:space="preserve"> </w:t>
      </w:r>
      <w:r w:rsidRPr="00206ACB">
        <w:t>of</w:t>
      </w:r>
      <w:r w:rsidR="00AC466E" w:rsidRPr="00206ACB">
        <w:t xml:space="preserve"> </w:t>
      </w:r>
      <w:r w:rsidRPr="00206ACB">
        <w:t>Windows</w:t>
      </w:r>
      <w:r w:rsidR="00AC466E" w:rsidRPr="00206ACB">
        <w:t xml:space="preserve"> </w:t>
      </w:r>
      <w:r w:rsidRPr="00206ACB">
        <w:t>you</w:t>
      </w:r>
      <w:r w:rsidR="00AC466E" w:rsidRPr="00206ACB">
        <w:t xml:space="preserve"> </w:t>
      </w:r>
      <w:r w:rsidRPr="00206ACB">
        <w:t>are</w:t>
      </w:r>
      <w:r w:rsidR="00AC466E" w:rsidRPr="00206ACB">
        <w:t xml:space="preserve"> </w:t>
      </w:r>
      <w:r w:rsidRPr="00206ACB">
        <w:t>using.</w:t>
      </w:r>
      <w:r w:rsidR="00AC466E" w:rsidRPr="00206ACB">
        <w:t xml:space="preserve"> </w:t>
      </w:r>
      <w:r w:rsidRPr="00206ACB">
        <w:t>On</w:t>
      </w:r>
      <w:r w:rsidR="00AC466E" w:rsidRPr="00206ACB">
        <w:t xml:space="preserve"> </w:t>
      </w:r>
      <w:r w:rsidRPr="00206ACB">
        <w:t>most</w:t>
      </w:r>
      <w:r w:rsidR="00AC466E" w:rsidRPr="00206ACB">
        <w:t xml:space="preserve"> </w:t>
      </w:r>
      <w:r w:rsidRPr="00206ACB">
        <w:t>newer</w:t>
      </w:r>
      <w:r w:rsidR="00AC466E" w:rsidRPr="00206ACB">
        <w:t xml:space="preserve"> </w:t>
      </w:r>
      <w:r w:rsidRPr="00206ACB">
        <w:t>versions</w:t>
      </w:r>
      <w:r w:rsidR="00AC466E" w:rsidRPr="00206ACB">
        <w:t xml:space="preserve"> </w:t>
      </w:r>
      <w:r w:rsidRPr="00206ACB">
        <w:t>of</w:t>
      </w:r>
      <w:r w:rsidR="00AC466E" w:rsidRPr="00206ACB">
        <w:t xml:space="preserve"> </w:t>
      </w:r>
      <w:r w:rsidRPr="00206ACB">
        <w:t>Windows,</w:t>
      </w:r>
      <w:r w:rsidR="00AC466E" w:rsidRPr="00206ACB">
        <w:t xml:space="preserve"> </w:t>
      </w:r>
      <w:r w:rsidRPr="00206ACB">
        <w:t>you</w:t>
      </w:r>
      <w:r w:rsidR="00AC466E" w:rsidRPr="00206ACB">
        <w:t xml:space="preserve"> </w:t>
      </w:r>
      <w:r w:rsidRPr="00206ACB">
        <w:t>can</w:t>
      </w:r>
      <w:r w:rsidR="00AC466E" w:rsidRPr="00206ACB">
        <w:t xml:space="preserve"> </w:t>
      </w:r>
      <w:r w:rsidRPr="00206ACB">
        <w:t>right-click</w:t>
      </w:r>
      <w:r w:rsidR="00AC466E" w:rsidRPr="00206ACB">
        <w:t xml:space="preserve"> </w:t>
      </w:r>
      <w:r w:rsidRPr="00206ACB">
        <w:t>"My</w:t>
      </w:r>
      <w:r w:rsidR="00AC466E" w:rsidRPr="00206ACB">
        <w:t xml:space="preserve"> </w:t>
      </w:r>
      <w:r w:rsidRPr="00206ACB">
        <w:t>Computer",</w:t>
      </w:r>
      <w:r w:rsidR="00AC466E" w:rsidRPr="00206ACB">
        <w:t xml:space="preserve"> </w:t>
      </w:r>
      <w:r w:rsidRPr="00206ACB">
        <w:t>select</w:t>
      </w:r>
      <w:r w:rsidR="00AC466E" w:rsidRPr="00206ACB">
        <w:t xml:space="preserve"> </w:t>
      </w:r>
      <w:r w:rsidRPr="00206ACB">
        <w:t>"Properties",</w:t>
      </w:r>
      <w:r w:rsidR="00AC466E" w:rsidRPr="00206ACB">
        <w:t xml:space="preserve"> </w:t>
      </w:r>
      <w:r w:rsidRPr="00206ACB">
        <w:t>then</w:t>
      </w:r>
      <w:r w:rsidR="00AC466E" w:rsidRPr="00206ACB">
        <w:t xml:space="preserve"> </w:t>
      </w:r>
      <w:r w:rsidRPr="00206ACB">
        <w:t>"Advanced</w:t>
      </w:r>
      <w:r w:rsidR="00AC466E" w:rsidRPr="00206ACB">
        <w:t xml:space="preserve"> </w:t>
      </w:r>
      <w:r w:rsidRPr="00206ACB">
        <w:t>System</w:t>
      </w:r>
      <w:r w:rsidR="00AC466E" w:rsidRPr="00206ACB">
        <w:t xml:space="preserve"> </w:t>
      </w:r>
      <w:r w:rsidRPr="00206ACB">
        <w:t>Settings"</w:t>
      </w:r>
      <w:r w:rsidR="00AC466E" w:rsidRPr="00206ACB">
        <w:t xml:space="preserve"> </w:t>
      </w:r>
      <w:r w:rsidRPr="00206ACB">
        <w:t>and</w:t>
      </w:r>
      <w:r w:rsidR="00AC466E" w:rsidRPr="00206ACB">
        <w:t xml:space="preserve"> </w:t>
      </w:r>
      <w:r w:rsidRPr="00206ACB">
        <w:t>finally</w:t>
      </w:r>
      <w:r w:rsidR="00AC466E" w:rsidRPr="00206ACB">
        <w:t xml:space="preserve"> </w:t>
      </w:r>
      <w:r w:rsidRPr="00206ACB">
        <w:t>"Environment</w:t>
      </w:r>
      <w:r w:rsidR="00AC466E" w:rsidRPr="00206ACB">
        <w:t xml:space="preserve"> </w:t>
      </w:r>
      <w:r w:rsidRPr="00206ACB">
        <w:t>Variables".</w:t>
      </w:r>
      <w:r w:rsidR="00AC466E" w:rsidRPr="00206ACB">
        <w:t xml:space="preserve"> </w:t>
      </w:r>
      <w:r w:rsidRPr="00206ACB">
        <w:t>You'll</w:t>
      </w:r>
      <w:r w:rsidR="00AC466E" w:rsidRPr="00206ACB">
        <w:t xml:space="preserve"> </w:t>
      </w:r>
      <w:r w:rsidRPr="00206ACB">
        <w:t>want</w:t>
      </w:r>
      <w:r w:rsidR="00AC466E" w:rsidRPr="00206ACB">
        <w:t xml:space="preserve"> </w:t>
      </w:r>
      <w:r w:rsidRPr="00206ACB">
        <w:t>to</w:t>
      </w:r>
      <w:r w:rsidR="00AC466E" w:rsidRPr="00206ACB">
        <w:t xml:space="preserve"> </w:t>
      </w:r>
      <w:r w:rsidRPr="00206ACB">
        <w:t>find</w:t>
      </w:r>
      <w:r w:rsidR="00AC466E" w:rsidRPr="00206ACB">
        <w:t xml:space="preserve"> </w:t>
      </w:r>
      <w:r w:rsidRPr="00206ACB">
        <w:t>the</w:t>
      </w:r>
      <w:r w:rsidR="00AC466E" w:rsidRPr="00206ACB">
        <w:t xml:space="preserve"> </w:t>
      </w:r>
      <w:r w:rsidRPr="00206ACB">
        <w:t>entry</w:t>
      </w:r>
      <w:r w:rsidR="00AC466E" w:rsidRPr="00206ACB">
        <w:t xml:space="preserve"> </w:t>
      </w:r>
      <w:r w:rsidRPr="00206ACB">
        <w:t>for</w:t>
      </w:r>
      <w:r w:rsidR="00AC466E" w:rsidRPr="00206ACB">
        <w:t xml:space="preserve"> </w:t>
      </w:r>
      <w:r w:rsidRPr="00D40D9F">
        <w:rPr>
          <w:rStyle w:val="QuoteChar"/>
        </w:rPr>
        <w:t>%PATH%</w:t>
      </w:r>
      <w:r w:rsidR="00AC466E" w:rsidRPr="00206ACB">
        <w:t xml:space="preserve"> </w:t>
      </w:r>
      <w:r w:rsidRPr="00206ACB">
        <w:t>and</w:t>
      </w:r>
      <w:r w:rsidR="00AC466E" w:rsidRPr="00206ACB">
        <w:t xml:space="preserve"> </w:t>
      </w:r>
      <w:r w:rsidRPr="00206ACB">
        <w:t>add</w:t>
      </w:r>
      <w:r w:rsidR="00AC466E" w:rsidRPr="00206ACB">
        <w:t xml:space="preserve"> </w:t>
      </w:r>
      <w:r w:rsidRPr="00D40D9F">
        <w:rPr>
          <w:rStyle w:val="QuoteChar"/>
        </w:rPr>
        <w:t>C:\cc65\bin</w:t>
      </w:r>
      <w:r w:rsidR="00AC466E" w:rsidRPr="00206ACB">
        <w:t xml:space="preserve"> </w:t>
      </w:r>
      <w:r w:rsidRPr="00206ACB">
        <w:t>to</w:t>
      </w:r>
      <w:r w:rsidR="00AC466E" w:rsidRPr="00206ACB">
        <w:t xml:space="preserve"> </w:t>
      </w:r>
      <w:r w:rsidRPr="00206ACB">
        <w:t>the</w:t>
      </w:r>
      <w:r w:rsidR="00AC466E" w:rsidRPr="00206ACB">
        <w:t xml:space="preserve"> </w:t>
      </w:r>
      <w:r w:rsidRPr="00206ACB">
        <w:t>end</w:t>
      </w:r>
      <w:r w:rsidR="00AC466E" w:rsidRPr="00206ACB">
        <w:t xml:space="preserve"> </w:t>
      </w:r>
      <w:r w:rsidRPr="00206ACB">
        <w:t>of</w:t>
      </w:r>
      <w:r w:rsidR="00AC466E" w:rsidRPr="00206ACB">
        <w:t xml:space="preserve"> </w:t>
      </w:r>
      <w:r w:rsidRPr="00206ACB">
        <w:t>it.</w:t>
      </w:r>
    </w:p>
    <w:p w14:paraId="3CEB8170" w14:textId="77777777" w:rsidR="00C02078" w:rsidRPr="00206ACB" w:rsidRDefault="00C02078">
      <w:pPr>
        <w:pStyle w:val="ListParagraph"/>
        <w:numPr>
          <w:ilvl w:val="0"/>
          <w:numId w:val="10"/>
        </w:numPr>
        <w:rPr>
          <w:rFonts w:cstheme="minorHAnsi"/>
          <w:szCs w:val="26"/>
        </w:rPr>
      </w:pPr>
      <w:r w:rsidRPr="00206ACB">
        <w:rPr>
          <w:rFonts w:cstheme="minorHAnsi"/>
          <w:szCs w:val="26"/>
        </w:rPr>
        <w:t>Linux</w:t>
      </w:r>
    </w:p>
    <w:p w14:paraId="31D183A6" w14:textId="3B3D90A0" w:rsidR="00C02078" w:rsidRPr="00206ACB" w:rsidRDefault="00C02078" w:rsidP="00EF327A">
      <w:r w:rsidRPr="00206ACB">
        <w:t>You</w:t>
      </w:r>
      <w:r w:rsidR="00AC466E" w:rsidRPr="00206ACB">
        <w:t xml:space="preserve"> </w:t>
      </w:r>
      <w:r w:rsidRPr="00206ACB">
        <w:t>will</w:t>
      </w:r>
      <w:r w:rsidR="00AC466E" w:rsidRPr="00206ACB">
        <w:t xml:space="preserve"> </w:t>
      </w:r>
      <w:r w:rsidRPr="00206ACB">
        <w:t>need</w:t>
      </w:r>
      <w:r w:rsidR="00AC466E" w:rsidRPr="00206ACB">
        <w:t xml:space="preserve"> </w:t>
      </w:r>
      <w:r w:rsidRPr="00206ACB">
        <w:t>to</w:t>
      </w:r>
      <w:r w:rsidR="00AC466E" w:rsidRPr="00206ACB">
        <w:t xml:space="preserve"> </w:t>
      </w:r>
      <w:r w:rsidRPr="00206ACB">
        <w:t>build</w:t>
      </w:r>
      <w:r w:rsidR="00AC466E" w:rsidRPr="00206ACB">
        <w:t xml:space="preserve"> </w:t>
      </w:r>
      <w:r w:rsidRPr="00206ACB">
        <w:t>cc65</w:t>
      </w:r>
      <w:r w:rsidR="00AC466E" w:rsidRPr="00206ACB">
        <w:t xml:space="preserve"> </w:t>
      </w:r>
      <w:r w:rsidRPr="00206ACB">
        <w:t>from</w:t>
      </w:r>
      <w:r w:rsidR="00AC466E" w:rsidRPr="00206ACB">
        <w:t xml:space="preserve"> </w:t>
      </w:r>
      <w:r w:rsidRPr="00206ACB">
        <w:t>source.</w:t>
      </w:r>
      <w:r w:rsidR="00AC466E" w:rsidRPr="00206ACB">
        <w:t xml:space="preserve"> </w:t>
      </w:r>
      <w:r w:rsidRPr="00206ACB">
        <w:t>Thankfully,</w:t>
      </w:r>
      <w:r w:rsidR="00AC466E" w:rsidRPr="00206ACB">
        <w:t xml:space="preserve"> </w:t>
      </w:r>
      <w:r w:rsidRPr="00206ACB">
        <w:t>this</w:t>
      </w:r>
      <w:r w:rsidR="00AC466E" w:rsidRPr="00206ACB">
        <w:t xml:space="preserve"> </w:t>
      </w:r>
      <w:r w:rsidRPr="00206ACB">
        <w:t>is</w:t>
      </w:r>
      <w:r w:rsidR="00AC466E" w:rsidRPr="00206ACB">
        <w:t xml:space="preserve"> </w:t>
      </w:r>
      <w:r w:rsidRPr="00206ACB">
        <w:t>a</w:t>
      </w:r>
      <w:r w:rsidR="00AC466E" w:rsidRPr="00206ACB">
        <w:t xml:space="preserve"> </w:t>
      </w:r>
      <w:r w:rsidRPr="00206ACB">
        <w:t>fairly</w:t>
      </w:r>
      <w:r w:rsidR="00AC466E" w:rsidRPr="00206ACB">
        <w:t xml:space="preserve"> </w:t>
      </w:r>
      <w:r w:rsidRPr="00206ACB">
        <w:t>simple</w:t>
      </w:r>
      <w:r w:rsidR="00AC466E" w:rsidRPr="00206ACB">
        <w:t xml:space="preserve"> </w:t>
      </w:r>
      <w:r w:rsidRPr="00206ACB">
        <w:t>process.</w:t>
      </w:r>
      <w:r w:rsidR="00AC466E" w:rsidRPr="00206ACB">
        <w:t xml:space="preserve"> </w:t>
      </w:r>
      <w:r w:rsidRPr="00206ACB">
        <w:t>First,</w:t>
      </w:r>
      <w:r w:rsidR="00AC466E" w:rsidRPr="00206ACB">
        <w:t xml:space="preserve"> </w:t>
      </w:r>
      <w:r w:rsidRPr="00206ACB">
        <w:t>make</w:t>
      </w:r>
      <w:r w:rsidR="00AC466E" w:rsidRPr="00206ACB">
        <w:t xml:space="preserve"> </w:t>
      </w:r>
      <w:r w:rsidRPr="00206ACB">
        <w:t>sure</w:t>
      </w:r>
      <w:r w:rsidR="00AC466E" w:rsidRPr="00206ACB">
        <w:t xml:space="preserve"> </w:t>
      </w:r>
      <w:r w:rsidRPr="00206ACB">
        <w:t>you</w:t>
      </w:r>
      <w:r w:rsidR="00AC466E" w:rsidRPr="00206ACB">
        <w:t xml:space="preserve"> </w:t>
      </w:r>
      <w:r w:rsidRPr="00206ACB">
        <w:t>have</w:t>
      </w:r>
      <w:r w:rsidR="00AC466E" w:rsidRPr="00206ACB">
        <w:t xml:space="preserve"> </w:t>
      </w:r>
      <w:r w:rsidRPr="00206ACB">
        <w:t>git</w:t>
      </w:r>
      <w:r w:rsidR="00AC466E" w:rsidRPr="00206ACB">
        <w:t xml:space="preserve"> </w:t>
      </w:r>
      <w:r w:rsidRPr="00206ACB">
        <w:t>and</w:t>
      </w:r>
      <w:r w:rsidR="00AC466E" w:rsidRPr="00206ACB">
        <w:t xml:space="preserve"> </w:t>
      </w:r>
      <w:r w:rsidRPr="00206ACB">
        <w:t>a</w:t>
      </w:r>
      <w:r w:rsidR="00AC466E" w:rsidRPr="00206ACB">
        <w:t xml:space="preserve"> </w:t>
      </w:r>
      <w:r w:rsidRPr="00206ACB">
        <w:t>basic</w:t>
      </w:r>
      <w:r w:rsidR="00AC466E" w:rsidRPr="00206ACB">
        <w:t xml:space="preserve"> </w:t>
      </w:r>
      <w:r w:rsidRPr="00206ACB">
        <w:t>build</w:t>
      </w:r>
      <w:r w:rsidR="00AC466E" w:rsidRPr="00206ACB">
        <w:t xml:space="preserve"> </w:t>
      </w:r>
      <w:r w:rsidRPr="00206ACB">
        <w:t>environment</w:t>
      </w:r>
      <w:r w:rsidR="00AC466E" w:rsidRPr="00206ACB">
        <w:t xml:space="preserve"> </w:t>
      </w:r>
      <w:r w:rsidRPr="00206ACB">
        <w:t>-</w:t>
      </w:r>
      <w:r w:rsidR="00AC466E" w:rsidRPr="00206ACB">
        <w:t xml:space="preserve"> </w:t>
      </w:r>
      <w:r w:rsidRPr="00206ACB">
        <w:t>on</w:t>
      </w:r>
      <w:r w:rsidR="00AC466E" w:rsidRPr="00206ACB">
        <w:t xml:space="preserve"> </w:t>
      </w:r>
      <w:r w:rsidRPr="00206ACB">
        <w:t>Ubuntu,</w:t>
      </w:r>
      <w:r w:rsidR="00AC466E" w:rsidRPr="00206ACB">
        <w:t xml:space="preserve"> </w:t>
      </w:r>
      <w:r w:rsidRPr="00206ACB">
        <w:t>for</w:t>
      </w:r>
      <w:r w:rsidR="00AC466E" w:rsidRPr="00206ACB">
        <w:t xml:space="preserve"> </w:t>
      </w:r>
      <w:r w:rsidRPr="00206ACB">
        <w:t>example,</w:t>
      </w:r>
      <w:r w:rsidR="00AC466E" w:rsidRPr="00206ACB">
        <w:t xml:space="preserve"> </w:t>
      </w:r>
      <w:r w:rsidRPr="00D40D9F">
        <w:rPr>
          <w:rStyle w:val="QuoteChar"/>
        </w:rPr>
        <w:t>sudo</w:t>
      </w:r>
      <w:r w:rsidR="00AC466E" w:rsidRPr="00D40D9F">
        <w:rPr>
          <w:rStyle w:val="QuoteChar"/>
        </w:rPr>
        <w:t xml:space="preserve"> </w:t>
      </w:r>
      <w:r w:rsidRPr="00D40D9F">
        <w:rPr>
          <w:rStyle w:val="QuoteChar"/>
        </w:rPr>
        <w:t>apt-get</w:t>
      </w:r>
      <w:r w:rsidR="00AC466E" w:rsidRPr="00D40D9F">
        <w:rPr>
          <w:rStyle w:val="QuoteChar"/>
        </w:rPr>
        <w:t xml:space="preserve"> </w:t>
      </w:r>
      <w:r w:rsidRPr="00D40D9F">
        <w:rPr>
          <w:rStyle w:val="QuoteChar"/>
        </w:rPr>
        <w:t>install</w:t>
      </w:r>
      <w:r w:rsidR="00AC466E" w:rsidRPr="00D40D9F">
        <w:rPr>
          <w:rStyle w:val="QuoteChar"/>
        </w:rPr>
        <w:t xml:space="preserve"> </w:t>
      </w:r>
      <w:r w:rsidRPr="00D40D9F">
        <w:rPr>
          <w:rStyle w:val="QuoteChar"/>
        </w:rPr>
        <w:t>git</w:t>
      </w:r>
      <w:r w:rsidR="00AC466E" w:rsidRPr="00D40D9F">
        <w:rPr>
          <w:rStyle w:val="QuoteChar"/>
        </w:rPr>
        <w:t xml:space="preserve"> </w:t>
      </w:r>
      <w:r w:rsidRPr="00D40D9F">
        <w:rPr>
          <w:rStyle w:val="QuoteChar"/>
        </w:rPr>
        <w:t>build-essential</w:t>
      </w:r>
      <w:r w:rsidR="00AC466E" w:rsidRPr="00206ACB">
        <w:t xml:space="preserve"> </w:t>
      </w:r>
      <w:r w:rsidRPr="00206ACB">
        <w:t>should</w:t>
      </w:r>
      <w:r w:rsidR="00AC466E" w:rsidRPr="00206ACB">
        <w:t xml:space="preserve"> </w:t>
      </w:r>
      <w:r w:rsidRPr="00206ACB">
        <w:t>do</w:t>
      </w:r>
      <w:r w:rsidR="00AC466E" w:rsidRPr="00206ACB">
        <w:t xml:space="preserve"> </w:t>
      </w:r>
      <w:r w:rsidRPr="00206ACB">
        <w:t>it.</w:t>
      </w:r>
      <w:r w:rsidR="00AC466E" w:rsidRPr="00206ACB">
        <w:t xml:space="preserve"> </w:t>
      </w:r>
      <w:r w:rsidRPr="00206ACB">
        <w:t>Then,</w:t>
      </w:r>
      <w:r w:rsidR="00AC466E" w:rsidRPr="00206ACB">
        <w:t xml:space="preserve"> </w:t>
      </w:r>
      <w:r w:rsidRPr="00206ACB">
        <w:t>navigate</w:t>
      </w:r>
      <w:r w:rsidR="00AC466E" w:rsidRPr="00206ACB">
        <w:t xml:space="preserve"> </w:t>
      </w:r>
      <w:r w:rsidRPr="00206ACB">
        <w:t>to</w:t>
      </w:r>
      <w:r w:rsidR="00AC466E" w:rsidRPr="00206ACB">
        <w:t xml:space="preserve"> </w:t>
      </w:r>
      <w:r w:rsidRPr="00206ACB">
        <w:t>the</w:t>
      </w:r>
      <w:r w:rsidR="00AC466E" w:rsidRPr="00206ACB">
        <w:t xml:space="preserve"> </w:t>
      </w:r>
      <w:r w:rsidRPr="00206ACB">
        <w:t>directory</w:t>
      </w:r>
      <w:r w:rsidR="00AC466E" w:rsidRPr="00206ACB">
        <w:t xml:space="preserve"> </w:t>
      </w:r>
      <w:r w:rsidRPr="00206ACB">
        <w:t>where</w:t>
      </w:r>
      <w:r w:rsidR="00AC466E" w:rsidRPr="00206ACB">
        <w:t xml:space="preserve"> </w:t>
      </w:r>
      <w:r w:rsidRPr="00206ACB">
        <w:t>you</w:t>
      </w:r>
      <w:r w:rsidR="00AC466E" w:rsidRPr="00206ACB">
        <w:t xml:space="preserve"> </w:t>
      </w:r>
      <w:r w:rsidRPr="00206ACB">
        <w:t>want</w:t>
      </w:r>
      <w:r w:rsidR="00AC466E" w:rsidRPr="00206ACB">
        <w:t xml:space="preserve"> </w:t>
      </w:r>
      <w:r w:rsidRPr="00206ACB">
        <w:t>to</w:t>
      </w:r>
      <w:r w:rsidR="00AC466E" w:rsidRPr="00206ACB">
        <w:t xml:space="preserve"> </w:t>
      </w:r>
      <w:r w:rsidRPr="00206ACB">
        <w:t>install</w:t>
      </w:r>
      <w:r w:rsidR="00AC466E" w:rsidRPr="00206ACB">
        <w:t xml:space="preserve"> </w:t>
      </w:r>
      <w:r w:rsidRPr="00206ACB">
        <w:t>cc65,</w:t>
      </w:r>
      <w:r w:rsidR="00AC466E" w:rsidRPr="00206ACB">
        <w:t xml:space="preserve"> </w:t>
      </w:r>
      <w:r w:rsidRPr="00206ACB">
        <w:t>clone</w:t>
      </w:r>
      <w:r w:rsidR="00AC466E" w:rsidRPr="00206ACB">
        <w:t xml:space="preserve"> </w:t>
      </w:r>
      <w:r w:rsidRPr="00206ACB">
        <w:t>the</w:t>
      </w:r>
      <w:r w:rsidR="00AC466E" w:rsidRPr="00206ACB">
        <w:t xml:space="preserve"> </w:t>
      </w:r>
      <w:r w:rsidRPr="00206ACB">
        <w:t>cc65</w:t>
      </w:r>
      <w:r w:rsidR="00AC466E" w:rsidRPr="00206ACB">
        <w:t xml:space="preserve"> </w:t>
      </w:r>
      <w:r w:rsidRPr="00206ACB">
        <w:t>repository,</w:t>
      </w:r>
      <w:r w:rsidR="00AC466E" w:rsidRPr="00206ACB">
        <w:t xml:space="preserve"> </w:t>
      </w:r>
      <w:r w:rsidRPr="00206ACB">
        <w:t>and</w:t>
      </w:r>
      <w:r w:rsidR="00AC466E" w:rsidRPr="00206ACB">
        <w:t xml:space="preserve"> </w:t>
      </w:r>
      <w:r w:rsidRPr="00206ACB">
        <w:t>build</w:t>
      </w:r>
      <w:r w:rsidR="00AC466E" w:rsidRPr="00206ACB">
        <w:t xml:space="preserve"> </w:t>
      </w:r>
      <w:r w:rsidRPr="00206ACB">
        <w:t>it:</w:t>
      </w:r>
    </w:p>
    <w:p w14:paraId="4DB4489A" w14:textId="3E27AA10" w:rsidR="00C02078" w:rsidRPr="00D40D9F" w:rsidRDefault="00C02078" w:rsidP="00D40D9F">
      <w:pPr>
        <w:pStyle w:val="Quote"/>
        <w:ind w:left="900" w:firstLine="0"/>
        <w:rPr>
          <w:rStyle w:val="HTMLCode"/>
          <w:rFonts w:ascii="DejaVu Sans Mono" w:eastAsia="QTKorrin" w:hAnsi="DejaVu Sans Mono" w:cs="Arial"/>
          <w:sz w:val="26"/>
          <w:szCs w:val="26"/>
        </w:rPr>
      </w:pPr>
      <w:r w:rsidRPr="00D40D9F">
        <w:rPr>
          <w:rStyle w:val="HTMLCode"/>
          <w:rFonts w:ascii="DejaVu Sans Mono" w:eastAsia="QTKorrin" w:hAnsi="DejaVu Sans Mono" w:cs="Arial"/>
          <w:sz w:val="26"/>
          <w:szCs w:val="26"/>
        </w:rPr>
        <w:t>git</w:t>
      </w:r>
      <w:r w:rsidR="00AC466E" w:rsidRPr="00D40D9F">
        <w:rPr>
          <w:rStyle w:val="HTMLCode"/>
          <w:rFonts w:ascii="DejaVu Sans Mono" w:eastAsia="QTKorrin" w:hAnsi="DejaVu Sans Mono" w:cs="Arial"/>
          <w:sz w:val="26"/>
          <w:szCs w:val="26"/>
        </w:rPr>
        <w:t xml:space="preserve"> </w:t>
      </w:r>
      <w:r w:rsidRPr="00D40D9F">
        <w:rPr>
          <w:rStyle w:val="HTMLCode"/>
          <w:rFonts w:ascii="DejaVu Sans Mono" w:eastAsia="QTKorrin" w:hAnsi="DejaVu Sans Mono" w:cs="Arial"/>
          <w:sz w:val="26"/>
          <w:szCs w:val="26"/>
        </w:rPr>
        <w:t>clone</w:t>
      </w:r>
      <w:r w:rsidR="00AC466E" w:rsidRPr="00D40D9F">
        <w:rPr>
          <w:rStyle w:val="HTMLCode"/>
          <w:rFonts w:ascii="DejaVu Sans Mono" w:eastAsia="QTKorrin" w:hAnsi="DejaVu Sans Mono" w:cs="Arial"/>
          <w:sz w:val="26"/>
          <w:szCs w:val="26"/>
        </w:rPr>
        <w:t xml:space="preserve"> </w:t>
      </w:r>
      <w:r w:rsidRPr="00D40D9F">
        <w:rPr>
          <w:rStyle w:val="HTMLCode"/>
          <w:rFonts w:ascii="DejaVu Sans Mono" w:eastAsia="QTKorrin" w:hAnsi="DejaVu Sans Mono" w:cs="Arial"/>
          <w:sz w:val="26"/>
          <w:szCs w:val="26"/>
        </w:rPr>
        <w:t>https://github.com/cc65/cc65.git</w:t>
      </w:r>
    </w:p>
    <w:p w14:paraId="185218DC" w14:textId="12B4034E" w:rsidR="00C02078" w:rsidRPr="00D40D9F" w:rsidRDefault="00C02078" w:rsidP="00D40D9F">
      <w:pPr>
        <w:pStyle w:val="Quote"/>
        <w:ind w:left="900" w:firstLine="0"/>
        <w:rPr>
          <w:rStyle w:val="HTMLCode"/>
          <w:rFonts w:ascii="DejaVu Sans Mono" w:eastAsia="QTKorrin" w:hAnsi="DejaVu Sans Mono" w:cs="Arial"/>
          <w:sz w:val="26"/>
          <w:szCs w:val="26"/>
        </w:rPr>
      </w:pPr>
      <w:r w:rsidRPr="00D40D9F">
        <w:rPr>
          <w:rStyle w:val="HTMLCode"/>
          <w:rFonts w:ascii="DejaVu Sans Mono" w:eastAsia="QTKorrin" w:hAnsi="DejaVu Sans Mono" w:cs="Arial"/>
          <w:sz w:val="26"/>
          <w:szCs w:val="26"/>
        </w:rPr>
        <w:t>cd</w:t>
      </w:r>
      <w:r w:rsidR="00AC466E" w:rsidRPr="00D40D9F">
        <w:rPr>
          <w:rStyle w:val="HTMLCode"/>
          <w:rFonts w:ascii="DejaVu Sans Mono" w:eastAsia="QTKorrin" w:hAnsi="DejaVu Sans Mono" w:cs="Arial"/>
          <w:sz w:val="26"/>
          <w:szCs w:val="26"/>
        </w:rPr>
        <w:t xml:space="preserve"> </w:t>
      </w:r>
      <w:r w:rsidRPr="00D40D9F">
        <w:rPr>
          <w:rStyle w:val="HTMLCode"/>
          <w:rFonts w:ascii="DejaVu Sans Mono" w:eastAsia="QTKorrin" w:hAnsi="DejaVu Sans Mono" w:cs="Arial"/>
          <w:sz w:val="26"/>
          <w:szCs w:val="26"/>
        </w:rPr>
        <w:t>cc65</w:t>
      </w:r>
    </w:p>
    <w:p w14:paraId="20906C64" w14:textId="1EEF727F" w:rsidR="00C02078" w:rsidRPr="00D40D9F" w:rsidRDefault="00C02078" w:rsidP="00D40D9F">
      <w:pPr>
        <w:pStyle w:val="Quote"/>
        <w:ind w:left="900" w:firstLine="0"/>
        <w:rPr>
          <w:rStyle w:val="HTMLCode"/>
          <w:rFonts w:ascii="DejaVu Sans Mono" w:eastAsia="QTKorrin" w:hAnsi="DejaVu Sans Mono" w:cs="Arial"/>
          <w:sz w:val="26"/>
          <w:szCs w:val="26"/>
        </w:rPr>
      </w:pPr>
      <w:r w:rsidRPr="00D40D9F">
        <w:rPr>
          <w:rStyle w:val="HTMLCode"/>
          <w:rFonts w:ascii="DejaVu Sans Mono" w:eastAsia="QTKorrin" w:hAnsi="DejaVu Sans Mono" w:cs="Arial"/>
          <w:sz w:val="26"/>
          <w:szCs w:val="26"/>
        </w:rPr>
        <w:t>make</w:t>
      </w:r>
    </w:p>
    <w:p w14:paraId="1789EE46" w14:textId="484FB178" w:rsidR="000028B6" w:rsidRPr="00206ACB" w:rsidRDefault="00C02078" w:rsidP="00EF327A">
      <w:r w:rsidRPr="00206ACB">
        <w:t>Finally,</w:t>
      </w:r>
      <w:r w:rsidR="00AC466E" w:rsidRPr="00206ACB">
        <w:t xml:space="preserve"> </w:t>
      </w:r>
      <w:r w:rsidRPr="00206ACB">
        <w:t>make</w:t>
      </w:r>
      <w:r w:rsidR="00AC466E" w:rsidRPr="00206ACB">
        <w:t xml:space="preserve"> </w:t>
      </w:r>
      <w:r w:rsidRPr="00206ACB">
        <w:t>the</w:t>
      </w:r>
      <w:r w:rsidR="00AC466E" w:rsidRPr="00206ACB">
        <w:t xml:space="preserve"> </w:t>
      </w:r>
      <w:r w:rsidRPr="00206ACB">
        <w:t>cc65</w:t>
      </w:r>
      <w:r w:rsidR="00AC466E" w:rsidRPr="00206ACB">
        <w:t xml:space="preserve"> </w:t>
      </w:r>
      <w:r w:rsidRPr="00206ACB">
        <w:t>programs</w:t>
      </w:r>
      <w:r w:rsidR="00AC466E" w:rsidRPr="00206ACB">
        <w:t xml:space="preserve"> </w:t>
      </w:r>
      <w:r w:rsidRPr="00206ACB">
        <w:t>available</w:t>
      </w:r>
      <w:r w:rsidR="00AC466E" w:rsidRPr="00206ACB">
        <w:t xml:space="preserve"> </w:t>
      </w:r>
      <w:r w:rsidRPr="00206ACB">
        <w:t>from</w:t>
      </w:r>
      <w:r w:rsidR="00AC466E" w:rsidRPr="00206ACB">
        <w:t xml:space="preserve"> </w:t>
      </w:r>
      <w:r w:rsidRPr="00206ACB">
        <w:t>any</w:t>
      </w:r>
      <w:r w:rsidR="00AC466E" w:rsidRPr="00206ACB">
        <w:t xml:space="preserve"> </w:t>
      </w:r>
      <w:r w:rsidRPr="00206ACB">
        <w:t>directory</w:t>
      </w:r>
      <w:r w:rsidR="00AC466E" w:rsidRPr="00206ACB">
        <w:t xml:space="preserve"> </w:t>
      </w:r>
      <w:r w:rsidRPr="00206ACB">
        <w:t>with</w:t>
      </w:r>
      <w:r w:rsidR="00AC466E" w:rsidRPr="00206ACB">
        <w:t xml:space="preserve"> </w:t>
      </w:r>
      <w:r w:rsidRPr="00D40D9F">
        <w:rPr>
          <w:rStyle w:val="QuoteChar"/>
        </w:rPr>
        <w:t>sudo</w:t>
      </w:r>
      <w:r w:rsidR="00AC466E" w:rsidRPr="00D40D9F">
        <w:rPr>
          <w:rStyle w:val="QuoteChar"/>
        </w:rPr>
        <w:t xml:space="preserve"> </w:t>
      </w:r>
      <w:r w:rsidRPr="00D40D9F">
        <w:rPr>
          <w:rStyle w:val="QuoteChar"/>
        </w:rPr>
        <w:t>make</w:t>
      </w:r>
      <w:r w:rsidR="00AC466E" w:rsidRPr="00D40D9F">
        <w:rPr>
          <w:rStyle w:val="QuoteChar"/>
        </w:rPr>
        <w:t xml:space="preserve"> </w:t>
      </w:r>
      <w:r w:rsidRPr="00D40D9F">
        <w:rPr>
          <w:rStyle w:val="QuoteChar"/>
        </w:rPr>
        <w:t>avail</w:t>
      </w:r>
      <w:r w:rsidRPr="00206ACB">
        <w:t>.</w:t>
      </w:r>
      <w:r w:rsidR="00AC466E" w:rsidRPr="00206ACB">
        <w:t xml:space="preserve"> </w:t>
      </w:r>
      <w:r w:rsidRPr="00206ACB">
        <w:t>This</w:t>
      </w:r>
      <w:r w:rsidR="00AC466E" w:rsidRPr="00206ACB">
        <w:t xml:space="preserve"> </w:t>
      </w:r>
      <w:r w:rsidRPr="00206ACB">
        <w:t>will</w:t>
      </w:r>
      <w:r w:rsidR="00AC466E" w:rsidRPr="00206ACB">
        <w:t xml:space="preserve"> </w:t>
      </w:r>
      <w:r w:rsidRPr="00206ACB">
        <w:t>add</w:t>
      </w:r>
      <w:r w:rsidR="00AC466E" w:rsidRPr="00206ACB">
        <w:t xml:space="preserve"> </w:t>
      </w:r>
      <w:r w:rsidRPr="00206ACB">
        <w:t>symlinks</w:t>
      </w:r>
      <w:r w:rsidR="00AC466E" w:rsidRPr="00206ACB">
        <w:t xml:space="preserve"> </w:t>
      </w:r>
      <w:r w:rsidRPr="00206ACB">
        <w:t>from</w:t>
      </w:r>
      <w:r w:rsidR="00AC466E" w:rsidRPr="00206ACB">
        <w:t xml:space="preserve"> </w:t>
      </w:r>
      <w:r w:rsidRPr="00206ACB">
        <w:t>your</w:t>
      </w:r>
      <w:r w:rsidR="00AC466E" w:rsidRPr="00206ACB">
        <w:t xml:space="preserve"> </w:t>
      </w:r>
      <w:r w:rsidRPr="00206ACB">
        <w:t>cc65</w:t>
      </w:r>
      <w:r w:rsidR="00AC466E" w:rsidRPr="00206ACB">
        <w:t xml:space="preserve"> </w:t>
      </w:r>
      <w:r w:rsidRPr="00206ACB">
        <w:t>folder</w:t>
      </w:r>
      <w:r w:rsidR="00AC466E" w:rsidRPr="00206ACB">
        <w:t xml:space="preserve"> </w:t>
      </w:r>
      <w:r w:rsidRPr="00206ACB">
        <w:t>to</w:t>
      </w:r>
      <w:r w:rsidR="00AC466E" w:rsidRPr="00206ACB">
        <w:t xml:space="preserve"> </w:t>
      </w:r>
      <w:r w:rsidRPr="00071943">
        <w:rPr>
          <w:rStyle w:val="QuoteChar"/>
        </w:rPr>
        <w:t>/usr/local/bin</w:t>
      </w:r>
      <w:r w:rsidRPr="00206ACB">
        <w:t>.</w:t>
      </w:r>
    </w:p>
    <w:p w14:paraId="6E8D3CCE" w14:textId="3AB0E868" w:rsidR="00717F61" w:rsidRPr="00206ACB" w:rsidRDefault="00717F61" w:rsidP="008E630C">
      <w:pPr>
        <w:pStyle w:val="Heading3"/>
        <w:rPr>
          <w:rFonts w:cstheme="minorHAnsi"/>
        </w:rPr>
      </w:pPr>
      <w:bookmarkStart w:id="35" w:name="_Toc168434199"/>
      <w:bookmarkStart w:id="36" w:name="_Toc168542710"/>
      <w:r w:rsidRPr="00206ACB">
        <w:rPr>
          <w:rFonts w:cstheme="minorHAnsi"/>
        </w:rPr>
        <w:t>Emulator</w:t>
      </w:r>
      <w:bookmarkEnd w:id="35"/>
      <w:bookmarkEnd w:id="36"/>
    </w:p>
    <w:p w14:paraId="3877D969" w14:textId="03317553" w:rsidR="0091366F" w:rsidRPr="00206ACB" w:rsidRDefault="004D10DB" w:rsidP="00CB4772">
      <w:r w:rsidRPr="004D10DB">
        <w:t>An emulator is a program that runs programs intended for a different computer system. We will use an NES emulator to run the programs that we create on the same computer used to develop them, instead of requiring a hardware NES. There are a number of NES emulators available (and, once you have a solid grasp of NES development, it’s</w:t>
      </w:r>
      <w:r>
        <w:t xml:space="preserve"> </w:t>
      </w:r>
      <w:r w:rsidRPr="004D10DB">
        <w:t>fun to try to make your own!), but for</w:t>
      </w:r>
      <w:r>
        <w:t xml:space="preserve"> </w:t>
      </w:r>
      <w:r w:rsidRPr="004D10DB">
        <w:t xml:space="preserve">this book we will be using </w:t>
      </w:r>
      <w:hyperlink r:id="rId42" w:history="1">
        <w:r w:rsidR="00040CD5" w:rsidRPr="00040CD5">
          <w:rPr>
            <w:rStyle w:val="Hyperlink"/>
            <w:rFonts w:cstheme="minorHAnsi"/>
            <w:color w:val="82642B"/>
            <w:szCs w:val="26"/>
          </w:rPr>
          <w:t>Mesen (https:/github.com/SourMesen/Mesen2)</w:t>
        </w:r>
      </w:hyperlink>
      <w:r w:rsidRPr="004D10DB">
        <w:t>. It is cross-platform and features powerful debugging tools, which will be useful as we write programs.</w:t>
      </w:r>
    </w:p>
    <w:p w14:paraId="44C75B1D" w14:textId="1D5EE30C" w:rsidR="0091366F" w:rsidRPr="00206ACB" w:rsidRDefault="004D10DB" w:rsidP="00E54034">
      <w:pPr>
        <w:pStyle w:val="NormalWeb"/>
        <w:spacing w:before="120" w:beforeAutospacing="0" w:after="120" w:afterAutospacing="0"/>
        <w:ind w:firstLine="0"/>
        <w:jc w:val="center"/>
        <w:textAlignment w:val="baseline"/>
        <w:rPr>
          <w:rStyle w:val="marginnote"/>
          <w:rFonts w:cstheme="minorHAnsi"/>
          <w:color w:val="111111"/>
          <w:sz w:val="26"/>
          <w:szCs w:val="26"/>
        </w:rPr>
      </w:pPr>
      <w:r>
        <w:rPr>
          <w:rStyle w:val="marginnote"/>
          <w:rFonts w:cstheme="minorHAnsi"/>
          <w:noProof/>
          <w:color w:val="111111"/>
          <w:sz w:val="26"/>
          <w:szCs w:val="26"/>
        </w:rPr>
        <w:lastRenderedPageBreak/>
        <w:drawing>
          <wp:inline distT="0" distB="0" distL="0" distR="0" wp14:anchorId="1FC2AD83" wp14:editId="64405E93">
            <wp:extent cx="3599083" cy="3749040"/>
            <wp:effectExtent l="0" t="0" r="1905" b="3810"/>
            <wp:docPr id="18432480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9083" cy="3749040"/>
                    </a:xfrm>
                    <a:prstGeom prst="rect">
                      <a:avLst/>
                    </a:prstGeom>
                    <a:noFill/>
                  </pic:spPr>
                </pic:pic>
              </a:graphicData>
            </a:graphic>
          </wp:inline>
        </w:drawing>
      </w:r>
    </w:p>
    <w:p w14:paraId="2A2C877F" w14:textId="564C5C1E" w:rsidR="0091366F" w:rsidRPr="00206ACB" w:rsidRDefault="004D10DB" w:rsidP="00E54034">
      <w:pPr>
        <w:pStyle w:val="NormalWeb"/>
        <w:spacing w:before="120" w:beforeAutospacing="0" w:after="120" w:afterAutospacing="0"/>
        <w:ind w:firstLine="0"/>
        <w:jc w:val="center"/>
        <w:textAlignment w:val="baseline"/>
        <w:rPr>
          <w:rFonts w:cstheme="minorHAnsi"/>
          <w:color w:val="111111"/>
          <w:sz w:val="26"/>
          <w:szCs w:val="26"/>
        </w:rPr>
      </w:pPr>
      <w:r w:rsidRPr="004D10DB">
        <w:rPr>
          <w:rStyle w:val="marginnote"/>
          <w:rFonts w:cstheme="minorHAnsi"/>
          <w:color w:val="111111"/>
          <w:sz w:val="26"/>
          <w:szCs w:val="26"/>
        </w:rPr>
        <w:t>Mesen2</w:t>
      </w:r>
      <w:r w:rsidR="0091366F" w:rsidRPr="00206ACB">
        <w:rPr>
          <w:rStyle w:val="marginnote"/>
          <w:rFonts w:cstheme="minorHAnsi"/>
          <w:color w:val="111111"/>
          <w:sz w:val="26"/>
          <w:szCs w:val="26"/>
        </w:rPr>
        <w:t>.</w:t>
      </w:r>
    </w:p>
    <w:p w14:paraId="61B7722E" w14:textId="77777777" w:rsidR="00B858C0" w:rsidRPr="00F946B5" w:rsidRDefault="00B858C0" w:rsidP="00F946B5">
      <w:pPr>
        <w:pStyle w:val="ListParagraph"/>
        <w:widowControl/>
        <w:numPr>
          <w:ilvl w:val="0"/>
          <w:numId w:val="10"/>
        </w:numPr>
        <w:autoSpaceDE/>
        <w:autoSpaceDN/>
        <w:spacing w:after="160"/>
        <w:jc w:val="left"/>
        <w:rPr>
          <w:rFonts w:eastAsia="Times New Roman" w:cstheme="minorHAnsi"/>
          <w:color w:val="111111"/>
          <w:kern w:val="0"/>
          <w:szCs w:val="26"/>
          <w:lang w:eastAsia="ja-JP"/>
        </w:rPr>
      </w:pPr>
      <w:r w:rsidRPr="00F946B5">
        <w:rPr>
          <w:rFonts w:eastAsia="Times New Roman" w:cstheme="minorHAnsi"/>
          <w:color w:val="111111"/>
          <w:kern w:val="0"/>
          <w:szCs w:val="26"/>
          <w:lang w:eastAsia="ja-JP"/>
        </w:rPr>
        <w:t>Windows / Linux / Intel-based Mac</w:t>
      </w:r>
    </w:p>
    <w:p w14:paraId="17160AFE" w14:textId="0A5BC071" w:rsidR="00B858C0" w:rsidRPr="00192B41" w:rsidRDefault="00B858C0" w:rsidP="00811B04">
      <w:pPr>
        <w:jc w:val="left"/>
        <w:rPr>
          <w:rFonts w:eastAsia="Times New Roman" w:cstheme="minorHAnsi"/>
          <w:color w:val="111111"/>
          <w:kern w:val="0"/>
          <w:szCs w:val="26"/>
          <w:lang w:eastAsia="ja-JP"/>
        </w:rPr>
      </w:pPr>
      <w:r w:rsidRPr="00192B41">
        <w:rPr>
          <w:rFonts w:eastAsia="Times New Roman" w:cstheme="minorHAnsi"/>
          <w:color w:val="111111"/>
          <w:kern w:val="0"/>
          <w:szCs w:val="26"/>
          <w:lang w:eastAsia="ja-JP"/>
        </w:rPr>
        <w:t xml:space="preserve">For these systems, download the latest </w:t>
      </w:r>
      <w:hyperlink r:id="rId44" w:history="1">
        <w:r w:rsidRPr="00A85898">
          <w:rPr>
            <w:rStyle w:val="Hyperlink"/>
            <w:rFonts w:cs="Times New Roman"/>
            <w:color w:val="82642B"/>
            <w:lang w:eastAsia="ja-JP"/>
          </w:rPr>
          <w:t>development release (https://nightly.link/SourMesen/Mesen2/workflows/build/master)</w:t>
        </w:r>
      </w:hyperlink>
      <w:r w:rsidRPr="00192B41">
        <w:rPr>
          <w:rFonts w:eastAsia="Times New Roman" w:cstheme="minorHAnsi"/>
          <w:color w:val="111111"/>
          <w:kern w:val="0"/>
          <w:szCs w:val="26"/>
          <w:lang w:eastAsia="ja-JP"/>
        </w:rPr>
        <w:t xml:space="preserve">, then unzip. You will need to install </w:t>
      </w:r>
      <w:hyperlink r:id="rId45" w:history="1">
        <w:r w:rsidRPr="00A85898">
          <w:rPr>
            <w:rStyle w:val="Hyperlink"/>
            <w:rFonts w:cs="Times New Roman"/>
            <w:color w:val="82642B"/>
            <w:lang w:eastAsia="ja-JP"/>
          </w:rPr>
          <w:t>.NET Runtime v6</w:t>
        </w:r>
        <w:r w:rsidR="00C04F7A" w:rsidRPr="00A85898">
          <w:rPr>
            <w:rStyle w:val="Hyperlink"/>
            <w:rFonts w:cs="Times New Roman"/>
            <w:color w:val="82642B"/>
            <w:lang w:eastAsia="ja-JP"/>
          </w:rPr>
          <w:t xml:space="preserve"> (https://dotnet.microsoft.com/en-us/download/dotnet/6.0)</w:t>
        </w:r>
      </w:hyperlink>
      <w:r w:rsidRPr="00192B41">
        <w:rPr>
          <w:rFonts w:eastAsia="Times New Roman" w:cstheme="minorHAnsi"/>
          <w:color w:val="111111"/>
          <w:kern w:val="0"/>
          <w:szCs w:val="26"/>
          <w:lang w:eastAsia="ja-JP"/>
        </w:rPr>
        <w:t xml:space="preserve"> on all systems. Non-Windows systems will also need to install SDL2 </w:t>
      </w:r>
      <w:r w:rsidRPr="003D75E8">
        <w:rPr>
          <w:rFonts w:eastAsia="Times New Roman" w:cstheme="minorHAnsi"/>
          <w:kern w:val="0"/>
          <w:szCs w:val="26"/>
          <w:lang w:eastAsia="ja-JP"/>
        </w:rPr>
        <w:t xml:space="preserve">through your </w:t>
      </w:r>
      <w:r w:rsidRPr="003D75E8">
        <w:rPr>
          <w:rStyle w:val="HTMLCode"/>
          <w:rFonts w:ascii="QTKorrin" w:eastAsia="QTKorrin" w:hAnsi="QTKorrin" w:cs="Arial"/>
          <w:sz w:val="26"/>
          <w:szCs w:val="26"/>
        </w:rPr>
        <w:t>OS’ package</w:t>
      </w:r>
      <w:r w:rsidRPr="003D75E8">
        <w:rPr>
          <w:rFonts w:eastAsia="Times New Roman" w:cstheme="minorHAnsi"/>
          <w:kern w:val="0"/>
          <w:szCs w:val="26"/>
          <w:lang w:eastAsia="ja-JP"/>
        </w:rPr>
        <w:t xml:space="preserve"> manager </w:t>
      </w:r>
      <w:r w:rsidRPr="00192B41">
        <w:rPr>
          <w:rFonts w:eastAsia="Times New Roman" w:cstheme="minorHAnsi"/>
          <w:color w:val="111111"/>
          <w:kern w:val="0"/>
          <w:szCs w:val="26"/>
          <w:lang w:eastAsia="ja-JP"/>
        </w:rPr>
        <w:t>or Homebrew on Mac.</w:t>
      </w:r>
    </w:p>
    <w:p w14:paraId="43B05D22" w14:textId="77777777" w:rsidR="00B858C0" w:rsidRPr="00F946B5" w:rsidRDefault="00B858C0" w:rsidP="00F946B5">
      <w:pPr>
        <w:pStyle w:val="ListParagraph"/>
        <w:widowControl/>
        <w:numPr>
          <w:ilvl w:val="0"/>
          <w:numId w:val="10"/>
        </w:numPr>
        <w:autoSpaceDE/>
        <w:autoSpaceDN/>
        <w:spacing w:after="160"/>
        <w:jc w:val="left"/>
        <w:rPr>
          <w:rFonts w:eastAsia="Times New Roman" w:cstheme="minorHAnsi"/>
          <w:color w:val="111111"/>
          <w:kern w:val="0"/>
          <w:szCs w:val="26"/>
          <w:lang w:eastAsia="ja-JP"/>
        </w:rPr>
      </w:pPr>
      <w:r w:rsidRPr="00F946B5">
        <w:rPr>
          <w:rFonts w:eastAsia="Times New Roman" w:cstheme="minorHAnsi"/>
          <w:color w:val="111111"/>
          <w:kern w:val="0"/>
          <w:szCs w:val="26"/>
          <w:lang w:eastAsia="ja-JP"/>
        </w:rPr>
        <w:t>ARM-based Mac (M1, M2, etc.)</w:t>
      </w:r>
    </w:p>
    <w:p w14:paraId="5A153108" w14:textId="4DABBFBA" w:rsidR="00B858C0" w:rsidRPr="00192B41" w:rsidRDefault="00B858C0" w:rsidP="00811B04">
      <w:pPr>
        <w:jc w:val="left"/>
        <w:rPr>
          <w:rFonts w:eastAsia="Times New Roman" w:cstheme="minorHAnsi"/>
          <w:color w:val="111111"/>
          <w:kern w:val="0"/>
          <w:szCs w:val="26"/>
          <w:lang w:eastAsia="ja-JP"/>
        </w:rPr>
      </w:pPr>
      <w:r w:rsidRPr="00192B41">
        <w:rPr>
          <w:rFonts w:eastAsia="Times New Roman" w:cstheme="minorHAnsi"/>
          <w:color w:val="111111"/>
          <w:kern w:val="0"/>
          <w:szCs w:val="26"/>
          <w:lang w:eastAsia="ja-JP"/>
        </w:rPr>
        <w:t>On these systems, you will need to build Mesen2 from source. First, install SDL2 via Homebrew (</w:t>
      </w:r>
      <w:r w:rsidRPr="00DB6E70">
        <w:rPr>
          <w:rStyle w:val="QuoteChar"/>
        </w:rPr>
        <w:t>brew install sdl2</w:t>
      </w:r>
      <w:r w:rsidRPr="00192B41">
        <w:rPr>
          <w:rFonts w:eastAsia="Times New Roman" w:cstheme="minorHAnsi"/>
          <w:color w:val="111111"/>
          <w:kern w:val="0"/>
          <w:szCs w:val="26"/>
          <w:lang w:eastAsia="ja-JP"/>
        </w:rPr>
        <w:t xml:space="preserve">), then install the </w:t>
      </w:r>
      <w:hyperlink r:id="rId46" w:history="1">
        <w:r w:rsidR="00EB4B70" w:rsidRPr="00EB4B70">
          <w:rPr>
            <w:rStyle w:val="Hyperlink"/>
            <w:rFonts w:eastAsiaTheme="minorEastAsia" w:cs="Times New Roman"/>
            <w:color w:val="82642B"/>
            <w:lang w:eastAsia="ja-JP"/>
          </w:rPr>
          <w:t>.NET 6 SDK (https://dotnet.microsoft.com/en-us/download/dotnet/6.0)</w:t>
        </w:r>
      </w:hyperlink>
      <w:r w:rsidRPr="00192B41">
        <w:rPr>
          <w:rFonts w:eastAsia="Times New Roman" w:cstheme="minorHAnsi"/>
          <w:color w:val="111111"/>
          <w:kern w:val="0"/>
          <w:szCs w:val="26"/>
          <w:lang w:eastAsia="ja-JP"/>
        </w:rPr>
        <w:t xml:space="preserve">. Download Mesen2’s source code and run </w:t>
      </w:r>
      <w:r w:rsidRPr="00D40D9F">
        <w:rPr>
          <w:rStyle w:val="QuoteChar"/>
        </w:rPr>
        <w:t>make</w:t>
      </w:r>
      <w:r w:rsidRPr="00192B41">
        <w:rPr>
          <w:rFonts w:eastAsia="Times New Roman" w:cstheme="minorHAnsi"/>
          <w:color w:val="111111"/>
          <w:kern w:val="0"/>
          <w:szCs w:val="26"/>
          <w:lang w:eastAsia="ja-JP"/>
        </w:rPr>
        <w:t>:</w:t>
      </w:r>
    </w:p>
    <w:p w14:paraId="02CFE748" w14:textId="77777777" w:rsidR="00B858C0" w:rsidRPr="00DB6E70" w:rsidRDefault="00B858C0" w:rsidP="00D40D9F">
      <w:pPr>
        <w:pStyle w:val="Quote"/>
        <w:ind w:left="900" w:firstLine="0"/>
        <w:rPr>
          <w:rStyle w:val="HTMLCode"/>
          <w:rFonts w:ascii="DejaVu Sans Mono" w:eastAsia="QTKorrin" w:hAnsi="DejaVu Sans Mono" w:cs="Arial"/>
          <w:sz w:val="26"/>
          <w:szCs w:val="26"/>
        </w:rPr>
      </w:pPr>
      <w:r w:rsidRPr="00DB6E70">
        <w:rPr>
          <w:rStyle w:val="HTMLCode"/>
          <w:rFonts w:ascii="DejaVu Sans Mono" w:eastAsia="QTKorrin" w:hAnsi="DejaVu Sans Mono" w:cs="Arial"/>
          <w:sz w:val="26"/>
          <w:szCs w:val="26"/>
        </w:rPr>
        <w:t>git clone https://github.com/SourMesen/Mesen2.git</w:t>
      </w:r>
    </w:p>
    <w:p w14:paraId="7CE860B0" w14:textId="77777777" w:rsidR="00B858C0" w:rsidRPr="00DB6E70" w:rsidRDefault="00B858C0" w:rsidP="00D40D9F">
      <w:pPr>
        <w:pStyle w:val="Quote"/>
        <w:ind w:left="900" w:firstLine="0"/>
        <w:rPr>
          <w:rStyle w:val="HTMLCode"/>
          <w:rFonts w:ascii="DejaVu Sans Mono" w:eastAsia="QTKorrin" w:hAnsi="DejaVu Sans Mono" w:cs="Arial"/>
          <w:sz w:val="26"/>
          <w:szCs w:val="26"/>
        </w:rPr>
      </w:pPr>
      <w:r w:rsidRPr="00DB6E70">
        <w:rPr>
          <w:rStyle w:val="HTMLCode"/>
          <w:rFonts w:ascii="DejaVu Sans Mono" w:eastAsia="QTKorrin" w:hAnsi="DejaVu Sans Mono" w:cs="Arial"/>
          <w:sz w:val="26"/>
          <w:szCs w:val="26"/>
        </w:rPr>
        <w:t>cd Mesen2</w:t>
      </w:r>
    </w:p>
    <w:p w14:paraId="79D22E3B" w14:textId="77777777" w:rsidR="00B858C0" w:rsidRPr="00DB6E70" w:rsidRDefault="00B858C0" w:rsidP="00D40D9F">
      <w:pPr>
        <w:pStyle w:val="Quote"/>
        <w:ind w:left="900" w:firstLine="0"/>
        <w:rPr>
          <w:rStyle w:val="HTMLCode"/>
          <w:rFonts w:ascii="DejaVu Sans Mono" w:eastAsia="QTKorrin" w:hAnsi="DejaVu Sans Mono" w:cs="Arial"/>
          <w:sz w:val="26"/>
          <w:szCs w:val="26"/>
        </w:rPr>
      </w:pPr>
      <w:r w:rsidRPr="00DB6E70">
        <w:rPr>
          <w:rStyle w:val="HTMLCode"/>
          <w:rFonts w:ascii="DejaVu Sans Mono" w:eastAsia="QTKorrin" w:hAnsi="DejaVu Sans Mono" w:cs="Arial"/>
          <w:sz w:val="26"/>
          <w:szCs w:val="26"/>
        </w:rPr>
        <w:t>make</w:t>
      </w:r>
    </w:p>
    <w:p w14:paraId="74F31983" w14:textId="4FC1C2C4" w:rsidR="00B858C0" w:rsidRPr="00192B41" w:rsidRDefault="00B858C0" w:rsidP="0038126A">
      <w:pPr>
        <w:rPr>
          <w:lang w:eastAsia="ja-JP"/>
        </w:rPr>
      </w:pPr>
      <w:r w:rsidRPr="00192B41">
        <w:rPr>
          <w:lang w:eastAsia="ja-JP"/>
        </w:rPr>
        <w:t xml:space="preserve">When the build process is complete, you will have </w:t>
      </w:r>
      <w:r w:rsidRPr="00071943">
        <w:rPr>
          <w:rStyle w:val="QuoteChar"/>
        </w:rPr>
        <w:t>Mesen.app</w:t>
      </w:r>
      <w:r w:rsidRPr="00192B41">
        <w:rPr>
          <w:lang w:eastAsia="ja-JP"/>
        </w:rPr>
        <w:t xml:space="preserve"> in the </w:t>
      </w:r>
      <w:r w:rsidRPr="003D75E8">
        <w:rPr>
          <w:rStyle w:val="HTMLCode"/>
          <w:rFonts w:ascii="Arial" w:eastAsia="QTKorrin" w:hAnsi="Arial" w:cs="Arial"/>
          <w:kern w:val="0"/>
          <w:sz w:val="26"/>
          <w:szCs w:val="26"/>
        </w:rPr>
        <w:t>bin/osx-arm64/Release/osx-arm64/publish</w:t>
      </w:r>
      <w:r w:rsidRPr="00192B41">
        <w:rPr>
          <w:lang w:eastAsia="ja-JP"/>
        </w:rPr>
        <w:t xml:space="preserve"> directory inside of the </w:t>
      </w:r>
      <w:r w:rsidRPr="00071943">
        <w:rPr>
          <w:rStyle w:val="QuoteChar"/>
        </w:rPr>
        <w:t>Mesen2</w:t>
      </w:r>
      <w:r w:rsidRPr="00192B41">
        <w:rPr>
          <w:lang w:eastAsia="ja-JP"/>
        </w:rPr>
        <w:t xml:space="preserve"> directory where you ran </w:t>
      </w:r>
      <w:r w:rsidRPr="00071943">
        <w:rPr>
          <w:rStyle w:val="QuoteChar"/>
        </w:rPr>
        <w:t>make</w:t>
      </w:r>
      <w:r w:rsidRPr="00192B41">
        <w:rPr>
          <w:lang w:eastAsia="ja-JP"/>
        </w:rPr>
        <w:t xml:space="preserve">. Move </w:t>
      </w:r>
      <w:r w:rsidRPr="00071943">
        <w:rPr>
          <w:rStyle w:val="QuoteChar"/>
        </w:rPr>
        <w:t>Mesen.app</w:t>
      </w:r>
      <w:r w:rsidRPr="00192B41">
        <w:rPr>
          <w:lang w:eastAsia="ja-JP"/>
        </w:rPr>
        <w:t xml:space="preserve"> into your Applications folder.</w:t>
      </w:r>
    </w:p>
    <w:p w14:paraId="569F7EE1" w14:textId="7A06E103" w:rsidR="00C2430C" w:rsidRDefault="00C2430C" w:rsidP="00B858C0">
      <w:pPr>
        <w:widowControl/>
        <w:autoSpaceDE/>
        <w:autoSpaceDN/>
        <w:spacing w:after="160"/>
        <w:jc w:val="left"/>
        <w:rPr>
          <w:rFonts w:eastAsia="Times New Roman" w:cstheme="minorHAnsi"/>
          <w:color w:val="111111"/>
          <w:kern w:val="0"/>
          <w:szCs w:val="26"/>
          <w:lang w:eastAsia="ja-JP"/>
        </w:rPr>
      </w:pPr>
      <w:r>
        <w:rPr>
          <w:rFonts w:cstheme="minorHAnsi"/>
          <w:color w:val="111111"/>
          <w:szCs w:val="26"/>
        </w:rPr>
        <w:br w:type="page"/>
      </w:r>
    </w:p>
    <w:p w14:paraId="3B628D5E" w14:textId="11F4859F" w:rsidR="00717F61" w:rsidRPr="00206ACB" w:rsidRDefault="00717F61" w:rsidP="008E630C">
      <w:pPr>
        <w:pStyle w:val="Heading3"/>
        <w:rPr>
          <w:rFonts w:cstheme="minorHAnsi"/>
        </w:rPr>
      </w:pPr>
      <w:bookmarkStart w:id="37" w:name="_Toc168434200"/>
      <w:bookmarkStart w:id="38" w:name="_Toc168542711"/>
      <w:r w:rsidRPr="00206ACB">
        <w:rPr>
          <w:rFonts w:cstheme="minorHAnsi"/>
        </w:rPr>
        <w:lastRenderedPageBreak/>
        <w:t>Graphics</w:t>
      </w:r>
      <w:r w:rsidR="00AC466E" w:rsidRPr="00206ACB">
        <w:rPr>
          <w:rFonts w:cstheme="minorHAnsi"/>
        </w:rPr>
        <w:t xml:space="preserve"> </w:t>
      </w:r>
      <w:r w:rsidRPr="00206ACB">
        <w:rPr>
          <w:rFonts w:cstheme="minorHAnsi"/>
        </w:rPr>
        <w:t>Tools</w:t>
      </w:r>
      <w:bookmarkEnd w:id="37"/>
      <w:bookmarkEnd w:id="38"/>
    </w:p>
    <w:p w14:paraId="14021973" w14:textId="56AF7AAE" w:rsidR="00A45850" w:rsidRPr="00206ACB" w:rsidRDefault="00C65254" w:rsidP="00E17749">
      <w:pPr>
        <w:jc w:val="left"/>
      </w:pPr>
      <w:r w:rsidRPr="00C65254">
        <w:t xml:space="preserve">The NES stores graphics in a very different format from common image types like JPEG or PNG. We will need a program that can work with NES images. There are plugins for large graphics packages like Photoshop or GIMP, but a smaller, purpose-built tool is often a better choice. For this book, we will be using </w:t>
      </w:r>
      <w:hyperlink r:id="rId47" w:history="1">
        <w:r w:rsidR="008B5058" w:rsidRPr="008B5058">
          <w:rPr>
            <w:rStyle w:val="Hyperlink"/>
            <w:rFonts w:eastAsiaTheme="majorEastAsia" w:cstheme="minorHAnsi"/>
            <w:color w:val="82642B"/>
            <w:kern w:val="0"/>
            <w:szCs w:val="26"/>
            <w:lang w:eastAsia="ja-JP"/>
          </w:rPr>
          <w:t>NEXXT (https://frankengraphics.itch.io/nexxt)</w:t>
        </w:r>
      </w:hyperlink>
      <w:r w:rsidRPr="00C65254">
        <w:t xml:space="preserve">, a derivative of </w:t>
      </w:r>
      <w:hyperlink r:id="rId48" w:history="1">
        <w:r w:rsidR="00C12762" w:rsidRPr="00C12762">
          <w:rPr>
            <w:rStyle w:val="Hyperlink"/>
            <w:rFonts w:eastAsiaTheme="majorEastAsia" w:cstheme="minorHAnsi"/>
            <w:color w:val="82642B"/>
            <w:kern w:val="0"/>
            <w:szCs w:val="26"/>
            <w:lang w:eastAsia="ja-JP"/>
          </w:rPr>
          <w:t>NES Screen Tool (https://shiru.untergrund.net/software.shtml)</w:t>
        </w:r>
      </w:hyperlink>
      <w:r w:rsidRPr="00C65254">
        <w:t>. NEXXT is a Windows-only program, but runs well on other platforms under WINE.</w:t>
      </w:r>
    </w:p>
    <w:p w14:paraId="30409069" w14:textId="7AF0F23C" w:rsidR="00A45850" w:rsidRPr="00206ACB" w:rsidRDefault="00613D25" w:rsidP="00E54034">
      <w:pPr>
        <w:pStyle w:val="NormalWeb"/>
        <w:spacing w:before="120" w:beforeAutospacing="0" w:after="120" w:afterAutospacing="0"/>
        <w:ind w:firstLine="0"/>
        <w:jc w:val="center"/>
        <w:textAlignment w:val="baseline"/>
        <w:rPr>
          <w:rStyle w:val="marginnote"/>
          <w:rFonts w:cstheme="minorHAnsi"/>
          <w:color w:val="111111"/>
          <w:sz w:val="26"/>
          <w:szCs w:val="26"/>
        </w:rPr>
      </w:pPr>
      <w:r>
        <w:rPr>
          <w:rStyle w:val="marginnote"/>
          <w:rFonts w:cstheme="minorHAnsi"/>
          <w:noProof/>
          <w:color w:val="111111"/>
          <w:sz w:val="26"/>
          <w:szCs w:val="26"/>
        </w:rPr>
        <w:drawing>
          <wp:inline distT="0" distB="0" distL="0" distR="0" wp14:anchorId="719C27E1" wp14:editId="0889D0ED">
            <wp:extent cx="4572000" cy="3752850"/>
            <wp:effectExtent l="0" t="0" r="0" b="0"/>
            <wp:docPr id="15093728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3752850"/>
                    </a:xfrm>
                    <a:prstGeom prst="rect">
                      <a:avLst/>
                    </a:prstGeom>
                    <a:noFill/>
                  </pic:spPr>
                </pic:pic>
              </a:graphicData>
            </a:graphic>
          </wp:inline>
        </w:drawing>
      </w:r>
    </w:p>
    <w:p w14:paraId="79AFFCF3" w14:textId="1F0BE941" w:rsidR="008E4BEE" w:rsidRPr="00206ACB" w:rsidRDefault="00613D25" w:rsidP="00E54034">
      <w:pPr>
        <w:pStyle w:val="NormalWeb"/>
        <w:spacing w:before="120" w:beforeAutospacing="0" w:after="120" w:afterAutospacing="0"/>
        <w:ind w:firstLine="0"/>
        <w:jc w:val="center"/>
        <w:textAlignment w:val="baseline"/>
        <w:rPr>
          <w:rFonts w:cstheme="minorHAnsi"/>
          <w:color w:val="111111"/>
          <w:sz w:val="26"/>
          <w:szCs w:val="26"/>
        </w:rPr>
      </w:pPr>
      <w:r w:rsidRPr="00C65254">
        <w:t>NEXXT</w:t>
      </w:r>
      <w:r w:rsidR="008E4BEE" w:rsidRPr="00206ACB">
        <w:rPr>
          <w:rStyle w:val="marginnote"/>
          <w:rFonts w:cstheme="minorHAnsi"/>
          <w:color w:val="111111"/>
          <w:sz w:val="26"/>
          <w:szCs w:val="26"/>
        </w:rPr>
        <w:t>.</w:t>
      </w:r>
    </w:p>
    <w:p w14:paraId="6F87E2B2" w14:textId="77777777" w:rsidR="008E4BEE" w:rsidRPr="00206ACB" w:rsidRDefault="008E4BEE" w:rsidP="00C65254">
      <w:pPr>
        <w:pStyle w:val="ListParagraph"/>
        <w:numPr>
          <w:ilvl w:val="0"/>
          <w:numId w:val="10"/>
        </w:numPr>
      </w:pPr>
      <w:r w:rsidRPr="00206ACB">
        <w:t>Windows</w:t>
      </w:r>
    </w:p>
    <w:p w14:paraId="4B10C092" w14:textId="14D20AB2" w:rsidR="008E4BEE" w:rsidRPr="00206ACB" w:rsidRDefault="00C65254" w:rsidP="00A8540E">
      <w:r w:rsidRPr="00C65254">
        <w:t xml:space="preserve">Download NEXXT from </w:t>
      </w:r>
      <w:hyperlink r:id="rId50" w:history="1">
        <w:r w:rsidR="00457B66" w:rsidRPr="00457B66">
          <w:rPr>
            <w:rStyle w:val="Hyperlink"/>
            <w:rFonts w:eastAsiaTheme="majorEastAsia" w:cstheme="minorHAnsi"/>
            <w:color w:val="82642B"/>
            <w:kern w:val="0"/>
            <w:szCs w:val="26"/>
            <w:lang w:eastAsia="ja-JP"/>
          </w:rPr>
          <w:t>itch.io (https://frankengraphics.itch.io/nexxt)</w:t>
        </w:r>
      </w:hyperlink>
      <w:r w:rsidRPr="00C65254">
        <w:t>. Unzip, and run NEXXT.exe.</w:t>
      </w:r>
    </w:p>
    <w:p w14:paraId="2DA08DF9" w14:textId="77777777" w:rsidR="00393B10" w:rsidRPr="00206ACB" w:rsidRDefault="00393B10" w:rsidP="00393B10">
      <w:pPr>
        <w:pStyle w:val="ListParagraph"/>
        <w:numPr>
          <w:ilvl w:val="0"/>
          <w:numId w:val="10"/>
        </w:numPr>
        <w:rPr>
          <w:rFonts w:cstheme="minorHAnsi"/>
          <w:szCs w:val="26"/>
        </w:rPr>
      </w:pPr>
      <w:r w:rsidRPr="00206ACB">
        <w:rPr>
          <w:rFonts w:cstheme="minorHAnsi"/>
          <w:szCs w:val="26"/>
        </w:rPr>
        <w:t>Linux</w:t>
      </w:r>
    </w:p>
    <w:p w14:paraId="2F5CB83C" w14:textId="31558F46" w:rsidR="008E4BEE" w:rsidRPr="00206ACB" w:rsidRDefault="00393B10" w:rsidP="00E65F2E">
      <w:r w:rsidRPr="00393B10">
        <w:t xml:space="preserve">Since NEXXT is a 32-bit, Windows-only program, Linux users will have to run it via </w:t>
      </w:r>
      <w:hyperlink r:id="rId51" w:history="1">
        <w:r w:rsidR="005064A5" w:rsidRPr="005064A5">
          <w:rPr>
            <w:rStyle w:val="Hyperlink"/>
            <w:rFonts w:eastAsiaTheme="majorEastAsia" w:cstheme="minorHAnsi"/>
            <w:color w:val="82642B"/>
            <w:kern w:val="0"/>
            <w:szCs w:val="26"/>
            <w:lang w:eastAsia="ja-JP"/>
          </w:rPr>
          <w:t>WINE (https://www.winehq.org/)</w:t>
        </w:r>
      </w:hyperlink>
      <w:r w:rsidRPr="00393B10">
        <w:t>. Install WINE via your distribution’s package manager, then run NEXXT.exe with it (</w:t>
      </w:r>
      <w:r w:rsidRPr="009E671D">
        <w:rPr>
          <w:rStyle w:val="QuoteChar"/>
        </w:rPr>
        <w:t>wine NEXXT.exe</w:t>
      </w:r>
      <w:r w:rsidRPr="00393B10">
        <w:t>).</w:t>
      </w:r>
    </w:p>
    <w:p w14:paraId="1314A6CC" w14:textId="496329D5" w:rsidR="008E4BEE" w:rsidRPr="00206ACB" w:rsidRDefault="00393B10">
      <w:pPr>
        <w:pStyle w:val="ListParagraph"/>
        <w:numPr>
          <w:ilvl w:val="0"/>
          <w:numId w:val="10"/>
        </w:numPr>
        <w:rPr>
          <w:rFonts w:cstheme="minorHAnsi"/>
          <w:szCs w:val="26"/>
        </w:rPr>
      </w:pPr>
      <w:r>
        <w:rPr>
          <w:rFonts w:cstheme="minorHAnsi"/>
          <w:szCs w:val="26"/>
        </w:rPr>
        <w:t>Mac</w:t>
      </w:r>
    </w:p>
    <w:p w14:paraId="6C113426" w14:textId="460E7E5F" w:rsidR="00B07180" w:rsidRDefault="00393B10" w:rsidP="00E65F2E">
      <w:r w:rsidRPr="00393B10">
        <w:t>Newer Mac versions (starting with Catalina) are 64-bit only, and 32-bit software will not run even in a standard WINE install. Thankfully, 32-bit Windows programs can be run using the “Crossover” version of WINE, which is able to translate 32-bit code into 64-bit code on the fly. Install Crossover via Homebrew (</w:t>
      </w:r>
      <w:r w:rsidRPr="009E671D">
        <w:rPr>
          <w:rStyle w:val="QuoteChar"/>
        </w:rPr>
        <w:t>brew install --cask gcenx/wine/wine-crossover --no-quarantine</w:t>
      </w:r>
      <w:r w:rsidRPr="00393B10">
        <w:t xml:space="preserve">). Download NEXXT as above and unzip, then run </w:t>
      </w:r>
      <w:r w:rsidRPr="009E671D">
        <w:rPr>
          <w:rStyle w:val="QuoteChar"/>
        </w:rPr>
        <w:t>wine64 ./NEXXT.exe</w:t>
      </w:r>
      <w:r w:rsidRPr="00393B10">
        <w:t xml:space="preserve"> in the directory where you unzipped it.</w:t>
      </w:r>
    </w:p>
    <w:p w14:paraId="3512D575" w14:textId="77777777" w:rsidR="00B07180" w:rsidRDefault="00B07180">
      <w:pPr>
        <w:widowControl/>
        <w:kinsoku/>
        <w:overflowPunct/>
        <w:autoSpaceDE/>
        <w:autoSpaceDN/>
        <w:spacing w:before="0" w:after="160" w:line="259" w:lineRule="auto"/>
        <w:ind w:firstLine="0"/>
        <w:jc w:val="left"/>
        <w:rPr>
          <w:rFonts w:eastAsia="Times New Roman" w:cstheme="minorHAnsi"/>
          <w:color w:val="111111"/>
          <w:kern w:val="0"/>
          <w:szCs w:val="26"/>
          <w:lang w:eastAsia="ja-JP"/>
        </w:rPr>
      </w:pPr>
      <w:r>
        <w:rPr>
          <w:rFonts w:cstheme="minorHAnsi"/>
          <w:color w:val="111111"/>
          <w:szCs w:val="26"/>
        </w:rPr>
        <w:br w:type="page"/>
      </w:r>
    </w:p>
    <w:p w14:paraId="4ED62398" w14:textId="71C3C4B9" w:rsidR="00717F61" w:rsidRPr="00206ACB" w:rsidRDefault="00717F61" w:rsidP="0097579A">
      <w:pPr>
        <w:pStyle w:val="Heading3"/>
        <w:rPr>
          <w:rFonts w:cstheme="minorHAnsi"/>
        </w:rPr>
      </w:pPr>
      <w:bookmarkStart w:id="39" w:name="_Toc168434201"/>
      <w:bookmarkStart w:id="40" w:name="_Toc168542712"/>
      <w:r w:rsidRPr="00206ACB">
        <w:rPr>
          <w:rFonts w:cstheme="minorHAnsi"/>
        </w:rPr>
        <w:lastRenderedPageBreak/>
        <w:t>Music</w:t>
      </w:r>
      <w:r w:rsidR="00AC466E" w:rsidRPr="00206ACB">
        <w:rPr>
          <w:rFonts w:cstheme="minorHAnsi"/>
        </w:rPr>
        <w:t xml:space="preserve"> </w:t>
      </w:r>
      <w:r w:rsidRPr="00206ACB">
        <w:rPr>
          <w:rFonts w:cstheme="minorHAnsi"/>
        </w:rPr>
        <w:t>Composition</w:t>
      </w:r>
      <w:r w:rsidR="00AC466E" w:rsidRPr="00206ACB">
        <w:rPr>
          <w:rFonts w:cstheme="minorHAnsi"/>
        </w:rPr>
        <w:t xml:space="preserve"> </w:t>
      </w:r>
      <w:r w:rsidRPr="00206ACB">
        <w:rPr>
          <w:rFonts w:cstheme="minorHAnsi"/>
        </w:rPr>
        <w:t>Tools</w:t>
      </w:r>
      <w:bookmarkEnd w:id="39"/>
      <w:bookmarkEnd w:id="40"/>
    </w:p>
    <w:p w14:paraId="49EAD858" w14:textId="4BA6738F" w:rsidR="00380C68" w:rsidRPr="00206ACB" w:rsidRDefault="00380C68" w:rsidP="00A8540E">
      <w:r w:rsidRPr="00206ACB">
        <w:t>As</w:t>
      </w:r>
      <w:r w:rsidR="00AC466E" w:rsidRPr="00206ACB">
        <w:t xml:space="preserve"> </w:t>
      </w:r>
      <w:r w:rsidRPr="00206ACB">
        <w:t>with</w:t>
      </w:r>
      <w:r w:rsidR="00AC466E" w:rsidRPr="00206ACB">
        <w:t xml:space="preserve"> </w:t>
      </w:r>
      <w:r w:rsidRPr="00206ACB">
        <w:t>graphics,</w:t>
      </w:r>
      <w:r w:rsidR="00AC466E" w:rsidRPr="00206ACB">
        <w:t xml:space="preserve"> </w:t>
      </w:r>
      <w:r w:rsidRPr="00206ACB">
        <w:t>NES</w:t>
      </w:r>
      <w:r w:rsidR="00AC466E" w:rsidRPr="00206ACB">
        <w:t xml:space="preserve"> </w:t>
      </w:r>
      <w:r w:rsidRPr="00206ACB">
        <w:t>audio</w:t>
      </w:r>
      <w:r w:rsidR="00AC466E" w:rsidRPr="00206ACB">
        <w:t xml:space="preserve"> </w:t>
      </w:r>
      <w:r w:rsidRPr="00206ACB">
        <w:t>is</w:t>
      </w:r>
      <w:r w:rsidR="00AC466E" w:rsidRPr="00206ACB">
        <w:t xml:space="preserve"> </w:t>
      </w:r>
      <w:r w:rsidRPr="00206ACB">
        <w:t>a</w:t>
      </w:r>
      <w:r w:rsidR="00AC466E" w:rsidRPr="00206ACB">
        <w:t xml:space="preserve"> </w:t>
      </w:r>
      <w:r w:rsidRPr="00206ACB">
        <w:t>set</w:t>
      </w:r>
      <w:r w:rsidR="00AC466E" w:rsidRPr="00206ACB">
        <w:t xml:space="preserve"> </w:t>
      </w:r>
      <w:r w:rsidRPr="00206ACB">
        <w:t>of</w:t>
      </w:r>
      <w:r w:rsidR="00AC466E" w:rsidRPr="00206ACB">
        <w:t xml:space="preserve"> </w:t>
      </w:r>
      <w:r w:rsidRPr="00206ACB">
        <w:t>instructions</w:t>
      </w:r>
      <w:r w:rsidR="00AC466E" w:rsidRPr="00206ACB">
        <w:t xml:space="preserve"> </w:t>
      </w:r>
      <w:r w:rsidRPr="00206ACB">
        <w:t>to</w:t>
      </w:r>
      <w:r w:rsidR="00AC466E" w:rsidRPr="00206ACB">
        <w:t xml:space="preserve"> </w:t>
      </w:r>
      <w:r w:rsidRPr="00206ACB">
        <w:t>an</w:t>
      </w:r>
      <w:r w:rsidR="00AC466E" w:rsidRPr="00206ACB">
        <w:t xml:space="preserve"> </w:t>
      </w:r>
      <w:r w:rsidRPr="00206ACB">
        <w:t>audio</w:t>
      </w:r>
      <w:r w:rsidR="00AC466E" w:rsidRPr="00206ACB">
        <w:t xml:space="preserve"> </w:t>
      </w:r>
      <w:r w:rsidRPr="00206ACB">
        <w:t>processor</w:t>
      </w:r>
      <w:r w:rsidR="00AC466E" w:rsidRPr="00206ACB">
        <w:t xml:space="preserve"> </w:t>
      </w:r>
      <w:r w:rsidRPr="00206ACB">
        <w:t>rather</w:t>
      </w:r>
      <w:r w:rsidR="00AC466E" w:rsidRPr="00206ACB">
        <w:t xml:space="preserve"> </w:t>
      </w:r>
      <w:r w:rsidRPr="00206ACB">
        <w:t>than</w:t>
      </w:r>
      <w:r w:rsidR="00AC466E" w:rsidRPr="00206ACB">
        <w:t xml:space="preserve"> </w:t>
      </w:r>
      <w:r w:rsidRPr="00206ACB">
        <w:t>something</w:t>
      </w:r>
      <w:r w:rsidR="00AC466E" w:rsidRPr="00206ACB">
        <w:t xml:space="preserve"> </w:t>
      </w:r>
      <w:r w:rsidRPr="00206ACB">
        <w:t>like</w:t>
      </w:r>
      <w:r w:rsidR="00AC466E" w:rsidRPr="00206ACB">
        <w:t xml:space="preserve"> </w:t>
      </w:r>
      <w:r w:rsidRPr="00206ACB">
        <w:t>an</w:t>
      </w:r>
      <w:r w:rsidR="00AC466E" w:rsidRPr="00206ACB">
        <w:t xml:space="preserve"> </w:t>
      </w:r>
      <w:r w:rsidRPr="00206ACB">
        <w:t>MP3.</w:t>
      </w:r>
      <w:r w:rsidR="00AC466E" w:rsidRPr="00206ACB">
        <w:t xml:space="preserve"> </w:t>
      </w:r>
      <w:r w:rsidRPr="00206ACB">
        <w:t>The</w:t>
      </w:r>
      <w:r w:rsidR="00AC466E" w:rsidRPr="00206ACB">
        <w:t xml:space="preserve"> </w:t>
      </w:r>
      <w:r w:rsidRPr="00206ACB">
        <w:t>most</w:t>
      </w:r>
      <w:r w:rsidR="00AC466E" w:rsidRPr="00206ACB">
        <w:t xml:space="preserve"> </w:t>
      </w:r>
      <w:r w:rsidRPr="00206ACB">
        <w:t>popular</w:t>
      </w:r>
      <w:r w:rsidR="00AC466E" w:rsidRPr="00206ACB">
        <w:t xml:space="preserve"> </w:t>
      </w:r>
      <w:r w:rsidRPr="00206ACB">
        <w:t>program</w:t>
      </w:r>
      <w:r w:rsidR="00AC466E" w:rsidRPr="00206ACB">
        <w:t xml:space="preserve"> </w:t>
      </w:r>
      <w:r w:rsidRPr="00206ACB">
        <w:t>for</w:t>
      </w:r>
      <w:r w:rsidR="00AC466E" w:rsidRPr="00206ACB">
        <w:t xml:space="preserve"> </w:t>
      </w:r>
      <w:r w:rsidRPr="00206ACB">
        <w:t>creating</w:t>
      </w:r>
      <w:r w:rsidR="00AC466E" w:rsidRPr="00206ACB">
        <w:t xml:space="preserve"> </w:t>
      </w:r>
      <w:r w:rsidRPr="00206ACB">
        <w:t>NES</w:t>
      </w:r>
      <w:r w:rsidR="00AC466E" w:rsidRPr="00206ACB">
        <w:t xml:space="preserve"> </w:t>
      </w:r>
      <w:r w:rsidRPr="00206ACB">
        <w:t>audio</w:t>
      </w:r>
      <w:r w:rsidR="00AC466E" w:rsidRPr="00206ACB">
        <w:t xml:space="preserve"> </w:t>
      </w:r>
      <w:r w:rsidRPr="00206ACB">
        <w:t>is</w:t>
      </w:r>
      <w:r w:rsidR="00AC466E" w:rsidRPr="00206ACB">
        <w:t xml:space="preserve"> </w:t>
      </w:r>
      <w:hyperlink r:id="rId52" w:tgtFrame="_blank" w:history="1">
        <w:r w:rsidR="009005B9">
          <w:rPr>
            <w:rStyle w:val="Hyperlink"/>
            <w:rFonts w:eastAsiaTheme="majorEastAsia" w:cstheme="minorHAnsi"/>
            <w:color w:val="82642B"/>
            <w:szCs w:val="26"/>
          </w:rPr>
          <w:t>FamiTracker (http://www.famitracker.com/)</w:t>
        </w:r>
      </w:hyperlink>
      <w:r w:rsidRPr="00206ACB">
        <w:t>,</w:t>
      </w:r>
      <w:r w:rsidR="00AC466E" w:rsidRPr="00206ACB">
        <w:t xml:space="preserve"> </w:t>
      </w:r>
      <w:r w:rsidRPr="00206ACB">
        <w:t>which</w:t>
      </w:r>
      <w:r w:rsidR="00AC466E" w:rsidRPr="00206ACB">
        <w:t xml:space="preserve"> </w:t>
      </w:r>
      <w:r w:rsidRPr="00206ACB">
        <w:t>is</w:t>
      </w:r>
      <w:r w:rsidR="00AC466E" w:rsidRPr="00206ACB">
        <w:t xml:space="preserve"> </w:t>
      </w:r>
      <w:r w:rsidRPr="00206ACB">
        <w:t>powerful</w:t>
      </w:r>
      <w:r w:rsidR="00AC466E" w:rsidRPr="00206ACB">
        <w:t xml:space="preserve"> </w:t>
      </w:r>
      <w:r w:rsidRPr="00206ACB">
        <w:t>but</w:t>
      </w:r>
      <w:r w:rsidR="00AC466E" w:rsidRPr="00206ACB">
        <w:t xml:space="preserve"> </w:t>
      </w:r>
      <w:r w:rsidRPr="00206ACB">
        <w:t>complex</w:t>
      </w:r>
      <w:r w:rsidR="00AC466E" w:rsidRPr="00206ACB">
        <w:t xml:space="preserve"> </w:t>
      </w:r>
      <w:r w:rsidRPr="00206ACB">
        <w:t>and</w:t>
      </w:r>
      <w:r w:rsidR="00AC466E" w:rsidRPr="00206ACB">
        <w:t xml:space="preserve"> </w:t>
      </w:r>
      <w:r w:rsidRPr="00206ACB">
        <w:t>Windows-only.</w:t>
      </w:r>
      <w:r w:rsidR="00AC466E" w:rsidRPr="00206ACB">
        <w:t xml:space="preserve"> </w:t>
      </w:r>
      <w:r w:rsidRPr="00206ACB">
        <w:t>For</w:t>
      </w:r>
      <w:r w:rsidR="00AC466E" w:rsidRPr="00206ACB">
        <w:t xml:space="preserve"> </w:t>
      </w:r>
      <w:r w:rsidRPr="00206ACB">
        <w:t>this</w:t>
      </w:r>
      <w:r w:rsidR="00AC466E" w:rsidRPr="00206ACB">
        <w:t xml:space="preserve"> </w:t>
      </w:r>
      <w:r w:rsidRPr="00206ACB">
        <w:t>book,</w:t>
      </w:r>
      <w:r w:rsidR="00AC466E" w:rsidRPr="00206ACB">
        <w:t xml:space="preserve"> </w:t>
      </w:r>
      <w:r w:rsidRPr="00206ACB">
        <w:t>we</w:t>
      </w:r>
      <w:r w:rsidR="00AC466E" w:rsidRPr="00206ACB">
        <w:t xml:space="preserve"> </w:t>
      </w:r>
      <w:r w:rsidRPr="00206ACB">
        <w:t>will</w:t>
      </w:r>
      <w:r w:rsidR="00AC466E" w:rsidRPr="00206ACB">
        <w:t xml:space="preserve"> </w:t>
      </w:r>
      <w:r w:rsidRPr="00206ACB">
        <w:t>be</w:t>
      </w:r>
      <w:r w:rsidR="00AC466E" w:rsidRPr="00206ACB">
        <w:t xml:space="preserve"> </w:t>
      </w:r>
      <w:r w:rsidRPr="00206ACB">
        <w:t>using</w:t>
      </w:r>
      <w:r w:rsidR="00AC466E" w:rsidRPr="00206ACB">
        <w:t xml:space="preserve"> </w:t>
      </w:r>
      <w:hyperlink r:id="rId53" w:tgtFrame="_blank" w:history="1">
        <w:r w:rsidR="009005B9">
          <w:rPr>
            <w:rStyle w:val="Hyperlink"/>
            <w:rFonts w:eastAsiaTheme="majorEastAsia" w:cstheme="minorHAnsi"/>
            <w:color w:val="82642B"/>
            <w:szCs w:val="26"/>
          </w:rPr>
          <w:t>FamiStudio (https://famistudio.org/)</w:t>
        </w:r>
      </w:hyperlink>
      <w:r w:rsidRPr="00206ACB">
        <w:t>,</w:t>
      </w:r>
      <w:r w:rsidR="00AC466E" w:rsidRPr="00206ACB">
        <w:t xml:space="preserve"> </w:t>
      </w:r>
      <w:r w:rsidRPr="00206ACB">
        <w:t>which</w:t>
      </w:r>
      <w:r w:rsidR="00AC466E" w:rsidRPr="00206ACB">
        <w:t xml:space="preserve"> </w:t>
      </w:r>
      <w:r w:rsidRPr="00206ACB">
        <w:t>is</w:t>
      </w:r>
      <w:r w:rsidR="00AC466E" w:rsidRPr="00206ACB">
        <w:t xml:space="preserve"> </w:t>
      </w:r>
      <w:r w:rsidRPr="00206ACB">
        <w:t>cross-platform,</w:t>
      </w:r>
      <w:r w:rsidR="00AC466E" w:rsidRPr="00206ACB">
        <w:t xml:space="preserve"> </w:t>
      </w:r>
      <w:r w:rsidRPr="00206ACB">
        <w:t>has</w:t>
      </w:r>
      <w:r w:rsidR="00AC466E" w:rsidRPr="00206ACB">
        <w:t xml:space="preserve"> </w:t>
      </w:r>
      <w:r w:rsidRPr="00206ACB">
        <w:t>a</w:t>
      </w:r>
      <w:r w:rsidR="00AC466E" w:rsidRPr="00206ACB">
        <w:t xml:space="preserve"> </w:t>
      </w:r>
      <w:r w:rsidRPr="00206ACB">
        <w:t>friendlier</w:t>
      </w:r>
      <w:r w:rsidR="00AC466E" w:rsidRPr="00206ACB">
        <w:t xml:space="preserve"> </w:t>
      </w:r>
      <w:r w:rsidRPr="00206ACB">
        <w:t>interface,</w:t>
      </w:r>
      <w:r w:rsidR="00AC466E" w:rsidRPr="00206ACB">
        <w:t xml:space="preserve"> </w:t>
      </w:r>
      <w:r w:rsidRPr="00206ACB">
        <w:t>and</w:t>
      </w:r>
      <w:r w:rsidR="00AC466E" w:rsidRPr="00206ACB">
        <w:t xml:space="preserve"> </w:t>
      </w:r>
      <w:r w:rsidRPr="00206ACB">
        <w:t>outputs</w:t>
      </w:r>
      <w:r w:rsidR="00AC466E" w:rsidRPr="00206ACB">
        <w:t xml:space="preserve"> </w:t>
      </w:r>
      <w:r w:rsidRPr="00206ACB">
        <w:t>directly</w:t>
      </w:r>
      <w:r w:rsidR="00AC466E" w:rsidRPr="00206ACB">
        <w:t xml:space="preserve"> </w:t>
      </w:r>
      <w:r w:rsidRPr="00206ACB">
        <w:t>into</w:t>
      </w:r>
      <w:r w:rsidR="00AC466E" w:rsidRPr="00206ACB">
        <w:t xml:space="preserve"> </w:t>
      </w:r>
      <w:r w:rsidRPr="00206ACB">
        <w:t>an</w:t>
      </w:r>
      <w:r w:rsidR="00AC466E" w:rsidRPr="00206ACB">
        <w:t xml:space="preserve"> </w:t>
      </w:r>
      <w:r w:rsidRPr="00206ACB">
        <w:t>easy-to-integrate</w:t>
      </w:r>
      <w:r w:rsidR="00AC466E" w:rsidRPr="00206ACB">
        <w:t xml:space="preserve"> </w:t>
      </w:r>
      <w:r w:rsidRPr="00206ACB">
        <w:t>format.</w:t>
      </w:r>
    </w:p>
    <w:p w14:paraId="33936D7C" w14:textId="3125C6F1" w:rsidR="00380C68" w:rsidRPr="00206ACB" w:rsidRDefault="00C65254" w:rsidP="00E54034">
      <w:pPr>
        <w:pStyle w:val="NormalWeb"/>
        <w:spacing w:before="120" w:beforeAutospacing="0" w:after="120" w:afterAutospacing="0"/>
        <w:ind w:firstLine="0"/>
        <w:jc w:val="center"/>
        <w:textAlignment w:val="baseline"/>
        <w:rPr>
          <w:rFonts w:cstheme="minorHAnsi"/>
          <w:color w:val="111111"/>
          <w:sz w:val="26"/>
          <w:szCs w:val="26"/>
        </w:rPr>
      </w:pPr>
      <w:r>
        <w:rPr>
          <w:rFonts w:cstheme="minorHAnsi"/>
          <w:noProof/>
          <w:color w:val="111111"/>
          <w:sz w:val="26"/>
          <w:szCs w:val="26"/>
        </w:rPr>
        <w:drawing>
          <wp:inline distT="0" distB="0" distL="0" distR="0" wp14:anchorId="2EEB5A92" wp14:editId="2558B83E">
            <wp:extent cx="4423144" cy="2377440"/>
            <wp:effectExtent l="0" t="0" r="0" b="0"/>
            <wp:docPr id="120416328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23144" cy="2377440"/>
                    </a:xfrm>
                    <a:prstGeom prst="rect">
                      <a:avLst/>
                    </a:prstGeom>
                    <a:noFill/>
                  </pic:spPr>
                </pic:pic>
              </a:graphicData>
            </a:graphic>
          </wp:inline>
        </w:drawing>
      </w:r>
    </w:p>
    <w:p w14:paraId="36568190" w14:textId="72F17146" w:rsidR="00380C68" w:rsidRPr="00206ACB" w:rsidRDefault="00380C68" w:rsidP="00E54034">
      <w:pPr>
        <w:pStyle w:val="NormalWeb"/>
        <w:spacing w:before="120" w:beforeAutospacing="0" w:after="120" w:afterAutospacing="0"/>
        <w:ind w:firstLine="0"/>
        <w:jc w:val="center"/>
        <w:textAlignment w:val="baseline"/>
        <w:rPr>
          <w:rFonts w:cstheme="minorHAnsi"/>
          <w:color w:val="111111"/>
          <w:sz w:val="26"/>
          <w:szCs w:val="26"/>
        </w:rPr>
      </w:pPr>
      <w:r w:rsidRPr="00206ACB">
        <w:rPr>
          <w:rStyle w:val="marginnote"/>
          <w:rFonts w:cstheme="minorHAnsi"/>
          <w:color w:val="111111"/>
          <w:sz w:val="26"/>
          <w:szCs w:val="26"/>
        </w:rPr>
        <w:t>FamiStudio.</w:t>
      </w:r>
    </w:p>
    <w:p w14:paraId="2FB53AAB" w14:textId="2161C272" w:rsidR="00380C68" w:rsidRPr="00206ACB" w:rsidRDefault="00380C68">
      <w:pPr>
        <w:pStyle w:val="ListParagraph"/>
        <w:numPr>
          <w:ilvl w:val="0"/>
          <w:numId w:val="10"/>
        </w:numPr>
        <w:rPr>
          <w:rFonts w:cstheme="minorHAnsi"/>
          <w:szCs w:val="26"/>
        </w:rPr>
      </w:pPr>
      <w:r w:rsidRPr="00206ACB">
        <w:rPr>
          <w:rFonts w:cstheme="minorHAnsi"/>
          <w:szCs w:val="26"/>
        </w:rPr>
        <w:t>Windows</w:t>
      </w:r>
      <w:r w:rsidR="00AC466E" w:rsidRPr="00206ACB">
        <w:rPr>
          <w:rFonts w:cstheme="minorHAnsi"/>
          <w:szCs w:val="26"/>
        </w:rPr>
        <w:t xml:space="preserve"> </w:t>
      </w:r>
      <w:r w:rsidRPr="00206ACB">
        <w:rPr>
          <w:rFonts w:cstheme="minorHAnsi"/>
          <w:szCs w:val="26"/>
        </w:rPr>
        <w:t>/</w:t>
      </w:r>
      <w:r w:rsidR="00AC466E" w:rsidRPr="00206ACB">
        <w:rPr>
          <w:rFonts w:cstheme="minorHAnsi"/>
          <w:szCs w:val="26"/>
        </w:rPr>
        <w:t xml:space="preserve"> </w:t>
      </w:r>
      <w:r w:rsidRPr="00206ACB">
        <w:rPr>
          <w:rFonts w:cstheme="minorHAnsi"/>
          <w:szCs w:val="26"/>
        </w:rPr>
        <w:t>Mac</w:t>
      </w:r>
      <w:r w:rsidR="00AC466E" w:rsidRPr="00206ACB">
        <w:rPr>
          <w:rFonts w:cstheme="minorHAnsi"/>
          <w:szCs w:val="26"/>
        </w:rPr>
        <w:t xml:space="preserve"> </w:t>
      </w:r>
      <w:r w:rsidRPr="00206ACB">
        <w:rPr>
          <w:rFonts w:cstheme="minorHAnsi"/>
          <w:szCs w:val="26"/>
        </w:rPr>
        <w:t>/</w:t>
      </w:r>
      <w:r w:rsidR="00AC466E" w:rsidRPr="00206ACB">
        <w:rPr>
          <w:rFonts w:cstheme="minorHAnsi"/>
          <w:szCs w:val="26"/>
        </w:rPr>
        <w:t xml:space="preserve"> </w:t>
      </w:r>
      <w:r w:rsidRPr="00206ACB">
        <w:rPr>
          <w:rFonts w:cstheme="minorHAnsi"/>
          <w:szCs w:val="26"/>
        </w:rPr>
        <w:t>Linux</w:t>
      </w:r>
    </w:p>
    <w:p w14:paraId="060CCF86" w14:textId="7F1F37F3" w:rsidR="00D56BD9" w:rsidRDefault="00380C68" w:rsidP="00BE64EB">
      <w:pPr>
        <w:rPr>
          <w:color w:val="111111"/>
        </w:rPr>
      </w:pPr>
      <w:r w:rsidRPr="00206ACB">
        <w:rPr>
          <w:color w:val="111111"/>
        </w:rPr>
        <w:t>Download</w:t>
      </w:r>
      <w:r w:rsidR="00AC466E" w:rsidRPr="00206ACB">
        <w:rPr>
          <w:color w:val="111111"/>
        </w:rPr>
        <w:t xml:space="preserve"> </w:t>
      </w:r>
      <w:r w:rsidRPr="00206ACB">
        <w:rPr>
          <w:color w:val="111111"/>
        </w:rPr>
        <w:t>the</w:t>
      </w:r>
      <w:r w:rsidR="00AC466E" w:rsidRPr="00206ACB">
        <w:rPr>
          <w:color w:val="111111"/>
        </w:rPr>
        <w:t xml:space="preserve"> </w:t>
      </w:r>
      <w:r w:rsidRPr="00206ACB">
        <w:rPr>
          <w:color w:val="111111"/>
        </w:rPr>
        <w:t>latest</w:t>
      </w:r>
      <w:r w:rsidR="00AC466E" w:rsidRPr="00206ACB">
        <w:rPr>
          <w:color w:val="111111"/>
        </w:rPr>
        <w:t xml:space="preserve"> </w:t>
      </w:r>
      <w:r w:rsidRPr="00206ACB">
        <w:rPr>
          <w:color w:val="111111"/>
        </w:rPr>
        <w:t>release</w:t>
      </w:r>
      <w:r w:rsidR="00AC466E" w:rsidRPr="00206ACB">
        <w:rPr>
          <w:color w:val="111111"/>
        </w:rPr>
        <w:t xml:space="preserve"> </w:t>
      </w:r>
      <w:r w:rsidRPr="00206ACB">
        <w:rPr>
          <w:color w:val="111111"/>
        </w:rPr>
        <w:t>from</w:t>
      </w:r>
      <w:r w:rsidR="00AC466E" w:rsidRPr="00206ACB">
        <w:rPr>
          <w:color w:val="111111"/>
        </w:rPr>
        <w:t xml:space="preserve"> </w:t>
      </w:r>
      <w:r w:rsidRPr="00206ACB">
        <w:rPr>
          <w:color w:val="111111"/>
        </w:rPr>
        <w:t>the</w:t>
      </w:r>
      <w:r w:rsidR="00AC466E" w:rsidRPr="00206ACB">
        <w:rPr>
          <w:color w:val="111111"/>
        </w:rPr>
        <w:t xml:space="preserve"> </w:t>
      </w:r>
      <w:hyperlink r:id="rId55" w:tgtFrame="_blank" w:history="1">
        <w:r w:rsidR="0025004C">
          <w:rPr>
            <w:rStyle w:val="Hyperlink"/>
            <w:rFonts w:eastAsiaTheme="majorEastAsia" w:cstheme="minorHAnsi"/>
            <w:color w:val="82642B"/>
            <w:szCs w:val="26"/>
          </w:rPr>
          <w:t>FamiStudio website (https://famistudio.org/)</w:t>
        </w:r>
      </w:hyperlink>
      <w:r w:rsidRPr="00206ACB">
        <w:rPr>
          <w:color w:val="111111"/>
        </w:rPr>
        <w:t>.</w:t>
      </w:r>
    </w:p>
    <w:p w14:paraId="32F07AB8" w14:textId="604E8BAF" w:rsidR="00A707AE" w:rsidRPr="00206ACB" w:rsidRDefault="00717F61" w:rsidP="0097579A">
      <w:pPr>
        <w:pStyle w:val="Heading3"/>
        <w:rPr>
          <w:rFonts w:cstheme="minorHAnsi"/>
        </w:rPr>
      </w:pPr>
      <w:bookmarkStart w:id="41" w:name="_Toc168434202"/>
      <w:bookmarkStart w:id="42" w:name="_Toc168542713"/>
      <w:r w:rsidRPr="00206ACB">
        <w:rPr>
          <w:rFonts w:cstheme="minorHAnsi"/>
        </w:rPr>
        <w:t>Putting</w:t>
      </w:r>
      <w:r w:rsidR="00AC466E" w:rsidRPr="00206ACB">
        <w:rPr>
          <w:rFonts w:cstheme="minorHAnsi"/>
        </w:rPr>
        <w:t xml:space="preserve"> </w:t>
      </w:r>
      <w:r w:rsidRPr="00206ACB">
        <w:rPr>
          <w:rFonts w:cstheme="minorHAnsi"/>
        </w:rPr>
        <w:t>It</w:t>
      </w:r>
      <w:r w:rsidR="00AC466E" w:rsidRPr="00206ACB">
        <w:rPr>
          <w:rFonts w:cstheme="minorHAnsi"/>
        </w:rPr>
        <w:t xml:space="preserve"> </w:t>
      </w:r>
      <w:r w:rsidRPr="00206ACB">
        <w:rPr>
          <w:rFonts w:cstheme="minorHAnsi"/>
        </w:rPr>
        <w:t>All</w:t>
      </w:r>
      <w:r w:rsidR="00AC466E" w:rsidRPr="00206ACB">
        <w:rPr>
          <w:rFonts w:cstheme="minorHAnsi"/>
        </w:rPr>
        <w:t xml:space="preserve"> </w:t>
      </w:r>
      <w:r w:rsidRPr="00206ACB">
        <w:rPr>
          <w:rFonts w:cstheme="minorHAnsi"/>
        </w:rPr>
        <w:t>Together</w:t>
      </w:r>
      <w:bookmarkEnd w:id="41"/>
      <w:bookmarkEnd w:id="42"/>
    </w:p>
    <w:p w14:paraId="2F2131E1" w14:textId="7A5BF5E3" w:rsidR="0007301B" w:rsidRPr="00D56BD9" w:rsidRDefault="00A707AE" w:rsidP="005940DF">
      <w:r w:rsidRPr="00206ACB">
        <w:t>Now</w:t>
      </w:r>
      <w:r w:rsidR="00AC466E" w:rsidRPr="00206ACB">
        <w:t xml:space="preserve"> </w:t>
      </w:r>
      <w:r w:rsidRPr="00206ACB">
        <w:t>that</w:t>
      </w:r>
      <w:r w:rsidR="00AC466E" w:rsidRPr="00206ACB">
        <w:t xml:space="preserve"> </w:t>
      </w:r>
      <w:r w:rsidRPr="00206ACB">
        <w:t>you</w:t>
      </w:r>
      <w:r w:rsidR="00AC466E" w:rsidRPr="00206ACB">
        <w:t xml:space="preserve"> </w:t>
      </w:r>
      <w:r w:rsidRPr="00206ACB">
        <w:t>have</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tools</w:t>
      </w:r>
      <w:r w:rsidR="00AC466E" w:rsidRPr="00206ACB">
        <w:t xml:space="preserve"> </w:t>
      </w:r>
      <w:r w:rsidRPr="00206ACB">
        <w:t>installed,</w:t>
      </w:r>
      <w:r w:rsidR="00AC466E" w:rsidRPr="00206ACB">
        <w:t xml:space="preserve"> </w:t>
      </w:r>
      <w:r w:rsidRPr="00206ACB">
        <w:t>it's</w:t>
      </w:r>
      <w:r w:rsidR="00AC466E" w:rsidRPr="00206ACB">
        <w:t xml:space="preserve"> </w:t>
      </w:r>
      <w:r w:rsidRPr="00206ACB">
        <w:t>time</w:t>
      </w:r>
      <w:r w:rsidR="00AC466E" w:rsidRPr="00206ACB">
        <w:t xml:space="preserve"> </w:t>
      </w:r>
      <w:r w:rsidRPr="00206ACB">
        <w:t>to</w:t>
      </w:r>
      <w:r w:rsidR="00AC466E" w:rsidRPr="00206ACB">
        <w:t xml:space="preserve"> </w:t>
      </w:r>
      <w:r w:rsidRPr="00206ACB">
        <w:t>make</w:t>
      </w:r>
      <w:r w:rsidR="00AC466E" w:rsidRPr="00206ACB">
        <w:t xml:space="preserve"> </w:t>
      </w:r>
      <w:r w:rsidRPr="00206ACB">
        <w:t>sure</w:t>
      </w:r>
      <w:r w:rsidR="00AC466E" w:rsidRPr="00206ACB">
        <w:t xml:space="preserve"> </w:t>
      </w:r>
      <w:r w:rsidRPr="00206ACB">
        <w:t>that</w:t>
      </w:r>
      <w:r w:rsidR="00AC466E" w:rsidRPr="00206ACB">
        <w:t xml:space="preserve"> </w:t>
      </w:r>
      <w:r w:rsidRPr="00206ACB">
        <w:t>they</w:t>
      </w:r>
      <w:r w:rsidR="00AC466E" w:rsidRPr="00206ACB">
        <w:t xml:space="preserve"> </w:t>
      </w:r>
      <w:r w:rsidRPr="00206ACB">
        <w:t>work.</w:t>
      </w:r>
      <w:r w:rsidR="00AC466E" w:rsidRPr="00206ACB">
        <w:t xml:space="preserve"> </w:t>
      </w:r>
      <w:r w:rsidRPr="00206ACB">
        <w:t>We</w:t>
      </w:r>
      <w:r w:rsidR="00AC466E" w:rsidRPr="00206ACB">
        <w:t xml:space="preserve"> </w:t>
      </w:r>
      <w:r w:rsidRPr="00206ACB">
        <w:t>are</w:t>
      </w:r>
      <w:r w:rsidR="00AC466E" w:rsidRPr="00206ACB">
        <w:t xml:space="preserve"> </w:t>
      </w:r>
      <w:r w:rsidRPr="00206ACB">
        <w:t>going</w:t>
      </w:r>
      <w:r w:rsidR="00AC466E" w:rsidRPr="00206ACB">
        <w:t xml:space="preserve"> </w:t>
      </w:r>
      <w:r w:rsidRPr="00206ACB">
        <w:t>to</w:t>
      </w:r>
      <w:r w:rsidR="00AC466E" w:rsidRPr="00206ACB">
        <w:t xml:space="preserve"> </w:t>
      </w:r>
      <w:r w:rsidRPr="00206ACB">
        <w:t>create</w:t>
      </w:r>
      <w:r w:rsidR="00AC466E" w:rsidRPr="00206ACB">
        <w:t xml:space="preserve"> </w:t>
      </w:r>
      <w:r w:rsidRPr="00206ACB">
        <w:t>the</w:t>
      </w:r>
      <w:r w:rsidR="00AC466E" w:rsidRPr="00206ACB">
        <w:t xml:space="preserve"> </w:t>
      </w:r>
      <w:r w:rsidRPr="00206ACB">
        <w:t>"Hello</w:t>
      </w:r>
      <w:r w:rsidR="00AC466E" w:rsidRPr="00206ACB">
        <w:t xml:space="preserve"> </w:t>
      </w:r>
      <w:r w:rsidRPr="00206ACB">
        <w:t>World"</w:t>
      </w:r>
      <w:r w:rsidR="00AC466E" w:rsidRPr="00206ACB">
        <w:t xml:space="preserve"> </w:t>
      </w:r>
      <w:r w:rsidRPr="00206ACB">
        <w:t>of</w:t>
      </w:r>
      <w:r w:rsidR="00AC466E" w:rsidRPr="00206ACB">
        <w:t xml:space="preserve"> </w:t>
      </w:r>
      <w:r w:rsidRPr="00206ACB">
        <w:t>NES</w:t>
      </w:r>
      <w:r w:rsidR="00AC466E" w:rsidRPr="00206ACB">
        <w:t xml:space="preserve"> </w:t>
      </w:r>
      <w:r w:rsidRPr="00206ACB">
        <w:t>games:</w:t>
      </w:r>
      <w:r w:rsidR="00AC466E" w:rsidRPr="00206ACB">
        <w:t xml:space="preserve"> </w:t>
      </w:r>
      <w:r w:rsidRPr="00206ACB">
        <w:t>filling</w:t>
      </w:r>
      <w:r w:rsidR="00AC466E" w:rsidRPr="00206ACB">
        <w:t xml:space="preserve"> </w:t>
      </w:r>
      <w:r w:rsidRPr="00206ACB">
        <w:t>the</w:t>
      </w:r>
      <w:r w:rsidR="00AC466E" w:rsidRPr="00206ACB">
        <w:t xml:space="preserve"> </w:t>
      </w:r>
      <w:r w:rsidRPr="00206ACB">
        <w:t>entire</w:t>
      </w:r>
      <w:r w:rsidR="00AC466E" w:rsidRPr="00206ACB">
        <w:t xml:space="preserve"> </w:t>
      </w:r>
      <w:r w:rsidRPr="00206ACB">
        <w:t>screen</w:t>
      </w:r>
      <w:r w:rsidR="00AC466E" w:rsidRPr="00206ACB">
        <w:t xml:space="preserve"> </w:t>
      </w:r>
      <w:r w:rsidRPr="00206ACB">
        <w:t>with</w:t>
      </w:r>
      <w:r w:rsidR="00AC466E" w:rsidRPr="00206ACB">
        <w:t xml:space="preserve"> </w:t>
      </w:r>
      <w:r w:rsidRPr="00206ACB">
        <w:t>one</w:t>
      </w:r>
      <w:r w:rsidR="00AC466E" w:rsidRPr="00206ACB">
        <w:t xml:space="preserve"> </w:t>
      </w:r>
      <w:r w:rsidRPr="00206ACB">
        <w:t>color.</w:t>
      </w:r>
    </w:p>
    <w:p w14:paraId="6495717C" w14:textId="2DBCE25A" w:rsidR="00317C42" w:rsidRDefault="00A707AE" w:rsidP="00B331E6">
      <w:r w:rsidRPr="00206ACB">
        <w:t>Open</w:t>
      </w:r>
      <w:r w:rsidR="00AC466E" w:rsidRPr="00206ACB">
        <w:t xml:space="preserve"> </w:t>
      </w:r>
      <w:r w:rsidRPr="00206ACB">
        <w:t>your</w:t>
      </w:r>
      <w:r w:rsidR="00AC466E" w:rsidRPr="00206ACB">
        <w:t xml:space="preserve"> </w:t>
      </w:r>
      <w:r w:rsidRPr="00206ACB">
        <w:t>text</w:t>
      </w:r>
      <w:r w:rsidR="00AC466E" w:rsidRPr="00206ACB">
        <w:t xml:space="preserve"> </w:t>
      </w:r>
      <w:r w:rsidRPr="00206ACB">
        <w:t>editor</w:t>
      </w:r>
      <w:r w:rsidR="00AC466E" w:rsidRPr="00206ACB">
        <w:t xml:space="preserve"> </w:t>
      </w:r>
      <w:r w:rsidRPr="00206ACB">
        <w:t>and</w:t>
      </w:r>
      <w:r w:rsidR="00AC466E" w:rsidRPr="00206ACB">
        <w:t xml:space="preserve"> </w:t>
      </w:r>
      <w:r w:rsidRPr="00206ACB">
        <w:t>create</w:t>
      </w:r>
      <w:r w:rsidR="00AC466E" w:rsidRPr="00206ACB">
        <w:t xml:space="preserve"> </w:t>
      </w:r>
      <w:r w:rsidRPr="00206ACB">
        <w:t>a</w:t>
      </w:r>
      <w:r w:rsidR="00AC466E" w:rsidRPr="00206ACB">
        <w:t xml:space="preserve"> </w:t>
      </w:r>
      <w:r w:rsidRPr="00206ACB">
        <w:t>new</w:t>
      </w:r>
      <w:r w:rsidR="00AC466E" w:rsidRPr="00206ACB">
        <w:t xml:space="preserve"> </w:t>
      </w:r>
      <w:r w:rsidRPr="00206ACB">
        <w:t>file,</w:t>
      </w:r>
      <w:r w:rsidR="00AC466E" w:rsidRPr="00206ACB">
        <w:t xml:space="preserve"> </w:t>
      </w:r>
      <w:r w:rsidRPr="00071943">
        <w:rPr>
          <w:rStyle w:val="QuoteChar"/>
        </w:rPr>
        <w:t>helloworld.asm</w:t>
      </w:r>
      <w:r w:rsidRPr="00206ACB">
        <w:t>.</w:t>
      </w:r>
      <w:r w:rsidR="00AC466E" w:rsidRPr="00206ACB">
        <w:t xml:space="preserve"> </w:t>
      </w:r>
      <w:r w:rsidRPr="00206ACB">
        <w:t>Copy</w:t>
      </w:r>
      <w:r w:rsidR="00AC466E" w:rsidRPr="00206ACB">
        <w:t xml:space="preserve"> </w:t>
      </w:r>
      <w:r w:rsidRPr="00206ACB">
        <w:t>and</w:t>
      </w:r>
      <w:r w:rsidR="00AC466E" w:rsidRPr="00206ACB">
        <w:t xml:space="preserve"> </w:t>
      </w:r>
      <w:r w:rsidRPr="00206ACB">
        <w:t>paste</w:t>
      </w:r>
      <w:r w:rsidR="00AC466E" w:rsidRPr="00206ACB">
        <w:t xml:space="preserve"> </w:t>
      </w:r>
      <w:r w:rsidRPr="00206ACB">
        <w:t>the</w:t>
      </w:r>
      <w:r w:rsidR="00AC466E" w:rsidRPr="00206ACB">
        <w:t xml:space="preserve"> </w:t>
      </w:r>
      <w:r w:rsidRPr="00206ACB">
        <w:t>following</w:t>
      </w:r>
      <w:r w:rsidR="00AC466E" w:rsidRPr="00206ACB">
        <w:t xml:space="preserve"> </w:t>
      </w:r>
      <w:r w:rsidRPr="00206ACB">
        <w:t>code</w:t>
      </w:r>
      <w:r w:rsidR="00AC466E" w:rsidRPr="00206ACB">
        <w:t xml:space="preserve"> </w:t>
      </w:r>
      <w:r w:rsidRPr="00206ACB">
        <w:t>into</w:t>
      </w:r>
      <w:r w:rsidR="00AC466E" w:rsidRPr="00206ACB">
        <w:t xml:space="preserve"> </w:t>
      </w:r>
      <w:r w:rsidRPr="00206ACB">
        <w:t>the</w:t>
      </w:r>
      <w:r w:rsidR="00AC466E" w:rsidRPr="00206ACB">
        <w:t xml:space="preserve"> </w:t>
      </w:r>
      <w:r w:rsidRPr="00206ACB">
        <w:t>file:</w:t>
      </w:r>
    </w:p>
    <w:p w14:paraId="5D373D4D" w14:textId="4A60C9C6" w:rsidR="00BB4E8A" w:rsidRDefault="00000000" w:rsidP="00B331E6">
      <w:r>
        <w:rPr>
          <w:noProof/>
        </w:rPr>
        <w:pict w14:anchorId="3C31427B">
          <v:rect id="_x0000_s2141" style="position:absolute;left:0;text-align:left;margin-left:-4.65pt;margin-top:24.2pt;width:15.75pt;height:219.75pt;z-index:251698176;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41" inset="0,0,0,0">
              <w:txbxContent>
                <w:p w14:paraId="14C0EAB1" w14:textId="69233D87"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1</w:t>
                  </w:r>
                </w:p>
                <w:p w14:paraId="47F8357B" w14:textId="21F5AE0F"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2</w:t>
                  </w:r>
                </w:p>
                <w:p w14:paraId="18289DD5" w14:textId="07FC5A35"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3</w:t>
                  </w:r>
                </w:p>
                <w:p w14:paraId="693BA84D" w14:textId="771D67E3"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4</w:t>
                  </w:r>
                </w:p>
                <w:p w14:paraId="30B48D75" w14:textId="3E2757FE"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5</w:t>
                  </w:r>
                </w:p>
                <w:p w14:paraId="19A3822B" w14:textId="06676DBD"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6</w:t>
                  </w:r>
                </w:p>
                <w:p w14:paraId="30C57C18" w14:textId="48E9A38E"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7</w:t>
                  </w:r>
                </w:p>
                <w:p w14:paraId="233681B5" w14:textId="46346BC2"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8</w:t>
                  </w:r>
                </w:p>
                <w:p w14:paraId="7D1AC030" w14:textId="6416BDE7"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9</w:t>
                  </w:r>
                </w:p>
                <w:p w14:paraId="064BDD90" w14:textId="57802B3F"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10</w:t>
                  </w:r>
                </w:p>
                <w:p w14:paraId="277F94FC" w14:textId="6B07F20A"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11</w:t>
                  </w:r>
                </w:p>
                <w:p w14:paraId="1EFF875B" w14:textId="41634105" w:rsidR="00B331E6" w:rsidRPr="0039594C" w:rsidRDefault="00B331E6" w:rsidP="00BB4E8A">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12</w:t>
                  </w:r>
                </w:p>
              </w:txbxContent>
            </v:textbox>
          </v:rect>
        </w:pict>
      </w:r>
    </w:p>
    <w:p w14:paraId="269EB3BF" w14:textId="77EC96C4"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.segment "HEADER"</w:t>
      </w:r>
    </w:p>
    <w:p w14:paraId="31625B96"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.byte </w:t>
      </w:r>
      <w:r w:rsidRPr="002C0642">
        <w:rPr>
          <w:rFonts w:ascii="DejaVu Sans Mono" w:hAnsi="DejaVu Sans Mono" w:cs="DejaVu Sans Mono"/>
          <w:color w:val="07E2FA"/>
          <w:sz w:val="26"/>
          <w:szCs w:val="26"/>
        </w:rPr>
        <w:t>$4e</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$45</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$53</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$1a</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$02</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$01</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$00</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$00</w:t>
      </w:r>
    </w:p>
    <w:p w14:paraId="256061FC" w14:textId="0980DE36"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p>
    <w:p w14:paraId="7D9BC7E0"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.segment "CODE"</w:t>
      </w:r>
    </w:p>
    <w:p w14:paraId="5C4FD994"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.proc irq_handler</w:t>
      </w:r>
    </w:p>
    <w:p w14:paraId="7E5AF0AF" w14:textId="77777777" w:rsidR="00BE64EB" w:rsidRPr="00C41B6E"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E3371E"/>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RTI</w:t>
      </w:r>
    </w:p>
    <w:p w14:paraId="01D05553"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.endproc</w:t>
      </w:r>
    </w:p>
    <w:p w14:paraId="30660C6C"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p>
    <w:p w14:paraId="55F758B6"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.proc nmi_handler</w:t>
      </w:r>
    </w:p>
    <w:p w14:paraId="0D1327EB" w14:textId="77777777" w:rsidR="00BE64EB" w:rsidRPr="00C41B6E"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E3371E"/>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RTI</w:t>
      </w:r>
    </w:p>
    <w:p w14:paraId="32EF2821"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.endproc</w:t>
      </w:r>
    </w:p>
    <w:p w14:paraId="1BE357F3" w14:textId="25F2D83B"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p>
    <w:p w14:paraId="636D8316" w14:textId="146FEAC0" w:rsidR="00923D6D" w:rsidRDefault="00000000"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Pr>
          <w:rFonts w:ascii="DejaVu Sans Mono" w:hAnsi="DejaVu Sans Mono" w:cs="DejaVu Sans Mono"/>
          <w:noProof/>
          <w:color w:val="10C26F"/>
          <w:sz w:val="26"/>
          <w:szCs w:val="26"/>
        </w:rPr>
        <w:lastRenderedPageBreak/>
        <w:pict w14:anchorId="3C31427B">
          <v:rect id="_x0000_s2144" style="position:absolute;left:0;text-align:left;margin-left:-3.95pt;margin-top:-1.8pt;width:15.75pt;height:747.75pt;z-index:251699200;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44" inset="0,0,0,0">
              <w:txbxContent>
                <w:p w14:paraId="234F0310" w14:textId="77777777" w:rsidR="00923D6D" w:rsidRDefault="00923D6D" w:rsidP="00923D6D">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1</w:t>
                  </w:r>
                  <w:r>
                    <w:rPr>
                      <w:rFonts w:ascii="DejaVu Sans Mono" w:hAnsi="DejaVu Sans Mono" w:cs="DejaVu Sans Mono"/>
                      <w:szCs w:val="26"/>
                    </w:rPr>
                    <w:t>3</w:t>
                  </w:r>
                </w:p>
                <w:p w14:paraId="29354C63"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14</w:t>
                  </w:r>
                </w:p>
                <w:p w14:paraId="7CC0480E"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15</w:t>
                  </w:r>
                </w:p>
                <w:p w14:paraId="779935F9"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16</w:t>
                  </w:r>
                </w:p>
                <w:p w14:paraId="4BB87915"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17</w:t>
                  </w:r>
                </w:p>
                <w:p w14:paraId="7F09FC8F"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18</w:t>
                  </w:r>
                </w:p>
                <w:p w14:paraId="3D2AE34D"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19</w:t>
                  </w:r>
                </w:p>
                <w:p w14:paraId="315EC36F"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20</w:t>
                  </w:r>
                </w:p>
                <w:p w14:paraId="1B7C5796"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21</w:t>
                  </w:r>
                </w:p>
                <w:p w14:paraId="0C38DC4E"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22</w:t>
                  </w:r>
                </w:p>
                <w:p w14:paraId="7C684265"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23</w:t>
                  </w:r>
                </w:p>
                <w:p w14:paraId="46C82762"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24</w:t>
                  </w:r>
                </w:p>
                <w:p w14:paraId="079BBCD6"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25</w:t>
                  </w:r>
                </w:p>
                <w:p w14:paraId="7CA8163C"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26</w:t>
                  </w:r>
                </w:p>
                <w:p w14:paraId="5769FA5A"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27</w:t>
                  </w:r>
                </w:p>
                <w:p w14:paraId="17B62098"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28</w:t>
                  </w:r>
                </w:p>
                <w:p w14:paraId="410D2F26"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29</w:t>
                  </w:r>
                </w:p>
                <w:p w14:paraId="31D6AD08"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30</w:t>
                  </w:r>
                </w:p>
                <w:p w14:paraId="13B8D8C9"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31</w:t>
                  </w:r>
                </w:p>
                <w:p w14:paraId="3561586F"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32</w:t>
                  </w:r>
                </w:p>
                <w:p w14:paraId="728A63C0"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33</w:t>
                  </w:r>
                </w:p>
                <w:p w14:paraId="4221BD41"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34</w:t>
                  </w:r>
                </w:p>
                <w:p w14:paraId="23662DDF"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35</w:t>
                  </w:r>
                </w:p>
                <w:p w14:paraId="21FA93E3"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36</w:t>
                  </w:r>
                </w:p>
                <w:p w14:paraId="25083712"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37</w:t>
                  </w:r>
                </w:p>
                <w:p w14:paraId="47356B94"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38</w:t>
                  </w:r>
                </w:p>
                <w:p w14:paraId="676CF5E3"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39</w:t>
                  </w:r>
                </w:p>
                <w:p w14:paraId="5A21FF99"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40</w:t>
                  </w:r>
                </w:p>
                <w:p w14:paraId="65576D44"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41</w:t>
                  </w:r>
                </w:p>
                <w:p w14:paraId="6607BDFD"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42</w:t>
                  </w:r>
                </w:p>
                <w:p w14:paraId="52108F84"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43</w:t>
                  </w:r>
                </w:p>
                <w:p w14:paraId="605E976A"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44</w:t>
                  </w:r>
                </w:p>
                <w:p w14:paraId="27E39CE5"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45</w:t>
                  </w:r>
                </w:p>
                <w:p w14:paraId="6206B96F"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46</w:t>
                  </w:r>
                </w:p>
                <w:p w14:paraId="3704B2AA"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47</w:t>
                  </w:r>
                </w:p>
                <w:p w14:paraId="4A46E758"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48</w:t>
                  </w:r>
                </w:p>
                <w:p w14:paraId="1D25EEAB"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49</w:t>
                  </w:r>
                </w:p>
                <w:p w14:paraId="5341C57A"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50</w:t>
                  </w:r>
                </w:p>
                <w:p w14:paraId="1D41AB5F"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51</w:t>
                  </w:r>
                </w:p>
                <w:p w14:paraId="7B580B03" w14:textId="77777777" w:rsidR="00923D6D"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52</w:t>
                  </w:r>
                </w:p>
                <w:p w14:paraId="7BAB786F" w14:textId="77777777" w:rsidR="00923D6D" w:rsidRPr="0039594C" w:rsidRDefault="00923D6D" w:rsidP="00923D6D">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53</w:t>
                  </w:r>
                </w:p>
              </w:txbxContent>
            </v:textbox>
          </v:rect>
        </w:pict>
      </w:r>
      <w:r w:rsidR="00BE64EB" w:rsidRPr="00317C42">
        <w:rPr>
          <w:rFonts w:ascii="DejaVu Sans Mono" w:hAnsi="DejaVu Sans Mono" w:cs="DejaVu Sans Mono"/>
          <w:color w:val="10C26F"/>
          <w:sz w:val="26"/>
          <w:szCs w:val="26"/>
        </w:rPr>
        <w:t>.proc reset_handler</w:t>
      </w:r>
    </w:p>
    <w:p w14:paraId="7081A250" w14:textId="7B4D66CB" w:rsidR="00BE64EB" w:rsidRPr="00C41B6E"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E3371E"/>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SEI</w:t>
      </w:r>
    </w:p>
    <w:p w14:paraId="383CB9E5" w14:textId="77777777" w:rsidR="00BE64EB" w:rsidRPr="00C41B6E"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E3371E"/>
          <w:sz w:val="26"/>
          <w:szCs w:val="26"/>
        </w:rPr>
      </w:pPr>
      <w:r w:rsidRPr="00C41B6E">
        <w:rPr>
          <w:rFonts w:ascii="DejaVu Sans Mono" w:hAnsi="DejaVu Sans Mono" w:cs="DejaVu Sans Mono"/>
          <w:color w:val="E3371E"/>
          <w:sz w:val="26"/>
          <w:szCs w:val="26"/>
        </w:rPr>
        <w:t xml:space="preserve">  CLD</w:t>
      </w:r>
    </w:p>
    <w:p w14:paraId="0CB45026" w14:textId="26B15916"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C41B6E">
        <w:rPr>
          <w:rFonts w:ascii="DejaVu Sans Mono" w:hAnsi="DejaVu Sans Mono" w:cs="DejaVu Sans Mono"/>
          <w:color w:val="E3371E"/>
          <w:sz w:val="26"/>
          <w:szCs w:val="26"/>
        </w:rPr>
        <w:t xml:space="preserve">  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$40</w:t>
      </w:r>
    </w:p>
    <w:p w14:paraId="7C737FFE"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$4017</w:t>
      </w:r>
    </w:p>
    <w:p w14:paraId="76022A55" w14:textId="3F57554B"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$FF</w:t>
      </w:r>
    </w:p>
    <w:p w14:paraId="4C1EF0D8" w14:textId="77777777" w:rsidR="00BE64EB" w:rsidRPr="00C41B6E"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E3371E"/>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TXS</w:t>
      </w:r>
    </w:p>
    <w:p w14:paraId="5A0A72F2" w14:textId="77777777" w:rsidR="00BE64EB" w:rsidRPr="00C41B6E"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E3371E"/>
          <w:sz w:val="26"/>
          <w:szCs w:val="26"/>
        </w:rPr>
      </w:pPr>
      <w:r w:rsidRPr="00C41B6E">
        <w:rPr>
          <w:rFonts w:ascii="DejaVu Sans Mono" w:hAnsi="DejaVu Sans Mono" w:cs="DejaVu Sans Mono"/>
          <w:color w:val="E3371E"/>
          <w:sz w:val="26"/>
          <w:szCs w:val="26"/>
        </w:rPr>
        <w:t xml:space="preserve">  INX</w:t>
      </w:r>
    </w:p>
    <w:p w14:paraId="5DE89E01"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C41B6E">
        <w:rPr>
          <w:rFonts w:ascii="DejaVu Sans Mono" w:hAnsi="DejaVu Sans Mono" w:cs="DejaVu Sans Mono"/>
          <w:color w:val="E3371E"/>
          <w:sz w:val="26"/>
          <w:szCs w:val="26"/>
        </w:rPr>
        <w:t xml:space="preserve">  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$2000</w:t>
      </w:r>
    </w:p>
    <w:p w14:paraId="40028260" w14:textId="71C7BD20"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$2001</w:t>
      </w:r>
    </w:p>
    <w:p w14:paraId="3B5079F0"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$4010</w:t>
      </w:r>
    </w:p>
    <w:p w14:paraId="1962B698"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BIT</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$2002</w:t>
      </w:r>
    </w:p>
    <w:p w14:paraId="7B03A6DA"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vblankwait:</w:t>
      </w:r>
    </w:p>
    <w:p w14:paraId="5624FDE4"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BIT</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$2002</w:t>
      </w:r>
    </w:p>
    <w:p w14:paraId="642D080A"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BPL</w:t>
      </w:r>
      <w:r w:rsidRPr="00317C42">
        <w:rPr>
          <w:rFonts w:ascii="DejaVu Sans Mono" w:hAnsi="DejaVu Sans Mono" w:cs="DejaVu Sans Mono"/>
          <w:color w:val="10C26F"/>
          <w:sz w:val="26"/>
          <w:szCs w:val="26"/>
        </w:rPr>
        <w:t xml:space="preserve"> vblankwait</w:t>
      </w:r>
    </w:p>
    <w:p w14:paraId="2E9A5D46"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vblankwait2:</w:t>
      </w:r>
    </w:p>
    <w:p w14:paraId="72F900A5"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BIT</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$2002</w:t>
      </w:r>
    </w:p>
    <w:p w14:paraId="559ABF50"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BPL</w:t>
      </w:r>
      <w:r w:rsidRPr="00317C42">
        <w:rPr>
          <w:rFonts w:ascii="DejaVu Sans Mono" w:hAnsi="DejaVu Sans Mono" w:cs="DejaVu Sans Mono"/>
          <w:color w:val="10C26F"/>
          <w:sz w:val="26"/>
          <w:szCs w:val="26"/>
        </w:rPr>
        <w:t xml:space="preserve"> vblankwait2</w:t>
      </w:r>
    </w:p>
    <w:p w14:paraId="2CAA4631"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JMP</w:t>
      </w:r>
      <w:r w:rsidRPr="00317C42">
        <w:rPr>
          <w:rFonts w:ascii="DejaVu Sans Mono" w:hAnsi="DejaVu Sans Mono" w:cs="DejaVu Sans Mono"/>
          <w:color w:val="10C26F"/>
          <w:sz w:val="26"/>
          <w:szCs w:val="26"/>
        </w:rPr>
        <w:t xml:space="preserve"> main</w:t>
      </w:r>
    </w:p>
    <w:p w14:paraId="1B538F62"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.endproc</w:t>
      </w:r>
    </w:p>
    <w:p w14:paraId="6FB06450"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p>
    <w:p w14:paraId="5D05365D"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.proc main</w:t>
      </w:r>
    </w:p>
    <w:p w14:paraId="2C037DCE"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$2002</w:t>
      </w:r>
    </w:p>
    <w:p w14:paraId="1CFE1085"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$3f</w:t>
      </w:r>
    </w:p>
    <w:p w14:paraId="59CC7922"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$2006</w:t>
      </w:r>
    </w:p>
    <w:p w14:paraId="144FFDBF"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$00</w:t>
      </w:r>
    </w:p>
    <w:p w14:paraId="5BC64D8B"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$2006</w:t>
      </w:r>
    </w:p>
    <w:p w14:paraId="6199C06F"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LDA</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$29</w:t>
      </w:r>
    </w:p>
    <w:p w14:paraId="62785497"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STA</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$2007</w:t>
      </w:r>
    </w:p>
    <w:p w14:paraId="3D51FEC5" w14:textId="57F0D2E9"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LDA</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8B76F1">
        <w:rPr>
          <w:rFonts w:ascii="DejaVu Sans Mono" w:hAnsi="DejaVu Sans Mono" w:cs="DejaVu Sans Mono"/>
          <w:color w:val="07E2FA"/>
          <w:sz w:val="26"/>
          <w:szCs w:val="26"/>
        </w:rPr>
        <w:t>%00011110</w:t>
      </w:r>
    </w:p>
    <w:p w14:paraId="0DA7A436"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STA</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$2001</w:t>
      </w:r>
    </w:p>
    <w:p w14:paraId="73535A85"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forever:</w:t>
      </w:r>
    </w:p>
    <w:p w14:paraId="5FC49547"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JMP</w:t>
      </w:r>
      <w:r w:rsidRPr="00317C42">
        <w:rPr>
          <w:rFonts w:ascii="DejaVu Sans Mono" w:hAnsi="DejaVu Sans Mono" w:cs="DejaVu Sans Mono"/>
          <w:color w:val="10C26F"/>
          <w:sz w:val="26"/>
          <w:szCs w:val="26"/>
        </w:rPr>
        <w:t xml:space="preserve"> forever</w:t>
      </w:r>
    </w:p>
    <w:p w14:paraId="139FB377"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.endproc</w:t>
      </w:r>
    </w:p>
    <w:p w14:paraId="70B49A91"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p>
    <w:p w14:paraId="5B9AB1AC"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.segment "VECTORS"</w:t>
      </w:r>
    </w:p>
    <w:p w14:paraId="589EFD35"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.addr nmi_handler, reset_handler, irq_handler</w:t>
      </w:r>
    </w:p>
    <w:p w14:paraId="6664BF68"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p>
    <w:p w14:paraId="420FDADD"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.segment "CHARS"</w:t>
      </w:r>
    </w:p>
    <w:p w14:paraId="754C2134" w14:textId="77777777" w:rsidR="00BE64EB"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.res </w:t>
      </w:r>
      <w:r w:rsidRPr="008B76F1">
        <w:rPr>
          <w:rFonts w:ascii="DejaVu Sans Mono" w:hAnsi="DejaVu Sans Mono" w:cs="DejaVu Sans Mono"/>
          <w:color w:val="07E2FA"/>
          <w:sz w:val="26"/>
          <w:szCs w:val="26"/>
        </w:rPr>
        <w:t>8192</w:t>
      </w:r>
    </w:p>
    <w:p w14:paraId="3E5AA631" w14:textId="74E00715" w:rsidR="00A8540E" w:rsidRPr="00317C42" w:rsidRDefault="00BE64EB" w:rsidP="00BB4E8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2136559419"/>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.segment "STARTUP</w:t>
      </w:r>
    </w:p>
    <w:p w14:paraId="4E932F66" w14:textId="77777777" w:rsidR="003764E1" w:rsidRDefault="003764E1">
      <w:pPr>
        <w:widowControl/>
        <w:kinsoku/>
        <w:overflowPunct/>
        <w:autoSpaceDE/>
        <w:autoSpaceDN/>
        <w:spacing w:before="0" w:after="160" w:line="259" w:lineRule="auto"/>
        <w:ind w:firstLine="0"/>
        <w:jc w:val="left"/>
      </w:pPr>
      <w:r>
        <w:br w:type="page"/>
      </w:r>
    </w:p>
    <w:p w14:paraId="32D0B4E4" w14:textId="1A447041" w:rsidR="00420963" w:rsidRPr="00206ACB" w:rsidRDefault="00A707AE" w:rsidP="005940DF">
      <w:r w:rsidRPr="00206ACB">
        <w:lastRenderedPageBreak/>
        <w:t>Next,</w:t>
      </w:r>
      <w:r w:rsidR="00AC466E" w:rsidRPr="00206ACB">
        <w:t xml:space="preserve"> </w:t>
      </w:r>
      <w:r w:rsidRPr="00206ACB">
        <w:t>we</w:t>
      </w:r>
      <w:r w:rsidR="00AC466E" w:rsidRPr="00206ACB">
        <w:t xml:space="preserve"> </w:t>
      </w:r>
      <w:r w:rsidRPr="00206ACB">
        <w:t>need</w:t>
      </w:r>
      <w:r w:rsidR="00AC466E" w:rsidRPr="00206ACB">
        <w:t xml:space="preserve"> </w:t>
      </w:r>
      <w:r w:rsidRPr="00206ACB">
        <w:t>to</w:t>
      </w:r>
      <w:r w:rsidR="00AC466E" w:rsidRPr="00206ACB">
        <w:t xml:space="preserve"> </w:t>
      </w:r>
      <w:r w:rsidRPr="00206ACB">
        <w:t>use</w:t>
      </w:r>
      <w:r w:rsidR="00AC466E" w:rsidRPr="00206ACB">
        <w:t xml:space="preserve"> </w:t>
      </w:r>
      <w:r w:rsidRPr="00206ACB">
        <w:t>our</w:t>
      </w:r>
      <w:r w:rsidR="00AC466E" w:rsidRPr="00206ACB">
        <w:t xml:space="preserve"> </w:t>
      </w:r>
      <w:r w:rsidRPr="00206ACB">
        <w:t>assembler.</w:t>
      </w:r>
      <w:r w:rsidR="00AC466E" w:rsidRPr="00206ACB">
        <w:t xml:space="preserve"> </w:t>
      </w:r>
      <w:r w:rsidRPr="00206ACB">
        <w:t>In</w:t>
      </w:r>
      <w:r w:rsidR="00AC466E" w:rsidRPr="00206ACB">
        <w:t xml:space="preserve"> </w:t>
      </w:r>
      <w:r w:rsidRPr="00206ACB">
        <w:t>the</w:t>
      </w:r>
      <w:r w:rsidR="00AC466E" w:rsidRPr="00206ACB">
        <w:t xml:space="preserve"> </w:t>
      </w:r>
      <w:r w:rsidRPr="00206ACB">
        <w:t>directory</w:t>
      </w:r>
      <w:r w:rsidR="00AC466E" w:rsidRPr="00206ACB">
        <w:t xml:space="preserve"> </w:t>
      </w:r>
      <w:r w:rsidRPr="00206ACB">
        <w:t>where</w:t>
      </w:r>
      <w:r w:rsidR="00AC466E" w:rsidRPr="00206ACB">
        <w:t xml:space="preserve"> </w:t>
      </w:r>
      <w:r w:rsidRPr="00206ACB">
        <w:t>you</w:t>
      </w:r>
      <w:r w:rsidR="00AC466E" w:rsidRPr="00206ACB">
        <w:t xml:space="preserve"> </w:t>
      </w:r>
      <w:r w:rsidRPr="00206ACB">
        <w:t>saved</w:t>
      </w:r>
      <w:r w:rsidR="00AC466E" w:rsidRPr="00206ACB">
        <w:t xml:space="preserve"> </w:t>
      </w:r>
      <w:r w:rsidRPr="00206ACB">
        <w:t>helloworld.asm,</w:t>
      </w:r>
      <w:r w:rsidR="00AC466E" w:rsidRPr="00206ACB">
        <w:t xml:space="preserve"> </w:t>
      </w:r>
      <w:r w:rsidRPr="00206ACB">
        <w:t>run</w:t>
      </w:r>
      <w:r w:rsidR="00AC466E" w:rsidRPr="00206ACB">
        <w:t xml:space="preserve"> </w:t>
      </w:r>
      <w:r w:rsidRPr="005940DF">
        <w:rPr>
          <w:rStyle w:val="HTMLCode"/>
          <w:rFonts w:ascii="Arial" w:eastAsiaTheme="majorEastAsia" w:hAnsi="Arial" w:cs="Arial"/>
          <w:color w:val="88030F"/>
          <w:sz w:val="26"/>
          <w:szCs w:val="26"/>
        </w:rPr>
        <w:t>ca65</w:t>
      </w:r>
      <w:r w:rsidR="00AC466E" w:rsidRPr="005940DF">
        <w:rPr>
          <w:rStyle w:val="HTMLCode"/>
          <w:rFonts w:ascii="Arial" w:eastAsiaTheme="majorEastAsia" w:hAnsi="Arial" w:cs="Arial"/>
          <w:color w:val="88030F"/>
          <w:sz w:val="26"/>
          <w:szCs w:val="26"/>
        </w:rPr>
        <w:t xml:space="preserve"> </w:t>
      </w:r>
      <w:r w:rsidRPr="005940DF">
        <w:rPr>
          <w:rStyle w:val="HTMLCode"/>
          <w:rFonts w:ascii="Arial" w:eastAsiaTheme="majorEastAsia" w:hAnsi="Arial" w:cs="Arial"/>
          <w:color w:val="88030F"/>
          <w:sz w:val="26"/>
          <w:szCs w:val="26"/>
        </w:rPr>
        <w:t>helloworld.asm</w:t>
      </w:r>
      <w:r w:rsidRPr="00206ACB">
        <w:t>.</w:t>
      </w:r>
      <w:r w:rsidR="00AC466E" w:rsidRPr="00206ACB">
        <w:t xml:space="preserve"> </w:t>
      </w:r>
      <w:r w:rsidRPr="00206ACB">
        <w:t>The</w:t>
      </w:r>
      <w:r w:rsidR="00AC466E" w:rsidRPr="00206ACB">
        <w:t xml:space="preserve"> </w:t>
      </w:r>
      <w:r w:rsidRPr="00206ACB">
        <w:t>result</w:t>
      </w:r>
      <w:r w:rsidR="00AC466E" w:rsidRPr="00206ACB">
        <w:t xml:space="preserve"> </w:t>
      </w:r>
      <w:r w:rsidRPr="00206ACB">
        <w:t>should</w:t>
      </w:r>
      <w:r w:rsidR="00AC466E" w:rsidRPr="00206ACB">
        <w:t xml:space="preserve"> </w:t>
      </w:r>
      <w:r w:rsidRPr="00206ACB">
        <w:t>be</w:t>
      </w:r>
      <w:r w:rsidR="00AC466E" w:rsidRPr="00206ACB">
        <w:t xml:space="preserve"> </w:t>
      </w:r>
      <w:r w:rsidRPr="00206ACB">
        <w:t>a</w:t>
      </w:r>
      <w:r w:rsidR="00AC466E" w:rsidRPr="00206ACB">
        <w:t xml:space="preserve"> </w:t>
      </w:r>
      <w:r w:rsidRPr="00206ACB">
        <w:t>new</w:t>
      </w:r>
      <w:r w:rsidR="00AC466E" w:rsidRPr="00206ACB">
        <w:t xml:space="preserve"> </w:t>
      </w:r>
      <w:r w:rsidRPr="00206ACB">
        <w:t>file,</w:t>
      </w:r>
      <w:r w:rsidR="00AC466E" w:rsidRPr="00206ACB">
        <w:t xml:space="preserve"> </w:t>
      </w:r>
      <w:r w:rsidRPr="00206ACB">
        <w:t>helloworld.o.</w:t>
      </w:r>
      <w:r w:rsidR="00AC466E" w:rsidRPr="00206ACB">
        <w:t xml:space="preserve"> </w:t>
      </w:r>
      <w:r w:rsidRPr="00206ACB">
        <w:t>This</w:t>
      </w:r>
      <w:r w:rsidR="00AC466E" w:rsidRPr="00206ACB">
        <w:t xml:space="preserve"> </w:t>
      </w:r>
      <w:r w:rsidRPr="00206ACB">
        <w:t>is</w:t>
      </w:r>
      <w:r w:rsidR="00AC466E" w:rsidRPr="00206ACB">
        <w:t xml:space="preserve"> </w:t>
      </w:r>
      <w:r w:rsidRPr="00206ACB">
        <w:t>an</w:t>
      </w:r>
      <w:r w:rsidR="00AC466E" w:rsidRPr="00206ACB">
        <w:t xml:space="preserve"> </w:t>
      </w:r>
      <w:r w:rsidRPr="00206ACB">
        <w:rPr>
          <w:rStyle w:val="Emphasis"/>
          <w:rFonts w:cstheme="minorHAnsi"/>
          <w:color w:val="111111"/>
          <w:szCs w:val="26"/>
        </w:rPr>
        <w:t>object</w:t>
      </w:r>
      <w:r w:rsidR="00AC466E" w:rsidRPr="00206ACB">
        <w:rPr>
          <w:rStyle w:val="Emphasis"/>
          <w:rFonts w:cstheme="minorHAnsi"/>
          <w:color w:val="111111"/>
          <w:szCs w:val="26"/>
        </w:rPr>
        <w:t xml:space="preserve"> </w:t>
      </w:r>
      <w:r w:rsidRPr="00206ACB">
        <w:rPr>
          <w:rStyle w:val="Emphasis"/>
          <w:rFonts w:cstheme="minorHAnsi"/>
          <w:color w:val="111111"/>
          <w:szCs w:val="26"/>
        </w:rPr>
        <w:t>file</w:t>
      </w:r>
      <w:r w:rsidR="00AC466E" w:rsidRPr="00206ACB">
        <w:t xml:space="preserve"> </w:t>
      </w:r>
      <w:r w:rsidRPr="00206ACB">
        <w:t>-</w:t>
      </w:r>
      <w:r w:rsidR="00AC466E" w:rsidRPr="00206ACB">
        <w:t xml:space="preserve"> </w:t>
      </w:r>
      <w:r w:rsidRPr="00206ACB">
        <w:t>machine</w:t>
      </w:r>
      <w:r w:rsidR="00AC466E" w:rsidRPr="00206ACB">
        <w:t xml:space="preserve"> </w:t>
      </w:r>
      <w:r w:rsidRPr="00206ACB">
        <w:t>code.</w:t>
      </w:r>
      <w:r w:rsidR="00AC466E" w:rsidRPr="00206ACB">
        <w:t xml:space="preserve"> </w:t>
      </w:r>
      <w:r w:rsidRPr="00206ACB">
        <w:t>But</w:t>
      </w:r>
      <w:r w:rsidR="00AC466E" w:rsidRPr="00206ACB">
        <w:t xml:space="preserve"> </w:t>
      </w:r>
      <w:r w:rsidRPr="00206ACB">
        <w:t>it</w:t>
      </w:r>
      <w:r w:rsidR="00AC466E" w:rsidRPr="00206ACB">
        <w:t xml:space="preserve"> </w:t>
      </w:r>
      <w:r w:rsidRPr="00206ACB">
        <w:t>is</w:t>
      </w:r>
      <w:r w:rsidR="00AC466E" w:rsidRPr="00206ACB">
        <w:t xml:space="preserve"> </w:t>
      </w:r>
      <w:r w:rsidRPr="00206ACB">
        <w:t>not</w:t>
      </w:r>
      <w:r w:rsidR="00AC466E" w:rsidRPr="00206ACB">
        <w:t xml:space="preserve"> </w:t>
      </w:r>
      <w:r w:rsidRPr="00206ACB">
        <w:t>in</w:t>
      </w:r>
      <w:r w:rsidR="00AC466E" w:rsidRPr="00206ACB">
        <w:t xml:space="preserve"> </w:t>
      </w:r>
      <w:r w:rsidRPr="00206ACB">
        <w:t>a</w:t>
      </w:r>
      <w:r w:rsidR="00AC466E" w:rsidRPr="00206ACB">
        <w:t xml:space="preserve"> </w:t>
      </w:r>
      <w:r w:rsidRPr="00206ACB">
        <w:t>format</w:t>
      </w:r>
      <w:r w:rsidR="00AC466E" w:rsidRPr="00206ACB">
        <w:t xml:space="preserve"> </w:t>
      </w:r>
      <w:r w:rsidRPr="00206ACB">
        <w:t>that</w:t>
      </w:r>
      <w:r w:rsidR="00AC466E" w:rsidRPr="00206ACB">
        <w:t xml:space="preserve"> </w:t>
      </w:r>
      <w:r w:rsidRPr="00206ACB">
        <w:t>is</w:t>
      </w:r>
      <w:r w:rsidR="00AC466E" w:rsidRPr="00206ACB">
        <w:t xml:space="preserve"> </w:t>
      </w:r>
      <w:r w:rsidRPr="00206ACB">
        <w:t>ready</w:t>
      </w:r>
      <w:r w:rsidR="00AC466E" w:rsidRPr="00206ACB">
        <w:t xml:space="preserve"> </w:t>
      </w:r>
      <w:r w:rsidRPr="00206ACB">
        <w:t>to</w:t>
      </w:r>
      <w:r w:rsidR="00AC466E" w:rsidRPr="00206ACB">
        <w:t xml:space="preserve"> </w:t>
      </w:r>
      <w:r w:rsidRPr="00206ACB">
        <w:t>plug</w:t>
      </w:r>
      <w:r w:rsidR="00AC466E" w:rsidRPr="00206ACB">
        <w:t xml:space="preserve"> </w:t>
      </w:r>
      <w:r w:rsidRPr="00206ACB">
        <w:t>into</w:t>
      </w:r>
      <w:r w:rsidR="00AC466E" w:rsidRPr="00206ACB">
        <w:t xml:space="preserve"> </w:t>
      </w:r>
      <w:r w:rsidRPr="00206ACB">
        <w:t>an</w:t>
      </w:r>
      <w:r w:rsidR="00AC466E" w:rsidRPr="00206ACB">
        <w:t xml:space="preserve"> </w:t>
      </w:r>
      <w:r w:rsidRPr="00206ACB">
        <w:t>emulator</w:t>
      </w:r>
      <w:r w:rsidR="00AC466E" w:rsidRPr="00206ACB">
        <w:t xml:space="preserve"> </w:t>
      </w:r>
      <w:r w:rsidRPr="00206ACB">
        <w:t>just</w:t>
      </w:r>
      <w:r w:rsidR="00AC466E" w:rsidRPr="00206ACB">
        <w:t xml:space="preserve"> </w:t>
      </w:r>
      <w:r w:rsidRPr="00206ACB">
        <w:t>yet.</w:t>
      </w:r>
      <w:r w:rsidR="00AC466E" w:rsidRPr="00206ACB">
        <w:t xml:space="preserve"> </w:t>
      </w:r>
      <w:r w:rsidRPr="00206ACB">
        <w:t>To</w:t>
      </w:r>
      <w:r w:rsidR="00AC466E" w:rsidRPr="00206ACB">
        <w:t xml:space="preserve"> </w:t>
      </w:r>
      <w:r w:rsidRPr="00206ACB">
        <w:t>do</w:t>
      </w:r>
      <w:r w:rsidR="00AC466E" w:rsidRPr="00206ACB">
        <w:t xml:space="preserve"> </w:t>
      </w:r>
      <w:r w:rsidRPr="00206ACB">
        <w:t>that,</w:t>
      </w:r>
      <w:r w:rsidR="00AC466E" w:rsidRPr="00206ACB">
        <w:t xml:space="preserve"> </w:t>
      </w:r>
      <w:r w:rsidRPr="00206ACB">
        <w:t>we</w:t>
      </w:r>
      <w:r w:rsidR="00AC466E" w:rsidRPr="00206ACB">
        <w:t xml:space="preserve"> </w:t>
      </w:r>
      <w:r w:rsidRPr="00206ACB">
        <w:t>need</w:t>
      </w:r>
      <w:r w:rsidR="00AC466E" w:rsidRPr="00206ACB">
        <w:t xml:space="preserve"> </w:t>
      </w:r>
      <w:r w:rsidRPr="00206ACB">
        <w:t>to</w:t>
      </w:r>
      <w:r w:rsidR="00AC466E" w:rsidRPr="00206ACB">
        <w:t xml:space="preserve"> </w:t>
      </w:r>
      <w:r w:rsidRPr="00206ACB">
        <w:t>run</w:t>
      </w:r>
      <w:r w:rsidR="00AC466E" w:rsidRPr="00206ACB">
        <w:t xml:space="preserve"> </w:t>
      </w:r>
      <w:r w:rsidRPr="00206ACB">
        <w:t>the</w:t>
      </w:r>
      <w:r w:rsidR="00AC466E" w:rsidRPr="00206ACB">
        <w:t xml:space="preserve"> </w:t>
      </w:r>
      <w:r w:rsidRPr="00206ACB">
        <w:t>linker.</w:t>
      </w:r>
      <w:r w:rsidR="00AC466E" w:rsidRPr="00206ACB">
        <w:t xml:space="preserve"> </w:t>
      </w:r>
      <w:r w:rsidRPr="00206ACB">
        <w:t>In</w:t>
      </w:r>
      <w:r w:rsidR="00AC466E" w:rsidRPr="00206ACB">
        <w:t xml:space="preserve"> </w:t>
      </w:r>
      <w:r w:rsidRPr="00206ACB">
        <w:t>the</w:t>
      </w:r>
      <w:r w:rsidR="00AC466E" w:rsidRPr="00206ACB">
        <w:t xml:space="preserve"> </w:t>
      </w:r>
      <w:r w:rsidRPr="00206ACB">
        <w:t>same</w:t>
      </w:r>
      <w:r w:rsidR="00AC466E" w:rsidRPr="00206ACB">
        <w:t xml:space="preserve"> </w:t>
      </w:r>
      <w:r w:rsidRPr="00206ACB">
        <w:t>directory,</w:t>
      </w:r>
      <w:r w:rsidR="00AC466E" w:rsidRPr="00206ACB">
        <w:t xml:space="preserve"> </w:t>
      </w:r>
      <w:r w:rsidRPr="00206ACB">
        <w:t>run</w:t>
      </w:r>
      <w:r w:rsidR="00AC466E" w:rsidRPr="00206ACB">
        <w:t xml:space="preserve"> </w:t>
      </w:r>
      <w:r w:rsidRPr="005940DF">
        <w:rPr>
          <w:rStyle w:val="HTMLCode"/>
          <w:rFonts w:ascii="Arial" w:eastAsiaTheme="majorEastAsia" w:hAnsi="Arial" w:cs="Arial"/>
          <w:color w:val="88030F"/>
          <w:sz w:val="26"/>
          <w:szCs w:val="26"/>
        </w:rPr>
        <w:t>ld65</w:t>
      </w:r>
      <w:r w:rsidR="00AC466E" w:rsidRPr="005940DF">
        <w:rPr>
          <w:rStyle w:val="HTMLCode"/>
          <w:rFonts w:ascii="Arial" w:eastAsiaTheme="majorEastAsia" w:hAnsi="Arial" w:cs="Arial"/>
          <w:color w:val="88030F"/>
          <w:sz w:val="26"/>
          <w:szCs w:val="26"/>
        </w:rPr>
        <w:t xml:space="preserve"> </w:t>
      </w:r>
      <w:r w:rsidRPr="005940DF">
        <w:rPr>
          <w:rStyle w:val="HTMLCode"/>
          <w:rFonts w:ascii="Arial" w:eastAsiaTheme="majorEastAsia" w:hAnsi="Arial" w:cs="Arial"/>
          <w:color w:val="88030F"/>
          <w:sz w:val="26"/>
          <w:szCs w:val="26"/>
        </w:rPr>
        <w:t>helloworld.o</w:t>
      </w:r>
      <w:r w:rsidR="00AC466E" w:rsidRPr="005940DF">
        <w:rPr>
          <w:rStyle w:val="HTMLCode"/>
          <w:rFonts w:ascii="Arial" w:eastAsiaTheme="majorEastAsia" w:hAnsi="Arial" w:cs="Arial"/>
          <w:color w:val="88030F"/>
          <w:sz w:val="26"/>
          <w:szCs w:val="26"/>
        </w:rPr>
        <w:t xml:space="preserve"> </w:t>
      </w:r>
      <w:r w:rsidRPr="005940DF">
        <w:rPr>
          <w:rStyle w:val="HTMLCode"/>
          <w:rFonts w:ascii="Arial" w:eastAsiaTheme="majorEastAsia" w:hAnsi="Arial" w:cs="Arial"/>
          <w:color w:val="88030F"/>
          <w:sz w:val="26"/>
          <w:szCs w:val="26"/>
        </w:rPr>
        <w:t>-t</w:t>
      </w:r>
      <w:r w:rsidR="00AC466E" w:rsidRPr="005940DF">
        <w:rPr>
          <w:rStyle w:val="HTMLCode"/>
          <w:rFonts w:ascii="Arial" w:eastAsiaTheme="majorEastAsia" w:hAnsi="Arial" w:cs="Arial"/>
          <w:color w:val="88030F"/>
          <w:sz w:val="26"/>
          <w:szCs w:val="26"/>
        </w:rPr>
        <w:t xml:space="preserve"> </w:t>
      </w:r>
      <w:r w:rsidRPr="005940DF">
        <w:rPr>
          <w:rStyle w:val="HTMLCode"/>
          <w:rFonts w:ascii="Arial" w:eastAsiaTheme="majorEastAsia" w:hAnsi="Arial" w:cs="Arial"/>
          <w:color w:val="88030F"/>
          <w:sz w:val="26"/>
          <w:szCs w:val="26"/>
        </w:rPr>
        <w:t>nes</w:t>
      </w:r>
      <w:r w:rsidR="00AC466E" w:rsidRPr="005940DF">
        <w:rPr>
          <w:rStyle w:val="HTMLCode"/>
          <w:rFonts w:ascii="Arial" w:eastAsiaTheme="majorEastAsia" w:hAnsi="Arial" w:cs="Arial"/>
          <w:color w:val="88030F"/>
          <w:sz w:val="26"/>
          <w:szCs w:val="26"/>
        </w:rPr>
        <w:t xml:space="preserve"> </w:t>
      </w:r>
      <w:r w:rsidRPr="005940DF">
        <w:rPr>
          <w:rStyle w:val="HTMLCode"/>
          <w:rFonts w:ascii="Arial" w:eastAsiaTheme="majorEastAsia" w:hAnsi="Arial" w:cs="Arial"/>
          <w:color w:val="88030F"/>
          <w:sz w:val="26"/>
          <w:szCs w:val="26"/>
        </w:rPr>
        <w:t>-o</w:t>
      </w:r>
      <w:r w:rsidR="00AC466E" w:rsidRPr="005940DF">
        <w:rPr>
          <w:rStyle w:val="HTMLCode"/>
          <w:rFonts w:ascii="Arial" w:eastAsiaTheme="majorEastAsia" w:hAnsi="Arial" w:cs="Arial"/>
          <w:color w:val="88030F"/>
          <w:sz w:val="26"/>
          <w:szCs w:val="26"/>
        </w:rPr>
        <w:t xml:space="preserve"> </w:t>
      </w:r>
      <w:r w:rsidRPr="005940DF">
        <w:rPr>
          <w:rStyle w:val="HTMLCode"/>
          <w:rFonts w:ascii="Arial" w:eastAsiaTheme="majorEastAsia" w:hAnsi="Arial" w:cs="Arial"/>
          <w:color w:val="88030F"/>
          <w:sz w:val="26"/>
          <w:szCs w:val="26"/>
        </w:rPr>
        <w:t>helloworld.nes</w:t>
      </w:r>
      <w:r w:rsidRPr="00206ACB">
        <w:t>.</w:t>
      </w:r>
      <w:r w:rsidR="00AC466E" w:rsidRPr="00206ACB">
        <w:t xml:space="preserve"> </w:t>
      </w:r>
      <w:r w:rsidRPr="00206ACB">
        <w:t>This</w:t>
      </w:r>
      <w:r w:rsidR="00AC466E" w:rsidRPr="00206ACB">
        <w:t xml:space="preserve"> </w:t>
      </w:r>
      <w:r w:rsidRPr="00206ACB">
        <w:t>should</w:t>
      </w:r>
      <w:r w:rsidR="00AC466E" w:rsidRPr="00206ACB">
        <w:t xml:space="preserve"> </w:t>
      </w:r>
      <w:r w:rsidRPr="00206ACB">
        <w:t>result</w:t>
      </w:r>
      <w:r w:rsidR="00AC466E" w:rsidRPr="00206ACB">
        <w:t xml:space="preserve"> </w:t>
      </w:r>
      <w:r w:rsidRPr="00206ACB">
        <w:t>in</w:t>
      </w:r>
      <w:r w:rsidR="00AC466E" w:rsidRPr="00206ACB">
        <w:t xml:space="preserve"> </w:t>
      </w:r>
      <w:r w:rsidRPr="00206ACB">
        <w:t>a</w:t>
      </w:r>
      <w:r w:rsidR="00AC466E" w:rsidRPr="00206ACB">
        <w:t xml:space="preserve"> </w:t>
      </w:r>
      <w:r w:rsidRPr="00206ACB">
        <w:t>new</w:t>
      </w:r>
      <w:r w:rsidR="00AC466E" w:rsidRPr="00206ACB">
        <w:t xml:space="preserve"> </w:t>
      </w:r>
      <w:r w:rsidRPr="00206ACB">
        <w:t>file,</w:t>
      </w:r>
      <w:r w:rsidR="00AC466E" w:rsidRPr="00206ACB">
        <w:t xml:space="preserve"> </w:t>
      </w:r>
      <w:r w:rsidRPr="00206ACB">
        <w:t>helloworld.nes</w:t>
      </w:r>
      <w:r w:rsidR="00AC466E" w:rsidRPr="00206ACB">
        <w:t xml:space="preserve"> </w:t>
      </w:r>
      <w:r w:rsidRPr="00206ACB">
        <w:t>-</w:t>
      </w:r>
      <w:r w:rsidR="00AC466E" w:rsidRPr="00206ACB">
        <w:t xml:space="preserve"> </w:t>
      </w:r>
      <w:r w:rsidRPr="00206ACB">
        <w:t>a</w:t>
      </w:r>
      <w:r w:rsidR="00AC466E" w:rsidRPr="00206ACB">
        <w:t xml:space="preserve"> </w:t>
      </w:r>
      <w:r w:rsidRPr="00206ACB">
        <w:t>"ROM"</w:t>
      </w:r>
      <w:r w:rsidR="00AC466E" w:rsidRPr="00206ACB">
        <w:t xml:space="preserve"> </w:t>
      </w:r>
      <w:r w:rsidRPr="00206ACB">
        <w:t>file</w:t>
      </w:r>
      <w:r w:rsidR="00AC466E" w:rsidRPr="00206ACB">
        <w:t xml:space="preserve"> </w:t>
      </w:r>
      <w:r w:rsidRPr="00206ACB">
        <w:t>for</w:t>
      </w:r>
      <w:r w:rsidR="00AC466E" w:rsidRPr="00206ACB">
        <w:t xml:space="preserve"> </w:t>
      </w:r>
      <w:r w:rsidRPr="00206ACB">
        <w:t>the</w:t>
      </w:r>
      <w:r w:rsidR="00AC466E" w:rsidRPr="00206ACB">
        <w:t xml:space="preserve"> </w:t>
      </w:r>
      <w:r w:rsidRPr="00206ACB">
        <w:t>emulator.</w:t>
      </w:r>
    </w:p>
    <w:p w14:paraId="6DBD159F" w14:textId="32A5C93A" w:rsidR="00581897" w:rsidRDefault="00777359" w:rsidP="00C83357">
      <w:r w:rsidRPr="00777359">
        <w:t>Open Mesen2 and choose “Open” from the “File” menu. Select the helloworld.nes file you just created and click Open.</w:t>
      </w:r>
      <w:r w:rsidR="00581897" w:rsidRPr="00581897">
        <w:t xml:space="preserve"> </w:t>
      </w:r>
      <w:r w:rsidR="00581897" w:rsidRPr="00777359">
        <w:t>The result should be a green screen.</w:t>
      </w:r>
    </w:p>
    <w:p w14:paraId="372776F7" w14:textId="77777777" w:rsidR="00C83357" w:rsidRDefault="00C83357" w:rsidP="006F0927">
      <w:pPr>
        <w:ind w:firstLine="0"/>
        <w:jc w:val="center"/>
        <w:rPr>
          <w:rStyle w:val="marginnote"/>
          <w:rFonts w:cstheme="minorHAnsi"/>
          <w:color w:val="111111"/>
          <w:szCs w:val="26"/>
        </w:rPr>
      </w:pPr>
      <w:r>
        <w:rPr>
          <w:noProof/>
        </w:rPr>
        <w:drawing>
          <wp:inline distT="0" distB="0" distL="0" distR="0" wp14:anchorId="787DE3DB" wp14:editId="109B3163">
            <wp:extent cx="2438400" cy="2286000"/>
            <wp:effectExtent l="0" t="0" r="0" b="0"/>
            <wp:docPr id="70835752" name="Picture 50" descr="A green square with a white sp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5752" name="Picture 50" descr="A green square with a white spot&#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8400" cy="2286000"/>
                    </a:xfrm>
                    <a:prstGeom prst="rect">
                      <a:avLst/>
                    </a:prstGeom>
                    <a:noFill/>
                    <a:ln>
                      <a:noFill/>
                    </a:ln>
                  </pic:spPr>
                </pic:pic>
              </a:graphicData>
            </a:graphic>
          </wp:inline>
        </w:drawing>
      </w:r>
    </w:p>
    <w:p w14:paraId="76A993C2" w14:textId="4BA4E8F3" w:rsidR="00380C68" w:rsidRPr="006563FA" w:rsidRDefault="00A707AE" w:rsidP="006563FA">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green</w:t>
      </w:r>
      <w:r w:rsidR="00AC466E" w:rsidRPr="00206ACB">
        <w:rPr>
          <w:rStyle w:val="marginnote"/>
          <w:rFonts w:cstheme="minorHAnsi"/>
          <w:color w:val="111111"/>
          <w:szCs w:val="26"/>
        </w:rPr>
        <w:t xml:space="preserve"> </w:t>
      </w:r>
      <w:r w:rsidRPr="00206ACB">
        <w:rPr>
          <w:rStyle w:val="marginnote"/>
          <w:rFonts w:cstheme="minorHAnsi"/>
          <w:color w:val="111111"/>
          <w:szCs w:val="26"/>
        </w:rPr>
        <w:t>screen</w:t>
      </w:r>
      <w:r w:rsidR="00AC466E" w:rsidRPr="00206ACB">
        <w:rPr>
          <w:rStyle w:val="marginnote"/>
          <w:rFonts w:cstheme="minorHAnsi"/>
          <w:color w:val="111111"/>
          <w:szCs w:val="26"/>
        </w:rPr>
        <w:t xml:space="preserve"> </w:t>
      </w:r>
      <w:r w:rsidRPr="00206ACB">
        <w:rPr>
          <w:rStyle w:val="marginnote"/>
          <w:rFonts w:cstheme="minorHAnsi"/>
          <w:color w:val="111111"/>
          <w:szCs w:val="26"/>
        </w:rPr>
        <w:t>here</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actual,</w:t>
      </w:r>
      <w:r w:rsidR="00AC466E" w:rsidRPr="00206ACB">
        <w:rPr>
          <w:rStyle w:val="marginnote"/>
          <w:rFonts w:cstheme="minorHAnsi"/>
          <w:color w:val="111111"/>
          <w:szCs w:val="26"/>
        </w:rPr>
        <w:t xml:space="preserve"> </w:t>
      </w:r>
      <w:r w:rsidRPr="00206ACB">
        <w:rPr>
          <w:rStyle w:val="marginnote"/>
          <w:rFonts w:cstheme="minorHAnsi"/>
          <w:color w:val="111111"/>
          <w:szCs w:val="26"/>
        </w:rPr>
        <w:t>running</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emulator</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your</w:t>
      </w:r>
      <w:r w:rsidR="00AC466E" w:rsidRPr="00206ACB">
        <w:rPr>
          <w:rStyle w:val="marginnote"/>
          <w:rFonts w:cstheme="minorHAnsi"/>
          <w:color w:val="111111"/>
          <w:szCs w:val="26"/>
        </w:rPr>
        <w:t xml:space="preserve"> </w:t>
      </w:r>
      <w:r w:rsidRPr="00206ACB">
        <w:rPr>
          <w:rStyle w:val="marginnote"/>
          <w:rFonts w:cstheme="minorHAnsi"/>
          <w:color w:val="111111"/>
          <w:szCs w:val="26"/>
        </w:rPr>
        <w:t>browser!</w:t>
      </w:r>
      <w:r w:rsidR="00AC466E" w:rsidRPr="00206ACB">
        <w:rPr>
          <w:rStyle w:val="marginnote"/>
          <w:rFonts w:cstheme="minorHAnsi"/>
          <w:color w:val="111111"/>
          <w:szCs w:val="26"/>
        </w:rPr>
        <w:t xml:space="preserve"> </w:t>
      </w:r>
      <w:r w:rsidR="00581897" w:rsidRPr="00581897">
        <w:rPr>
          <w:rStyle w:val="marginnote"/>
          <w:rFonts w:cstheme="minorHAnsi"/>
          <w:color w:val="111111"/>
          <w:szCs w:val="26"/>
        </w:rPr>
        <w:t xml:space="preserve">I am using </w:t>
      </w:r>
      <w:hyperlink r:id="rId57" w:history="1">
        <w:r w:rsidR="00581897" w:rsidRPr="00581897">
          <w:rPr>
            <w:rStyle w:val="Hyperlink"/>
            <w:rFonts w:eastAsiaTheme="majorEastAsia" w:cstheme="minorHAnsi"/>
            <w:color w:val="82642B"/>
            <w:szCs w:val="26"/>
          </w:rPr>
          <w:t>binjnes (https://github.com/binji/binjnes)</w:t>
        </w:r>
      </w:hyperlink>
      <w:r w:rsidR="00581897" w:rsidRPr="00581897">
        <w:rPr>
          <w:rStyle w:val="marginnote"/>
          <w:rFonts w:cstheme="minorHAnsi"/>
          <w:color w:val="111111"/>
          <w:szCs w:val="26"/>
        </w:rPr>
        <w:t xml:space="preserve"> by Ben Smith</w:t>
      </w:r>
      <w:r w:rsidR="00581897">
        <w:rPr>
          <w:rStyle w:val="marginnote"/>
          <w:rFonts w:cstheme="minorHAnsi"/>
          <w:color w:val="111111"/>
          <w:szCs w:val="26"/>
        </w:rPr>
        <w:t xml:space="preserve">. </w:t>
      </w:r>
      <w:r w:rsidRPr="00206ACB">
        <w:rPr>
          <w:rStyle w:val="marginnote"/>
          <w:rFonts w:cstheme="minorHAnsi"/>
          <w:color w:val="111111"/>
          <w:szCs w:val="26"/>
        </w:rPr>
        <w:t>Whenever</w:t>
      </w:r>
      <w:r w:rsidR="00AC466E" w:rsidRPr="00206ACB">
        <w:rPr>
          <w:rStyle w:val="marginnote"/>
          <w:rFonts w:cstheme="minorHAnsi"/>
          <w:color w:val="111111"/>
          <w:szCs w:val="26"/>
        </w:rPr>
        <w:t xml:space="preserve"> </w:t>
      </w:r>
      <w:r w:rsidRPr="00206ACB">
        <w:rPr>
          <w:rStyle w:val="marginnote"/>
          <w:rFonts w:cstheme="minorHAnsi"/>
          <w:color w:val="111111"/>
          <w:szCs w:val="26"/>
        </w:rPr>
        <w:t>we</w:t>
      </w:r>
      <w:r w:rsidR="00AC466E" w:rsidRPr="00206ACB">
        <w:rPr>
          <w:rStyle w:val="marginnote"/>
          <w:rFonts w:cstheme="minorHAnsi"/>
          <w:color w:val="111111"/>
          <w:szCs w:val="26"/>
        </w:rPr>
        <w:t xml:space="preserve"> </w:t>
      </w:r>
      <w:r w:rsidRPr="00206ACB">
        <w:rPr>
          <w:rStyle w:val="marginnote"/>
          <w:rFonts w:cstheme="minorHAnsi"/>
          <w:color w:val="111111"/>
          <w:szCs w:val="26"/>
        </w:rPr>
        <w:t>compile</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I</w:t>
      </w:r>
      <w:r w:rsidR="00AC466E" w:rsidRPr="00206ACB">
        <w:rPr>
          <w:rStyle w:val="marginnote"/>
          <w:rFonts w:cstheme="minorHAnsi"/>
          <w:color w:val="111111"/>
          <w:szCs w:val="26"/>
        </w:rPr>
        <w:t xml:space="preserve"> </w:t>
      </w:r>
      <w:r w:rsidRPr="00206ACB">
        <w:rPr>
          <w:rStyle w:val="marginnote"/>
          <w:rFonts w:cstheme="minorHAnsi"/>
          <w:color w:val="111111"/>
          <w:szCs w:val="26"/>
        </w:rPr>
        <w:t>will</w:t>
      </w:r>
      <w:r w:rsidR="00AC466E" w:rsidRPr="00206ACB">
        <w:rPr>
          <w:rStyle w:val="marginnote"/>
          <w:rFonts w:cstheme="minorHAnsi"/>
          <w:color w:val="111111"/>
          <w:szCs w:val="26"/>
        </w:rPr>
        <w:t xml:space="preserve"> </w:t>
      </w:r>
      <w:r w:rsidRPr="00206ACB">
        <w:rPr>
          <w:rStyle w:val="marginnote"/>
          <w:rFonts w:cstheme="minorHAnsi"/>
          <w:color w:val="111111"/>
          <w:szCs w:val="26"/>
        </w:rPr>
        <w:t>include</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running</w:t>
      </w:r>
      <w:r w:rsidR="00AC466E" w:rsidRPr="00206ACB">
        <w:rPr>
          <w:rStyle w:val="marginnote"/>
          <w:rFonts w:cstheme="minorHAnsi"/>
          <w:color w:val="111111"/>
          <w:szCs w:val="26"/>
        </w:rPr>
        <w:t xml:space="preserve"> </w:t>
      </w:r>
      <w:r w:rsidRPr="00206ACB">
        <w:rPr>
          <w:rStyle w:val="marginnote"/>
          <w:rFonts w:cstheme="minorHAnsi"/>
          <w:color w:val="111111"/>
          <w:szCs w:val="26"/>
        </w:rPr>
        <w:t>demo</w:t>
      </w:r>
      <w:r w:rsidR="00AC466E" w:rsidRPr="00206ACB">
        <w:rPr>
          <w:rStyle w:val="marginnote"/>
          <w:rFonts w:cstheme="minorHAnsi"/>
          <w:color w:val="111111"/>
          <w:szCs w:val="26"/>
        </w:rPr>
        <w:t xml:space="preserve"> </w:t>
      </w:r>
      <w:r w:rsidRPr="00206ACB">
        <w:rPr>
          <w:rStyle w:val="marginnote"/>
          <w:rFonts w:cstheme="minorHAnsi"/>
          <w:color w:val="111111"/>
          <w:szCs w:val="26"/>
        </w:rPr>
        <w:t>like</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one.</w:t>
      </w:r>
      <w:r w:rsidR="00AC466E" w:rsidRPr="00206ACB">
        <w:rPr>
          <w:rStyle w:val="marginnote"/>
          <w:rFonts w:cstheme="minorHAnsi"/>
          <w:color w:val="111111"/>
          <w:szCs w:val="26"/>
        </w:rPr>
        <w:t xml:space="preserve"> </w:t>
      </w:r>
      <w:r w:rsidRPr="00206ACB">
        <w:rPr>
          <w:rStyle w:val="marginnote"/>
          <w:rFonts w:cstheme="minorHAnsi"/>
          <w:color w:val="111111"/>
          <w:szCs w:val="26"/>
        </w:rPr>
        <w:t>(It's</w:t>
      </w:r>
      <w:r w:rsidR="00AC466E" w:rsidRPr="00206ACB">
        <w:rPr>
          <w:rStyle w:val="marginnote"/>
          <w:rFonts w:cstheme="minorHAnsi"/>
          <w:color w:val="111111"/>
          <w:szCs w:val="26"/>
        </w:rPr>
        <w:t xml:space="preserve"> </w:t>
      </w:r>
      <w:r w:rsidRPr="00206ACB">
        <w:rPr>
          <w:rStyle w:val="marginnote"/>
          <w:rFonts w:cstheme="minorHAnsi"/>
          <w:color w:val="111111"/>
          <w:szCs w:val="26"/>
        </w:rPr>
        <w:t>hard</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tell</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case,</w:t>
      </w:r>
      <w:r w:rsidR="00AC466E" w:rsidRPr="00206ACB">
        <w:rPr>
          <w:rStyle w:val="marginnote"/>
          <w:rFonts w:cstheme="minorHAnsi"/>
          <w:color w:val="111111"/>
          <w:szCs w:val="26"/>
        </w:rPr>
        <w:t xml:space="preserve"> </w:t>
      </w:r>
      <w:r w:rsidRPr="00206ACB">
        <w:rPr>
          <w:rStyle w:val="marginnote"/>
          <w:rFonts w:cstheme="minorHAnsi"/>
          <w:color w:val="111111"/>
          <w:szCs w:val="26"/>
        </w:rPr>
        <w:t>but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emulator</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actually</w:t>
      </w:r>
      <w:r w:rsidR="00AC466E" w:rsidRPr="00206ACB">
        <w:rPr>
          <w:rStyle w:val="marginnote"/>
          <w:rFonts w:cstheme="minorHAnsi"/>
          <w:color w:val="111111"/>
          <w:szCs w:val="26"/>
        </w:rPr>
        <w:t xml:space="preserve"> </w:t>
      </w:r>
      <w:r w:rsidRPr="00206ACB">
        <w:rPr>
          <w:rStyle w:val="marginnote"/>
          <w:rFonts w:cstheme="minorHAnsi"/>
          <w:color w:val="111111"/>
          <w:szCs w:val="26"/>
        </w:rPr>
        <w:t>running</w:t>
      </w:r>
      <w:r w:rsidR="00AC466E" w:rsidRPr="00206ACB">
        <w:rPr>
          <w:rStyle w:val="marginnote"/>
          <w:rFonts w:cstheme="minorHAnsi"/>
          <w:color w:val="111111"/>
          <w:szCs w:val="26"/>
        </w:rPr>
        <w:t xml:space="preserve"> </w:t>
      </w:r>
      <w:r w:rsidRPr="00206ACB">
        <w:rPr>
          <w:rStyle w:val="marginnote"/>
          <w:rFonts w:cstheme="minorHAnsi"/>
          <w:color w:val="111111"/>
          <w:szCs w:val="26"/>
        </w:rPr>
        <w:t>at</w:t>
      </w:r>
      <w:r w:rsidR="00AC466E" w:rsidRPr="00206ACB">
        <w:rPr>
          <w:rStyle w:val="marginnote"/>
          <w:rFonts w:cstheme="minorHAnsi"/>
          <w:color w:val="111111"/>
          <w:szCs w:val="26"/>
        </w:rPr>
        <w:t xml:space="preserve"> </w:t>
      </w:r>
      <w:r w:rsidRPr="00206ACB">
        <w:rPr>
          <w:rStyle w:val="marginnote"/>
          <w:rFonts w:cstheme="minorHAnsi"/>
          <w:color w:val="111111"/>
          <w:szCs w:val="26"/>
        </w:rPr>
        <w:t>60fps.)</w:t>
      </w:r>
    </w:p>
    <w:p w14:paraId="2F87A9B3" w14:textId="1012A365" w:rsidR="00717F61" w:rsidRPr="00206ACB" w:rsidRDefault="00717F61" w:rsidP="005F324C">
      <w:pPr>
        <w:pStyle w:val="Heading3"/>
        <w:rPr>
          <w:rFonts w:cstheme="minorHAnsi"/>
        </w:rPr>
      </w:pPr>
      <w:bookmarkStart w:id="43" w:name="_Toc168434203"/>
      <w:bookmarkStart w:id="44" w:name="_Toc168542714"/>
      <w:r w:rsidRPr="00206ACB">
        <w:rPr>
          <w:rFonts w:cstheme="minorHAnsi"/>
        </w:rPr>
        <w:t>Next</w:t>
      </w:r>
      <w:r w:rsidR="00AC466E" w:rsidRPr="00206ACB">
        <w:rPr>
          <w:rFonts w:cstheme="minorHAnsi"/>
        </w:rPr>
        <w:t xml:space="preserve"> </w:t>
      </w:r>
      <w:r w:rsidRPr="00206ACB">
        <w:rPr>
          <w:rFonts w:cstheme="minorHAnsi"/>
        </w:rPr>
        <w:t>Steps</w:t>
      </w:r>
      <w:bookmarkEnd w:id="43"/>
      <w:bookmarkEnd w:id="44"/>
    </w:p>
    <w:p w14:paraId="169B85C4" w14:textId="50EE371B" w:rsidR="005F6C4D" w:rsidRPr="00206ACB" w:rsidRDefault="00681C01" w:rsidP="009E2D21">
      <w:r w:rsidRPr="00206ACB">
        <w:t>If</w:t>
      </w:r>
      <w:r w:rsidR="00AC466E" w:rsidRPr="00206ACB">
        <w:t xml:space="preserve"> </w:t>
      </w:r>
      <w:r w:rsidRPr="00206ACB">
        <w:t>you</w:t>
      </w:r>
      <w:r w:rsidR="00AC466E" w:rsidRPr="00206ACB">
        <w:t xml:space="preserve"> </w:t>
      </w:r>
      <w:r w:rsidRPr="00206ACB">
        <w:t>were</w:t>
      </w:r>
      <w:r w:rsidR="00AC466E" w:rsidRPr="00206ACB">
        <w:t xml:space="preserve"> </w:t>
      </w:r>
      <w:r w:rsidRPr="00206ACB">
        <w:t>able</w:t>
      </w:r>
      <w:r w:rsidR="00AC466E" w:rsidRPr="00206ACB">
        <w:t xml:space="preserve"> </w:t>
      </w:r>
      <w:r w:rsidRPr="00206ACB">
        <w:t>to</w:t>
      </w:r>
      <w:r w:rsidR="00AC466E" w:rsidRPr="00206ACB">
        <w:t xml:space="preserve"> </w:t>
      </w:r>
      <w:r w:rsidRPr="00206ACB">
        <w:t>see</w:t>
      </w:r>
      <w:r w:rsidR="00AC466E" w:rsidRPr="00206ACB">
        <w:t xml:space="preserve"> </w:t>
      </w:r>
      <w:r w:rsidRPr="00206ACB">
        <w:t>the</w:t>
      </w:r>
      <w:r w:rsidR="00AC466E" w:rsidRPr="00206ACB">
        <w:t xml:space="preserve"> </w:t>
      </w:r>
      <w:r w:rsidRPr="00206ACB">
        <w:t>green</w:t>
      </w:r>
      <w:r w:rsidR="00AC466E" w:rsidRPr="00206ACB">
        <w:t xml:space="preserve"> </w:t>
      </w:r>
      <w:r w:rsidRPr="00206ACB">
        <w:t>screen</w:t>
      </w:r>
      <w:r w:rsidR="00AC466E" w:rsidRPr="00206ACB">
        <w:t xml:space="preserve"> </w:t>
      </w:r>
      <w:r w:rsidRPr="00206ACB">
        <w:t>in</w:t>
      </w:r>
      <w:r w:rsidR="00AC466E" w:rsidRPr="00206ACB">
        <w:t xml:space="preserve"> </w:t>
      </w:r>
      <w:r w:rsidR="009E2D21" w:rsidRPr="009E2D21">
        <w:t>Mesen2</w:t>
      </w:r>
      <w:r w:rsidRPr="00206ACB">
        <w:t>,</w:t>
      </w:r>
      <w:r w:rsidR="00AC466E" w:rsidRPr="00206ACB">
        <w:t xml:space="preserve"> </w:t>
      </w:r>
      <w:r w:rsidRPr="00206ACB">
        <w:t>congratulations!</w:t>
      </w:r>
      <w:r w:rsidR="00AC466E" w:rsidRPr="00206ACB">
        <w:t xml:space="preserve"> </w:t>
      </w:r>
      <w:r w:rsidRPr="00206ACB">
        <w:t>Your</w:t>
      </w:r>
      <w:r w:rsidR="00AC466E" w:rsidRPr="00206ACB">
        <w:t xml:space="preserve"> </w:t>
      </w:r>
      <w:r w:rsidRPr="00206ACB">
        <w:t>development</w:t>
      </w:r>
      <w:r w:rsidR="00AC466E" w:rsidRPr="00206ACB">
        <w:t xml:space="preserve"> </w:t>
      </w:r>
      <w:r w:rsidRPr="00206ACB">
        <w:t>environment</w:t>
      </w:r>
      <w:r w:rsidR="00AC466E" w:rsidRPr="00206ACB">
        <w:t xml:space="preserve"> </w:t>
      </w:r>
      <w:r w:rsidRPr="00206ACB">
        <w:t>is</w:t>
      </w:r>
      <w:r w:rsidR="00AC466E" w:rsidRPr="00206ACB">
        <w:t xml:space="preserve"> </w:t>
      </w:r>
      <w:r w:rsidRPr="00206ACB">
        <w:t>ready</w:t>
      </w:r>
      <w:r w:rsidR="00AC466E" w:rsidRPr="00206ACB">
        <w:t xml:space="preserve"> </w:t>
      </w:r>
      <w:r w:rsidRPr="00206ACB">
        <w:t>to</w:t>
      </w:r>
      <w:r w:rsidR="00AC466E" w:rsidRPr="00206ACB">
        <w:t xml:space="preserve"> </w:t>
      </w:r>
      <w:r w:rsidRPr="00206ACB">
        <w:t>use.</w:t>
      </w:r>
      <w:r w:rsidR="00AC466E" w:rsidRPr="00206ACB">
        <w:t xml:space="preserve"> </w:t>
      </w:r>
      <w:r w:rsidRPr="00206ACB">
        <w:t>In</w:t>
      </w:r>
      <w:r w:rsidR="00AC466E" w:rsidRPr="00206ACB">
        <w:t xml:space="preserve"> </w:t>
      </w:r>
      <w:r w:rsidRPr="00206ACB">
        <w:t>the</w:t>
      </w:r>
      <w:r w:rsidR="00AC466E" w:rsidRPr="00206ACB">
        <w:t xml:space="preserve"> </w:t>
      </w:r>
      <w:r w:rsidRPr="00206ACB">
        <w:t>next</w:t>
      </w:r>
      <w:r w:rsidR="00AC466E" w:rsidRPr="00206ACB">
        <w:t xml:space="preserve"> </w:t>
      </w:r>
      <w:r w:rsidRPr="00206ACB">
        <w:t>chapter,</w:t>
      </w:r>
      <w:r w:rsidR="00AC466E" w:rsidRPr="00206ACB">
        <w:t xml:space="preserve"> </w:t>
      </w:r>
      <w:r w:rsidRPr="00206ACB">
        <w:t>we</w:t>
      </w:r>
      <w:r w:rsidR="00AC466E" w:rsidRPr="00206ACB">
        <w:t xml:space="preserve"> </w:t>
      </w:r>
      <w:r w:rsidRPr="00206ACB">
        <w:t>will</w:t>
      </w:r>
      <w:r w:rsidR="00AC466E" w:rsidRPr="00206ACB">
        <w:t xml:space="preserve"> </w:t>
      </w:r>
      <w:r w:rsidRPr="00206ACB">
        <w:t>discuss</w:t>
      </w:r>
      <w:r w:rsidR="00AC466E" w:rsidRPr="00206ACB">
        <w:t xml:space="preserve"> </w:t>
      </w:r>
      <w:r w:rsidRPr="00206ACB">
        <w:t>what</w:t>
      </w:r>
      <w:r w:rsidR="00AC466E" w:rsidRPr="00206ACB">
        <w:t xml:space="preserve"> </w:t>
      </w:r>
      <w:r w:rsidRPr="00206ACB">
        <w:t>the</w:t>
      </w:r>
      <w:r w:rsidR="00AC466E" w:rsidRPr="00206ACB">
        <w:t xml:space="preserve"> </w:t>
      </w:r>
      <w:r w:rsidRPr="00206ACB">
        <w:t>code</w:t>
      </w:r>
      <w:r w:rsidR="00AC466E" w:rsidRPr="00206ACB">
        <w:t xml:space="preserve"> </w:t>
      </w:r>
      <w:r w:rsidRPr="00206ACB">
        <w:t>you</w:t>
      </w:r>
      <w:r w:rsidR="00AC466E" w:rsidRPr="00206ACB">
        <w:t xml:space="preserve"> </w:t>
      </w:r>
      <w:r w:rsidRPr="00206ACB">
        <w:t>copied</w:t>
      </w:r>
      <w:r w:rsidR="00AC466E" w:rsidRPr="00206ACB">
        <w:t xml:space="preserve"> </w:t>
      </w:r>
      <w:r w:rsidRPr="00206ACB">
        <w:t>and</w:t>
      </w:r>
      <w:r w:rsidR="00AC466E" w:rsidRPr="00206ACB">
        <w:t xml:space="preserve"> </w:t>
      </w:r>
      <w:r w:rsidRPr="00206ACB">
        <w:t>pasted</w:t>
      </w:r>
      <w:r w:rsidR="00AC466E" w:rsidRPr="00206ACB">
        <w:t xml:space="preserve"> </w:t>
      </w:r>
      <w:r w:rsidRPr="00206ACB">
        <w:t>is</w:t>
      </w:r>
      <w:r w:rsidR="00AC466E" w:rsidRPr="00206ACB">
        <w:t xml:space="preserve"> </w:t>
      </w:r>
      <w:r w:rsidRPr="00206ACB">
        <w:t>actually</w:t>
      </w:r>
      <w:r w:rsidR="00AC466E" w:rsidRPr="00206ACB">
        <w:t xml:space="preserve"> </w:t>
      </w:r>
      <w:r w:rsidRPr="00206ACB">
        <w:t>doing,</w:t>
      </w:r>
      <w:r w:rsidR="00AC466E" w:rsidRPr="00206ACB">
        <w:t xml:space="preserve"> </w:t>
      </w:r>
      <w:r w:rsidRPr="00206ACB">
        <w:t>and</w:t>
      </w:r>
      <w:r w:rsidR="00AC466E" w:rsidRPr="00206ACB">
        <w:t xml:space="preserve"> </w:t>
      </w:r>
      <w:r w:rsidRPr="00206ACB">
        <w:t>learn</w:t>
      </w:r>
      <w:r w:rsidR="00AC466E" w:rsidRPr="00206ACB">
        <w:t xml:space="preserve"> </w:t>
      </w:r>
      <w:r w:rsidRPr="00206ACB">
        <w:t>a</w:t>
      </w:r>
      <w:r w:rsidR="00AC466E" w:rsidRPr="00206ACB">
        <w:t xml:space="preserve"> </w:t>
      </w:r>
      <w:r w:rsidRPr="00206ACB">
        <w:t>bit</w:t>
      </w:r>
      <w:r w:rsidR="00AC466E" w:rsidRPr="00206ACB">
        <w:t xml:space="preserve"> </w:t>
      </w:r>
      <w:r w:rsidRPr="00206ACB">
        <w:t>about</w:t>
      </w:r>
      <w:r w:rsidR="00AC466E" w:rsidRPr="00206ACB">
        <w:t xml:space="preserve"> </w:t>
      </w:r>
      <w:r w:rsidRPr="00206ACB">
        <w:t>how</w:t>
      </w:r>
      <w:r w:rsidR="00AC466E" w:rsidRPr="00206ACB">
        <w:t xml:space="preserve"> </w:t>
      </w:r>
      <w:r w:rsidRPr="00206ACB">
        <w:t>the</w:t>
      </w:r>
      <w:r w:rsidR="00AC466E" w:rsidRPr="00206ACB">
        <w:t xml:space="preserve"> </w:t>
      </w:r>
      <w:r w:rsidRPr="00206ACB">
        <w:t>NES</w:t>
      </w:r>
      <w:r w:rsidR="00AC466E" w:rsidRPr="00206ACB">
        <w:t xml:space="preserve"> </w:t>
      </w:r>
      <w:r w:rsidRPr="00206ACB">
        <w:t>hardware</w:t>
      </w:r>
      <w:r w:rsidR="00AC466E" w:rsidRPr="00206ACB">
        <w:t xml:space="preserve"> </w:t>
      </w:r>
      <w:r w:rsidRPr="00206ACB">
        <w:t>works.</w:t>
      </w:r>
    </w:p>
    <w:p w14:paraId="5B98CAA9" w14:textId="0FA3ABB6" w:rsidR="00D0202C" w:rsidRPr="00206ACB" w:rsidRDefault="00D0202C">
      <w:pPr>
        <w:widowControl/>
        <w:autoSpaceDE/>
        <w:autoSpaceDN/>
        <w:jc w:val="left"/>
        <w:rPr>
          <w:rFonts w:cstheme="minorHAnsi"/>
          <w:szCs w:val="26"/>
        </w:rPr>
      </w:pPr>
      <w:r w:rsidRPr="00206ACB">
        <w:rPr>
          <w:rFonts w:cstheme="minorHAnsi"/>
          <w:szCs w:val="26"/>
        </w:rPr>
        <w:br w:type="page"/>
      </w:r>
    </w:p>
    <w:p w14:paraId="2C28FA50" w14:textId="0EBD1015" w:rsidR="009654E3" w:rsidRPr="00206ACB" w:rsidRDefault="009654E3">
      <w:pPr>
        <w:pStyle w:val="Heading2"/>
        <w:numPr>
          <w:ilvl w:val="0"/>
          <w:numId w:val="59"/>
        </w:numPr>
        <w:rPr>
          <w:rFonts w:cstheme="minorHAnsi"/>
        </w:rPr>
      </w:pPr>
      <w:bookmarkStart w:id="45" w:name="_Toc168434204"/>
      <w:bookmarkStart w:id="46" w:name="_Toc168542715"/>
      <w:r w:rsidRPr="00206ACB">
        <w:rPr>
          <w:rFonts w:cstheme="minorHAnsi"/>
        </w:rPr>
        <w:lastRenderedPageBreak/>
        <w:t>NES</w:t>
      </w:r>
      <w:r w:rsidR="00AC466E" w:rsidRPr="00206ACB">
        <w:rPr>
          <w:rFonts w:cstheme="minorHAnsi"/>
        </w:rPr>
        <w:t xml:space="preserve"> </w:t>
      </w:r>
      <w:r w:rsidRPr="00206ACB">
        <w:rPr>
          <w:rFonts w:cstheme="minorHAnsi"/>
        </w:rPr>
        <w:t>Hardware</w:t>
      </w:r>
      <w:bookmarkEnd w:id="45"/>
      <w:bookmarkEnd w:id="46"/>
    </w:p>
    <w:p w14:paraId="34447B19" w14:textId="765F1F7A" w:rsidR="003F70BF" w:rsidRPr="00206ACB" w:rsidRDefault="00AF494B" w:rsidP="009E2D21">
      <w:r w:rsidRPr="00206ACB">
        <w:t>Before</w:t>
      </w:r>
      <w:r w:rsidR="00AC466E" w:rsidRPr="00206ACB">
        <w:t xml:space="preserve"> </w:t>
      </w:r>
      <w:r w:rsidRPr="00206ACB">
        <w:t>we</w:t>
      </w:r>
      <w:r w:rsidR="00AC466E" w:rsidRPr="00206ACB">
        <w:t xml:space="preserve"> </w:t>
      </w:r>
      <w:r w:rsidRPr="00206ACB">
        <w:t>look</w:t>
      </w:r>
      <w:r w:rsidR="00AC466E" w:rsidRPr="00206ACB">
        <w:t xml:space="preserve"> </w:t>
      </w:r>
      <w:r w:rsidRPr="00206ACB">
        <w:t>at</w:t>
      </w:r>
      <w:r w:rsidR="00AC466E" w:rsidRPr="00206ACB">
        <w:t xml:space="preserve"> </w:t>
      </w:r>
      <w:r w:rsidRPr="00206ACB">
        <w:t>assembly,</w:t>
      </w:r>
      <w:r w:rsidR="00AC466E" w:rsidRPr="00206ACB">
        <w:t xml:space="preserve"> </w:t>
      </w:r>
      <w:r w:rsidRPr="00206ACB">
        <w:t>let's</w:t>
      </w:r>
      <w:r w:rsidR="00AC466E" w:rsidRPr="00206ACB">
        <w:t xml:space="preserve"> </w:t>
      </w:r>
      <w:r w:rsidRPr="00206ACB">
        <w:t>start</w:t>
      </w:r>
      <w:r w:rsidR="00AC466E" w:rsidRPr="00206ACB">
        <w:t xml:space="preserve"> </w:t>
      </w:r>
      <w:r w:rsidRPr="00206ACB">
        <w:t>with</w:t>
      </w:r>
      <w:r w:rsidR="00AC466E" w:rsidRPr="00206ACB">
        <w:t xml:space="preserve"> </w:t>
      </w:r>
      <w:r w:rsidRPr="00206ACB">
        <w:t>an</w:t>
      </w:r>
      <w:r w:rsidR="00AC466E" w:rsidRPr="00206ACB">
        <w:t xml:space="preserve"> </w:t>
      </w:r>
      <w:r w:rsidRPr="00206ACB">
        <w:t>overview</w:t>
      </w:r>
      <w:r w:rsidR="00AC466E" w:rsidRPr="00206ACB">
        <w:t xml:space="preserve"> </w:t>
      </w:r>
      <w:r w:rsidRPr="00206ACB">
        <w:t>of</w:t>
      </w:r>
      <w:r w:rsidR="00AC466E" w:rsidRPr="00206ACB">
        <w:t xml:space="preserve"> </w:t>
      </w:r>
      <w:r w:rsidRPr="00206ACB">
        <w:t>the</w:t>
      </w:r>
      <w:r w:rsidR="00AC466E" w:rsidRPr="00206ACB">
        <w:t xml:space="preserve"> </w:t>
      </w:r>
      <w:r w:rsidRPr="00206ACB">
        <w:t>NES</w:t>
      </w:r>
      <w:r w:rsidR="00AC466E" w:rsidRPr="00206ACB">
        <w:t xml:space="preserve"> </w:t>
      </w:r>
      <w:r w:rsidRPr="00206ACB">
        <w:t>itself.</w:t>
      </w:r>
    </w:p>
    <w:p w14:paraId="59F66EA4" w14:textId="6683DCA1" w:rsidR="001B0564" w:rsidRPr="00206ACB" w:rsidRDefault="001B0564" w:rsidP="005F324C">
      <w:pPr>
        <w:pStyle w:val="Heading3"/>
        <w:rPr>
          <w:rFonts w:cstheme="minorHAnsi"/>
        </w:rPr>
      </w:pPr>
      <w:bookmarkStart w:id="47" w:name="_Toc168434205"/>
      <w:bookmarkStart w:id="48" w:name="_Toc168542716"/>
      <w:r w:rsidRPr="00206ACB">
        <w:rPr>
          <w:rFonts w:cstheme="minorHAnsi"/>
        </w:rPr>
        <w:t>The</w:t>
      </w:r>
      <w:r w:rsidR="00AC466E" w:rsidRPr="00206ACB">
        <w:rPr>
          <w:rFonts w:cstheme="minorHAnsi"/>
        </w:rPr>
        <w:t xml:space="preserve"> </w:t>
      </w:r>
      <w:r w:rsidRPr="00206ACB">
        <w:rPr>
          <w:rFonts w:cstheme="minorHAnsi"/>
        </w:rPr>
        <w:t>Console</w:t>
      </w:r>
      <w:bookmarkEnd w:id="47"/>
      <w:bookmarkEnd w:id="48"/>
    </w:p>
    <w:p w14:paraId="199AE396" w14:textId="216C86C1" w:rsidR="002E152B" w:rsidRPr="00206ACB" w:rsidRDefault="002E152B" w:rsidP="00EB1B02">
      <w:r w:rsidRPr="00206ACB">
        <w:t>If</w:t>
      </w:r>
      <w:r w:rsidR="00AC466E" w:rsidRPr="00206ACB">
        <w:t xml:space="preserve"> </w:t>
      </w:r>
      <w:r w:rsidRPr="00206ACB">
        <w:t>you</w:t>
      </w:r>
      <w:r w:rsidR="00AC466E" w:rsidRPr="00206ACB">
        <w:t xml:space="preserve"> </w:t>
      </w:r>
      <w:r w:rsidRPr="00206ACB">
        <w:t>were</w:t>
      </w:r>
      <w:r w:rsidR="00AC466E" w:rsidRPr="00206ACB">
        <w:t xml:space="preserve"> </w:t>
      </w:r>
      <w:r w:rsidRPr="00206ACB">
        <w:t>to</w:t>
      </w:r>
      <w:r w:rsidR="00AC466E" w:rsidRPr="00206ACB">
        <w:t xml:space="preserve"> </w:t>
      </w:r>
      <w:r w:rsidRPr="00206ACB">
        <w:t>open</w:t>
      </w:r>
      <w:r w:rsidR="00AC466E" w:rsidRPr="00206ACB">
        <w:t xml:space="preserve"> </w:t>
      </w:r>
      <w:r w:rsidRPr="00206ACB">
        <w:t>up</w:t>
      </w:r>
      <w:r w:rsidR="00AC466E" w:rsidRPr="00206ACB">
        <w:t xml:space="preserve"> </w:t>
      </w:r>
      <w:r w:rsidRPr="00206ACB">
        <w:t>an</w:t>
      </w:r>
      <w:r w:rsidR="00AC466E" w:rsidRPr="00206ACB">
        <w:t xml:space="preserve"> </w:t>
      </w:r>
      <w:r w:rsidRPr="00206ACB">
        <w:t>NES</w:t>
      </w:r>
      <w:r w:rsidR="00AC466E" w:rsidRPr="00206ACB">
        <w:t xml:space="preserve"> </w:t>
      </w:r>
      <w:r w:rsidRPr="00206ACB">
        <w:t>console</w:t>
      </w:r>
      <w:r w:rsidR="00AC466E" w:rsidRPr="00206ACB">
        <w:t xml:space="preserve"> </w:t>
      </w:r>
      <w:r w:rsidRPr="00206ACB">
        <w:t>and</w:t>
      </w:r>
      <w:r w:rsidR="00AC466E" w:rsidRPr="00206ACB">
        <w:t xml:space="preserve"> </w:t>
      </w:r>
      <w:r w:rsidRPr="00206ACB">
        <w:t>take</w:t>
      </w:r>
      <w:r w:rsidR="00AC466E" w:rsidRPr="00206ACB">
        <w:t xml:space="preserve"> </w:t>
      </w:r>
      <w:r w:rsidRPr="00206ACB">
        <w:t>a</w:t>
      </w:r>
      <w:r w:rsidR="00AC466E" w:rsidRPr="00206ACB">
        <w:t xml:space="preserve"> </w:t>
      </w:r>
      <w:r w:rsidRPr="00206ACB">
        <w:t>look</w:t>
      </w:r>
      <w:r w:rsidR="00AC466E" w:rsidRPr="00206ACB">
        <w:t xml:space="preserve"> </w:t>
      </w:r>
      <w:r w:rsidRPr="00206ACB">
        <w:t>at</w:t>
      </w:r>
      <w:r w:rsidR="00AC466E" w:rsidRPr="00206ACB">
        <w:t xml:space="preserve"> </w:t>
      </w:r>
      <w:r w:rsidRPr="00206ACB">
        <w:t>its</w:t>
      </w:r>
      <w:r w:rsidR="00AC466E" w:rsidRPr="00206ACB">
        <w:t xml:space="preserve"> </w:t>
      </w:r>
      <w:r w:rsidRPr="00206ACB">
        <w:t>insides,</w:t>
      </w:r>
      <w:r w:rsidR="00AC466E" w:rsidRPr="00206ACB">
        <w:t xml:space="preserve"> </w:t>
      </w:r>
      <w:r w:rsidRPr="00206ACB">
        <w:t>you</w:t>
      </w:r>
      <w:r w:rsidR="00AC466E" w:rsidRPr="00206ACB">
        <w:t xml:space="preserve"> </w:t>
      </w:r>
      <w:r w:rsidRPr="00206ACB">
        <w:t>would</w:t>
      </w:r>
      <w:r w:rsidR="00AC466E" w:rsidRPr="00206ACB">
        <w:t xml:space="preserve"> </w:t>
      </w:r>
      <w:r w:rsidRPr="00206ACB">
        <w:t>see</w:t>
      </w:r>
      <w:r w:rsidR="00AC466E" w:rsidRPr="00206ACB">
        <w:t xml:space="preserve"> </w:t>
      </w:r>
      <w:r w:rsidRPr="00206ACB">
        <w:t>something</w:t>
      </w:r>
      <w:r w:rsidR="00AC466E" w:rsidRPr="00206ACB">
        <w:t xml:space="preserve"> </w:t>
      </w:r>
      <w:r w:rsidRPr="00206ACB">
        <w:t>like</w:t>
      </w:r>
      <w:r w:rsidR="00AC466E" w:rsidRPr="00206ACB">
        <w:t xml:space="preserve"> </w:t>
      </w:r>
      <w:r w:rsidRPr="00206ACB">
        <w:t>this:</w:t>
      </w:r>
    </w:p>
    <w:p w14:paraId="19688DB6" w14:textId="77777777" w:rsidR="002E152B" w:rsidRPr="00206ACB" w:rsidRDefault="002E152B" w:rsidP="00FC4C0F">
      <w:pPr>
        <w:ind w:firstLine="0"/>
        <w:jc w:val="center"/>
        <w:rPr>
          <w:rFonts w:cstheme="minorHAnsi"/>
          <w:szCs w:val="26"/>
        </w:rPr>
      </w:pPr>
      <w:r w:rsidRPr="00206ACB">
        <w:rPr>
          <w:rFonts w:cstheme="minorHAnsi"/>
          <w:noProof/>
          <w:szCs w:val="26"/>
        </w:rPr>
        <w:drawing>
          <wp:inline distT="0" distB="0" distL="0" distR="0" wp14:anchorId="2CDA5451" wp14:editId="120B043C">
            <wp:extent cx="3197204" cy="1828800"/>
            <wp:effectExtent l="0" t="0" r="3810" b="0"/>
            <wp:docPr id="16" name="Picture 16"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circuit board&#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97204" cy="1828800"/>
                    </a:xfrm>
                    <a:prstGeom prst="rect">
                      <a:avLst/>
                    </a:prstGeom>
                    <a:noFill/>
                    <a:ln>
                      <a:noFill/>
                    </a:ln>
                  </pic:spPr>
                </pic:pic>
              </a:graphicData>
            </a:graphic>
          </wp:inline>
        </w:drawing>
      </w:r>
    </w:p>
    <w:p w14:paraId="76BA8990" w14:textId="2D0DCD41" w:rsidR="002E152B" w:rsidRPr="00206ACB" w:rsidRDefault="002E152B" w:rsidP="00FC4C0F">
      <w:pPr>
        <w:ind w:firstLine="0"/>
        <w:jc w:val="center"/>
        <w:rPr>
          <w:rFonts w:cstheme="minorHAnsi"/>
          <w:szCs w:val="26"/>
        </w:rPr>
      </w:pPr>
      <w:r w:rsidRPr="00206ACB">
        <w:rPr>
          <w:rFonts w:cstheme="minorHAnsi"/>
          <w:szCs w:val="26"/>
        </w:rPr>
        <w:t>An</w:t>
      </w:r>
      <w:r w:rsidR="00AC466E" w:rsidRPr="00206ACB">
        <w:rPr>
          <w:rFonts w:cstheme="minorHAnsi"/>
          <w:szCs w:val="26"/>
        </w:rPr>
        <w:t xml:space="preserve"> </w:t>
      </w:r>
      <w:r w:rsidRPr="00206ACB">
        <w:rPr>
          <w:rFonts w:cstheme="minorHAnsi"/>
          <w:szCs w:val="26"/>
        </w:rPr>
        <w:t>NTSC</w:t>
      </w:r>
      <w:r w:rsidR="00AC466E" w:rsidRPr="00206ACB">
        <w:rPr>
          <w:rFonts w:cstheme="minorHAnsi"/>
          <w:szCs w:val="26"/>
        </w:rPr>
        <w:t xml:space="preserve"> </w:t>
      </w:r>
      <w:r w:rsidRPr="00206ACB">
        <w:rPr>
          <w:rFonts w:cstheme="minorHAnsi"/>
          <w:szCs w:val="26"/>
        </w:rPr>
        <w:t>(US/Japan)</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motherboard.</w:t>
      </w:r>
      <w:r w:rsidR="00AC466E" w:rsidRPr="00206ACB">
        <w:rPr>
          <w:rFonts w:cstheme="minorHAnsi"/>
          <w:szCs w:val="26"/>
        </w:rPr>
        <w:t xml:space="preserve"> </w:t>
      </w:r>
      <w:r w:rsidRPr="00206ACB">
        <w:rPr>
          <w:rFonts w:cstheme="minorHAnsi"/>
          <w:szCs w:val="26"/>
        </w:rPr>
        <w:t>Photo</w:t>
      </w:r>
      <w:r w:rsidR="00AC466E" w:rsidRPr="00206ACB">
        <w:rPr>
          <w:rFonts w:cstheme="minorHAnsi"/>
          <w:szCs w:val="26"/>
        </w:rPr>
        <w:t xml:space="preserve"> </w:t>
      </w:r>
      <w:r w:rsidRPr="00206ACB">
        <w:rPr>
          <w:rFonts w:cstheme="minorHAnsi"/>
          <w:szCs w:val="26"/>
        </w:rPr>
        <w:t>by</w:t>
      </w:r>
      <w:r w:rsidR="00AC466E" w:rsidRPr="00206ACB">
        <w:rPr>
          <w:rFonts w:cstheme="minorHAnsi"/>
          <w:szCs w:val="26"/>
        </w:rPr>
        <w:t xml:space="preserve"> </w:t>
      </w:r>
      <w:r w:rsidRPr="00206ACB">
        <w:rPr>
          <w:rFonts w:cstheme="minorHAnsi"/>
          <w:szCs w:val="26"/>
        </w:rPr>
        <w:t>Evan</w:t>
      </w:r>
      <w:r w:rsidR="00AC466E" w:rsidRPr="00206ACB">
        <w:rPr>
          <w:rFonts w:cstheme="minorHAnsi"/>
          <w:szCs w:val="26"/>
        </w:rPr>
        <w:t xml:space="preserve"> </w:t>
      </w:r>
      <w:r w:rsidRPr="00206ACB">
        <w:rPr>
          <w:rFonts w:cstheme="minorHAnsi"/>
          <w:szCs w:val="26"/>
        </w:rPr>
        <w:t>Amos.</w:t>
      </w:r>
    </w:p>
    <w:p w14:paraId="03C39A83" w14:textId="71572AE6" w:rsidR="004A5600" w:rsidRPr="00206ACB" w:rsidRDefault="004A5600" w:rsidP="00EB1B02">
      <w:pPr>
        <w:rPr>
          <w:lang w:eastAsia="ja-JP"/>
        </w:rPr>
      </w:pPr>
      <w:r w:rsidRPr="00206ACB">
        <w:rPr>
          <w:lang w:eastAsia="ja-JP"/>
        </w:rPr>
        <w:t>Visually,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motherboard</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dominated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cartridge</w:t>
      </w:r>
      <w:r w:rsidR="00AC466E" w:rsidRPr="00206ACB">
        <w:rPr>
          <w:lang w:eastAsia="ja-JP"/>
        </w:rPr>
        <w:t xml:space="preserve"> </w:t>
      </w:r>
      <w:r w:rsidRPr="00206ACB">
        <w:rPr>
          <w:lang w:eastAsia="ja-JP"/>
        </w:rPr>
        <w:t>connector</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top</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large</w:t>
      </w:r>
      <w:r w:rsidR="00AC466E" w:rsidRPr="00206ACB">
        <w:rPr>
          <w:lang w:eastAsia="ja-JP"/>
        </w:rPr>
        <w:t xml:space="preserve"> </w:t>
      </w:r>
      <w:r w:rsidRPr="00206ACB">
        <w:rPr>
          <w:lang w:eastAsia="ja-JP"/>
        </w:rPr>
        <w:t>chips.</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left</w:t>
      </w:r>
      <w:r w:rsidR="00AC466E" w:rsidRPr="00206ACB">
        <w:rPr>
          <w:lang w:eastAsia="ja-JP"/>
        </w:rPr>
        <w:t xml:space="preserve"> </w:t>
      </w:r>
      <w:r w:rsidRPr="00206ACB">
        <w:rPr>
          <w:lang w:eastAsia="ja-JP"/>
        </w:rPr>
        <w:t>side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chip,</w:t>
      </w:r>
      <w:r w:rsidR="00AC466E" w:rsidRPr="00206ACB">
        <w:rPr>
          <w:lang w:eastAsia="ja-JP"/>
        </w:rPr>
        <w:t xml:space="preserve"> </w:t>
      </w:r>
      <w:r w:rsidRPr="00206ACB">
        <w:rPr>
          <w:lang w:eastAsia="ja-JP"/>
        </w:rPr>
        <w:t>labelled</w:t>
      </w:r>
      <w:r w:rsidR="00AC466E" w:rsidRPr="00206ACB">
        <w:rPr>
          <w:lang w:eastAsia="ja-JP"/>
        </w:rPr>
        <w:t xml:space="preserve"> </w:t>
      </w:r>
      <w:r w:rsidRPr="00206ACB">
        <w:rPr>
          <w:lang w:eastAsia="ja-JP"/>
        </w:rPr>
        <w:t>"RP2A03":</w:t>
      </w:r>
    </w:p>
    <w:p w14:paraId="51547139" w14:textId="77777777" w:rsidR="004A5600" w:rsidRPr="00206ACB" w:rsidRDefault="004A5600" w:rsidP="00FC4C0F">
      <w:pPr>
        <w:widowControl/>
        <w:autoSpaceDE/>
        <w:autoSpaceDN/>
        <w:spacing w:line="240" w:lineRule="auto"/>
        <w:ind w:firstLine="0"/>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75C8EE22" wp14:editId="39782FA0">
            <wp:extent cx="2554190" cy="914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54190" cy="914400"/>
                    </a:xfrm>
                    <a:prstGeom prst="rect">
                      <a:avLst/>
                    </a:prstGeom>
                    <a:noFill/>
                    <a:ln>
                      <a:noFill/>
                    </a:ln>
                  </pic:spPr>
                </pic:pic>
              </a:graphicData>
            </a:graphic>
          </wp:inline>
        </w:drawing>
      </w:r>
    </w:p>
    <w:p w14:paraId="020B53E2" w14:textId="4E0888E4" w:rsidR="004A5600" w:rsidRPr="00206ACB" w:rsidRDefault="004A5600" w:rsidP="00FC4C0F">
      <w:pPr>
        <w:widowControl/>
        <w:autoSpaceDE/>
        <w:autoSpaceDN/>
        <w:spacing w:line="240" w:lineRule="auto"/>
        <w:ind w:firstLine="0"/>
        <w:jc w:val="center"/>
        <w:rPr>
          <w:rFonts w:eastAsia="Times New Roman" w:cstheme="minorHAnsi"/>
          <w:kern w:val="0"/>
          <w:szCs w:val="26"/>
          <w:lang w:eastAsia="ja-JP"/>
        </w:rPr>
      </w:pP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Ricoh</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2A03</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CPU/APU.</w:t>
      </w:r>
    </w:p>
    <w:p w14:paraId="079DB2BD" w14:textId="7D451D70" w:rsidR="004A5600" w:rsidRPr="00206ACB" w:rsidRDefault="004A5600" w:rsidP="00EB1B02">
      <w:pPr>
        <w:rPr>
          <w:lang w:eastAsia="ja-JP"/>
        </w:rPr>
      </w:pPr>
      <w:r w:rsidRPr="00206ACB">
        <w:rPr>
          <w:lang w:eastAsia="ja-JP"/>
        </w:rPr>
        <w:t>And</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right</w:t>
      </w:r>
      <w:r w:rsidR="00AC466E" w:rsidRPr="00206ACB">
        <w:rPr>
          <w:lang w:eastAsia="ja-JP"/>
        </w:rPr>
        <w:t xml:space="preserve"> </w:t>
      </w:r>
      <w:r w:rsidRPr="00206ACB">
        <w:rPr>
          <w:lang w:eastAsia="ja-JP"/>
        </w:rPr>
        <w:t>side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chip,</w:t>
      </w:r>
      <w:r w:rsidR="00AC466E" w:rsidRPr="00206ACB">
        <w:rPr>
          <w:lang w:eastAsia="ja-JP"/>
        </w:rPr>
        <w:t xml:space="preserve"> </w:t>
      </w:r>
      <w:r w:rsidRPr="00206ACB">
        <w:rPr>
          <w:lang w:eastAsia="ja-JP"/>
        </w:rPr>
        <w:t>labelled</w:t>
      </w:r>
      <w:r w:rsidR="00AC466E" w:rsidRPr="00206ACB">
        <w:rPr>
          <w:lang w:eastAsia="ja-JP"/>
        </w:rPr>
        <w:t xml:space="preserve"> </w:t>
      </w:r>
      <w:r w:rsidRPr="00206ACB">
        <w:rPr>
          <w:lang w:eastAsia="ja-JP"/>
        </w:rPr>
        <w:t>"RP2C02":</w:t>
      </w:r>
    </w:p>
    <w:p w14:paraId="4BBF301F" w14:textId="77777777" w:rsidR="004A5600" w:rsidRPr="00206ACB" w:rsidRDefault="004A5600" w:rsidP="00FC4C0F">
      <w:pPr>
        <w:widowControl/>
        <w:autoSpaceDE/>
        <w:autoSpaceDN/>
        <w:spacing w:line="240" w:lineRule="auto"/>
        <w:ind w:firstLine="0"/>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38648809" wp14:editId="0C253119">
            <wp:extent cx="2458065" cy="914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58065" cy="914400"/>
                    </a:xfrm>
                    <a:prstGeom prst="rect">
                      <a:avLst/>
                    </a:prstGeom>
                    <a:noFill/>
                    <a:ln>
                      <a:noFill/>
                    </a:ln>
                  </pic:spPr>
                </pic:pic>
              </a:graphicData>
            </a:graphic>
          </wp:inline>
        </w:drawing>
      </w:r>
    </w:p>
    <w:p w14:paraId="6F9D7814" w14:textId="47C33AF4" w:rsidR="00F2283C" w:rsidRPr="00206ACB" w:rsidRDefault="004A5600" w:rsidP="00FC4C0F">
      <w:pPr>
        <w:widowControl/>
        <w:autoSpaceDE/>
        <w:autoSpaceDN/>
        <w:spacing w:line="240" w:lineRule="auto"/>
        <w:ind w:firstLine="0"/>
        <w:jc w:val="center"/>
        <w:rPr>
          <w:rFonts w:eastAsia="Times New Roman" w:cstheme="minorHAnsi"/>
          <w:kern w:val="0"/>
          <w:szCs w:val="26"/>
          <w:lang w:eastAsia="ja-JP"/>
        </w:rPr>
      </w:pP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Ricoh</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2C02</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PPU.</w:t>
      </w:r>
    </w:p>
    <w:p w14:paraId="42E79099" w14:textId="761EE8CA" w:rsidR="004A5600" w:rsidRPr="00206ACB" w:rsidRDefault="004A5600" w:rsidP="00EB1B02">
      <w:pPr>
        <w:rPr>
          <w:lang w:eastAsia="ja-JP"/>
        </w:rPr>
      </w:pPr>
      <w:r w:rsidRPr="00206ACB">
        <w:rPr>
          <w:lang w:eastAsia="ja-JP"/>
        </w:rPr>
        <w:t>Together,</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chips</w:t>
      </w:r>
      <w:r w:rsidR="00AC466E" w:rsidRPr="00206ACB">
        <w:rPr>
          <w:lang w:eastAsia="ja-JP"/>
        </w:rPr>
        <w:t xml:space="preserve"> </w:t>
      </w:r>
      <w:r w:rsidRPr="00206ACB">
        <w:rPr>
          <w:lang w:eastAsia="ja-JP"/>
        </w:rPr>
        <w:t>provide</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processing</w:t>
      </w:r>
      <w:r w:rsidR="00AC466E" w:rsidRPr="00206ACB">
        <w:rPr>
          <w:lang w:eastAsia="ja-JP"/>
        </w:rPr>
        <w:t xml:space="preserve"> </w:t>
      </w:r>
      <w:r w:rsidRPr="00206ACB">
        <w:rPr>
          <w:lang w:eastAsia="ja-JP"/>
        </w:rPr>
        <w:t>power.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chip,</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2A03,</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CPU</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"central</w:t>
      </w:r>
      <w:r w:rsidR="00AC466E" w:rsidRPr="00206ACB">
        <w:rPr>
          <w:lang w:eastAsia="ja-JP"/>
        </w:rPr>
        <w:t xml:space="preserve"> </w:t>
      </w:r>
      <w:r w:rsidRPr="00206ACB">
        <w:rPr>
          <w:lang w:eastAsia="ja-JP"/>
        </w:rPr>
        <w:t>processing</w:t>
      </w:r>
      <w:r w:rsidR="00AC466E" w:rsidRPr="00206ACB">
        <w:rPr>
          <w:lang w:eastAsia="ja-JP"/>
        </w:rPr>
        <w:t xml:space="preserve"> </w:t>
      </w:r>
      <w:r w:rsidRPr="00206ACB">
        <w:rPr>
          <w:lang w:eastAsia="ja-JP"/>
        </w:rPr>
        <w:t>unit".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2A03</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based</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MOS</w:t>
      </w:r>
      <w:r w:rsidR="00AC466E" w:rsidRPr="00206ACB">
        <w:rPr>
          <w:lang w:eastAsia="ja-JP"/>
        </w:rPr>
        <w:t xml:space="preserve"> </w:t>
      </w:r>
      <w:r w:rsidRPr="00206ACB">
        <w:rPr>
          <w:lang w:eastAsia="ja-JP"/>
        </w:rPr>
        <w:t>Technologies</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few</w:t>
      </w:r>
      <w:r w:rsidR="00AC466E" w:rsidRPr="00206ACB">
        <w:rPr>
          <w:lang w:eastAsia="ja-JP"/>
        </w:rPr>
        <w:t xml:space="preserve"> </w:t>
      </w:r>
      <w:r w:rsidRPr="00206ACB">
        <w:rPr>
          <w:lang w:eastAsia="ja-JP"/>
        </w:rPr>
        <w:t>special</w:t>
      </w:r>
      <w:r w:rsidR="00AC466E" w:rsidRPr="00206ACB">
        <w:rPr>
          <w:lang w:eastAsia="ja-JP"/>
        </w:rPr>
        <w:t xml:space="preserve"> </w:t>
      </w:r>
      <w:r w:rsidRPr="00206ACB">
        <w:rPr>
          <w:lang w:eastAsia="ja-JP"/>
        </w:rPr>
        <w:t>tweaks</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producer,</w:t>
      </w:r>
      <w:r w:rsidR="00AC466E" w:rsidRPr="00206ACB">
        <w:rPr>
          <w:lang w:eastAsia="ja-JP"/>
        </w:rPr>
        <w:t xml:space="preserve"> </w:t>
      </w:r>
      <w:r w:rsidRPr="00206ACB">
        <w:rPr>
          <w:lang w:eastAsia="ja-JP"/>
        </w:rPr>
        <w:t>Ricoh.</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I</w:t>
      </w:r>
      <w:r w:rsidR="00AC466E" w:rsidRPr="00206ACB">
        <w:rPr>
          <w:lang w:eastAsia="ja-JP"/>
        </w:rPr>
        <w:t xml:space="preserve"> </w:t>
      </w:r>
      <w:r w:rsidRPr="00206ACB">
        <w:rPr>
          <w:lang w:eastAsia="ja-JP"/>
        </w:rPr>
        <w:t>say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2A03</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"based</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there</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really</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major</w:t>
      </w:r>
      <w:r w:rsidR="00AC466E" w:rsidRPr="00206ACB">
        <w:rPr>
          <w:lang w:eastAsia="ja-JP"/>
        </w:rPr>
        <w:t xml:space="preserve"> </w:t>
      </w:r>
      <w:r w:rsidRPr="00206ACB">
        <w:rPr>
          <w:lang w:eastAsia="ja-JP"/>
        </w:rPr>
        <w:t>difference</w:t>
      </w:r>
      <w:r w:rsidR="00AC466E" w:rsidRPr="00206ACB">
        <w:rPr>
          <w:lang w:eastAsia="ja-JP"/>
        </w:rPr>
        <w:t xml:space="preserve"> </w:t>
      </w:r>
      <w:r w:rsidRPr="00206ACB">
        <w:rPr>
          <w:lang w:eastAsia="ja-JP"/>
        </w:rPr>
        <w:t>between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2A03</w:t>
      </w:r>
      <w:r w:rsidR="00AC466E" w:rsidRPr="00206ACB">
        <w:rPr>
          <w:lang w:eastAsia="ja-JP"/>
        </w:rPr>
        <w:t xml:space="preserve"> </w:t>
      </w:r>
      <w:r w:rsidRPr="00206ACB">
        <w:rPr>
          <w:lang w:eastAsia="ja-JP"/>
        </w:rPr>
        <w:t>lacks</w:t>
      </w:r>
      <w:r w:rsidR="00AC466E" w:rsidRPr="00206ACB">
        <w:rPr>
          <w:lang w:eastAsia="ja-JP"/>
        </w:rPr>
        <w:t xml:space="preserve"> </w:t>
      </w:r>
      <w:r w:rsidRPr="00206ACB">
        <w:rPr>
          <w:lang w:eastAsia="ja-JP"/>
        </w:rPr>
        <w:t>support</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feature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called</w:t>
      </w:r>
      <w:r w:rsidR="00AC466E" w:rsidRPr="00206ACB">
        <w:rPr>
          <w:lang w:eastAsia="ja-JP"/>
        </w:rPr>
        <w:t xml:space="preserve"> </w:t>
      </w:r>
      <w:r w:rsidRPr="00206ACB">
        <w:rPr>
          <w:lang w:eastAsia="ja-JP"/>
        </w:rPr>
        <w:t>"binary</w:t>
      </w:r>
      <w:r w:rsidR="00AC466E" w:rsidRPr="00206ACB">
        <w:rPr>
          <w:lang w:eastAsia="ja-JP"/>
        </w:rPr>
        <w:t xml:space="preserve"> </w:t>
      </w:r>
      <w:r w:rsidRPr="00206ACB">
        <w:rPr>
          <w:lang w:eastAsia="ja-JP"/>
        </w:rPr>
        <w:t>coded</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(BCD)</w:t>
      </w:r>
      <w:r w:rsidR="00AC466E" w:rsidRPr="00206ACB">
        <w:rPr>
          <w:lang w:eastAsia="ja-JP"/>
        </w:rPr>
        <w:t xml:space="preserve"> </w:t>
      </w:r>
      <w:r w:rsidRPr="00206ACB">
        <w:rPr>
          <w:lang w:eastAsia="ja-JP"/>
        </w:rPr>
        <w:t>mode.</w:t>
      </w:r>
      <w:r w:rsidR="00AC466E" w:rsidRPr="00206ACB">
        <w:rPr>
          <w:lang w:eastAsia="ja-JP"/>
        </w:rPr>
        <w:t xml:space="preserve"> </w:t>
      </w:r>
      <w:r w:rsidRPr="00206ACB">
        <w:rPr>
          <w:lang w:eastAsia="ja-JP"/>
        </w:rPr>
        <w:t>BCD</w:t>
      </w:r>
      <w:r w:rsidR="00AC466E" w:rsidRPr="00206ACB">
        <w:rPr>
          <w:lang w:eastAsia="ja-JP"/>
        </w:rPr>
        <w:t xml:space="preserve"> </w:t>
      </w:r>
      <w:r w:rsidRPr="00206ACB">
        <w:rPr>
          <w:lang w:eastAsia="ja-JP"/>
        </w:rPr>
        <w:t>allows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binary</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CPU</w:t>
      </w:r>
      <w:r w:rsidR="00AC466E" w:rsidRPr="00206ACB">
        <w:rPr>
          <w:lang w:eastAsia="ja-JP"/>
        </w:rPr>
        <w:t xml:space="preserve"> </w:t>
      </w:r>
      <w:r w:rsidRPr="00206ACB">
        <w:rPr>
          <w:lang w:eastAsia="ja-JP"/>
        </w:rPr>
        <w:t>works</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act</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adding</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subtracting.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BCD</w:t>
      </w:r>
      <w:r w:rsidR="00AC466E" w:rsidRPr="00206ACB">
        <w:rPr>
          <w:lang w:eastAsia="ja-JP"/>
        </w:rPr>
        <w:t xml:space="preserve"> </w:t>
      </w:r>
      <w:r w:rsidRPr="00206ACB">
        <w:rPr>
          <w:lang w:eastAsia="ja-JP"/>
        </w:rPr>
        <w:t>circuitry</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covered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separate</w:t>
      </w:r>
      <w:r w:rsidR="00AC466E" w:rsidRPr="00206ACB">
        <w:rPr>
          <w:lang w:eastAsia="ja-JP"/>
        </w:rPr>
        <w:t xml:space="preserve"> </w:t>
      </w:r>
      <w:r w:rsidRPr="00206ACB">
        <w:rPr>
          <w:lang w:eastAsia="ja-JP"/>
        </w:rPr>
        <w:t>licensing</w:t>
      </w:r>
      <w:r w:rsidR="00AC466E" w:rsidRPr="00206ACB">
        <w:rPr>
          <w:lang w:eastAsia="ja-JP"/>
        </w:rPr>
        <w:t xml:space="preserve"> </w:t>
      </w:r>
      <w:r w:rsidRPr="00206ACB">
        <w:rPr>
          <w:lang w:eastAsia="ja-JP"/>
        </w:rPr>
        <w:t>agreement</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Ricoh</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party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Ricoh</w:t>
      </w:r>
      <w:r w:rsidR="00AC466E" w:rsidRPr="00206ACB">
        <w:rPr>
          <w:lang w:eastAsia="ja-JP"/>
        </w:rPr>
        <w:t xml:space="preserve"> </w:t>
      </w:r>
      <w:r w:rsidRPr="00206ACB">
        <w:rPr>
          <w:lang w:eastAsia="ja-JP"/>
        </w:rPr>
        <w:t>could</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legally</w:t>
      </w:r>
      <w:r w:rsidR="00AC466E" w:rsidRPr="00206ACB">
        <w:rPr>
          <w:lang w:eastAsia="ja-JP"/>
        </w:rPr>
        <w:t xml:space="preserve"> </w:t>
      </w:r>
      <w:r w:rsidRPr="00206ACB">
        <w:rPr>
          <w:lang w:eastAsia="ja-JP"/>
        </w:rPr>
        <w:t>include</w:t>
      </w:r>
      <w:r w:rsidR="00AC466E" w:rsidRPr="00206ACB">
        <w:rPr>
          <w:lang w:eastAsia="ja-JP"/>
        </w:rPr>
        <w:t xml:space="preserve"> </w:t>
      </w:r>
      <w:r w:rsidRPr="00206ACB">
        <w:rPr>
          <w:lang w:eastAsia="ja-JP"/>
        </w:rPr>
        <w:t>BCD</w:t>
      </w:r>
      <w:r w:rsidR="00AC466E" w:rsidRPr="00206ACB">
        <w:rPr>
          <w:lang w:eastAsia="ja-JP"/>
        </w:rPr>
        <w:t xml:space="preserve"> </w:t>
      </w:r>
      <w:r w:rsidRPr="00206ACB">
        <w:rPr>
          <w:lang w:eastAsia="ja-JP"/>
        </w:rPr>
        <w:t>mode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processors</w:t>
      </w:r>
      <w:r w:rsidR="00AC466E" w:rsidRPr="00206ACB">
        <w:rPr>
          <w:lang w:eastAsia="ja-JP"/>
        </w:rPr>
        <w:t xml:space="preserve"> </w:t>
      </w:r>
      <w:r w:rsidRPr="00206ACB">
        <w:rPr>
          <w:lang w:eastAsia="ja-JP"/>
        </w:rPr>
        <w:t>even</w:t>
      </w:r>
      <w:r w:rsidR="00AC466E" w:rsidRPr="00206ACB">
        <w:rPr>
          <w:lang w:eastAsia="ja-JP"/>
        </w:rPr>
        <w:t xml:space="preserve"> </w:t>
      </w:r>
      <w:r w:rsidRPr="00206ACB">
        <w:rPr>
          <w:lang w:eastAsia="ja-JP"/>
        </w:rPr>
        <w:t>though</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had</w:t>
      </w:r>
      <w:r w:rsidR="00AC466E" w:rsidRPr="00206ACB">
        <w:rPr>
          <w:lang w:eastAsia="ja-JP"/>
        </w:rPr>
        <w:t xml:space="preserve"> </w:t>
      </w:r>
      <w:r w:rsidRPr="00206ACB">
        <w:rPr>
          <w:lang w:eastAsia="ja-JP"/>
        </w:rPr>
        <w:t>full</w:t>
      </w:r>
      <w:r w:rsidR="00AC466E" w:rsidRPr="00206ACB">
        <w:rPr>
          <w:lang w:eastAsia="ja-JP"/>
        </w:rPr>
        <w:t xml:space="preserve"> </w:t>
      </w:r>
      <w:r w:rsidRPr="00206ACB">
        <w:rPr>
          <w:lang w:eastAsia="ja-JP"/>
        </w:rPr>
        <w:t>schematics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mode</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implemented</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silicon.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get</w:t>
      </w:r>
      <w:r w:rsidR="00AC466E" w:rsidRPr="00206ACB">
        <w:rPr>
          <w:lang w:eastAsia="ja-JP"/>
        </w:rPr>
        <w:t xml:space="preserve"> </w:t>
      </w:r>
      <w:r w:rsidRPr="00206ACB">
        <w:rPr>
          <w:lang w:eastAsia="ja-JP"/>
        </w:rPr>
        <w:t>around</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issue,</w:t>
      </w:r>
      <w:r w:rsidR="00AC466E" w:rsidRPr="00206ACB">
        <w:rPr>
          <w:lang w:eastAsia="ja-JP"/>
        </w:rPr>
        <w:t xml:space="preserve"> </w:t>
      </w:r>
      <w:r w:rsidRPr="00206ACB">
        <w:rPr>
          <w:lang w:eastAsia="ja-JP"/>
        </w:rPr>
        <w:t>Ricoh</w:t>
      </w:r>
      <w:r w:rsidR="00AC466E" w:rsidRPr="00206ACB">
        <w:rPr>
          <w:lang w:eastAsia="ja-JP"/>
        </w:rPr>
        <w:t xml:space="preserve"> </w:t>
      </w:r>
      <w:r w:rsidRPr="00206ACB">
        <w:rPr>
          <w:lang w:eastAsia="ja-JP"/>
        </w:rPr>
        <w:t>fabricated</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"full"</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cut</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electrical</w:t>
      </w:r>
      <w:r w:rsidR="00AC466E" w:rsidRPr="00206ACB">
        <w:rPr>
          <w:lang w:eastAsia="ja-JP"/>
        </w:rPr>
        <w:t xml:space="preserve"> </w:t>
      </w:r>
      <w:r w:rsidRPr="00206ACB">
        <w:rPr>
          <w:lang w:eastAsia="ja-JP"/>
        </w:rPr>
        <w:t>connections</w:t>
      </w:r>
      <w:r w:rsidR="00AC466E" w:rsidRPr="00206ACB">
        <w:rPr>
          <w:lang w:eastAsia="ja-JP"/>
        </w:rPr>
        <w:t xml:space="preserve"> </w:t>
      </w:r>
      <w:r w:rsidRPr="00206ACB">
        <w:rPr>
          <w:lang w:eastAsia="ja-JP"/>
        </w:rPr>
        <w:t>between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BCD</w:t>
      </w:r>
      <w:r w:rsidR="00AC466E" w:rsidRPr="00206ACB">
        <w:rPr>
          <w:lang w:eastAsia="ja-JP"/>
        </w:rPr>
        <w:t xml:space="preserve"> </w:t>
      </w:r>
      <w:r w:rsidRPr="00206ACB">
        <w:rPr>
          <w:lang w:eastAsia="ja-JP"/>
        </w:rPr>
        <w:t>portion</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chip</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rest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Ricoh</w:t>
      </w:r>
      <w:r w:rsidR="00AC466E" w:rsidRPr="00206ACB">
        <w:rPr>
          <w:lang w:eastAsia="ja-JP"/>
        </w:rPr>
        <w:t xml:space="preserve"> </w:t>
      </w:r>
      <w:r w:rsidRPr="00206ACB">
        <w:rPr>
          <w:lang w:eastAsia="ja-JP"/>
        </w:rPr>
        <w:t>also</w:t>
      </w:r>
      <w:r w:rsidR="00AC466E" w:rsidRPr="00206ACB">
        <w:rPr>
          <w:lang w:eastAsia="ja-JP"/>
        </w:rPr>
        <w:t xml:space="preserve"> </w:t>
      </w:r>
      <w:r w:rsidRPr="00206ACB">
        <w:rPr>
          <w:lang w:eastAsia="ja-JP"/>
        </w:rPr>
        <w:t>included</w:t>
      </w:r>
      <w:r w:rsidR="00AC466E" w:rsidRPr="00206ACB">
        <w:rPr>
          <w:lang w:eastAsia="ja-JP"/>
        </w:rPr>
        <w:t xml:space="preserve"> </w:t>
      </w:r>
      <w:r w:rsidRPr="00206ACB">
        <w:rPr>
          <w:lang w:eastAsia="ja-JP"/>
        </w:rPr>
        <w:t>within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2A03</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full</w:t>
      </w:r>
      <w:r w:rsidR="00AC466E" w:rsidRPr="00206ACB">
        <w:rPr>
          <w:lang w:eastAsia="ja-JP"/>
        </w:rPr>
        <w:t xml:space="preserve"> </w:t>
      </w:r>
      <w:r w:rsidRPr="00206ACB">
        <w:rPr>
          <w:lang w:eastAsia="ja-JP"/>
        </w:rPr>
        <w:t>APU</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"audio</w:t>
      </w:r>
      <w:r w:rsidR="00AC466E" w:rsidRPr="00206ACB">
        <w:rPr>
          <w:lang w:eastAsia="ja-JP"/>
        </w:rPr>
        <w:t xml:space="preserve"> </w:t>
      </w:r>
      <w:r w:rsidRPr="00206ACB">
        <w:rPr>
          <w:lang w:eastAsia="ja-JP"/>
        </w:rPr>
        <w:t>processing</w:t>
      </w:r>
      <w:r w:rsidR="00AC466E" w:rsidRPr="00206ACB">
        <w:rPr>
          <w:lang w:eastAsia="ja-JP"/>
        </w:rPr>
        <w:t xml:space="preserve"> </w:t>
      </w:r>
      <w:r w:rsidRPr="00206ACB">
        <w:rPr>
          <w:lang w:eastAsia="ja-JP"/>
        </w:rPr>
        <w:t>unit"</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handles</w:t>
      </w:r>
      <w:r w:rsidR="00AC466E" w:rsidRPr="00206ACB">
        <w:rPr>
          <w:lang w:eastAsia="ja-JP"/>
        </w:rPr>
        <w:t xml:space="preserve"> </w:t>
      </w:r>
      <w:r w:rsidRPr="00206ACB">
        <w:rPr>
          <w:lang w:eastAsia="ja-JP"/>
        </w:rPr>
        <w:t>music</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sound</w:t>
      </w:r>
      <w:r w:rsidR="00AC466E" w:rsidRPr="00206ACB">
        <w:rPr>
          <w:lang w:eastAsia="ja-JP"/>
        </w:rPr>
        <w:t xml:space="preserve"> </w:t>
      </w:r>
      <w:r w:rsidRPr="00206ACB">
        <w:rPr>
          <w:lang w:eastAsia="ja-JP"/>
        </w:rPr>
        <w:t>effects.</w:t>
      </w:r>
    </w:p>
    <w:p w14:paraId="75149F40" w14:textId="739BF317" w:rsidR="002E152B" w:rsidRPr="00206ACB" w:rsidRDefault="004A5600" w:rsidP="003A33C0">
      <w:pPr>
        <w:rPr>
          <w:lang w:eastAsia="ja-JP"/>
        </w:rPr>
      </w:pPr>
      <w:r w:rsidRPr="00206ACB">
        <w:rPr>
          <w:lang w:eastAsia="ja-JP"/>
        </w:rPr>
        <w:lastRenderedPageBreak/>
        <w:t>The</w:t>
      </w:r>
      <w:r w:rsidR="00AC466E" w:rsidRPr="00206ACB">
        <w:rPr>
          <w:lang w:eastAsia="ja-JP"/>
        </w:rPr>
        <w:t xml:space="preserve"> </w:t>
      </w:r>
      <w:r w:rsidRPr="00206ACB">
        <w:rPr>
          <w:lang w:eastAsia="ja-JP"/>
        </w:rPr>
        <w:t>second</w:t>
      </w:r>
      <w:r w:rsidR="00AC466E" w:rsidRPr="00206ACB">
        <w:rPr>
          <w:lang w:eastAsia="ja-JP"/>
        </w:rPr>
        <w:t xml:space="preserve"> </w:t>
      </w:r>
      <w:r w:rsidRPr="00206ACB">
        <w:rPr>
          <w:lang w:eastAsia="ja-JP"/>
        </w:rPr>
        <w:t>chip,</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2C02,</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"picture</w:t>
      </w:r>
      <w:r w:rsidR="00AC466E" w:rsidRPr="00206ACB">
        <w:rPr>
          <w:lang w:eastAsia="ja-JP"/>
        </w:rPr>
        <w:t xml:space="preserve"> </w:t>
      </w:r>
      <w:r w:rsidRPr="00206ACB">
        <w:rPr>
          <w:lang w:eastAsia="ja-JP"/>
        </w:rPr>
        <w:t>processing</w:t>
      </w:r>
      <w:r w:rsidR="00AC466E" w:rsidRPr="00206ACB">
        <w:rPr>
          <w:lang w:eastAsia="ja-JP"/>
        </w:rPr>
        <w:t xml:space="preserve"> </w:t>
      </w:r>
      <w:r w:rsidRPr="00206ACB">
        <w:rPr>
          <w:lang w:eastAsia="ja-JP"/>
        </w:rPr>
        <w:t>unit"</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might</w:t>
      </w:r>
      <w:r w:rsidR="00AC466E" w:rsidRPr="00206ACB">
        <w:rPr>
          <w:lang w:eastAsia="ja-JP"/>
        </w:rPr>
        <w:t xml:space="preserve"> </w:t>
      </w:r>
      <w:r w:rsidRPr="00206ACB">
        <w:rPr>
          <w:lang w:eastAsia="ja-JP"/>
        </w:rPr>
        <w:t>think</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nowadays</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"graphics</w:t>
      </w:r>
      <w:r w:rsidR="00AC466E" w:rsidRPr="00206ACB">
        <w:rPr>
          <w:lang w:eastAsia="ja-JP"/>
        </w:rPr>
        <w:t xml:space="preserve"> </w:t>
      </w:r>
      <w:r w:rsidRPr="00206ACB">
        <w:rPr>
          <w:lang w:eastAsia="ja-JP"/>
        </w:rPr>
        <w:t>card".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receives</w:t>
      </w:r>
      <w:r w:rsidR="00AC466E" w:rsidRPr="00206ACB">
        <w:rPr>
          <w:lang w:eastAsia="ja-JP"/>
        </w:rPr>
        <w:t xml:space="preserve"> </w:t>
      </w:r>
      <w:r w:rsidRPr="00206ACB">
        <w:rPr>
          <w:lang w:eastAsia="ja-JP"/>
        </w:rPr>
        <w:t>instructions</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CPU</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translates</w:t>
      </w:r>
      <w:r w:rsidR="00AC466E" w:rsidRPr="00206ACB">
        <w:rPr>
          <w:lang w:eastAsia="ja-JP"/>
        </w:rPr>
        <w:t xml:space="preserve"> </w:t>
      </w:r>
      <w:r w:rsidRPr="00206ACB">
        <w:rPr>
          <w:lang w:eastAsia="ja-JP"/>
        </w:rPr>
        <w:t>them</w:t>
      </w:r>
      <w:r w:rsidR="00AC466E" w:rsidRPr="00206ACB">
        <w:rPr>
          <w:lang w:eastAsia="ja-JP"/>
        </w:rPr>
        <w:t xml:space="preserve"> </w:t>
      </w:r>
      <w:r w:rsidRPr="00206ACB">
        <w:rPr>
          <w:lang w:eastAsia="ja-JP"/>
        </w:rPr>
        <w:t>into</w:t>
      </w:r>
      <w:r w:rsidR="00AC466E" w:rsidRPr="00206ACB">
        <w:rPr>
          <w:lang w:eastAsia="ja-JP"/>
        </w:rPr>
        <w:t xml:space="preserve"> </w:t>
      </w:r>
      <w:r w:rsidRPr="00206ACB">
        <w:rPr>
          <w:lang w:eastAsia="ja-JP"/>
        </w:rPr>
        <w:t>output</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screen.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CPU</w:t>
      </w:r>
      <w:r w:rsidR="00AC466E" w:rsidRPr="00206ACB">
        <w:rPr>
          <w:lang w:eastAsia="ja-JP"/>
        </w:rPr>
        <w:t xml:space="preserve"> </w:t>
      </w:r>
      <w:r w:rsidRPr="00206ACB">
        <w:rPr>
          <w:lang w:eastAsia="ja-JP"/>
        </w:rPr>
        <w:t>knows</w:t>
      </w:r>
      <w:r w:rsidR="00AC466E" w:rsidRPr="00206ACB">
        <w:rPr>
          <w:lang w:eastAsia="ja-JP"/>
        </w:rPr>
        <w:t xml:space="preserve"> </w:t>
      </w:r>
      <w:r w:rsidRPr="00206ACB">
        <w:rPr>
          <w:lang w:eastAsia="ja-JP"/>
        </w:rPr>
        <w:t>nothing</w:t>
      </w:r>
      <w:r w:rsidR="00AC466E" w:rsidRPr="00206ACB">
        <w:rPr>
          <w:lang w:eastAsia="ja-JP"/>
        </w:rPr>
        <w:t xml:space="preserve"> </w:t>
      </w:r>
      <w:r w:rsidRPr="00206ACB">
        <w:rPr>
          <w:lang w:eastAsia="ja-JP"/>
        </w:rPr>
        <w:t>about</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televisions</w:t>
      </w:r>
      <w:r w:rsidR="00AC466E" w:rsidRPr="00206ACB">
        <w:rPr>
          <w:lang w:eastAsia="ja-JP"/>
        </w:rPr>
        <w:t xml:space="preserve"> </w:t>
      </w:r>
      <w:r w:rsidRPr="00206ACB">
        <w:rPr>
          <w:lang w:eastAsia="ja-JP"/>
        </w:rPr>
        <w:t>work;</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leaves</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processing</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p>
    <w:p w14:paraId="5DFF6750" w14:textId="447281DA" w:rsidR="001B0564" w:rsidRPr="00206ACB" w:rsidRDefault="001B0564" w:rsidP="00AC1BCE">
      <w:pPr>
        <w:pStyle w:val="Heading3"/>
        <w:rPr>
          <w:rFonts w:cstheme="minorHAnsi"/>
        </w:rPr>
      </w:pPr>
      <w:bookmarkStart w:id="49" w:name="_Toc168434206"/>
      <w:bookmarkStart w:id="50" w:name="_Toc168542717"/>
      <w:r w:rsidRPr="00206ACB">
        <w:rPr>
          <w:rFonts w:cstheme="minorHAnsi"/>
        </w:rPr>
        <w:t>Cartridges</w:t>
      </w:r>
      <w:bookmarkEnd w:id="49"/>
      <w:bookmarkEnd w:id="50"/>
    </w:p>
    <w:p w14:paraId="6BE83017" w14:textId="34927383" w:rsidR="00B85E16" w:rsidRPr="00206ACB" w:rsidRDefault="00B85E16" w:rsidP="003A33C0">
      <w:r w:rsidRPr="00206ACB">
        <w:t>NES</w:t>
      </w:r>
      <w:r w:rsidR="00AC466E" w:rsidRPr="00206ACB">
        <w:t xml:space="preserve"> </w:t>
      </w:r>
      <w:r w:rsidRPr="00206ACB">
        <w:t>games</w:t>
      </w:r>
      <w:r w:rsidR="00AC466E" w:rsidRPr="00206ACB">
        <w:t xml:space="preserve"> </w:t>
      </w:r>
      <w:r w:rsidRPr="00206ACB">
        <w:t>are</w:t>
      </w:r>
      <w:r w:rsidR="00AC466E" w:rsidRPr="00206ACB">
        <w:t xml:space="preserve"> </w:t>
      </w:r>
      <w:r w:rsidRPr="00206ACB">
        <w:t>distributed</w:t>
      </w:r>
      <w:r w:rsidR="00AC466E" w:rsidRPr="00206ACB">
        <w:t xml:space="preserve"> </w:t>
      </w:r>
      <w:r w:rsidRPr="00206ACB">
        <w:t>via</w:t>
      </w:r>
      <w:r w:rsidR="00AC466E" w:rsidRPr="00206ACB">
        <w:t xml:space="preserve"> </w:t>
      </w:r>
      <w:r w:rsidRPr="00206ACB">
        <w:t>plastic</w:t>
      </w:r>
      <w:r w:rsidR="00AC466E" w:rsidRPr="00206ACB">
        <w:t xml:space="preserve"> </w:t>
      </w:r>
      <w:r w:rsidRPr="00206ACB">
        <w:t>cartridges</w:t>
      </w:r>
      <w:r w:rsidR="00AC466E" w:rsidRPr="00206ACB">
        <w:t xml:space="preserve"> </w:t>
      </w:r>
      <w:r w:rsidRPr="00206ACB">
        <w:t>(or</w:t>
      </w:r>
      <w:r w:rsidR="00AC466E" w:rsidRPr="00206ACB">
        <w:t xml:space="preserve"> </w:t>
      </w:r>
      <w:r w:rsidRPr="00206ACB">
        <w:t>"Game</w:t>
      </w:r>
      <w:r w:rsidR="00AC466E" w:rsidRPr="00206ACB">
        <w:t xml:space="preserve"> </w:t>
      </w:r>
      <w:r w:rsidRPr="00206ACB">
        <w:t>Paks",</w:t>
      </w:r>
      <w:r w:rsidR="00AC466E" w:rsidRPr="00206ACB">
        <w:t xml:space="preserve"> </w:t>
      </w:r>
      <w:r w:rsidRPr="00206ACB">
        <w:t>as</w:t>
      </w:r>
      <w:r w:rsidR="00AC466E" w:rsidRPr="00206ACB">
        <w:t xml:space="preserve"> </w:t>
      </w:r>
      <w:r w:rsidRPr="00206ACB">
        <w:t>Nintendo</w:t>
      </w:r>
      <w:r w:rsidR="00AC466E" w:rsidRPr="00206ACB">
        <w:t xml:space="preserve"> </w:t>
      </w:r>
      <w:r w:rsidRPr="00206ACB">
        <w:t>called</w:t>
      </w:r>
      <w:r w:rsidR="00AC466E" w:rsidRPr="00206ACB">
        <w:t xml:space="preserve"> </w:t>
      </w:r>
      <w:r w:rsidRPr="00206ACB">
        <w:t>them</w:t>
      </w:r>
      <w:r w:rsidR="00AC466E" w:rsidRPr="00206ACB">
        <w:t xml:space="preserve"> </w:t>
      </w:r>
      <w:r w:rsidRPr="00206ACB">
        <w:t>in</w:t>
      </w:r>
      <w:r w:rsidR="00AC466E" w:rsidRPr="00206ACB">
        <w:t xml:space="preserve"> </w:t>
      </w:r>
      <w:r w:rsidRPr="00206ACB">
        <w:t>the</w:t>
      </w:r>
      <w:r w:rsidR="00AC466E" w:rsidRPr="00206ACB">
        <w:t xml:space="preserve"> </w:t>
      </w:r>
      <w:r w:rsidRPr="00206ACB">
        <w:t>US).</w:t>
      </w:r>
      <w:r w:rsidR="00AC466E" w:rsidRPr="00206ACB">
        <w:t xml:space="preserve"> </w:t>
      </w:r>
      <w:r w:rsidRPr="00206ACB">
        <w:t>Inside</w:t>
      </w:r>
      <w:r w:rsidR="00AC466E" w:rsidRPr="00206ACB">
        <w:t xml:space="preserve"> </w:t>
      </w:r>
      <w:r w:rsidRPr="00206ACB">
        <w:t>each</w:t>
      </w:r>
      <w:r w:rsidR="00AC466E" w:rsidRPr="00206ACB">
        <w:t xml:space="preserve"> </w:t>
      </w:r>
      <w:r w:rsidRPr="00206ACB">
        <w:t>cartridge</w:t>
      </w:r>
      <w:r w:rsidR="00AC466E" w:rsidRPr="00206ACB">
        <w:t xml:space="preserve"> </w:t>
      </w:r>
      <w:r w:rsidRPr="00206ACB">
        <w:t>is</w:t>
      </w:r>
      <w:r w:rsidR="00AC466E" w:rsidRPr="00206ACB">
        <w:t xml:space="preserve"> </w:t>
      </w:r>
      <w:r w:rsidRPr="00206ACB">
        <w:t>a</w:t>
      </w:r>
      <w:r w:rsidR="00AC466E" w:rsidRPr="00206ACB">
        <w:t xml:space="preserve"> </w:t>
      </w:r>
      <w:r w:rsidRPr="00206ACB">
        <w:t>small</w:t>
      </w:r>
      <w:r w:rsidR="00AC466E" w:rsidRPr="00206ACB">
        <w:t xml:space="preserve"> </w:t>
      </w:r>
      <w:r w:rsidRPr="00206ACB">
        <w:t>circuit</w:t>
      </w:r>
      <w:r w:rsidR="00AC466E" w:rsidRPr="00206ACB">
        <w:t xml:space="preserve"> </w:t>
      </w:r>
      <w:r w:rsidRPr="00206ACB">
        <w:t>board</w:t>
      </w:r>
      <w:r w:rsidR="00AC466E" w:rsidRPr="00206ACB">
        <w:t xml:space="preserve"> </w:t>
      </w:r>
      <w:r w:rsidRPr="00206ACB">
        <w:t>that</w:t>
      </w:r>
      <w:r w:rsidR="00AC466E" w:rsidRPr="00206ACB">
        <w:t xml:space="preserve"> </w:t>
      </w:r>
      <w:r w:rsidRPr="00206ACB">
        <w:t>looks</w:t>
      </w:r>
      <w:r w:rsidR="00AC466E" w:rsidRPr="00206ACB">
        <w:t xml:space="preserve"> </w:t>
      </w:r>
      <w:r w:rsidRPr="00206ACB">
        <w:t>something</w:t>
      </w:r>
      <w:r w:rsidR="00AC466E" w:rsidRPr="00206ACB">
        <w:t xml:space="preserve"> </w:t>
      </w:r>
      <w:r w:rsidRPr="00206ACB">
        <w:t>like</w:t>
      </w:r>
      <w:r w:rsidR="00AC466E" w:rsidRPr="00206ACB">
        <w:t xml:space="preserve"> </w:t>
      </w:r>
      <w:r w:rsidRPr="00206ACB">
        <w:t>this:</w:t>
      </w:r>
    </w:p>
    <w:p w14:paraId="559B44FA" w14:textId="77777777" w:rsidR="00A9249D" w:rsidRPr="00206ACB" w:rsidRDefault="00B85E16" w:rsidP="00FC4C0F">
      <w:pPr>
        <w:ind w:firstLine="0"/>
        <w:jc w:val="center"/>
        <w:rPr>
          <w:rFonts w:cstheme="minorHAnsi"/>
          <w:szCs w:val="26"/>
        </w:rPr>
      </w:pPr>
      <w:r w:rsidRPr="00206ACB">
        <w:rPr>
          <w:rFonts w:cstheme="minorHAnsi"/>
          <w:noProof/>
          <w:szCs w:val="26"/>
        </w:rPr>
        <w:drawing>
          <wp:inline distT="0" distB="0" distL="0" distR="0" wp14:anchorId="197DE6CA" wp14:editId="6D0F7FB0">
            <wp:extent cx="2431913" cy="1371600"/>
            <wp:effectExtent l="0" t="0" r="0" b="0"/>
            <wp:docPr id="46" name="Picture 46"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lose-up of a circuit board&#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31913" cy="1371600"/>
                    </a:xfrm>
                    <a:prstGeom prst="rect">
                      <a:avLst/>
                    </a:prstGeom>
                    <a:noFill/>
                    <a:ln>
                      <a:noFill/>
                    </a:ln>
                  </pic:spPr>
                </pic:pic>
              </a:graphicData>
            </a:graphic>
          </wp:inline>
        </w:drawing>
      </w:r>
    </w:p>
    <w:p w14:paraId="4589D944" w14:textId="6A3B4742" w:rsidR="00B85E16" w:rsidRPr="00206ACB" w:rsidRDefault="00B85E16" w:rsidP="00FC4C0F">
      <w:pPr>
        <w:ind w:firstLine="0"/>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cartridge</w:t>
      </w:r>
      <w:r w:rsidR="00AC466E" w:rsidRPr="00206ACB">
        <w:rPr>
          <w:rFonts w:cstheme="minorHAnsi"/>
          <w:szCs w:val="26"/>
        </w:rPr>
        <w:t xml:space="preserve"> </w:t>
      </w:r>
      <w:r w:rsidRPr="00206ACB">
        <w:rPr>
          <w:rFonts w:cstheme="minorHAnsi"/>
          <w:szCs w:val="26"/>
        </w:rPr>
        <w:t>circuit</w:t>
      </w:r>
      <w:r w:rsidR="00AC466E" w:rsidRPr="00206ACB">
        <w:rPr>
          <w:rFonts w:cstheme="minorHAnsi"/>
          <w:szCs w:val="26"/>
        </w:rPr>
        <w:t xml:space="preserve"> </w:t>
      </w:r>
      <w:r w:rsidRPr="00206ACB">
        <w:rPr>
          <w:rFonts w:cstheme="minorHAnsi"/>
          <w:szCs w:val="26"/>
        </w:rPr>
        <w:t>board</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Style w:val="Emphasis"/>
          <w:rFonts w:cstheme="minorHAnsi"/>
          <w:szCs w:val="26"/>
        </w:rPr>
        <w:t>Tetris</w:t>
      </w:r>
      <w:r w:rsidRPr="00206ACB">
        <w:rPr>
          <w:rFonts w:cstheme="minorHAnsi"/>
          <w:szCs w:val="26"/>
        </w:rPr>
        <w:t>.</w:t>
      </w:r>
      <w:r w:rsidR="00AC466E" w:rsidRPr="00206ACB">
        <w:rPr>
          <w:rFonts w:cstheme="minorHAnsi"/>
          <w:szCs w:val="26"/>
        </w:rPr>
        <w:t xml:space="preserve"> </w:t>
      </w:r>
      <w:r w:rsidRPr="00206ACB">
        <w:rPr>
          <w:rFonts w:cstheme="minorHAnsi"/>
          <w:szCs w:val="26"/>
        </w:rPr>
        <w:t>Photo</w:t>
      </w:r>
      <w:r w:rsidR="00AC466E" w:rsidRPr="00206ACB">
        <w:rPr>
          <w:rFonts w:cstheme="minorHAnsi"/>
          <w:szCs w:val="26"/>
        </w:rPr>
        <w:t xml:space="preserve"> </w:t>
      </w:r>
      <w:r w:rsidRPr="00206ACB">
        <w:rPr>
          <w:rFonts w:cstheme="minorHAnsi"/>
          <w:szCs w:val="26"/>
        </w:rPr>
        <w:t>by</w:t>
      </w:r>
      <w:r w:rsidR="00AC466E" w:rsidRPr="00206ACB">
        <w:rPr>
          <w:rFonts w:cstheme="minorHAnsi"/>
          <w:szCs w:val="26"/>
        </w:rPr>
        <w:t xml:space="preserve"> </w:t>
      </w:r>
      <w:r w:rsidRPr="00206ACB">
        <w:rPr>
          <w:rFonts w:cstheme="minorHAnsi"/>
          <w:szCs w:val="26"/>
        </w:rPr>
        <w:t>Evan</w:t>
      </w:r>
      <w:r w:rsidR="00AC466E" w:rsidRPr="00206ACB">
        <w:rPr>
          <w:rFonts w:cstheme="minorHAnsi"/>
          <w:szCs w:val="26"/>
        </w:rPr>
        <w:t xml:space="preserve"> </w:t>
      </w:r>
      <w:r w:rsidRPr="00206ACB">
        <w:rPr>
          <w:rFonts w:cstheme="minorHAnsi"/>
          <w:szCs w:val="26"/>
        </w:rPr>
        <w:t>Amos.</w:t>
      </w:r>
    </w:p>
    <w:p w14:paraId="5460E9BB" w14:textId="1D8DC7EA" w:rsidR="00B85E16" w:rsidRPr="00206ACB" w:rsidRDefault="00B85E16" w:rsidP="003A33C0">
      <w:r w:rsidRPr="00206ACB">
        <w:t>Much</w:t>
      </w:r>
      <w:r w:rsidR="00AC466E" w:rsidRPr="00206ACB">
        <w:t xml:space="preserve"> </w:t>
      </w:r>
      <w:r w:rsidRPr="00206ACB">
        <w:t>like</w:t>
      </w:r>
      <w:r w:rsidR="00AC466E" w:rsidRPr="00206ACB">
        <w:t xml:space="preserve"> </w:t>
      </w:r>
      <w:r w:rsidRPr="00206ACB">
        <w:t>the</w:t>
      </w:r>
      <w:r w:rsidR="00AC466E" w:rsidRPr="00206ACB">
        <w:t xml:space="preserve"> </w:t>
      </w:r>
      <w:r w:rsidRPr="00206ACB">
        <w:t>console</w:t>
      </w:r>
      <w:r w:rsidR="00AC466E" w:rsidRPr="00206ACB">
        <w:t xml:space="preserve"> </w:t>
      </w:r>
      <w:r w:rsidRPr="00206ACB">
        <w:t>motherboard,</w:t>
      </w:r>
      <w:r w:rsidR="00AC466E" w:rsidRPr="00206ACB">
        <w:t xml:space="preserve"> </w:t>
      </w:r>
      <w:r w:rsidRPr="00206ACB">
        <w:t>cartridge</w:t>
      </w:r>
      <w:r w:rsidR="00AC466E" w:rsidRPr="00206ACB">
        <w:t xml:space="preserve"> </w:t>
      </w:r>
      <w:r w:rsidRPr="00206ACB">
        <w:t>circuit</w:t>
      </w:r>
      <w:r w:rsidR="00AC466E" w:rsidRPr="00206ACB">
        <w:t xml:space="preserve"> </w:t>
      </w:r>
      <w:r w:rsidRPr="00206ACB">
        <w:t>boards</w:t>
      </w:r>
      <w:r w:rsidR="00AC466E" w:rsidRPr="00206ACB">
        <w:t xml:space="preserve"> </w:t>
      </w:r>
      <w:r w:rsidRPr="00206ACB">
        <w:t>are</w:t>
      </w:r>
      <w:r w:rsidR="00AC466E" w:rsidRPr="00206ACB">
        <w:t xml:space="preserve"> </w:t>
      </w:r>
      <w:r w:rsidRPr="00206ACB">
        <w:t>dominated</w:t>
      </w:r>
      <w:r w:rsidR="00AC466E" w:rsidRPr="00206ACB">
        <w:t xml:space="preserve"> </w:t>
      </w:r>
      <w:r w:rsidRPr="00206ACB">
        <w:t>by</w:t>
      </w:r>
      <w:r w:rsidR="00AC466E" w:rsidRPr="00206ACB">
        <w:t xml:space="preserve"> </w:t>
      </w:r>
      <w:r w:rsidRPr="00206ACB">
        <w:t>two</w:t>
      </w:r>
      <w:r w:rsidR="00AC466E" w:rsidRPr="00206ACB">
        <w:t xml:space="preserve"> </w:t>
      </w:r>
      <w:r w:rsidRPr="00206ACB">
        <w:t>large</w:t>
      </w:r>
      <w:r w:rsidR="00AC466E" w:rsidRPr="00206ACB">
        <w:t xml:space="preserve"> </w:t>
      </w:r>
      <w:r w:rsidRPr="00206ACB">
        <w:t>chips.</w:t>
      </w:r>
      <w:r w:rsidR="00AC466E" w:rsidRPr="00206ACB">
        <w:t xml:space="preserve"> </w:t>
      </w:r>
      <w:r w:rsidRPr="00206ACB">
        <w:t>The</w:t>
      </w:r>
      <w:r w:rsidR="00AC466E" w:rsidRPr="00206ACB">
        <w:t xml:space="preserve"> </w:t>
      </w:r>
      <w:r w:rsidRPr="00206ACB">
        <w:t>left-side</w:t>
      </w:r>
      <w:r w:rsidR="00AC466E" w:rsidRPr="00206ACB">
        <w:t xml:space="preserve"> </w:t>
      </w:r>
      <w:r w:rsidRPr="00206ACB">
        <w:t>chip</w:t>
      </w:r>
      <w:r w:rsidR="00AC466E" w:rsidRPr="00206ACB">
        <w:t xml:space="preserve"> </w:t>
      </w:r>
      <w:r w:rsidRPr="00206ACB">
        <w:t>is</w:t>
      </w:r>
      <w:r w:rsidR="00AC466E" w:rsidRPr="00206ACB">
        <w:t xml:space="preserve"> </w:t>
      </w:r>
      <w:r w:rsidRPr="00206ACB">
        <w:t>labelled</w:t>
      </w:r>
      <w:r w:rsidR="00AC466E" w:rsidRPr="00206ACB">
        <w:t xml:space="preserve"> </w:t>
      </w:r>
      <w:r w:rsidRPr="00206ACB">
        <w:t>"PRG",</w:t>
      </w:r>
      <w:r w:rsidR="00AC466E" w:rsidRPr="00206ACB">
        <w:t xml:space="preserve"> </w:t>
      </w:r>
      <w:r w:rsidRPr="00206ACB">
        <w:t>and</w:t>
      </w:r>
      <w:r w:rsidR="00AC466E" w:rsidRPr="00206ACB">
        <w:t xml:space="preserve"> </w:t>
      </w:r>
      <w:r w:rsidRPr="00206ACB">
        <w:t>the</w:t>
      </w:r>
      <w:r w:rsidR="00AC466E" w:rsidRPr="00206ACB">
        <w:t xml:space="preserve"> </w:t>
      </w:r>
      <w:r w:rsidRPr="00206ACB">
        <w:t>right-side</w:t>
      </w:r>
      <w:r w:rsidR="00AC466E" w:rsidRPr="00206ACB">
        <w:t xml:space="preserve"> </w:t>
      </w:r>
      <w:r w:rsidRPr="00206ACB">
        <w:t>chip</w:t>
      </w:r>
      <w:r w:rsidR="00AC466E" w:rsidRPr="00206ACB">
        <w:t xml:space="preserve"> </w:t>
      </w:r>
      <w:r w:rsidRPr="00206ACB">
        <w:t>is</w:t>
      </w:r>
      <w:r w:rsidR="00AC466E" w:rsidRPr="00206ACB">
        <w:t xml:space="preserve"> </w:t>
      </w:r>
      <w:r w:rsidRPr="00206ACB">
        <w:t>labelled</w:t>
      </w:r>
      <w:r w:rsidR="00AC466E" w:rsidRPr="00206ACB">
        <w:t xml:space="preserve"> </w:t>
      </w:r>
      <w:r w:rsidRPr="00206ACB">
        <w:t>"CHR".</w:t>
      </w:r>
      <w:r w:rsidR="00AC466E" w:rsidRPr="00206ACB">
        <w:t xml:space="preserve"> </w:t>
      </w:r>
      <w:r w:rsidRPr="00206ACB">
        <w:t>PRG-ROM</w:t>
      </w:r>
      <w:r w:rsidR="00AC466E" w:rsidRPr="00206ACB">
        <w:t xml:space="preserve"> </w:t>
      </w:r>
      <w:r w:rsidRPr="00206ACB">
        <w:t>is</w:t>
      </w:r>
      <w:r w:rsidR="00AC466E" w:rsidRPr="00206ACB">
        <w:t xml:space="preserve"> </w:t>
      </w:r>
      <w:r w:rsidRPr="00206ACB">
        <w:t>"program</w:t>
      </w:r>
      <w:r w:rsidR="00AC466E" w:rsidRPr="00206ACB">
        <w:t xml:space="preserve"> </w:t>
      </w:r>
      <w:r w:rsidRPr="00206ACB">
        <w:t>ROM",</w:t>
      </w:r>
      <w:r w:rsidR="00AC466E" w:rsidRPr="00206ACB">
        <w:t xml:space="preserve"> </w:t>
      </w:r>
      <w:r w:rsidRPr="00206ACB">
        <w:t>and</w:t>
      </w:r>
      <w:r w:rsidR="00AC466E" w:rsidRPr="00206ACB">
        <w:t xml:space="preserve"> </w:t>
      </w:r>
      <w:r w:rsidRPr="00206ACB">
        <w:t>it</w:t>
      </w:r>
      <w:r w:rsidR="00AC466E" w:rsidRPr="00206ACB">
        <w:t xml:space="preserve"> </w:t>
      </w:r>
      <w:r w:rsidRPr="00206ACB">
        <w:t>contains</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game's</w:t>
      </w:r>
      <w:r w:rsidR="00AC466E" w:rsidRPr="00206ACB">
        <w:t xml:space="preserve"> </w:t>
      </w:r>
      <w:r w:rsidRPr="00206ACB">
        <w:t>code</w:t>
      </w:r>
      <w:r w:rsidR="00AC466E" w:rsidRPr="00206ACB">
        <w:t xml:space="preserve"> </w:t>
      </w:r>
      <w:r w:rsidRPr="00206ACB">
        <w:t>(machine</w:t>
      </w:r>
      <w:r w:rsidR="00AC466E" w:rsidRPr="00206ACB">
        <w:t xml:space="preserve"> </w:t>
      </w:r>
      <w:r w:rsidRPr="00206ACB">
        <w:t>code).</w:t>
      </w:r>
      <w:r w:rsidR="00AC466E" w:rsidRPr="00206ACB">
        <w:t xml:space="preserve"> </w:t>
      </w:r>
      <w:r w:rsidRPr="00206ACB">
        <w:t>CHR-ROM</w:t>
      </w:r>
      <w:r w:rsidR="00AC466E" w:rsidRPr="00206ACB">
        <w:t xml:space="preserve"> </w:t>
      </w:r>
      <w:r w:rsidRPr="00206ACB">
        <w:t>is</w:t>
      </w:r>
      <w:r w:rsidR="00AC466E" w:rsidRPr="00206ACB">
        <w:t xml:space="preserve"> </w:t>
      </w:r>
      <w:r w:rsidRPr="00206ACB">
        <w:t>"character</w:t>
      </w:r>
      <w:r w:rsidR="00AC466E" w:rsidRPr="00206ACB">
        <w:t xml:space="preserve"> </w:t>
      </w:r>
      <w:r w:rsidRPr="00206ACB">
        <w:t>ROM",</w:t>
      </w:r>
      <w:r w:rsidR="00AC466E" w:rsidRPr="00206ACB">
        <w:t xml:space="preserve"> </w:t>
      </w:r>
      <w:r w:rsidRPr="00206ACB">
        <w:t>which</w:t>
      </w:r>
      <w:r w:rsidR="00AC466E" w:rsidRPr="00206ACB">
        <w:t xml:space="preserve"> </w:t>
      </w:r>
      <w:r w:rsidRPr="00206ACB">
        <w:t>holds</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game's</w:t>
      </w:r>
      <w:r w:rsidR="00AC466E" w:rsidRPr="00206ACB">
        <w:t xml:space="preserve"> </w:t>
      </w:r>
      <w:r w:rsidRPr="00206ACB">
        <w:t>graphics</w:t>
      </w:r>
      <w:r w:rsidR="00AC466E" w:rsidRPr="00206ACB">
        <w:t xml:space="preserve"> </w:t>
      </w:r>
      <w:r w:rsidRPr="00206ACB">
        <w:t>data.</w:t>
      </w:r>
      <w:r w:rsidR="00AC466E" w:rsidRPr="00206ACB">
        <w:t xml:space="preserve"> </w:t>
      </w:r>
      <w:r w:rsidRPr="00206ACB">
        <w:rPr>
          <w:rStyle w:val="marginnote"/>
          <w:rFonts w:cstheme="minorHAnsi"/>
          <w:color w:val="111111"/>
          <w:szCs w:val="26"/>
        </w:rPr>
        <w:t>There</w:t>
      </w:r>
      <w:r w:rsidR="00AC466E" w:rsidRPr="00206ACB">
        <w:rPr>
          <w:rStyle w:val="marginnote"/>
          <w:rFonts w:cstheme="minorHAnsi"/>
          <w:color w:val="111111"/>
          <w:szCs w:val="26"/>
        </w:rPr>
        <w:t xml:space="preserve"> </w:t>
      </w:r>
      <w:r w:rsidRPr="00206ACB">
        <w:rPr>
          <w:rStyle w:val="marginnote"/>
          <w:rFonts w:cstheme="minorHAnsi"/>
          <w:color w:val="111111"/>
          <w:szCs w:val="26"/>
        </w:rPr>
        <w:t>are</w:t>
      </w:r>
      <w:r w:rsidR="00AC466E" w:rsidRPr="00206ACB">
        <w:rPr>
          <w:rStyle w:val="marginnote"/>
          <w:rFonts w:cstheme="minorHAnsi"/>
          <w:color w:val="111111"/>
          <w:szCs w:val="26"/>
        </w:rPr>
        <w:t xml:space="preserve"> </w:t>
      </w:r>
      <w:r w:rsidRPr="00206ACB">
        <w:rPr>
          <w:rStyle w:val="marginnote"/>
          <w:rFonts w:cstheme="minorHAnsi"/>
          <w:color w:val="111111"/>
          <w:szCs w:val="26"/>
        </w:rPr>
        <w:t>two</w:t>
      </w:r>
      <w:r w:rsidR="00AC466E" w:rsidRPr="00206ACB">
        <w:rPr>
          <w:rStyle w:val="marginnote"/>
          <w:rFonts w:cstheme="minorHAnsi"/>
          <w:color w:val="111111"/>
          <w:szCs w:val="26"/>
        </w:rPr>
        <w:t xml:space="preserve"> </w:t>
      </w:r>
      <w:r w:rsidRPr="00206ACB">
        <w:rPr>
          <w:rStyle w:val="marginnote"/>
          <w:rFonts w:cstheme="minorHAnsi"/>
          <w:color w:val="111111"/>
          <w:szCs w:val="26"/>
        </w:rPr>
        <w:t>additional</w:t>
      </w:r>
      <w:r w:rsidR="00AC466E" w:rsidRPr="00206ACB">
        <w:rPr>
          <w:rStyle w:val="marginnote"/>
          <w:rFonts w:cstheme="minorHAnsi"/>
          <w:color w:val="111111"/>
          <w:szCs w:val="26"/>
        </w:rPr>
        <w:t xml:space="preserve"> </w:t>
      </w:r>
      <w:r w:rsidRPr="00206ACB">
        <w:rPr>
          <w:rStyle w:val="marginnote"/>
          <w:rFonts w:cstheme="minorHAnsi"/>
          <w:color w:val="111111"/>
          <w:szCs w:val="26"/>
        </w:rPr>
        <w:t>chips</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board.</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right</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two</w:t>
      </w:r>
      <w:r w:rsidR="00AC466E" w:rsidRPr="00206ACB">
        <w:rPr>
          <w:rStyle w:val="marginnote"/>
          <w:rFonts w:cstheme="minorHAnsi"/>
          <w:color w:val="111111"/>
          <w:szCs w:val="26"/>
        </w:rPr>
        <w:t xml:space="preserve"> </w:t>
      </w:r>
      <w:r w:rsidRPr="00206ACB">
        <w:rPr>
          <w:rStyle w:val="marginnote"/>
          <w:rFonts w:cstheme="minorHAnsi"/>
          <w:color w:val="111111"/>
          <w:szCs w:val="26"/>
        </w:rPr>
        <w:t>main</w:t>
      </w:r>
      <w:r w:rsidR="00AC466E" w:rsidRPr="00206ACB">
        <w:rPr>
          <w:rStyle w:val="marginnote"/>
          <w:rFonts w:cstheme="minorHAnsi"/>
          <w:color w:val="111111"/>
          <w:szCs w:val="26"/>
        </w:rPr>
        <w:t xml:space="preserve"> </w:t>
      </w:r>
      <w:r w:rsidRPr="00206ACB">
        <w:rPr>
          <w:rStyle w:val="marginnote"/>
          <w:rFonts w:cstheme="minorHAnsi"/>
          <w:color w:val="111111"/>
          <w:szCs w:val="26"/>
        </w:rPr>
        <w:t>ROMs</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"CIC"</w:t>
      </w:r>
      <w:r w:rsidR="00AC466E" w:rsidRPr="00206ACB">
        <w:rPr>
          <w:rStyle w:val="marginnote"/>
          <w:rFonts w:cstheme="minorHAnsi"/>
          <w:color w:val="111111"/>
          <w:szCs w:val="26"/>
        </w:rPr>
        <w:t xml:space="preserve"> </w:t>
      </w:r>
      <w:r w:rsidRPr="00206ACB">
        <w:rPr>
          <w:rStyle w:val="marginnote"/>
          <w:rFonts w:cstheme="minorHAnsi"/>
          <w:color w:val="111111"/>
          <w:szCs w:val="26"/>
        </w:rPr>
        <w:t>(Checking</w:t>
      </w:r>
      <w:r w:rsidR="00AC466E" w:rsidRPr="00206ACB">
        <w:rPr>
          <w:rStyle w:val="marginnote"/>
          <w:rFonts w:cstheme="minorHAnsi"/>
          <w:color w:val="111111"/>
          <w:szCs w:val="26"/>
        </w:rPr>
        <w:t xml:space="preserve"> </w:t>
      </w:r>
      <w:r w:rsidRPr="00206ACB">
        <w:rPr>
          <w:rStyle w:val="marginnote"/>
          <w:rFonts w:cstheme="minorHAnsi"/>
          <w:color w:val="111111"/>
          <w:szCs w:val="26"/>
        </w:rPr>
        <w:t>Integrated</w:t>
      </w:r>
      <w:r w:rsidR="00AC466E" w:rsidRPr="00206ACB">
        <w:rPr>
          <w:rStyle w:val="marginnote"/>
          <w:rFonts w:cstheme="minorHAnsi"/>
          <w:color w:val="111111"/>
          <w:szCs w:val="26"/>
        </w:rPr>
        <w:t xml:space="preserve"> </w:t>
      </w:r>
      <w:r w:rsidRPr="00206ACB">
        <w:rPr>
          <w:rStyle w:val="marginnote"/>
          <w:rFonts w:cstheme="minorHAnsi"/>
          <w:color w:val="111111"/>
          <w:szCs w:val="26"/>
        </w:rPr>
        <w:t>Circuit)</w:t>
      </w:r>
      <w:r w:rsidR="00AC466E" w:rsidRPr="00206ACB">
        <w:rPr>
          <w:rStyle w:val="marginnote"/>
          <w:rFonts w:cstheme="minorHAnsi"/>
          <w:color w:val="111111"/>
          <w:szCs w:val="26"/>
        </w:rPr>
        <w:t xml:space="preserve"> </w:t>
      </w:r>
      <w:r w:rsidRPr="00206ACB">
        <w:rPr>
          <w:rStyle w:val="marginnote"/>
          <w:rFonts w:cstheme="minorHAnsi"/>
          <w:color w:val="111111"/>
          <w:szCs w:val="26"/>
        </w:rPr>
        <w:t>or</w:t>
      </w:r>
      <w:r w:rsidR="00AC466E" w:rsidRPr="00206ACB">
        <w:rPr>
          <w:rStyle w:val="marginnote"/>
          <w:rFonts w:cstheme="minorHAnsi"/>
          <w:color w:val="111111"/>
          <w:szCs w:val="26"/>
        </w:rPr>
        <w:t xml:space="preserve"> </w:t>
      </w:r>
      <w:hyperlink r:id="rId62" w:tgtFrame="_blank" w:history="1">
        <w:r w:rsidRPr="00206ACB">
          <w:rPr>
            <w:rStyle w:val="Hyperlink"/>
            <w:rFonts w:cstheme="minorHAnsi"/>
            <w:color w:val="82642B"/>
            <w:szCs w:val="26"/>
          </w:rPr>
          <w:t>"lockout"</w:t>
        </w:r>
      </w:hyperlink>
      <w:r w:rsidR="00AC466E" w:rsidRPr="00206ACB">
        <w:rPr>
          <w:rStyle w:val="marginnote"/>
          <w:rFonts w:cstheme="minorHAnsi"/>
          <w:color w:val="111111"/>
          <w:szCs w:val="26"/>
        </w:rPr>
        <w:t xml:space="preserve"> </w:t>
      </w:r>
      <w:r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attempt</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ensure</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only</w:t>
      </w:r>
      <w:r w:rsidR="00AC466E" w:rsidRPr="00206ACB">
        <w:rPr>
          <w:rStyle w:val="marginnote"/>
          <w:rFonts w:cstheme="minorHAnsi"/>
          <w:color w:val="111111"/>
          <w:szCs w:val="26"/>
        </w:rPr>
        <w:t xml:space="preserve"> </w:t>
      </w:r>
      <w:r w:rsidRPr="00206ACB">
        <w:rPr>
          <w:rStyle w:val="marginnote"/>
          <w:rFonts w:cstheme="minorHAnsi"/>
          <w:color w:val="111111"/>
          <w:szCs w:val="26"/>
        </w:rPr>
        <w:t>Nintendo-produced</w:t>
      </w:r>
      <w:r w:rsidR="00AC466E" w:rsidRPr="00206ACB">
        <w:rPr>
          <w:rStyle w:val="marginnote"/>
          <w:rFonts w:cstheme="minorHAnsi"/>
          <w:color w:val="111111"/>
          <w:szCs w:val="26"/>
        </w:rPr>
        <w:t xml:space="preserve"> </w:t>
      </w:r>
      <w:r w:rsidRPr="00206ACB">
        <w:rPr>
          <w:rStyle w:val="marginnote"/>
          <w:rFonts w:cstheme="minorHAnsi"/>
          <w:color w:val="111111"/>
          <w:szCs w:val="26"/>
        </w:rPr>
        <w:t>cartridges</w:t>
      </w:r>
      <w:r w:rsidR="00AC466E" w:rsidRPr="00206ACB">
        <w:rPr>
          <w:rStyle w:val="marginnote"/>
          <w:rFonts w:cstheme="minorHAnsi"/>
          <w:color w:val="111111"/>
          <w:szCs w:val="26"/>
        </w:rPr>
        <w:t xml:space="preserve"> </w:t>
      </w:r>
      <w:r w:rsidRPr="00206ACB">
        <w:rPr>
          <w:rStyle w:val="marginnote"/>
          <w:rFonts w:cstheme="minorHAnsi"/>
          <w:color w:val="111111"/>
          <w:szCs w:val="26"/>
        </w:rPr>
        <w:t>would</w:t>
      </w:r>
      <w:r w:rsidR="00AC466E" w:rsidRPr="00206ACB">
        <w:rPr>
          <w:rStyle w:val="marginnote"/>
          <w:rFonts w:cstheme="minorHAnsi"/>
          <w:color w:val="111111"/>
          <w:szCs w:val="26"/>
        </w:rPr>
        <w:t xml:space="preserve"> </w:t>
      </w:r>
      <w:r w:rsidRPr="00206ACB">
        <w:rPr>
          <w:rStyle w:val="marginnote"/>
          <w:rFonts w:cstheme="minorHAnsi"/>
          <w:color w:val="111111"/>
          <w:szCs w:val="26"/>
        </w:rPr>
        <w:t>work</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CIC</w:t>
      </w:r>
      <w:r w:rsidR="00AC466E" w:rsidRPr="00206ACB">
        <w:rPr>
          <w:rStyle w:val="marginnote"/>
          <w:rFonts w:cstheme="minorHAnsi"/>
          <w:color w:val="111111"/>
          <w:szCs w:val="26"/>
        </w:rPr>
        <w:t xml:space="preserve"> </w:t>
      </w:r>
      <w:r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also</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reason</w:t>
      </w:r>
      <w:r w:rsidR="00AC466E" w:rsidRPr="00206ACB">
        <w:rPr>
          <w:rStyle w:val="marginnote"/>
          <w:rFonts w:cstheme="minorHAnsi"/>
          <w:color w:val="111111"/>
          <w:szCs w:val="26"/>
        </w:rPr>
        <w:t xml:space="preserve"> </w:t>
      </w:r>
      <w:r w:rsidRPr="00206ACB">
        <w:rPr>
          <w:rStyle w:val="marginnote"/>
          <w:rFonts w:cstheme="minorHAnsi"/>
          <w:color w:val="111111"/>
          <w:szCs w:val="26"/>
        </w:rPr>
        <w:t>why</w:t>
      </w:r>
      <w:r w:rsidR="00AC466E" w:rsidRPr="00206ACB">
        <w:rPr>
          <w:rStyle w:val="marginnote"/>
          <w:rFonts w:cstheme="minorHAnsi"/>
          <w:color w:val="111111"/>
          <w:szCs w:val="26"/>
        </w:rPr>
        <w:t xml:space="preserve"> </w:t>
      </w:r>
      <w:r w:rsidRPr="00206ACB">
        <w:rPr>
          <w:rStyle w:val="marginnote"/>
          <w:rFonts w:cstheme="minorHAnsi"/>
          <w:color w:val="111111"/>
          <w:szCs w:val="26"/>
        </w:rPr>
        <w:t>your</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games</w:t>
      </w:r>
      <w:r w:rsidR="00AC466E" w:rsidRPr="00206ACB">
        <w:rPr>
          <w:rStyle w:val="marginnote"/>
          <w:rFonts w:cstheme="minorHAnsi"/>
          <w:color w:val="111111"/>
          <w:szCs w:val="26"/>
        </w:rPr>
        <w:t xml:space="preserve"> </w:t>
      </w:r>
      <w:r w:rsidRPr="00206ACB">
        <w:rPr>
          <w:rStyle w:val="marginnote"/>
          <w:rFonts w:cstheme="minorHAnsi"/>
          <w:color w:val="111111"/>
          <w:szCs w:val="26"/>
        </w:rPr>
        <w:t>often</w:t>
      </w:r>
      <w:r w:rsidR="00AC466E" w:rsidRPr="00206ACB">
        <w:rPr>
          <w:rStyle w:val="marginnote"/>
          <w:rFonts w:cstheme="minorHAnsi"/>
          <w:color w:val="111111"/>
          <w:szCs w:val="26"/>
        </w:rPr>
        <w:t xml:space="preserve"> </w:t>
      </w:r>
      <w:r w:rsidRPr="00206ACB">
        <w:rPr>
          <w:rStyle w:val="marginnote"/>
          <w:rFonts w:cstheme="minorHAnsi"/>
          <w:color w:val="111111"/>
          <w:szCs w:val="26"/>
        </w:rPr>
        <w:t>flicker</w:t>
      </w:r>
      <w:r w:rsidR="00AC466E" w:rsidRPr="00206ACB">
        <w:rPr>
          <w:rStyle w:val="marginnote"/>
          <w:rFonts w:cstheme="minorHAnsi"/>
          <w:color w:val="111111"/>
          <w:szCs w:val="26"/>
        </w:rPr>
        <w:t xml:space="preserve"> </w:t>
      </w:r>
      <w:r w:rsidRPr="00206ACB">
        <w:rPr>
          <w:rStyle w:val="marginnote"/>
          <w:rFonts w:cstheme="minorHAnsi"/>
          <w:color w:val="111111"/>
          <w:szCs w:val="26"/>
        </w:rPr>
        <w:t>repeatedly</w:t>
      </w:r>
      <w:r w:rsidR="00AC466E" w:rsidRPr="00206ACB">
        <w:rPr>
          <w:rStyle w:val="marginnote"/>
          <w:rFonts w:cstheme="minorHAnsi"/>
          <w:color w:val="111111"/>
          <w:szCs w:val="26"/>
        </w:rPr>
        <w:t xml:space="preserve"> </w:t>
      </w:r>
      <w:r w:rsidRPr="00206ACB">
        <w:rPr>
          <w:rStyle w:val="marginnote"/>
          <w:rFonts w:cstheme="minorHAnsi"/>
          <w:color w:val="111111"/>
          <w:szCs w:val="26"/>
        </w:rPr>
        <w:t>until</w:t>
      </w:r>
      <w:r w:rsidR="00AC466E" w:rsidRPr="00206ACB">
        <w:rPr>
          <w:rStyle w:val="marginnote"/>
          <w:rFonts w:cstheme="minorHAnsi"/>
          <w:color w:val="111111"/>
          <w:szCs w:val="26"/>
        </w:rPr>
        <w:t xml:space="preserve"> </w:t>
      </w:r>
      <w:r w:rsidRPr="00206ACB">
        <w:rPr>
          <w:rStyle w:val="marginnote"/>
          <w:rFonts w:cstheme="minorHAnsi"/>
          <w:color w:val="111111"/>
          <w:szCs w:val="26"/>
        </w:rPr>
        <w:t>you</w:t>
      </w:r>
      <w:r w:rsidR="00AC466E" w:rsidRPr="00206ACB">
        <w:rPr>
          <w:rStyle w:val="marginnote"/>
          <w:rFonts w:cstheme="minorHAnsi"/>
          <w:color w:val="111111"/>
          <w:szCs w:val="26"/>
        </w:rPr>
        <w:t xml:space="preserve"> </w:t>
      </w:r>
      <w:r w:rsidRPr="00206ACB">
        <w:rPr>
          <w:rStyle w:val="marginnote"/>
          <w:rFonts w:cstheme="minorHAnsi"/>
          <w:color w:val="111111"/>
          <w:szCs w:val="26"/>
        </w:rPr>
        <w:t>take</w:t>
      </w:r>
      <w:r w:rsidR="00AC466E" w:rsidRPr="00206ACB">
        <w:rPr>
          <w:rStyle w:val="marginnote"/>
          <w:rFonts w:cstheme="minorHAnsi"/>
          <w:color w:val="111111"/>
          <w:szCs w:val="26"/>
        </w:rPr>
        <w:t xml:space="preserve"> </w:t>
      </w:r>
      <w:r w:rsidRPr="00206ACB">
        <w:rPr>
          <w:rStyle w:val="marginnote"/>
          <w:rFonts w:cstheme="minorHAnsi"/>
          <w:color w:val="111111"/>
          <w:szCs w:val="26"/>
        </w:rPr>
        <w:t>them</w:t>
      </w:r>
      <w:r w:rsidR="00AC466E" w:rsidRPr="00206ACB">
        <w:rPr>
          <w:rStyle w:val="marginnote"/>
          <w:rFonts w:cstheme="minorHAnsi"/>
          <w:color w:val="111111"/>
          <w:szCs w:val="26"/>
        </w:rPr>
        <w:t xml:space="preserve"> </w:t>
      </w:r>
      <w:r w:rsidRPr="00206ACB">
        <w:rPr>
          <w:rStyle w:val="marginnote"/>
          <w:rFonts w:cstheme="minorHAnsi"/>
          <w:color w:val="111111"/>
          <w:szCs w:val="26"/>
        </w:rPr>
        <w:t>out</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put</w:t>
      </w:r>
      <w:r w:rsidR="00AC466E" w:rsidRPr="00206ACB">
        <w:rPr>
          <w:rStyle w:val="marginnote"/>
          <w:rFonts w:cstheme="minorHAnsi"/>
          <w:color w:val="111111"/>
          <w:szCs w:val="26"/>
        </w:rPr>
        <w:t xml:space="preserve"> </w:t>
      </w:r>
      <w:r w:rsidRPr="00206ACB">
        <w:rPr>
          <w:rStyle w:val="marginnote"/>
          <w:rFonts w:cstheme="minorHAnsi"/>
          <w:color w:val="111111"/>
          <w:szCs w:val="26"/>
        </w:rPr>
        <w:t>them</w:t>
      </w:r>
      <w:r w:rsidR="00AC466E" w:rsidRPr="00206ACB">
        <w:rPr>
          <w:rStyle w:val="marginnote"/>
          <w:rFonts w:cstheme="minorHAnsi"/>
          <w:color w:val="111111"/>
          <w:szCs w:val="26"/>
        </w:rPr>
        <w:t xml:space="preserve"> </w:t>
      </w:r>
      <w:r w:rsidRPr="00206ACB">
        <w:rPr>
          <w:rStyle w:val="marginnote"/>
          <w:rFonts w:cstheme="minorHAnsi"/>
          <w:color w:val="111111"/>
          <w:szCs w:val="26"/>
        </w:rPr>
        <w:t>back</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hopefully</w:t>
      </w:r>
      <w:r w:rsidR="00AC466E" w:rsidRPr="00206ACB">
        <w:rPr>
          <w:rStyle w:val="marginnote"/>
          <w:rFonts w:cstheme="minorHAnsi"/>
          <w:color w:val="111111"/>
          <w:szCs w:val="26"/>
        </w:rPr>
        <w:t xml:space="preserve"> </w:t>
      </w:r>
      <w:r w:rsidRPr="00206ACB">
        <w:rPr>
          <w:rStyle w:val="Emphasis"/>
          <w:rFonts w:eastAsiaTheme="majorEastAsia" w:cstheme="minorHAnsi"/>
          <w:color w:val="111111"/>
          <w:szCs w:val="26"/>
        </w:rPr>
        <w:t>without</w:t>
      </w:r>
      <w:r w:rsidR="00AC466E" w:rsidRPr="00206ACB">
        <w:rPr>
          <w:rStyle w:val="marginnote"/>
          <w:rFonts w:cstheme="minorHAnsi"/>
          <w:color w:val="111111"/>
          <w:szCs w:val="26"/>
        </w:rPr>
        <w:t xml:space="preserve"> </w:t>
      </w:r>
      <w:r w:rsidRPr="00206ACB">
        <w:rPr>
          <w:rStyle w:val="marginnote"/>
          <w:rFonts w:cstheme="minorHAnsi"/>
          <w:color w:val="111111"/>
          <w:szCs w:val="26"/>
        </w:rPr>
        <w:t>blowing</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contacts</w:t>
      </w:r>
      <w:r w:rsidR="00AC466E" w:rsidRPr="00206ACB">
        <w:rPr>
          <w:rStyle w:val="marginnote"/>
          <w:rFonts w:cstheme="minorHAnsi"/>
          <w:color w:val="111111"/>
          <w:szCs w:val="26"/>
        </w:rPr>
        <w:t xml:space="preserve"> </w:t>
      </w:r>
      <w:r w:rsidRPr="00206ACB">
        <w:rPr>
          <w:rStyle w:val="marginnote"/>
          <w:rFonts w:cstheme="minorHAnsi"/>
          <w:color w:val="111111"/>
          <w:szCs w:val="26"/>
        </w:rPr>
        <w:t>first.)</w:t>
      </w:r>
      <w:r w:rsidR="00AC466E" w:rsidRPr="00206ACB">
        <w:rPr>
          <w:rStyle w:val="marginnote"/>
          <w:rFonts w:cstheme="minorHAnsi"/>
          <w:color w:val="111111"/>
          <w:szCs w:val="26"/>
        </w:rPr>
        <w:t xml:space="preserve"> </w:t>
      </w:r>
      <w:r w:rsidRPr="00206ACB">
        <w:rPr>
          <w:rStyle w:val="marginnote"/>
          <w:rFonts w:cstheme="minorHAnsi"/>
          <w:color w:val="111111"/>
          <w:szCs w:val="26"/>
        </w:rPr>
        <w:t>Under</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two</w:t>
      </w:r>
      <w:r w:rsidR="00AC466E" w:rsidRPr="00206ACB">
        <w:rPr>
          <w:rStyle w:val="marginnote"/>
          <w:rFonts w:cstheme="minorHAnsi"/>
          <w:color w:val="111111"/>
          <w:szCs w:val="26"/>
        </w:rPr>
        <w:t xml:space="preserve"> </w:t>
      </w:r>
      <w:r w:rsidRPr="00206ACB">
        <w:rPr>
          <w:rStyle w:val="marginnote"/>
          <w:rFonts w:cstheme="minorHAnsi"/>
          <w:color w:val="111111"/>
          <w:szCs w:val="26"/>
        </w:rPr>
        <w:t>ROM</w:t>
      </w:r>
      <w:r w:rsidR="00AC466E" w:rsidRPr="00206ACB">
        <w:rPr>
          <w:rStyle w:val="marginnote"/>
          <w:rFonts w:cstheme="minorHAnsi"/>
          <w:color w:val="111111"/>
          <w:szCs w:val="26"/>
        </w:rPr>
        <w:t xml:space="preserve"> </w:t>
      </w:r>
      <w:r w:rsidRPr="00206ACB">
        <w:rPr>
          <w:rStyle w:val="marginnote"/>
          <w:rFonts w:cstheme="minorHAnsi"/>
          <w:color w:val="111111"/>
          <w:szCs w:val="26"/>
        </w:rPr>
        <w:t>chips</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"MMC1",</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memory</w:t>
      </w:r>
      <w:r w:rsidR="00AC466E" w:rsidRPr="00206ACB">
        <w:rPr>
          <w:rStyle w:val="marginnote"/>
          <w:rFonts w:cstheme="minorHAnsi"/>
          <w:color w:val="111111"/>
          <w:szCs w:val="26"/>
        </w:rPr>
        <w:t xml:space="preserve"> </w:t>
      </w:r>
      <w:r w:rsidRPr="00206ACB">
        <w:rPr>
          <w:rStyle w:val="marginnote"/>
          <w:rFonts w:cstheme="minorHAnsi"/>
          <w:color w:val="111111"/>
          <w:szCs w:val="26"/>
        </w:rPr>
        <w:t>management</w:t>
      </w:r>
      <w:r w:rsidR="00AC466E" w:rsidRPr="00206ACB">
        <w:rPr>
          <w:rStyle w:val="marginnote"/>
          <w:rFonts w:cstheme="minorHAnsi"/>
          <w:color w:val="111111"/>
          <w:szCs w:val="26"/>
        </w:rPr>
        <w:t xml:space="preserve"> </w:t>
      </w:r>
      <w:r w:rsidRPr="00206ACB">
        <w:rPr>
          <w:rStyle w:val="marginnote"/>
          <w:rFonts w:cstheme="minorHAnsi"/>
          <w:color w:val="111111"/>
          <w:szCs w:val="26"/>
        </w:rPr>
        <w:t>controller</w:t>
      </w:r>
      <w:r w:rsidR="00AC466E" w:rsidRPr="00206ACB">
        <w:rPr>
          <w:rStyle w:val="marginnote"/>
          <w:rFonts w:cstheme="minorHAnsi"/>
          <w:color w:val="111111"/>
          <w:szCs w:val="26"/>
        </w:rPr>
        <w:t xml:space="preserve"> </w:t>
      </w:r>
      <w:r w:rsidRPr="00206ACB">
        <w:rPr>
          <w:rStyle w:val="marginnote"/>
          <w:rFonts w:cstheme="minorHAnsi"/>
          <w:color w:val="111111"/>
          <w:szCs w:val="26"/>
        </w:rPr>
        <w:t>which</w:t>
      </w:r>
      <w:r w:rsidR="00AC466E" w:rsidRPr="00206ACB">
        <w:rPr>
          <w:rStyle w:val="marginnote"/>
          <w:rFonts w:cstheme="minorHAnsi"/>
          <w:color w:val="111111"/>
          <w:szCs w:val="26"/>
        </w:rPr>
        <w:t xml:space="preserve"> </w:t>
      </w:r>
      <w:r w:rsidRPr="00206ACB">
        <w:rPr>
          <w:rStyle w:val="marginnote"/>
          <w:rFonts w:cstheme="minorHAnsi"/>
          <w:color w:val="111111"/>
          <w:szCs w:val="26"/>
        </w:rPr>
        <w:t>we</w:t>
      </w:r>
      <w:r w:rsidR="00AC466E" w:rsidRPr="00206ACB">
        <w:rPr>
          <w:rStyle w:val="marginnote"/>
          <w:rFonts w:cstheme="minorHAnsi"/>
          <w:color w:val="111111"/>
          <w:szCs w:val="26"/>
        </w:rPr>
        <w:t xml:space="preserve"> </w:t>
      </w:r>
      <w:r w:rsidRPr="00206ACB">
        <w:rPr>
          <w:rStyle w:val="marginnote"/>
          <w:rFonts w:cstheme="minorHAnsi"/>
          <w:color w:val="111111"/>
          <w:szCs w:val="26"/>
        </w:rPr>
        <w:t>will</w:t>
      </w:r>
      <w:r w:rsidR="00AC466E" w:rsidRPr="00206ACB">
        <w:rPr>
          <w:rStyle w:val="marginnote"/>
          <w:rFonts w:cstheme="minorHAnsi"/>
          <w:color w:val="111111"/>
          <w:szCs w:val="26"/>
        </w:rPr>
        <w:t xml:space="preserve"> </w:t>
      </w:r>
      <w:r w:rsidRPr="00206ACB">
        <w:rPr>
          <w:rStyle w:val="marginnote"/>
          <w:rFonts w:cstheme="minorHAnsi"/>
          <w:color w:val="111111"/>
          <w:szCs w:val="26"/>
        </w:rPr>
        <w:t>cover</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detail</w:t>
      </w:r>
      <w:r w:rsidR="00AC466E" w:rsidRPr="00206ACB">
        <w:rPr>
          <w:rStyle w:val="marginnote"/>
          <w:rFonts w:cstheme="minorHAnsi"/>
          <w:color w:val="111111"/>
          <w:szCs w:val="26"/>
        </w:rPr>
        <w:t xml:space="preserve"> </w:t>
      </w:r>
      <w:r w:rsidRPr="00206ACB">
        <w:rPr>
          <w:rStyle w:val="marginnote"/>
          <w:rFonts w:cstheme="minorHAnsi"/>
          <w:color w:val="111111"/>
          <w:szCs w:val="26"/>
        </w:rPr>
        <w:t>much</w:t>
      </w:r>
      <w:r w:rsidR="00AC466E" w:rsidRPr="00206ACB">
        <w:rPr>
          <w:rStyle w:val="marginnote"/>
          <w:rFonts w:cstheme="minorHAnsi"/>
          <w:color w:val="111111"/>
          <w:szCs w:val="26"/>
        </w:rPr>
        <w:t xml:space="preserve"> </w:t>
      </w:r>
      <w:r w:rsidRPr="00206ACB">
        <w:rPr>
          <w:rStyle w:val="marginnote"/>
          <w:rFonts w:cstheme="minorHAnsi"/>
          <w:color w:val="111111"/>
          <w:szCs w:val="26"/>
        </w:rPr>
        <w:t>later</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book.</w:t>
      </w:r>
    </w:p>
    <w:p w14:paraId="24F39795" w14:textId="3082DA90" w:rsidR="00B85E16" w:rsidRPr="00206ACB" w:rsidRDefault="00B85E16" w:rsidP="003A33C0">
      <w:r w:rsidRPr="00206ACB">
        <w:t>These</w:t>
      </w:r>
      <w:r w:rsidR="00AC466E" w:rsidRPr="00206ACB">
        <w:t xml:space="preserve"> </w:t>
      </w:r>
      <w:r w:rsidRPr="00206ACB">
        <w:t>two</w:t>
      </w:r>
      <w:r w:rsidR="00AC466E" w:rsidRPr="00206ACB">
        <w:t xml:space="preserve"> </w:t>
      </w:r>
      <w:r w:rsidRPr="00206ACB">
        <w:t>ROM</w:t>
      </w:r>
      <w:r w:rsidR="00AC466E" w:rsidRPr="00206ACB">
        <w:t xml:space="preserve"> </w:t>
      </w:r>
      <w:r w:rsidRPr="00206ACB">
        <w:t>chips</w:t>
      </w:r>
      <w:r w:rsidR="00AC466E" w:rsidRPr="00206ACB">
        <w:t xml:space="preserve"> </w:t>
      </w:r>
      <w:r w:rsidRPr="00206ACB">
        <w:t>have</w:t>
      </w:r>
      <w:r w:rsidR="00AC466E" w:rsidRPr="00206ACB">
        <w:t xml:space="preserve"> </w:t>
      </w:r>
      <w:r w:rsidRPr="00206ACB">
        <w:t>their</w:t>
      </w:r>
      <w:r w:rsidR="00AC466E" w:rsidRPr="00206ACB">
        <w:t xml:space="preserve"> </w:t>
      </w:r>
      <w:r w:rsidRPr="00206ACB">
        <w:t>pins</w:t>
      </w:r>
      <w:r w:rsidR="00AC466E" w:rsidRPr="00206ACB">
        <w:t xml:space="preserve"> </w:t>
      </w:r>
      <w:r w:rsidRPr="00206ACB">
        <w:t>connected</w:t>
      </w:r>
      <w:r w:rsidR="00AC466E" w:rsidRPr="00206ACB">
        <w:t xml:space="preserve"> </w:t>
      </w:r>
      <w:r w:rsidRPr="00206ACB">
        <w:t>to</w:t>
      </w:r>
      <w:r w:rsidR="00AC466E" w:rsidRPr="00206ACB">
        <w:t xml:space="preserve"> </w:t>
      </w:r>
      <w:r w:rsidRPr="00206ACB">
        <w:t>a</w:t>
      </w:r>
      <w:r w:rsidR="00AC466E" w:rsidRPr="00206ACB">
        <w:t xml:space="preserve"> </w:t>
      </w:r>
      <w:r w:rsidRPr="00206ACB">
        <w:t>series</w:t>
      </w:r>
      <w:r w:rsidR="00AC466E" w:rsidRPr="00206ACB">
        <w:t xml:space="preserve"> </w:t>
      </w:r>
      <w:r w:rsidRPr="00206ACB">
        <w:t>of</w:t>
      </w:r>
      <w:r w:rsidR="00AC466E" w:rsidRPr="00206ACB">
        <w:t xml:space="preserve"> </w:t>
      </w:r>
      <w:r w:rsidRPr="00206ACB">
        <w:t>gold</w:t>
      </w:r>
      <w:r w:rsidR="00AC466E" w:rsidRPr="00206ACB">
        <w:t xml:space="preserve"> </w:t>
      </w:r>
      <w:r w:rsidRPr="00206ACB">
        <w:t>connectors</w:t>
      </w:r>
      <w:r w:rsidR="00AC466E" w:rsidRPr="00206ACB">
        <w:t xml:space="preserve"> </w:t>
      </w:r>
      <w:r w:rsidRPr="00206ACB">
        <w:t>at</w:t>
      </w:r>
      <w:r w:rsidR="00AC466E" w:rsidRPr="00206ACB">
        <w:t xml:space="preserve"> </w:t>
      </w:r>
      <w:r w:rsidRPr="00206ACB">
        <w:t>the</w:t>
      </w:r>
      <w:r w:rsidR="00AC466E" w:rsidRPr="00206ACB">
        <w:t xml:space="preserve"> </w:t>
      </w:r>
      <w:r w:rsidRPr="00206ACB">
        <w:t>edge</w:t>
      </w:r>
      <w:r w:rsidR="00AC466E" w:rsidRPr="00206ACB">
        <w:t xml:space="preserve"> </w:t>
      </w:r>
      <w:r w:rsidRPr="00206ACB">
        <w:t>of</w:t>
      </w:r>
      <w:r w:rsidR="00AC466E" w:rsidRPr="00206ACB">
        <w:t xml:space="preserve"> </w:t>
      </w:r>
      <w:r w:rsidRPr="00206ACB">
        <w:t>the</w:t>
      </w:r>
      <w:r w:rsidR="00AC466E" w:rsidRPr="00206ACB">
        <w:t xml:space="preserve"> </w:t>
      </w:r>
      <w:r w:rsidRPr="00206ACB">
        <w:t>cartridge</w:t>
      </w:r>
      <w:r w:rsidR="00AC466E" w:rsidRPr="00206ACB">
        <w:t xml:space="preserve"> </w:t>
      </w:r>
      <w:r w:rsidRPr="00206ACB">
        <w:t>board.</w:t>
      </w:r>
      <w:r w:rsidR="00AC466E" w:rsidRPr="00206ACB">
        <w:t xml:space="preserve"> </w:t>
      </w:r>
      <w:r w:rsidRPr="00206ACB">
        <w:t>When</w:t>
      </w:r>
      <w:r w:rsidR="00AC466E" w:rsidRPr="00206ACB">
        <w:t xml:space="preserve"> </w:t>
      </w:r>
      <w:r w:rsidRPr="00206ACB">
        <w:t>the</w:t>
      </w:r>
      <w:r w:rsidR="00AC466E" w:rsidRPr="00206ACB">
        <w:t xml:space="preserve"> </w:t>
      </w:r>
      <w:r w:rsidRPr="00206ACB">
        <w:t>cartridge</w:t>
      </w:r>
      <w:r w:rsidR="00AC466E" w:rsidRPr="00206ACB">
        <w:t xml:space="preserve"> </w:t>
      </w:r>
      <w:r w:rsidRPr="00206ACB">
        <w:t>is</w:t>
      </w:r>
      <w:r w:rsidR="00AC466E" w:rsidRPr="00206ACB">
        <w:t xml:space="preserve"> </w:t>
      </w:r>
      <w:r w:rsidRPr="00206ACB">
        <w:t>inserted</w:t>
      </w:r>
      <w:r w:rsidR="00AC466E" w:rsidRPr="00206ACB">
        <w:t xml:space="preserve"> </w:t>
      </w:r>
      <w:r w:rsidRPr="00206ACB">
        <w:t>into</w:t>
      </w:r>
      <w:r w:rsidR="00AC466E" w:rsidRPr="00206ACB">
        <w:t xml:space="preserve"> </w:t>
      </w:r>
      <w:r w:rsidRPr="00206ACB">
        <w:t>the</w:t>
      </w:r>
      <w:r w:rsidR="00AC466E" w:rsidRPr="00206ACB">
        <w:t xml:space="preserve"> </w:t>
      </w:r>
      <w:r w:rsidRPr="00206ACB">
        <w:t>console's</w:t>
      </w:r>
      <w:r w:rsidR="00AC466E" w:rsidRPr="00206ACB">
        <w:t xml:space="preserve"> </w:t>
      </w:r>
      <w:r w:rsidRPr="00206ACB">
        <w:t>cartridge</w:t>
      </w:r>
      <w:r w:rsidR="00AC466E" w:rsidRPr="00206ACB">
        <w:t xml:space="preserve"> </w:t>
      </w:r>
      <w:r w:rsidRPr="00206ACB">
        <w:t>slot,</w:t>
      </w:r>
      <w:r w:rsidR="00AC466E" w:rsidRPr="00206ACB">
        <w:t xml:space="preserve"> </w:t>
      </w:r>
      <w:r w:rsidRPr="00206ACB">
        <w:t>the</w:t>
      </w:r>
      <w:r w:rsidR="00AC466E" w:rsidRPr="00206ACB">
        <w:t xml:space="preserve"> </w:t>
      </w:r>
      <w:r w:rsidRPr="00206ACB">
        <w:t>gold</w:t>
      </w:r>
      <w:r w:rsidR="00AC466E" w:rsidRPr="00206ACB">
        <w:t xml:space="preserve"> </w:t>
      </w:r>
      <w:r w:rsidRPr="00206ACB">
        <w:t>connectors</w:t>
      </w:r>
      <w:r w:rsidR="00AC466E" w:rsidRPr="00206ACB">
        <w:t xml:space="preserve"> </w:t>
      </w:r>
      <w:r w:rsidRPr="00206ACB">
        <w:t>make</w:t>
      </w:r>
      <w:r w:rsidR="00AC466E" w:rsidRPr="00206ACB">
        <w:t xml:space="preserve"> </w:t>
      </w:r>
      <w:r w:rsidRPr="00206ACB">
        <w:t>electrical</w:t>
      </w:r>
      <w:r w:rsidR="00AC466E" w:rsidRPr="00206ACB">
        <w:t xml:space="preserve"> </w:t>
      </w:r>
      <w:r w:rsidRPr="00206ACB">
        <w:t>contact</w:t>
      </w:r>
      <w:r w:rsidR="00AC466E" w:rsidRPr="00206ACB">
        <w:t xml:space="preserve"> </w:t>
      </w:r>
      <w:r w:rsidRPr="00206ACB">
        <w:t>with</w:t>
      </w:r>
      <w:r w:rsidR="00AC466E" w:rsidRPr="00206ACB">
        <w:t xml:space="preserve"> </w:t>
      </w:r>
      <w:r w:rsidRPr="00206ACB">
        <w:t>an</w:t>
      </w:r>
      <w:r w:rsidR="00AC466E" w:rsidRPr="00206ACB">
        <w:t xml:space="preserve"> </w:t>
      </w:r>
      <w:r w:rsidRPr="00206ACB">
        <w:t>identical</w:t>
      </w:r>
      <w:r w:rsidR="00AC466E" w:rsidRPr="00206ACB">
        <w:t xml:space="preserve"> </w:t>
      </w:r>
      <w:r w:rsidRPr="00206ACB">
        <w:t>set</w:t>
      </w:r>
      <w:r w:rsidR="00AC466E" w:rsidRPr="00206ACB">
        <w:t xml:space="preserve"> </w:t>
      </w:r>
      <w:r w:rsidRPr="00206ACB">
        <w:t>of</w:t>
      </w:r>
      <w:r w:rsidR="00AC466E" w:rsidRPr="00206ACB">
        <w:t xml:space="preserve"> </w:t>
      </w:r>
      <w:r w:rsidRPr="00206ACB">
        <w:t>connectors</w:t>
      </w:r>
      <w:r w:rsidR="00AC466E" w:rsidRPr="00206ACB">
        <w:t xml:space="preserve"> </w:t>
      </w:r>
      <w:r w:rsidRPr="00206ACB">
        <w:t>in</w:t>
      </w:r>
      <w:r w:rsidR="00AC466E" w:rsidRPr="00206ACB">
        <w:t xml:space="preserve"> </w:t>
      </w:r>
      <w:r w:rsidRPr="00206ACB">
        <w:t>the</w:t>
      </w:r>
      <w:r w:rsidR="00AC466E" w:rsidRPr="00206ACB">
        <w:t xml:space="preserve"> </w:t>
      </w:r>
      <w:r w:rsidRPr="00206ACB">
        <w:t>console.</w:t>
      </w:r>
      <w:r w:rsidR="00AC466E" w:rsidRPr="00206ACB">
        <w:t xml:space="preserve"> </w:t>
      </w:r>
      <w:r w:rsidRPr="00206ACB">
        <w:t>The</w:t>
      </w:r>
      <w:r w:rsidR="00AC466E" w:rsidRPr="00206ACB">
        <w:t xml:space="preserve"> </w:t>
      </w:r>
      <w:r w:rsidRPr="00206ACB">
        <w:t>result</w:t>
      </w:r>
      <w:r w:rsidR="00AC466E" w:rsidRPr="00206ACB">
        <w:t xml:space="preserve"> </w:t>
      </w:r>
      <w:r w:rsidRPr="00206ACB">
        <w:t>is</w:t>
      </w:r>
      <w:r w:rsidR="00AC466E" w:rsidRPr="00206ACB">
        <w:t xml:space="preserve"> </w:t>
      </w:r>
      <w:r w:rsidRPr="00206ACB">
        <w:t>that</w:t>
      </w:r>
      <w:r w:rsidR="00AC466E" w:rsidRPr="00206ACB">
        <w:t xml:space="preserve"> </w:t>
      </w:r>
      <w:r w:rsidRPr="00206ACB">
        <w:t>the</w:t>
      </w:r>
      <w:r w:rsidR="00AC466E" w:rsidRPr="00206ACB">
        <w:t xml:space="preserve"> </w:t>
      </w:r>
      <w:r w:rsidRPr="00206ACB">
        <w:t>PRG-ROM</w:t>
      </w:r>
      <w:r w:rsidR="00AC466E" w:rsidRPr="00206ACB">
        <w:t xml:space="preserve"> </w:t>
      </w:r>
      <w:r w:rsidRPr="00206ACB">
        <w:t>is</w:t>
      </w:r>
      <w:r w:rsidR="00AC466E" w:rsidRPr="00206ACB">
        <w:t xml:space="preserve"> </w:t>
      </w:r>
      <w:r w:rsidRPr="00206ACB">
        <w:t>electrically</w:t>
      </w:r>
      <w:r w:rsidR="00AC466E" w:rsidRPr="00206ACB">
        <w:t xml:space="preserve"> </w:t>
      </w:r>
      <w:r w:rsidRPr="00206ACB">
        <w:t>wired</w:t>
      </w:r>
      <w:r w:rsidR="00AC466E" w:rsidRPr="00206ACB">
        <w:t xml:space="preserve"> </w:t>
      </w:r>
      <w:r w:rsidRPr="00206ACB">
        <w:t>directly</w:t>
      </w:r>
      <w:r w:rsidR="00AC466E" w:rsidRPr="00206ACB">
        <w:t xml:space="preserve"> </w:t>
      </w:r>
      <w:r w:rsidRPr="00206ACB">
        <w:t>to</w:t>
      </w:r>
      <w:r w:rsidR="00AC466E" w:rsidRPr="00206ACB">
        <w:t xml:space="preserve"> </w:t>
      </w:r>
      <w:r w:rsidRPr="00206ACB">
        <w:t>the</w:t>
      </w:r>
      <w:r w:rsidR="00AC466E" w:rsidRPr="00206ACB">
        <w:t xml:space="preserve"> </w:t>
      </w:r>
      <w:r w:rsidRPr="00206ACB">
        <w:t>2A03</w:t>
      </w:r>
      <w:r w:rsidR="00AC466E" w:rsidRPr="00206ACB">
        <w:t xml:space="preserve"> </w:t>
      </w:r>
      <w:r w:rsidRPr="00206ACB">
        <w:t>CPU,</w:t>
      </w:r>
      <w:r w:rsidR="00AC466E" w:rsidRPr="00206ACB">
        <w:t xml:space="preserve"> </w:t>
      </w:r>
      <w:r w:rsidRPr="00206ACB">
        <w:t>and</w:t>
      </w:r>
      <w:r w:rsidR="00AC466E" w:rsidRPr="00206ACB">
        <w:t xml:space="preserve"> </w:t>
      </w:r>
      <w:r w:rsidRPr="00206ACB">
        <w:t>the</w:t>
      </w:r>
      <w:r w:rsidR="00AC466E" w:rsidRPr="00206ACB">
        <w:t xml:space="preserve"> </w:t>
      </w:r>
      <w:r w:rsidRPr="00206ACB">
        <w:t>CHR-ROM</w:t>
      </w:r>
      <w:r w:rsidR="00AC466E" w:rsidRPr="00206ACB">
        <w:t xml:space="preserve"> </w:t>
      </w:r>
      <w:r w:rsidRPr="00206ACB">
        <w:t>is</w:t>
      </w:r>
      <w:r w:rsidR="00AC466E" w:rsidRPr="00206ACB">
        <w:t xml:space="preserve"> </w:t>
      </w:r>
      <w:r w:rsidRPr="00206ACB">
        <w:t>wired</w:t>
      </w:r>
      <w:r w:rsidR="00AC466E" w:rsidRPr="00206ACB">
        <w:t xml:space="preserve"> </w:t>
      </w:r>
      <w:r w:rsidRPr="00206ACB">
        <w:t>directly</w:t>
      </w:r>
      <w:r w:rsidR="00AC466E" w:rsidRPr="00206ACB">
        <w:t xml:space="preserve"> </w:t>
      </w:r>
      <w:r w:rsidRPr="00206ACB">
        <w:t>to</w:t>
      </w:r>
      <w:r w:rsidR="00AC466E" w:rsidRPr="00206ACB">
        <w:t xml:space="preserve"> </w:t>
      </w:r>
      <w:r w:rsidRPr="00206ACB">
        <w:t>the</w:t>
      </w:r>
      <w:r w:rsidR="00AC466E" w:rsidRPr="00206ACB">
        <w:t xml:space="preserve"> </w:t>
      </w:r>
      <w:r w:rsidRPr="00206ACB">
        <w:t>2C02</w:t>
      </w:r>
      <w:r w:rsidR="00AC466E" w:rsidRPr="00206ACB">
        <w:t xml:space="preserve"> </w:t>
      </w:r>
      <w:r w:rsidRPr="00206ACB">
        <w:t>PPU.</w:t>
      </w:r>
    </w:p>
    <w:p w14:paraId="1D90B43B" w14:textId="77777777" w:rsidR="00B85E16" w:rsidRPr="00206ACB" w:rsidRDefault="00B85E16" w:rsidP="00FC4C0F">
      <w:pPr>
        <w:ind w:firstLine="0"/>
        <w:jc w:val="center"/>
        <w:rPr>
          <w:rFonts w:cstheme="minorHAnsi"/>
          <w:szCs w:val="26"/>
        </w:rPr>
      </w:pPr>
      <w:r w:rsidRPr="00206ACB">
        <w:rPr>
          <w:rFonts w:cstheme="minorHAnsi"/>
          <w:noProof/>
          <w:szCs w:val="26"/>
        </w:rPr>
        <w:drawing>
          <wp:inline distT="0" distB="0" distL="0" distR="0" wp14:anchorId="0E0B8B35" wp14:editId="4AFF7FBE">
            <wp:extent cx="3048000" cy="2286000"/>
            <wp:effectExtent l="0" t="0" r="0" b="0"/>
            <wp:docPr id="45" name="Picture 4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with medium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77EC5225" w14:textId="09A41FF9" w:rsidR="00B85E16" w:rsidRPr="00206ACB" w:rsidRDefault="00B85E16" w:rsidP="00177C77">
      <w:pPr>
        <w:ind w:firstLine="0"/>
        <w:jc w:val="center"/>
        <w:rPr>
          <w:rFonts w:cstheme="minorHAnsi"/>
          <w:szCs w:val="26"/>
        </w:rPr>
      </w:pPr>
      <w:r w:rsidRPr="00206ACB">
        <w:rPr>
          <w:rFonts w:cstheme="minorHAnsi"/>
          <w:szCs w:val="26"/>
        </w:rPr>
        <w:t>A</w:t>
      </w:r>
      <w:r w:rsidR="00AC466E" w:rsidRPr="00206ACB">
        <w:rPr>
          <w:rFonts w:cstheme="minorHAnsi"/>
          <w:szCs w:val="26"/>
        </w:rPr>
        <w:t xml:space="preserve"> </w:t>
      </w:r>
      <w:r w:rsidRPr="00206ACB">
        <w:rPr>
          <w:rFonts w:cstheme="minorHAnsi"/>
          <w:szCs w:val="26"/>
        </w:rPr>
        <w:t>diagram</w:t>
      </w:r>
      <w:r w:rsidR="00AC466E" w:rsidRPr="00206ACB">
        <w:rPr>
          <w:rFonts w:cstheme="minorHAnsi"/>
          <w:szCs w:val="26"/>
        </w:rPr>
        <w:t xml:space="preserve"> </w:t>
      </w:r>
      <w:r w:rsidRPr="00206ACB">
        <w:rPr>
          <w:rFonts w:cstheme="minorHAnsi"/>
          <w:szCs w:val="26"/>
        </w:rPr>
        <w:t>showing</w:t>
      </w:r>
      <w:r w:rsidR="00AC466E" w:rsidRPr="00206ACB">
        <w:rPr>
          <w:rFonts w:cstheme="minorHAnsi"/>
          <w:szCs w:val="26"/>
        </w:rPr>
        <w:t xml:space="preserve"> </w:t>
      </w:r>
      <w:r w:rsidRPr="00206ACB">
        <w:rPr>
          <w:rFonts w:cstheme="minorHAnsi"/>
          <w:szCs w:val="26"/>
        </w:rPr>
        <w:t>how</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cartridge's</w:t>
      </w:r>
      <w:r w:rsidR="00AC466E" w:rsidRPr="00206ACB">
        <w:rPr>
          <w:rFonts w:cstheme="minorHAnsi"/>
          <w:szCs w:val="26"/>
        </w:rPr>
        <w:t xml:space="preserve"> </w:t>
      </w:r>
      <w:r w:rsidRPr="00206ACB">
        <w:rPr>
          <w:rFonts w:cstheme="minorHAnsi"/>
          <w:szCs w:val="26"/>
        </w:rPr>
        <w:t>ROM</w:t>
      </w:r>
      <w:r w:rsidR="00AC466E" w:rsidRPr="00206ACB">
        <w:rPr>
          <w:rFonts w:cstheme="minorHAnsi"/>
          <w:szCs w:val="26"/>
        </w:rPr>
        <w:t xml:space="preserve"> </w:t>
      </w:r>
      <w:r w:rsidRPr="00206ACB">
        <w:rPr>
          <w:rFonts w:cstheme="minorHAnsi"/>
          <w:szCs w:val="26"/>
        </w:rPr>
        <w:t>chips</w:t>
      </w:r>
      <w:r w:rsidR="00AC466E" w:rsidRPr="00206ACB">
        <w:rPr>
          <w:rFonts w:cstheme="minorHAnsi"/>
          <w:szCs w:val="26"/>
        </w:rPr>
        <w:t xml:space="preserve"> </w:t>
      </w:r>
      <w:r w:rsidRPr="00206ACB">
        <w:rPr>
          <w:rFonts w:cstheme="minorHAnsi"/>
          <w:szCs w:val="26"/>
        </w:rPr>
        <w:t>connect</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console's</w:t>
      </w:r>
      <w:r w:rsidR="00AC466E" w:rsidRPr="00206ACB">
        <w:rPr>
          <w:rFonts w:cstheme="minorHAnsi"/>
          <w:szCs w:val="26"/>
        </w:rPr>
        <w:t xml:space="preserve"> </w:t>
      </w:r>
      <w:r w:rsidRPr="00206ACB">
        <w:rPr>
          <w:rFonts w:cstheme="minorHAnsi"/>
          <w:szCs w:val="26"/>
        </w:rPr>
        <w:t>processors.</w:t>
      </w:r>
    </w:p>
    <w:p w14:paraId="2A2B4AD2" w14:textId="4CF4DDED" w:rsidR="001B0564" w:rsidRPr="00206ACB" w:rsidRDefault="001B0564" w:rsidP="00B01A33">
      <w:pPr>
        <w:pStyle w:val="Heading3"/>
        <w:rPr>
          <w:rFonts w:cstheme="minorHAnsi"/>
        </w:rPr>
      </w:pPr>
      <w:bookmarkStart w:id="51" w:name="_Toc168434207"/>
      <w:bookmarkStart w:id="52" w:name="_Toc168542718"/>
      <w:r w:rsidRPr="00206ACB">
        <w:rPr>
          <w:rFonts w:cstheme="minorHAnsi"/>
        </w:rPr>
        <w:lastRenderedPageBreak/>
        <w:t>What</w:t>
      </w:r>
      <w:r w:rsidR="00AC466E" w:rsidRPr="00206ACB">
        <w:rPr>
          <w:rFonts w:cstheme="minorHAnsi"/>
        </w:rPr>
        <w:t xml:space="preserve"> </w:t>
      </w:r>
      <w:r w:rsidRPr="00206ACB">
        <w:rPr>
          <w:rFonts w:cstheme="minorHAnsi"/>
        </w:rPr>
        <w:t>does</w:t>
      </w:r>
      <w:r w:rsidR="00AC466E" w:rsidRPr="00206ACB">
        <w:rPr>
          <w:rFonts w:cstheme="minorHAnsi"/>
        </w:rPr>
        <w:t xml:space="preserve"> </w:t>
      </w:r>
      <w:r w:rsidRPr="00206ACB">
        <w:rPr>
          <w:rFonts w:cstheme="minorHAnsi"/>
        </w:rPr>
        <w:t>this</w:t>
      </w:r>
      <w:r w:rsidR="00AC466E" w:rsidRPr="00206ACB">
        <w:rPr>
          <w:rFonts w:cstheme="minorHAnsi"/>
        </w:rPr>
        <w:t xml:space="preserve"> </w:t>
      </w:r>
      <w:r w:rsidRPr="00206ACB">
        <w:rPr>
          <w:rFonts w:cstheme="minorHAnsi"/>
        </w:rPr>
        <w:t>have</w:t>
      </w:r>
      <w:r w:rsidR="00AC466E" w:rsidRPr="00206ACB">
        <w:rPr>
          <w:rFonts w:cstheme="minorHAnsi"/>
        </w:rPr>
        <w:t xml:space="preserve"> </w:t>
      </w:r>
      <w:r w:rsidRPr="00206ACB">
        <w:rPr>
          <w:rFonts w:cstheme="minorHAnsi"/>
        </w:rPr>
        <w:t>to</w:t>
      </w:r>
      <w:r w:rsidR="00AC466E" w:rsidRPr="00206ACB">
        <w:rPr>
          <w:rFonts w:cstheme="minorHAnsi"/>
        </w:rPr>
        <w:t xml:space="preserve"> </w:t>
      </w:r>
      <w:r w:rsidRPr="00206ACB">
        <w:rPr>
          <w:rFonts w:cstheme="minorHAnsi"/>
        </w:rPr>
        <w:t>do</w:t>
      </w:r>
      <w:r w:rsidR="00AC466E" w:rsidRPr="00206ACB">
        <w:rPr>
          <w:rFonts w:cstheme="minorHAnsi"/>
        </w:rPr>
        <w:t xml:space="preserve"> </w:t>
      </w:r>
      <w:r w:rsidRPr="00206ACB">
        <w:rPr>
          <w:rFonts w:cstheme="minorHAnsi"/>
        </w:rPr>
        <w:t>with</w:t>
      </w:r>
      <w:r w:rsidR="00AC466E" w:rsidRPr="00206ACB">
        <w:rPr>
          <w:rFonts w:cstheme="minorHAnsi"/>
        </w:rPr>
        <w:t xml:space="preserve"> </w:t>
      </w:r>
      <w:r w:rsidRPr="00206ACB">
        <w:rPr>
          <w:rFonts w:cstheme="minorHAnsi"/>
        </w:rPr>
        <w:t>the</w:t>
      </w:r>
      <w:r w:rsidR="00AC466E" w:rsidRPr="00206ACB">
        <w:rPr>
          <w:rFonts w:cstheme="minorHAnsi"/>
        </w:rPr>
        <w:t xml:space="preserve"> </w:t>
      </w:r>
      <w:r w:rsidRPr="00206ACB">
        <w:rPr>
          <w:rFonts w:cstheme="minorHAnsi"/>
        </w:rPr>
        <w:t>test</w:t>
      </w:r>
      <w:r w:rsidR="00AC466E" w:rsidRPr="00206ACB">
        <w:rPr>
          <w:rFonts w:cstheme="minorHAnsi"/>
        </w:rPr>
        <w:t xml:space="preserve"> </w:t>
      </w:r>
      <w:r w:rsidRPr="00206ACB">
        <w:rPr>
          <w:rFonts w:cstheme="minorHAnsi"/>
        </w:rPr>
        <w:t>project?</w:t>
      </w:r>
      <w:bookmarkEnd w:id="51"/>
      <w:bookmarkEnd w:id="52"/>
    </w:p>
    <w:p w14:paraId="0E27E2B0" w14:textId="345F3B3D" w:rsidR="00DC1713" w:rsidRPr="00206ACB" w:rsidRDefault="00DC1713" w:rsidP="003A33C0">
      <w:r w:rsidRPr="00206ACB">
        <w:t>If</w:t>
      </w:r>
      <w:r w:rsidR="00AC466E" w:rsidRPr="00206ACB">
        <w:t xml:space="preserve"> </w:t>
      </w:r>
      <w:r w:rsidRPr="00206ACB">
        <w:t>you</w:t>
      </w:r>
      <w:r w:rsidR="00AC466E" w:rsidRPr="00206ACB">
        <w:t xml:space="preserve"> </w:t>
      </w:r>
      <w:r w:rsidRPr="00206ACB">
        <w:t>look</w:t>
      </w:r>
      <w:r w:rsidR="00AC466E" w:rsidRPr="00206ACB">
        <w:t xml:space="preserve"> </w:t>
      </w:r>
      <w:r w:rsidRPr="00206ACB">
        <w:t>back</w:t>
      </w:r>
      <w:r w:rsidR="00AC466E" w:rsidRPr="00206ACB">
        <w:t xml:space="preserve"> </w:t>
      </w:r>
      <w:r w:rsidRPr="00206ACB">
        <w:t>at</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project's</w:t>
      </w:r>
      <w:r w:rsidR="00AC466E" w:rsidRPr="00206ACB">
        <w:t xml:space="preserve"> </w:t>
      </w:r>
      <w:r w:rsidRPr="00206ACB">
        <w:t>assembly</w:t>
      </w:r>
      <w:r w:rsidR="00AC466E" w:rsidRPr="00206ACB">
        <w:t xml:space="preserve"> </w:t>
      </w:r>
      <w:r w:rsidRPr="00206ACB">
        <w:t>source,</w:t>
      </w:r>
      <w:r w:rsidR="00AC466E" w:rsidRPr="00206ACB">
        <w:t xml:space="preserve"> </w:t>
      </w:r>
      <w:r w:rsidRPr="00206ACB">
        <w:t>you'll</w:t>
      </w:r>
      <w:r w:rsidR="00AC466E" w:rsidRPr="00206ACB">
        <w:t xml:space="preserve"> </w:t>
      </w:r>
      <w:r w:rsidRPr="00206ACB">
        <w:t>notice</w:t>
      </w:r>
      <w:r w:rsidR="00AC466E" w:rsidRPr="00206ACB">
        <w:t xml:space="preserve"> </w:t>
      </w:r>
      <w:r w:rsidRPr="00206ACB">
        <w:t>several</w:t>
      </w:r>
      <w:r w:rsidR="00AC466E" w:rsidRPr="00206ACB">
        <w:t xml:space="preserve"> </w:t>
      </w:r>
      <w:r w:rsidRPr="00206ACB">
        <w:t>lines</w:t>
      </w:r>
      <w:r w:rsidR="00AC466E" w:rsidRPr="00206ACB">
        <w:t xml:space="preserve"> </w:t>
      </w:r>
      <w:r w:rsidRPr="00206ACB">
        <w:t>that</w:t>
      </w:r>
      <w:r w:rsidR="00AC466E" w:rsidRPr="00206ACB">
        <w:t xml:space="preserve"> </w:t>
      </w:r>
      <w:r w:rsidRPr="00206ACB">
        <w:t>start</w:t>
      </w:r>
      <w:r w:rsidR="00AC466E" w:rsidRPr="00206ACB">
        <w:t xml:space="preserve"> </w:t>
      </w:r>
      <w:r w:rsidRPr="00206ACB">
        <w:t>with</w:t>
      </w:r>
      <w:r w:rsidR="00AC466E" w:rsidRPr="00206ACB">
        <w:t xml:space="preserve"> </w:t>
      </w:r>
      <w:r w:rsidRPr="005D42EF">
        <w:rPr>
          <w:rStyle w:val="QuoteChar"/>
        </w:rPr>
        <w:t>.segment</w:t>
      </w:r>
      <w:r w:rsidRPr="00206ACB">
        <w:t>.</w:t>
      </w:r>
      <w:r w:rsidR="00AC466E" w:rsidRPr="00206ACB">
        <w:t xml:space="preserve"> </w:t>
      </w:r>
      <w:r w:rsidRPr="00206ACB">
        <w:t>These</w:t>
      </w:r>
      <w:r w:rsidR="00AC466E" w:rsidRPr="00206ACB">
        <w:t xml:space="preserve"> </w:t>
      </w:r>
      <w:r w:rsidRPr="00206ACB">
        <w:t>are</w:t>
      </w:r>
      <w:r w:rsidR="00AC466E" w:rsidRPr="00206ACB">
        <w:t xml:space="preserve"> </w:t>
      </w:r>
      <w:r w:rsidRPr="00206ACB">
        <w:rPr>
          <w:rStyle w:val="Emphasis"/>
          <w:rFonts w:cstheme="minorHAnsi"/>
          <w:color w:val="111111"/>
          <w:szCs w:val="26"/>
        </w:rPr>
        <w:t>assembler</w:t>
      </w:r>
      <w:r w:rsidR="00AC466E" w:rsidRPr="00206ACB">
        <w:rPr>
          <w:rStyle w:val="Emphasis"/>
          <w:rFonts w:cstheme="minorHAnsi"/>
          <w:color w:val="111111"/>
          <w:szCs w:val="26"/>
        </w:rPr>
        <w:t xml:space="preserve"> </w:t>
      </w:r>
      <w:r w:rsidRPr="00206ACB">
        <w:rPr>
          <w:rStyle w:val="Emphasis"/>
          <w:rFonts w:cstheme="minorHAnsi"/>
          <w:color w:val="111111"/>
          <w:szCs w:val="26"/>
        </w:rPr>
        <w:t>directives</w:t>
      </w:r>
      <w:r w:rsidR="00AC466E" w:rsidRPr="00206ACB">
        <w:t xml:space="preserve"> </w:t>
      </w:r>
      <w:r w:rsidRPr="00206ACB">
        <w:t>-</w:t>
      </w:r>
      <w:r w:rsidR="00AC466E" w:rsidRPr="00206ACB">
        <w:t xml:space="preserve"> </w:t>
      </w:r>
      <w:r w:rsidRPr="00206ACB">
        <w:t>something</w:t>
      </w:r>
      <w:r w:rsidR="00AC466E" w:rsidRPr="00206ACB">
        <w:t xml:space="preserve"> </w:t>
      </w:r>
      <w:r w:rsidRPr="00206ACB">
        <w:t>we'll</w:t>
      </w:r>
      <w:r w:rsidR="00AC466E" w:rsidRPr="00206ACB">
        <w:t xml:space="preserve"> </w:t>
      </w:r>
      <w:r w:rsidRPr="00206ACB">
        <w:t>explore</w:t>
      </w:r>
      <w:r w:rsidR="00AC466E" w:rsidRPr="00206ACB">
        <w:t xml:space="preserve"> </w:t>
      </w:r>
      <w:r w:rsidRPr="00206ACB">
        <w:t>in</w:t>
      </w:r>
      <w:r w:rsidR="00AC466E" w:rsidRPr="00206ACB">
        <w:t xml:space="preserve"> </w:t>
      </w:r>
      <w:r w:rsidRPr="00206ACB">
        <w:t>the</w:t>
      </w:r>
      <w:r w:rsidR="00AC466E" w:rsidRPr="00206ACB">
        <w:t xml:space="preserve"> </w:t>
      </w:r>
      <w:r w:rsidRPr="00206ACB">
        <w:t>next</w:t>
      </w:r>
      <w:r w:rsidR="00AC466E" w:rsidRPr="00206ACB">
        <w:t xml:space="preserve"> </w:t>
      </w:r>
      <w:r w:rsidRPr="00206ACB">
        <w:t>chapter</w:t>
      </w:r>
      <w:r w:rsidR="00AC466E" w:rsidRPr="00206ACB">
        <w:t xml:space="preserve"> </w:t>
      </w:r>
      <w:r w:rsidRPr="00206ACB">
        <w:t>-</w:t>
      </w:r>
      <w:r w:rsidR="00AC466E" w:rsidRPr="00206ACB">
        <w:t xml:space="preserve"> </w:t>
      </w:r>
      <w:r w:rsidRPr="00206ACB">
        <w:t>that</w:t>
      </w:r>
      <w:r w:rsidR="00AC466E" w:rsidRPr="00206ACB">
        <w:t xml:space="preserve"> </w:t>
      </w:r>
      <w:r w:rsidRPr="00206ACB">
        <w:t>dictate</w:t>
      </w:r>
      <w:r w:rsidR="00AC466E" w:rsidRPr="00206ACB">
        <w:t xml:space="preserve"> </w:t>
      </w:r>
      <w:r w:rsidRPr="00206ACB">
        <w:t>where</w:t>
      </w:r>
      <w:r w:rsidR="00AC466E" w:rsidRPr="00206ACB">
        <w:t xml:space="preserve"> </w:t>
      </w:r>
      <w:r w:rsidRPr="00206ACB">
        <w:t>in</w:t>
      </w:r>
      <w:r w:rsidR="00AC466E" w:rsidRPr="00206ACB">
        <w:t xml:space="preserve"> </w:t>
      </w:r>
      <w:r w:rsidRPr="00206ACB">
        <w:t>the</w:t>
      </w:r>
      <w:r w:rsidR="00AC466E" w:rsidRPr="00206ACB">
        <w:t xml:space="preserve"> </w:t>
      </w:r>
      <w:r w:rsidRPr="00206ACB">
        <w:t>finished</w:t>
      </w:r>
      <w:r w:rsidR="00AC466E" w:rsidRPr="00206ACB">
        <w:t xml:space="preserve"> </w:t>
      </w:r>
      <w:r w:rsidRPr="00206ACB">
        <w:t>ROM</w:t>
      </w:r>
      <w:r w:rsidR="00AC466E" w:rsidRPr="00206ACB">
        <w:t xml:space="preserve"> </w:t>
      </w:r>
      <w:r w:rsidRPr="00206ACB">
        <w:t>file</w:t>
      </w:r>
      <w:r w:rsidR="00AC466E" w:rsidRPr="00206ACB">
        <w:t xml:space="preserve"> </w:t>
      </w:r>
      <w:r w:rsidRPr="00206ACB">
        <w:t>certain</w:t>
      </w:r>
      <w:r w:rsidR="00AC466E" w:rsidRPr="00206ACB">
        <w:t xml:space="preserve"> </w:t>
      </w:r>
      <w:r w:rsidRPr="00206ACB">
        <w:t>pieces</w:t>
      </w:r>
      <w:r w:rsidR="00AC466E" w:rsidRPr="00206ACB">
        <w:t xml:space="preserve"> </w:t>
      </w:r>
      <w:r w:rsidRPr="00206ACB">
        <w:t>of</w:t>
      </w:r>
      <w:r w:rsidR="00AC466E" w:rsidRPr="00206ACB">
        <w:t xml:space="preserve"> </w:t>
      </w:r>
      <w:r w:rsidRPr="00206ACB">
        <w:t>code</w:t>
      </w:r>
      <w:r w:rsidR="00AC466E" w:rsidRPr="00206ACB">
        <w:t xml:space="preserve"> </w:t>
      </w:r>
      <w:r w:rsidRPr="00206ACB">
        <w:t>should</w:t>
      </w:r>
      <w:r w:rsidR="00AC466E" w:rsidRPr="00206ACB">
        <w:t xml:space="preserve"> </w:t>
      </w:r>
      <w:r w:rsidRPr="00206ACB">
        <w:t>go.</w:t>
      </w:r>
    </w:p>
    <w:p w14:paraId="2B302A45" w14:textId="2823A9E6" w:rsidR="00DC1713" w:rsidRPr="005D42EF" w:rsidRDefault="00DC1713" w:rsidP="009944E9">
      <w:pPr>
        <w:pStyle w:val="HTMLPreformatted"/>
        <w:shd w:val="clear" w:color="auto" w:fill="272822"/>
        <w:spacing w:after="120"/>
        <w:rPr>
          <w:rStyle w:val="z-source"/>
          <w:rFonts w:ascii="DejaVu Sans Mono" w:hAnsi="DejaVu Sans Mono" w:cs="DejaVu Sans Mono"/>
          <w:color w:val="10C26F"/>
          <w:sz w:val="26"/>
          <w:szCs w:val="26"/>
          <w:bdr w:val="none" w:sz="0" w:space="0" w:color="auto" w:frame="1"/>
          <w:shd w:val="clear" w:color="auto" w:fill="272822"/>
        </w:rPr>
      </w:pPr>
      <w:r w:rsidRPr="005D42EF">
        <w:rPr>
          <w:rStyle w:val="z-keyword"/>
          <w:rFonts w:ascii="DejaVu Sans Mono" w:eastAsiaTheme="majorEastAsia" w:hAnsi="DejaVu Sans Mono" w:cs="DejaVu Sans Mono"/>
          <w:color w:val="10C26F"/>
          <w:sz w:val="26"/>
          <w:szCs w:val="26"/>
          <w:bdr w:val="none" w:sz="0" w:space="0" w:color="auto" w:frame="1"/>
        </w:rPr>
        <w:t>.s</w:t>
      </w:r>
      <w:r w:rsidRPr="005D42EF">
        <w:rPr>
          <w:rStyle w:val="z-keyword"/>
          <w:rFonts w:ascii="DejaVu Sans Mono" w:eastAsiaTheme="majorEastAsia" w:hAnsi="DejaVu Sans Mono" w:cs="DejaVu Sans Mono"/>
          <w:color w:val="10C26F"/>
          <w:sz w:val="26"/>
          <w:szCs w:val="26"/>
          <w:bdr w:val="none" w:sz="0" w:space="0" w:color="auto" w:frame="1"/>
          <w:shd w:val="clear" w:color="auto" w:fill="272822"/>
        </w:rPr>
        <w:t>egment</w:t>
      </w:r>
      <w:r w:rsidR="00AC466E" w:rsidRPr="005D42EF">
        <w:rPr>
          <w:rStyle w:val="z-source"/>
          <w:rFonts w:ascii="DejaVu Sans Mono" w:hAnsi="DejaVu Sans Mono" w:cs="DejaVu Sans Mono"/>
          <w:color w:val="10C26F"/>
          <w:sz w:val="26"/>
          <w:szCs w:val="26"/>
          <w:bdr w:val="none" w:sz="0" w:space="0" w:color="auto" w:frame="1"/>
          <w:shd w:val="clear" w:color="auto" w:fill="272822"/>
        </w:rPr>
        <w:t xml:space="preserve"> </w:t>
      </w:r>
      <w:r w:rsidRPr="005D42EF">
        <w:rPr>
          <w:rStyle w:val="z-punctuation"/>
          <w:rFonts w:ascii="DejaVu Sans Mono" w:hAnsi="DejaVu Sans Mono" w:cs="DejaVu Sans Mono"/>
          <w:color w:val="10C26F"/>
          <w:sz w:val="26"/>
          <w:szCs w:val="26"/>
          <w:bdr w:val="none" w:sz="0" w:space="0" w:color="auto" w:frame="1"/>
          <w:shd w:val="clear" w:color="auto" w:fill="272822"/>
        </w:rPr>
        <w:t>"</w:t>
      </w:r>
      <w:r w:rsidRPr="005D42EF">
        <w:rPr>
          <w:rStyle w:val="z-string"/>
          <w:rFonts w:ascii="DejaVu Sans Mono" w:hAnsi="DejaVu Sans Mono" w:cs="DejaVu Sans Mono"/>
          <w:color w:val="10C26F"/>
          <w:sz w:val="26"/>
          <w:szCs w:val="26"/>
          <w:bdr w:val="none" w:sz="0" w:space="0" w:color="auto" w:frame="1"/>
          <w:shd w:val="clear" w:color="auto" w:fill="272822"/>
        </w:rPr>
        <w:t>HEADER</w:t>
      </w:r>
      <w:r w:rsidRPr="005D42EF">
        <w:rPr>
          <w:rStyle w:val="z-punctuation"/>
          <w:rFonts w:ascii="DejaVu Sans Mono" w:hAnsi="DejaVu Sans Mono" w:cs="DejaVu Sans Mono"/>
          <w:color w:val="10C26F"/>
          <w:sz w:val="26"/>
          <w:szCs w:val="26"/>
          <w:bdr w:val="none" w:sz="0" w:space="0" w:color="auto" w:frame="1"/>
          <w:shd w:val="clear" w:color="auto" w:fill="272822"/>
        </w:rPr>
        <w:t>"</w:t>
      </w:r>
    </w:p>
    <w:p w14:paraId="71D25E1C" w14:textId="6C513DD0" w:rsidR="00DC1713" w:rsidRPr="005D42EF" w:rsidRDefault="00DC1713" w:rsidP="009944E9">
      <w:pPr>
        <w:pStyle w:val="HTMLPreformatted"/>
        <w:shd w:val="clear" w:color="auto" w:fill="272822"/>
        <w:spacing w:after="120"/>
        <w:rPr>
          <w:rStyle w:val="z-source"/>
          <w:rFonts w:ascii="DejaVu Sans Mono" w:hAnsi="DejaVu Sans Mono" w:cs="DejaVu Sans Mono"/>
          <w:color w:val="10C26F"/>
          <w:sz w:val="26"/>
          <w:szCs w:val="26"/>
          <w:bdr w:val="none" w:sz="0" w:space="0" w:color="auto" w:frame="1"/>
          <w:shd w:val="clear" w:color="auto" w:fill="272822"/>
        </w:rPr>
      </w:pPr>
      <w:r w:rsidRPr="005D42EF">
        <w:rPr>
          <w:rStyle w:val="z-keyword"/>
          <w:rFonts w:ascii="DejaVu Sans Mono" w:eastAsiaTheme="majorEastAsia" w:hAnsi="DejaVu Sans Mono" w:cs="DejaVu Sans Mono"/>
          <w:color w:val="10C26F"/>
          <w:sz w:val="26"/>
          <w:szCs w:val="26"/>
          <w:bdr w:val="none" w:sz="0" w:space="0" w:color="auto" w:frame="1"/>
          <w:shd w:val="clear" w:color="auto" w:fill="272822"/>
        </w:rPr>
        <w:t>.segment</w:t>
      </w:r>
      <w:r w:rsidR="00AC466E" w:rsidRPr="005D42EF">
        <w:rPr>
          <w:rStyle w:val="z-source"/>
          <w:rFonts w:ascii="DejaVu Sans Mono" w:hAnsi="DejaVu Sans Mono" w:cs="DejaVu Sans Mono"/>
          <w:color w:val="10C26F"/>
          <w:sz w:val="26"/>
          <w:szCs w:val="26"/>
          <w:bdr w:val="none" w:sz="0" w:space="0" w:color="auto" w:frame="1"/>
          <w:shd w:val="clear" w:color="auto" w:fill="272822"/>
        </w:rPr>
        <w:t xml:space="preserve"> </w:t>
      </w:r>
      <w:r w:rsidRPr="005D42EF">
        <w:rPr>
          <w:rStyle w:val="z-punctuation"/>
          <w:rFonts w:ascii="DejaVu Sans Mono" w:hAnsi="DejaVu Sans Mono" w:cs="DejaVu Sans Mono"/>
          <w:color w:val="10C26F"/>
          <w:sz w:val="26"/>
          <w:szCs w:val="26"/>
          <w:bdr w:val="none" w:sz="0" w:space="0" w:color="auto" w:frame="1"/>
          <w:shd w:val="clear" w:color="auto" w:fill="272822"/>
        </w:rPr>
        <w:t>"</w:t>
      </w:r>
      <w:r w:rsidRPr="005D42EF">
        <w:rPr>
          <w:rStyle w:val="z-string"/>
          <w:rFonts w:ascii="DejaVu Sans Mono" w:hAnsi="DejaVu Sans Mono" w:cs="DejaVu Sans Mono"/>
          <w:color w:val="10C26F"/>
          <w:sz w:val="26"/>
          <w:szCs w:val="26"/>
          <w:bdr w:val="none" w:sz="0" w:space="0" w:color="auto" w:frame="1"/>
          <w:shd w:val="clear" w:color="auto" w:fill="272822"/>
        </w:rPr>
        <w:t>CODE</w:t>
      </w:r>
      <w:r w:rsidRPr="005D42EF">
        <w:rPr>
          <w:rStyle w:val="z-punctuation"/>
          <w:rFonts w:ascii="DejaVu Sans Mono" w:hAnsi="DejaVu Sans Mono" w:cs="DejaVu Sans Mono"/>
          <w:color w:val="10C26F"/>
          <w:sz w:val="26"/>
          <w:szCs w:val="26"/>
          <w:bdr w:val="none" w:sz="0" w:space="0" w:color="auto" w:frame="1"/>
          <w:shd w:val="clear" w:color="auto" w:fill="272822"/>
        </w:rPr>
        <w:t>"</w:t>
      </w:r>
    </w:p>
    <w:p w14:paraId="2E7153D8" w14:textId="11E82F43" w:rsidR="00DC1713" w:rsidRPr="005D42EF" w:rsidRDefault="00DC1713" w:rsidP="009944E9">
      <w:pPr>
        <w:pStyle w:val="HTMLPreformatted"/>
        <w:shd w:val="clear" w:color="auto" w:fill="272822"/>
        <w:spacing w:after="120"/>
        <w:rPr>
          <w:rStyle w:val="z-source"/>
          <w:rFonts w:ascii="DejaVu Sans Mono" w:hAnsi="DejaVu Sans Mono" w:cs="DejaVu Sans Mono"/>
          <w:color w:val="10C26F"/>
          <w:sz w:val="26"/>
          <w:szCs w:val="26"/>
          <w:bdr w:val="none" w:sz="0" w:space="0" w:color="auto" w:frame="1"/>
          <w:shd w:val="clear" w:color="auto" w:fill="272822"/>
        </w:rPr>
      </w:pPr>
      <w:r w:rsidRPr="005D42EF">
        <w:rPr>
          <w:rStyle w:val="z-keyword"/>
          <w:rFonts w:ascii="DejaVu Sans Mono" w:eastAsiaTheme="majorEastAsia" w:hAnsi="DejaVu Sans Mono" w:cs="DejaVu Sans Mono"/>
          <w:color w:val="10C26F"/>
          <w:sz w:val="26"/>
          <w:szCs w:val="26"/>
          <w:bdr w:val="none" w:sz="0" w:space="0" w:color="auto" w:frame="1"/>
          <w:shd w:val="clear" w:color="auto" w:fill="272822"/>
        </w:rPr>
        <w:t>.segment</w:t>
      </w:r>
      <w:r w:rsidR="00AC466E" w:rsidRPr="005D42EF">
        <w:rPr>
          <w:rStyle w:val="z-source"/>
          <w:rFonts w:ascii="DejaVu Sans Mono" w:hAnsi="DejaVu Sans Mono" w:cs="DejaVu Sans Mono"/>
          <w:color w:val="10C26F"/>
          <w:sz w:val="26"/>
          <w:szCs w:val="26"/>
          <w:bdr w:val="none" w:sz="0" w:space="0" w:color="auto" w:frame="1"/>
          <w:shd w:val="clear" w:color="auto" w:fill="272822"/>
        </w:rPr>
        <w:t xml:space="preserve"> </w:t>
      </w:r>
      <w:r w:rsidRPr="005D42EF">
        <w:rPr>
          <w:rStyle w:val="z-punctuation"/>
          <w:rFonts w:ascii="DejaVu Sans Mono" w:hAnsi="DejaVu Sans Mono" w:cs="DejaVu Sans Mono"/>
          <w:color w:val="10C26F"/>
          <w:sz w:val="26"/>
          <w:szCs w:val="26"/>
          <w:bdr w:val="none" w:sz="0" w:space="0" w:color="auto" w:frame="1"/>
          <w:shd w:val="clear" w:color="auto" w:fill="272822"/>
        </w:rPr>
        <w:t>"</w:t>
      </w:r>
      <w:r w:rsidRPr="005D42EF">
        <w:rPr>
          <w:rStyle w:val="z-string"/>
          <w:rFonts w:ascii="DejaVu Sans Mono" w:hAnsi="DejaVu Sans Mono" w:cs="DejaVu Sans Mono"/>
          <w:color w:val="10C26F"/>
          <w:sz w:val="26"/>
          <w:szCs w:val="26"/>
          <w:bdr w:val="none" w:sz="0" w:space="0" w:color="auto" w:frame="1"/>
          <w:shd w:val="clear" w:color="auto" w:fill="272822"/>
        </w:rPr>
        <w:t>VECTORS</w:t>
      </w:r>
      <w:r w:rsidRPr="005D42EF">
        <w:rPr>
          <w:rStyle w:val="z-punctuation"/>
          <w:rFonts w:ascii="DejaVu Sans Mono" w:hAnsi="DejaVu Sans Mono" w:cs="DejaVu Sans Mono"/>
          <w:color w:val="10C26F"/>
          <w:sz w:val="26"/>
          <w:szCs w:val="26"/>
          <w:bdr w:val="none" w:sz="0" w:space="0" w:color="auto" w:frame="1"/>
          <w:shd w:val="clear" w:color="auto" w:fill="272822"/>
        </w:rPr>
        <w:t>"</w:t>
      </w:r>
    </w:p>
    <w:p w14:paraId="4CAA447C" w14:textId="6009363D" w:rsidR="00DC1713" w:rsidRPr="005D42EF" w:rsidRDefault="00DC1713" w:rsidP="009944E9">
      <w:pPr>
        <w:pStyle w:val="HTMLPreformatted"/>
        <w:shd w:val="clear" w:color="auto" w:fill="272822"/>
        <w:spacing w:after="120"/>
        <w:rPr>
          <w:rStyle w:val="z-source"/>
          <w:rFonts w:ascii="DejaVu Sans Mono" w:hAnsi="DejaVu Sans Mono" w:cs="DejaVu Sans Mono"/>
          <w:color w:val="10C26F"/>
          <w:sz w:val="26"/>
          <w:szCs w:val="26"/>
          <w:bdr w:val="none" w:sz="0" w:space="0" w:color="auto" w:frame="1"/>
          <w:shd w:val="clear" w:color="auto" w:fill="272822"/>
        </w:rPr>
      </w:pPr>
      <w:r w:rsidRPr="005D42EF">
        <w:rPr>
          <w:rStyle w:val="z-keyword"/>
          <w:rFonts w:ascii="DejaVu Sans Mono" w:eastAsiaTheme="majorEastAsia" w:hAnsi="DejaVu Sans Mono" w:cs="DejaVu Sans Mono"/>
          <w:color w:val="10C26F"/>
          <w:sz w:val="26"/>
          <w:szCs w:val="26"/>
          <w:bdr w:val="none" w:sz="0" w:space="0" w:color="auto" w:frame="1"/>
          <w:shd w:val="clear" w:color="auto" w:fill="272822"/>
        </w:rPr>
        <w:t>.segment</w:t>
      </w:r>
      <w:r w:rsidR="00AC466E" w:rsidRPr="005D42EF">
        <w:rPr>
          <w:rStyle w:val="z-source"/>
          <w:rFonts w:ascii="DejaVu Sans Mono" w:hAnsi="DejaVu Sans Mono" w:cs="DejaVu Sans Mono"/>
          <w:color w:val="10C26F"/>
          <w:sz w:val="26"/>
          <w:szCs w:val="26"/>
          <w:bdr w:val="none" w:sz="0" w:space="0" w:color="auto" w:frame="1"/>
          <w:shd w:val="clear" w:color="auto" w:fill="272822"/>
        </w:rPr>
        <w:t xml:space="preserve"> </w:t>
      </w:r>
      <w:r w:rsidRPr="005D42EF">
        <w:rPr>
          <w:rStyle w:val="z-punctuation"/>
          <w:rFonts w:ascii="DejaVu Sans Mono" w:hAnsi="DejaVu Sans Mono" w:cs="DejaVu Sans Mono"/>
          <w:color w:val="10C26F"/>
          <w:sz w:val="26"/>
          <w:szCs w:val="26"/>
          <w:bdr w:val="none" w:sz="0" w:space="0" w:color="auto" w:frame="1"/>
          <w:shd w:val="clear" w:color="auto" w:fill="272822"/>
        </w:rPr>
        <w:t>"</w:t>
      </w:r>
      <w:r w:rsidRPr="005D42EF">
        <w:rPr>
          <w:rStyle w:val="z-string"/>
          <w:rFonts w:ascii="DejaVu Sans Mono" w:hAnsi="DejaVu Sans Mono" w:cs="DejaVu Sans Mono"/>
          <w:color w:val="10C26F"/>
          <w:sz w:val="26"/>
          <w:szCs w:val="26"/>
          <w:bdr w:val="none" w:sz="0" w:space="0" w:color="auto" w:frame="1"/>
          <w:shd w:val="clear" w:color="auto" w:fill="272822"/>
        </w:rPr>
        <w:t>CHARS</w:t>
      </w:r>
      <w:r w:rsidRPr="005D42EF">
        <w:rPr>
          <w:rStyle w:val="z-punctuation"/>
          <w:rFonts w:ascii="DejaVu Sans Mono" w:hAnsi="DejaVu Sans Mono" w:cs="DejaVu Sans Mono"/>
          <w:color w:val="10C26F"/>
          <w:sz w:val="26"/>
          <w:szCs w:val="26"/>
          <w:bdr w:val="none" w:sz="0" w:space="0" w:color="auto" w:frame="1"/>
          <w:shd w:val="clear" w:color="auto" w:fill="272822"/>
        </w:rPr>
        <w:t>"</w:t>
      </w:r>
    </w:p>
    <w:p w14:paraId="3B1219AC" w14:textId="374FB5B6" w:rsidR="00DC1713" w:rsidRPr="005D42EF" w:rsidRDefault="00DC1713" w:rsidP="009944E9">
      <w:pPr>
        <w:pStyle w:val="HTMLPreformatted"/>
        <w:shd w:val="clear" w:color="auto" w:fill="272822"/>
        <w:spacing w:after="120"/>
        <w:rPr>
          <w:rStyle w:val="z-source"/>
          <w:rFonts w:ascii="DejaVu Sans Mono" w:hAnsi="DejaVu Sans Mono" w:cs="DejaVu Sans Mono"/>
          <w:color w:val="10C26F"/>
          <w:sz w:val="26"/>
          <w:szCs w:val="26"/>
          <w:bdr w:val="none" w:sz="0" w:space="0" w:color="auto" w:frame="1"/>
          <w:shd w:val="clear" w:color="auto" w:fill="272822"/>
        </w:rPr>
      </w:pPr>
      <w:r w:rsidRPr="005D42EF">
        <w:rPr>
          <w:rStyle w:val="z-keyword"/>
          <w:rFonts w:ascii="DejaVu Sans Mono" w:eastAsiaTheme="majorEastAsia" w:hAnsi="DejaVu Sans Mono" w:cs="DejaVu Sans Mono"/>
          <w:color w:val="10C26F"/>
          <w:sz w:val="26"/>
          <w:szCs w:val="26"/>
          <w:bdr w:val="none" w:sz="0" w:space="0" w:color="auto" w:frame="1"/>
          <w:shd w:val="clear" w:color="auto" w:fill="272822"/>
        </w:rPr>
        <w:t>.segment</w:t>
      </w:r>
      <w:r w:rsidR="00AC466E" w:rsidRPr="005D42EF">
        <w:rPr>
          <w:rStyle w:val="z-source"/>
          <w:rFonts w:ascii="DejaVu Sans Mono" w:hAnsi="DejaVu Sans Mono" w:cs="DejaVu Sans Mono"/>
          <w:color w:val="10C26F"/>
          <w:sz w:val="26"/>
          <w:szCs w:val="26"/>
          <w:bdr w:val="none" w:sz="0" w:space="0" w:color="auto" w:frame="1"/>
          <w:shd w:val="clear" w:color="auto" w:fill="272822"/>
        </w:rPr>
        <w:t xml:space="preserve"> </w:t>
      </w:r>
      <w:r w:rsidRPr="005D42EF">
        <w:rPr>
          <w:rStyle w:val="z-punctuation"/>
          <w:rFonts w:ascii="DejaVu Sans Mono" w:hAnsi="DejaVu Sans Mono" w:cs="DejaVu Sans Mono"/>
          <w:color w:val="10C26F"/>
          <w:sz w:val="26"/>
          <w:szCs w:val="26"/>
          <w:bdr w:val="none" w:sz="0" w:space="0" w:color="auto" w:frame="1"/>
          <w:shd w:val="clear" w:color="auto" w:fill="272822"/>
        </w:rPr>
        <w:t>"</w:t>
      </w:r>
      <w:r w:rsidRPr="005D42EF">
        <w:rPr>
          <w:rStyle w:val="z-string"/>
          <w:rFonts w:ascii="DejaVu Sans Mono" w:hAnsi="DejaVu Sans Mono" w:cs="DejaVu Sans Mono"/>
          <w:color w:val="10C26F"/>
          <w:sz w:val="26"/>
          <w:szCs w:val="26"/>
          <w:bdr w:val="none" w:sz="0" w:space="0" w:color="auto" w:frame="1"/>
          <w:shd w:val="clear" w:color="auto" w:fill="272822"/>
        </w:rPr>
        <w:t>STARTUP</w:t>
      </w:r>
      <w:r w:rsidRPr="005D42EF">
        <w:rPr>
          <w:rStyle w:val="z-punctuation"/>
          <w:rFonts w:ascii="DejaVu Sans Mono" w:hAnsi="DejaVu Sans Mono" w:cs="DejaVu Sans Mono"/>
          <w:color w:val="10C26F"/>
          <w:sz w:val="26"/>
          <w:szCs w:val="26"/>
          <w:bdr w:val="none" w:sz="0" w:space="0" w:color="auto" w:frame="1"/>
          <w:shd w:val="clear" w:color="auto" w:fill="272822"/>
        </w:rPr>
        <w:t>"</w:t>
      </w:r>
    </w:p>
    <w:p w14:paraId="406FA00B" w14:textId="624B4D8E" w:rsidR="00DC1713" w:rsidRPr="00206ACB" w:rsidRDefault="00DC1713" w:rsidP="003A33C0">
      <w:r w:rsidRPr="00206ACB">
        <w:t>Two</w:t>
      </w:r>
      <w:r w:rsidR="00AC466E" w:rsidRPr="00206ACB">
        <w:t xml:space="preserve"> </w:t>
      </w:r>
      <w:r w:rsidRPr="00206ACB">
        <w:t>of</w:t>
      </w:r>
      <w:r w:rsidR="00AC466E" w:rsidRPr="00206ACB">
        <w:t xml:space="preserve"> </w:t>
      </w:r>
      <w:r w:rsidRPr="00206ACB">
        <w:t>these</w:t>
      </w:r>
      <w:r w:rsidR="00AC466E" w:rsidRPr="00206ACB">
        <w:t xml:space="preserve"> </w:t>
      </w:r>
      <w:r w:rsidRPr="00206ACB">
        <w:t>segments</w:t>
      </w:r>
      <w:r w:rsidR="00AC466E" w:rsidRPr="00206ACB">
        <w:t xml:space="preserve"> </w:t>
      </w:r>
      <w:r w:rsidRPr="00206ACB">
        <w:t>are</w:t>
      </w:r>
      <w:r w:rsidR="00AC466E" w:rsidRPr="00206ACB">
        <w:t xml:space="preserve"> </w:t>
      </w:r>
      <w:r w:rsidRPr="00206ACB">
        <w:t>not</w:t>
      </w:r>
      <w:r w:rsidR="00AC466E" w:rsidRPr="00206ACB">
        <w:t xml:space="preserve"> </w:t>
      </w:r>
      <w:r w:rsidRPr="00206ACB">
        <w:t>part</w:t>
      </w:r>
      <w:r w:rsidR="00AC466E" w:rsidRPr="00206ACB">
        <w:t xml:space="preserve"> </w:t>
      </w:r>
      <w:r w:rsidRPr="00206ACB">
        <w:t>of</w:t>
      </w:r>
      <w:r w:rsidR="00AC466E" w:rsidRPr="00206ACB">
        <w:t xml:space="preserve"> </w:t>
      </w:r>
      <w:r w:rsidRPr="00206ACB">
        <w:t>the</w:t>
      </w:r>
      <w:r w:rsidR="00AC466E" w:rsidRPr="00206ACB">
        <w:t xml:space="preserve"> </w:t>
      </w:r>
      <w:r w:rsidRPr="00206ACB">
        <w:t>game's</w:t>
      </w:r>
      <w:r w:rsidR="00AC466E" w:rsidRPr="00206ACB">
        <w:t xml:space="preserve"> </w:t>
      </w:r>
      <w:r w:rsidRPr="00206ACB">
        <w:t>code</w:t>
      </w:r>
      <w:r w:rsidR="00AC466E" w:rsidRPr="00206ACB">
        <w:t xml:space="preserve"> </w:t>
      </w:r>
      <w:r w:rsidRPr="00206ACB">
        <w:t>per</w:t>
      </w:r>
      <w:r w:rsidR="00AC466E" w:rsidRPr="00206ACB">
        <w:t xml:space="preserve"> </w:t>
      </w:r>
      <w:r w:rsidRPr="00206ACB">
        <w:t>se.</w:t>
      </w:r>
      <w:r w:rsidR="00AC466E" w:rsidRPr="00206ACB">
        <w:t xml:space="preserve"> </w:t>
      </w:r>
      <w:r w:rsidRPr="00206ACB">
        <w:t>The</w:t>
      </w:r>
      <w:r w:rsidR="00AC466E" w:rsidRPr="00206ACB">
        <w:t xml:space="preserve"> </w:t>
      </w:r>
      <w:r w:rsidRPr="005D42EF">
        <w:rPr>
          <w:rStyle w:val="QuoteChar"/>
        </w:rPr>
        <w:t>STARTUP</w:t>
      </w:r>
      <w:r w:rsidR="00AC466E" w:rsidRPr="00206ACB">
        <w:t xml:space="preserve"> </w:t>
      </w:r>
      <w:r w:rsidRPr="00206ACB">
        <w:t>segment</w:t>
      </w:r>
      <w:r w:rsidR="00AC466E" w:rsidRPr="00206ACB">
        <w:t xml:space="preserve"> </w:t>
      </w:r>
      <w:r w:rsidRPr="00206ACB">
        <w:t>doesn't</w:t>
      </w:r>
      <w:r w:rsidR="00AC466E" w:rsidRPr="00206ACB">
        <w:t xml:space="preserve"> </w:t>
      </w:r>
      <w:r w:rsidRPr="00206ACB">
        <w:t>actually</w:t>
      </w:r>
      <w:r w:rsidR="00AC466E" w:rsidRPr="00206ACB">
        <w:t xml:space="preserve"> </w:t>
      </w:r>
      <w:r w:rsidRPr="00206ACB">
        <w:t>do</w:t>
      </w:r>
      <w:r w:rsidR="00AC466E" w:rsidRPr="00206ACB">
        <w:t xml:space="preserve"> </w:t>
      </w:r>
      <w:r w:rsidRPr="00206ACB">
        <w:t>anything;</w:t>
      </w:r>
      <w:r w:rsidR="00AC466E" w:rsidRPr="00206ACB">
        <w:t xml:space="preserve"> </w:t>
      </w:r>
      <w:r w:rsidRPr="00206ACB">
        <w:t>it's</w:t>
      </w:r>
      <w:r w:rsidR="00AC466E" w:rsidRPr="00206ACB">
        <w:t xml:space="preserve"> </w:t>
      </w:r>
      <w:r w:rsidRPr="00206ACB">
        <w:t>needed</w:t>
      </w:r>
      <w:r w:rsidR="00AC466E" w:rsidRPr="00206ACB">
        <w:t xml:space="preserve"> </w:t>
      </w:r>
      <w:r w:rsidRPr="00206ACB">
        <w:t>for</w:t>
      </w:r>
      <w:r w:rsidR="00AC466E" w:rsidRPr="00206ACB">
        <w:t xml:space="preserve"> </w:t>
      </w:r>
      <w:r w:rsidRPr="00206ACB">
        <w:t>C</w:t>
      </w:r>
      <w:r w:rsidR="00AC466E" w:rsidRPr="00206ACB">
        <w:t xml:space="preserve"> </w:t>
      </w:r>
      <w:r w:rsidRPr="00206ACB">
        <w:t>code</w:t>
      </w:r>
      <w:r w:rsidR="00AC466E" w:rsidRPr="00206ACB">
        <w:t xml:space="preserve"> </w:t>
      </w:r>
      <w:r w:rsidRPr="00206ACB">
        <w:t>compiled</w:t>
      </w:r>
      <w:r w:rsidR="00AC466E" w:rsidRPr="00206ACB">
        <w:t xml:space="preserve"> </w:t>
      </w:r>
      <w:r w:rsidRPr="00206ACB">
        <w:t>down</w:t>
      </w:r>
      <w:r w:rsidR="00AC466E" w:rsidRPr="00206ACB">
        <w:t xml:space="preserve"> </w:t>
      </w:r>
      <w:r w:rsidRPr="00206ACB">
        <w:t>to</w:t>
      </w:r>
      <w:r w:rsidR="00AC466E" w:rsidRPr="00206ACB">
        <w:t xml:space="preserve"> </w:t>
      </w:r>
      <w:r w:rsidRPr="00206ACB">
        <w:t>6502</w:t>
      </w:r>
      <w:r w:rsidR="00AC466E" w:rsidRPr="00206ACB">
        <w:t xml:space="preserve"> </w:t>
      </w:r>
      <w:r w:rsidRPr="00206ACB">
        <w:t>assembly,</w:t>
      </w:r>
      <w:r w:rsidR="00AC466E" w:rsidRPr="00206ACB">
        <w:t xml:space="preserve"> </w:t>
      </w:r>
      <w:r w:rsidRPr="00206ACB">
        <w:t>but</w:t>
      </w:r>
      <w:r w:rsidR="00AC466E" w:rsidRPr="00206ACB">
        <w:t xml:space="preserve"> </w:t>
      </w:r>
      <w:r w:rsidRPr="00206ACB">
        <w:t>we</w:t>
      </w:r>
      <w:r w:rsidR="00AC466E" w:rsidRPr="00206ACB">
        <w:t xml:space="preserve"> </w:t>
      </w:r>
      <w:r w:rsidRPr="00206ACB">
        <w:t>won't</w:t>
      </w:r>
      <w:r w:rsidR="00AC466E" w:rsidRPr="00206ACB">
        <w:t xml:space="preserve"> </w:t>
      </w:r>
      <w:r w:rsidRPr="00206ACB">
        <w:t>be</w:t>
      </w:r>
      <w:r w:rsidR="00AC466E" w:rsidRPr="00206ACB">
        <w:t xml:space="preserve"> </w:t>
      </w:r>
      <w:r w:rsidRPr="00206ACB">
        <w:t>using</w:t>
      </w:r>
      <w:r w:rsidR="00AC466E" w:rsidRPr="00206ACB">
        <w:t xml:space="preserve"> </w:t>
      </w:r>
      <w:r w:rsidRPr="00206ACB">
        <w:t>it.</w:t>
      </w:r>
      <w:r w:rsidR="00AC466E" w:rsidRPr="00206ACB">
        <w:t xml:space="preserve"> </w:t>
      </w:r>
      <w:r w:rsidRPr="00206ACB">
        <w:t>The</w:t>
      </w:r>
      <w:r w:rsidR="00AC466E" w:rsidRPr="00206ACB">
        <w:t xml:space="preserve"> </w:t>
      </w:r>
      <w:r w:rsidRPr="005D42EF">
        <w:rPr>
          <w:rStyle w:val="QuoteChar"/>
        </w:rPr>
        <w:t>HEADER</w:t>
      </w:r>
      <w:r w:rsidR="00AC466E" w:rsidRPr="00206ACB">
        <w:t xml:space="preserve"> </w:t>
      </w:r>
      <w:r w:rsidRPr="00206ACB">
        <w:t>segment</w:t>
      </w:r>
      <w:r w:rsidR="00AC466E" w:rsidRPr="00206ACB">
        <w:t xml:space="preserve"> </w:t>
      </w:r>
      <w:r w:rsidRPr="00206ACB">
        <w:t>contains</w:t>
      </w:r>
      <w:r w:rsidR="00AC466E" w:rsidRPr="00206ACB">
        <w:t xml:space="preserve"> </w:t>
      </w:r>
      <w:r w:rsidRPr="00206ACB">
        <w:t>information</w:t>
      </w:r>
      <w:r w:rsidR="00AC466E" w:rsidRPr="00206ACB">
        <w:t xml:space="preserve"> </w:t>
      </w:r>
      <w:r w:rsidRPr="00206ACB">
        <w:t>for</w:t>
      </w:r>
      <w:r w:rsidR="00AC466E" w:rsidRPr="00206ACB">
        <w:t xml:space="preserve"> </w:t>
      </w:r>
      <w:r w:rsidRPr="00206ACB">
        <w:t>emulators</w:t>
      </w:r>
      <w:r w:rsidR="00AC466E" w:rsidRPr="00206ACB">
        <w:t xml:space="preserve"> </w:t>
      </w:r>
      <w:r w:rsidRPr="00206ACB">
        <w:t>about</w:t>
      </w:r>
      <w:r w:rsidR="00AC466E" w:rsidRPr="00206ACB">
        <w:t xml:space="preserve"> </w:t>
      </w:r>
      <w:r w:rsidRPr="00206ACB">
        <w:t>what</w:t>
      </w:r>
      <w:r w:rsidR="00AC466E" w:rsidRPr="00206ACB">
        <w:t xml:space="preserve"> </w:t>
      </w:r>
      <w:r w:rsidRPr="00206ACB">
        <w:t>kind</w:t>
      </w:r>
      <w:r w:rsidR="00AC466E" w:rsidRPr="00206ACB">
        <w:t xml:space="preserve"> </w:t>
      </w:r>
      <w:r w:rsidRPr="00206ACB">
        <w:t>of</w:t>
      </w:r>
      <w:r w:rsidR="00AC466E" w:rsidRPr="00206ACB">
        <w:t xml:space="preserve"> </w:t>
      </w:r>
      <w:r w:rsidRPr="00206ACB">
        <w:t>chips</w:t>
      </w:r>
      <w:r w:rsidR="00AC466E" w:rsidRPr="00206ACB">
        <w:t xml:space="preserve"> </w:t>
      </w:r>
      <w:r w:rsidRPr="00206ACB">
        <w:t>are</w:t>
      </w:r>
      <w:r w:rsidR="00AC466E" w:rsidRPr="00206ACB">
        <w:t xml:space="preserve"> </w:t>
      </w:r>
      <w:r w:rsidRPr="00206ACB">
        <w:t>present</w:t>
      </w:r>
      <w:r w:rsidR="00AC466E" w:rsidRPr="00206ACB">
        <w:t xml:space="preserve"> </w:t>
      </w:r>
      <w:r w:rsidRPr="00206ACB">
        <w:t>in</w:t>
      </w:r>
      <w:r w:rsidR="00AC466E" w:rsidRPr="00206ACB">
        <w:t xml:space="preserve"> </w:t>
      </w:r>
      <w:r w:rsidRPr="00206ACB">
        <w:t>the</w:t>
      </w:r>
      <w:r w:rsidR="00AC466E" w:rsidRPr="00206ACB">
        <w:t xml:space="preserve"> </w:t>
      </w:r>
      <w:r w:rsidRPr="00206ACB">
        <w:t>cartridge.</w:t>
      </w:r>
    </w:p>
    <w:p w14:paraId="155BA78E" w14:textId="146E93A3" w:rsidR="00DC1713" w:rsidRPr="00206ACB" w:rsidRDefault="00DC1713" w:rsidP="005D42EF">
      <w:r w:rsidRPr="00206ACB">
        <w:t>The</w:t>
      </w:r>
      <w:r w:rsidR="00AC466E" w:rsidRPr="00206ACB">
        <w:t xml:space="preserve"> </w:t>
      </w:r>
      <w:r w:rsidRPr="00206ACB">
        <w:t>other</w:t>
      </w:r>
      <w:r w:rsidR="00AC466E" w:rsidRPr="00206ACB">
        <w:t xml:space="preserve"> </w:t>
      </w:r>
      <w:r w:rsidRPr="00206ACB">
        <w:t>segments</w:t>
      </w:r>
      <w:r w:rsidR="00AC466E" w:rsidRPr="00206ACB">
        <w:t xml:space="preserve"> </w:t>
      </w:r>
      <w:r w:rsidRPr="00206ACB">
        <w:t>line</w:t>
      </w:r>
      <w:r w:rsidR="00AC466E" w:rsidRPr="00206ACB">
        <w:t xml:space="preserve"> </w:t>
      </w:r>
      <w:r w:rsidRPr="00206ACB">
        <w:t>up</w:t>
      </w:r>
      <w:r w:rsidR="00AC466E" w:rsidRPr="00206ACB">
        <w:t xml:space="preserve"> </w:t>
      </w:r>
      <w:r w:rsidRPr="00206ACB">
        <w:t>to</w:t>
      </w:r>
      <w:r w:rsidR="00AC466E" w:rsidRPr="00206ACB">
        <w:t xml:space="preserve"> </w:t>
      </w:r>
      <w:r w:rsidRPr="00206ACB">
        <w:t>the</w:t>
      </w:r>
      <w:r w:rsidR="00AC466E" w:rsidRPr="00206ACB">
        <w:t xml:space="preserve"> </w:t>
      </w:r>
      <w:r w:rsidRPr="00206ACB">
        <w:t>PRG/CHR</w:t>
      </w:r>
      <w:r w:rsidR="00AC466E" w:rsidRPr="00206ACB">
        <w:t xml:space="preserve"> </w:t>
      </w:r>
      <w:r w:rsidRPr="00206ACB">
        <w:t>split.</w:t>
      </w:r>
      <w:r w:rsidR="00AC466E" w:rsidRPr="00206ACB">
        <w:t xml:space="preserve"> </w:t>
      </w:r>
      <w:r w:rsidRPr="005D42EF">
        <w:rPr>
          <w:rStyle w:val="QuoteChar"/>
        </w:rPr>
        <w:t>CODE</w:t>
      </w:r>
      <w:r w:rsidR="00AC466E" w:rsidRPr="00206ACB">
        <w:t xml:space="preserve"> </w:t>
      </w:r>
      <w:r w:rsidRPr="00206ACB">
        <w:t>is,</w:t>
      </w:r>
      <w:r w:rsidR="00AC466E" w:rsidRPr="00206ACB">
        <w:t xml:space="preserve"> </w:t>
      </w:r>
      <w:r w:rsidRPr="00206ACB">
        <w:t>of</w:t>
      </w:r>
      <w:r w:rsidR="00AC466E" w:rsidRPr="00206ACB">
        <w:t xml:space="preserve"> </w:t>
      </w:r>
      <w:r w:rsidRPr="00206ACB">
        <w:t>course,</w:t>
      </w:r>
      <w:r w:rsidR="00AC466E" w:rsidRPr="00206ACB">
        <w:t xml:space="preserve"> </w:t>
      </w:r>
      <w:r w:rsidRPr="00206ACB">
        <w:t>the</w:t>
      </w:r>
      <w:r w:rsidR="00AC466E" w:rsidRPr="00206ACB">
        <w:t xml:space="preserve"> </w:t>
      </w:r>
      <w:r w:rsidRPr="00206ACB">
        <w:t>game</w:t>
      </w:r>
      <w:r w:rsidR="00AC466E" w:rsidRPr="00206ACB">
        <w:t xml:space="preserve"> </w:t>
      </w:r>
      <w:r w:rsidRPr="00206ACB">
        <w:t>code</w:t>
      </w:r>
      <w:r w:rsidR="00AC466E" w:rsidRPr="00206ACB">
        <w:t xml:space="preserve"> </w:t>
      </w:r>
      <w:r w:rsidRPr="00206ACB">
        <w:t>that</w:t>
      </w:r>
      <w:r w:rsidR="00AC466E" w:rsidRPr="00206ACB">
        <w:t xml:space="preserve"> </w:t>
      </w:r>
      <w:r w:rsidRPr="00206ACB">
        <w:t>is</w:t>
      </w:r>
      <w:r w:rsidR="00AC466E" w:rsidRPr="00206ACB">
        <w:t xml:space="preserve"> </w:t>
      </w:r>
      <w:r w:rsidRPr="00206ACB">
        <w:t>stored</w:t>
      </w:r>
      <w:r w:rsidR="00AC466E" w:rsidRPr="00206ACB">
        <w:t xml:space="preserve"> </w:t>
      </w:r>
      <w:r w:rsidRPr="00206ACB">
        <w:t>in</w:t>
      </w:r>
      <w:r w:rsidR="00AC466E" w:rsidRPr="00206ACB">
        <w:t xml:space="preserve"> </w:t>
      </w:r>
      <w:r w:rsidRPr="00206ACB">
        <w:t>the</w:t>
      </w:r>
      <w:r w:rsidR="00AC466E" w:rsidRPr="00206ACB">
        <w:t xml:space="preserve"> </w:t>
      </w:r>
      <w:r w:rsidRPr="00206ACB">
        <w:t>PRG-ROM.</w:t>
      </w:r>
      <w:r w:rsidR="00AC466E" w:rsidRPr="00206ACB">
        <w:t xml:space="preserve"> </w:t>
      </w:r>
      <w:r w:rsidRPr="005D42EF">
        <w:rPr>
          <w:rStyle w:val="QuoteChar"/>
        </w:rPr>
        <w:t>VECTORS</w:t>
      </w:r>
      <w:r w:rsidR="00AC466E" w:rsidRPr="00206ACB">
        <w:t xml:space="preserve"> </w:t>
      </w:r>
      <w:r w:rsidRPr="00206ACB">
        <w:t>is</w:t>
      </w:r>
      <w:r w:rsidR="00AC466E" w:rsidRPr="00206ACB">
        <w:t xml:space="preserve"> </w:t>
      </w:r>
      <w:r w:rsidRPr="00206ACB">
        <w:t>a</w:t>
      </w:r>
      <w:r w:rsidR="00AC466E" w:rsidRPr="00206ACB">
        <w:t xml:space="preserve"> </w:t>
      </w:r>
      <w:r w:rsidRPr="00206ACB">
        <w:t>way</w:t>
      </w:r>
      <w:r w:rsidR="00AC466E" w:rsidRPr="00206ACB">
        <w:t xml:space="preserve"> </w:t>
      </w:r>
      <w:r w:rsidRPr="00206ACB">
        <w:t>to</w:t>
      </w:r>
      <w:r w:rsidR="00AC466E" w:rsidRPr="00206ACB">
        <w:t xml:space="preserve"> </w:t>
      </w:r>
      <w:r w:rsidRPr="00206ACB">
        <w:t>specify</w:t>
      </w:r>
      <w:r w:rsidR="00AC466E" w:rsidRPr="00206ACB">
        <w:t xml:space="preserve"> </w:t>
      </w:r>
      <w:r w:rsidRPr="00206ACB">
        <w:t>code</w:t>
      </w:r>
      <w:r w:rsidR="00AC466E" w:rsidRPr="00206ACB">
        <w:t xml:space="preserve"> </w:t>
      </w:r>
      <w:r w:rsidRPr="00206ACB">
        <w:t>that</w:t>
      </w:r>
      <w:r w:rsidR="00AC466E" w:rsidRPr="00206ACB">
        <w:t xml:space="preserve"> </w:t>
      </w:r>
      <w:r w:rsidRPr="00206ACB">
        <w:t>should</w:t>
      </w:r>
      <w:r w:rsidR="00AC466E" w:rsidRPr="00206ACB">
        <w:t xml:space="preserve"> </w:t>
      </w:r>
      <w:r w:rsidRPr="00206ACB">
        <w:t>appear</w:t>
      </w:r>
      <w:r w:rsidR="00AC466E" w:rsidRPr="00206ACB">
        <w:t xml:space="preserve"> </w:t>
      </w:r>
      <w:r w:rsidRPr="00206ACB">
        <w:t>at</w:t>
      </w:r>
      <w:r w:rsidR="00AC466E" w:rsidRPr="00206ACB">
        <w:t xml:space="preserve"> </w:t>
      </w:r>
      <w:r w:rsidRPr="00206ACB">
        <w:t>the</w:t>
      </w:r>
      <w:r w:rsidR="00AC466E" w:rsidRPr="00206ACB">
        <w:t xml:space="preserve"> </w:t>
      </w:r>
      <w:r w:rsidRPr="00206ACB">
        <w:t>very</w:t>
      </w:r>
      <w:r w:rsidR="00AC466E" w:rsidRPr="00206ACB">
        <w:t xml:space="preserve"> </w:t>
      </w:r>
      <w:r w:rsidRPr="00206ACB">
        <w:t>end</w:t>
      </w:r>
      <w:r w:rsidR="00AC466E" w:rsidRPr="00206ACB">
        <w:t xml:space="preserve"> </w:t>
      </w:r>
      <w:r w:rsidRPr="00206ACB">
        <w:t>of</w:t>
      </w:r>
      <w:r w:rsidR="00AC466E" w:rsidRPr="00206ACB">
        <w:t xml:space="preserve"> </w:t>
      </w:r>
      <w:r w:rsidRPr="00206ACB">
        <w:t>the</w:t>
      </w:r>
      <w:r w:rsidR="00AC466E" w:rsidRPr="00206ACB">
        <w:t xml:space="preserve"> </w:t>
      </w:r>
      <w:r w:rsidRPr="00206ACB">
        <w:t>PRG-ROM</w:t>
      </w:r>
      <w:r w:rsidR="00AC466E" w:rsidRPr="00206ACB">
        <w:t xml:space="preserve"> </w:t>
      </w:r>
      <w:r w:rsidRPr="00206ACB">
        <w:t>block</w:t>
      </w:r>
      <w:r w:rsidR="00AC466E" w:rsidRPr="00206ACB">
        <w:t xml:space="preserve"> </w:t>
      </w:r>
      <w:r w:rsidRPr="00206ACB">
        <w:t>(for</w:t>
      </w:r>
      <w:r w:rsidR="00AC466E" w:rsidRPr="00206ACB">
        <w:t xml:space="preserve"> </w:t>
      </w:r>
      <w:r w:rsidRPr="00206ACB">
        <w:t>reasons</w:t>
      </w:r>
      <w:r w:rsidR="00AC466E" w:rsidRPr="00206ACB">
        <w:t xml:space="preserve"> </w:t>
      </w:r>
      <w:r w:rsidRPr="00206ACB">
        <w:t>we</w:t>
      </w:r>
      <w:r w:rsidR="00AC466E" w:rsidRPr="00206ACB">
        <w:t xml:space="preserve"> </w:t>
      </w:r>
      <w:r w:rsidRPr="00206ACB">
        <w:t>will</w:t>
      </w:r>
      <w:r w:rsidR="00AC466E" w:rsidRPr="00206ACB">
        <w:t xml:space="preserve"> </w:t>
      </w:r>
      <w:r w:rsidRPr="00206ACB">
        <w:t>discuss</w:t>
      </w:r>
      <w:r w:rsidR="00AC466E" w:rsidRPr="00206ACB">
        <w:t xml:space="preserve"> </w:t>
      </w:r>
      <w:r w:rsidRPr="00206ACB">
        <w:t>later).</w:t>
      </w:r>
      <w:r w:rsidR="00AC466E" w:rsidRPr="00206ACB">
        <w:t xml:space="preserve"> </w:t>
      </w:r>
      <w:r w:rsidRPr="00206ACB">
        <w:t>And</w:t>
      </w:r>
      <w:r w:rsidR="00AC466E" w:rsidRPr="00206ACB">
        <w:t xml:space="preserve"> </w:t>
      </w:r>
      <w:r w:rsidRPr="005D42EF">
        <w:rPr>
          <w:rStyle w:val="QuoteChar"/>
        </w:rPr>
        <w:t>CHARS</w:t>
      </w:r>
      <w:r w:rsidR="00AC466E" w:rsidRPr="00206ACB">
        <w:t xml:space="preserve"> </w:t>
      </w:r>
      <w:r w:rsidRPr="00206ACB">
        <w:t>represents</w:t>
      </w:r>
      <w:r w:rsidR="00AC466E" w:rsidRPr="00206ACB">
        <w:t xml:space="preserve"> </w:t>
      </w:r>
      <w:r w:rsidRPr="00206ACB">
        <w:t>the</w:t>
      </w:r>
      <w:r w:rsidR="00AC466E" w:rsidRPr="00206ACB">
        <w:t xml:space="preserve"> </w:t>
      </w:r>
      <w:r w:rsidRPr="00206ACB">
        <w:t>entire</w:t>
      </w:r>
      <w:r w:rsidR="00AC466E" w:rsidRPr="00206ACB">
        <w:t xml:space="preserve"> </w:t>
      </w:r>
      <w:r w:rsidRPr="00206ACB">
        <w:t>contents</w:t>
      </w:r>
      <w:r w:rsidR="00AC466E" w:rsidRPr="00206ACB">
        <w:t xml:space="preserve"> </w:t>
      </w:r>
      <w:r w:rsidRPr="00206ACB">
        <w:t>of</w:t>
      </w:r>
      <w:r w:rsidR="00AC466E" w:rsidRPr="00206ACB">
        <w:t xml:space="preserve"> </w:t>
      </w:r>
      <w:r w:rsidRPr="00206ACB">
        <w:t>the</w:t>
      </w:r>
      <w:r w:rsidR="00AC466E" w:rsidRPr="00206ACB">
        <w:t xml:space="preserve"> </w:t>
      </w:r>
      <w:r w:rsidRPr="00206ACB">
        <w:t>CHR-ROM,</w:t>
      </w:r>
      <w:r w:rsidR="00AC466E" w:rsidRPr="00206ACB">
        <w:t xml:space="preserve"> </w:t>
      </w:r>
      <w:r w:rsidRPr="00206ACB">
        <w:t>generally</w:t>
      </w:r>
      <w:r w:rsidR="00AC466E" w:rsidRPr="00206ACB">
        <w:t xml:space="preserve"> </w:t>
      </w:r>
      <w:r w:rsidRPr="00206ACB">
        <w:t>included</w:t>
      </w:r>
      <w:r w:rsidR="00AC466E" w:rsidRPr="00206ACB">
        <w:t xml:space="preserve"> </w:t>
      </w:r>
      <w:r w:rsidRPr="00206ACB">
        <w:t>as</w:t>
      </w:r>
      <w:r w:rsidR="00AC466E" w:rsidRPr="00206ACB">
        <w:t xml:space="preserve"> </w:t>
      </w:r>
      <w:r w:rsidRPr="00206ACB">
        <w:t>a</w:t>
      </w:r>
      <w:r w:rsidR="00AC466E" w:rsidRPr="00206ACB">
        <w:t xml:space="preserve"> </w:t>
      </w:r>
      <w:r w:rsidRPr="00206ACB">
        <w:t>binary</w:t>
      </w:r>
      <w:r w:rsidR="00AC466E" w:rsidRPr="00206ACB">
        <w:t xml:space="preserve"> </w:t>
      </w:r>
      <w:r w:rsidRPr="00206ACB">
        <w:t>file.</w:t>
      </w:r>
    </w:p>
    <w:p w14:paraId="7837B917" w14:textId="796A136F" w:rsidR="00DC1713" w:rsidRPr="00206ACB" w:rsidRDefault="00DC1713" w:rsidP="003A33C0">
      <w:r w:rsidRPr="00206ACB">
        <w:t>So,</w:t>
      </w:r>
      <w:r w:rsidR="00AC466E" w:rsidRPr="00206ACB">
        <w:t xml:space="preserve"> </w:t>
      </w:r>
      <w:r w:rsidRPr="00206ACB">
        <w:t>what</w:t>
      </w:r>
      <w:r w:rsidR="00AC466E" w:rsidRPr="00206ACB">
        <w:t xml:space="preserve"> </w:t>
      </w:r>
      <w:r w:rsidRPr="00206ACB">
        <w:t>are</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our</w:t>
      </w:r>
      <w:r w:rsidR="00AC466E" w:rsidRPr="00206ACB">
        <w:t xml:space="preserve"> </w:t>
      </w:r>
      <w:r w:rsidRPr="00206ACB">
        <w:t>CHR-ROM</w:t>
      </w:r>
      <w:r w:rsidR="00AC466E" w:rsidRPr="00206ACB">
        <w:t xml:space="preserve"> </w:t>
      </w:r>
      <w:r w:rsidRPr="00206ACB">
        <w:t>chip,</w:t>
      </w:r>
      <w:r w:rsidR="00AC466E" w:rsidRPr="00206ACB">
        <w:t xml:space="preserve"> </w:t>
      </w:r>
      <w:r w:rsidRPr="00206ACB">
        <w:t>and</w:t>
      </w:r>
      <w:r w:rsidR="00AC466E" w:rsidRPr="00206ACB">
        <w:t xml:space="preserve"> </w:t>
      </w:r>
      <w:r w:rsidRPr="00206ACB">
        <w:t>therefore</w:t>
      </w:r>
      <w:r w:rsidR="00AC466E" w:rsidRPr="00206ACB">
        <w:t xml:space="preserve"> </w:t>
      </w:r>
      <w:r w:rsidRPr="00206ACB">
        <w:t>the</w:t>
      </w:r>
      <w:r w:rsidR="00AC466E" w:rsidRPr="00206ACB">
        <w:t xml:space="preserve"> </w:t>
      </w:r>
      <w:r w:rsidRPr="00206ACB">
        <w:t>graphics</w:t>
      </w:r>
      <w:r w:rsidR="00AC466E" w:rsidRPr="00206ACB">
        <w:t xml:space="preserve"> </w:t>
      </w:r>
      <w:r w:rsidRPr="00206ACB">
        <w:t>that</w:t>
      </w:r>
      <w:r w:rsidR="00AC466E" w:rsidRPr="00206ACB">
        <w:t xml:space="preserve"> </w:t>
      </w:r>
      <w:r w:rsidRPr="00206ACB">
        <w:t>our</w:t>
      </w:r>
      <w:r w:rsidR="00AC466E" w:rsidRPr="00206ACB">
        <w:t xml:space="preserve"> </w:t>
      </w:r>
      <w:r w:rsidRPr="00206ACB">
        <w:t>game</w:t>
      </w:r>
      <w:r w:rsidR="00AC466E" w:rsidRPr="00206ACB">
        <w:t xml:space="preserve"> </w:t>
      </w:r>
      <w:r w:rsidRPr="00206ACB">
        <w:t>will</w:t>
      </w:r>
      <w:r w:rsidR="00AC466E" w:rsidRPr="00206ACB">
        <w:t xml:space="preserve"> </w:t>
      </w:r>
      <w:r w:rsidRPr="00206ACB">
        <w:t>display?</w:t>
      </w:r>
    </w:p>
    <w:p w14:paraId="0CC4A4A4" w14:textId="28FC575A" w:rsidR="00DC1713" w:rsidRPr="005D42EF" w:rsidRDefault="00DC1713" w:rsidP="009944E9">
      <w:pPr>
        <w:pStyle w:val="HTMLPreformatted"/>
        <w:shd w:val="clear" w:color="auto" w:fill="272822"/>
        <w:spacing w:after="120"/>
        <w:rPr>
          <w:rStyle w:val="z-source"/>
          <w:rFonts w:ascii="Arial" w:hAnsi="Arial" w:cs="Arial"/>
          <w:color w:val="10C26F"/>
          <w:sz w:val="26"/>
          <w:szCs w:val="26"/>
          <w:bdr w:val="none" w:sz="0" w:space="0" w:color="auto" w:frame="1"/>
        </w:rPr>
      </w:pPr>
      <w:r w:rsidRPr="005D42EF">
        <w:rPr>
          <w:rStyle w:val="z-keyword"/>
          <w:rFonts w:ascii="Arial" w:eastAsiaTheme="majorEastAsia" w:hAnsi="Arial" w:cs="Arial"/>
          <w:color w:val="10C26F"/>
          <w:sz w:val="26"/>
          <w:szCs w:val="26"/>
          <w:bdr w:val="none" w:sz="0" w:space="0" w:color="auto" w:frame="1"/>
        </w:rPr>
        <w:t>.segment</w:t>
      </w:r>
      <w:r w:rsidR="00AC466E" w:rsidRPr="005D42EF">
        <w:rPr>
          <w:rStyle w:val="z-source"/>
          <w:rFonts w:ascii="Arial" w:hAnsi="Arial" w:cs="Arial"/>
          <w:color w:val="10C26F"/>
          <w:sz w:val="26"/>
          <w:szCs w:val="26"/>
          <w:bdr w:val="none" w:sz="0" w:space="0" w:color="auto" w:frame="1"/>
        </w:rPr>
        <w:t xml:space="preserve"> </w:t>
      </w:r>
      <w:r w:rsidRPr="005D42EF">
        <w:rPr>
          <w:rStyle w:val="z-punctuation"/>
          <w:rFonts w:ascii="Arial" w:hAnsi="Arial" w:cs="Arial"/>
          <w:color w:val="10C26F"/>
          <w:sz w:val="26"/>
          <w:szCs w:val="26"/>
          <w:bdr w:val="none" w:sz="0" w:space="0" w:color="auto" w:frame="1"/>
        </w:rPr>
        <w:t>"</w:t>
      </w:r>
      <w:r w:rsidRPr="005D42EF">
        <w:rPr>
          <w:rStyle w:val="z-string"/>
          <w:rFonts w:ascii="Arial" w:hAnsi="Arial" w:cs="Arial"/>
          <w:color w:val="10C26F"/>
          <w:sz w:val="26"/>
          <w:szCs w:val="26"/>
          <w:bdr w:val="none" w:sz="0" w:space="0" w:color="auto" w:frame="1"/>
        </w:rPr>
        <w:t>CHARS</w:t>
      </w:r>
      <w:r w:rsidRPr="005D42EF">
        <w:rPr>
          <w:rStyle w:val="z-punctuation"/>
          <w:rFonts w:ascii="Arial" w:hAnsi="Arial" w:cs="Arial"/>
          <w:color w:val="10C26F"/>
          <w:sz w:val="26"/>
          <w:szCs w:val="26"/>
          <w:bdr w:val="none" w:sz="0" w:space="0" w:color="auto" w:frame="1"/>
        </w:rPr>
        <w:t>"</w:t>
      </w:r>
    </w:p>
    <w:p w14:paraId="6EECCFAA" w14:textId="3B82181A" w:rsidR="00DC1713" w:rsidRPr="005D42EF" w:rsidRDefault="00DC1713" w:rsidP="009944E9">
      <w:pPr>
        <w:pStyle w:val="HTMLPreformatted"/>
        <w:shd w:val="clear" w:color="auto" w:fill="272822"/>
        <w:spacing w:after="120"/>
        <w:rPr>
          <w:rStyle w:val="z-source"/>
          <w:rFonts w:ascii="Arial" w:hAnsi="Arial" w:cs="Arial"/>
          <w:color w:val="10C26F"/>
          <w:sz w:val="26"/>
          <w:szCs w:val="26"/>
          <w:bdr w:val="none" w:sz="0" w:space="0" w:color="auto" w:frame="1"/>
        </w:rPr>
      </w:pPr>
      <w:r w:rsidRPr="005D42EF">
        <w:rPr>
          <w:rStyle w:val="z-keyword"/>
          <w:rFonts w:ascii="Arial" w:eastAsiaTheme="majorEastAsia" w:hAnsi="Arial" w:cs="Arial"/>
          <w:color w:val="10C26F"/>
          <w:sz w:val="26"/>
          <w:szCs w:val="26"/>
          <w:bdr w:val="none" w:sz="0" w:space="0" w:color="auto" w:frame="1"/>
        </w:rPr>
        <w:t>.res</w:t>
      </w:r>
      <w:r w:rsidR="00AC466E" w:rsidRPr="005D42EF">
        <w:rPr>
          <w:rStyle w:val="z-source"/>
          <w:rFonts w:ascii="Arial" w:hAnsi="Arial" w:cs="Arial"/>
          <w:color w:val="10C26F"/>
          <w:sz w:val="26"/>
          <w:szCs w:val="26"/>
          <w:bdr w:val="none" w:sz="0" w:space="0" w:color="auto" w:frame="1"/>
        </w:rPr>
        <w:t xml:space="preserve"> </w:t>
      </w:r>
      <w:r w:rsidRPr="005D42EF">
        <w:rPr>
          <w:rStyle w:val="z-constant"/>
          <w:rFonts w:ascii="Arial" w:hAnsi="Arial" w:cs="Arial"/>
          <w:color w:val="07E2FA"/>
          <w:sz w:val="26"/>
          <w:szCs w:val="26"/>
          <w:bdr w:val="none" w:sz="0" w:space="0" w:color="auto" w:frame="1"/>
        </w:rPr>
        <w:t>8192</w:t>
      </w:r>
    </w:p>
    <w:p w14:paraId="23C24C45" w14:textId="7807FD88" w:rsidR="00DC1713" w:rsidRPr="00206ACB" w:rsidRDefault="00DC1713" w:rsidP="008322C0">
      <w:r w:rsidRPr="005D42EF">
        <w:rPr>
          <w:rStyle w:val="QuoteChar"/>
        </w:rPr>
        <w:t>.res</w:t>
      </w:r>
      <w:r w:rsidR="00AC466E" w:rsidRPr="00206ACB">
        <w:t xml:space="preserve"> </w:t>
      </w:r>
      <w:r w:rsidRPr="00206ACB">
        <w:t>is</w:t>
      </w:r>
      <w:r w:rsidR="00AC466E" w:rsidRPr="00206ACB">
        <w:t xml:space="preserve"> </w:t>
      </w:r>
      <w:r w:rsidRPr="00206ACB">
        <w:t>another</w:t>
      </w:r>
      <w:r w:rsidR="00AC466E" w:rsidRPr="00206ACB">
        <w:t xml:space="preserve"> </w:t>
      </w:r>
      <w:r w:rsidRPr="00206ACB">
        <w:t>assembler</w:t>
      </w:r>
      <w:r w:rsidR="00AC466E" w:rsidRPr="00206ACB">
        <w:t xml:space="preserve"> </w:t>
      </w:r>
      <w:r w:rsidRPr="00206ACB">
        <w:t>directive</w:t>
      </w:r>
      <w:r w:rsidR="00AC466E" w:rsidRPr="00206ACB">
        <w:t xml:space="preserve"> </w:t>
      </w:r>
      <w:r w:rsidRPr="00206ACB">
        <w:t>that</w:t>
      </w:r>
      <w:r w:rsidR="00AC466E" w:rsidRPr="00206ACB">
        <w:t xml:space="preserve"> </w:t>
      </w:r>
      <w:r w:rsidRPr="00206ACB">
        <w:t>tells</w:t>
      </w:r>
      <w:r w:rsidR="00AC466E" w:rsidRPr="00206ACB">
        <w:t xml:space="preserve"> </w:t>
      </w:r>
      <w:r w:rsidRPr="00206ACB">
        <w:t>the</w:t>
      </w:r>
      <w:r w:rsidR="00AC466E" w:rsidRPr="00206ACB">
        <w:t xml:space="preserve"> </w:t>
      </w:r>
      <w:r w:rsidRPr="00206ACB">
        <w:t>assembler</w:t>
      </w:r>
      <w:r w:rsidR="00AC466E" w:rsidRPr="00206ACB">
        <w:t xml:space="preserve"> </w:t>
      </w:r>
      <w:r w:rsidRPr="00206ACB">
        <w:t>to</w:t>
      </w:r>
      <w:r w:rsidR="00AC466E" w:rsidRPr="00206ACB">
        <w:t xml:space="preserve"> </w:t>
      </w:r>
      <w:r w:rsidRPr="00206ACB">
        <w:t>"reserve"</w:t>
      </w:r>
      <w:r w:rsidR="00AC466E" w:rsidRPr="00206ACB">
        <w:t xml:space="preserve"> </w:t>
      </w:r>
      <w:r w:rsidRPr="00206ACB">
        <w:t>a</w:t>
      </w:r>
      <w:r w:rsidR="00AC466E" w:rsidRPr="00206ACB">
        <w:t xml:space="preserve"> </w:t>
      </w:r>
      <w:r w:rsidRPr="00206ACB">
        <w:t>certain</w:t>
      </w:r>
      <w:r w:rsidR="00AC466E" w:rsidRPr="00206ACB">
        <w:t xml:space="preserve"> </w:t>
      </w:r>
      <w:r w:rsidRPr="00206ACB">
        <w:t>amount</w:t>
      </w:r>
      <w:r w:rsidR="00AC466E" w:rsidRPr="00206ACB">
        <w:t xml:space="preserve"> </w:t>
      </w:r>
      <w:r w:rsidRPr="00206ACB">
        <w:t>of</w:t>
      </w:r>
      <w:r w:rsidR="00AC466E" w:rsidRPr="00206ACB">
        <w:t xml:space="preserve"> </w:t>
      </w:r>
      <w:r w:rsidRPr="00206ACB">
        <w:t>blank</w:t>
      </w:r>
      <w:r w:rsidR="00AC466E" w:rsidRPr="00206ACB">
        <w:t xml:space="preserve"> </w:t>
      </w:r>
      <w:r w:rsidRPr="00206ACB">
        <w:t>space</w:t>
      </w:r>
      <w:r w:rsidR="00AC466E" w:rsidRPr="00206ACB">
        <w:t xml:space="preserve"> </w:t>
      </w:r>
      <w:r w:rsidRPr="00206ACB">
        <w:t>-</w:t>
      </w:r>
      <w:r w:rsidR="00AC466E" w:rsidRPr="00206ACB">
        <w:t xml:space="preserve"> </w:t>
      </w:r>
      <w:r w:rsidRPr="00206ACB">
        <w:t>in</w:t>
      </w:r>
      <w:r w:rsidR="00AC466E" w:rsidRPr="00206ACB">
        <w:t xml:space="preserve"> </w:t>
      </w:r>
      <w:r w:rsidRPr="00206ACB">
        <w:t>this</w:t>
      </w:r>
      <w:r w:rsidR="00AC466E" w:rsidRPr="00206ACB">
        <w:t xml:space="preserve"> </w:t>
      </w:r>
      <w:r w:rsidRPr="00206ACB">
        <w:t>case,</w:t>
      </w:r>
      <w:r w:rsidR="00AC466E" w:rsidRPr="00206ACB">
        <w:t xml:space="preserve"> </w:t>
      </w:r>
      <w:r w:rsidRPr="00206ACB">
        <w:t>8,192</w:t>
      </w:r>
      <w:r w:rsidR="00AC466E" w:rsidRPr="00206ACB">
        <w:t xml:space="preserve"> </w:t>
      </w:r>
      <w:r w:rsidRPr="00206ACB">
        <w:t>bytes.</w:t>
      </w:r>
      <w:r w:rsidR="00AC466E" w:rsidRPr="00206ACB">
        <w:t xml:space="preserve"> </w:t>
      </w:r>
      <w:r w:rsidRPr="00206ACB">
        <w:t>But</w:t>
      </w:r>
      <w:r w:rsidR="00AC466E" w:rsidRPr="00206ACB">
        <w:t xml:space="preserve"> </w:t>
      </w:r>
      <w:r w:rsidRPr="00206ACB">
        <w:t>if</w:t>
      </w:r>
      <w:r w:rsidR="00AC466E" w:rsidRPr="00206ACB">
        <w:t xml:space="preserve"> </w:t>
      </w:r>
      <w:r w:rsidRPr="00206ACB">
        <w:t>the</w:t>
      </w:r>
      <w:r w:rsidR="00AC466E" w:rsidRPr="00206ACB">
        <w:t xml:space="preserve"> </w:t>
      </w:r>
      <w:r w:rsidRPr="00206ACB">
        <w:t>entire</w:t>
      </w:r>
      <w:r w:rsidR="00AC466E" w:rsidRPr="00206ACB">
        <w:t xml:space="preserve"> </w:t>
      </w:r>
      <w:r w:rsidRPr="00206ACB">
        <w:t>CHR-ROM</w:t>
      </w:r>
      <w:r w:rsidR="00AC466E" w:rsidRPr="00206ACB">
        <w:t xml:space="preserve"> </w:t>
      </w:r>
      <w:r w:rsidRPr="00206ACB">
        <w:t>is</w:t>
      </w:r>
      <w:r w:rsidR="00AC466E" w:rsidRPr="00206ACB">
        <w:t xml:space="preserve"> </w:t>
      </w:r>
      <w:r w:rsidRPr="00206ACB">
        <w:t>empty,</w:t>
      </w:r>
      <w:r w:rsidR="00AC466E" w:rsidRPr="00206ACB">
        <w:t xml:space="preserve"> </w:t>
      </w:r>
      <w:r w:rsidRPr="00206ACB">
        <w:t>where</w:t>
      </w:r>
      <w:r w:rsidR="00AC466E" w:rsidRPr="00206ACB">
        <w:t xml:space="preserve"> </w:t>
      </w:r>
      <w:r w:rsidRPr="00206ACB">
        <w:t>does</w:t>
      </w:r>
      <w:r w:rsidR="00AC466E" w:rsidRPr="00206ACB">
        <w:t xml:space="preserve"> </w:t>
      </w:r>
      <w:r w:rsidRPr="00206ACB">
        <w:t>the</w:t>
      </w:r>
      <w:r w:rsidR="00AC466E" w:rsidRPr="00206ACB">
        <w:t xml:space="preserve"> </w:t>
      </w:r>
      <w:r w:rsidRPr="00206ACB">
        <w:t>green</w:t>
      </w:r>
      <w:r w:rsidR="00AC466E" w:rsidRPr="00206ACB">
        <w:t xml:space="preserve"> </w:t>
      </w:r>
      <w:r w:rsidRPr="00206ACB">
        <w:t>background</w:t>
      </w:r>
      <w:r w:rsidR="00AC466E" w:rsidRPr="00206ACB">
        <w:t xml:space="preserve"> </w:t>
      </w:r>
      <w:r w:rsidRPr="00206ACB">
        <w:t>that</w:t>
      </w:r>
      <w:r w:rsidR="00AC466E" w:rsidRPr="00206ACB">
        <w:t xml:space="preserve"> </w:t>
      </w:r>
      <w:r w:rsidRPr="00206ACB">
        <w:t>our</w:t>
      </w:r>
      <w:r w:rsidR="00AC466E" w:rsidRPr="00206ACB">
        <w:t xml:space="preserve"> </w:t>
      </w:r>
      <w:r w:rsidRPr="00206ACB">
        <w:t>test</w:t>
      </w:r>
      <w:r w:rsidR="00AC466E" w:rsidRPr="00206ACB">
        <w:t xml:space="preserve"> </w:t>
      </w:r>
      <w:r w:rsidRPr="00206ACB">
        <w:t>project</w:t>
      </w:r>
      <w:r w:rsidR="00AC466E" w:rsidRPr="00206ACB">
        <w:t xml:space="preserve"> </w:t>
      </w:r>
      <w:r w:rsidRPr="00206ACB">
        <w:t>displays</w:t>
      </w:r>
      <w:r w:rsidR="00AC466E" w:rsidRPr="00206ACB">
        <w:t xml:space="preserve"> </w:t>
      </w:r>
      <w:r w:rsidRPr="00206ACB">
        <w:t>come</w:t>
      </w:r>
      <w:r w:rsidR="00AC466E" w:rsidRPr="00206ACB">
        <w:t xml:space="preserve"> </w:t>
      </w:r>
      <w:r w:rsidRPr="00206ACB">
        <w:t>from?</w:t>
      </w:r>
    </w:p>
    <w:p w14:paraId="59E21D33" w14:textId="262882D8" w:rsidR="001B0564" w:rsidRPr="00206ACB" w:rsidRDefault="001B0564" w:rsidP="00CC14E8">
      <w:pPr>
        <w:pStyle w:val="Heading3"/>
      </w:pPr>
      <w:bookmarkStart w:id="53" w:name="_Toc168434208"/>
      <w:bookmarkStart w:id="54" w:name="_Toc168542719"/>
      <w:r w:rsidRPr="00206ACB">
        <w:t>Colors</w:t>
      </w:r>
      <w:r w:rsidR="00AC466E" w:rsidRPr="00206ACB">
        <w:t xml:space="preserve"> </w:t>
      </w:r>
      <w:r w:rsidRPr="00206ACB">
        <w:t>and</w:t>
      </w:r>
      <w:r w:rsidR="00AC466E" w:rsidRPr="00206ACB">
        <w:t xml:space="preserve"> </w:t>
      </w:r>
      <w:r w:rsidRPr="00206ACB">
        <w:t>Palettes</w:t>
      </w:r>
      <w:bookmarkEnd w:id="53"/>
      <w:bookmarkEnd w:id="54"/>
    </w:p>
    <w:p w14:paraId="20F5C08B" w14:textId="012C20FA" w:rsidR="00893CAB" w:rsidRDefault="00CD4DE8" w:rsidP="00893CAB">
      <w:pPr>
        <w:rPr>
          <w:lang w:eastAsia="ja-JP"/>
        </w:rPr>
      </w:pPr>
      <w:r w:rsidRPr="00206ACB">
        <w:rPr>
          <w:lang w:eastAsia="ja-JP"/>
        </w:rPr>
        <w:t>When</w:t>
      </w:r>
      <w:r w:rsidR="00AC466E" w:rsidRPr="00206ACB">
        <w:rPr>
          <w:lang w:eastAsia="ja-JP"/>
        </w:rPr>
        <w:t xml:space="preserve"> </w:t>
      </w:r>
      <w:r w:rsidRPr="00206ACB">
        <w:rPr>
          <w:lang w:eastAsia="ja-JP"/>
        </w:rPr>
        <w:t>I</w:t>
      </w:r>
      <w:r w:rsidR="00AC466E" w:rsidRPr="00206ACB">
        <w:rPr>
          <w:lang w:eastAsia="ja-JP"/>
        </w:rPr>
        <w:t xml:space="preserve"> </w:t>
      </w:r>
      <w:r w:rsidRPr="00206ACB">
        <w:rPr>
          <w:lang w:eastAsia="ja-JP"/>
        </w:rPr>
        <w:t>said</w:t>
      </w:r>
      <w:r w:rsidR="00AC466E" w:rsidRPr="00206ACB">
        <w:rPr>
          <w:lang w:eastAsia="ja-JP"/>
        </w:rPr>
        <w:t xml:space="preserve"> </w:t>
      </w:r>
      <w:r w:rsidRPr="00206ACB">
        <w:rPr>
          <w:lang w:eastAsia="ja-JP"/>
        </w:rPr>
        <w:t>before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CHR-ROM</w:t>
      </w:r>
      <w:r w:rsidR="00AC466E" w:rsidRPr="00206ACB">
        <w:rPr>
          <w:lang w:eastAsia="ja-JP"/>
        </w:rPr>
        <w:t xml:space="preserve"> </w:t>
      </w:r>
      <w:r w:rsidRPr="00206ACB">
        <w:rPr>
          <w:lang w:eastAsia="ja-JP"/>
        </w:rPr>
        <w:t>chip</w:t>
      </w:r>
      <w:r w:rsidR="00AC466E" w:rsidRPr="00206ACB">
        <w:rPr>
          <w:lang w:eastAsia="ja-JP"/>
        </w:rPr>
        <w:t xml:space="preserve"> </w:t>
      </w:r>
      <w:r w:rsidRPr="00206ACB">
        <w:rPr>
          <w:lang w:eastAsia="ja-JP"/>
        </w:rPr>
        <w:t>contains</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graphics</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I</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simplifying</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precise,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CHR-ROM</w:t>
      </w:r>
      <w:r w:rsidR="00AC466E" w:rsidRPr="00206ACB">
        <w:rPr>
          <w:lang w:eastAsia="ja-JP"/>
        </w:rPr>
        <w:t xml:space="preserve"> </w:t>
      </w:r>
      <w:r w:rsidRPr="00206ACB">
        <w:rPr>
          <w:lang w:eastAsia="ja-JP"/>
        </w:rPr>
        <w:t>chip</w:t>
      </w:r>
      <w:r w:rsidR="00AC466E" w:rsidRPr="00206ACB">
        <w:rPr>
          <w:lang w:eastAsia="ja-JP"/>
        </w:rPr>
        <w:t xml:space="preserve"> </w:t>
      </w:r>
      <w:r w:rsidRPr="00206ACB">
        <w:rPr>
          <w:lang w:eastAsia="ja-JP"/>
        </w:rPr>
        <w:t>contains</w:t>
      </w:r>
      <w:r w:rsidR="00AC466E" w:rsidRPr="00206ACB">
        <w:rPr>
          <w:lang w:eastAsia="ja-JP"/>
        </w:rPr>
        <w:t xml:space="preserve"> </w:t>
      </w:r>
      <w:r w:rsidRPr="00206ACB">
        <w:rPr>
          <w:i/>
          <w:iCs/>
          <w:lang w:eastAsia="ja-JP"/>
        </w:rPr>
        <w:t>patterns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displayed</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themselves,</w:t>
      </w:r>
      <w:r w:rsidR="00AC466E" w:rsidRPr="00206ACB">
        <w:rPr>
          <w:lang w:eastAsia="ja-JP"/>
        </w:rPr>
        <w:t xml:space="preserve"> </w:t>
      </w:r>
      <w:r w:rsidRPr="00206ACB">
        <w:rPr>
          <w:lang w:eastAsia="ja-JP"/>
        </w:rPr>
        <w:t>however,</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part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itself.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knows</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fixed</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64</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Observant</w:t>
      </w:r>
      <w:r w:rsidR="00AC466E" w:rsidRPr="00206ACB">
        <w:rPr>
          <w:lang w:eastAsia="ja-JP"/>
        </w:rPr>
        <w:t xml:space="preserve"> </w:t>
      </w:r>
      <w:r w:rsidRPr="00206ACB">
        <w:rPr>
          <w:lang w:eastAsia="ja-JP"/>
        </w:rPr>
        <w:t>readers</w:t>
      </w:r>
      <w:r w:rsidR="00AC466E" w:rsidRPr="00206ACB">
        <w:rPr>
          <w:lang w:eastAsia="ja-JP"/>
        </w:rPr>
        <w:t xml:space="preserve"> </w:t>
      </w:r>
      <w:r w:rsidRPr="00206ACB">
        <w:rPr>
          <w:lang w:eastAsia="ja-JP"/>
        </w:rPr>
        <w:t>may</w:t>
      </w:r>
      <w:r w:rsidR="00AC466E" w:rsidRPr="00206ACB">
        <w:rPr>
          <w:lang w:eastAsia="ja-JP"/>
        </w:rPr>
        <w:t xml:space="preserve"> </w:t>
      </w:r>
      <w:r w:rsidRPr="00206ACB">
        <w:rPr>
          <w:lang w:eastAsia="ja-JP"/>
        </w:rPr>
        <w:t>notice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image</w:t>
      </w:r>
      <w:r w:rsidR="00AC466E" w:rsidRPr="00206ACB">
        <w:rPr>
          <w:lang w:eastAsia="ja-JP"/>
        </w:rPr>
        <w:t xml:space="preserve"> </w:t>
      </w:r>
      <w:r w:rsidRPr="00206ACB">
        <w:rPr>
          <w:lang w:eastAsia="ja-JP"/>
        </w:rPr>
        <w:t>here</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contains</w:t>
      </w:r>
      <w:r w:rsidR="00AC466E" w:rsidRPr="00206ACB">
        <w:rPr>
          <w:lang w:eastAsia="ja-JP"/>
        </w:rPr>
        <w:t xml:space="preserve"> </w:t>
      </w:r>
      <w:r w:rsidRPr="00206ACB">
        <w:rPr>
          <w:lang w:eastAsia="ja-JP"/>
        </w:rPr>
        <w:t>56</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64.</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reason</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64</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knows</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black.</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due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quirk</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NTSC</w:t>
      </w:r>
      <w:r w:rsidR="00AC466E" w:rsidRPr="00206ACB">
        <w:rPr>
          <w:lang w:eastAsia="ja-JP"/>
        </w:rPr>
        <w:t xml:space="preserve"> </w:t>
      </w:r>
      <w:r w:rsidRPr="00206ACB">
        <w:rPr>
          <w:lang w:eastAsia="ja-JP"/>
        </w:rPr>
        <w:t>CRT</w:t>
      </w:r>
      <w:r w:rsidR="00AC466E" w:rsidRPr="00206ACB">
        <w:rPr>
          <w:lang w:eastAsia="ja-JP"/>
        </w:rPr>
        <w:t xml:space="preserve"> </w:t>
      </w:r>
      <w:r w:rsidRPr="00206ACB">
        <w:rPr>
          <w:lang w:eastAsia="ja-JP"/>
        </w:rPr>
        <w:t>televisions</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mistake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designing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hardware.</w:t>
      </w:r>
    </w:p>
    <w:p w14:paraId="70560E42" w14:textId="77777777" w:rsidR="00CD4DE8" w:rsidRPr="00206ACB" w:rsidRDefault="00CD4DE8" w:rsidP="008322C0">
      <w:pPr>
        <w:widowControl/>
        <w:autoSpaceDE/>
        <w:autoSpaceDN/>
        <w:spacing w:line="240" w:lineRule="auto"/>
        <w:ind w:firstLine="0"/>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362F9303" wp14:editId="7C31DC3B">
            <wp:extent cx="4156364" cy="1188720"/>
            <wp:effectExtent l="0" t="0" r="0" b="0"/>
            <wp:docPr id="49" name="Picture 4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Background patter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56364" cy="1188720"/>
                    </a:xfrm>
                    <a:prstGeom prst="rect">
                      <a:avLst/>
                    </a:prstGeom>
                    <a:noFill/>
                    <a:ln>
                      <a:noFill/>
                    </a:ln>
                  </pic:spPr>
                </pic:pic>
              </a:graphicData>
            </a:graphic>
          </wp:inline>
        </w:drawing>
      </w:r>
    </w:p>
    <w:p w14:paraId="5A295C8E" w14:textId="1ABAA65C" w:rsidR="00CD4DE8" w:rsidRPr="00206ACB" w:rsidRDefault="00CD4DE8" w:rsidP="008322C0">
      <w:pPr>
        <w:widowControl/>
        <w:autoSpaceDE/>
        <w:autoSpaceDN/>
        <w:spacing w:line="240" w:lineRule="auto"/>
        <w:ind w:firstLine="0"/>
        <w:jc w:val="center"/>
        <w:rPr>
          <w:rFonts w:eastAsia="Times New Roman" w:cstheme="minorHAnsi"/>
          <w:kern w:val="0"/>
          <w:szCs w:val="26"/>
          <w:lang w:eastAsia="ja-JP"/>
        </w:rPr>
      </w:pP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color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palette.</w:t>
      </w:r>
    </w:p>
    <w:p w14:paraId="7FD0A3C0" w14:textId="64B5BE5E" w:rsidR="00CD4DE8" w:rsidRPr="00206ACB" w:rsidRDefault="00CD4DE8" w:rsidP="00652232">
      <w:pPr>
        <w:rPr>
          <w:lang w:eastAsia="ja-JP"/>
        </w:rPr>
      </w:pPr>
      <w:r w:rsidRPr="00206ACB">
        <w:rPr>
          <w:lang w:eastAsia="ja-JP"/>
        </w:rPr>
        <w:lastRenderedPageBreak/>
        <w:t>Due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hardware</w:t>
      </w:r>
      <w:r w:rsidR="00AC466E" w:rsidRPr="00206ACB">
        <w:rPr>
          <w:lang w:eastAsia="ja-JP"/>
        </w:rPr>
        <w:t xml:space="preserve"> </w:t>
      </w:r>
      <w:r w:rsidRPr="00206ACB">
        <w:rPr>
          <w:lang w:eastAsia="ja-JP"/>
        </w:rPr>
        <w:t>limitations,</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can't</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64</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Instead,</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assign</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system's</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four-color</w:t>
      </w:r>
      <w:r w:rsidR="00AC466E" w:rsidRPr="00206ACB">
        <w:rPr>
          <w:lang w:eastAsia="ja-JP"/>
        </w:rPr>
        <w:t xml:space="preserve"> </w:t>
      </w:r>
      <w:r w:rsidRPr="00206ACB">
        <w:rPr>
          <w:i/>
          <w:iCs/>
          <w:lang w:eastAsia="ja-JP"/>
        </w:rPr>
        <w:t>palettes</w:t>
      </w:r>
      <w:r w:rsidRPr="00206ACB">
        <w:rPr>
          <w:lang w:eastAsia="ja-JP"/>
        </w:rPr>
        <w:t>.</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"foreground".</w:t>
      </w:r>
    </w:p>
    <w:p w14:paraId="0226F9BC" w14:textId="329A69E7" w:rsidR="00CD4DE8" w:rsidRPr="00206ACB" w:rsidRDefault="00CD4DE8" w:rsidP="00652232">
      <w:pPr>
        <w:rPr>
          <w:lang w:eastAsia="ja-JP"/>
        </w:rPr>
      </w:pPr>
      <w:r w:rsidRPr="00206ACB">
        <w:rPr>
          <w:lang w:eastAsia="ja-JP"/>
        </w:rPr>
        <w:t>The</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additional</w:t>
      </w:r>
      <w:r w:rsidR="00AC466E" w:rsidRPr="00206ACB">
        <w:rPr>
          <w:lang w:eastAsia="ja-JP"/>
        </w:rPr>
        <w:t xml:space="preserve"> </w:t>
      </w:r>
      <w:r w:rsidRPr="00206ACB">
        <w:rPr>
          <w:lang w:eastAsia="ja-JP"/>
        </w:rPr>
        <w:t>limitation: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must</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"default"</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nothing</w:t>
      </w:r>
      <w:r w:rsidR="00AC466E" w:rsidRPr="00206ACB">
        <w:rPr>
          <w:lang w:eastAsia="ja-JP"/>
        </w:rPr>
        <w:t xml:space="preserve"> </w:t>
      </w:r>
      <w:r w:rsidRPr="00206ACB">
        <w:rPr>
          <w:lang w:eastAsia="ja-JP"/>
        </w:rPr>
        <w:t>else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being</w:t>
      </w:r>
      <w:r w:rsidR="00AC466E" w:rsidRPr="00206ACB">
        <w:rPr>
          <w:lang w:eastAsia="ja-JP"/>
        </w:rPr>
        <w:t xml:space="preserve"> </w:t>
      </w:r>
      <w:r w:rsidRPr="00206ACB">
        <w:rPr>
          <w:lang w:eastAsia="ja-JP"/>
        </w:rPr>
        <w:t>drawn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given</w:t>
      </w:r>
      <w:r w:rsidR="00AC466E" w:rsidRPr="00206ACB">
        <w:rPr>
          <w:lang w:eastAsia="ja-JP"/>
        </w:rPr>
        <w:t xml:space="preserve"> </w:t>
      </w:r>
      <w:r w:rsidRPr="00206ACB">
        <w:rPr>
          <w:lang w:eastAsia="ja-JP"/>
        </w:rPr>
        <w:t>pixel,</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default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serves</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transparency</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foreground</w:t>
      </w:r>
      <w:r w:rsidR="00AC466E" w:rsidRPr="00206ACB">
        <w:rPr>
          <w:lang w:eastAsia="ja-JP"/>
        </w:rPr>
        <w:t xml:space="preserve"> </w:t>
      </w:r>
      <w:r w:rsidRPr="00206ACB">
        <w:rPr>
          <w:lang w:eastAsia="ja-JP"/>
        </w:rPr>
        <w:t>(foreground</w:t>
      </w:r>
      <w:r w:rsidR="00AC466E" w:rsidRPr="00206ACB">
        <w:rPr>
          <w:lang w:eastAsia="ja-JP"/>
        </w:rPr>
        <w:t xml:space="preserve"> </w:t>
      </w:r>
      <w:r w:rsidRPr="00206ACB">
        <w:rPr>
          <w:lang w:eastAsia="ja-JP"/>
        </w:rPr>
        <w:t>pixels</w:t>
      </w:r>
      <w:r w:rsidR="00AC466E" w:rsidRPr="00206ACB">
        <w:rPr>
          <w:lang w:eastAsia="ja-JP"/>
        </w:rPr>
        <w:t xml:space="preserve"> </w:t>
      </w:r>
      <w:r w:rsidRPr="00206ACB">
        <w:rPr>
          <w:lang w:eastAsia="ja-JP"/>
        </w:rPr>
        <w:t>drawn</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act</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transparent,</w:t>
      </w:r>
      <w:r w:rsidR="00AC466E" w:rsidRPr="00206ACB">
        <w:rPr>
          <w:lang w:eastAsia="ja-JP"/>
        </w:rPr>
        <w:t xml:space="preserve"> </w:t>
      </w:r>
      <w:r w:rsidRPr="00206ACB">
        <w:rPr>
          <w:lang w:eastAsia="ja-JP"/>
        </w:rPr>
        <w:t>allowing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pixel</w:t>
      </w:r>
      <w:r w:rsidR="00AC466E" w:rsidRPr="00206ACB">
        <w:rPr>
          <w:lang w:eastAsia="ja-JP"/>
        </w:rPr>
        <w:t xml:space="preserve"> </w:t>
      </w:r>
      <w:r w:rsidRPr="00206ACB">
        <w:rPr>
          <w:lang w:eastAsia="ja-JP"/>
        </w:rPr>
        <w:t>"behind"</w:t>
      </w:r>
      <w:r w:rsidR="00AC466E" w:rsidRPr="00206ACB">
        <w:rPr>
          <w:lang w:eastAsia="ja-JP"/>
        </w:rPr>
        <w:t xml:space="preserve"> </w:t>
      </w:r>
      <w:r w:rsidRPr="00206ACB">
        <w:rPr>
          <w:lang w:eastAsia="ja-JP"/>
        </w:rPr>
        <w:t>them</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show</w:t>
      </w:r>
      <w:r w:rsidR="00AC466E" w:rsidRPr="00206ACB">
        <w:rPr>
          <w:lang w:eastAsia="ja-JP"/>
        </w:rPr>
        <w:t xml:space="preserve"> </w:t>
      </w:r>
      <w:r w:rsidRPr="00206ACB">
        <w:rPr>
          <w:lang w:eastAsia="ja-JP"/>
        </w:rPr>
        <w:t>through).</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limitations</w:t>
      </w:r>
      <w:r w:rsidR="00AC466E" w:rsidRPr="00206ACB">
        <w:rPr>
          <w:lang w:eastAsia="ja-JP"/>
        </w:rPr>
        <w:t xml:space="preserve"> </w:t>
      </w:r>
      <w:r w:rsidRPr="00206ACB">
        <w:rPr>
          <w:lang w:eastAsia="ja-JP"/>
        </w:rPr>
        <w:t>mean</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maximum</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25</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"default"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three</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each.</w:t>
      </w:r>
    </w:p>
    <w:p w14:paraId="744C8B0C" w14:textId="77777777" w:rsidR="00C630FE" w:rsidRPr="00206ACB" w:rsidRDefault="00CD4DE8" w:rsidP="0009753D">
      <w:pPr>
        <w:widowControl/>
        <w:autoSpaceDE/>
        <w:autoSpaceDN/>
        <w:spacing w:line="240" w:lineRule="auto"/>
        <w:ind w:firstLine="0"/>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5A27A132" wp14:editId="1B0B2269">
            <wp:extent cx="4217713" cy="2286000"/>
            <wp:effectExtent l="0" t="0" r="0" b="0"/>
            <wp:docPr id="48" name="Picture 48" descr="A picture containing text, clipart, vector graph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clipart, vector graphics, screensho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17713" cy="2286000"/>
                    </a:xfrm>
                    <a:prstGeom prst="rect">
                      <a:avLst/>
                    </a:prstGeom>
                    <a:noFill/>
                    <a:ln>
                      <a:noFill/>
                    </a:ln>
                  </pic:spPr>
                </pic:pic>
              </a:graphicData>
            </a:graphic>
          </wp:inline>
        </w:drawing>
      </w:r>
    </w:p>
    <w:p w14:paraId="2C4753E0" w14:textId="395DBA6C" w:rsidR="00CD4DE8" w:rsidRPr="00206ACB" w:rsidRDefault="00CD4DE8" w:rsidP="00652232">
      <w:pPr>
        <w:ind w:firstLine="0"/>
        <w:jc w:val="center"/>
        <w:rPr>
          <w:lang w:eastAsia="ja-JP"/>
        </w:rPr>
      </w:pPr>
      <w:r w:rsidRPr="00206ACB">
        <w:rPr>
          <w:lang w:eastAsia="ja-JP"/>
        </w:rPr>
        <w:t>The</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World</w:t>
      </w:r>
      <w:r w:rsidR="00AC466E" w:rsidRPr="00206ACB">
        <w:rPr>
          <w:lang w:eastAsia="ja-JP"/>
        </w:rPr>
        <w:t xml:space="preserve"> </w:t>
      </w:r>
      <w:r w:rsidRPr="00206ACB">
        <w:rPr>
          <w:lang w:eastAsia="ja-JP"/>
        </w:rPr>
        <w:t>1-1</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Super</w:t>
      </w:r>
      <w:r w:rsidR="00AC466E" w:rsidRPr="00206ACB">
        <w:rPr>
          <w:lang w:eastAsia="ja-JP"/>
        </w:rPr>
        <w:t xml:space="preserve"> </w:t>
      </w:r>
      <w:r w:rsidRPr="00206ACB">
        <w:rPr>
          <w:lang w:eastAsia="ja-JP"/>
        </w:rPr>
        <w:t>Mario</w:t>
      </w:r>
      <w:r w:rsidR="00AC466E" w:rsidRPr="00206ACB">
        <w:rPr>
          <w:lang w:eastAsia="ja-JP"/>
        </w:rPr>
        <w:t xml:space="preserve"> </w:t>
      </w:r>
      <w:r w:rsidRPr="00206ACB">
        <w:rPr>
          <w:lang w:eastAsia="ja-JP"/>
        </w:rPr>
        <w:t>Bros.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top</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foreground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bottom</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Notice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elements,</w:t>
      </w:r>
      <w:r w:rsidR="00AC466E" w:rsidRPr="00206ACB">
        <w:rPr>
          <w:lang w:eastAsia="ja-JP"/>
        </w:rPr>
        <w:t xml:space="preserve"> </w:t>
      </w:r>
      <w:r w:rsidRPr="00206ACB">
        <w:rPr>
          <w:lang w:eastAsia="ja-JP"/>
        </w:rPr>
        <w:t>both</w:t>
      </w:r>
      <w:r w:rsidR="00AC466E" w:rsidRPr="00206ACB">
        <w:rPr>
          <w:lang w:eastAsia="ja-JP"/>
        </w:rPr>
        <w:t xml:space="preserve"> </w:t>
      </w:r>
      <w:r w:rsidRPr="00206ACB">
        <w:rPr>
          <w:lang w:eastAsia="ja-JP"/>
        </w:rPr>
        <w:t>foreground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composed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patterns</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e.g.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different-colored</w:t>
      </w:r>
      <w:r w:rsidR="00AC466E" w:rsidRPr="00206ACB">
        <w:rPr>
          <w:lang w:eastAsia="ja-JP"/>
        </w:rPr>
        <w:t xml:space="preserve"> </w:t>
      </w:r>
      <w:r w:rsidRPr="00206ACB">
        <w:rPr>
          <w:lang w:eastAsia="ja-JP"/>
        </w:rPr>
        <w:t>turtles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foreground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bush/cloud</w:t>
      </w:r>
      <w:r w:rsidR="00AC466E" w:rsidRPr="00206ACB">
        <w:rPr>
          <w:lang w:eastAsia="ja-JP"/>
        </w:rPr>
        <w:t xml:space="preserve"> </w:t>
      </w:r>
      <w:r w:rsidRPr="00206ACB">
        <w:rPr>
          <w:lang w:eastAsia="ja-JP"/>
        </w:rPr>
        <w:t>graphics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blue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"sky"</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World</w:t>
      </w:r>
      <w:r w:rsidR="00AC466E" w:rsidRPr="00206ACB">
        <w:rPr>
          <w:lang w:eastAsia="ja-JP"/>
        </w:rPr>
        <w:t xml:space="preserve"> </w:t>
      </w:r>
      <w:r w:rsidRPr="00206ACB">
        <w:rPr>
          <w:lang w:eastAsia="ja-JP"/>
        </w:rPr>
        <w:t>1-1.</w:t>
      </w:r>
    </w:p>
    <w:p w14:paraId="47698328" w14:textId="29A2D1C1" w:rsidR="00CD4DE8" w:rsidRPr="00206ACB" w:rsidRDefault="00CD4DE8" w:rsidP="00BA65C7">
      <w:pPr>
        <w:rPr>
          <w:lang w:eastAsia="ja-JP"/>
        </w:rPr>
      </w:pP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refers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one-byte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information</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stored</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specific</w:t>
      </w:r>
      <w:r w:rsidR="00AC466E" w:rsidRPr="00206ACB">
        <w:rPr>
          <w:lang w:eastAsia="ja-JP"/>
        </w:rPr>
        <w:t xml:space="preserve"> </w:t>
      </w:r>
      <w:r w:rsidRPr="00206ACB">
        <w:rPr>
          <w:lang w:eastAsia="ja-JP"/>
        </w:rPr>
        <w:t>location</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PPU's</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map</w:t>
      </w:r>
      <w:r w:rsidR="00AC466E" w:rsidRPr="00206ACB">
        <w:rPr>
          <w:lang w:eastAsia="ja-JP"/>
        </w:rPr>
        <w:t xml:space="preserve"> </w:t>
      </w:r>
      <w:r w:rsidRPr="00206ACB">
        <w:rPr>
          <w:lang w:eastAsia="ja-JP"/>
        </w:rPr>
        <w:t>(separate</w:t>
      </w:r>
      <w:r w:rsidR="00AC466E" w:rsidRPr="00206ACB">
        <w:rPr>
          <w:lang w:eastAsia="ja-JP"/>
        </w:rPr>
        <w:t xml:space="preserve"> </w:t>
      </w:r>
      <w:r w:rsidRPr="00206ACB">
        <w:rPr>
          <w:lang w:eastAsia="ja-JP"/>
        </w:rPr>
        <w:t>RAM</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accessed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itself).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32-byte</w:t>
      </w:r>
      <w:r w:rsidR="00AC466E" w:rsidRPr="00206ACB">
        <w:rPr>
          <w:lang w:eastAsia="ja-JP"/>
        </w:rPr>
        <w:t xml:space="preserve"> </w:t>
      </w:r>
      <w:r w:rsidRPr="00206ACB">
        <w:rPr>
          <w:lang w:eastAsia="ja-JP"/>
        </w:rPr>
        <w:t>region</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from</w:t>
      </w:r>
      <w:r w:rsidR="00AC466E" w:rsidRPr="00206ACB">
        <w:rPr>
          <w:lang w:eastAsia="ja-JP"/>
        </w:rPr>
        <w:t xml:space="preserve"> </w:t>
      </w:r>
      <w:r w:rsidRPr="005E0100">
        <w:rPr>
          <w:rFonts w:ascii="Arial" w:hAnsi="Arial" w:cs="Arial"/>
          <w:color w:val="88030F"/>
          <w:lang w:eastAsia="ja-JP"/>
        </w:rPr>
        <w:t>$3f00</w:t>
      </w:r>
      <w:r w:rsidR="00AC466E" w:rsidRPr="00206ACB">
        <w:rPr>
          <w:lang w:eastAsia="ja-JP"/>
        </w:rPr>
        <w:t xml:space="preserve"> </w:t>
      </w:r>
      <w:r w:rsidRPr="00206ACB">
        <w:rPr>
          <w:lang w:eastAsia="ja-JP"/>
        </w:rPr>
        <w:t>to</w:t>
      </w:r>
      <w:r w:rsidR="00AC466E" w:rsidRPr="00206ACB">
        <w:rPr>
          <w:lang w:eastAsia="ja-JP"/>
        </w:rPr>
        <w:t xml:space="preserve"> </w:t>
      </w:r>
      <w:r w:rsidRPr="005E0100">
        <w:rPr>
          <w:rFonts w:ascii="Arial" w:hAnsi="Arial" w:cs="Arial"/>
          <w:color w:val="88030F"/>
          <w:lang w:eastAsia="ja-JP"/>
        </w:rPr>
        <w:t>$3f20</w:t>
      </w:r>
      <w:r w:rsidR="00AC466E" w:rsidRPr="00206ACB">
        <w:rPr>
          <w:lang w:eastAsia="ja-JP"/>
        </w:rPr>
        <w:t xml:space="preserve"> </w:t>
      </w:r>
      <w:r w:rsidRPr="00206ACB">
        <w:rPr>
          <w:lang w:eastAsia="ja-JP"/>
        </w:rPr>
        <w:t>holds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contents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sequence.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"default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being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stored</w:t>
      </w:r>
      <w:r w:rsidR="00AC466E" w:rsidRPr="00206ACB">
        <w:rPr>
          <w:lang w:eastAsia="ja-JP"/>
        </w:rPr>
        <w:t xml:space="preserve"> </w:t>
      </w:r>
      <w:r w:rsidRPr="00206ACB">
        <w:rPr>
          <w:lang w:eastAsia="ja-JP"/>
        </w:rPr>
        <w:t>at</w:t>
      </w:r>
      <w:r w:rsidR="00AC466E" w:rsidRPr="00206ACB">
        <w:rPr>
          <w:lang w:eastAsia="ja-JP"/>
        </w:rPr>
        <w:t xml:space="preserve"> </w:t>
      </w:r>
      <w:r w:rsidRPr="005E0100">
        <w:rPr>
          <w:rFonts w:ascii="Arial" w:hAnsi="Arial" w:cs="Arial"/>
          <w:color w:val="88030F"/>
          <w:lang w:eastAsia="ja-JP"/>
        </w:rPr>
        <w:t>$3f00</w:t>
      </w:r>
      <w:r w:rsidRPr="005E0100">
        <w:rPr>
          <w:rFonts w:ascii="Arial" w:hAnsi="Arial" w:cs="Arial"/>
          <w:lang w:eastAsia="ja-JP"/>
        </w:rPr>
        <w:t>,</w:t>
      </w:r>
      <w:r w:rsidR="00AC466E" w:rsidRPr="005E0100">
        <w:rPr>
          <w:rFonts w:ascii="Arial" w:hAnsi="Arial" w:cs="Arial"/>
          <w:lang w:eastAsia="ja-JP"/>
        </w:rPr>
        <w:t xml:space="preserve"> </w:t>
      </w:r>
      <w:r w:rsidRPr="005E0100">
        <w:rPr>
          <w:rFonts w:ascii="Arial" w:hAnsi="Arial" w:cs="Arial"/>
          <w:color w:val="88030F"/>
          <w:lang w:eastAsia="ja-JP"/>
        </w:rPr>
        <w:t>$3f04</w:t>
      </w:r>
      <w:r w:rsidRPr="005E0100">
        <w:rPr>
          <w:rFonts w:ascii="Arial" w:hAnsi="Arial" w:cs="Arial"/>
          <w:lang w:eastAsia="ja-JP"/>
        </w:rPr>
        <w:t>,</w:t>
      </w:r>
      <w:r w:rsidR="00AC466E" w:rsidRPr="005E0100">
        <w:rPr>
          <w:rFonts w:ascii="Arial" w:hAnsi="Arial" w:cs="Arial"/>
          <w:lang w:eastAsia="ja-JP"/>
        </w:rPr>
        <w:t xml:space="preserve"> </w:t>
      </w:r>
      <w:r w:rsidRPr="005E0100">
        <w:rPr>
          <w:rFonts w:ascii="Arial" w:hAnsi="Arial" w:cs="Arial"/>
          <w:color w:val="88030F"/>
          <w:lang w:eastAsia="ja-JP"/>
        </w:rPr>
        <w:t>$3f08</w:t>
      </w:r>
      <w:r w:rsidRPr="005E0100">
        <w:rPr>
          <w:rFonts w:ascii="Arial" w:hAnsi="Arial" w:cs="Arial"/>
          <w:lang w:eastAsia="ja-JP"/>
        </w:rPr>
        <w:t>,</w:t>
      </w:r>
      <w:r w:rsidR="00AC466E" w:rsidRPr="005E0100">
        <w:rPr>
          <w:rFonts w:ascii="Arial" w:hAnsi="Arial" w:cs="Arial"/>
          <w:lang w:eastAsia="ja-JP"/>
        </w:rPr>
        <w:t xml:space="preserve"> </w:t>
      </w:r>
      <w:r w:rsidRPr="005E0100">
        <w:rPr>
          <w:rFonts w:ascii="Arial" w:hAnsi="Arial" w:cs="Arial"/>
          <w:color w:val="88030F"/>
          <w:lang w:eastAsia="ja-JP"/>
        </w:rPr>
        <w:t>$3f0c</w:t>
      </w:r>
      <w:r w:rsidRPr="005E0100">
        <w:rPr>
          <w:rFonts w:ascii="Arial" w:hAnsi="Arial" w:cs="Arial"/>
          <w:lang w:eastAsia="ja-JP"/>
        </w:rPr>
        <w:t>,</w:t>
      </w:r>
      <w:r w:rsidR="00AC466E" w:rsidRPr="005E0100">
        <w:rPr>
          <w:rFonts w:ascii="Arial" w:hAnsi="Arial" w:cs="Arial"/>
          <w:lang w:eastAsia="ja-JP"/>
        </w:rPr>
        <w:t xml:space="preserve"> </w:t>
      </w:r>
      <w:r w:rsidRPr="005E0100">
        <w:rPr>
          <w:rFonts w:ascii="Arial" w:hAnsi="Arial" w:cs="Arial"/>
          <w:color w:val="88030F"/>
          <w:lang w:eastAsia="ja-JP"/>
        </w:rPr>
        <w:t>$3f10</w:t>
      </w:r>
      <w:r w:rsidRPr="005E0100">
        <w:rPr>
          <w:rFonts w:ascii="Arial" w:hAnsi="Arial" w:cs="Arial"/>
          <w:lang w:eastAsia="ja-JP"/>
        </w:rPr>
        <w:t>,</w:t>
      </w:r>
      <w:r w:rsidR="00AC466E" w:rsidRPr="005E0100">
        <w:rPr>
          <w:rFonts w:ascii="Arial" w:hAnsi="Arial" w:cs="Arial"/>
          <w:lang w:eastAsia="ja-JP"/>
        </w:rPr>
        <w:t xml:space="preserve"> </w:t>
      </w:r>
      <w:r w:rsidRPr="005E0100">
        <w:rPr>
          <w:rFonts w:ascii="Arial" w:hAnsi="Arial" w:cs="Arial"/>
          <w:color w:val="88030F"/>
          <w:lang w:eastAsia="ja-JP"/>
        </w:rPr>
        <w:t>$3f14</w:t>
      </w:r>
      <w:r w:rsidRPr="005E0100">
        <w:rPr>
          <w:rFonts w:ascii="Arial" w:hAnsi="Arial" w:cs="Arial"/>
          <w:lang w:eastAsia="ja-JP"/>
        </w:rPr>
        <w:t>,</w:t>
      </w:r>
      <w:r w:rsidR="00AC466E" w:rsidRPr="005E0100">
        <w:rPr>
          <w:rFonts w:ascii="Arial" w:hAnsi="Arial" w:cs="Arial"/>
          <w:lang w:eastAsia="ja-JP"/>
        </w:rPr>
        <w:t xml:space="preserve"> </w:t>
      </w:r>
      <w:r w:rsidRPr="005E0100">
        <w:rPr>
          <w:rFonts w:ascii="Arial" w:hAnsi="Arial" w:cs="Arial"/>
          <w:color w:val="88030F"/>
          <w:lang w:eastAsia="ja-JP"/>
        </w:rPr>
        <w:t>$3f18</w:t>
      </w:r>
      <w:r w:rsidRPr="00206ACB">
        <w:rPr>
          <w:lang w:eastAsia="ja-JP"/>
        </w:rPr>
        <w:t>,</w:t>
      </w:r>
      <w:r w:rsidR="00AC466E" w:rsidRPr="00206ACB">
        <w:rPr>
          <w:lang w:eastAsia="ja-JP"/>
        </w:rPr>
        <w:t xml:space="preserve"> </w:t>
      </w:r>
      <w:r w:rsidRPr="00206ACB">
        <w:rPr>
          <w:lang w:eastAsia="ja-JP"/>
        </w:rPr>
        <w:t>and</w:t>
      </w:r>
      <w:r w:rsidR="00AC466E" w:rsidRPr="00206ACB">
        <w:rPr>
          <w:lang w:eastAsia="ja-JP"/>
        </w:rPr>
        <w:t xml:space="preserve"> </w:t>
      </w:r>
      <w:r w:rsidRPr="005E0100">
        <w:rPr>
          <w:rFonts w:ascii="Arial" w:hAnsi="Arial" w:cs="Arial"/>
          <w:color w:val="88030F"/>
          <w:lang w:eastAsia="ja-JP"/>
        </w:rPr>
        <w:t>$3f1c</w:t>
      </w:r>
      <w:r w:rsidRPr="00206ACB">
        <w:rPr>
          <w:lang w:eastAsia="ja-JP"/>
        </w:rPr>
        <w:t>.While</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common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repeat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manually,</w:t>
      </w:r>
      <w:r w:rsidR="00AC466E" w:rsidRPr="00206ACB">
        <w:rPr>
          <w:lang w:eastAsia="ja-JP"/>
        </w:rPr>
        <w:t xml:space="preserve"> </w:t>
      </w:r>
      <w:r w:rsidRPr="00206ACB">
        <w:rPr>
          <w:lang w:eastAsia="ja-JP"/>
        </w:rPr>
        <w:t>technically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cares</w:t>
      </w:r>
      <w:r w:rsidR="00AC466E" w:rsidRPr="00206ACB">
        <w:rPr>
          <w:lang w:eastAsia="ja-JP"/>
        </w:rPr>
        <w:t xml:space="preserve"> </w:t>
      </w:r>
      <w:r w:rsidRPr="00206ACB">
        <w:rPr>
          <w:lang w:eastAsia="ja-JP"/>
        </w:rPr>
        <w:t>about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written</w:t>
      </w:r>
      <w:r w:rsidR="00AC466E" w:rsidRPr="00206ACB">
        <w:rPr>
          <w:lang w:eastAsia="ja-JP"/>
        </w:rPr>
        <w:t xml:space="preserve"> </w:t>
      </w:r>
      <w:r w:rsidRPr="00206ACB">
        <w:rPr>
          <w:lang w:eastAsia="ja-JP"/>
        </w:rPr>
        <w:t>to</w:t>
      </w:r>
      <w:r w:rsidR="00AC466E" w:rsidRPr="00206ACB">
        <w:rPr>
          <w:lang w:eastAsia="ja-JP"/>
        </w:rPr>
        <w:t xml:space="preserve"> </w:t>
      </w:r>
      <w:r w:rsidRPr="005E0100">
        <w:rPr>
          <w:rFonts w:ascii="Arial" w:hAnsi="Arial" w:cs="Arial"/>
          <w:color w:val="88030F"/>
          <w:lang w:eastAsia="ja-JP"/>
        </w:rPr>
        <w:t>$3f00</w:t>
      </w:r>
      <w:r w:rsidRPr="00206ACB">
        <w:rPr>
          <w:lang w:eastAsia="ja-JP"/>
        </w:rPr>
        <w:t>.</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program</w:t>
      </w:r>
      <w:r w:rsidR="00AC466E" w:rsidRPr="00206ACB">
        <w:rPr>
          <w:lang w:eastAsia="ja-JP"/>
        </w:rPr>
        <w:t xml:space="preserve"> </w:t>
      </w:r>
      <w:r w:rsidRPr="00206ACB">
        <w:rPr>
          <w:lang w:eastAsia="ja-JP"/>
        </w:rPr>
        <w:t>takes</w:t>
      </w:r>
      <w:r w:rsidR="00AC466E" w:rsidRPr="00206ACB">
        <w:rPr>
          <w:lang w:eastAsia="ja-JP"/>
        </w:rPr>
        <w:t xml:space="preserve"> </w:t>
      </w:r>
      <w:r w:rsidRPr="00206ACB">
        <w:rPr>
          <w:lang w:eastAsia="ja-JP"/>
        </w:rPr>
        <w:t>advantage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fact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cut</w:t>
      </w:r>
      <w:r w:rsidR="00AC466E" w:rsidRPr="00206ACB">
        <w:rPr>
          <w:lang w:eastAsia="ja-JP"/>
        </w:rPr>
        <w:t xml:space="preserve"> </w:t>
      </w:r>
      <w:r w:rsidRPr="00206ACB">
        <w:rPr>
          <w:lang w:eastAsia="ja-JP"/>
        </w:rPr>
        <w:t>down</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amount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needs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written.</w:t>
      </w:r>
    </w:p>
    <w:p w14:paraId="7292B08D" w14:textId="77777777" w:rsidR="004B7135" w:rsidRPr="00206ACB" w:rsidRDefault="00CD4DE8" w:rsidP="00BC611B">
      <w:pPr>
        <w:ind w:firstLine="0"/>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3D5FE377" wp14:editId="0123875B">
            <wp:extent cx="4762500" cy="1362075"/>
            <wp:effectExtent l="0" t="0" r="0" b="9525"/>
            <wp:docPr id="47" name="Picture 4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abl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0" cy="1362075"/>
                    </a:xfrm>
                    <a:prstGeom prst="rect">
                      <a:avLst/>
                    </a:prstGeom>
                    <a:noFill/>
                    <a:ln>
                      <a:noFill/>
                    </a:ln>
                  </pic:spPr>
                </pic:pic>
              </a:graphicData>
            </a:graphic>
          </wp:inline>
        </w:drawing>
      </w:r>
    </w:p>
    <w:p w14:paraId="612BC9D5" w14:textId="695F1C75" w:rsidR="00DC1713" w:rsidRPr="00451084" w:rsidRDefault="00CD4DE8" w:rsidP="00451084">
      <w:pPr>
        <w:ind w:firstLine="0"/>
        <w:jc w:val="center"/>
        <w:rPr>
          <w:lang w:eastAsia="ja-JP"/>
        </w:rPr>
      </w:pP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overlaid</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uses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refer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color.</w:t>
      </w:r>
    </w:p>
    <w:p w14:paraId="77A8A851" w14:textId="03DE6830" w:rsidR="002200CC" w:rsidRPr="00206ACB" w:rsidRDefault="001B0564" w:rsidP="00335A63">
      <w:pPr>
        <w:pStyle w:val="Heading3"/>
        <w:rPr>
          <w:rFonts w:cstheme="minorHAnsi"/>
        </w:rPr>
      </w:pPr>
      <w:bookmarkStart w:id="55" w:name="_Toc168434209"/>
      <w:bookmarkStart w:id="56" w:name="_Toc168542720"/>
      <w:r w:rsidRPr="00206ACB">
        <w:rPr>
          <w:rFonts w:cstheme="minorHAnsi"/>
        </w:rPr>
        <w:lastRenderedPageBreak/>
        <w:t>Back</w:t>
      </w:r>
      <w:r w:rsidR="00AC466E" w:rsidRPr="00206ACB">
        <w:rPr>
          <w:rFonts w:cstheme="minorHAnsi"/>
        </w:rPr>
        <w:t xml:space="preserve"> </w:t>
      </w:r>
      <w:r w:rsidRPr="00206ACB">
        <w:rPr>
          <w:rFonts w:cstheme="minorHAnsi"/>
        </w:rPr>
        <w:t>to</w:t>
      </w:r>
      <w:r w:rsidR="00AC466E" w:rsidRPr="00206ACB">
        <w:rPr>
          <w:rFonts w:cstheme="minorHAnsi"/>
        </w:rPr>
        <w:t xml:space="preserve"> </w:t>
      </w:r>
      <w:r w:rsidRPr="00206ACB">
        <w:rPr>
          <w:rFonts w:cstheme="minorHAnsi"/>
        </w:rPr>
        <w:t>the</w:t>
      </w:r>
      <w:r w:rsidR="00AC466E" w:rsidRPr="00206ACB">
        <w:rPr>
          <w:rFonts w:cstheme="minorHAnsi"/>
        </w:rPr>
        <w:t xml:space="preserve"> </w:t>
      </w:r>
      <w:r w:rsidRPr="00206ACB">
        <w:rPr>
          <w:rFonts w:cstheme="minorHAnsi"/>
        </w:rPr>
        <w:t>test</w:t>
      </w:r>
      <w:r w:rsidR="00AC466E" w:rsidRPr="00206ACB">
        <w:rPr>
          <w:rFonts w:cstheme="minorHAnsi"/>
        </w:rPr>
        <w:t xml:space="preserve"> </w:t>
      </w:r>
      <w:r w:rsidRPr="00206ACB">
        <w:rPr>
          <w:rFonts w:cstheme="minorHAnsi"/>
        </w:rPr>
        <w:t>project</w:t>
      </w:r>
      <w:bookmarkEnd w:id="55"/>
      <w:bookmarkEnd w:id="56"/>
    </w:p>
    <w:p w14:paraId="79F7B413" w14:textId="0A7A8E4B" w:rsidR="00852802" w:rsidRPr="00206ACB" w:rsidRDefault="00000000" w:rsidP="00BA65C7">
      <w:pPr>
        <w:rPr>
          <w:lang w:eastAsia="ja-JP"/>
        </w:rPr>
      </w:pPr>
      <w:r>
        <w:rPr>
          <w:noProof/>
          <w:lang w:eastAsia="ja-JP"/>
        </w:rPr>
        <w:pict w14:anchorId="3C31427B">
          <v:rect id="_x0000_s2145" style="position:absolute;left:0;text-align:left;margin-left:-6.15pt;margin-top:46.6pt;width:18.75pt;height:18.75pt;z-index:251700224;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45" inset="0,0,0,0">
              <w:txbxContent>
                <w:p w14:paraId="0013FC79" w14:textId="7D44E2A1" w:rsidR="00752527" w:rsidRPr="0039594C" w:rsidRDefault="00752527" w:rsidP="00752527">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40</w:t>
                  </w:r>
                </w:p>
              </w:txbxContent>
            </v:textbox>
          </v:rect>
        </w:pict>
      </w:r>
      <w:r w:rsidR="00852802" w:rsidRPr="00206ACB">
        <w:rPr>
          <w:lang w:eastAsia="ja-JP"/>
        </w:rPr>
        <w:t>Referencing</w:t>
      </w:r>
      <w:r w:rsidR="00AC466E" w:rsidRPr="00206ACB">
        <w:rPr>
          <w:lang w:eastAsia="ja-JP"/>
        </w:rPr>
        <w:t xml:space="preserve"> </w:t>
      </w:r>
      <w:r w:rsidR="00852802" w:rsidRPr="00206ACB">
        <w:rPr>
          <w:lang w:eastAsia="ja-JP"/>
        </w:rPr>
        <w:t>the</w:t>
      </w:r>
      <w:r w:rsidR="00AC466E" w:rsidRPr="00206ACB">
        <w:rPr>
          <w:lang w:eastAsia="ja-JP"/>
        </w:rPr>
        <w:t xml:space="preserve"> </w:t>
      </w:r>
      <w:r w:rsidR="00852802" w:rsidRPr="00206ACB">
        <w:rPr>
          <w:lang w:eastAsia="ja-JP"/>
        </w:rPr>
        <w:t>color</w:t>
      </w:r>
      <w:r w:rsidR="00AC466E" w:rsidRPr="00206ACB">
        <w:rPr>
          <w:lang w:eastAsia="ja-JP"/>
        </w:rPr>
        <w:t xml:space="preserve"> </w:t>
      </w:r>
      <w:r w:rsidR="00852802" w:rsidRPr="00206ACB">
        <w:rPr>
          <w:lang w:eastAsia="ja-JP"/>
        </w:rPr>
        <w:t>chart</w:t>
      </w:r>
      <w:r w:rsidR="00AC466E" w:rsidRPr="00206ACB">
        <w:rPr>
          <w:lang w:eastAsia="ja-JP"/>
        </w:rPr>
        <w:t xml:space="preserve"> </w:t>
      </w:r>
      <w:r w:rsidR="00852802" w:rsidRPr="00206ACB">
        <w:rPr>
          <w:lang w:eastAsia="ja-JP"/>
        </w:rPr>
        <w:t>above,</w:t>
      </w:r>
      <w:r w:rsidR="00AC466E" w:rsidRPr="00206ACB">
        <w:rPr>
          <w:lang w:eastAsia="ja-JP"/>
        </w:rPr>
        <w:t xml:space="preserve"> </w:t>
      </w:r>
      <w:r w:rsidR="00852802" w:rsidRPr="00206ACB">
        <w:rPr>
          <w:lang w:eastAsia="ja-JP"/>
        </w:rPr>
        <w:t>the</w:t>
      </w:r>
      <w:r w:rsidR="00AC466E" w:rsidRPr="00206ACB">
        <w:rPr>
          <w:lang w:eastAsia="ja-JP"/>
        </w:rPr>
        <w:t xml:space="preserve"> </w:t>
      </w:r>
      <w:r w:rsidR="00852802" w:rsidRPr="00206ACB">
        <w:rPr>
          <w:lang w:eastAsia="ja-JP"/>
        </w:rPr>
        <w:t>green</w:t>
      </w:r>
      <w:r w:rsidR="00AC466E" w:rsidRPr="00206ACB">
        <w:rPr>
          <w:lang w:eastAsia="ja-JP"/>
        </w:rPr>
        <w:t xml:space="preserve"> </w:t>
      </w:r>
      <w:r w:rsidR="00852802" w:rsidRPr="00206ACB">
        <w:rPr>
          <w:lang w:eastAsia="ja-JP"/>
        </w:rPr>
        <w:t>background</w:t>
      </w:r>
      <w:r w:rsidR="00AC466E" w:rsidRPr="00206ACB">
        <w:rPr>
          <w:lang w:eastAsia="ja-JP"/>
        </w:rPr>
        <w:t xml:space="preserve"> </w:t>
      </w:r>
      <w:r w:rsidR="00852802" w:rsidRPr="00206ACB">
        <w:rPr>
          <w:lang w:eastAsia="ja-JP"/>
        </w:rPr>
        <w:t>color</w:t>
      </w:r>
      <w:r w:rsidR="00AC466E" w:rsidRPr="00206ACB">
        <w:rPr>
          <w:lang w:eastAsia="ja-JP"/>
        </w:rPr>
        <w:t xml:space="preserve"> </w:t>
      </w:r>
      <w:r w:rsidR="00852802" w:rsidRPr="00206ACB">
        <w:rPr>
          <w:lang w:eastAsia="ja-JP"/>
        </w:rPr>
        <w:t>of</w:t>
      </w:r>
      <w:r w:rsidR="00AC466E" w:rsidRPr="00206ACB">
        <w:rPr>
          <w:lang w:eastAsia="ja-JP"/>
        </w:rPr>
        <w:t xml:space="preserve"> </w:t>
      </w:r>
      <w:r w:rsidR="00852802" w:rsidRPr="00206ACB">
        <w:rPr>
          <w:lang w:eastAsia="ja-JP"/>
        </w:rPr>
        <w:t>our</w:t>
      </w:r>
      <w:r w:rsidR="00AC466E" w:rsidRPr="00206ACB">
        <w:rPr>
          <w:lang w:eastAsia="ja-JP"/>
        </w:rPr>
        <w:t xml:space="preserve"> </w:t>
      </w:r>
      <w:r w:rsidR="00852802" w:rsidRPr="00206ACB">
        <w:rPr>
          <w:lang w:eastAsia="ja-JP"/>
        </w:rPr>
        <w:t>test</w:t>
      </w:r>
      <w:r w:rsidR="00AC466E" w:rsidRPr="00206ACB">
        <w:rPr>
          <w:lang w:eastAsia="ja-JP"/>
        </w:rPr>
        <w:t xml:space="preserve"> </w:t>
      </w:r>
      <w:r w:rsidR="00852802" w:rsidRPr="00206ACB">
        <w:rPr>
          <w:lang w:eastAsia="ja-JP"/>
        </w:rPr>
        <w:t>project</w:t>
      </w:r>
      <w:r w:rsidR="00AC466E" w:rsidRPr="00206ACB">
        <w:rPr>
          <w:lang w:eastAsia="ja-JP"/>
        </w:rPr>
        <w:t xml:space="preserve"> </w:t>
      </w:r>
      <w:r w:rsidR="00852802" w:rsidRPr="00206ACB">
        <w:rPr>
          <w:lang w:eastAsia="ja-JP"/>
        </w:rPr>
        <w:t>is</w:t>
      </w:r>
      <w:r w:rsidR="00AC466E" w:rsidRPr="00206ACB">
        <w:rPr>
          <w:lang w:eastAsia="ja-JP"/>
        </w:rPr>
        <w:t xml:space="preserve"> </w:t>
      </w:r>
      <w:r w:rsidR="00852802" w:rsidRPr="00CE2FA2">
        <w:rPr>
          <w:rStyle w:val="QuoteChar"/>
        </w:rPr>
        <w:t>$29</w:t>
      </w:r>
      <w:r w:rsidR="00852802" w:rsidRPr="00206ACB">
        <w:rPr>
          <w:lang w:eastAsia="ja-JP"/>
        </w:rPr>
        <w:t>.</w:t>
      </w:r>
      <w:r w:rsidR="00AC466E" w:rsidRPr="00206ACB">
        <w:rPr>
          <w:lang w:eastAsia="ja-JP"/>
        </w:rPr>
        <w:t xml:space="preserve"> </w:t>
      </w:r>
      <w:r w:rsidR="00852802" w:rsidRPr="00206ACB">
        <w:rPr>
          <w:lang w:eastAsia="ja-JP"/>
        </w:rPr>
        <w:t>If</w:t>
      </w:r>
      <w:r w:rsidR="00AC466E" w:rsidRPr="00206ACB">
        <w:rPr>
          <w:lang w:eastAsia="ja-JP"/>
        </w:rPr>
        <w:t xml:space="preserve"> </w:t>
      </w:r>
      <w:r w:rsidR="00852802" w:rsidRPr="00206ACB">
        <w:rPr>
          <w:lang w:eastAsia="ja-JP"/>
        </w:rPr>
        <w:t>we</w:t>
      </w:r>
      <w:r w:rsidR="00AC466E" w:rsidRPr="00206ACB">
        <w:rPr>
          <w:lang w:eastAsia="ja-JP"/>
        </w:rPr>
        <w:t xml:space="preserve"> </w:t>
      </w:r>
      <w:r w:rsidR="00852802" w:rsidRPr="00206ACB">
        <w:rPr>
          <w:lang w:eastAsia="ja-JP"/>
        </w:rPr>
        <w:t>look</w:t>
      </w:r>
      <w:r w:rsidR="00AC466E" w:rsidRPr="00206ACB">
        <w:rPr>
          <w:lang w:eastAsia="ja-JP"/>
        </w:rPr>
        <w:t xml:space="preserve"> </w:t>
      </w:r>
      <w:r w:rsidR="00852802" w:rsidRPr="00206ACB">
        <w:rPr>
          <w:lang w:eastAsia="ja-JP"/>
        </w:rPr>
        <w:t>back</w:t>
      </w:r>
      <w:r w:rsidR="00AC466E" w:rsidRPr="00206ACB">
        <w:rPr>
          <w:lang w:eastAsia="ja-JP"/>
        </w:rPr>
        <w:t xml:space="preserve"> </w:t>
      </w:r>
      <w:r w:rsidR="00852802" w:rsidRPr="00206ACB">
        <w:rPr>
          <w:lang w:eastAsia="ja-JP"/>
        </w:rPr>
        <w:t>at</w:t>
      </w:r>
      <w:r w:rsidR="00AC466E" w:rsidRPr="00206ACB">
        <w:rPr>
          <w:lang w:eastAsia="ja-JP"/>
        </w:rPr>
        <w:t xml:space="preserve"> </w:t>
      </w:r>
      <w:r w:rsidR="00852802" w:rsidRPr="00206ACB">
        <w:rPr>
          <w:lang w:eastAsia="ja-JP"/>
        </w:rPr>
        <w:t>our</w:t>
      </w:r>
      <w:r w:rsidR="00AC466E" w:rsidRPr="00206ACB">
        <w:rPr>
          <w:lang w:eastAsia="ja-JP"/>
        </w:rPr>
        <w:t xml:space="preserve"> </w:t>
      </w:r>
      <w:r w:rsidR="00852802" w:rsidRPr="00206ACB">
        <w:rPr>
          <w:lang w:eastAsia="ja-JP"/>
        </w:rPr>
        <w:t>test</w:t>
      </w:r>
      <w:r w:rsidR="00AC466E" w:rsidRPr="00206ACB">
        <w:rPr>
          <w:lang w:eastAsia="ja-JP"/>
        </w:rPr>
        <w:t xml:space="preserve"> </w:t>
      </w:r>
      <w:r w:rsidR="00852802" w:rsidRPr="00206ACB">
        <w:rPr>
          <w:lang w:eastAsia="ja-JP"/>
        </w:rPr>
        <w:t>project's</w:t>
      </w:r>
      <w:r w:rsidR="00AC466E" w:rsidRPr="00206ACB">
        <w:rPr>
          <w:lang w:eastAsia="ja-JP"/>
        </w:rPr>
        <w:t xml:space="preserve"> </w:t>
      </w:r>
      <w:r w:rsidR="00852802" w:rsidRPr="00206ACB">
        <w:rPr>
          <w:lang w:eastAsia="ja-JP"/>
        </w:rPr>
        <w:t>code,</w:t>
      </w:r>
      <w:r w:rsidR="00AC466E" w:rsidRPr="00206ACB">
        <w:rPr>
          <w:lang w:eastAsia="ja-JP"/>
        </w:rPr>
        <w:t xml:space="preserve"> </w:t>
      </w:r>
      <w:r w:rsidR="00852802" w:rsidRPr="00206ACB">
        <w:rPr>
          <w:lang w:eastAsia="ja-JP"/>
        </w:rPr>
        <w:t>we</w:t>
      </w:r>
      <w:r w:rsidR="00AC466E" w:rsidRPr="00206ACB">
        <w:rPr>
          <w:lang w:eastAsia="ja-JP"/>
        </w:rPr>
        <w:t xml:space="preserve"> </w:t>
      </w:r>
      <w:r w:rsidR="00852802" w:rsidRPr="00206ACB">
        <w:rPr>
          <w:lang w:eastAsia="ja-JP"/>
        </w:rPr>
        <w:t>find</w:t>
      </w:r>
      <w:r w:rsidR="00AC466E" w:rsidRPr="00206ACB">
        <w:rPr>
          <w:lang w:eastAsia="ja-JP"/>
        </w:rPr>
        <w:t xml:space="preserve"> </w:t>
      </w:r>
      <w:r w:rsidR="00852802" w:rsidRPr="00206ACB">
        <w:rPr>
          <w:lang w:eastAsia="ja-JP"/>
        </w:rPr>
        <w:t>this:</w:t>
      </w:r>
    </w:p>
    <w:p w14:paraId="059CA509" w14:textId="06AF346B" w:rsidR="003E2A0D" w:rsidRPr="00395B96" w:rsidRDefault="003E2A0D" w:rsidP="00CE2FA2">
      <w:pPr>
        <w:pStyle w:val="HTMLPreformatted"/>
        <w:pBdr>
          <w:top w:val="single" w:sz="6" w:space="2" w:color="888888"/>
          <w:left w:val="single" w:sz="6" w:space="2" w:color="888888"/>
          <w:bottom w:val="single" w:sz="6" w:space="2" w:color="888888"/>
          <w:right w:val="single" w:sz="6" w:space="2" w:color="888888"/>
        </w:pBdr>
        <w:shd w:val="clear" w:color="auto" w:fill="292D3E"/>
        <w:spacing w:after="120"/>
        <w:ind w:left="360" w:firstLine="0"/>
        <w:divId w:val="1782918519"/>
        <w:rPr>
          <w:rFonts w:ascii="Arial" w:hAnsi="Arial" w:cs="Arial"/>
          <w:sz w:val="22"/>
          <w:szCs w:val="22"/>
        </w:rPr>
      </w:pPr>
      <w:r w:rsidRPr="00C41B6E">
        <w:rPr>
          <w:rFonts w:ascii="DejaVu Sans Mono" w:hAnsi="DejaVu Sans Mono" w:cs="DejaVu Sans Mono"/>
          <w:color w:val="E3371E"/>
          <w:sz w:val="26"/>
          <w:szCs w:val="26"/>
        </w:rPr>
        <w:t>LDA</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$29</w:t>
      </w:r>
    </w:p>
    <w:p w14:paraId="6529BB2F" w14:textId="5B14DC4A" w:rsidR="005512DF" w:rsidRDefault="00852802" w:rsidP="00395B96">
      <w:pPr>
        <w:rPr>
          <w:lang w:eastAsia="ja-JP"/>
        </w:rPr>
      </w:pPr>
      <w:r w:rsidRPr="00206ACB">
        <w:rPr>
          <w:lang w:eastAsia="ja-JP"/>
        </w:rPr>
        <w:t>This</w:t>
      </w:r>
      <w:r w:rsidR="00AC466E" w:rsidRPr="00206ACB">
        <w:rPr>
          <w:lang w:eastAsia="ja-JP"/>
        </w:rPr>
        <w:t xml:space="preserve"> </w:t>
      </w:r>
      <w:r w:rsidRPr="00206ACB">
        <w:rPr>
          <w:lang w:eastAsia="ja-JP"/>
        </w:rPr>
        <w:t>line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assembly</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tells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get</w:t>
      </w:r>
      <w:r w:rsidR="00AC466E" w:rsidRPr="00206ACB">
        <w:rPr>
          <w:lang w:eastAsia="ja-JP"/>
        </w:rPr>
        <w:t xml:space="preserve"> </w:t>
      </w:r>
      <w:r w:rsidRPr="00206ACB">
        <w:rPr>
          <w:lang w:eastAsia="ja-JP"/>
        </w:rPr>
        <w:t>ready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number</w:t>
      </w:r>
      <w:r w:rsidR="00AC466E" w:rsidRPr="00206ACB">
        <w:rPr>
          <w:lang w:eastAsia="ja-JP"/>
        </w:rPr>
        <w:t xml:space="preserve"> </w:t>
      </w:r>
      <w:r w:rsidRPr="00CE2FA2">
        <w:rPr>
          <w:rStyle w:val="QuoteChar"/>
        </w:rPr>
        <w:t>$29</w:t>
      </w:r>
      <w:r w:rsidRPr="00206ACB">
        <w:rPr>
          <w:lang w:eastAsia="ja-JP"/>
        </w:rPr>
        <w:t>,</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corresponds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green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We'll</w:t>
      </w:r>
      <w:r w:rsidR="00AC466E" w:rsidRPr="00206ACB">
        <w:rPr>
          <w:lang w:eastAsia="ja-JP"/>
        </w:rPr>
        <w:t xml:space="preserve"> </w:t>
      </w:r>
      <w:r w:rsidRPr="00206ACB">
        <w:rPr>
          <w:lang w:eastAsia="ja-JP"/>
        </w:rPr>
        <w:t>look</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details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line</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rest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project's</w:t>
      </w:r>
      <w:r w:rsidR="00AC466E" w:rsidRPr="00206ACB">
        <w:rPr>
          <w:lang w:eastAsia="ja-JP"/>
        </w:rPr>
        <w:t xml:space="preserve"> </w:t>
      </w:r>
      <w:r w:rsidRPr="00206ACB">
        <w:rPr>
          <w:lang w:eastAsia="ja-JP"/>
        </w:rPr>
        <w:t>source</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works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next</w:t>
      </w:r>
      <w:r w:rsidR="00AC466E" w:rsidRPr="00206ACB">
        <w:rPr>
          <w:lang w:eastAsia="ja-JP"/>
        </w:rPr>
        <w:t xml:space="preserve"> </w:t>
      </w:r>
      <w:r w:rsidRPr="00206ACB">
        <w:rPr>
          <w:lang w:eastAsia="ja-JP"/>
        </w:rPr>
        <w:t>chapter.</w:t>
      </w:r>
    </w:p>
    <w:p w14:paraId="4A53F154" w14:textId="4389DC84" w:rsidR="005512DF" w:rsidRDefault="005512DF">
      <w:pPr>
        <w:widowControl/>
        <w:kinsoku/>
        <w:overflowPunct/>
        <w:autoSpaceDE/>
        <w:autoSpaceDN/>
        <w:spacing w:before="0" w:after="160" w:line="259" w:lineRule="auto"/>
        <w:ind w:firstLine="0"/>
        <w:jc w:val="left"/>
        <w:rPr>
          <w:lang w:eastAsia="ja-JP"/>
        </w:rPr>
      </w:pPr>
      <w:r>
        <w:rPr>
          <w:lang w:eastAsia="ja-JP"/>
        </w:rPr>
        <w:br w:type="page"/>
      </w:r>
    </w:p>
    <w:p w14:paraId="6608E4B3" w14:textId="75396A83" w:rsidR="009654E3" w:rsidRPr="00206ACB" w:rsidRDefault="009654E3">
      <w:pPr>
        <w:pStyle w:val="Heading2"/>
        <w:numPr>
          <w:ilvl w:val="0"/>
          <w:numId w:val="59"/>
        </w:numPr>
        <w:rPr>
          <w:rFonts w:cstheme="minorHAnsi"/>
        </w:rPr>
      </w:pPr>
      <w:bookmarkStart w:id="57" w:name="_Toc168434210"/>
      <w:bookmarkStart w:id="58" w:name="_Toc168542721"/>
      <w:r w:rsidRPr="00206ACB">
        <w:rPr>
          <w:rFonts w:cstheme="minorHAnsi"/>
        </w:rPr>
        <w:lastRenderedPageBreak/>
        <w:t>Introducing</w:t>
      </w:r>
      <w:r w:rsidR="00AC466E" w:rsidRPr="00206ACB">
        <w:rPr>
          <w:rFonts w:cstheme="minorHAnsi"/>
        </w:rPr>
        <w:t xml:space="preserve"> </w:t>
      </w:r>
      <w:r w:rsidRPr="00206ACB">
        <w:rPr>
          <w:rFonts w:cstheme="minorHAnsi"/>
        </w:rPr>
        <w:t>6502</w:t>
      </w:r>
      <w:r w:rsidR="00AC466E" w:rsidRPr="00206ACB">
        <w:rPr>
          <w:rFonts w:cstheme="minorHAnsi"/>
        </w:rPr>
        <w:t xml:space="preserve"> </w:t>
      </w:r>
      <w:r w:rsidRPr="00206ACB">
        <w:rPr>
          <w:rFonts w:cstheme="minorHAnsi"/>
        </w:rPr>
        <w:t>Assembly</w:t>
      </w:r>
      <w:bookmarkEnd w:id="57"/>
      <w:bookmarkEnd w:id="58"/>
    </w:p>
    <w:p w14:paraId="53836215" w14:textId="15A63966" w:rsidR="00AA3FC9" w:rsidRPr="00206ACB" w:rsidRDefault="00AA3FC9" w:rsidP="00395B96">
      <w:r w:rsidRPr="00206ACB">
        <w:t>The</w:t>
      </w:r>
      <w:r w:rsidR="00AC466E" w:rsidRPr="00206ACB">
        <w:t xml:space="preserve"> </w:t>
      </w:r>
      <w:r w:rsidRPr="00206ACB">
        <w:t>"Hello</w:t>
      </w:r>
      <w:r w:rsidR="00AC466E" w:rsidRPr="00206ACB">
        <w:t xml:space="preserve"> </w:t>
      </w:r>
      <w:r w:rsidRPr="00206ACB">
        <w:t>World"</w:t>
      </w:r>
      <w:r w:rsidR="00AC466E" w:rsidRPr="00206ACB">
        <w:t xml:space="preserve"> </w:t>
      </w:r>
      <w:r w:rsidRPr="00206ACB">
        <w:t>program</w:t>
      </w:r>
      <w:r w:rsidR="00AC466E" w:rsidRPr="00206ACB">
        <w:t xml:space="preserve"> </w:t>
      </w:r>
      <w:r w:rsidRPr="00206ACB">
        <w:t>you</w:t>
      </w:r>
      <w:r w:rsidR="00AC466E" w:rsidRPr="00206ACB">
        <w:t xml:space="preserve"> </w:t>
      </w:r>
      <w:r w:rsidRPr="00206ACB">
        <w:t>created</w:t>
      </w:r>
      <w:r w:rsidR="00AC466E" w:rsidRPr="00206ACB">
        <w:t xml:space="preserve"> </w:t>
      </w:r>
      <w:r w:rsidRPr="00206ACB">
        <w:t>in</w:t>
      </w:r>
      <w:r w:rsidR="00AC466E" w:rsidRPr="00206ACB">
        <w:t xml:space="preserve"> </w:t>
      </w:r>
      <w:r w:rsidRPr="00206ACB">
        <w:t>Chapter</w:t>
      </w:r>
      <w:r w:rsidR="00AC466E" w:rsidRPr="00206ACB">
        <w:t xml:space="preserve"> </w:t>
      </w:r>
      <w:r w:rsidRPr="00206ACB">
        <w:t>3</w:t>
      </w:r>
      <w:r w:rsidR="00AC466E" w:rsidRPr="00206ACB">
        <w:t xml:space="preserve"> </w:t>
      </w:r>
      <w:r w:rsidRPr="00206ACB">
        <w:t>is</w:t>
      </w:r>
      <w:r w:rsidR="00AC466E" w:rsidRPr="00206ACB">
        <w:t xml:space="preserve"> </w:t>
      </w:r>
      <w:r w:rsidRPr="00206ACB">
        <w:t>probably</w:t>
      </w:r>
      <w:r w:rsidR="00AC466E" w:rsidRPr="00206ACB">
        <w:t xml:space="preserve"> </w:t>
      </w:r>
      <w:r w:rsidRPr="00206ACB">
        <w:t>unlike</w:t>
      </w:r>
      <w:r w:rsidR="00AC466E" w:rsidRPr="00206ACB">
        <w:t xml:space="preserve"> </w:t>
      </w:r>
      <w:r w:rsidRPr="00206ACB">
        <w:t>any</w:t>
      </w:r>
      <w:r w:rsidR="00AC466E" w:rsidRPr="00206ACB">
        <w:t xml:space="preserve"> </w:t>
      </w:r>
      <w:r w:rsidRPr="00206ACB">
        <w:t>other</w:t>
      </w:r>
      <w:r w:rsidR="00AC466E" w:rsidRPr="00206ACB">
        <w:t xml:space="preserve"> </w:t>
      </w:r>
      <w:r w:rsidRPr="00206ACB">
        <w:t>you</w:t>
      </w:r>
      <w:r w:rsidR="00AC466E" w:rsidRPr="00206ACB">
        <w:t xml:space="preserve"> </w:t>
      </w:r>
      <w:r w:rsidRPr="00206ACB">
        <w:t>have</w:t>
      </w:r>
      <w:r w:rsidR="00AC466E" w:rsidRPr="00206ACB">
        <w:t xml:space="preserve"> </w:t>
      </w:r>
      <w:r w:rsidRPr="00206ACB">
        <w:t>ever</w:t>
      </w:r>
      <w:r w:rsidR="00AC466E" w:rsidRPr="00206ACB">
        <w:t xml:space="preserve"> </w:t>
      </w:r>
      <w:r w:rsidRPr="00206ACB">
        <w:t>seen:</w:t>
      </w:r>
      <w:r w:rsidR="00AC466E" w:rsidRPr="00206ACB">
        <w:t xml:space="preserve"> </w:t>
      </w:r>
      <w:r w:rsidRPr="00206ACB">
        <w:t>44</w:t>
      </w:r>
      <w:r w:rsidR="00AC466E" w:rsidRPr="00206ACB">
        <w:t xml:space="preserve"> </w:t>
      </w:r>
      <w:r w:rsidRPr="00206ACB">
        <w:t>lines</w:t>
      </w:r>
      <w:r w:rsidR="00AC466E" w:rsidRPr="00206ACB">
        <w:t xml:space="preserve"> </w:t>
      </w:r>
      <w:r w:rsidRPr="00206ACB">
        <w:t>of</w:t>
      </w:r>
      <w:r w:rsidR="00AC466E" w:rsidRPr="00206ACB">
        <w:t xml:space="preserve"> </w:t>
      </w:r>
      <w:r w:rsidRPr="00206ACB">
        <w:t>code,</w:t>
      </w:r>
      <w:r w:rsidR="00AC466E" w:rsidRPr="00206ACB">
        <w:t xml:space="preserve"> </w:t>
      </w:r>
      <w:r w:rsidRPr="00206ACB">
        <w:t>mostly</w:t>
      </w:r>
      <w:r w:rsidR="00AC466E" w:rsidRPr="00206ACB">
        <w:t xml:space="preserve"> </w:t>
      </w:r>
      <w:r w:rsidRPr="00206ACB">
        <w:t>composed</w:t>
      </w:r>
      <w:r w:rsidR="00AC466E" w:rsidRPr="00206ACB">
        <w:t xml:space="preserve"> </w:t>
      </w:r>
      <w:r w:rsidRPr="00206ACB">
        <w:t>of</w:t>
      </w:r>
      <w:r w:rsidR="00AC466E" w:rsidRPr="00206ACB">
        <w:t xml:space="preserve"> </w:t>
      </w:r>
      <w:r w:rsidRPr="00206ACB">
        <w:t>three-letter</w:t>
      </w:r>
      <w:r w:rsidR="00AC466E" w:rsidRPr="00206ACB">
        <w:t xml:space="preserve"> </w:t>
      </w:r>
      <w:r w:rsidRPr="00206ACB">
        <w:t>acronyms</w:t>
      </w:r>
      <w:r w:rsidR="00AC466E" w:rsidRPr="00206ACB">
        <w:t xml:space="preserve"> </w:t>
      </w:r>
      <w:r w:rsidRPr="00206ACB">
        <w:t>and</w:t>
      </w:r>
      <w:r w:rsidR="00AC466E" w:rsidRPr="00206ACB">
        <w:t xml:space="preserve"> </w:t>
      </w:r>
      <w:r w:rsidRPr="00206ACB">
        <w:t>numbers,</w:t>
      </w:r>
      <w:r w:rsidR="00AC466E" w:rsidRPr="00206ACB">
        <w:t xml:space="preserve"> </w:t>
      </w:r>
      <w:r w:rsidRPr="00206ACB">
        <w:t>just</w:t>
      </w:r>
      <w:r w:rsidR="00AC466E" w:rsidRPr="00206ACB">
        <w:t xml:space="preserve"> </w:t>
      </w:r>
      <w:r w:rsidRPr="00206ACB">
        <w:t>to</w:t>
      </w:r>
      <w:r w:rsidR="00AC466E" w:rsidRPr="00206ACB">
        <w:t xml:space="preserve"> </w:t>
      </w:r>
      <w:r w:rsidRPr="00206ACB">
        <w:t>change</w:t>
      </w:r>
      <w:r w:rsidR="00AC466E" w:rsidRPr="00206ACB">
        <w:t xml:space="preserve"> </w:t>
      </w:r>
      <w:r w:rsidRPr="00206ACB">
        <w:t>the</w:t>
      </w:r>
      <w:r w:rsidR="00AC466E" w:rsidRPr="00206ACB">
        <w:t xml:space="preserve"> </w:t>
      </w:r>
      <w:r w:rsidRPr="00206ACB">
        <w:t>color</w:t>
      </w:r>
      <w:r w:rsidR="00AC466E" w:rsidRPr="00206ACB">
        <w:t xml:space="preserve"> </w:t>
      </w:r>
      <w:r w:rsidRPr="00206ACB">
        <w:t>of</w:t>
      </w:r>
      <w:r w:rsidR="00AC466E" w:rsidRPr="00206ACB">
        <w:t xml:space="preserve"> </w:t>
      </w:r>
      <w:r w:rsidRPr="00206ACB">
        <w:t>the</w:t>
      </w:r>
      <w:r w:rsidR="00AC466E" w:rsidRPr="00206ACB">
        <w:t xml:space="preserve"> </w:t>
      </w:r>
      <w:r w:rsidRPr="00206ACB">
        <w:t>screen.</w:t>
      </w:r>
      <w:r w:rsidR="00AC466E" w:rsidRPr="00206ACB">
        <w:t xml:space="preserve"> </w:t>
      </w:r>
      <w:r w:rsidRPr="00206ACB">
        <w:t>What</w:t>
      </w:r>
      <w:r w:rsidR="00AC466E" w:rsidRPr="00206ACB">
        <w:t xml:space="preserve"> </w:t>
      </w:r>
      <w:r w:rsidRPr="00206ACB">
        <w:t>did</w:t>
      </w:r>
      <w:r w:rsidR="00AC466E" w:rsidRPr="00206ACB">
        <w:t xml:space="preserve"> </w:t>
      </w:r>
      <w:r w:rsidRPr="00206ACB">
        <w:t>you</w:t>
      </w:r>
      <w:r w:rsidR="00AC466E" w:rsidRPr="00206ACB">
        <w:t xml:space="preserve"> </w:t>
      </w:r>
      <w:r w:rsidRPr="00206ACB">
        <w:t>copy</w:t>
      </w:r>
      <w:r w:rsidR="00AC466E" w:rsidRPr="00206ACB">
        <w:t xml:space="preserve"> </w:t>
      </w:r>
      <w:r w:rsidRPr="00206ACB">
        <w:t>and</w:t>
      </w:r>
      <w:r w:rsidR="00AC466E" w:rsidRPr="00206ACB">
        <w:t xml:space="preserve"> </w:t>
      </w:r>
      <w:r w:rsidRPr="00206ACB">
        <w:t>paste?</w:t>
      </w:r>
    </w:p>
    <w:p w14:paraId="1D7EAAC4" w14:textId="786CA229" w:rsidR="00AA3FC9" w:rsidRPr="00206ACB" w:rsidRDefault="00000000" w:rsidP="005463DD">
      <w:r>
        <w:rPr>
          <w:noProof/>
        </w:rPr>
        <w:pict w14:anchorId="3C31427B">
          <v:rect id="Rectangle 51" o:spid="_x0000_s2063" style="position:absolute;left:0;text-align:left;margin-left:-5.4pt;margin-top:142.3pt;width:18pt;height:240pt;z-index:251665408;visibility:visible;mso-wrap-distance-left:9pt;mso-wrap-distance-top:0;mso-wrap-distance-right:9pt;mso-wrap-distance-bottom:0;mso-position-horizontal-relative:text;mso-position-vertical-relative:text;mso-width-relative:margin;mso-height-relative:margin;v-text-anchor:top" filled="f" stroked="f">
            <v:textbox style="mso-next-textbox:#Rectangle 51" inset="0,0,0,0">
              <w:txbxContent>
                <w:p w14:paraId="6978C76D" w14:textId="52F7D54E" w:rsidR="003B6147"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1</w:t>
                  </w:r>
                </w:p>
                <w:p w14:paraId="2513A021" w14:textId="7605AE2C"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2</w:t>
                  </w:r>
                </w:p>
                <w:p w14:paraId="54EA9657" w14:textId="667372BD"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3</w:t>
                  </w:r>
                </w:p>
                <w:p w14:paraId="40DB07F8" w14:textId="6CCBEDEC"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4</w:t>
                  </w:r>
                </w:p>
                <w:p w14:paraId="0339B08A" w14:textId="7AE636A9"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5</w:t>
                  </w:r>
                </w:p>
                <w:p w14:paraId="5A344850" w14:textId="1C6F74F2"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6</w:t>
                  </w:r>
                </w:p>
                <w:p w14:paraId="43F273CA" w14:textId="2B9C0B6F"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7</w:t>
                  </w:r>
                </w:p>
                <w:p w14:paraId="45234934" w14:textId="67B526BD"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8</w:t>
                  </w:r>
                </w:p>
                <w:p w14:paraId="4A1A045D" w14:textId="537C6ED8"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9</w:t>
                  </w:r>
                </w:p>
                <w:p w14:paraId="36FF748E" w14:textId="389BFE6D"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10</w:t>
                  </w:r>
                </w:p>
                <w:p w14:paraId="1ACE095B" w14:textId="08DA4529"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11</w:t>
                  </w:r>
                </w:p>
                <w:p w14:paraId="17F724E3" w14:textId="1252AD97" w:rsidR="00387488"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12</w:t>
                  </w:r>
                </w:p>
                <w:p w14:paraId="1EA677ED" w14:textId="6BCDA4C3" w:rsidR="003B6147" w:rsidRPr="004A4B7D" w:rsidRDefault="00387488" w:rsidP="004A4B7D">
                  <w:pPr>
                    <w:spacing w:before="60" w:after="60" w:line="240" w:lineRule="auto"/>
                    <w:ind w:firstLine="0"/>
                    <w:jc w:val="left"/>
                    <w:rPr>
                      <w:rFonts w:ascii="DejaVu Sans Mono" w:hAnsi="DejaVu Sans Mono" w:cs="DejaVu Sans Mono"/>
                      <w:szCs w:val="26"/>
                    </w:rPr>
                  </w:pPr>
                  <w:r w:rsidRPr="004A4B7D">
                    <w:rPr>
                      <w:rFonts w:ascii="DejaVu Sans Mono" w:hAnsi="DejaVu Sans Mono" w:cs="DejaVu Sans Mono"/>
                      <w:szCs w:val="26"/>
                    </w:rPr>
                    <w:t>13</w:t>
                  </w:r>
                </w:p>
              </w:txbxContent>
            </v:textbox>
          </v:rect>
        </w:pict>
      </w:r>
      <w:r w:rsidR="00AA3FC9" w:rsidRPr="00206ACB">
        <w:t>As</w:t>
      </w:r>
      <w:r w:rsidR="00AC466E" w:rsidRPr="00206ACB">
        <w:t xml:space="preserve"> </w:t>
      </w:r>
      <w:r w:rsidR="00AA3FC9" w:rsidRPr="00206ACB">
        <w:t>you</w:t>
      </w:r>
      <w:r w:rsidR="00AC466E" w:rsidRPr="00206ACB">
        <w:t xml:space="preserve"> </w:t>
      </w:r>
      <w:r w:rsidR="00AA3FC9" w:rsidRPr="00206ACB">
        <w:t>can</w:t>
      </w:r>
      <w:r w:rsidR="00AC466E" w:rsidRPr="00206ACB">
        <w:t xml:space="preserve"> </w:t>
      </w:r>
      <w:r w:rsidR="00AA3FC9" w:rsidRPr="00206ACB">
        <w:t>probably</w:t>
      </w:r>
      <w:r w:rsidR="00AC466E" w:rsidRPr="00206ACB">
        <w:t xml:space="preserve"> </w:t>
      </w:r>
      <w:r w:rsidR="00AA3FC9" w:rsidRPr="00206ACB">
        <w:t>guess</w:t>
      </w:r>
      <w:r w:rsidR="00AC466E" w:rsidRPr="00206ACB">
        <w:t xml:space="preserve"> </w:t>
      </w:r>
      <w:r w:rsidR="00AA3FC9" w:rsidRPr="00206ACB">
        <w:t>from</w:t>
      </w:r>
      <w:r w:rsidR="00AC466E" w:rsidRPr="00206ACB">
        <w:t xml:space="preserve"> </w:t>
      </w:r>
      <w:r w:rsidR="00AA3FC9" w:rsidRPr="00206ACB">
        <w:t>the</w:t>
      </w:r>
      <w:r w:rsidR="00AC466E" w:rsidRPr="00206ACB">
        <w:t xml:space="preserve"> </w:t>
      </w:r>
      <w:r w:rsidR="00AA3FC9" w:rsidRPr="00206ACB">
        <w:t>title</w:t>
      </w:r>
      <w:r w:rsidR="00AC466E" w:rsidRPr="00206ACB">
        <w:t xml:space="preserve"> </w:t>
      </w:r>
      <w:r w:rsidR="00AA3FC9" w:rsidRPr="00206ACB">
        <w:t>of</w:t>
      </w:r>
      <w:r w:rsidR="00AC466E" w:rsidRPr="00206ACB">
        <w:t xml:space="preserve"> </w:t>
      </w:r>
      <w:r w:rsidR="00AA3FC9" w:rsidRPr="00206ACB">
        <w:t>this</w:t>
      </w:r>
      <w:r w:rsidR="00AC466E" w:rsidRPr="00206ACB">
        <w:t xml:space="preserve"> </w:t>
      </w:r>
      <w:r w:rsidR="00AA3FC9" w:rsidRPr="00206ACB">
        <w:t>chapter,</w:t>
      </w:r>
      <w:r w:rsidR="00AC466E" w:rsidRPr="00206ACB">
        <w:t xml:space="preserve"> </w:t>
      </w:r>
      <w:r w:rsidR="00AA3FC9" w:rsidRPr="00206ACB">
        <w:t>helloworld.asm</w:t>
      </w:r>
      <w:r w:rsidR="00AC466E" w:rsidRPr="00206ACB">
        <w:t xml:space="preserve"> </w:t>
      </w:r>
      <w:r w:rsidR="00AA3FC9" w:rsidRPr="00206ACB">
        <w:t>contained</w:t>
      </w:r>
      <w:r w:rsidR="00AC466E" w:rsidRPr="00206ACB">
        <w:t xml:space="preserve"> </w:t>
      </w:r>
      <w:r w:rsidR="00AA3FC9" w:rsidRPr="00206ACB">
        <w:t>assembly</w:t>
      </w:r>
      <w:r w:rsidR="00AC466E" w:rsidRPr="00206ACB">
        <w:t xml:space="preserve"> </w:t>
      </w:r>
      <w:r w:rsidR="00AA3FC9" w:rsidRPr="00206ACB">
        <w:t>code.</w:t>
      </w:r>
      <w:r w:rsidR="00AC466E" w:rsidRPr="00206ACB">
        <w:t xml:space="preserve"> </w:t>
      </w:r>
      <w:r w:rsidR="00AA3FC9" w:rsidRPr="00206ACB">
        <w:t>I</w:t>
      </w:r>
      <w:r w:rsidR="00AC466E" w:rsidRPr="00206ACB">
        <w:t xml:space="preserve"> </w:t>
      </w:r>
      <w:r w:rsidR="00AA3FC9" w:rsidRPr="00206ACB">
        <w:t>prefer</w:t>
      </w:r>
      <w:r w:rsidR="00AC466E" w:rsidRPr="00206ACB">
        <w:t xml:space="preserve"> </w:t>
      </w:r>
      <w:r w:rsidR="00AA3FC9" w:rsidRPr="00206ACB">
        <w:t>to</w:t>
      </w:r>
      <w:r w:rsidR="00AC466E" w:rsidRPr="00206ACB">
        <w:t xml:space="preserve"> </w:t>
      </w:r>
      <w:r w:rsidR="00AA3FC9" w:rsidRPr="00206ACB">
        <w:t>use</w:t>
      </w:r>
      <w:r w:rsidR="00AC466E" w:rsidRPr="00206ACB">
        <w:t xml:space="preserve"> </w:t>
      </w:r>
      <w:r w:rsidR="00AA3FC9" w:rsidRPr="00206ACB">
        <w:t>the</w:t>
      </w:r>
      <w:r w:rsidR="00AC466E" w:rsidRPr="00206ACB">
        <w:t xml:space="preserve"> </w:t>
      </w:r>
      <w:r w:rsidR="00AA3FC9" w:rsidRPr="00206ACB">
        <w:t>.asm</w:t>
      </w:r>
      <w:r w:rsidR="00AC466E" w:rsidRPr="00206ACB">
        <w:t xml:space="preserve"> </w:t>
      </w:r>
      <w:r w:rsidR="00AA3FC9" w:rsidRPr="00206ACB">
        <w:t>extension</w:t>
      </w:r>
      <w:r w:rsidR="00AC466E" w:rsidRPr="00206ACB">
        <w:t xml:space="preserve"> </w:t>
      </w:r>
      <w:r w:rsidR="00AA3FC9" w:rsidRPr="00206ACB">
        <w:t>for</w:t>
      </w:r>
      <w:r w:rsidR="00AC466E" w:rsidRPr="00206ACB">
        <w:t xml:space="preserve"> </w:t>
      </w:r>
      <w:r w:rsidR="00AA3FC9" w:rsidRPr="00206ACB">
        <w:t>assembly</w:t>
      </w:r>
      <w:r w:rsidR="00AC466E" w:rsidRPr="00206ACB">
        <w:t xml:space="preserve"> </w:t>
      </w:r>
      <w:r w:rsidR="00AA3FC9" w:rsidRPr="00206ACB">
        <w:t>files,</w:t>
      </w:r>
      <w:r w:rsidR="00AC466E" w:rsidRPr="00206ACB">
        <w:t xml:space="preserve"> </w:t>
      </w:r>
      <w:r w:rsidR="00AA3FC9" w:rsidRPr="00206ACB">
        <w:t>but</w:t>
      </w:r>
      <w:r w:rsidR="00AC466E" w:rsidRPr="00206ACB">
        <w:t xml:space="preserve"> </w:t>
      </w:r>
      <w:r w:rsidR="00AA3FC9" w:rsidRPr="00206ACB">
        <w:t>the</w:t>
      </w:r>
      <w:r w:rsidR="00AC466E" w:rsidRPr="00206ACB">
        <w:t xml:space="preserve"> </w:t>
      </w:r>
      <w:r w:rsidR="00AA3FC9" w:rsidRPr="00206ACB">
        <w:t>choice</w:t>
      </w:r>
      <w:r w:rsidR="00AC466E" w:rsidRPr="00206ACB">
        <w:t xml:space="preserve"> </w:t>
      </w:r>
      <w:r w:rsidR="00AA3FC9" w:rsidRPr="00206ACB">
        <w:t>is</w:t>
      </w:r>
      <w:r w:rsidR="00AC466E" w:rsidRPr="00206ACB">
        <w:t xml:space="preserve"> </w:t>
      </w:r>
      <w:r w:rsidR="00AA3FC9" w:rsidRPr="00206ACB">
        <w:t>pretty</w:t>
      </w:r>
      <w:r w:rsidR="00AC466E" w:rsidRPr="00206ACB">
        <w:t xml:space="preserve"> </w:t>
      </w:r>
      <w:r w:rsidR="00AA3FC9" w:rsidRPr="00206ACB">
        <w:t>arbitrary.</w:t>
      </w:r>
      <w:r w:rsidR="00AC466E" w:rsidRPr="00206ACB">
        <w:t xml:space="preserve"> </w:t>
      </w:r>
      <w:r w:rsidR="00AA3FC9" w:rsidRPr="00206ACB">
        <w:t>Some</w:t>
      </w:r>
      <w:r w:rsidR="00AC466E" w:rsidRPr="00206ACB">
        <w:t xml:space="preserve"> </w:t>
      </w:r>
      <w:r w:rsidR="00AA3FC9" w:rsidRPr="00206ACB">
        <w:t>developers</w:t>
      </w:r>
      <w:r w:rsidR="00AC466E" w:rsidRPr="00206ACB">
        <w:t xml:space="preserve"> </w:t>
      </w:r>
      <w:r w:rsidR="00AA3FC9" w:rsidRPr="00206ACB">
        <w:t>prefer</w:t>
      </w:r>
      <w:r w:rsidR="00AC466E" w:rsidRPr="00206ACB">
        <w:t xml:space="preserve"> </w:t>
      </w:r>
      <w:r w:rsidR="00AA3FC9" w:rsidRPr="00206ACB">
        <w:t>to</w:t>
      </w:r>
      <w:r w:rsidR="00AC466E" w:rsidRPr="00206ACB">
        <w:t xml:space="preserve"> </w:t>
      </w:r>
      <w:r w:rsidR="00AA3FC9" w:rsidRPr="00206ACB">
        <w:t>use</w:t>
      </w:r>
      <w:r w:rsidR="00AC466E" w:rsidRPr="00206ACB">
        <w:t xml:space="preserve"> </w:t>
      </w:r>
      <w:r w:rsidR="00AA3FC9" w:rsidRPr="00206ACB">
        <w:t>.s</w:t>
      </w:r>
      <w:r w:rsidR="00AC466E" w:rsidRPr="00206ACB">
        <w:t xml:space="preserve"> </w:t>
      </w:r>
      <w:r w:rsidR="00AA3FC9" w:rsidRPr="00206ACB">
        <w:t>for</w:t>
      </w:r>
      <w:r w:rsidR="00AC466E" w:rsidRPr="00206ACB">
        <w:t xml:space="preserve"> </w:t>
      </w:r>
      <w:r w:rsidR="00AA3FC9" w:rsidRPr="00206ACB">
        <w:t>their</w:t>
      </w:r>
      <w:r w:rsidR="00AC466E" w:rsidRPr="00206ACB">
        <w:t xml:space="preserve"> </w:t>
      </w:r>
      <w:r w:rsidR="00AA3FC9" w:rsidRPr="00206ACB">
        <w:t>assembly</w:t>
      </w:r>
      <w:r w:rsidR="00AC466E" w:rsidRPr="00206ACB">
        <w:t xml:space="preserve"> </w:t>
      </w:r>
      <w:r w:rsidR="00AA3FC9" w:rsidRPr="00206ACB">
        <w:t>files.</w:t>
      </w:r>
      <w:r w:rsidR="00AC466E" w:rsidRPr="00206ACB">
        <w:t xml:space="preserve"> </w:t>
      </w:r>
      <w:r w:rsidR="00AA3FC9" w:rsidRPr="00206ACB">
        <w:t>Ultimately,</w:t>
      </w:r>
      <w:r w:rsidR="00AC466E" w:rsidRPr="00206ACB">
        <w:t xml:space="preserve"> </w:t>
      </w:r>
      <w:r w:rsidR="00AA3FC9" w:rsidRPr="00206ACB">
        <w:t>the</w:t>
      </w:r>
      <w:r w:rsidR="00AC466E" w:rsidRPr="00206ACB">
        <w:t xml:space="preserve"> </w:t>
      </w:r>
      <w:r w:rsidR="00AA3FC9" w:rsidRPr="00206ACB">
        <w:t>choice</w:t>
      </w:r>
      <w:r w:rsidR="00AC466E" w:rsidRPr="00206ACB">
        <w:t xml:space="preserve"> </w:t>
      </w:r>
      <w:r w:rsidR="00AA3FC9" w:rsidRPr="00206ACB">
        <w:t>is</w:t>
      </w:r>
      <w:r w:rsidR="00AC466E" w:rsidRPr="00206ACB">
        <w:t xml:space="preserve"> </w:t>
      </w:r>
      <w:r w:rsidR="00AA3FC9" w:rsidRPr="00206ACB">
        <w:t>yours</w:t>
      </w:r>
      <w:r w:rsidR="00AC466E" w:rsidRPr="00206ACB">
        <w:t xml:space="preserve"> </w:t>
      </w:r>
      <w:r w:rsidR="00AA3FC9" w:rsidRPr="00206ACB">
        <w:t>-</w:t>
      </w:r>
      <w:r w:rsidR="00AC466E" w:rsidRPr="00206ACB">
        <w:t xml:space="preserve"> </w:t>
      </w:r>
      <w:r w:rsidR="00AA3FC9" w:rsidRPr="00206ACB">
        <w:t>ca65</w:t>
      </w:r>
      <w:r w:rsidR="00AC466E" w:rsidRPr="00206ACB">
        <w:t xml:space="preserve"> </w:t>
      </w:r>
      <w:r w:rsidR="00AA3FC9" w:rsidRPr="00206ACB">
        <w:t>will</w:t>
      </w:r>
      <w:r w:rsidR="00AC466E" w:rsidRPr="00206ACB">
        <w:t xml:space="preserve"> </w:t>
      </w:r>
      <w:r w:rsidR="00AA3FC9" w:rsidRPr="00206ACB">
        <w:t>assemble</w:t>
      </w:r>
      <w:r w:rsidR="00AC466E" w:rsidRPr="00206ACB">
        <w:t xml:space="preserve"> </w:t>
      </w:r>
      <w:r w:rsidR="00AA3FC9" w:rsidRPr="00206ACB">
        <w:t>any</w:t>
      </w:r>
      <w:r w:rsidR="00AC466E" w:rsidRPr="00206ACB">
        <w:t xml:space="preserve"> </w:t>
      </w:r>
      <w:r w:rsidR="00AA3FC9" w:rsidRPr="00206ACB">
        <w:t>file</w:t>
      </w:r>
      <w:r w:rsidR="00AC466E" w:rsidRPr="00206ACB">
        <w:t xml:space="preserve"> </w:t>
      </w:r>
      <w:r w:rsidR="00AA3FC9" w:rsidRPr="00206ACB">
        <w:t>extension</w:t>
      </w:r>
      <w:r w:rsidR="00AC466E" w:rsidRPr="00206ACB">
        <w:t xml:space="preserve"> </w:t>
      </w:r>
      <w:r w:rsidR="00AA3FC9" w:rsidRPr="00206ACB">
        <w:t>as</w:t>
      </w:r>
      <w:r w:rsidR="00AC466E" w:rsidRPr="00206ACB">
        <w:t xml:space="preserve"> </w:t>
      </w:r>
      <w:r w:rsidR="00AA3FC9" w:rsidRPr="00206ACB">
        <w:t>long</w:t>
      </w:r>
      <w:r w:rsidR="00AC466E" w:rsidRPr="00206ACB">
        <w:t xml:space="preserve"> </w:t>
      </w:r>
      <w:r w:rsidR="00AA3FC9" w:rsidRPr="00206ACB">
        <w:t>as</w:t>
      </w:r>
      <w:r w:rsidR="00AC466E" w:rsidRPr="00206ACB">
        <w:t xml:space="preserve"> </w:t>
      </w:r>
      <w:r w:rsidR="00AA3FC9" w:rsidRPr="00206ACB">
        <w:t>the</w:t>
      </w:r>
      <w:r w:rsidR="00AC466E" w:rsidRPr="00206ACB">
        <w:t xml:space="preserve"> </w:t>
      </w:r>
      <w:r w:rsidR="00AA3FC9" w:rsidRPr="00206ACB">
        <w:t>contents</w:t>
      </w:r>
      <w:r w:rsidR="00AC466E" w:rsidRPr="00206ACB">
        <w:t xml:space="preserve"> </w:t>
      </w:r>
      <w:r w:rsidR="00AA3FC9" w:rsidRPr="00206ACB">
        <w:t>are</w:t>
      </w:r>
      <w:r w:rsidR="00AC466E" w:rsidRPr="00206ACB">
        <w:t xml:space="preserve"> </w:t>
      </w:r>
      <w:r w:rsidR="00AA3FC9" w:rsidRPr="00206ACB">
        <w:t>assembly</w:t>
      </w:r>
      <w:r w:rsidR="00AC466E" w:rsidRPr="00206ACB">
        <w:t xml:space="preserve"> </w:t>
      </w:r>
      <w:r w:rsidR="00AA3FC9" w:rsidRPr="00206ACB">
        <w:t>code.</w:t>
      </w:r>
      <w:r w:rsidR="00AC466E" w:rsidRPr="00206ACB">
        <w:t xml:space="preserve"> </w:t>
      </w:r>
      <w:r w:rsidR="00AA3FC9" w:rsidRPr="00206ACB">
        <w:t>Assembly</w:t>
      </w:r>
      <w:r w:rsidR="00AC466E" w:rsidRPr="00206ACB">
        <w:t xml:space="preserve"> </w:t>
      </w:r>
      <w:r w:rsidR="00AA3FC9" w:rsidRPr="00206ACB">
        <w:t>is</w:t>
      </w:r>
      <w:r w:rsidR="00AC466E" w:rsidRPr="00206ACB">
        <w:t xml:space="preserve"> </w:t>
      </w:r>
      <w:r w:rsidR="00AA3FC9" w:rsidRPr="00206ACB">
        <w:t>one</w:t>
      </w:r>
      <w:r w:rsidR="00AC466E" w:rsidRPr="00206ACB">
        <w:t xml:space="preserve"> </w:t>
      </w:r>
      <w:r w:rsidR="00AA3FC9" w:rsidRPr="00206ACB">
        <w:t>layer</w:t>
      </w:r>
      <w:r w:rsidR="00AC466E" w:rsidRPr="00206ACB">
        <w:t xml:space="preserve"> </w:t>
      </w:r>
      <w:r w:rsidR="00AA3FC9" w:rsidRPr="00206ACB">
        <w:t>of</w:t>
      </w:r>
      <w:r w:rsidR="00AC466E" w:rsidRPr="00206ACB">
        <w:t xml:space="preserve"> </w:t>
      </w:r>
      <w:r w:rsidR="00AA3FC9" w:rsidRPr="00206ACB">
        <w:t>abstraction</w:t>
      </w:r>
      <w:r w:rsidR="00AC466E" w:rsidRPr="00206ACB">
        <w:t xml:space="preserve"> </w:t>
      </w:r>
      <w:r w:rsidR="00AA3FC9" w:rsidRPr="00206ACB">
        <w:t>above</w:t>
      </w:r>
      <w:r w:rsidR="00AC466E" w:rsidRPr="00206ACB">
        <w:t xml:space="preserve"> </w:t>
      </w:r>
      <w:r w:rsidR="00AA3FC9" w:rsidRPr="00206ACB">
        <w:t>machine</w:t>
      </w:r>
      <w:r w:rsidR="00AC466E" w:rsidRPr="00206ACB">
        <w:t xml:space="preserve"> </w:t>
      </w:r>
      <w:r w:rsidR="00AA3FC9" w:rsidRPr="00206ACB">
        <w:t>code.</w:t>
      </w:r>
      <w:r w:rsidR="00AC466E" w:rsidRPr="00206ACB">
        <w:t xml:space="preserve"> </w:t>
      </w:r>
      <w:r w:rsidR="00AA3FC9" w:rsidRPr="00206ACB">
        <w:t>Writing</w:t>
      </w:r>
      <w:r w:rsidR="00AC466E" w:rsidRPr="00206ACB">
        <w:t xml:space="preserve"> </w:t>
      </w:r>
      <w:r w:rsidR="00AA3FC9" w:rsidRPr="00206ACB">
        <w:t>assembly</w:t>
      </w:r>
      <w:r w:rsidR="00AC466E" w:rsidRPr="00206ACB">
        <w:t xml:space="preserve"> </w:t>
      </w:r>
      <w:r w:rsidR="00AA3FC9" w:rsidRPr="00206ACB">
        <w:t>requires</w:t>
      </w:r>
      <w:r w:rsidR="00AC466E" w:rsidRPr="00206ACB">
        <w:t xml:space="preserve"> </w:t>
      </w:r>
      <w:r w:rsidR="00AA3FC9" w:rsidRPr="00206ACB">
        <w:t>detailed</w:t>
      </w:r>
      <w:r w:rsidR="00AC466E" w:rsidRPr="00206ACB">
        <w:t xml:space="preserve"> </w:t>
      </w:r>
      <w:r w:rsidR="00AA3FC9" w:rsidRPr="00206ACB">
        <w:t>knowledge</w:t>
      </w:r>
      <w:r w:rsidR="00AC466E" w:rsidRPr="00206ACB">
        <w:t xml:space="preserve"> </w:t>
      </w:r>
      <w:r w:rsidR="00AA3FC9" w:rsidRPr="00206ACB">
        <w:t>of</w:t>
      </w:r>
      <w:r w:rsidR="00AC466E" w:rsidRPr="00206ACB">
        <w:t xml:space="preserve"> </w:t>
      </w:r>
      <w:r w:rsidR="00AA3FC9" w:rsidRPr="00206ACB">
        <w:t>a</w:t>
      </w:r>
      <w:r w:rsidR="00AC466E" w:rsidRPr="00206ACB">
        <w:t xml:space="preserve"> </w:t>
      </w:r>
      <w:r w:rsidR="00AA3FC9" w:rsidRPr="00206ACB">
        <w:t>processor's</w:t>
      </w:r>
      <w:r w:rsidR="00AC466E" w:rsidRPr="00206ACB">
        <w:t xml:space="preserve"> </w:t>
      </w:r>
      <w:r w:rsidR="00AA3FC9" w:rsidRPr="00206ACB">
        <w:t>instruction</w:t>
      </w:r>
      <w:r w:rsidR="00AC466E" w:rsidRPr="00206ACB">
        <w:t xml:space="preserve"> </w:t>
      </w:r>
      <w:r w:rsidR="00AA3FC9" w:rsidRPr="00206ACB">
        <w:t>set,</w:t>
      </w:r>
      <w:r w:rsidR="00AC466E" w:rsidRPr="00206ACB">
        <w:t xml:space="preserve"> </w:t>
      </w:r>
      <w:r w:rsidR="00AA3FC9" w:rsidRPr="00206ACB">
        <w:t>but</w:t>
      </w:r>
      <w:r w:rsidR="00AC466E" w:rsidRPr="00206ACB">
        <w:t xml:space="preserve"> </w:t>
      </w:r>
      <w:r w:rsidR="00AA3FC9" w:rsidRPr="00206ACB">
        <w:t>it</w:t>
      </w:r>
      <w:r w:rsidR="00AC466E" w:rsidRPr="00206ACB">
        <w:t xml:space="preserve"> </w:t>
      </w:r>
      <w:r w:rsidR="00AA3FC9" w:rsidRPr="00206ACB">
        <w:t>is</w:t>
      </w:r>
      <w:r w:rsidR="00AC466E" w:rsidRPr="00206ACB">
        <w:t xml:space="preserve"> </w:t>
      </w:r>
      <w:r w:rsidR="00AA3FC9" w:rsidRPr="00206ACB">
        <w:t>far</w:t>
      </w:r>
      <w:r w:rsidR="00AC466E" w:rsidRPr="00206ACB">
        <w:t xml:space="preserve"> </w:t>
      </w:r>
      <w:r w:rsidR="00AA3FC9" w:rsidRPr="00206ACB">
        <w:t>more</w:t>
      </w:r>
      <w:r w:rsidR="00AC466E" w:rsidRPr="00206ACB">
        <w:t xml:space="preserve"> </w:t>
      </w:r>
      <w:r w:rsidR="00AA3FC9" w:rsidRPr="00206ACB">
        <w:t>readable</w:t>
      </w:r>
      <w:r w:rsidR="00AC466E" w:rsidRPr="00206ACB">
        <w:t xml:space="preserve"> </w:t>
      </w:r>
      <w:r w:rsidR="00AA3FC9" w:rsidRPr="00206ACB">
        <w:t>than</w:t>
      </w:r>
      <w:r w:rsidR="00AC466E" w:rsidRPr="00206ACB">
        <w:t xml:space="preserve"> </w:t>
      </w:r>
      <w:r w:rsidR="00AA3FC9" w:rsidRPr="00206ACB">
        <w:t>machine</w:t>
      </w:r>
      <w:r w:rsidR="00AC466E" w:rsidRPr="00206ACB">
        <w:t xml:space="preserve"> </w:t>
      </w:r>
      <w:r w:rsidR="00AA3FC9" w:rsidRPr="00206ACB">
        <w:t>code's</w:t>
      </w:r>
      <w:r w:rsidR="00AC466E" w:rsidRPr="00206ACB">
        <w:t xml:space="preserve"> </w:t>
      </w:r>
      <w:r w:rsidR="00AA3FC9" w:rsidRPr="00206ACB">
        <w:t>stream</w:t>
      </w:r>
      <w:r w:rsidR="00AC466E" w:rsidRPr="00206ACB">
        <w:t xml:space="preserve"> </w:t>
      </w:r>
      <w:r w:rsidR="00AA3FC9" w:rsidRPr="00206ACB">
        <w:t>of</w:t>
      </w:r>
      <w:r w:rsidR="00AC466E" w:rsidRPr="00206ACB">
        <w:t xml:space="preserve"> </w:t>
      </w:r>
      <w:r w:rsidR="00AA3FC9" w:rsidRPr="00206ACB">
        <w:t>bytes.</w:t>
      </w:r>
      <w:r w:rsidR="00AC466E" w:rsidRPr="00206ACB">
        <w:t xml:space="preserve"> </w:t>
      </w:r>
      <w:r w:rsidR="00AA3FC9" w:rsidRPr="00206ACB">
        <w:t>Let's</w:t>
      </w:r>
      <w:r w:rsidR="00AC466E" w:rsidRPr="00206ACB">
        <w:t xml:space="preserve"> </w:t>
      </w:r>
      <w:r w:rsidR="00AA3FC9" w:rsidRPr="00206ACB">
        <w:t>look</w:t>
      </w:r>
      <w:r w:rsidR="00AC466E" w:rsidRPr="00206ACB">
        <w:t xml:space="preserve"> </w:t>
      </w:r>
      <w:r w:rsidR="00AA3FC9" w:rsidRPr="00206ACB">
        <w:t>at</w:t>
      </w:r>
      <w:r w:rsidR="00AC466E" w:rsidRPr="00206ACB">
        <w:t xml:space="preserve"> </w:t>
      </w:r>
      <w:r w:rsidR="00AA3FC9" w:rsidRPr="00206ACB">
        <w:t>some</w:t>
      </w:r>
      <w:r w:rsidR="00AC466E" w:rsidRPr="00206ACB">
        <w:t xml:space="preserve"> </w:t>
      </w:r>
      <w:r w:rsidR="00AA3FC9" w:rsidRPr="00206ACB">
        <w:t>example</w:t>
      </w:r>
      <w:r w:rsidR="00AC466E" w:rsidRPr="00206ACB">
        <w:t xml:space="preserve"> </w:t>
      </w:r>
      <w:r w:rsidR="00AA3FC9" w:rsidRPr="00206ACB">
        <w:t>assembly</w:t>
      </w:r>
      <w:r w:rsidR="00AC466E" w:rsidRPr="00206ACB">
        <w:t xml:space="preserve"> </w:t>
      </w:r>
      <w:r w:rsidR="00AA3FC9" w:rsidRPr="00206ACB">
        <w:t>code</w:t>
      </w:r>
      <w:r w:rsidR="00AC466E" w:rsidRPr="00206ACB">
        <w:t xml:space="preserve"> </w:t>
      </w:r>
      <w:r w:rsidR="00AA3FC9" w:rsidRPr="00206ACB">
        <w:t>to</w:t>
      </w:r>
      <w:r w:rsidR="00AC466E" w:rsidRPr="00206ACB">
        <w:t xml:space="preserve"> </w:t>
      </w:r>
      <w:r w:rsidR="00AA3FC9" w:rsidRPr="00206ACB">
        <w:t>see</w:t>
      </w:r>
      <w:r w:rsidR="00AC466E" w:rsidRPr="00206ACB">
        <w:t xml:space="preserve"> </w:t>
      </w:r>
      <w:r w:rsidR="00AA3FC9" w:rsidRPr="00206ACB">
        <w:t>how</w:t>
      </w:r>
      <w:r w:rsidR="00AC466E" w:rsidRPr="00206ACB">
        <w:t xml:space="preserve"> </w:t>
      </w:r>
      <w:r w:rsidR="00AA3FC9" w:rsidRPr="00206ACB">
        <w:t>it</w:t>
      </w:r>
      <w:r w:rsidR="00AC466E" w:rsidRPr="00206ACB">
        <w:t xml:space="preserve"> </w:t>
      </w:r>
      <w:r w:rsidR="00AA3FC9" w:rsidRPr="00206ACB">
        <w:t>works:</w:t>
      </w:r>
    </w:p>
    <w:p w14:paraId="53CFEF25" w14:textId="0ED1871B" w:rsidR="006C269A" w:rsidRPr="004A4B7D" w:rsidRDefault="006C269A"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.proc</w:t>
      </w:r>
      <w:r w:rsidR="00AC466E" w:rsidRPr="004A4B7D">
        <w:rPr>
          <w:rFonts w:ascii="DejaVu Sans Mono" w:hAnsi="DejaVu Sans Mono" w:cs="DejaVu Sans Mono"/>
          <w:color w:val="10C26F"/>
          <w:sz w:val="26"/>
          <w:szCs w:val="26"/>
        </w:rPr>
        <w:t xml:space="preserve"> </w:t>
      </w:r>
      <w:r w:rsidRPr="004A4B7D">
        <w:rPr>
          <w:rFonts w:ascii="DejaVu Sans Mono" w:hAnsi="DejaVu Sans Mono" w:cs="DejaVu Sans Mono"/>
          <w:color w:val="10C26F"/>
          <w:sz w:val="26"/>
          <w:szCs w:val="26"/>
        </w:rPr>
        <w:t>main</w:t>
      </w:r>
    </w:p>
    <w:p w14:paraId="6B163235" w14:textId="470CE6E7" w:rsidR="006C269A" w:rsidRPr="004A4B7D"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E3371E"/>
          <w:sz w:val="26"/>
          <w:szCs w:val="26"/>
        </w:rPr>
        <w:t>LDX</w:t>
      </w:r>
      <w:r w:rsidRPr="004A4B7D">
        <w:rPr>
          <w:rFonts w:ascii="DejaVu Sans Mono" w:hAnsi="DejaVu Sans Mono" w:cs="DejaVu Sans Mono"/>
          <w:color w:val="10C26F"/>
          <w:sz w:val="26"/>
          <w:szCs w:val="26"/>
        </w:rPr>
        <w:t xml:space="preserve"> </w:t>
      </w:r>
      <w:r w:rsidR="006C269A" w:rsidRPr="004A4B7D">
        <w:rPr>
          <w:rFonts w:ascii="DejaVu Sans Mono" w:hAnsi="DejaVu Sans Mono" w:cs="DejaVu Sans Mono"/>
          <w:color w:val="10C26F"/>
          <w:sz w:val="26"/>
          <w:szCs w:val="26"/>
        </w:rPr>
        <w:t>PPUSTATUS</w:t>
      </w:r>
    </w:p>
    <w:p w14:paraId="4D911E4E" w14:textId="586E8A90" w:rsidR="006C269A" w:rsidRPr="004A4B7D"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E3371E"/>
          <w:sz w:val="26"/>
          <w:szCs w:val="26"/>
        </w:rPr>
        <w:t>LDX</w:t>
      </w: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FF7A48"/>
          <w:sz w:val="26"/>
          <w:szCs w:val="26"/>
        </w:rPr>
        <w:t>#</w:t>
      </w:r>
      <w:r w:rsidR="006C269A" w:rsidRPr="00F91163">
        <w:rPr>
          <w:rFonts w:ascii="DejaVu Sans Mono" w:hAnsi="DejaVu Sans Mono" w:cs="DejaVu Sans Mono"/>
          <w:color w:val="07E2FA"/>
          <w:sz w:val="26"/>
          <w:szCs w:val="26"/>
        </w:rPr>
        <w:t>$3f</w:t>
      </w:r>
    </w:p>
    <w:p w14:paraId="53446456" w14:textId="5F60C3EE" w:rsidR="006C269A" w:rsidRPr="004A4B7D"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E3371E"/>
          <w:sz w:val="26"/>
          <w:szCs w:val="26"/>
        </w:rPr>
        <w:t>STX</w:t>
      </w:r>
      <w:r w:rsidRPr="004A4B7D">
        <w:rPr>
          <w:rFonts w:ascii="DejaVu Sans Mono" w:hAnsi="DejaVu Sans Mono" w:cs="DejaVu Sans Mono"/>
          <w:color w:val="10C26F"/>
          <w:sz w:val="26"/>
          <w:szCs w:val="26"/>
        </w:rPr>
        <w:t xml:space="preserve"> </w:t>
      </w:r>
      <w:r w:rsidR="006C269A" w:rsidRPr="004A4B7D">
        <w:rPr>
          <w:rFonts w:ascii="DejaVu Sans Mono" w:hAnsi="DejaVu Sans Mono" w:cs="DejaVu Sans Mono"/>
          <w:color w:val="10C26F"/>
          <w:sz w:val="26"/>
          <w:szCs w:val="26"/>
        </w:rPr>
        <w:t>PPUADDR</w:t>
      </w:r>
    </w:p>
    <w:p w14:paraId="01CA1475" w14:textId="0471A9F6" w:rsidR="006C269A" w:rsidRPr="004A4B7D"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E3371E"/>
          <w:sz w:val="26"/>
          <w:szCs w:val="26"/>
        </w:rPr>
        <w:t>LDX</w:t>
      </w: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FF7A48"/>
          <w:sz w:val="26"/>
          <w:szCs w:val="26"/>
        </w:rPr>
        <w:t>#</w:t>
      </w:r>
      <w:r w:rsidR="006C269A" w:rsidRPr="00F91163">
        <w:rPr>
          <w:rFonts w:ascii="DejaVu Sans Mono" w:hAnsi="DejaVu Sans Mono" w:cs="DejaVu Sans Mono"/>
          <w:color w:val="07E2FA"/>
          <w:sz w:val="26"/>
          <w:szCs w:val="26"/>
        </w:rPr>
        <w:t>$00</w:t>
      </w:r>
    </w:p>
    <w:p w14:paraId="407F7E7B" w14:textId="714036C0" w:rsidR="006C269A" w:rsidRPr="004A4B7D"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E3371E"/>
          <w:sz w:val="26"/>
          <w:szCs w:val="26"/>
        </w:rPr>
        <w:t>STX</w:t>
      </w:r>
      <w:r w:rsidRPr="004A4B7D">
        <w:rPr>
          <w:rFonts w:ascii="DejaVu Sans Mono" w:hAnsi="DejaVu Sans Mono" w:cs="DejaVu Sans Mono"/>
          <w:color w:val="10C26F"/>
          <w:sz w:val="26"/>
          <w:szCs w:val="26"/>
        </w:rPr>
        <w:t xml:space="preserve"> </w:t>
      </w:r>
      <w:r w:rsidR="006C269A" w:rsidRPr="004A4B7D">
        <w:rPr>
          <w:rFonts w:ascii="DejaVu Sans Mono" w:hAnsi="DejaVu Sans Mono" w:cs="DejaVu Sans Mono"/>
          <w:color w:val="10C26F"/>
          <w:sz w:val="26"/>
          <w:szCs w:val="26"/>
        </w:rPr>
        <w:t>PPUADDR</w:t>
      </w:r>
    </w:p>
    <w:p w14:paraId="76241471" w14:textId="459D3620" w:rsidR="006C269A" w:rsidRPr="004A4B7D"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 xml:space="preserve"> </w:t>
      </w:r>
    </w:p>
    <w:p w14:paraId="61312923" w14:textId="77777777" w:rsidR="006C269A" w:rsidRPr="004A4B7D" w:rsidRDefault="006C269A"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copy_palettes:</w:t>
      </w:r>
    </w:p>
    <w:p w14:paraId="360407BF" w14:textId="078CE882" w:rsidR="006C269A" w:rsidRPr="004A4B7D"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E3371E"/>
          <w:sz w:val="26"/>
          <w:szCs w:val="26"/>
        </w:rPr>
        <w:t>LDA</w:t>
      </w:r>
      <w:r w:rsidRPr="004A4B7D">
        <w:rPr>
          <w:rFonts w:ascii="DejaVu Sans Mono" w:hAnsi="DejaVu Sans Mono" w:cs="DejaVu Sans Mono"/>
          <w:color w:val="10C26F"/>
          <w:sz w:val="26"/>
          <w:szCs w:val="26"/>
        </w:rPr>
        <w:t xml:space="preserve"> </w:t>
      </w:r>
      <w:r w:rsidR="006C269A" w:rsidRPr="004A4B7D">
        <w:rPr>
          <w:rFonts w:ascii="DejaVu Sans Mono" w:hAnsi="DejaVu Sans Mono" w:cs="DejaVu Sans Mono"/>
          <w:color w:val="10C26F"/>
          <w:sz w:val="26"/>
          <w:szCs w:val="26"/>
        </w:rPr>
        <w:t>palettes,</w:t>
      </w:r>
      <w:r w:rsidR="006C269A" w:rsidRPr="00F91163">
        <w:rPr>
          <w:rFonts w:ascii="DejaVu Sans Mono" w:hAnsi="DejaVu Sans Mono" w:cs="DejaVu Sans Mono"/>
          <w:color w:val="FF7A48"/>
          <w:sz w:val="26"/>
          <w:szCs w:val="26"/>
        </w:rPr>
        <w:t>x</w:t>
      </w:r>
    </w:p>
    <w:p w14:paraId="53A9F0AB" w14:textId="49F1B48B" w:rsidR="006C269A" w:rsidRPr="004A4B7D"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E3371E"/>
          <w:sz w:val="26"/>
          <w:szCs w:val="26"/>
        </w:rPr>
        <w:t>STA</w:t>
      </w:r>
      <w:r w:rsidRPr="004A4B7D">
        <w:rPr>
          <w:rFonts w:ascii="DejaVu Sans Mono" w:hAnsi="DejaVu Sans Mono" w:cs="DejaVu Sans Mono"/>
          <w:color w:val="10C26F"/>
          <w:sz w:val="26"/>
          <w:szCs w:val="26"/>
        </w:rPr>
        <w:t xml:space="preserve"> </w:t>
      </w:r>
      <w:r w:rsidR="006C269A" w:rsidRPr="004A4B7D">
        <w:rPr>
          <w:rFonts w:ascii="DejaVu Sans Mono" w:hAnsi="DejaVu Sans Mono" w:cs="DejaVu Sans Mono"/>
          <w:color w:val="10C26F"/>
          <w:sz w:val="26"/>
          <w:szCs w:val="26"/>
        </w:rPr>
        <w:t>PPUDATA</w:t>
      </w:r>
    </w:p>
    <w:p w14:paraId="3982B87F" w14:textId="6ED505AC" w:rsidR="006C269A" w:rsidRPr="00F91163"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E3371E"/>
          <w:sz w:val="26"/>
          <w:szCs w:val="26"/>
        </w:rPr>
      </w:pP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E3371E"/>
          <w:sz w:val="26"/>
          <w:szCs w:val="26"/>
        </w:rPr>
        <w:t>INX</w:t>
      </w:r>
    </w:p>
    <w:p w14:paraId="66ECBAF3" w14:textId="5D7BA9B6" w:rsidR="006C269A" w:rsidRPr="004A4B7D"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F91163">
        <w:rPr>
          <w:rFonts w:ascii="DejaVu Sans Mono" w:hAnsi="DejaVu Sans Mono" w:cs="DejaVu Sans Mono"/>
          <w:color w:val="E3371E"/>
          <w:sz w:val="26"/>
          <w:szCs w:val="26"/>
        </w:rPr>
        <w:t xml:space="preserve">  </w:t>
      </w:r>
      <w:r w:rsidR="006C269A" w:rsidRPr="00F91163">
        <w:rPr>
          <w:rFonts w:ascii="DejaVu Sans Mono" w:hAnsi="DejaVu Sans Mono" w:cs="DejaVu Sans Mono"/>
          <w:color w:val="E3371E"/>
          <w:sz w:val="26"/>
          <w:szCs w:val="26"/>
        </w:rPr>
        <w:t>CPX</w:t>
      </w: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FF7A48"/>
          <w:sz w:val="26"/>
          <w:szCs w:val="26"/>
        </w:rPr>
        <w:t>#</w:t>
      </w:r>
      <w:r w:rsidR="006C269A" w:rsidRPr="00F91163">
        <w:rPr>
          <w:rFonts w:ascii="DejaVu Sans Mono" w:hAnsi="DejaVu Sans Mono" w:cs="DejaVu Sans Mono"/>
          <w:color w:val="07E2FA"/>
          <w:sz w:val="26"/>
          <w:szCs w:val="26"/>
        </w:rPr>
        <w:t>$20</w:t>
      </w: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FFC000"/>
          <w:sz w:val="26"/>
          <w:szCs w:val="26"/>
        </w:rPr>
        <w:t>;</w:t>
      </w:r>
      <w:r w:rsidRPr="00F91163">
        <w:rPr>
          <w:rFonts w:ascii="DejaVu Sans Mono" w:hAnsi="DejaVu Sans Mono" w:cs="DejaVu Sans Mono"/>
          <w:color w:val="FFC000"/>
          <w:sz w:val="26"/>
          <w:szCs w:val="26"/>
        </w:rPr>
        <w:t xml:space="preserve"> </w:t>
      </w:r>
      <w:r w:rsidR="006C269A" w:rsidRPr="00F91163">
        <w:rPr>
          <w:rFonts w:ascii="DejaVu Sans Mono" w:hAnsi="DejaVu Sans Mono" w:cs="DejaVu Sans Mono"/>
          <w:color w:val="FFC000"/>
          <w:sz w:val="26"/>
          <w:szCs w:val="26"/>
        </w:rPr>
        <w:t>32</w:t>
      </w:r>
      <w:r w:rsidRPr="00F91163">
        <w:rPr>
          <w:rFonts w:ascii="DejaVu Sans Mono" w:hAnsi="DejaVu Sans Mono" w:cs="DejaVu Sans Mono"/>
          <w:color w:val="FFC000"/>
          <w:sz w:val="26"/>
          <w:szCs w:val="26"/>
        </w:rPr>
        <w:t xml:space="preserve"> </w:t>
      </w:r>
      <w:r w:rsidR="006C269A" w:rsidRPr="00F91163">
        <w:rPr>
          <w:rFonts w:ascii="DejaVu Sans Mono" w:hAnsi="DejaVu Sans Mono" w:cs="DejaVu Sans Mono"/>
          <w:color w:val="FFC000"/>
          <w:sz w:val="26"/>
          <w:szCs w:val="26"/>
        </w:rPr>
        <w:t>colors</w:t>
      </w:r>
      <w:r w:rsidRPr="00F91163">
        <w:rPr>
          <w:rFonts w:ascii="DejaVu Sans Mono" w:hAnsi="DejaVu Sans Mono" w:cs="DejaVu Sans Mono"/>
          <w:color w:val="FFC000"/>
          <w:sz w:val="26"/>
          <w:szCs w:val="26"/>
        </w:rPr>
        <w:t xml:space="preserve"> </w:t>
      </w:r>
      <w:r w:rsidR="006C269A" w:rsidRPr="00F91163">
        <w:rPr>
          <w:rFonts w:ascii="DejaVu Sans Mono" w:hAnsi="DejaVu Sans Mono" w:cs="DejaVu Sans Mono"/>
          <w:color w:val="FFC000"/>
          <w:sz w:val="26"/>
          <w:szCs w:val="26"/>
        </w:rPr>
        <w:t>total</w:t>
      </w:r>
    </w:p>
    <w:p w14:paraId="281984BE" w14:textId="3ABE8047" w:rsidR="006C269A" w:rsidRPr="004A4B7D" w:rsidRDefault="00AC466E" w:rsidP="004A4B7D">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610045843"/>
        <w:rPr>
          <w:rFonts w:ascii="DejaVu Sans Mono" w:hAnsi="DejaVu Sans Mono" w:cs="DejaVu Sans Mono"/>
          <w:color w:val="10C26F"/>
          <w:sz w:val="26"/>
          <w:szCs w:val="26"/>
        </w:rPr>
      </w:pPr>
      <w:r w:rsidRPr="004A4B7D">
        <w:rPr>
          <w:rFonts w:ascii="DejaVu Sans Mono" w:hAnsi="DejaVu Sans Mono" w:cs="DejaVu Sans Mono"/>
          <w:color w:val="10C26F"/>
          <w:sz w:val="26"/>
          <w:szCs w:val="26"/>
        </w:rPr>
        <w:t xml:space="preserve">  </w:t>
      </w:r>
      <w:r w:rsidR="006C269A" w:rsidRPr="00F91163">
        <w:rPr>
          <w:rFonts w:ascii="DejaVu Sans Mono" w:hAnsi="DejaVu Sans Mono" w:cs="DejaVu Sans Mono"/>
          <w:color w:val="E3371E"/>
          <w:sz w:val="26"/>
          <w:szCs w:val="26"/>
        </w:rPr>
        <w:t>BNE</w:t>
      </w:r>
      <w:r w:rsidRPr="004A4B7D">
        <w:rPr>
          <w:rFonts w:ascii="DejaVu Sans Mono" w:hAnsi="DejaVu Sans Mono" w:cs="DejaVu Sans Mono"/>
          <w:color w:val="10C26F"/>
          <w:sz w:val="26"/>
          <w:szCs w:val="26"/>
        </w:rPr>
        <w:t xml:space="preserve"> </w:t>
      </w:r>
      <w:r w:rsidR="006C269A" w:rsidRPr="004A4B7D">
        <w:rPr>
          <w:rFonts w:ascii="DejaVu Sans Mono" w:hAnsi="DejaVu Sans Mono" w:cs="DejaVu Sans Mono"/>
          <w:color w:val="10C26F"/>
          <w:sz w:val="26"/>
          <w:szCs w:val="26"/>
        </w:rPr>
        <w:t>copy_palettes</w:t>
      </w:r>
    </w:p>
    <w:p w14:paraId="4290138A" w14:textId="2C621C59" w:rsidR="00C610BA" w:rsidRPr="00206ACB" w:rsidRDefault="00C610BA">
      <w:pPr>
        <w:pStyle w:val="ListParagraph"/>
        <w:numPr>
          <w:ilvl w:val="0"/>
          <w:numId w:val="10"/>
        </w:numPr>
        <w:rPr>
          <w:rFonts w:cstheme="minorHAnsi"/>
          <w:szCs w:val="26"/>
        </w:rPr>
      </w:pPr>
      <w:r w:rsidRPr="00206ACB">
        <w:rPr>
          <w:rFonts w:cstheme="minorHAnsi"/>
          <w:szCs w:val="26"/>
        </w:rPr>
        <w:t>Separation</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instructions</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data</w:t>
      </w:r>
    </w:p>
    <w:p w14:paraId="4A3A0112" w14:textId="0AA64B40" w:rsidR="00C610BA" w:rsidRPr="00206ACB" w:rsidRDefault="00C610BA" w:rsidP="00075004">
      <w:r w:rsidRPr="00206ACB">
        <w:t>The</w:t>
      </w:r>
      <w:r w:rsidR="00AC466E" w:rsidRPr="00206ACB">
        <w:t xml:space="preserve"> </w:t>
      </w:r>
      <w:r w:rsidRPr="00206ACB">
        <w:t>three-letter</w:t>
      </w:r>
      <w:r w:rsidR="00AC466E" w:rsidRPr="00206ACB">
        <w:t xml:space="preserve"> </w:t>
      </w:r>
      <w:r w:rsidRPr="00206ACB">
        <w:t>words</w:t>
      </w:r>
      <w:r w:rsidR="00AC466E" w:rsidRPr="00206ACB">
        <w:t xml:space="preserve"> </w:t>
      </w:r>
      <w:r w:rsidRPr="00206ACB">
        <w:t>in</w:t>
      </w:r>
      <w:r w:rsidR="00AC466E" w:rsidRPr="00206ACB">
        <w:t xml:space="preserve"> </w:t>
      </w:r>
      <w:r w:rsidRPr="00206ACB">
        <w:t>all</w:t>
      </w:r>
      <w:r w:rsidR="00AC466E" w:rsidRPr="00206ACB">
        <w:t xml:space="preserve"> </w:t>
      </w:r>
      <w:r w:rsidRPr="00206ACB">
        <w:t>caps</w:t>
      </w:r>
      <w:r w:rsidR="00AC466E" w:rsidRPr="00206ACB">
        <w:t xml:space="preserve"> </w:t>
      </w:r>
      <w:r w:rsidRPr="00206ACB">
        <w:t>on</w:t>
      </w:r>
      <w:r w:rsidR="00AC466E" w:rsidRPr="00206ACB">
        <w:t xml:space="preserve"> </w:t>
      </w:r>
      <w:r w:rsidRPr="00206ACB">
        <w:t>lines</w:t>
      </w:r>
      <w:r w:rsidR="00AC466E" w:rsidRPr="00206ACB">
        <w:t xml:space="preserve"> </w:t>
      </w:r>
      <w:r w:rsidRPr="00206ACB">
        <w:t>2-6</w:t>
      </w:r>
      <w:r w:rsidR="00AC466E" w:rsidRPr="00206ACB">
        <w:t xml:space="preserve"> </w:t>
      </w:r>
      <w:r w:rsidRPr="00206ACB">
        <w:t>and</w:t>
      </w:r>
      <w:r w:rsidR="00AC466E" w:rsidRPr="00206ACB">
        <w:t xml:space="preserve"> </w:t>
      </w:r>
      <w:r w:rsidRPr="00206ACB">
        <w:t>9-13</w:t>
      </w:r>
      <w:r w:rsidR="00AC466E" w:rsidRPr="00206ACB">
        <w:t xml:space="preserve"> </w:t>
      </w:r>
      <w:r w:rsidRPr="00206ACB">
        <w:t>are</w:t>
      </w:r>
      <w:r w:rsidR="00AC466E" w:rsidRPr="00206ACB">
        <w:t xml:space="preserve"> </w:t>
      </w:r>
      <w:r w:rsidRPr="00206ACB">
        <w:t>called</w:t>
      </w:r>
      <w:r w:rsidR="00AC466E" w:rsidRPr="00206ACB">
        <w:t xml:space="preserve"> </w:t>
      </w:r>
      <w:r w:rsidRPr="00206ACB">
        <w:rPr>
          <w:rStyle w:val="Emphasis"/>
          <w:rFonts w:eastAsiaTheme="majorEastAsia" w:cstheme="minorHAnsi"/>
          <w:color w:val="111111"/>
          <w:szCs w:val="26"/>
        </w:rPr>
        <w:t>opcodes</w:t>
      </w:r>
      <w:r w:rsidRPr="00206ACB">
        <w:t>.</w:t>
      </w:r>
      <w:r w:rsidR="00AC466E" w:rsidRPr="00206ACB">
        <w:t xml:space="preserve"> </w:t>
      </w:r>
      <w:r w:rsidRPr="00206ACB">
        <w:t>Each</w:t>
      </w:r>
      <w:r w:rsidR="00AC466E" w:rsidRPr="00206ACB">
        <w:t xml:space="preserve"> </w:t>
      </w:r>
      <w:r w:rsidRPr="00206ACB">
        <w:t>one</w:t>
      </w:r>
      <w:r w:rsidR="00AC466E" w:rsidRPr="00206ACB">
        <w:t xml:space="preserve"> </w:t>
      </w:r>
      <w:r w:rsidRPr="00206ACB">
        <w:t>represents</w:t>
      </w:r>
      <w:r w:rsidR="00AC466E" w:rsidRPr="00206ACB">
        <w:t xml:space="preserve"> </w:t>
      </w:r>
      <w:r w:rsidRPr="00206ACB">
        <w:t>an</w:t>
      </w:r>
      <w:r w:rsidR="00AC466E" w:rsidRPr="00206ACB">
        <w:t xml:space="preserve"> </w:t>
      </w:r>
      <w:r w:rsidRPr="00206ACB">
        <w:t>instruction</w:t>
      </w:r>
      <w:r w:rsidR="00AC466E" w:rsidRPr="00206ACB">
        <w:t xml:space="preserve"> </w:t>
      </w:r>
      <w:r w:rsidRPr="00206ACB">
        <w:t>from</w:t>
      </w:r>
      <w:r w:rsidR="00AC466E" w:rsidRPr="00206ACB">
        <w:t xml:space="preserve"> </w:t>
      </w:r>
      <w:r w:rsidRPr="00206ACB">
        <w:t>the</w:t>
      </w:r>
      <w:r w:rsidR="00AC466E" w:rsidRPr="00206ACB">
        <w:t xml:space="preserve"> </w:t>
      </w:r>
      <w:r w:rsidRPr="00206ACB">
        <w:t>processor's</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but</w:t>
      </w:r>
      <w:r w:rsidR="00AC466E" w:rsidRPr="00206ACB">
        <w:t xml:space="preserve"> </w:t>
      </w:r>
      <w:r w:rsidRPr="00206ACB">
        <w:t>instead</w:t>
      </w:r>
      <w:r w:rsidR="00AC466E" w:rsidRPr="00206ACB">
        <w:t xml:space="preserve"> </w:t>
      </w:r>
      <w:r w:rsidRPr="00206ACB">
        <w:t>of</w:t>
      </w:r>
      <w:r w:rsidR="00AC466E" w:rsidRPr="00206ACB">
        <w:t xml:space="preserve"> </w:t>
      </w:r>
      <w:r w:rsidRPr="00206ACB">
        <w:t>referring</w:t>
      </w:r>
      <w:r w:rsidR="00AC466E" w:rsidRPr="00206ACB">
        <w:t xml:space="preserve"> </w:t>
      </w:r>
      <w:r w:rsidRPr="00206ACB">
        <w:t>to</w:t>
      </w:r>
      <w:r w:rsidR="00AC466E" w:rsidRPr="00206ACB">
        <w:t xml:space="preserve"> </w:t>
      </w:r>
      <w:r w:rsidRPr="00206ACB">
        <w:t>them</w:t>
      </w:r>
      <w:r w:rsidR="00AC466E" w:rsidRPr="00206ACB">
        <w:t xml:space="preserve"> </w:t>
      </w:r>
      <w:r w:rsidRPr="00206ACB">
        <w:t>by</w:t>
      </w:r>
      <w:r w:rsidR="00AC466E" w:rsidRPr="00206ACB">
        <w:t xml:space="preserve"> </w:t>
      </w:r>
      <w:r w:rsidRPr="00206ACB">
        <w:t>number,</w:t>
      </w:r>
      <w:r w:rsidR="00AC466E" w:rsidRPr="00206ACB">
        <w:t xml:space="preserve"> </w:t>
      </w:r>
      <w:r w:rsidRPr="00206ACB">
        <w:t>they</w:t>
      </w:r>
      <w:r w:rsidR="00AC466E" w:rsidRPr="00206ACB">
        <w:t xml:space="preserve"> </w:t>
      </w:r>
      <w:r w:rsidRPr="00206ACB">
        <w:t>now</w:t>
      </w:r>
      <w:r w:rsidR="00AC466E" w:rsidRPr="00206ACB">
        <w:t xml:space="preserve"> </w:t>
      </w:r>
      <w:r w:rsidRPr="00206ACB">
        <w:t>have</w:t>
      </w:r>
      <w:r w:rsidR="00AC466E" w:rsidRPr="00206ACB">
        <w:t xml:space="preserve"> </w:t>
      </w:r>
      <w:r w:rsidRPr="00206ACB">
        <w:t>names.</w:t>
      </w:r>
      <w:r w:rsidR="00AC466E" w:rsidRPr="00206ACB">
        <w:t xml:space="preserve"> </w:t>
      </w:r>
      <w:r w:rsidRPr="005463DD">
        <w:rPr>
          <w:rStyle w:val="QuoteChar"/>
        </w:rPr>
        <w:t>LDA</w:t>
      </w:r>
      <w:r w:rsidRPr="00206ACB">
        <w:t>,</w:t>
      </w:r>
      <w:r w:rsidR="00AC466E" w:rsidRPr="00206ACB">
        <w:t xml:space="preserve"> </w:t>
      </w:r>
      <w:r w:rsidRPr="00206ACB">
        <w:t>for</w:t>
      </w:r>
      <w:r w:rsidR="00AC466E" w:rsidRPr="00206ACB">
        <w:t xml:space="preserve"> </w:t>
      </w:r>
      <w:r w:rsidRPr="00206ACB">
        <w:t>example,</w:t>
      </w:r>
      <w:r w:rsidR="00AC466E" w:rsidRPr="00206ACB">
        <w:t xml:space="preserve"> </w:t>
      </w:r>
      <w:r w:rsidRPr="00206ACB">
        <w:t>means</w:t>
      </w:r>
      <w:r w:rsidR="00AC466E" w:rsidRPr="00206ACB">
        <w:t xml:space="preserve"> </w:t>
      </w:r>
      <w:r w:rsidRPr="00206ACB">
        <w:t>"load</w:t>
      </w:r>
      <w:r w:rsidR="00AC466E" w:rsidRPr="00206ACB">
        <w:t xml:space="preserve"> </w:t>
      </w:r>
      <w:r w:rsidRPr="00206ACB">
        <w:t>accumulator".</w:t>
      </w:r>
      <w:r w:rsidR="00AC466E" w:rsidRPr="00206ACB">
        <w:t xml:space="preserve"> </w:t>
      </w:r>
      <w:r w:rsidRPr="00206ACB">
        <w:t>We'll</w:t>
      </w:r>
      <w:r w:rsidR="00AC466E" w:rsidRPr="00206ACB">
        <w:t xml:space="preserve"> </w:t>
      </w:r>
      <w:r w:rsidRPr="00206ACB">
        <w:t>be</w:t>
      </w:r>
      <w:r w:rsidR="00AC466E" w:rsidRPr="00206ACB">
        <w:t xml:space="preserve"> </w:t>
      </w:r>
      <w:r w:rsidRPr="00206ACB">
        <w:t>learning</w:t>
      </w:r>
      <w:r w:rsidR="00AC466E" w:rsidRPr="00206ACB">
        <w:t xml:space="preserve"> </w:t>
      </w:r>
      <w:r w:rsidRPr="00206ACB">
        <w:t>a</w:t>
      </w:r>
      <w:r w:rsidR="00AC466E" w:rsidRPr="00206ACB">
        <w:t xml:space="preserve"> </w:t>
      </w:r>
      <w:r w:rsidRPr="00206ACB">
        <w:t>few</w:t>
      </w:r>
      <w:r w:rsidR="00AC466E" w:rsidRPr="00206ACB">
        <w:t xml:space="preserve"> </w:t>
      </w:r>
      <w:r w:rsidRPr="00206ACB">
        <w:t>dozen</w:t>
      </w:r>
      <w:r w:rsidR="00AC466E" w:rsidRPr="00206ACB">
        <w:t xml:space="preserve"> </w:t>
      </w:r>
      <w:r w:rsidRPr="00206ACB">
        <w:t>opcodes</w:t>
      </w:r>
      <w:r w:rsidR="00AC466E" w:rsidRPr="00206ACB">
        <w:t xml:space="preserve"> </w:t>
      </w:r>
      <w:r w:rsidRPr="00206ACB">
        <w:t>over</w:t>
      </w:r>
      <w:r w:rsidR="00AC466E" w:rsidRPr="00206ACB">
        <w:t xml:space="preserve"> </w:t>
      </w:r>
      <w:r w:rsidRPr="00206ACB">
        <w:t>the</w:t>
      </w:r>
      <w:r w:rsidR="00AC466E" w:rsidRPr="00206ACB">
        <w:t xml:space="preserve"> </w:t>
      </w:r>
      <w:r w:rsidRPr="00206ACB">
        <w:t>course</w:t>
      </w:r>
      <w:r w:rsidR="00AC466E" w:rsidRPr="00206ACB">
        <w:t xml:space="preserve"> </w:t>
      </w:r>
      <w:r w:rsidRPr="00206ACB">
        <w:t>of</w:t>
      </w:r>
      <w:r w:rsidR="00AC466E" w:rsidRPr="00206ACB">
        <w:t xml:space="preserve"> </w:t>
      </w:r>
      <w:r w:rsidRPr="00206ACB">
        <w:t>this</w:t>
      </w:r>
      <w:r w:rsidR="00AC466E" w:rsidRPr="00206ACB">
        <w:t xml:space="preserve"> </w:t>
      </w:r>
      <w:r w:rsidRPr="00206ACB">
        <w:t>book;</w:t>
      </w:r>
      <w:r w:rsidR="00AC466E" w:rsidRPr="00206ACB">
        <w:t xml:space="preserve"> </w:t>
      </w:r>
      <w:r w:rsidRPr="00206ACB">
        <w:t>there</w:t>
      </w:r>
      <w:r w:rsidR="00AC466E" w:rsidRPr="00206ACB">
        <w:t xml:space="preserve"> </w:t>
      </w:r>
      <w:r w:rsidRPr="00206ACB">
        <w:t>are</w:t>
      </w:r>
      <w:r w:rsidR="00AC466E" w:rsidRPr="00206ACB">
        <w:t xml:space="preserve"> </w:t>
      </w:r>
      <w:r w:rsidRPr="00206ACB">
        <w:t>56</w:t>
      </w:r>
      <w:r w:rsidR="00AC466E" w:rsidRPr="00206ACB">
        <w:t xml:space="preserve"> </w:t>
      </w:r>
      <w:r w:rsidRPr="00206ACB">
        <w:t>"official"</w:t>
      </w:r>
      <w:r w:rsidR="00AC466E" w:rsidRPr="00206ACB">
        <w:t xml:space="preserve"> </w:t>
      </w:r>
      <w:r w:rsidRPr="00206ACB">
        <w:t>6502</w:t>
      </w:r>
      <w:r w:rsidR="00AC466E" w:rsidRPr="00206ACB">
        <w:t xml:space="preserve"> </w:t>
      </w:r>
      <w:r w:rsidRPr="00206ACB">
        <w:t>assembly</w:t>
      </w:r>
      <w:r w:rsidR="00AC466E" w:rsidRPr="00206ACB">
        <w:t xml:space="preserve"> </w:t>
      </w:r>
      <w:r w:rsidRPr="00206ACB">
        <w:t>opcodes</w:t>
      </w:r>
      <w:r w:rsidR="00AC466E" w:rsidRPr="00206ACB">
        <w:t xml:space="preserve"> </w:t>
      </w:r>
      <w:r w:rsidRPr="00206ACB">
        <w:t>in</w:t>
      </w:r>
      <w:r w:rsidR="00AC466E" w:rsidRPr="00206ACB">
        <w:t xml:space="preserve"> </w:t>
      </w:r>
      <w:r w:rsidRPr="00206ACB">
        <w:t>total.</w:t>
      </w:r>
    </w:p>
    <w:p w14:paraId="6C9C5E34" w14:textId="46108CEC" w:rsidR="00C610BA" w:rsidRDefault="00C610BA" w:rsidP="00075004">
      <w:pPr>
        <w:rPr>
          <w:rStyle w:val="marginnote"/>
          <w:rFonts w:cstheme="minorHAnsi"/>
          <w:color w:val="111111"/>
          <w:szCs w:val="26"/>
        </w:rPr>
      </w:pPr>
      <w:r w:rsidRPr="00206ACB">
        <w:t>Having</w:t>
      </w:r>
      <w:r w:rsidR="00AC466E" w:rsidRPr="00206ACB">
        <w:t xml:space="preserve"> </w:t>
      </w:r>
      <w:r w:rsidRPr="00206ACB">
        <w:t>instructions</w:t>
      </w:r>
      <w:r w:rsidR="00AC466E" w:rsidRPr="00206ACB">
        <w:t xml:space="preserve"> </w:t>
      </w:r>
      <w:r w:rsidRPr="00206ACB">
        <w:t>represented</w:t>
      </w:r>
      <w:r w:rsidR="00AC466E" w:rsidRPr="00206ACB">
        <w:t xml:space="preserve"> </w:t>
      </w:r>
      <w:r w:rsidRPr="00206ACB">
        <w:t>with</w:t>
      </w:r>
      <w:r w:rsidR="00AC466E" w:rsidRPr="00206ACB">
        <w:t xml:space="preserve"> </w:t>
      </w:r>
      <w:r w:rsidRPr="00206ACB">
        <w:t>short</w:t>
      </w:r>
      <w:r w:rsidR="00AC466E" w:rsidRPr="00206ACB">
        <w:t xml:space="preserve"> </w:t>
      </w:r>
      <w:r w:rsidRPr="00206ACB">
        <w:t>"words"</w:t>
      </w:r>
      <w:r w:rsidR="00AC466E" w:rsidRPr="00206ACB">
        <w:t xml:space="preserve"> </w:t>
      </w:r>
      <w:r w:rsidRPr="00206ACB">
        <w:t>means</w:t>
      </w:r>
      <w:r w:rsidR="00AC466E" w:rsidRPr="00206ACB">
        <w:t xml:space="preserve"> </w:t>
      </w:r>
      <w:r w:rsidRPr="00206ACB">
        <w:t>that</w:t>
      </w:r>
      <w:r w:rsidR="00AC466E" w:rsidRPr="00206ACB">
        <w:t xml:space="preserve"> </w:t>
      </w:r>
      <w:r w:rsidRPr="00206ACB">
        <w:t>we</w:t>
      </w:r>
      <w:r w:rsidR="00AC466E" w:rsidRPr="00206ACB">
        <w:t xml:space="preserve"> </w:t>
      </w:r>
      <w:r w:rsidRPr="00206ACB">
        <w:t>can</w:t>
      </w:r>
      <w:r w:rsidR="00AC466E" w:rsidRPr="00206ACB">
        <w:t xml:space="preserve"> </w:t>
      </w:r>
      <w:r w:rsidRPr="00206ACB">
        <w:t>now</w:t>
      </w:r>
      <w:r w:rsidR="00AC466E" w:rsidRPr="00206ACB">
        <w:t xml:space="preserve"> </w:t>
      </w:r>
      <w:r w:rsidRPr="00206ACB">
        <w:t>distinguish</w:t>
      </w:r>
      <w:r w:rsidR="00AC466E" w:rsidRPr="00206ACB">
        <w:t xml:space="preserve"> </w:t>
      </w:r>
      <w:r w:rsidRPr="00206ACB">
        <w:t>between</w:t>
      </w:r>
      <w:r w:rsidR="00AC466E" w:rsidRPr="00206ACB">
        <w:t xml:space="preserve"> </w:t>
      </w:r>
      <w:r w:rsidRPr="00206ACB">
        <w:t>instructions</w:t>
      </w:r>
      <w:r w:rsidR="00AC466E" w:rsidRPr="00206ACB">
        <w:t xml:space="preserve"> </w:t>
      </w:r>
      <w:r w:rsidRPr="00206ACB">
        <w:t>and</w:t>
      </w:r>
      <w:r w:rsidR="00AC466E" w:rsidRPr="00206ACB">
        <w:t xml:space="preserve"> </w:t>
      </w:r>
      <w:r w:rsidRPr="00206ACB">
        <w:t>data</w:t>
      </w:r>
      <w:r w:rsidR="00AC466E" w:rsidRPr="00206ACB">
        <w:t xml:space="preserve"> </w:t>
      </w:r>
      <w:r w:rsidRPr="00206ACB">
        <w:t>visually,</w:t>
      </w:r>
      <w:r w:rsidR="00AC466E" w:rsidRPr="00206ACB">
        <w:t xml:space="preserve"> </w:t>
      </w:r>
      <w:r w:rsidRPr="00206ACB">
        <w:t>instead</w:t>
      </w:r>
      <w:r w:rsidR="00AC466E" w:rsidRPr="00206ACB">
        <w:t xml:space="preserve"> </w:t>
      </w:r>
      <w:r w:rsidRPr="00206ACB">
        <w:t>of</w:t>
      </w:r>
      <w:r w:rsidR="00AC466E" w:rsidRPr="00206ACB">
        <w:t xml:space="preserve"> </w:t>
      </w:r>
      <w:r w:rsidRPr="00206ACB">
        <w:t>having</w:t>
      </w:r>
      <w:r w:rsidR="00AC466E" w:rsidRPr="00206ACB">
        <w:t xml:space="preserve"> </w:t>
      </w:r>
      <w:r w:rsidRPr="00206ACB">
        <w:t>to</w:t>
      </w:r>
      <w:r w:rsidR="00AC466E" w:rsidRPr="00206ACB">
        <w:t xml:space="preserve"> </w:t>
      </w:r>
      <w:r w:rsidRPr="00206ACB">
        <w:t>work</w:t>
      </w:r>
      <w:r w:rsidR="00AC466E" w:rsidRPr="00206ACB">
        <w:t xml:space="preserve"> </w:t>
      </w:r>
      <w:r w:rsidRPr="00206ACB">
        <w:t>through</w:t>
      </w:r>
      <w:r w:rsidR="00AC466E" w:rsidRPr="00206ACB">
        <w:t xml:space="preserve"> </w:t>
      </w:r>
      <w:r w:rsidRPr="00206ACB">
        <w:t>the</w:t>
      </w:r>
      <w:r w:rsidR="00AC466E" w:rsidRPr="00206ACB">
        <w:t xml:space="preserve"> </w:t>
      </w:r>
      <w:r w:rsidRPr="00206ACB">
        <w:t>code</w:t>
      </w:r>
      <w:r w:rsidR="00AC466E" w:rsidRPr="00206ACB">
        <w:t xml:space="preserve"> </w:t>
      </w:r>
      <w:r w:rsidRPr="00206ACB">
        <w:t>byte-by-byte.</w:t>
      </w:r>
      <w:r w:rsidR="00AC466E" w:rsidRPr="00206ACB">
        <w:t xml:space="preserve"> </w:t>
      </w:r>
      <w:r w:rsidRPr="00206ACB">
        <w:t>Anything</w:t>
      </w:r>
      <w:r w:rsidR="00AC466E" w:rsidRPr="00206ACB">
        <w:t xml:space="preserve"> </w:t>
      </w:r>
      <w:r w:rsidRPr="00206ACB">
        <w:t>to</w:t>
      </w:r>
      <w:r w:rsidR="00AC466E" w:rsidRPr="00206ACB">
        <w:t xml:space="preserve"> </w:t>
      </w:r>
      <w:r w:rsidRPr="00206ACB">
        <w:t>the</w:t>
      </w:r>
      <w:r w:rsidR="00AC466E" w:rsidRPr="00206ACB">
        <w:t xml:space="preserve"> </w:t>
      </w:r>
      <w:r w:rsidRPr="00206ACB">
        <w:t>right</w:t>
      </w:r>
      <w:r w:rsidR="00AC466E" w:rsidRPr="00206ACB">
        <w:t xml:space="preserve"> </w:t>
      </w:r>
      <w:r w:rsidRPr="00206ACB">
        <w:t>of</w:t>
      </w:r>
      <w:r w:rsidR="00AC466E" w:rsidRPr="00206ACB">
        <w:t xml:space="preserve"> </w:t>
      </w:r>
      <w:r w:rsidRPr="00206ACB">
        <w:t>an</w:t>
      </w:r>
      <w:r w:rsidR="00AC466E" w:rsidRPr="00206ACB">
        <w:t xml:space="preserve"> </w:t>
      </w:r>
      <w:r w:rsidRPr="00206ACB">
        <w:t>opcode</w:t>
      </w:r>
      <w:r w:rsidR="00AC466E" w:rsidRPr="00206ACB">
        <w:t xml:space="preserve"> </w:t>
      </w:r>
      <w:r w:rsidRPr="00206ACB">
        <w:t>is</w:t>
      </w:r>
      <w:r w:rsidR="00AC466E" w:rsidRPr="00206ACB">
        <w:t xml:space="preserve"> </w:t>
      </w:r>
      <w:r w:rsidRPr="00206ACB">
        <w:t>data</w:t>
      </w:r>
      <w:r w:rsidR="00AC466E" w:rsidRPr="00206ACB">
        <w:t xml:space="preserve"> </w:t>
      </w:r>
      <w:r w:rsidRPr="00206ACB">
        <w:t>that</w:t>
      </w:r>
      <w:r w:rsidR="00AC466E" w:rsidRPr="00206ACB">
        <w:t xml:space="preserve"> </w:t>
      </w:r>
      <w:r w:rsidRPr="00206ACB">
        <w:t>goes</w:t>
      </w:r>
      <w:r w:rsidR="00AC466E" w:rsidRPr="00206ACB">
        <w:t xml:space="preserve"> </w:t>
      </w:r>
      <w:r w:rsidRPr="00206ACB">
        <w:t>with</w:t>
      </w:r>
      <w:r w:rsidR="00AC466E" w:rsidRPr="00206ACB">
        <w:t xml:space="preserve"> </w:t>
      </w:r>
      <w:r w:rsidRPr="00206ACB">
        <w:t>that</w:t>
      </w:r>
      <w:r w:rsidR="00AC466E" w:rsidRPr="00206ACB">
        <w:t xml:space="preserve"> </w:t>
      </w:r>
      <w:r w:rsidRPr="00206ACB">
        <w:t>instruction.</w:t>
      </w:r>
      <w:r w:rsidR="00AC466E" w:rsidRPr="00206ACB">
        <w:t xml:space="preserve"> </w:t>
      </w:r>
      <w:r w:rsidRPr="00206ACB">
        <w:t>We</w:t>
      </w:r>
      <w:r w:rsidR="00AC466E" w:rsidRPr="00206ACB">
        <w:t xml:space="preserve"> </w:t>
      </w:r>
      <w:r w:rsidRPr="00206ACB">
        <w:t>call</w:t>
      </w:r>
      <w:r w:rsidR="00AC466E" w:rsidRPr="00206ACB">
        <w:t xml:space="preserve"> </w:t>
      </w:r>
      <w:r w:rsidRPr="00206ACB">
        <w:t>data</w:t>
      </w:r>
      <w:r w:rsidR="00AC466E" w:rsidRPr="00206ACB">
        <w:t xml:space="preserve"> </w:t>
      </w:r>
      <w:r w:rsidRPr="00206ACB">
        <w:t>for</w:t>
      </w:r>
      <w:r w:rsidR="00AC466E" w:rsidRPr="00206ACB">
        <w:t xml:space="preserve"> </w:t>
      </w:r>
      <w:r w:rsidRPr="00206ACB">
        <w:t>an</w:t>
      </w:r>
      <w:r w:rsidR="00AC466E" w:rsidRPr="00206ACB">
        <w:t xml:space="preserve"> </w:t>
      </w:r>
      <w:r w:rsidRPr="00206ACB">
        <w:t>instruction</w:t>
      </w:r>
      <w:r w:rsidR="00AC466E" w:rsidRPr="00206ACB">
        <w:t xml:space="preserve"> </w:t>
      </w:r>
      <w:r w:rsidRPr="00206ACB">
        <w:t>an</w:t>
      </w:r>
      <w:r w:rsidR="00AC466E" w:rsidRPr="00206ACB">
        <w:t xml:space="preserve"> </w:t>
      </w:r>
      <w:r w:rsidRPr="00206ACB">
        <w:rPr>
          <w:rStyle w:val="Emphasis"/>
          <w:rFonts w:eastAsiaTheme="majorEastAsia" w:cstheme="minorHAnsi"/>
          <w:color w:val="111111"/>
          <w:szCs w:val="26"/>
        </w:rPr>
        <w:t>operand</w:t>
      </w:r>
      <w:r w:rsidRPr="00206ACB">
        <w:t>.</w:t>
      </w:r>
      <w:r w:rsidR="00AC466E" w:rsidRPr="00206ACB">
        <w:t xml:space="preserve"> </w:t>
      </w:r>
      <w:r w:rsidRPr="00206ACB">
        <w:t>On</w:t>
      </w:r>
      <w:r w:rsidR="00AC466E" w:rsidRPr="00206ACB">
        <w:t xml:space="preserve"> </w:t>
      </w:r>
      <w:r w:rsidRPr="00206ACB">
        <w:t>line</w:t>
      </w:r>
      <w:r w:rsidR="00AC466E" w:rsidRPr="00206ACB">
        <w:t xml:space="preserve"> </w:t>
      </w:r>
      <w:r w:rsidRPr="00206ACB">
        <w:t>3,</w:t>
      </w:r>
      <w:r w:rsidR="00AC466E" w:rsidRPr="00206ACB">
        <w:t xml:space="preserve"> </w:t>
      </w:r>
      <w:r w:rsidRPr="00206ACB">
        <w:t>for</w:t>
      </w:r>
      <w:r w:rsidR="00AC466E" w:rsidRPr="00206ACB">
        <w:t xml:space="preserve"> </w:t>
      </w:r>
      <w:r w:rsidRPr="00206ACB">
        <w:t>example,</w:t>
      </w:r>
      <w:r w:rsidR="00AC466E" w:rsidRPr="00206ACB">
        <w:t xml:space="preserve"> </w:t>
      </w:r>
      <w:r w:rsidRPr="005463DD">
        <w:rPr>
          <w:rStyle w:val="QuoteChar"/>
        </w:rPr>
        <w:t>LDX</w:t>
      </w:r>
      <w:r w:rsidR="00AC466E" w:rsidRPr="005463DD">
        <w:rPr>
          <w:rStyle w:val="QuoteChar"/>
        </w:rPr>
        <w:t xml:space="preserve"> </w:t>
      </w:r>
      <w:r w:rsidRPr="005463DD">
        <w:rPr>
          <w:rStyle w:val="QuoteChar"/>
        </w:rPr>
        <w:t>#$3f</w:t>
      </w:r>
      <w:r w:rsidR="00AC466E" w:rsidRPr="00206ACB">
        <w:t xml:space="preserve"> </w:t>
      </w:r>
      <w:r w:rsidRPr="00206ACB">
        <w:t>is</w:t>
      </w:r>
      <w:r w:rsidR="00AC466E" w:rsidRPr="00206ACB">
        <w:t xml:space="preserve"> </w:t>
      </w:r>
      <w:r w:rsidRPr="00206ACB">
        <w:t>an</w:t>
      </w:r>
      <w:r w:rsidR="00AC466E" w:rsidRPr="00206ACB">
        <w:t xml:space="preserve"> </w:t>
      </w:r>
      <w:r w:rsidRPr="00206ACB">
        <w:t>instruction</w:t>
      </w:r>
      <w:r w:rsidR="00AC466E" w:rsidRPr="00206ACB">
        <w:t xml:space="preserve"> </w:t>
      </w:r>
      <w:r w:rsidRPr="00206ACB">
        <w:t>to</w:t>
      </w:r>
      <w:r w:rsidR="00AC466E" w:rsidRPr="00206ACB">
        <w:t xml:space="preserve"> </w:t>
      </w:r>
      <w:r w:rsidRPr="00206ACB">
        <w:t>"load</w:t>
      </w:r>
      <w:r w:rsidR="00AC466E" w:rsidRPr="00206ACB">
        <w:t xml:space="preserve"> </w:t>
      </w:r>
      <w:r w:rsidRPr="00206ACB">
        <w:t>the</w:t>
      </w:r>
      <w:r w:rsidR="00AC466E" w:rsidRPr="00206ACB">
        <w:t xml:space="preserve"> </w:t>
      </w:r>
      <w:r w:rsidRPr="00206ACB">
        <w:t>X</w:t>
      </w:r>
      <w:r w:rsidR="00AC466E" w:rsidRPr="00206ACB">
        <w:t xml:space="preserve"> </w:t>
      </w:r>
      <w:r w:rsidRPr="00206ACB">
        <w:t>register</w:t>
      </w:r>
      <w:r w:rsidR="00AC466E" w:rsidRPr="00206ACB">
        <w:t xml:space="preserve"> </w:t>
      </w:r>
      <w:r w:rsidRPr="00206ACB">
        <w:t>with</w:t>
      </w:r>
      <w:r w:rsidR="00AC466E" w:rsidRPr="00206ACB">
        <w:t xml:space="preserve"> </w:t>
      </w:r>
      <w:r w:rsidRPr="00206ACB">
        <w:t>the</w:t>
      </w:r>
      <w:r w:rsidR="00AC466E" w:rsidRPr="00206ACB">
        <w:t xml:space="preserve"> </w:t>
      </w:r>
      <w:r w:rsidRPr="00206ACB">
        <w:t>hex</w:t>
      </w:r>
      <w:r w:rsidR="00AC466E" w:rsidRPr="00206ACB">
        <w:t xml:space="preserve"> </w:t>
      </w:r>
      <w:r w:rsidRPr="00206ACB">
        <w:t>value</w:t>
      </w:r>
      <w:r w:rsidR="00AC466E" w:rsidRPr="00206ACB">
        <w:t xml:space="preserve"> </w:t>
      </w:r>
      <w:r w:rsidRPr="00206ACB">
        <w:t>$3f".</w:t>
      </w:r>
      <w:r w:rsidR="00AC466E" w:rsidRPr="00206ACB">
        <w:t xml:space="preserve"> </w:t>
      </w:r>
      <w:r w:rsidRPr="005463DD">
        <w:rPr>
          <w:rStyle w:val="QuoteChar"/>
        </w:rPr>
        <w:t>LDX</w:t>
      </w:r>
      <w:r w:rsidR="00AC466E" w:rsidRPr="00206ACB">
        <w:t xml:space="preserve"> </w:t>
      </w:r>
      <w:r w:rsidRPr="00206ACB">
        <w:t>is</w:t>
      </w:r>
      <w:r w:rsidR="00AC466E" w:rsidRPr="00206ACB">
        <w:t xml:space="preserve"> </w:t>
      </w:r>
      <w:r w:rsidRPr="00206ACB">
        <w:t>the</w:t>
      </w:r>
      <w:r w:rsidR="00AC466E" w:rsidRPr="00206ACB">
        <w:t xml:space="preserve"> </w:t>
      </w:r>
      <w:r w:rsidRPr="00206ACB">
        <w:t>opcode,</w:t>
      </w:r>
      <w:r w:rsidR="00AC466E" w:rsidRPr="00206ACB">
        <w:t xml:space="preserve"> </w:t>
      </w:r>
      <w:r w:rsidRPr="00206ACB">
        <w:t>and</w:t>
      </w:r>
      <w:r w:rsidR="00AC466E" w:rsidRPr="00206ACB">
        <w:t xml:space="preserve"> </w:t>
      </w:r>
      <w:r w:rsidRPr="005463DD">
        <w:rPr>
          <w:rStyle w:val="QuoteChar"/>
        </w:rPr>
        <w:t>#$3f</w:t>
      </w:r>
      <w:r w:rsidR="00AC466E" w:rsidRPr="00206ACB">
        <w:t xml:space="preserve"> </w:t>
      </w:r>
      <w:r w:rsidRPr="00206ACB">
        <w:t>is</w:t>
      </w:r>
      <w:r w:rsidR="00AC466E" w:rsidRPr="00206ACB">
        <w:t xml:space="preserve"> </w:t>
      </w:r>
      <w:r w:rsidRPr="00206ACB">
        <w:t>the</w:t>
      </w:r>
      <w:r w:rsidR="00AC466E" w:rsidRPr="00206ACB">
        <w:t xml:space="preserve"> </w:t>
      </w:r>
      <w:r w:rsidRPr="00206ACB">
        <w:t>operand.</w:t>
      </w:r>
      <w:r w:rsidR="00AC466E" w:rsidRPr="00206ACB">
        <w:t xml:space="preserve"> </w:t>
      </w:r>
      <w:r w:rsidRPr="00206ACB">
        <w:rPr>
          <w:rStyle w:val="marginnote"/>
          <w:rFonts w:cstheme="minorHAnsi"/>
          <w:color w:val="111111"/>
          <w:szCs w:val="26"/>
        </w:rPr>
        <w:t>Here,</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throughout</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book,</w:t>
      </w:r>
      <w:r w:rsidR="00AC466E" w:rsidRPr="00206ACB">
        <w:rPr>
          <w:rStyle w:val="marginnote"/>
          <w:rFonts w:cstheme="minorHAnsi"/>
          <w:color w:val="111111"/>
          <w:szCs w:val="26"/>
        </w:rPr>
        <w:t xml:space="preserve"> </w:t>
      </w:r>
      <w:r w:rsidRPr="00206ACB">
        <w:rPr>
          <w:rStyle w:val="marginnote"/>
          <w:rFonts w:cstheme="minorHAnsi"/>
          <w:color w:val="111111"/>
          <w:szCs w:val="26"/>
        </w:rPr>
        <w:t>I</w:t>
      </w:r>
      <w:r w:rsidR="00AC466E" w:rsidRPr="00206ACB">
        <w:rPr>
          <w:rStyle w:val="marginnote"/>
          <w:rFonts w:cstheme="minorHAnsi"/>
          <w:color w:val="111111"/>
          <w:szCs w:val="26"/>
        </w:rPr>
        <w:t xml:space="preserve"> </w:t>
      </w:r>
      <w:r w:rsidRPr="00206ACB">
        <w:rPr>
          <w:rStyle w:val="marginnote"/>
          <w:rFonts w:cstheme="minorHAnsi"/>
          <w:color w:val="111111"/>
          <w:szCs w:val="26"/>
        </w:rPr>
        <w:t>will</w:t>
      </w:r>
      <w:r w:rsidR="00AC466E" w:rsidRPr="00206ACB">
        <w:rPr>
          <w:rStyle w:val="marginnote"/>
          <w:rFonts w:cstheme="minorHAnsi"/>
          <w:color w:val="111111"/>
          <w:szCs w:val="26"/>
        </w:rPr>
        <w:t xml:space="preserve"> </w:t>
      </w:r>
      <w:r w:rsidRPr="00206ACB">
        <w:rPr>
          <w:rStyle w:val="marginnote"/>
          <w:rFonts w:cstheme="minorHAnsi"/>
          <w:color w:val="111111"/>
          <w:szCs w:val="26"/>
        </w:rPr>
        <w:t>be</w:t>
      </w:r>
      <w:r w:rsidR="00AC466E" w:rsidRPr="00206ACB">
        <w:rPr>
          <w:rStyle w:val="marginnote"/>
          <w:rFonts w:cstheme="minorHAnsi"/>
          <w:color w:val="111111"/>
          <w:szCs w:val="26"/>
        </w:rPr>
        <w:t xml:space="preserve"> </w:t>
      </w:r>
      <w:r w:rsidRPr="00206ACB">
        <w:rPr>
          <w:rStyle w:val="marginnote"/>
          <w:rFonts w:cstheme="minorHAnsi"/>
          <w:color w:val="111111"/>
          <w:szCs w:val="26"/>
        </w:rPr>
        <w:t>presenting</w:t>
      </w:r>
      <w:r w:rsidR="00AC466E" w:rsidRPr="00206ACB">
        <w:rPr>
          <w:rStyle w:val="marginnote"/>
          <w:rFonts w:cstheme="minorHAnsi"/>
          <w:color w:val="111111"/>
          <w:szCs w:val="26"/>
        </w:rPr>
        <w:t xml:space="preserve"> </w:t>
      </w:r>
      <w:r w:rsidRPr="00206ACB">
        <w:rPr>
          <w:rStyle w:val="marginnote"/>
          <w:rFonts w:cstheme="minorHAnsi"/>
          <w:color w:val="111111"/>
          <w:szCs w:val="26"/>
        </w:rPr>
        <w:t>opcodes</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all-caps,</w:t>
      </w:r>
      <w:r w:rsidR="00AC466E" w:rsidRPr="00206ACB">
        <w:rPr>
          <w:rStyle w:val="marginnote"/>
          <w:rFonts w:cstheme="minorHAnsi"/>
          <w:color w:val="111111"/>
          <w:szCs w:val="26"/>
        </w:rPr>
        <w:t xml:space="preserve"> </w:t>
      </w:r>
      <w:r w:rsidRPr="00206ACB">
        <w:rPr>
          <w:rStyle w:val="marginnote"/>
          <w:rFonts w:cstheme="minorHAnsi"/>
          <w:color w:val="111111"/>
          <w:szCs w:val="26"/>
        </w:rPr>
        <w:t>but</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personal</w:t>
      </w:r>
      <w:r w:rsidR="00AC466E" w:rsidRPr="00206ACB">
        <w:rPr>
          <w:rStyle w:val="marginnote"/>
          <w:rFonts w:cstheme="minorHAnsi"/>
          <w:color w:val="111111"/>
          <w:szCs w:val="26"/>
        </w:rPr>
        <w:t xml:space="preserve"> </w:t>
      </w:r>
      <w:r w:rsidRPr="00206ACB">
        <w:rPr>
          <w:rStyle w:val="marginnote"/>
          <w:rFonts w:cstheme="minorHAnsi"/>
          <w:color w:val="111111"/>
          <w:szCs w:val="26"/>
        </w:rPr>
        <w:t>choice.</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assembler</w:t>
      </w:r>
      <w:r w:rsidR="00AC466E" w:rsidRPr="00206ACB">
        <w:rPr>
          <w:rStyle w:val="marginnote"/>
          <w:rFonts w:cstheme="minorHAnsi"/>
          <w:color w:val="111111"/>
          <w:szCs w:val="26"/>
        </w:rPr>
        <w:t xml:space="preserve"> </w:t>
      </w:r>
      <w:r w:rsidRPr="00206ACB">
        <w:rPr>
          <w:rStyle w:val="marginnote"/>
          <w:rFonts w:cstheme="minorHAnsi"/>
          <w:color w:val="111111"/>
          <w:szCs w:val="26"/>
        </w:rPr>
        <w:t>will</w:t>
      </w:r>
      <w:r w:rsidR="00AC466E" w:rsidRPr="00206ACB">
        <w:rPr>
          <w:rStyle w:val="marginnote"/>
          <w:rFonts w:cstheme="minorHAnsi"/>
          <w:color w:val="111111"/>
          <w:szCs w:val="26"/>
        </w:rPr>
        <w:t xml:space="preserve"> </w:t>
      </w:r>
      <w:r w:rsidRPr="00206ACB">
        <w:rPr>
          <w:rStyle w:val="marginnote"/>
          <w:rFonts w:cstheme="minorHAnsi"/>
          <w:color w:val="111111"/>
          <w:szCs w:val="26"/>
        </w:rPr>
        <w:t>accept</w:t>
      </w:r>
      <w:r w:rsidR="00AC466E" w:rsidRPr="00206ACB">
        <w:rPr>
          <w:rStyle w:val="marginnote"/>
          <w:rFonts w:cstheme="minorHAnsi"/>
          <w:color w:val="111111"/>
          <w:szCs w:val="26"/>
        </w:rPr>
        <w:t xml:space="preserve"> </w:t>
      </w:r>
      <w:r w:rsidRPr="00206ACB">
        <w:rPr>
          <w:rStyle w:val="marginnote"/>
          <w:rFonts w:cstheme="minorHAnsi"/>
          <w:color w:val="111111"/>
          <w:szCs w:val="26"/>
        </w:rPr>
        <w:t>lowercase</w:t>
      </w:r>
      <w:r w:rsidR="00AC466E" w:rsidRPr="00206ACB">
        <w:rPr>
          <w:rStyle w:val="marginnote"/>
          <w:rFonts w:cstheme="minorHAnsi"/>
          <w:color w:val="111111"/>
          <w:szCs w:val="26"/>
        </w:rPr>
        <w:t xml:space="preserve"> </w:t>
      </w:r>
      <w:r w:rsidRPr="00206ACB">
        <w:rPr>
          <w:rStyle w:val="marginnote"/>
          <w:rFonts w:cstheme="minorHAnsi"/>
          <w:color w:val="111111"/>
          <w:szCs w:val="26"/>
        </w:rPr>
        <w:t>opcodes</w:t>
      </w:r>
      <w:r w:rsidR="00AC466E" w:rsidRPr="00206ACB">
        <w:rPr>
          <w:rStyle w:val="marginnote"/>
          <w:rFonts w:cstheme="minorHAnsi"/>
          <w:color w:val="111111"/>
          <w:szCs w:val="26"/>
        </w:rPr>
        <w:t xml:space="preserve"> </w:t>
      </w:r>
      <w:r w:rsidRPr="00206ACB">
        <w:rPr>
          <w:rStyle w:val="marginnote"/>
          <w:rFonts w:cstheme="minorHAnsi"/>
          <w:color w:val="111111"/>
          <w:szCs w:val="26"/>
        </w:rPr>
        <w:t>as</w:t>
      </w:r>
      <w:r w:rsidR="00AC466E" w:rsidRPr="00206ACB">
        <w:rPr>
          <w:rStyle w:val="marginnote"/>
          <w:rFonts w:cstheme="minorHAnsi"/>
          <w:color w:val="111111"/>
          <w:szCs w:val="26"/>
        </w:rPr>
        <w:t xml:space="preserve"> </w:t>
      </w:r>
      <w:r w:rsidRPr="00206ACB">
        <w:rPr>
          <w:rStyle w:val="marginnote"/>
          <w:rFonts w:cstheme="minorHAnsi"/>
          <w:color w:val="111111"/>
          <w:szCs w:val="26"/>
        </w:rPr>
        <w:t>well,</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some</w:t>
      </w:r>
      <w:r w:rsidR="00AC466E" w:rsidRPr="00206ACB">
        <w:rPr>
          <w:rStyle w:val="marginnote"/>
          <w:rFonts w:cstheme="minorHAnsi"/>
          <w:color w:val="111111"/>
          <w:szCs w:val="26"/>
        </w:rPr>
        <w:t xml:space="preserve"> </w:t>
      </w:r>
      <w:r w:rsidRPr="00206ACB">
        <w:rPr>
          <w:rStyle w:val="marginnote"/>
          <w:rFonts w:cstheme="minorHAnsi"/>
          <w:color w:val="111111"/>
          <w:szCs w:val="26"/>
        </w:rPr>
        <w:t>developers</w:t>
      </w:r>
      <w:r w:rsidR="00AC466E" w:rsidRPr="00206ACB">
        <w:rPr>
          <w:rStyle w:val="marginnote"/>
          <w:rFonts w:cstheme="minorHAnsi"/>
          <w:color w:val="111111"/>
          <w:szCs w:val="26"/>
        </w:rPr>
        <w:t xml:space="preserve"> </w:t>
      </w:r>
      <w:r w:rsidRPr="00206ACB">
        <w:rPr>
          <w:rStyle w:val="marginnote"/>
          <w:rFonts w:cstheme="minorHAnsi"/>
          <w:color w:val="111111"/>
          <w:szCs w:val="26"/>
        </w:rPr>
        <w:t>prefer</w:t>
      </w:r>
      <w:r w:rsidR="00AC466E" w:rsidRPr="00206ACB">
        <w:rPr>
          <w:rStyle w:val="marginnote"/>
          <w:rFonts w:cstheme="minorHAnsi"/>
          <w:color w:val="111111"/>
          <w:szCs w:val="26"/>
        </w:rPr>
        <w:t xml:space="preserve"> </w:t>
      </w:r>
      <w:r w:rsidRPr="00206ACB">
        <w:rPr>
          <w:rStyle w:val="marginnote"/>
          <w:rFonts w:cstheme="minorHAnsi"/>
          <w:color w:val="111111"/>
          <w:szCs w:val="26"/>
        </w:rPr>
        <w:t>lowercase.</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same</w:t>
      </w:r>
      <w:r w:rsidR="00AC466E" w:rsidRPr="00206ACB">
        <w:rPr>
          <w:rStyle w:val="marginnote"/>
          <w:rFonts w:cstheme="minorHAnsi"/>
          <w:color w:val="111111"/>
          <w:szCs w:val="26"/>
        </w:rPr>
        <w:t xml:space="preserve"> </w:t>
      </w:r>
      <w:r w:rsidRPr="00206ACB">
        <w:rPr>
          <w:rStyle w:val="marginnote"/>
          <w:rFonts w:cstheme="minorHAnsi"/>
          <w:color w:val="111111"/>
          <w:szCs w:val="26"/>
        </w:rPr>
        <w:t>applies</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operand</w:t>
      </w:r>
      <w:r w:rsidR="00AC466E" w:rsidRPr="00206ACB">
        <w:rPr>
          <w:rStyle w:val="marginnote"/>
          <w:rFonts w:cstheme="minorHAnsi"/>
          <w:color w:val="111111"/>
          <w:szCs w:val="26"/>
        </w:rPr>
        <w:t xml:space="preserve"> </w:t>
      </w:r>
      <w:r w:rsidRPr="00206ACB">
        <w:rPr>
          <w:rStyle w:val="marginnote"/>
          <w:rFonts w:cstheme="minorHAnsi"/>
          <w:color w:val="111111"/>
          <w:szCs w:val="26"/>
        </w:rPr>
        <w:t>values</w:t>
      </w:r>
      <w:r w:rsidR="00AC466E" w:rsidRPr="00206ACB">
        <w:rPr>
          <w:rStyle w:val="marginnote"/>
          <w:rFonts w:cstheme="minorHAnsi"/>
          <w:color w:val="111111"/>
          <w:szCs w:val="26"/>
        </w:rPr>
        <w:t xml:space="preserve"> </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5463DD">
        <w:rPr>
          <w:rStyle w:val="QuoteChar"/>
        </w:rPr>
        <w:t>$3f</w:t>
      </w:r>
      <w:r w:rsidR="00AC466E" w:rsidRPr="00206ACB">
        <w:rPr>
          <w:rStyle w:val="marginnote"/>
          <w:rFonts w:cstheme="minorHAnsi"/>
          <w:color w:val="111111"/>
          <w:szCs w:val="26"/>
        </w:rPr>
        <w:t xml:space="preserve"> </w:t>
      </w:r>
      <w:r w:rsidRPr="00206ACB">
        <w:rPr>
          <w:rStyle w:val="marginnote"/>
          <w:rFonts w:cstheme="minorHAnsi"/>
          <w:color w:val="111111"/>
          <w:szCs w:val="26"/>
        </w:rPr>
        <w:t>can</w:t>
      </w:r>
      <w:r w:rsidR="00AC466E" w:rsidRPr="00206ACB">
        <w:rPr>
          <w:rStyle w:val="marginnote"/>
          <w:rFonts w:cstheme="minorHAnsi"/>
          <w:color w:val="111111"/>
          <w:szCs w:val="26"/>
        </w:rPr>
        <w:t xml:space="preserve"> </w:t>
      </w:r>
      <w:r w:rsidRPr="00206ACB">
        <w:rPr>
          <w:rStyle w:val="marginnote"/>
          <w:rFonts w:cstheme="minorHAnsi"/>
          <w:color w:val="111111"/>
          <w:szCs w:val="26"/>
        </w:rPr>
        <w:t>also</w:t>
      </w:r>
      <w:r w:rsidR="00AC466E" w:rsidRPr="00206ACB">
        <w:rPr>
          <w:rStyle w:val="marginnote"/>
          <w:rFonts w:cstheme="minorHAnsi"/>
          <w:color w:val="111111"/>
          <w:szCs w:val="26"/>
        </w:rPr>
        <w:t xml:space="preserve"> </w:t>
      </w:r>
      <w:r w:rsidRPr="00206ACB">
        <w:rPr>
          <w:rStyle w:val="marginnote"/>
          <w:rFonts w:cstheme="minorHAnsi"/>
          <w:color w:val="111111"/>
          <w:szCs w:val="26"/>
        </w:rPr>
        <w:t>be</w:t>
      </w:r>
      <w:r w:rsidR="00AC466E" w:rsidRPr="00206ACB">
        <w:rPr>
          <w:rStyle w:val="marginnote"/>
          <w:rFonts w:cstheme="minorHAnsi"/>
          <w:color w:val="111111"/>
          <w:szCs w:val="26"/>
        </w:rPr>
        <w:t xml:space="preserve"> </w:t>
      </w:r>
      <w:r w:rsidRPr="00206ACB">
        <w:rPr>
          <w:rStyle w:val="marginnote"/>
          <w:rFonts w:cstheme="minorHAnsi"/>
          <w:color w:val="111111"/>
          <w:szCs w:val="26"/>
        </w:rPr>
        <w:t>written</w:t>
      </w:r>
      <w:r w:rsidR="00AC466E" w:rsidRPr="00206ACB">
        <w:rPr>
          <w:rStyle w:val="marginnote"/>
          <w:rFonts w:cstheme="minorHAnsi"/>
          <w:color w:val="111111"/>
          <w:szCs w:val="26"/>
        </w:rPr>
        <w:t xml:space="preserve"> </w:t>
      </w:r>
      <w:r w:rsidRPr="00206ACB">
        <w:rPr>
          <w:rStyle w:val="marginnote"/>
          <w:rFonts w:cstheme="minorHAnsi"/>
          <w:color w:val="111111"/>
          <w:szCs w:val="26"/>
        </w:rPr>
        <w:t>as</w:t>
      </w:r>
      <w:r w:rsidR="00AC466E" w:rsidRPr="00206ACB">
        <w:rPr>
          <w:rStyle w:val="marginnote"/>
          <w:rFonts w:cstheme="minorHAnsi"/>
          <w:color w:val="111111"/>
          <w:szCs w:val="26"/>
        </w:rPr>
        <w:t xml:space="preserve"> </w:t>
      </w:r>
      <w:r w:rsidRPr="005463DD">
        <w:rPr>
          <w:rStyle w:val="QuoteChar"/>
        </w:rPr>
        <w:t>$3F</w:t>
      </w:r>
      <w:r w:rsidRPr="00206ACB">
        <w:rPr>
          <w:rStyle w:val="marginnote"/>
          <w:rFonts w:cstheme="minorHAnsi"/>
          <w:color w:val="111111"/>
          <w:szCs w:val="26"/>
        </w:rPr>
        <w:t>.</w:t>
      </w:r>
    </w:p>
    <w:p w14:paraId="33A0DDCF" w14:textId="7221C1ED" w:rsidR="0002276D" w:rsidRPr="00206ACB" w:rsidRDefault="0002276D" w:rsidP="00FE02E1">
      <w:pPr>
        <w:ind w:firstLine="0"/>
      </w:pPr>
    </w:p>
    <w:p w14:paraId="45D6DD29" w14:textId="4268881B" w:rsidR="00C610BA" w:rsidRPr="00206ACB" w:rsidRDefault="00C610BA">
      <w:pPr>
        <w:pStyle w:val="ListParagraph"/>
        <w:numPr>
          <w:ilvl w:val="0"/>
          <w:numId w:val="10"/>
        </w:numPr>
        <w:rPr>
          <w:rFonts w:cstheme="minorHAnsi"/>
          <w:szCs w:val="26"/>
        </w:rPr>
      </w:pPr>
      <w:r w:rsidRPr="00206ACB">
        <w:rPr>
          <w:rFonts w:cstheme="minorHAnsi"/>
          <w:szCs w:val="26"/>
        </w:rPr>
        <w:lastRenderedPageBreak/>
        <w:t>Constants</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labels</w:t>
      </w:r>
    </w:p>
    <w:p w14:paraId="29508C88" w14:textId="2DE444D0" w:rsidR="00AB7502" w:rsidRPr="00206ACB" w:rsidRDefault="00AB7502" w:rsidP="00075004">
      <w:r w:rsidRPr="00206ACB">
        <w:t>While</w:t>
      </w:r>
      <w:r w:rsidR="00AC466E" w:rsidRPr="00206ACB">
        <w:t xml:space="preserve"> </w:t>
      </w:r>
      <w:r w:rsidRPr="00206ACB">
        <w:t>the</w:t>
      </w:r>
      <w:r w:rsidR="00AC466E" w:rsidRPr="00206ACB">
        <w:t xml:space="preserve"> </w:t>
      </w:r>
      <w:r w:rsidRPr="00206ACB">
        <w:t>separation</w:t>
      </w:r>
      <w:r w:rsidR="00AC466E" w:rsidRPr="00206ACB">
        <w:t xml:space="preserve"> </w:t>
      </w:r>
      <w:r w:rsidRPr="00206ACB">
        <w:t>of</w:t>
      </w:r>
      <w:r w:rsidR="00AC466E" w:rsidRPr="00206ACB">
        <w:t xml:space="preserve"> </w:t>
      </w:r>
      <w:r w:rsidRPr="00206ACB">
        <w:t>instructions</w:t>
      </w:r>
      <w:r w:rsidR="00AC466E" w:rsidRPr="00206ACB">
        <w:t xml:space="preserve"> </w:t>
      </w:r>
      <w:r w:rsidRPr="00206ACB">
        <w:t>and</w:t>
      </w:r>
      <w:r w:rsidR="00AC466E" w:rsidRPr="00206ACB">
        <w:t xml:space="preserve"> </w:t>
      </w:r>
      <w:r w:rsidRPr="00206ACB">
        <w:t>data</w:t>
      </w:r>
      <w:r w:rsidR="00AC466E" w:rsidRPr="00206ACB">
        <w:t xml:space="preserve"> </w:t>
      </w:r>
      <w:r w:rsidRPr="00206ACB">
        <w:t>is</w:t>
      </w:r>
      <w:r w:rsidR="00AC466E" w:rsidRPr="00206ACB">
        <w:t xml:space="preserve"> </w:t>
      </w:r>
      <w:r w:rsidRPr="00206ACB">
        <w:t>incredibly</w:t>
      </w:r>
      <w:r w:rsidR="00AC466E" w:rsidRPr="00206ACB">
        <w:t xml:space="preserve"> </w:t>
      </w:r>
      <w:r w:rsidRPr="00206ACB">
        <w:t>useful,</w:t>
      </w:r>
      <w:r w:rsidR="00AC466E" w:rsidRPr="00206ACB">
        <w:t xml:space="preserve"> </w:t>
      </w:r>
      <w:r w:rsidRPr="00206ACB">
        <w:t>assembly</w:t>
      </w:r>
      <w:r w:rsidR="00AC466E" w:rsidRPr="00206ACB">
        <w:t xml:space="preserve"> </w:t>
      </w:r>
      <w:r w:rsidRPr="00206ACB">
        <w:t>gives</w:t>
      </w:r>
      <w:r w:rsidR="00AC466E" w:rsidRPr="00206ACB">
        <w:t xml:space="preserve"> </w:t>
      </w:r>
      <w:r w:rsidRPr="00206ACB">
        <w:t>us</w:t>
      </w:r>
      <w:r w:rsidR="00AC466E" w:rsidRPr="00206ACB">
        <w:t xml:space="preserve"> </w:t>
      </w:r>
      <w:r w:rsidRPr="00206ACB">
        <w:t>several</w:t>
      </w:r>
      <w:r w:rsidR="00AC466E" w:rsidRPr="00206ACB">
        <w:t xml:space="preserve"> </w:t>
      </w:r>
      <w:r w:rsidRPr="00206ACB">
        <w:t>other</w:t>
      </w:r>
      <w:r w:rsidR="00AC466E" w:rsidRPr="00206ACB">
        <w:t xml:space="preserve"> </w:t>
      </w:r>
      <w:r w:rsidRPr="00206ACB">
        <w:t>tools</w:t>
      </w:r>
      <w:r w:rsidR="00AC466E" w:rsidRPr="00206ACB">
        <w:t xml:space="preserve"> </w:t>
      </w:r>
      <w:r w:rsidRPr="00206ACB">
        <w:t>as</w:t>
      </w:r>
      <w:r w:rsidR="00AC466E" w:rsidRPr="00206ACB">
        <w:t xml:space="preserve"> </w:t>
      </w:r>
      <w:r w:rsidRPr="00206ACB">
        <w:t>well.</w:t>
      </w:r>
      <w:r w:rsidR="00AC466E" w:rsidRPr="00206ACB">
        <w:t xml:space="preserve"> </w:t>
      </w:r>
      <w:r w:rsidRPr="00206ACB">
        <w:t>The</w:t>
      </w:r>
      <w:r w:rsidR="00AC466E" w:rsidRPr="00206ACB">
        <w:t xml:space="preserve"> </w:t>
      </w:r>
      <w:r w:rsidRPr="00206ACB">
        <w:t>operands</w:t>
      </w:r>
      <w:r w:rsidR="00AC466E" w:rsidRPr="00206ACB">
        <w:t xml:space="preserve"> </w:t>
      </w:r>
      <w:r w:rsidRPr="00206ACB">
        <w:t>on</w:t>
      </w:r>
      <w:r w:rsidR="00AC466E" w:rsidRPr="00206ACB">
        <w:t xml:space="preserve"> </w:t>
      </w:r>
      <w:r w:rsidRPr="00206ACB">
        <w:t>lines</w:t>
      </w:r>
      <w:r w:rsidR="00AC466E" w:rsidRPr="00206ACB">
        <w:t xml:space="preserve"> </w:t>
      </w:r>
      <w:r w:rsidRPr="00206ACB">
        <w:t>2,</w:t>
      </w:r>
      <w:r w:rsidR="00AC466E" w:rsidRPr="00206ACB">
        <w:t xml:space="preserve"> </w:t>
      </w:r>
      <w:r w:rsidRPr="00206ACB">
        <w:t>4,</w:t>
      </w:r>
      <w:r w:rsidR="00AC466E" w:rsidRPr="00206ACB">
        <w:t xml:space="preserve"> </w:t>
      </w:r>
      <w:r w:rsidRPr="00206ACB">
        <w:t>6,</w:t>
      </w:r>
      <w:r w:rsidR="00AC466E" w:rsidRPr="00206ACB">
        <w:t xml:space="preserve"> </w:t>
      </w:r>
      <w:r w:rsidRPr="00206ACB">
        <w:t>and</w:t>
      </w:r>
      <w:r w:rsidR="00AC466E" w:rsidRPr="00206ACB">
        <w:t xml:space="preserve"> </w:t>
      </w:r>
      <w:r w:rsidRPr="00206ACB">
        <w:t>10,</w:t>
      </w:r>
      <w:r w:rsidR="00AC466E" w:rsidRPr="00206ACB">
        <w:t xml:space="preserve"> </w:t>
      </w:r>
      <w:r w:rsidRPr="00206ACB">
        <w:t>in</w:t>
      </w:r>
      <w:r w:rsidR="00AC466E" w:rsidRPr="00206ACB">
        <w:t xml:space="preserve"> </w:t>
      </w:r>
      <w:r w:rsidRPr="00206ACB">
        <w:t>all-caps,</w:t>
      </w:r>
      <w:r w:rsidR="00AC466E" w:rsidRPr="00206ACB">
        <w:t xml:space="preserve"> </w:t>
      </w:r>
      <w:r w:rsidRPr="00206ACB">
        <w:t>are</w:t>
      </w:r>
      <w:r w:rsidR="00AC466E" w:rsidRPr="00206ACB">
        <w:t xml:space="preserve"> </w:t>
      </w:r>
      <w:r w:rsidRPr="00206ACB">
        <w:rPr>
          <w:rStyle w:val="Emphasis"/>
          <w:rFonts w:eastAsiaTheme="majorEastAsia" w:cstheme="minorHAnsi"/>
          <w:color w:val="111111"/>
          <w:szCs w:val="26"/>
        </w:rPr>
        <w:t>constants</w:t>
      </w:r>
      <w:r w:rsidR="00AC466E" w:rsidRPr="00206ACB">
        <w:t xml:space="preserve"> </w:t>
      </w:r>
      <w:r w:rsidRPr="00206ACB">
        <w:t>defined</w:t>
      </w:r>
      <w:r w:rsidR="00AC466E" w:rsidRPr="00206ACB">
        <w:t xml:space="preserve"> </w:t>
      </w:r>
      <w:r w:rsidRPr="00206ACB">
        <w:t>elsewhere.</w:t>
      </w:r>
      <w:r w:rsidR="00AC466E" w:rsidRPr="00206ACB">
        <w:t xml:space="preserve"> </w:t>
      </w:r>
      <w:r w:rsidRPr="00206ACB">
        <w:t>When</w:t>
      </w:r>
      <w:r w:rsidR="00AC466E" w:rsidRPr="00206ACB">
        <w:t xml:space="preserve"> </w:t>
      </w:r>
      <w:r w:rsidRPr="00206ACB">
        <w:t>the</w:t>
      </w:r>
      <w:r w:rsidR="00AC466E" w:rsidRPr="00206ACB">
        <w:t xml:space="preserve"> </w:t>
      </w:r>
      <w:r w:rsidRPr="00206ACB">
        <w:t>assembler</w:t>
      </w:r>
      <w:r w:rsidR="00AC466E" w:rsidRPr="00206ACB">
        <w:t xml:space="preserve"> </w:t>
      </w:r>
      <w:r w:rsidRPr="00206ACB">
        <w:t>(ca65)</w:t>
      </w:r>
      <w:r w:rsidR="00AC466E" w:rsidRPr="00206ACB">
        <w:t xml:space="preserve"> </w:t>
      </w:r>
      <w:r w:rsidRPr="00206ACB">
        <w:t>is</w:t>
      </w:r>
      <w:r w:rsidR="00AC466E" w:rsidRPr="00206ACB">
        <w:t xml:space="preserve"> </w:t>
      </w:r>
      <w:r w:rsidRPr="00206ACB">
        <w:t>run,</w:t>
      </w:r>
      <w:r w:rsidR="00AC466E" w:rsidRPr="00206ACB">
        <w:t xml:space="preserve"> </w:t>
      </w:r>
      <w:r w:rsidRPr="00206ACB">
        <w:t>it</w:t>
      </w:r>
      <w:r w:rsidR="00AC466E" w:rsidRPr="00206ACB">
        <w:t xml:space="preserve"> </w:t>
      </w:r>
      <w:r w:rsidRPr="00206ACB">
        <w:t>will</w:t>
      </w:r>
      <w:r w:rsidR="00AC466E" w:rsidRPr="00206ACB">
        <w:t xml:space="preserve"> </w:t>
      </w:r>
      <w:r w:rsidRPr="00206ACB">
        <w:t>replace</w:t>
      </w:r>
      <w:r w:rsidR="00AC466E" w:rsidRPr="00206ACB">
        <w:t xml:space="preserve"> </w:t>
      </w:r>
      <w:r w:rsidRPr="00206ACB">
        <w:t>the</w:t>
      </w:r>
      <w:r w:rsidR="00AC466E" w:rsidRPr="00206ACB">
        <w:t xml:space="preserve"> </w:t>
      </w:r>
      <w:r w:rsidRPr="00206ACB">
        <w:t>name</w:t>
      </w:r>
      <w:r w:rsidR="00AC466E" w:rsidRPr="00206ACB">
        <w:t xml:space="preserve"> </w:t>
      </w:r>
      <w:r w:rsidRPr="00206ACB">
        <w:t>of</w:t>
      </w:r>
      <w:r w:rsidR="00AC466E" w:rsidRPr="00206ACB">
        <w:t xml:space="preserve"> </w:t>
      </w:r>
      <w:r w:rsidRPr="00206ACB">
        <w:t>the</w:t>
      </w:r>
      <w:r w:rsidR="00AC466E" w:rsidRPr="00206ACB">
        <w:t xml:space="preserve"> </w:t>
      </w:r>
      <w:r w:rsidRPr="00206ACB">
        <w:t>constant</w:t>
      </w:r>
      <w:r w:rsidR="00AC466E" w:rsidRPr="00206ACB">
        <w:t xml:space="preserve"> </w:t>
      </w:r>
      <w:r w:rsidRPr="00206ACB">
        <w:t>(e.g.</w:t>
      </w:r>
      <w:r w:rsidR="00AC466E" w:rsidRPr="00206ACB">
        <w:t xml:space="preserve"> </w:t>
      </w:r>
      <w:r w:rsidRPr="005463DD">
        <w:rPr>
          <w:rStyle w:val="QuoteChar"/>
        </w:rPr>
        <w:t>PPUSTATUS</w:t>
      </w:r>
      <w:r w:rsidRPr="00206ACB">
        <w:t>)</w:t>
      </w:r>
      <w:r w:rsidR="00AC466E" w:rsidRPr="00206ACB">
        <w:t xml:space="preserve"> </w:t>
      </w:r>
      <w:r w:rsidRPr="00206ACB">
        <w:t>with</w:t>
      </w:r>
      <w:r w:rsidR="00AC466E" w:rsidRPr="00206ACB">
        <w:t xml:space="preserve"> </w:t>
      </w:r>
      <w:r w:rsidRPr="00206ACB">
        <w:t>its</w:t>
      </w:r>
      <w:r w:rsidR="00AC466E" w:rsidRPr="00206ACB">
        <w:t xml:space="preserve"> </w:t>
      </w:r>
      <w:r w:rsidRPr="00206ACB">
        <w:t>value</w:t>
      </w:r>
      <w:r w:rsidR="00AC466E" w:rsidRPr="00206ACB">
        <w:t xml:space="preserve"> </w:t>
      </w:r>
      <w:r w:rsidRPr="00206ACB">
        <w:t>(e.g.</w:t>
      </w:r>
      <w:r w:rsidR="00AC466E" w:rsidRPr="00206ACB">
        <w:t xml:space="preserve"> </w:t>
      </w:r>
      <w:r w:rsidRPr="005463DD">
        <w:rPr>
          <w:rStyle w:val="QuoteChar"/>
        </w:rPr>
        <w:t>$2002</w:t>
      </w:r>
      <w:r w:rsidRPr="00206ACB">
        <w:t>).</w:t>
      </w:r>
      <w:r w:rsidR="00AC466E" w:rsidRPr="00206ACB">
        <w:t xml:space="preserve"> </w:t>
      </w:r>
      <w:r w:rsidRPr="00206ACB">
        <w:t>You</w:t>
      </w:r>
      <w:r w:rsidR="00AC466E" w:rsidRPr="00206ACB">
        <w:t xml:space="preserve"> </w:t>
      </w:r>
      <w:r w:rsidRPr="00206ACB">
        <w:t>can</w:t>
      </w:r>
      <w:r w:rsidR="00AC466E" w:rsidRPr="00206ACB">
        <w:t xml:space="preserve"> </w:t>
      </w:r>
      <w:r w:rsidRPr="00206ACB">
        <w:t>make</w:t>
      </w:r>
      <w:r w:rsidR="00AC466E" w:rsidRPr="00206ACB">
        <w:t xml:space="preserve"> </w:t>
      </w:r>
      <w:r w:rsidRPr="00206ACB">
        <w:t>a</w:t>
      </w:r>
      <w:r w:rsidR="00AC466E" w:rsidRPr="00206ACB">
        <w:t xml:space="preserve"> </w:t>
      </w:r>
      <w:r w:rsidRPr="00206ACB">
        <w:t>constant</w:t>
      </w:r>
      <w:r w:rsidR="00AC466E" w:rsidRPr="00206ACB">
        <w:t xml:space="preserve"> </w:t>
      </w:r>
      <w:r w:rsidRPr="00206ACB">
        <w:t>by</w:t>
      </w:r>
      <w:r w:rsidR="00AC466E" w:rsidRPr="00206ACB">
        <w:t xml:space="preserve"> </w:t>
      </w:r>
      <w:r w:rsidRPr="00206ACB">
        <w:t>using</w:t>
      </w:r>
      <w:r w:rsidR="00AC466E" w:rsidRPr="00206ACB">
        <w:t xml:space="preserve"> </w:t>
      </w:r>
      <w:r w:rsidRPr="00206ACB">
        <w:t>the</w:t>
      </w:r>
      <w:r w:rsidR="00AC466E" w:rsidRPr="00206ACB">
        <w:t xml:space="preserve"> </w:t>
      </w:r>
      <w:r w:rsidRPr="00206ACB">
        <w:t>equal</w:t>
      </w:r>
      <w:r w:rsidR="00AC466E" w:rsidRPr="00206ACB">
        <w:t xml:space="preserve"> </w:t>
      </w:r>
      <w:r w:rsidRPr="00206ACB">
        <w:t>sign:</w:t>
      </w:r>
      <w:r w:rsidR="00AC466E" w:rsidRPr="00206ACB">
        <w:t xml:space="preserve"> </w:t>
      </w:r>
      <w:r w:rsidRPr="005463DD">
        <w:rPr>
          <w:rStyle w:val="QuoteChar"/>
        </w:rPr>
        <w:t>PPUSTATUS</w:t>
      </w:r>
      <w:r w:rsidR="00AC466E" w:rsidRPr="005463DD">
        <w:rPr>
          <w:rStyle w:val="QuoteChar"/>
        </w:rPr>
        <w:t xml:space="preserve"> </w:t>
      </w:r>
      <w:r w:rsidRPr="005463DD">
        <w:rPr>
          <w:rStyle w:val="QuoteChar"/>
        </w:rPr>
        <w:t>=</w:t>
      </w:r>
      <w:r w:rsidR="00AC466E" w:rsidRPr="005463DD">
        <w:rPr>
          <w:rStyle w:val="QuoteChar"/>
        </w:rPr>
        <w:t xml:space="preserve"> </w:t>
      </w:r>
      <w:r w:rsidRPr="005463DD">
        <w:rPr>
          <w:rStyle w:val="QuoteChar"/>
        </w:rPr>
        <w:t>$2002</w:t>
      </w:r>
      <w:r w:rsidRPr="00206ACB">
        <w:t>.</w:t>
      </w:r>
    </w:p>
    <w:p w14:paraId="122BF42F" w14:textId="3F01984F" w:rsidR="00AB7502" w:rsidRPr="00206ACB" w:rsidRDefault="00AB7502" w:rsidP="00075004">
      <w:r w:rsidRPr="00206ACB">
        <w:t>Assembly</w:t>
      </w:r>
      <w:r w:rsidR="00AC466E" w:rsidRPr="00206ACB">
        <w:t xml:space="preserve"> </w:t>
      </w:r>
      <w:r w:rsidRPr="00206ACB">
        <w:t>also</w:t>
      </w:r>
      <w:r w:rsidR="00AC466E" w:rsidRPr="00206ACB">
        <w:t xml:space="preserve"> </w:t>
      </w:r>
      <w:r w:rsidRPr="00206ACB">
        <w:t>lets</w:t>
      </w:r>
      <w:r w:rsidR="00AC466E" w:rsidRPr="00206ACB">
        <w:t xml:space="preserve"> </w:t>
      </w:r>
      <w:r w:rsidRPr="00206ACB">
        <w:t>us</w:t>
      </w:r>
      <w:r w:rsidR="00AC466E" w:rsidRPr="00206ACB">
        <w:t xml:space="preserve"> </w:t>
      </w:r>
      <w:r w:rsidRPr="00206ACB">
        <w:t>set</w:t>
      </w:r>
      <w:r w:rsidR="00AC466E" w:rsidRPr="00206ACB">
        <w:t xml:space="preserve"> </w:t>
      </w:r>
      <w:r w:rsidRPr="00206ACB">
        <w:rPr>
          <w:rStyle w:val="Emphasis"/>
          <w:rFonts w:eastAsiaTheme="majorEastAsia" w:cstheme="minorHAnsi"/>
          <w:color w:val="111111"/>
          <w:szCs w:val="26"/>
        </w:rPr>
        <w:t>labels</w:t>
      </w:r>
      <w:r w:rsidR="00AC466E" w:rsidRPr="00206ACB">
        <w:t xml:space="preserve"> </w:t>
      </w:r>
      <w:r w:rsidRPr="00206ACB">
        <w:t>-</w:t>
      </w:r>
      <w:r w:rsidR="00AC466E" w:rsidRPr="00206ACB">
        <w:t xml:space="preserve"> </w:t>
      </w:r>
      <w:r w:rsidRPr="00206ACB">
        <w:t>named</w:t>
      </w:r>
      <w:r w:rsidR="00AC466E" w:rsidRPr="00206ACB">
        <w:t xml:space="preserve"> </w:t>
      </w:r>
      <w:r w:rsidRPr="00206ACB">
        <w:t>places</w:t>
      </w:r>
      <w:r w:rsidR="00AC466E" w:rsidRPr="00206ACB">
        <w:t xml:space="preserve"> </w:t>
      </w:r>
      <w:r w:rsidRPr="00206ACB">
        <w:t>in</w:t>
      </w:r>
      <w:r w:rsidR="00AC466E" w:rsidRPr="00206ACB">
        <w:t xml:space="preserve"> </w:t>
      </w:r>
      <w:r w:rsidRPr="00206ACB">
        <w:t>our</w:t>
      </w:r>
      <w:r w:rsidR="00AC466E" w:rsidRPr="00206ACB">
        <w:t xml:space="preserve"> </w:t>
      </w:r>
      <w:r w:rsidRPr="00206ACB">
        <w:t>code</w:t>
      </w:r>
      <w:r w:rsidR="00AC466E" w:rsidRPr="00206ACB">
        <w:t xml:space="preserve"> </w:t>
      </w:r>
      <w:r w:rsidRPr="00206ACB">
        <w:t>that</w:t>
      </w:r>
      <w:r w:rsidR="00AC466E" w:rsidRPr="00206ACB">
        <w:t xml:space="preserve"> </w:t>
      </w:r>
      <w:r w:rsidRPr="00206ACB">
        <w:t>can</w:t>
      </w:r>
      <w:r w:rsidR="00AC466E" w:rsidRPr="00206ACB">
        <w:t xml:space="preserve"> </w:t>
      </w:r>
      <w:r w:rsidRPr="00206ACB">
        <w:t>be</w:t>
      </w:r>
      <w:r w:rsidR="00AC466E" w:rsidRPr="00206ACB">
        <w:t xml:space="preserve"> </w:t>
      </w:r>
      <w:r w:rsidRPr="00206ACB">
        <w:t>referenced</w:t>
      </w:r>
      <w:r w:rsidR="00AC466E" w:rsidRPr="00206ACB">
        <w:t xml:space="preserve"> </w:t>
      </w:r>
      <w:r w:rsidRPr="00206ACB">
        <w:t>later.</w:t>
      </w:r>
      <w:r w:rsidR="00AC466E" w:rsidRPr="00206ACB">
        <w:t xml:space="preserve"> </w:t>
      </w:r>
      <w:r w:rsidRPr="00206ACB">
        <w:t>On</w:t>
      </w:r>
      <w:r w:rsidR="00AC466E" w:rsidRPr="00206ACB">
        <w:t xml:space="preserve"> </w:t>
      </w:r>
      <w:r w:rsidRPr="00206ACB">
        <w:t>line</w:t>
      </w:r>
      <w:r w:rsidR="00AC466E" w:rsidRPr="00206ACB">
        <w:t xml:space="preserve"> </w:t>
      </w:r>
      <w:r w:rsidRPr="00206ACB">
        <w:t>8,</w:t>
      </w:r>
      <w:r w:rsidR="00AC466E" w:rsidRPr="00206ACB">
        <w:t xml:space="preserve"> </w:t>
      </w:r>
      <w:r w:rsidRPr="00206ACB">
        <w:t>a</w:t>
      </w:r>
      <w:r w:rsidR="00AC466E" w:rsidRPr="00206ACB">
        <w:t xml:space="preserve"> </w:t>
      </w:r>
      <w:r w:rsidRPr="00206ACB">
        <w:t>new</w:t>
      </w:r>
      <w:r w:rsidR="00AC466E" w:rsidRPr="00206ACB">
        <w:t xml:space="preserve"> </w:t>
      </w:r>
      <w:r w:rsidRPr="00206ACB">
        <w:t>label,</w:t>
      </w:r>
      <w:r w:rsidR="00AC466E" w:rsidRPr="00206ACB">
        <w:t xml:space="preserve"> </w:t>
      </w:r>
      <w:r w:rsidRPr="005463DD">
        <w:rPr>
          <w:rStyle w:val="QuoteChar"/>
        </w:rPr>
        <w:t>copy_palettes</w:t>
      </w:r>
      <w:r w:rsidRPr="00206ACB">
        <w:t>,</w:t>
      </w:r>
      <w:r w:rsidR="00AC466E" w:rsidRPr="00206ACB">
        <w:t xml:space="preserve"> </w:t>
      </w:r>
      <w:r w:rsidRPr="00206ACB">
        <w:t>is</w:t>
      </w:r>
      <w:r w:rsidR="00AC466E" w:rsidRPr="00206ACB">
        <w:t xml:space="preserve"> </w:t>
      </w:r>
      <w:r w:rsidRPr="00206ACB">
        <w:t>defined.</w:t>
      </w:r>
      <w:r w:rsidR="00AC466E" w:rsidRPr="00206ACB">
        <w:t xml:space="preserve"> </w:t>
      </w:r>
      <w:r w:rsidRPr="00206ACB">
        <w:t>What</w:t>
      </w:r>
      <w:r w:rsidR="00AC466E" w:rsidRPr="00206ACB">
        <w:t xml:space="preserve"> </w:t>
      </w:r>
      <w:r w:rsidRPr="00206ACB">
        <w:t>makes</w:t>
      </w:r>
      <w:r w:rsidR="00AC466E" w:rsidRPr="00206ACB">
        <w:t xml:space="preserve"> </w:t>
      </w:r>
      <w:r w:rsidRPr="00206ACB">
        <w:t>a</w:t>
      </w:r>
      <w:r w:rsidR="00AC466E" w:rsidRPr="00206ACB">
        <w:t xml:space="preserve"> </w:t>
      </w:r>
      <w:r w:rsidRPr="00206ACB">
        <w:t>label</w:t>
      </w:r>
      <w:r w:rsidR="00AC466E" w:rsidRPr="00206ACB">
        <w:t xml:space="preserve"> </w:t>
      </w:r>
      <w:r w:rsidRPr="00206ACB">
        <w:t>a</w:t>
      </w:r>
      <w:r w:rsidR="00AC466E" w:rsidRPr="00206ACB">
        <w:t xml:space="preserve"> </w:t>
      </w:r>
      <w:r w:rsidRPr="00206ACB">
        <w:t>label</w:t>
      </w:r>
      <w:r w:rsidR="00AC466E" w:rsidRPr="00206ACB">
        <w:t xml:space="preserve"> </w:t>
      </w:r>
      <w:r w:rsidRPr="00206ACB">
        <w:t>is</w:t>
      </w:r>
      <w:r w:rsidR="00AC466E" w:rsidRPr="00206ACB">
        <w:t xml:space="preserve"> </w:t>
      </w:r>
      <w:r w:rsidRPr="00206ACB">
        <w:t>the</w:t>
      </w:r>
      <w:r w:rsidR="00AC466E" w:rsidRPr="00206ACB">
        <w:t xml:space="preserve"> </w:t>
      </w:r>
      <w:r w:rsidRPr="00206ACB">
        <w:t>colon</w:t>
      </w:r>
      <w:r w:rsidR="00AC466E" w:rsidRPr="00206ACB">
        <w:t xml:space="preserve"> </w:t>
      </w:r>
      <w:r w:rsidRPr="00206ACB">
        <w:t>(:)</w:t>
      </w:r>
      <w:r w:rsidR="00AC466E" w:rsidRPr="00206ACB">
        <w:t xml:space="preserve"> </w:t>
      </w:r>
      <w:r w:rsidRPr="00206ACB">
        <w:t>that</w:t>
      </w:r>
      <w:r w:rsidR="00AC466E" w:rsidRPr="00206ACB">
        <w:t xml:space="preserve"> </w:t>
      </w:r>
      <w:r w:rsidRPr="00206ACB">
        <w:t>it</w:t>
      </w:r>
      <w:r w:rsidR="00AC466E" w:rsidRPr="00206ACB">
        <w:t xml:space="preserve"> </w:t>
      </w:r>
      <w:r w:rsidRPr="00206ACB">
        <w:t>is</w:t>
      </w:r>
      <w:r w:rsidR="00AC466E" w:rsidRPr="00206ACB">
        <w:t xml:space="preserve"> </w:t>
      </w:r>
      <w:r w:rsidRPr="00206ACB">
        <w:t>followed</w:t>
      </w:r>
      <w:r w:rsidR="00AC466E" w:rsidRPr="00206ACB">
        <w:t xml:space="preserve"> </w:t>
      </w:r>
      <w:r w:rsidRPr="00206ACB">
        <w:t>by.</w:t>
      </w:r>
      <w:r w:rsidR="00AC466E" w:rsidRPr="00206ACB">
        <w:t xml:space="preserve"> </w:t>
      </w:r>
      <w:r w:rsidRPr="00206ACB">
        <w:t>On</w:t>
      </w:r>
      <w:r w:rsidR="00AC466E" w:rsidRPr="00206ACB">
        <w:t xml:space="preserve"> </w:t>
      </w:r>
      <w:r w:rsidRPr="00206ACB">
        <w:t>line</w:t>
      </w:r>
      <w:r w:rsidR="00AC466E" w:rsidRPr="00206ACB">
        <w:t xml:space="preserve"> </w:t>
      </w:r>
      <w:r w:rsidRPr="00206ACB">
        <w:t>13,</w:t>
      </w:r>
      <w:r w:rsidR="00AC466E" w:rsidRPr="00206ACB">
        <w:t xml:space="preserve"> </w:t>
      </w:r>
      <w:r w:rsidRPr="00206ACB">
        <w:t>the</w:t>
      </w:r>
      <w:r w:rsidR="00AC466E" w:rsidRPr="00206ACB">
        <w:t xml:space="preserve"> </w:t>
      </w:r>
      <w:r w:rsidRPr="00206ACB">
        <w:t>label</w:t>
      </w:r>
      <w:r w:rsidR="00AC466E" w:rsidRPr="00206ACB">
        <w:t xml:space="preserve"> </w:t>
      </w:r>
      <w:r w:rsidRPr="00206ACB">
        <w:t>is</w:t>
      </w:r>
      <w:r w:rsidR="00AC466E" w:rsidRPr="00206ACB">
        <w:t xml:space="preserve"> </w:t>
      </w:r>
      <w:r w:rsidRPr="00206ACB">
        <w:t>used</w:t>
      </w:r>
      <w:r w:rsidR="00AC466E" w:rsidRPr="00206ACB">
        <w:t xml:space="preserve"> </w:t>
      </w:r>
      <w:r w:rsidRPr="00206ACB">
        <w:t>as</w:t>
      </w:r>
      <w:r w:rsidR="00AC466E" w:rsidRPr="00206ACB">
        <w:t xml:space="preserve"> </w:t>
      </w:r>
      <w:r w:rsidRPr="00206ACB">
        <w:t>an</w:t>
      </w:r>
      <w:r w:rsidR="00AC466E" w:rsidRPr="00206ACB">
        <w:t xml:space="preserve"> </w:t>
      </w:r>
      <w:r w:rsidRPr="00206ACB">
        <w:t>operand</w:t>
      </w:r>
      <w:r w:rsidR="00AC466E" w:rsidRPr="00206ACB">
        <w:t xml:space="preserve"> </w:t>
      </w:r>
      <w:r w:rsidRPr="00206ACB">
        <w:t>to</w:t>
      </w:r>
      <w:r w:rsidR="00AC466E" w:rsidRPr="00206ACB">
        <w:t xml:space="preserve"> </w:t>
      </w:r>
      <w:r w:rsidRPr="00206ACB">
        <w:t>the</w:t>
      </w:r>
      <w:r w:rsidR="00AC466E" w:rsidRPr="00206ACB">
        <w:t xml:space="preserve"> </w:t>
      </w:r>
      <w:r w:rsidRPr="00204DDE">
        <w:rPr>
          <w:rStyle w:val="HTMLCode"/>
          <w:rFonts w:ascii="Arial" w:eastAsia="QTKorrin" w:hAnsi="Arial" w:cs="Arial"/>
          <w:color w:val="88030F"/>
          <w:sz w:val="26"/>
          <w:szCs w:val="26"/>
        </w:rPr>
        <w:t>BNE</w:t>
      </w:r>
      <w:r w:rsidR="00AC466E" w:rsidRPr="00206ACB">
        <w:t xml:space="preserve"> </w:t>
      </w:r>
      <w:r w:rsidRPr="00206ACB">
        <w:t>opcode.</w:t>
      </w:r>
      <w:r w:rsidR="00AC466E" w:rsidRPr="00206ACB">
        <w:t xml:space="preserve"> </w:t>
      </w:r>
      <w:r w:rsidRPr="00206ACB">
        <w:t>We'll</w:t>
      </w:r>
      <w:r w:rsidR="00AC466E" w:rsidRPr="00206ACB">
        <w:t xml:space="preserve"> </w:t>
      </w:r>
      <w:r w:rsidRPr="00206ACB">
        <w:t>talk</w:t>
      </w:r>
      <w:r w:rsidR="00AC466E" w:rsidRPr="00206ACB">
        <w:t xml:space="preserve"> </w:t>
      </w:r>
      <w:r w:rsidRPr="00206ACB">
        <w:t>about</w:t>
      </w:r>
      <w:r w:rsidR="00AC466E" w:rsidRPr="00206ACB">
        <w:t xml:space="preserve"> </w:t>
      </w:r>
      <w:r w:rsidRPr="00206ACB">
        <w:t>the</w:t>
      </w:r>
      <w:r w:rsidR="00AC466E" w:rsidRPr="00206ACB">
        <w:t xml:space="preserve"> </w:t>
      </w:r>
      <w:r w:rsidRPr="00206ACB">
        <w:t>specifics</w:t>
      </w:r>
      <w:r w:rsidR="00AC466E" w:rsidRPr="00206ACB">
        <w:t xml:space="preserve"> </w:t>
      </w:r>
      <w:r w:rsidRPr="00206ACB">
        <w:t>of</w:t>
      </w:r>
      <w:r w:rsidR="00AC466E" w:rsidRPr="00206ACB">
        <w:t xml:space="preserve"> </w:t>
      </w:r>
      <w:r w:rsidRPr="00206ACB">
        <w:t>how</w:t>
      </w:r>
      <w:r w:rsidR="00AC466E" w:rsidRPr="00206ACB">
        <w:t xml:space="preserve"> </w:t>
      </w:r>
      <w:r w:rsidRPr="00206ACB">
        <w:t>it</w:t>
      </w:r>
      <w:r w:rsidR="00AC466E" w:rsidRPr="00206ACB">
        <w:t xml:space="preserve"> </w:t>
      </w:r>
      <w:r w:rsidRPr="00206ACB">
        <w:t>works</w:t>
      </w:r>
      <w:r w:rsidR="00AC466E" w:rsidRPr="00206ACB">
        <w:t xml:space="preserve"> </w:t>
      </w:r>
      <w:r w:rsidRPr="00206ACB">
        <w:t>later,</w:t>
      </w:r>
      <w:r w:rsidR="00AC466E" w:rsidRPr="00206ACB">
        <w:t xml:space="preserve"> </w:t>
      </w:r>
      <w:r w:rsidRPr="00206ACB">
        <w:t>but</w:t>
      </w:r>
      <w:r w:rsidR="00AC466E" w:rsidRPr="00206ACB">
        <w:t xml:space="preserve"> </w:t>
      </w:r>
      <w:r w:rsidRPr="00206ACB">
        <w:t>line</w:t>
      </w:r>
      <w:r w:rsidR="00AC466E" w:rsidRPr="00206ACB">
        <w:t xml:space="preserve"> </w:t>
      </w:r>
      <w:r w:rsidRPr="00206ACB">
        <w:t>13</w:t>
      </w:r>
      <w:r w:rsidR="00AC466E" w:rsidRPr="00206ACB">
        <w:t xml:space="preserve"> </w:t>
      </w:r>
      <w:r w:rsidRPr="00206ACB">
        <w:t>is</w:t>
      </w:r>
      <w:r w:rsidR="00AC466E" w:rsidRPr="00206ACB">
        <w:t xml:space="preserve"> </w:t>
      </w:r>
      <w:r w:rsidRPr="00206ACB">
        <w:t>essentially</w:t>
      </w:r>
      <w:r w:rsidR="00AC466E" w:rsidRPr="00206ACB">
        <w:t xml:space="preserve"> </w:t>
      </w:r>
      <w:r w:rsidRPr="00206ACB">
        <w:t>repeating</w:t>
      </w:r>
      <w:r w:rsidR="00AC466E" w:rsidRPr="00206ACB">
        <w:t xml:space="preserve"> </w:t>
      </w:r>
      <w:r w:rsidRPr="00206ACB">
        <w:t>the</w:t>
      </w:r>
      <w:r w:rsidR="00AC466E" w:rsidRPr="00206ACB">
        <w:t xml:space="preserve"> </w:t>
      </w:r>
      <w:r w:rsidRPr="00206ACB">
        <w:t>code</w:t>
      </w:r>
      <w:r w:rsidR="00AC466E" w:rsidRPr="00206ACB">
        <w:t xml:space="preserve"> </w:t>
      </w:r>
      <w:r w:rsidRPr="00206ACB">
        <w:t>from</w:t>
      </w:r>
      <w:r w:rsidR="00AC466E" w:rsidRPr="00206ACB">
        <w:t xml:space="preserve"> </w:t>
      </w:r>
      <w:r w:rsidRPr="00206ACB">
        <w:t>lines</w:t>
      </w:r>
      <w:r w:rsidR="00AC466E" w:rsidRPr="00206ACB">
        <w:t xml:space="preserve"> </w:t>
      </w:r>
      <w:r w:rsidRPr="00206ACB">
        <w:t>8-13</w:t>
      </w:r>
      <w:r w:rsidR="00AC466E" w:rsidRPr="00206ACB">
        <w:t xml:space="preserve"> </w:t>
      </w:r>
      <w:r w:rsidRPr="00206ACB">
        <w:t>again.</w:t>
      </w:r>
      <w:r w:rsidR="00AC466E" w:rsidRPr="00206ACB">
        <w:t xml:space="preserve"> </w:t>
      </w:r>
      <w:r w:rsidRPr="00206ACB">
        <w:t>When</w:t>
      </w:r>
      <w:r w:rsidR="00AC466E" w:rsidRPr="00206ACB">
        <w:t xml:space="preserve"> </w:t>
      </w:r>
      <w:r w:rsidRPr="00206ACB">
        <w:t>the</w:t>
      </w:r>
      <w:r w:rsidR="00AC466E" w:rsidRPr="00206ACB">
        <w:t xml:space="preserve"> </w:t>
      </w:r>
      <w:r w:rsidRPr="00206ACB">
        <w:t>assembler</w:t>
      </w:r>
      <w:r w:rsidR="00AC466E" w:rsidRPr="00206ACB">
        <w:t xml:space="preserve"> </w:t>
      </w:r>
      <w:r w:rsidRPr="00206ACB">
        <w:t>is</w:t>
      </w:r>
      <w:r w:rsidR="00AC466E" w:rsidRPr="00206ACB">
        <w:t xml:space="preserve"> </w:t>
      </w:r>
      <w:r w:rsidRPr="00206ACB">
        <w:t>run,</w:t>
      </w:r>
      <w:r w:rsidR="00AC466E" w:rsidRPr="00206ACB">
        <w:t xml:space="preserve"> </w:t>
      </w:r>
      <w:r w:rsidRPr="00206ACB">
        <w:t>it</w:t>
      </w:r>
      <w:r w:rsidR="00AC466E" w:rsidRPr="00206ACB">
        <w:t xml:space="preserve"> </w:t>
      </w:r>
      <w:r w:rsidRPr="00206ACB">
        <w:t>replaces</w:t>
      </w:r>
      <w:r w:rsidR="00AC466E" w:rsidRPr="00206ACB">
        <w:t xml:space="preserve"> </w:t>
      </w:r>
      <w:r w:rsidRPr="00206ACB">
        <w:t>labels</w:t>
      </w:r>
      <w:r w:rsidR="00AC466E" w:rsidRPr="00206ACB">
        <w:t xml:space="preserve"> </w:t>
      </w:r>
      <w:r w:rsidRPr="00206ACB">
        <w:t>in</w:t>
      </w:r>
      <w:r w:rsidR="00AC466E" w:rsidRPr="00206ACB">
        <w:t xml:space="preserve"> </w:t>
      </w:r>
      <w:r w:rsidRPr="00206ACB">
        <w:t>your</w:t>
      </w:r>
      <w:r w:rsidR="00AC466E" w:rsidRPr="00206ACB">
        <w:t xml:space="preserve"> </w:t>
      </w:r>
      <w:r w:rsidRPr="00206ACB">
        <w:t>assembly</w:t>
      </w:r>
      <w:r w:rsidR="00AC466E" w:rsidRPr="00206ACB">
        <w:t xml:space="preserve"> </w:t>
      </w:r>
      <w:r w:rsidRPr="00206ACB">
        <w:t>code</w:t>
      </w:r>
      <w:r w:rsidR="00AC466E" w:rsidRPr="00206ACB">
        <w:t xml:space="preserve"> </w:t>
      </w:r>
      <w:r w:rsidRPr="00206ACB">
        <w:t>with</w:t>
      </w:r>
      <w:r w:rsidR="00AC466E" w:rsidRPr="00206ACB">
        <w:t xml:space="preserve"> </w:t>
      </w:r>
      <w:r w:rsidRPr="00206ACB">
        <w:t>actual</w:t>
      </w:r>
      <w:r w:rsidR="00AC466E" w:rsidRPr="00206ACB">
        <w:t xml:space="preserve"> </w:t>
      </w:r>
      <w:r w:rsidRPr="00206ACB">
        <w:t>memory</w:t>
      </w:r>
      <w:r w:rsidR="00AC466E" w:rsidRPr="00206ACB">
        <w:t xml:space="preserve"> </w:t>
      </w:r>
      <w:r w:rsidRPr="00206ACB">
        <w:t>addresses</w:t>
      </w:r>
      <w:r w:rsidR="00AC466E" w:rsidRPr="00206ACB">
        <w:t xml:space="preserve"> </w:t>
      </w:r>
      <w:r w:rsidRPr="00206ACB">
        <w:t>in</w:t>
      </w:r>
      <w:r w:rsidR="00AC466E" w:rsidRPr="00206ACB">
        <w:t xml:space="preserve"> </w:t>
      </w:r>
      <w:r w:rsidRPr="00206ACB">
        <w:t>the</w:t>
      </w:r>
      <w:r w:rsidR="00AC466E" w:rsidRPr="00206ACB">
        <w:t xml:space="preserve"> </w:t>
      </w:r>
      <w:r w:rsidRPr="00206ACB">
        <w:t>machine</w:t>
      </w:r>
      <w:r w:rsidR="00AC466E" w:rsidRPr="00206ACB">
        <w:t xml:space="preserve"> </w:t>
      </w:r>
      <w:r w:rsidRPr="00206ACB">
        <w:t>code</w:t>
      </w:r>
      <w:r w:rsidR="00AC466E" w:rsidRPr="00206ACB">
        <w:t xml:space="preserve"> </w:t>
      </w:r>
      <w:r w:rsidRPr="00206ACB">
        <w:t>output.</w:t>
      </w:r>
    </w:p>
    <w:p w14:paraId="21161AA2" w14:textId="77777777" w:rsidR="00C610BA" w:rsidRPr="00206ACB" w:rsidRDefault="00C610BA">
      <w:pPr>
        <w:pStyle w:val="ListParagraph"/>
        <w:numPr>
          <w:ilvl w:val="0"/>
          <w:numId w:val="10"/>
        </w:numPr>
        <w:rPr>
          <w:rFonts w:cstheme="minorHAnsi"/>
          <w:szCs w:val="26"/>
        </w:rPr>
      </w:pPr>
      <w:r w:rsidRPr="00206ACB">
        <w:rPr>
          <w:rFonts w:cstheme="minorHAnsi"/>
          <w:szCs w:val="26"/>
        </w:rPr>
        <w:t>Comments</w:t>
      </w:r>
    </w:p>
    <w:p w14:paraId="265042C4" w14:textId="76D4F963" w:rsidR="00C610BA" w:rsidRPr="00206ACB" w:rsidRDefault="00C610BA" w:rsidP="00075004">
      <w:r w:rsidRPr="00206ACB">
        <w:t>You</w:t>
      </w:r>
      <w:r w:rsidR="00AC466E" w:rsidRPr="00206ACB">
        <w:t xml:space="preserve"> </w:t>
      </w:r>
      <w:r w:rsidRPr="00206ACB">
        <w:t>can</w:t>
      </w:r>
      <w:r w:rsidR="00AC466E" w:rsidRPr="00206ACB">
        <w:t xml:space="preserve"> </w:t>
      </w:r>
      <w:r w:rsidRPr="00206ACB">
        <w:t>add</w:t>
      </w:r>
      <w:r w:rsidR="00AC466E" w:rsidRPr="00206ACB">
        <w:t xml:space="preserve"> </w:t>
      </w:r>
      <w:r w:rsidRPr="00206ACB">
        <w:t>comments</w:t>
      </w:r>
      <w:r w:rsidR="00AC466E" w:rsidRPr="00206ACB">
        <w:t xml:space="preserve"> </w:t>
      </w:r>
      <w:r w:rsidRPr="00206ACB">
        <w:t>to</w:t>
      </w:r>
      <w:r w:rsidR="00AC466E" w:rsidRPr="00206ACB">
        <w:t xml:space="preserve"> </w:t>
      </w:r>
      <w:r w:rsidRPr="00206ACB">
        <w:t>your</w:t>
      </w:r>
      <w:r w:rsidR="00AC466E" w:rsidRPr="00206ACB">
        <w:t xml:space="preserve"> </w:t>
      </w:r>
      <w:r w:rsidRPr="00206ACB">
        <w:t>assembly</w:t>
      </w:r>
      <w:r w:rsidR="00AC466E" w:rsidRPr="00206ACB">
        <w:t xml:space="preserve"> </w:t>
      </w:r>
      <w:r w:rsidRPr="00206ACB">
        <w:t>code</w:t>
      </w:r>
      <w:r w:rsidR="00AC466E" w:rsidRPr="00206ACB">
        <w:t xml:space="preserve"> </w:t>
      </w:r>
      <w:r w:rsidRPr="00206ACB">
        <w:t>using</w:t>
      </w:r>
      <w:r w:rsidR="00AC466E" w:rsidRPr="00206ACB">
        <w:t xml:space="preserve"> </w:t>
      </w:r>
      <w:r w:rsidRPr="00206ACB">
        <w:t>the</w:t>
      </w:r>
      <w:r w:rsidR="00AC466E" w:rsidRPr="00206ACB">
        <w:t xml:space="preserve"> </w:t>
      </w:r>
      <w:r w:rsidRPr="00206ACB">
        <w:t>semicolon</w:t>
      </w:r>
      <w:r w:rsidR="00AC466E" w:rsidRPr="00206ACB">
        <w:t xml:space="preserve"> </w:t>
      </w:r>
      <w:r w:rsidRPr="00206ACB">
        <w:t>(;)</w:t>
      </w:r>
      <w:r w:rsidR="00AC466E" w:rsidRPr="00206ACB">
        <w:t xml:space="preserve"> </w:t>
      </w:r>
      <w:r w:rsidRPr="00206ACB">
        <w:t>character.</w:t>
      </w:r>
      <w:r w:rsidR="00AC466E" w:rsidRPr="00206ACB">
        <w:t xml:space="preserve"> </w:t>
      </w:r>
      <w:r w:rsidRPr="00206ACB">
        <w:t>Anything</w:t>
      </w:r>
      <w:r w:rsidR="00AC466E" w:rsidRPr="00206ACB">
        <w:t xml:space="preserve"> </w:t>
      </w:r>
      <w:r w:rsidRPr="00206ACB">
        <w:t>from</w:t>
      </w:r>
      <w:r w:rsidR="00AC466E" w:rsidRPr="00206ACB">
        <w:t xml:space="preserve"> </w:t>
      </w:r>
      <w:r w:rsidRPr="00206ACB">
        <w:t>the</w:t>
      </w:r>
      <w:r w:rsidR="00AC466E" w:rsidRPr="00206ACB">
        <w:t xml:space="preserve"> </w:t>
      </w:r>
      <w:r w:rsidRPr="00206ACB">
        <w:t>semicolon</w:t>
      </w:r>
      <w:r w:rsidR="00AC466E" w:rsidRPr="00206ACB">
        <w:t xml:space="preserve"> </w:t>
      </w:r>
      <w:r w:rsidRPr="00206ACB">
        <w:t>to</w:t>
      </w:r>
      <w:r w:rsidR="00AC466E" w:rsidRPr="00206ACB">
        <w:t xml:space="preserve"> </w:t>
      </w:r>
      <w:r w:rsidRPr="00206ACB">
        <w:t>the</w:t>
      </w:r>
      <w:r w:rsidR="00AC466E" w:rsidRPr="00206ACB">
        <w:t xml:space="preserve"> </w:t>
      </w:r>
      <w:r w:rsidRPr="00206ACB">
        <w:t>end</w:t>
      </w:r>
      <w:r w:rsidR="00AC466E" w:rsidRPr="00206ACB">
        <w:t xml:space="preserve"> </w:t>
      </w:r>
      <w:r w:rsidRPr="00206ACB">
        <w:t>of</w:t>
      </w:r>
      <w:r w:rsidR="00AC466E" w:rsidRPr="00206ACB">
        <w:t xml:space="preserve"> </w:t>
      </w:r>
      <w:r w:rsidRPr="00206ACB">
        <w:t>the</w:t>
      </w:r>
      <w:r w:rsidR="00AC466E" w:rsidRPr="00206ACB">
        <w:t xml:space="preserve"> </w:t>
      </w:r>
      <w:r w:rsidRPr="00206ACB">
        <w:t>line</w:t>
      </w:r>
      <w:r w:rsidR="00AC466E" w:rsidRPr="00206ACB">
        <w:t xml:space="preserve"> </w:t>
      </w:r>
      <w:r w:rsidRPr="00206ACB">
        <w:t>is</w:t>
      </w:r>
      <w:r w:rsidR="00AC466E" w:rsidRPr="00206ACB">
        <w:t xml:space="preserve"> </w:t>
      </w:r>
      <w:r w:rsidRPr="00206ACB">
        <w:t>treated</w:t>
      </w:r>
      <w:r w:rsidR="00AC466E" w:rsidRPr="00206ACB">
        <w:t xml:space="preserve"> </w:t>
      </w:r>
      <w:r w:rsidRPr="00206ACB">
        <w:t>as</w:t>
      </w:r>
      <w:r w:rsidR="00AC466E" w:rsidRPr="00206ACB">
        <w:t xml:space="preserve"> </w:t>
      </w:r>
      <w:r w:rsidRPr="00206ACB">
        <w:t>a</w:t>
      </w:r>
      <w:r w:rsidR="00AC466E" w:rsidRPr="00206ACB">
        <w:t xml:space="preserve"> </w:t>
      </w:r>
      <w:r w:rsidRPr="00206ACB">
        <w:t>comment</w:t>
      </w:r>
      <w:r w:rsidR="00AC466E" w:rsidRPr="00206ACB">
        <w:t xml:space="preserve"> </w:t>
      </w:r>
      <w:r w:rsidRPr="00206ACB">
        <w:t>and</w:t>
      </w:r>
      <w:r w:rsidR="00AC466E" w:rsidRPr="00206ACB">
        <w:t xml:space="preserve"> </w:t>
      </w:r>
      <w:r w:rsidRPr="00206ACB">
        <w:t>will</w:t>
      </w:r>
      <w:r w:rsidR="00AC466E" w:rsidRPr="00206ACB">
        <w:t xml:space="preserve"> </w:t>
      </w:r>
      <w:r w:rsidRPr="00206ACB">
        <w:t>be</w:t>
      </w:r>
      <w:r w:rsidR="00AC466E" w:rsidRPr="00206ACB">
        <w:t xml:space="preserve"> </w:t>
      </w:r>
      <w:r w:rsidRPr="00206ACB">
        <w:t>stripped</w:t>
      </w:r>
      <w:r w:rsidR="00AC466E" w:rsidRPr="00206ACB">
        <w:t xml:space="preserve"> </w:t>
      </w:r>
      <w:r w:rsidRPr="00206ACB">
        <w:t>out</w:t>
      </w:r>
      <w:r w:rsidR="00AC466E" w:rsidRPr="00206ACB">
        <w:t xml:space="preserve"> </w:t>
      </w:r>
      <w:r w:rsidRPr="00206ACB">
        <w:t>when</w:t>
      </w:r>
      <w:r w:rsidR="00AC466E" w:rsidRPr="00206ACB">
        <w:t xml:space="preserve"> </w:t>
      </w:r>
      <w:r w:rsidRPr="00206ACB">
        <w:t>you</w:t>
      </w:r>
      <w:r w:rsidR="00AC466E" w:rsidRPr="00206ACB">
        <w:t xml:space="preserve"> </w:t>
      </w:r>
      <w:r w:rsidRPr="00206ACB">
        <w:t>run</w:t>
      </w:r>
      <w:r w:rsidR="00AC466E" w:rsidRPr="00206ACB">
        <w:t xml:space="preserve"> </w:t>
      </w:r>
      <w:r w:rsidRPr="00206ACB">
        <w:t>your</w:t>
      </w:r>
      <w:r w:rsidR="00AC466E" w:rsidRPr="00206ACB">
        <w:t xml:space="preserve"> </w:t>
      </w:r>
      <w:r w:rsidRPr="00206ACB">
        <w:t>code</w:t>
      </w:r>
      <w:r w:rsidR="00AC466E" w:rsidRPr="00206ACB">
        <w:t xml:space="preserve"> </w:t>
      </w:r>
      <w:r w:rsidRPr="00206ACB">
        <w:t>through</w:t>
      </w:r>
      <w:r w:rsidR="00AC466E" w:rsidRPr="00206ACB">
        <w:t xml:space="preserve"> </w:t>
      </w:r>
      <w:r w:rsidRPr="00206ACB">
        <w:t>an</w:t>
      </w:r>
      <w:r w:rsidR="00AC466E" w:rsidRPr="00206ACB">
        <w:t xml:space="preserve"> </w:t>
      </w:r>
      <w:r w:rsidRPr="00206ACB">
        <w:t>assembler.</w:t>
      </w:r>
      <w:r w:rsidR="00AC466E" w:rsidRPr="00206ACB">
        <w:t xml:space="preserve"> </w:t>
      </w:r>
      <w:r w:rsidRPr="00206ACB">
        <w:t>Comments</w:t>
      </w:r>
      <w:r w:rsidR="00AC466E" w:rsidRPr="00206ACB">
        <w:t xml:space="preserve"> </w:t>
      </w:r>
      <w:r w:rsidRPr="00206ACB">
        <w:t>are</w:t>
      </w:r>
      <w:r w:rsidR="00AC466E" w:rsidRPr="00206ACB">
        <w:t xml:space="preserve"> </w:t>
      </w:r>
      <w:r w:rsidRPr="00206ACB">
        <w:t>useful</w:t>
      </w:r>
      <w:r w:rsidR="00AC466E" w:rsidRPr="00206ACB">
        <w:t xml:space="preserve"> </w:t>
      </w:r>
      <w:r w:rsidRPr="00206ACB">
        <w:t>for</w:t>
      </w:r>
      <w:r w:rsidR="00AC466E" w:rsidRPr="00206ACB">
        <w:t xml:space="preserve"> </w:t>
      </w:r>
      <w:r w:rsidRPr="00206ACB">
        <w:t>reminding</w:t>
      </w:r>
      <w:r w:rsidR="00AC466E" w:rsidRPr="00206ACB">
        <w:t xml:space="preserve"> </w:t>
      </w:r>
      <w:r w:rsidRPr="00206ACB">
        <w:t>yourself</w:t>
      </w:r>
      <w:r w:rsidR="00AC466E" w:rsidRPr="00206ACB">
        <w:t xml:space="preserve"> </w:t>
      </w:r>
      <w:r w:rsidRPr="00206ACB">
        <w:t>what</w:t>
      </w:r>
      <w:r w:rsidR="00AC466E" w:rsidRPr="00206ACB">
        <w:t xml:space="preserve"> </w:t>
      </w:r>
      <w:r w:rsidRPr="00206ACB">
        <w:t>a</w:t>
      </w:r>
      <w:r w:rsidR="00AC466E" w:rsidRPr="00206ACB">
        <w:t xml:space="preserve"> </w:t>
      </w:r>
      <w:r w:rsidRPr="00206ACB">
        <w:t>certain</w:t>
      </w:r>
      <w:r w:rsidR="00AC466E" w:rsidRPr="00206ACB">
        <w:t xml:space="preserve"> </w:t>
      </w:r>
      <w:r w:rsidRPr="00206ACB">
        <w:t>piece</w:t>
      </w:r>
      <w:r w:rsidR="00AC466E" w:rsidRPr="00206ACB">
        <w:t xml:space="preserve"> </w:t>
      </w:r>
      <w:r w:rsidRPr="00206ACB">
        <w:t>of</w:t>
      </w:r>
      <w:r w:rsidR="00AC466E" w:rsidRPr="00206ACB">
        <w:t xml:space="preserve"> </w:t>
      </w:r>
      <w:r w:rsidRPr="00206ACB">
        <w:t>code</w:t>
      </w:r>
      <w:r w:rsidR="00AC466E" w:rsidRPr="00206ACB">
        <w:t xml:space="preserve"> </w:t>
      </w:r>
      <w:r w:rsidRPr="00206ACB">
        <w:t>is</w:t>
      </w:r>
      <w:r w:rsidR="00AC466E" w:rsidRPr="00206ACB">
        <w:t xml:space="preserve"> </w:t>
      </w:r>
      <w:r w:rsidRPr="00206ACB">
        <w:t>meant</w:t>
      </w:r>
      <w:r w:rsidR="00AC466E" w:rsidRPr="00206ACB">
        <w:t xml:space="preserve"> </w:t>
      </w:r>
      <w:r w:rsidRPr="00206ACB">
        <w:t>to</w:t>
      </w:r>
      <w:r w:rsidR="00AC466E" w:rsidRPr="00206ACB">
        <w:t xml:space="preserve"> </w:t>
      </w:r>
      <w:r w:rsidRPr="00206ACB">
        <w:t>do.</w:t>
      </w:r>
      <w:r w:rsidR="00AC466E" w:rsidRPr="00206ACB">
        <w:t xml:space="preserve"> </w:t>
      </w:r>
      <w:r w:rsidRPr="00206ACB">
        <w:t>In</w:t>
      </w:r>
      <w:r w:rsidR="00AC466E" w:rsidRPr="00206ACB">
        <w:t xml:space="preserve"> </w:t>
      </w:r>
      <w:r w:rsidRPr="00206ACB">
        <w:t>our</w:t>
      </w:r>
      <w:r w:rsidR="00AC466E" w:rsidRPr="00206ACB">
        <w:t xml:space="preserve"> </w:t>
      </w:r>
      <w:r w:rsidRPr="00206ACB">
        <w:t>example</w:t>
      </w:r>
      <w:r w:rsidR="00AC466E" w:rsidRPr="00206ACB">
        <w:t xml:space="preserve"> </w:t>
      </w:r>
      <w:r w:rsidRPr="00206ACB">
        <w:t>code</w:t>
      </w:r>
      <w:r w:rsidR="00AC466E" w:rsidRPr="00206ACB">
        <w:t xml:space="preserve"> </w:t>
      </w:r>
      <w:r w:rsidRPr="00206ACB">
        <w:t>above,</w:t>
      </w:r>
      <w:r w:rsidR="00AC466E" w:rsidRPr="00206ACB">
        <w:t xml:space="preserve"> </w:t>
      </w:r>
      <w:r w:rsidRPr="00206ACB">
        <w:t>you</w:t>
      </w:r>
      <w:r w:rsidR="00AC466E" w:rsidRPr="00206ACB">
        <w:t xml:space="preserve"> </w:t>
      </w:r>
      <w:r w:rsidRPr="00206ACB">
        <w:t>can</w:t>
      </w:r>
      <w:r w:rsidR="00AC466E" w:rsidRPr="00206ACB">
        <w:t xml:space="preserve"> </w:t>
      </w:r>
      <w:r w:rsidRPr="00206ACB">
        <w:t>see</w:t>
      </w:r>
      <w:r w:rsidR="00AC466E" w:rsidRPr="00206ACB">
        <w:t xml:space="preserve"> </w:t>
      </w:r>
      <w:r w:rsidRPr="00206ACB">
        <w:t>a</w:t>
      </w:r>
      <w:r w:rsidR="00AC466E" w:rsidRPr="00206ACB">
        <w:t xml:space="preserve"> </w:t>
      </w:r>
      <w:r w:rsidRPr="00206ACB">
        <w:t>comment</w:t>
      </w:r>
      <w:r w:rsidR="00AC466E" w:rsidRPr="00206ACB">
        <w:t xml:space="preserve"> </w:t>
      </w:r>
      <w:r w:rsidRPr="00206ACB">
        <w:t>on</w:t>
      </w:r>
      <w:r w:rsidR="00AC466E" w:rsidRPr="00206ACB">
        <w:t xml:space="preserve"> </w:t>
      </w:r>
      <w:r w:rsidRPr="00206ACB">
        <w:t>line</w:t>
      </w:r>
      <w:r w:rsidR="00AC466E" w:rsidRPr="00206ACB">
        <w:t xml:space="preserve"> </w:t>
      </w:r>
      <w:r w:rsidRPr="00206ACB">
        <w:t>12.</w:t>
      </w:r>
    </w:p>
    <w:p w14:paraId="33A8D73D" w14:textId="6348E1AA" w:rsidR="000165BA" w:rsidRPr="00206ACB" w:rsidRDefault="000165BA">
      <w:pPr>
        <w:pStyle w:val="ListParagraph"/>
        <w:numPr>
          <w:ilvl w:val="0"/>
          <w:numId w:val="10"/>
        </w:numPr>
        <w:rPr>
          <w:rFonts w:cstheme="minorHAnsi"/>
          <w:kern w:val="0"/>
          <w:szCs w:val="26"/>
          <w:lang w:eastAsia="ja-JP"/>
        </w:rPr>
      </w:pPr>
      <w:r w:rsidRPr="00206ACB">
        <w:rPr>
          <w:rFonts w:cstheme="minorHAnsi"/>
          <w:szCs w:val="26"/>
        </w:rPr>
        <w:t>Assembler</w:t>
      </w:r>
      <w:r w:rsidR="00AC466E" w:rsidRPr="00206ACB">
        <w:rPr>
          <w:rFonts w:cstheme="minorHAnsi"/>
          <w:szCs w:val="26"/>
        </w:rPr>
        <w:t xml:space="preserve"> </w:t>
      </w:r>
      <w:r w:rsidRPr="00206ACB">
        <w:rPr>
          <w:rFonts w:cstheme="minorHAnsi"/>
          <w:szCs w:val="26"/>
        </w:rPr>
        <w:t>directives</w:t>
      </w:r>
    </w:p>
    <w:p w14:paraId="6F56061D" w14:textId="56D31BDB" w:rsidR="000165BA" w:rsidRPr="00206ACB" w:rsidRDefault="000165BA" w:rsidP="00075004">
      <w:r w:rsidRPr="00206ACB">
        <w:t>Finally,</w:t>
      </w:r>
      <w:r w:rsidR="00AC466E" w:rsidRPr="00206ACB">
        <w:t xml:space="preserve"> </w:t>
      </w:r>
      <w:r w:rsidRPr="00206ACB">
        <w:t>assembly</w:t>
      </w:r>
      <w:r w:rsidR="00AC466E" w:rsidRPr="00206ACB">
        <w:t xml:space="preserve"> </w:t>
      </w:r>
      <w:r w:rsidRPr="00206ACB">
        <w:t>code</w:t>
      </w:r>
      <w:r w:rsidR="00AC466E" w:rsidRPr="00206ACB">
        <w:t xml:space="preserve"> </w:t>
      </w:r>
      <w:r w:rsidRPr="00206ACB">
        <w:t>gives</w:t>
      </w:r>
      <w:r w:rsidR="00AC466E" w:rsidRPr="00206ACB">
        <w:t xml:space="preserve"> </w:t>
      </w:r>
      <w:r w:rsidRPr="00206ACB">
        <w:t>us</w:t>
      </w:r>
      <w:r w:rsidR="00AC466E" w:rsidRPr="00206ACB">
        <w:t xml:space="preserve"> </w:t>
      </w:r>
      <w:r w:rsidRPr="00206ACB">
        <w:rPr>
          <w:rStyle w:val="Emphasis"/>
          <w:rFonts w:cstheme="minorHAnsi"/>
          <w:color w:val="111111"/>
          <w:szCs w:val="26"/>
        </w:rPr>
        <w:t>directives</w:t>
      </w:r>
      <w:r w:rsidR="00AC466E" w:rsidRPr="00206ACB">
        <w:t xml:space="preserve"> </w:t>
      </w:r>
      <w:r w:rsidRPr="00206ACB">
        <w:t>-</w:t>
      </w:r>
      <w:r w:rsidR="00AC466E" w:rsidRPr="00206ACB">
        <w:t xml:space="preserve"> </w:t>
      </w:r>
      <w:r w:rsidRPr="00206ACB">
        <w:t>instructions</w:t>
      </w:r>
      <w:r w:rsidR="00AC466E" w:rsidRPr="00206ACB">
        <w:t xml:space="preserve"> </w:t>
      </w:r>
      <w:r w:rsidRPr="00206ACB">
        <w:t>for</w:t>
      </w:r>
      <w:r w:rsidR="00AC466E" w:rsidRPr="00206ACB">
        <w:t xml:space="preserve"> </w:t>
      </w:r>
      <w:r w:rsidRPr="00206ACB">
        <w:t>the</w:t>
      </w:r>
      <w:r w:rsidR="00AC466E" w:rsidRPr="00206ACB">
        <w:t xml:space="preserve"> </w:t>
      </w:r>
      <w:r w:rsidRPr="00206ACB">
        <w:t>assembler</w:t>
      </w:r>
      <w:r w:rsidR="00AC466E" w:rsidRPr="00206ACB">
        <w:t xml:space="preserve"> </w:t>
      </w:r>
      <w:r w:rsidRPr="00206ACB">
        <w:t>that</w:t>
      </w:r>
      <w:r w:rsidR="00AC466E" w:rsidRPr="00206ACB">
        <w:t xml:space="preserve"> </w:t>
      </w:r>
      <w:r w:rsidRPr="00206ACB">
        <w:t>affect</w:t>
      </w:r>
      <w:r w:rsidR="00AC466E" w:rsidRPr="00206ACB">
        <w:t xml:space="preserve"> </w:t>
      </w:r>
      <w:r w:rsidRPr="00206ACB">
        <w:t>the</w:t>
      </w:r>
      <w:r w:rsidR="00AC466E" w:rsidRPr="00206ACB">
        <w:t xml:space="preserve"> </w:t>
      </w:r>
      <w:r w:rsidRPr="00206ACB">
        <w:t>conversion</w:t>
      </w:r>
      <w:r w:rsidR="00AC466E" w:rsidRPr="00206ACB">
        <w:t xml:space="preserve"> </w:t>
      </w:r>
      <w:r w:rsidRPr="00206ACB">
        <w:t>from</w:t>
      </w:r>
      <w:r w:rsidR="00AC466E" w:rsidRPr="00206ACB">
        <w:t xml:space="preserve"> </w:t>
      </w:r>
      <w:r w:rsidRPr="00206ACB">
        <w:t>assembly</w:t>
      </w:r>
      <w:r w:rsidR="00AC466E" w:rsidRPr="00206ACB">
        <w:t xml:space="preserve"> </w:t>
      </w:r>
      <w:r w:rsidRPr="00206ACB">
        <w:t>to</w:t>
      </w:r>
      <w:r w:rsidR="00AC466E" w:rsidRPr="00206ACB">
        <w:t xml:space="preserve"> </w:t>
      </w:r>
      <w:r w:rsidRPr="00206ACB">
        <w:t>machine</w:t>
      </w:r>
      <w:r w:rsidR="00AC466E" w:rsidRPr="00206ACB">
        <w:t xml:space="preserve"> </w:t>
      </w:r>
      <w:r w:rsidRPr="00206ACB">
        <w:t>code,</w:t>
      </w:r>
      <w:r w:rsidR="00AC466E" w:rsidRPr="00206ACB">
        <w:t xml:space="preserve"> </w:t>
      </w:r>
      <w:r w:rsidRPr="00206ACB">
        <w:t>rather</w:t>
      </w:r>
      <w:r w:rsidR="00AC466E" w:rsidRPr="00206ACB">
        <w:t xml:space="preserve"> </w:t>
      </w:r>
      <w:r w:rsidRPr="00206ACB">
        <w:t>than</w:t>
      </w:r>
      <w:r w:rsidR="00AC466E" w:rsidRPr="00206ACB">
        <w:t xml:space="preserve"> </w:t>
      </w:r>
      <w:r w:rsidRPr="00206ACB">
        <w:t>instructions</w:t>
      </w:r>
      <w:r w:rsidR="00AC466E" w:rsidRPr="00206ACB">
        <w:t xml:space="preserve"> </w:t>
      </w:r>
      <w:r w:rsidRPr="00206ACB">
        <w:t>for</w:t>
      </w:r>
      <w:r w:rsidR="00AC466E" w:rsidRPr="00206ACB">
        <w:t xml:space="preserve"> </w:t>
      </w:r>
      <w:r w:rsidRPr="00206ACB">
        <w:t>the</w:t>
      </w:r>
      <w:r w:rsidR="00AC466E" w:rsidRPr="00206ACB">
        <w:t xml:space="preserve"> </w:t>
      </w:r>
      <w:r w:rsidRPr="00206ACB">
        <w:t>processor</w:t>
      </w:r>
      <w:r w:rsidR="00AC466E" w:rsidRPr="00206ACB">
        <w:t xml:space="preserve"> </w:t>
      </w:r>
      <w:r w:rsidRPr="00206ACB">
        <w:t>where</w:t>
      </w:r>
      <w:r w:rsidR="00AC466E" w:rsidRPr="00206ACB">
        <w:t xml:space="preserve"> </w:t>
      </w:r>
      <w:r w:rsidRPr="00206ACB">
        <w:t>the</w:t>
      </w:r>
      <w:r w:rsidR="00AC466E" w:rsidRPr="00206ACB">
        <w:t xml:space="preserve"> </w:t>
      </w:r>
      <w:r w:rsidRPr="00206ACB">
        <w:t>machine</w:t>
      </w:r>
      <w:r w:rsidR="00AC466E" w:rsidRPr="00206ACB">
        <w:t xml:space="preserve"> </w:t>
      </w:r>
      <w:r w:rsidRPr="00206ACB">
        <w:t>code</w:t>
      </w:r>
      <w:r w:rsidR="00AC466E" w:rsidRPr="00206ACB">
        <w:t xml:space="preserve"> </w:t>
      </w:r>
      <w:r w:rsidRPr="00206ACB">
        <w:t>will</w:t>
      </w:r>
      <w:r w:rsidR="00AC466E" w:rsidRPr="00206ACB">
        <w:t xml:space="preserve"> </w:t>
      </w:r>
      <w:r w:rsidRPr="00206ACB">
        <w:t>be</w:t>
      </w:r>
      <w:r w:rsidR="00AC466E" w:rsidRPr="00206ACB">
        <w:t xml:space="preserve"> </w:t>
      </w:r>
      <w:r w:rsidRPr="00206ACB">
        <w:t>executed.</w:t>
      </w:r>
      <w:r w:rsidR="00AC466E" w:rsidRPr="00206ACB">
        <w:t xml:space="preserve"> </w:t>
      </w:r>
      <w:r w:rsidRPr="00206ACB">
        <w:t>Directives</w:t>
      </w:r>
      <w:r w:rsidR="00AC466E" w:rsidRPr="00206ACB">
        <w:t xml:space="preserve"> </w:t>
      </w:r>
      <w:r w:rsidRPr="00206ACB">
        <w:t>start</w:t>
      </w:r>
      <w:r w:rsidR="00AC466E" w:rsidRPr="00206ACB">
        <w:t xml:space="preserve"> </w:t>
      </w:r>
      <w:r w:rsidRPr="00206ACB">
        <w:t>with</w:t>
      </w:r>
      <w:r w:rsidR="00AC466E" w:rsidRPr="00206ACB">
        <w:t xml:space="preserve"> </w:t>
      </w:r>
      <w:r w:rsidRPr="00206ACB">
        <w:t>a</w:t>
      </w:r>
      <w:r w:rsidR="00AC466E" w:rsidRPr="00206ACB">
        <w:t xml:space="preserve"> </w:t>
      </w:r>
      <w:r w:rsidRPr="00206ACB">
        <w:t>period</w:t>
      </w:r>
      <w:r w:rsidR="00AC466E" w:rsidRPr="00206ACB">
        <w:t xml:space="preserve"> </w:t>
      </w:r>
      <w:r w:rsidRPr="00206ACB">
        <w:t>(.).</w:t>
      </w:r>
      <w:r w:rsidR="00AC466E" w:rsidRPr="00206ACB">
        <w:t xml:space="preserve"> </w:t>
      </w:r>
      <w:r w:rsidRPr="00206ACB">
        <w:t>The</w:t>
      </w:r>
      <w:r w:rsidR="00AC466E" w:rsidRPr="00206ACB">
        <w:t xml:space="preserve"> </w:t>
      </w:r>
      <w:r w:rsidRPr="00206ACB">
        <w:t>example</w:t>
      </w:r>
      <w:r w:rsidR="00AC466E" w:rsidRPr="00206ACB">
        <w:t xml:space="preserve"> </w:t>
      </w:r>
      <w:r w:rsidRPr="00206ACB">
        <w:t>code</w:t>
      </w:r>
      <w:r w:rsidR="00AC466E" w:rsidRPr="00206ACB">
        <w:t xml:space="preserve"> </w:t>
      </w:r>
      <w:r w:rsidRPr="00206ACB">
        <w:t>uses</w:t>
      </w:r>
      <w:r w:rsidR="00AC466E" w:rsidRPr="00206ACB">
        <w:t xml:space="preserve"> </w:t>
      </w:r>
      <w:r w:rsidRPr="00206ACB">
        <w:t>the</w:t>
      </w:r>
      <w:r w:rsidR="00AC466E" w:rsidRPr="00206ACB">
        <w:t xml:space="preserve"> </w:t>
      </w:r>
      <w:r w:rsidRPr="005463DD">
        <w:rPr>
          <w:rStyle w:val="QuoteChar"/>
        </w:rPr>
        <w:t>.proc</w:t>
      </w:r>
      <w:r w:rsidR="00AC466E" w:rsidRPr="00206ACB">
        <w:t xml:space="preserve"> </w:t>
      </w:r>
      <w:r w:rsidRPr="00206ACB">
        <w:t>directive</w:t>
      </w:r>
      <w:r w:rsidR="00AC466E" w:rsidRPr="00206ACB">
        <w:t xml:space="preserve"> </w:t>
      </w:r>
      <w:r w:rsidRPr="00206ACB">
        <w:t>on</w:t>
      </w:r>
      <w:r w:rsidR="00AC466E" w:rsidRPr="00206ACB">
        <w:t xml:space="preserve"> </w:t>
      </w:r>
      <w:r w:rsidRPr="00206ACB">
        <w:t>line</w:t>
      </w:r>
      <w:r w:rsidR="00AC466E" w:rsidRPr="00206ACB">
        <w:t xml:space="preserve"> </w:t>
      </w:r>
      <w:r w:rsidRPr="00206ACB">
        <w:t>1</w:t>
      </w:r>
      <w:r w:rsidR="00AC466E" w:rsidRPr="00206ACB">
        <w:t xml:space="preserve"> </w:t>
      </w:r>
      <w:r w:rsidRPr="00206ACB">
        <w:t>to</w:t>
      </w:r>
      <w:r w:rsidR="00AC466E" w:rsidRPr="00206ACB">
        <w:t xml:space="preserve"> </w:t>
      </w:r>
      <w:r w:rsidRPr="00206ACB">
        <w:t>indicate</w:t>
      </w:r>
      <w:r w:rsidR="00AC466E" w:rsidRPr="00206ACB">
        <w:t xml:space="preserve"> </w:t>
      </w:r>
      <w:r w:rsidRPr="00206ACB">
        <w:t>a</w:t>
      </w:r>
      <w:r w:rsidR="00AC466E" w:rsidRPr="00206ACB">
        <w:t xml:space="preserve"> </w:t>
      </w:r>
      <w:r w:rsidRPr="00206ACB">
        <w:t>new</w:t>
      </w:r>
      <w:r w:rsidR="00AC466E" w:rsidRPr="00206ACB">
        <w:t xml:space="preserve"> </w:t>
      </w:r>
      <w:r w:rsidRPr="00206ACB">
        <w:t>lexical</w:t>
      </w:r>
      <w:r w:rsidR="00AC466E" w:rsidRPr="00206ACB">
        <w:t xml:space="preserve"> </w:t>
      </w:r>
      <w:r w:rsidRPr="00206ACB">
        <w:t>scope</w:t>
      </w:r>
      <w:r w:rsidR="00AC466E" w:rsidRPr="00206ACB">
        <w:t xml:space="preserve"> </w:t>
      </w:r>
      <w:r w:rsidRPr="00206ACB">
        <w:t>(more</w:t>
      </w:r>
      <w:r w:rsidR="00AC466E" w:rsidRPr="00206ACB">
        <w:t xml:space="preserve"> </w:t>
      </w:r>
      <w:r w:rsidRPr="00206ACB">
        <w:t>on</w:t>
      </w:r>
      <w:r w:rsidR="00AC466E" w:rsidRPr="00206ACB">
        <w:t xml:space="preserve"> </w:t>
      </w:r>
      <w:r w:rsidRPr="00206ACB">
        <w:t>that</w:t>
      </w:r>
      <w:r w:rsidR="00AC466E" w:rsidRPr="00206ACB">
        <w:t xml:space="preserve"> </w:t>
      </w:r>
      <w:r w:rsidRPr="00206ACB">
        <w:t>later).</w:t>
      </w:r>
      <w:r w:rsidR="00AC466E" w:rsidRPr="00206ACB">
        <w:t xml:space="preserve"> </w:t>
      </w:r>
      <w:r w:rsidRPr="00206ACB">
        <w:t>Another</w:t>
      </w:r>
      <w:r w:rsidR="00AC466E" w:rsidRPr="00206ACB">
        <w:t xml:space="preserve"> </w:t>
      </w:r>
      <w:r w:rsidRPr="00206ACB">
        <w:t>common</w:t>
      </w:r>
      <w:r w:rsidR="00AC466E" w:rsidRPr="00206ACB">
        <w:t xml:space="preserve"> </w:t>
      </w:r>
      <w:r w:rsidRPr="00206ACB">
        <w:t>directive</w:t>
      </w:r>
      <w:r w:rsidR="00AC466E" w:rsidRPr="00206ACB">
        <w:t xml:space="preserve"> </w:t>
      </w:r>
      <w:r w:rsidRPr="00206ACB">
        <w:t>is</w:t>
      </w:r>
      <w:r w:rsidR="00AC466E" w:rsidRPr="00206ACB">
        <w:t xml:space="preserve"> </w:t>
      </w:r>
      <w:r w:rsidRPr="005463DD">
        <w:rPr>
          <w:rStyle w:val="QuoteChar"/>
        </w:rPr>
        <w:t>.byte</w:t>
      </w:r>
      <w:r w:rsidRPr="00206ACB">
        <w:t>,</w:t>
      </w:r>
      <w:r w:rsidR="00AC466E" w:rsidRPr="00206ACB">
        <w:t xml:space="preserve"> </w:t>
      </w:r>
      <w:r w:rsidRPr="00206ACB">
        <w:t>which</w:t>
      </w:r>
      <w:r w:rsidR="00AC466E" w:rsidRPr="00206ACB">
        <w:t xml:space="preserve"> </w:t>
      </w:r>
      <w:r w:rsidRPr="00206ACB">
        <w:t>indicates</w:t>
      </w:r>
      <w:r w:rsidR="00AC466E" w:rsidRPr="00206ACB">
        <w:t xml:space="preserve"> </w:t>
      </w:r>
      <w:r w:rsidRPr="00206ACB">
        <w:t>that</w:t>
      </w:r>
      <w:r w:rsidR="00AC466E" w:rsidRPr="00206ACB">
        <w:t xml:space="preserve"> </w:t>
      </w:r>
      <w:r w:rsidRPr="00206ACB">
        <w:t>the</w:t>
      </w:r>
      <w:r w:rsidR="00AC466E" w:rsidRPr="00206ACB">
        <w:t xml:space="preserve"> </w:t>
      </w:r>
      <w:r w:rsidRPr="00206ACB">
        <w:t>following</w:t>
      </w:r>
      <w:r w:rsidR="00AC466E" w:rsidRPr="00206ACB">
        <w:t xml:space="preserve"> </w:t>
      </w:r>
      <w:r w:rsidRPr="00206ACB">
        <w:t>bytes</w:t>
      </w:r>
      <w:r w:rsidR="00AC466E" w:rsidRPr="00206ACB">
        <w:t xml:space="preserve"> </w:t>
      </w:r>
      <w:r w:rsidRPr="00206ACB">
        <w:t>should</w:t>
      </w:r>
      <w:r w:rsidR="00AC466E" w:rsidRPr="00206ACB">
        <w:t xml:space="preserve"> </w:t>
      </w:r>
      <w:r w:rsidRPr="00206ACB">
        <w:t>be</w:t>
      </w:r>
      <w:r w:rsidR="00AC466E" w:rsidRPr="00206ACB">
        <w:t xml:space="preserve"> </w:t>
      </w:r>
      <w:r w:rsidRPr="00206ACB">
        <w:t>copied</w:t>
      </w:r>
      <w:r w:rsidR="00AC466E" w:rsidRPr="00206ACB">
        <w:t xml:space="preserve"> </w:t>
      </w:r>
      <w:r w:rsidRPr="00206ACB">
        <w:t>raw</w:t>
      </w:r>
      <w:r w:rsidR="00AC466E" w:rsidRPr="00206ACB">
        <w:t xml:space="preserve"> </w:t>
      </w:r>
      <w:r w:rsidRPr="00206ACB">
        <w:t>into</w:t>
      </w:r>
      <w:r w:rsidR="00AC466E" w:rsidRPr="00206ACB">
        <w:t xml:space="preserve"> </w:t>
      </w:r>
      <w:r w:rsidRPr="00206ACB">
        <w:t>the</w:t>
      </w:r>
      <w:r w:rsidR="00AC466E" w:rsidRPr="00206ACB">
        <w:t xml:space="preserve"> </w:t>
      </w:r>
      <w:r w:rsidRPr="00206ACB">
        <w:t>machine</w:t>
      </w:r>
      <w:r w:rsidR="00AC466E" w:rsidRPr="00206ACB">
        <w:t xml:space="preserve"> </w:t>
      </w:r>
      <w:r w:rsidRPr="00206ACB">
        <w:t>code</w:t>
      </w:r>
      <w:r w:rsidR="00AC466E" w:rsidRPr="00206ACB">
        <w:t xml:space="preserve"> </w:t>
      </w:r>
      <w:r w:rsidRPr="00206ACB">
        <w:t>output</w:t>
      </w:r>
      <w:r w:rsidR="00AC466E" w:rsidRPr="00206ACB">
        <w:t xml:space="preserve"> </w:t>
      </w:r>
      <w:r w:rsidRPr="00206ACB">
        <w:t>rather</w:t>
      </w:r>
      <w:r w:rsidR="00AC466E" w:rsidRPr="00206ACB">
        <w:t xml:space="preserve"> </w:t>
      </w:r>
      <w:r w:rsidRPr="00206ACB">
        <w:t>than</w:t>
      </w:r>
      <w:r w:rsidR="00AC466E" w:rsidRPr="00206ACB">
        <w:t xml:space="preserve"> </w:t>
      </w:r>
      <w:r w:rsidRPr="00206ACB">
        <w:t>trying</w:t>
      </w:r>
      <w:r w:rsidR="00AC466E" w:rsidRPr="00206ACB">
        <w:t xml:space="preserve"> </w:t>
      </w:r>
      <w:r w:rsidRPr="00206ACB">
        <w:t>to</w:t>
      </w:r>
      <w:r w:rsidR="00AC466E" w:rsidRPr="00206ACB">
        <w:t xml:space="preserve"> </w:t>
      </w:r>
      <w:r w:rsidRPr="00206ACB">
        <w:t>process</w:t>
      </w:r>
      <w:r w:rsidR="00AC466E" w:rsidRPr="00206ACB">
        <w:t xml:space="preserve"> </w:t>
      </w:r>
      <w:r w:rsidRPr="00206ACB">
        <w:t>them</w:t>
      </w:r>
      <w:r w:rsidR="00AC466E" w:rsidRPr="00206ACB">
        <w:t xml:space="preserve"> </w:t>
      </w:r>
      <w:r w:rsidRPr="00206ACB">
        <w:t>as</w:t>
      </w:r>
      <w:r w:rsidR="00AC466E" w:rsidRPr="00206ACB">
        <w:t xml:space="preserve"> </w:t>
      </w:r>
      <w:r w:rsidRPr="00206ACB">
        <w:t>opcodes</w:t>
      </w:r>
      <w:r w:rsidR="00AC466E" w:rsidRPr="00206ACB">
        <w:t xml:space="preserve"> </w:t>
      </w:r>
      <w:r w:rsidRPr="00206ACB">
        <w:t>or</w:t>
      </w:r>
      <w:r w:rsidR="00AC466E" w:rsidRPr="00206ACB">
        <w:t xml:space="preserve"> </w:t>
      </w:r>
      <w:r w:rsidRPr="00206ACB">
        <w:t>operands.</w:t>
      </w:r>
    </w:p>
    <w:p w14:paraId="13BAC69E" w14:textId="0A9BD6C6" w:rsidR="00B60BAA" w:rsidRPr="00206ACB" w:rsidRDefault="00B60BAA" w:rsidP="00071599">
      <w:pPr>
        <w:pStyle w:val="Heading3"/>
      </w:pPr>
      <w:bookmarkStart w:id="59" w:name="_Toc168434211"/>
      <w:bookmarkStart w:id="60" w:name="_Toc168542722"/>
      <w:r w:rsidRPr="00206ACB">
        <w:t>Your</w:t>
      </w:r>
      <w:r w:rsidR="00AC466E" w:rsidRPr="00206ACB">
        <w:t xml:space="preserve"> </w:t>
      </w:r>
      <w:r w:rsidRPr="00206ACB">
        <w:t>First</w:t>
      </w:r>
      <w:r w:rsidR="00AC466E" w:rsidRPr="00206ACB">
        <w:t xml:space="preserve"> </w:t>
      </w:r>
      <w:r w:rsidRPr="00071599">
        <w:t>Opcodes</w:t>
      </w:r>
      <w:r w:rsidRPr="00206ACB">
        <w:t>:</w:t>
      </w:r>
      <w:r w:rsidR="00AC466E" w:rsidRPr="00206ACB">
        <w:t xml:space="preserve"> </w:t>
      </w:r>
      <w:r w:rsidRPr="00206ACB">
        <w:t>Data</w:t>
      </w:r>
      <w:r w:rsidR="00AC466E" w:rsidRPr="00206ACB">
        <w:t xml:space="preserve"> </w:t>
      </w:r>
      <w:r w:rsidRPr="00206ACB">
        <w:t>Movement</w:t>
      </w:r>
      <w:bookmarkEnd w:id="59"/>
      <w:bookmarkEnd w:id="60"/>
    </w:p>
    <w:p w14:paraId="0D01EB06" w14:textId="4CA746C7" w:rsidR="009F7A55" w:rsidRPr="00206ACB" w:rsidRDefault="009F7A55" w:rsidP="00075004">
      <w:r w:rsidRPr="00206ACB">
        <w:t>Now</w:t>
      </w:r>
      <w:r w:rsidR="00AC466E" w:rsidRPr="00206ACB">
        <w:t xml:space="preserve"> </w:t>
      </w:r>
      <w:r w:rsidRPr="00206ACB">
        <w:t>that</w:t>
      </w:r>
      <w:r w:rsidR="00AC466E" w:rsidRPr="00206ACB">
        <w:t xml:space="preserve"> </w:t>
      </w:r>
      <w:r w:rsidRPr="00206ACB">
        <w:t>we</w:t>
      </w:r>
      <w:r w:rsidR="00AC466E" w:rsidRPr="00206ACB">
        <w:t xml:space="preserve"> </w:t>
      </w:r>
      <w:r w:rsidRPr="00206ACB">
        <w:t>have</w:t>
      </w:r>
      <w:r w:rsidR="00AC466E" w:rsidRPr="00206ACB">
        <w:t xml:space="preserve"> </w:t>
      </w:r>
      <w:r w:rsidRPr="00206ACB">
        <w:t>seen</w:t>
      </w:r>
      <w:r w:rsidR="00AC466E" w:rsidRPr="00206ACB">
        <w:t xml:space="preserve"> </w:t>
      </w:r>
      <w:r w:rsidRPr="00206ACB">
        <w:t>what</w:t>
      </w:r>
      <w:r w:rsidR="00AC466E" w:rsidRPr="00206ACB">
        <w:t xml:space="preserve"> </w:t>
      </w:r>
      <w:r w:rsidRPr="00206ACB">
        <w:t>6502</w:t>
      </w:r>
      <w:r w:rsidR="00AC466E" w:rsidRPr="00206ACB">
        <w:t xml:space="preserve"> </w:t>
      </w:r>
      <w:r w:rsidRPr="00206ACB">
        <w:t>assembly</w:t>
      </w:r>
      <w:r w:rsidR="00AC466E" w:rsidRPr="00206ACB">
        <w:t xml:space="preserve"> </w:t>
      </w:r>
      <w:r w:rsidRPr="00206ACB">
        <w:t>looks</w:t>
      </w:r>
      <w:r w:rsidR="00AC466E" w:rsidRPr="00206ACB">
        <w:t xml:space="preserve"> </w:t>
      </w:r>
      <w:r w:rsidRPr="00206ACB">
        <w:t>like,</w:t>
      </w:r>
      <w:r w:rsidR="00AC466E" w:rsidRPr="00206ACB">
        <w:t xml:space="preserve"> </w:t>
      </w:r>
      <w:r w:rsidRPr="00206ACB">
        <w:t>let's</w:t>
      </w:r>
      <w:r w:rsidR="00AC466E" w:rsidRPr="00206ACB">
        <w:t xml:space="preserve"> </w:t>
      </w:r>
      <w:r w:rsidRPr="00206ACB">
        <w:t>start</w:t>
      </w:r>
      <w:r w:rsidR="00AC466E" w:rsidRPr="00206ACB">
        <w:t xml:space="preserve"> </w:t>
      </w:r>
      <w:r w:rsidRPr="00206ACB">
        <w:t>learning</w:t>
      </w:r>
      <w:r w:rsidR="00AC466E" w:rsidRPr="00206ACB">
        <w:t xml:space="preserve"> </w:t>
      </w:r>
      <w:r w:rsidRPr="00206ACB">
        <w:t>it!</w:t>
      </w:r>
      <w:r w:rsidR="00AC466E" w:rsidRPr="00206ACB">
        <w:t xml:space="preserve"> </w:t>
      </w:r>
      <w:r w:rsidRPr="00206ACB">
        <w:t>I</w:t>
      </w:r>
      <w:r w:rsidR="00AC466E" w:rsidRPr="00206ACB">
        <w:t xml:space="preserve"> </w:t>
      </w:r>
      <w:r w:rsidRPr="00206ACB">
        <w:t>have</w:t>
      </w:r>
      <w:r w:rsidR="00AC466E" w:rsidRPr="00206ACB">
        <w:t xml:space="preserve"> </w:t>
      </w:r>
      <w:r w:rsidRPr="00206ACB">
        <w:t>broken</w:t>
      </w:r>
      <w:r w:rsidR="00AC466E" w:rsidRPr="00206ACB">
        <w:t xml:space="preserve"> </w:t>
      </w:r>
      <w:r w:rsidRPr="00206ACB">
        <w:t>out</w:t>
      </w:r>
      <w:r w:rsidR="00AC466E" w:rsidRPr="00206ACB">
        <w:t xml:space="preserve"> </w:t>
      </w:r>
      <w:r w:rsidRPr="00206ACB">
        <w:t>the</w:t>
      </w:r>
      <w:r w:rsidR="00AC466E" w:rsidRPr="00206ACB">
        <w:t xml:space="preserve"> </w:t>
      </w:r>
      <w:r w:rsidRPr="00206ACB">
        <w:t>opcodes</w:t>
      </w:r>
      <w:r w:rsidR="00AC466E" w:rsidRPr="00206ACB">
        <w:t xml:space="preserve"> </w:t>
      </w:r>
      <w:r w:rsidRPr="00206ACB">
        <w:t>that</w:t>
      </w:r>
      <w:r w:rsidR="00AC466E" w:rsidRPr="00206ACB">
        <w:t xml:space="preserve"> </w:t>
      </w:r>
      <w:r w:rsidRPr="00206ACB">
        <w:t>you</w:t>
      </w:r>
      <w:r w:rsidR="00AC466E" w:rsidRPr="00206ACB">
        <w:t xml:space="preserve"> </w:t>
      </w:r>
      <w:r w:rsidRPr="00206ACB">
        <w:t>will</w:t>
      </w:r>
      <w:r w:rsidR="00AC466E" w:rsidRPr="00206ACB">
        <w:t xml:space="preserve"> </w:t>
      </w:r>
      <w:r w:rsidRPr="00206ACB">
        <w:t>learn</w:t>
      </w:r>
      <w:r w:rsidR="00AC466E" w:rsidRPr="00206ACB">
        <w:t xml:space="preserve"> </w:t>
      </w:r>
      <w:r w:rsidRPr="00206ACB">
        <w:t>over</w:t>
      </w:r>
      <w:r w:rsidR="00AC466E" w:rsidRPr="00206ACB">
        <w:t xml:space="preserve"> </w:t>
      </w:r>
      <w:r w:rsidRPr="00206ACB">
        <w:t>the</w:t>
      </w:r>
      <w:r w:rsidR="00AC466E" w:rsidRPr="00206ACB">
        <w:t xml:space="preserve"> </w:t>
      </w:r>
      <w:r w:rsidRPr="00206ACB">
        <w:t>course</w:t>
      </w:r>
      <w:r w:rsidR="00AC466E" w:rsidRPr="00206ACB">
        <w:t xml:space="preserve"> </w:t>
      </w:r>
      <w:r w:rsidRPr="00206ACB">
        <w:t>of</w:t>
      </w:r>
      <w:r w:rsidR="00AC466E" w:rsidRPr="00206ACB">
        <w:t xml:space="preserve"> </w:t>
      </w:r>
      <w:r w:rsidRPr="00206ACB">
        <w:t>the</w:t>
      </w:r>
      <w:r w:rsidR="00AC466E" w:rsidRPr="00206ACB">
        <w:t xml:space="preserve"> </w:t>
      </w:r>
      <w:r w:rsidRPr="00206ACB">
        <w:t>book</w:t>
      </w:r>
      <w:r w:rsidR="00AC466E" w:rsidRPr="00206ACB">
        <w:t xml:space="preserve"> </w:t>
      </w:r>
      <w:r w:rsidRPr="00206ACB">
        <w:t>into</w:t>
      </w:r>
      <w:r w:rsidR="00AC466E" w:rsidRPr="00206ACB">
        <w:t xml:space="preserve"> </w:t>
      </w:r>
      <w:r w:rsidRPr="00206ACB">
        <w:t>seven</w:t>
      </w:r>
      <w:r w:rsidR="00AC466E" w:rsidRPr="00206ACB">
        <w:t xml:space="preserve"> </w:t>
      </w:r>
      <w:r w:rsidRPr="00206ACB">
        <w:t>major</w:t>
      </w:r>
      <w:r w:rsidR="00AC466E" w:rsidRPr="00206ACB">
        <w:t xml:space="preserve"> </w:t>
      </w:r>
      <w:r w:rsidRPr="00206ACB">
        <w:t>groups.</w:t>
      </w:r>
      <w:r w:rsidR="00AC466E" w:rsidRPr="00206ACB">
        <w:t xml:space="preserve"> </w:t>
      </w:r>
      <w:r w:rsidRPr="00206ACB">
        <w:t>The</w:t>
      </w:r>
      <w:r w:rsidR="00AC466E" w:rsidRPr="00206ACB">
        <w:t xml:space="preserve"> </w:t>
      </w:r>
      <w:r w:rsidRPr="00206ACB">
        <w:t>first</w:t>
      </w:r>
      <w:r w:rsidR="00AC466E" w:rsidRPr="00206ACB">
        <w:t xml:space="preserve"> </w:t>
      </w:r>
      <w:r w:rsidRPr="00206ACB">
        <w:t>group</w:t>
      </w:r>
      <w:r w:rsidR="00AC466E" w:rsidRPr="00206ACB">
        <w:t xml:space="preserve"> </w:t>
      </w:r>
      <w:r w:rsidRPr="00206ACB">
        <w:t>comprises</w:t>
      </w:r>
      <w:r w:rsidR="00AC466E" w:rsidRPr="00206ACB">
        <w:t xml:space="preserve"> </w:t>
      </w:r>
      <w:r w:rsidRPr="00206ACB">
        <w:t>instructions</w:t>
      </w:r>
      <w:r w:rsidR="00AC466E" w:rsidRPr="00206ACB">
        <w:t xml:space="preserve"> </w:t>
      </w:r>
      <w:r w:rsidRPr="00206ACB">
        <w:t>that</w:t>
      </w:r>
      <w:r w:rsidR="00AC466E" w:rsidRPr="00206ACB">
        <w:t xml:space="preserve"> </w:t>
      </w:r>
      <w:r w:rsidRPr="00206ACB">
        <w:t>move</w:t>
      </w:r>
      <w:r w:rsidR="00AC466E" w:rsidRPr="00206ACB">
        <w:t xml:space="preserve"> </w:t>
      </w:r>
      <w:r w:rsidRPr="00206ACB">
        <w:t>data</w:t>
      </w:r>
      <w:r w:rsidR="00AC466E" w:rsidRPr="00206ACB">
        <w:t xml:space="preserve"> </w:t>
      </w:r>
      <w:r w:rsidRPr="00206ACB">
        <w:t>between</w:t>
      </w:r>
      <w:r w:rsidR="00AC466E" w:rsidRPr="00206ACB">
        <w:t xml:space="preserve"> </w:t>
      </w:r>
      <w:r w:rsidRPr="00206ACB">
        <w:t>registers</w:t>
      </w:r>
      <w:r w:rsidR="00AC466E" w:rsidRPr="00206ACB">
        <w:t xml:space="preserve"> </w:t>
      </w:r>
      <w:r w:rsidRPr="00206ACB">
        <w:t>and</w:t>
      </w:r>
      <w:r w:rsidR="00AC466E" w:rsidRPr="00206ACB">
        <w:t xml:space="preserve"> </w:t>
      </w:r>
      <w:r w:rsidRPr="00206ACB">
        <w:t>memory.</w:t>
      </w:r>
    </w:p>
    <w:p w14:paraId="1DA1FAAE" w14:textId="07202259" w:rsidR="009F7A55" w:rsidRPr="00206ACB" w:rsidRDefault="009F7A55">
      <w:pPr>
        <w:pStyle w:val="ListParagraph"/>
        <w:numPr>
          <w:ilvl w:val="0"/>
          <w:numId w:val="10"/>
        </w:numPr>
        <w:rPr>
          <w:rFonts w:cstheme="minorHAnsi"/>
          <w:szCs w:val="26"/>
        </w:rPr>
      </w:pPr>
      <w:r w:rsidRPr="00206ACB">
        <w:rPr>
          <w:rFonts w:cstheme="minorHAnsi"/>
          <w:szCs w:val="26"/>
        </w:rPr>
        <w:t>Loading</w:t>
      </w:r>
      <w:r w:rsidR="00AC466E" w:rsidRPr="00206ACB">
        <w:rPr>
          <w:rFonts w:cstheme="minorHAnsi"/>
          <w:szCs w:val="26"/>
        </w:rPr>
        <w:t xml:space="preserve"> </w:t>
      </w:r>
      <w:r w:rsidRPr="00206ACB">
        <w:rPr>
          <w:rFonts w:cstheme="minorHAnsi"/>
          <w:szCs w:val="26"/>
        </w:rPr>
        <w:t>data:</w:t>
      </w:r>
      <w:r w:rsidR="00AC466E" w:rsidRPr="00206ACB">
        <w:rPr>
          <w:rFonts w:cstheme="minorHAnsi"/>
          <w:szCs w:val="26"/>
        </w:rPr>
        <w:t xml:space="preserve"> </w:t>
      </w:r>
      <w:r w:rsidRPr="005463DD">
        <w:rPr>
          <w:rStyle w:val="QuoteChar"/>
        </w:rPr>
        <w:t>LDA,</w:t>
      </w:r>
      <w:r w:rsidR="00AC466E" w:rsidRPr="005463DD">
        <w:rPr>
          <w:rStyle w:val="QuoteChar"/>
        </w:rPr>
        <w:t xml:space="preserve"> </w:t>
      </w:r>
      <w:r w:rsidRPr="005463DD">
        <w:rPr>
          <w:rStyle w:val="QuoteChar"/>
        </w:rPr>
        <w:t>LDX,</w:t>
      </w:r>
      <w:r w:rsidR="00AC466E" w:rsidRPr="005463DD">
        <w:rPr>
          <w:rStyle w:val="QuoteChar"/>
        </w:rPr>
        <w:t xml:space="preserve"> </w:t>
      </w:r>
      <w:r w:rsidRPr="005463DD">
        <w:rPr>
          <w:rStyle w:val="QuoteChar"/>
        </w:rPr>
        <w:t>LDY</w:t>
      </w:r>
    </w:p>
    <w:p w14:paraId="6A1AB336" w14:textId="2B47369F" w:rsidR="003145ED" w:rsidRDefault="009F7A55" w:rsidP="00075004">
      <w:r w:rsidRPr="00206ACB">
        <w:t>The</w:t>
      </w:r>
      <w:r w:rsidR="00AC466E" w:rsidRPr="00206ACB">
        <w:t xml:space="preserve"> </w:t>
      </w:r>
      <w:r w:rsidRPr="00206ACB">
        <w:t>"LD"</w:t>
      </w:r>
      <w:r w:rsidR="00AC466E" w:rsidRPr="00206ACB">
        <w:t xml:space="preserve"> </w:t>
      </w:r>
      <w:r w:rsidRPr="00206ACB">
        <w:t>commands</w:t>
      </w:r>
      <w:r w:rsidR="00AC466E" w:rsidRPr="00206ACB">
        <w:t xml:space="preserve"> </w:t>
      </w:r>
      <w:r w:rsidRPr="00206ACB">
        <w:t>load</w:t>
      </w:r>
      <w:r w:rsidR="00AC466E" w:rsidRPr="00206ACB">
        <w:t xml:space="preserve"> </w:t>
      </w:r>
      <w:r w:rsidRPr="00206ACB">
        <w:t>data</w:t>
      </w:r>
      <w:r w:rsidR="00AC466E" w:rsidRPr="00206ACB">
        <w:t xml:space="preserve"> </w:t>
      </w:r>
      <w:r w:rsidRPr="00206ACB">
        <w:t>into</w:t>
      </w:r>
      <w:r w:rsidR="00AC466E" w:rsidRPr="00206ACB">
        <w:t xml:space="preserve"> </w:t>
      </w:r>
      <w:r w:rsidRPr="00206ACB">
        <w:t>a</w:t>
      </w:r>
      <w:r w:rsidR="00AC466E" w:rsidRPr="00206ACB">
        <w:t xml:space="preserve"> </w:t>
      </w:r>
      <w:r w:rsidRPr="00206ACB">
        <w:t>register.</w:t>
      </w:r>
      <w:r w:rsidR="00AC466E" w:rsidRPr="00206ACB">
        <w:t xml:space="preserve"> </w:t>
      </w:r>
      <w:r w:rsidRPr="00206ACB">
        <w:t>As</w:t>
      </w:r>
      <w:r w:rsidR="00AC466E" w:rsidRPr="00206ACB">
        <w:t xml:space="preserve"> </w:t>
      </w:r>
      <w:r w:rsidRPr="00206ACB">
        <w:t>a</w:t>
      </w:r>
      <w:r w:rsidR="00AC466E" w:rsidRPr="00206ACB">
        <w:t xml:space="preserve"> </w:t>
      </w:r>
      <w:r w:rsidRPr="00206ACB">
        <w:t>reminder,</w:t>
      </w:r>
      <w:r w:rsidR="00AC466E" w:rsidRPr="00206ACB">
        <w:t xml:space="preserve"> </w:t>
      </w:r>
      <w:r w:rsidRPr="00206ACB">
        <w:t>the</w:t>
      </w:r>
      <w:r w:rsidR="00AC466E" w:rsidRPr="00206ACB">
        <w:t xml:space="preserve"> </w:t>
      </w:r>
      <w:r w:rsidRPr="00206ACB">
        <w:t>6502</w:t>
      </w:r>
      <w:r w:rsidR="00AC466E" w:rsidRPr="00206ACB">
        <w:t xml:space="preserve"> </w:t>
      </w:r>
      <w:r w:rsidRPr="00206ACB">
        <w:t>has</w:t>
      </w:r>
      <w:r w:rsidR="00AC466E" w:rsidRPr="00206ACB">
        <w:t xml:space="preserve"> </w:t>
      </w:r>
      <w:r w:rsidRPr="00206ACB">
        <w:t>three</w:t>
      </w:r>
      <w:r w:rsidR="00AC466E" w:rsidRPr="00206ACB">
        <w:t xml:space="preserve"> </w:t>
      </w:r>
      <w:r w:rsidRPr="00206ACB">
        <w:t>registers</w:t>
      </w:r>
      <w:r w:rsidR="00AC466E" w:rsidRPr="00206ACB">
        <w:t xml:space="preserve"> </w:t>
      </w:r>
      <w:r w:rsidRPr="00206ACB">
        <w:t>to</w:t>
      </w:r>
      <w:r w:rsidR="00AC466E" w:rsidRPr="00206ACB">
        <w:t xml:space="preserve"> </w:t>
      </w:r>
      <w:r w:rsidRPr="00206ACB">
        <w:t>work</w:t>
      </w:r>
      <w:r w:rsidR="00AC466E" w:rsidRPr="00206ACB">
        <w:t xml:space="preserve"> </w:t>
      </w:r>
      <w:r w:rsidRPr="00206ACB">
        <w:t>with:</w:t>
      </w:r>
      <w:r w:rsidR="00AC466E" w:rsidRPr="00206ACB">
        <w:t xml:space="preserve"> </w:t>
      </w:r>
      <w:r w:rsidRPr="00206ACB">
        <w:t>"A"</w:t>
      </w:r>
      <w:r w:rsidR="00AC466E" w:rsidRPr="00206ACB">
        <w:t xml:space="preserve"> </w:t>
      </w:r>
      <w:r w:rsidRPr="00206ACB">
        <w:t>or</w:t>
      </w:r>
      <w:r w:rsidR="00AC466E" w:rsidRPr="00206ACB">
        <w:t xml:space="preserve"> </w:t>
      </w:r>
      <w:r w:rsidRPr="00206ACB">
        <w:t>"accumulator",</w:t>
      </w:r>
      <w:r w:rsidR="00AC466E" w:rsidRPr="00206ACB">
        <w:t xml:space="preserve"> </w:t>
      </w:r>
      <w:r w:rsidRPr="00206ACB">
        <w:t>which</w:t>
      </w:r>
      <w:r w:rsidR="00AC466E" w:rsidRPr="00206ACB">
        <w:t xml:space="preserve"> </w:t>
      </w:r>
      <w:r w:rsidRPr="00206ACB">
        <w:t>can</w:t>
      </w:r>
      <w:r w:rsidR="00AC466E" w:rsidRPr="00206ACB">
        <w:t xml:space="preserve"> </w:t>
      </w:r>
      <w:r w:rsidRPr="00206ACB">
        <w:t>do</w:t>
      </w:r>
      <w:r w:rsidR="00AC466E" w:rsidRPr="00206ACB">
        <w:t xml:space="preserve"> </w:t>
      </w:r>
      <w:r w:rsidRPr="00206ACB">
        <w:t>math,</w:t>
      </w:r>
      <w:r w:rsidR="00AC466E" w:rsidRPr="00206ACB">
        <w:t xml:space="preserve"> </w:t>
      </w:r>
      <w:r w:rsidRPr="00206ACB">
        <w:t>and</w:t>
      </w:r>
      <w:r w:rsidR="00AC466E" w:rsidRPr="00206ACB">
        <w:t xml:space="preserve"> </w:t>
      </w:r>
      <w:r w:rsidRPr="00206ACB">
        <w:t>"X"</w:t>
      </w:r>
      <w:r w:rsidR="00AC466E" w:rsidRPr="00206ACB">
        <w:t xml:space="preserve"> </w:t>
      </w:r>
      <w:r w:rsidRPr="00206ACB">
        <w:t>and</w:t>
      </w:r>
      <w:r w:rsidR="00AC466E" w:rsidRPr="00206ACB">
        <w:t xml:space="preserve"> </w:t>
      </w:r>
      <w:r w:rsidRPr="00206ACB">
        <w:t>"Y",</w:t>
      </w:r>
      <w:r w:rsidR="00AC466E" w:rsidRPr="00206ACB">
        <w:t xml:space="preserve"> </w:t>
      </w:r>
      <w:r w:rsidRPr="00206ACB">
        <w:t>the</w:t>
      </w:r>
      <w:r w:rsidR="00AC466E" w:rsidRPr="00206ACB">
        <w:t xml:space="preserve"> </w:t>
      </w:r>
      <w:r w:rsidRPr="00206ACB">
        <w:t>"index</w:t>
      </w:r>
      <w:r w:rsidR="00AC466E" w:rsidRPr="00206ACB">
        <w:t xml:space="preserve"> </w:t>
      </w:r>
      <w:r w:rsidRPr="00206ACB">
        <w:t>registers".</w:t>
      </w:r>
      <w:r w:rsidR="00AC466E" w:rsidRPr="00206ACB">
        <w:t xml:space="preserve"> </w:t>
      </w:r>
      <w:r w:rsidRPr="005463DD">
        <w:rPr>
          <w:rStyle w:val="QuoteChar"/>
        </w:rPr>
        <w:t>LDA</w:t>
      </w:r>
      <w:r w:rsidR="00AC466E" w:rsidRPr="00206ACB">
        <w:t xml:space="preserve"> </w:t>
      </w:r>
      <w:r w:rsidRPr="00206ACB">
        <w:t>loads</w:t>
      </w:r>
      <w:r w:rsidR="00AC466E" w:rsidRPr="00206ACB">
        <w:t xml:space="preserve"> </w:t>
      </w:r>
      <w:r w:rsidRPr="00206ACB">
        <w:t>data</w:t>
      </w:r>
      <w:r w:rsidR="00AC466E" w:rsidRPr="00206ACB">
        <w:t xml:space="preserve"> </w:t>
      </w:r>
      <w:r w:rsidRPr="00206ACB">
        <w:t>into</w:t>
      </w:r>
      <w:r w:rsidR="00AC466E" w:rsidRPr="00206ACB">
        <w:t xml:space="preserve"> </w:t>
      </w:r>
      <w:r w:rsidRPr="00206ACB">
        <w:t>the</w:t>
      </w:r>
      <w:r w:rsidR="00AC466E" w:rsidRPr="00206ACB">
        <w:t xml:space="preserve"> </w:t>
      </w:r>
      <w:r w:rsidRPr="00206ACB">
        <w:t>accumulator,</w:t>
      </w:r>
      <w:r w:rsidR="00AC466E" w:rsidRPr="00206ACB">
        <w:t xml:space="preserve"> </w:t>
      </w:r>
      <w:r w:rsidRPr="005463DD">
        <w:rPr>
          <w:rStyle w:val="QuoteChar"/>
        </w:rPr>
        <w:t>LDX</w:t>
      </w:r>
      <w:r w:rsidR="00AC466E" w:rsidRPr="00206ACB">
        <w:t xml:space="preserve"> </w:t>
      </w:r>
      <w:r w:rsidRPr="00206ACB">
        <w:t>loads</w:t>
      </w:r>
      <w:r w:rsidR="00AC466E" w:rsidRPr="00206ACB">
        <w:t xml:space="preserve"> </w:t>
      </w:r>
      <w:r w:rsidRPr="00206ACB">
        <w:t>data</w:t>
      </w:r>
      <w:r w:rsidR="00AC466E" w:rsidRPr="00206ACB">
        <w:t xml:space="preserve"> </w:t>
      </w:r>
      <w:r w:rsidRPr="00206ACB">
        <w:t>into</w:t>
      </w:r>
      <w:r w:rsidR="00AC466E" w:rsidRPr="00206ACB">
        <w:t xml:space="preserve"> </w:t>
      </w:r>
      <w:r w:rsidRPr="00206ACB">
        <w:t>the</w:t>
      </w:r>
      <w:r w:rsidR="00AC466E" w:rsidRPr="00206ACB">
        <w:t xml:space="preserve"> </w:t>
      </w:r>
      <w:r w:rsidRPr="00206ACB">
        <w:t>X</w:t>
      </w:r>
      <w:r w:rsidR="00AC466E" w:rsidRPr="00206ACB">
        <w:t xml:space="preserve"> </w:t>
      </w:r>
      <w:r w:rsidRPr="00206ACB">
        <w:t>register,</w:t>
      </w:r>
      <w:r w:rsidR="00AC466E" w:rsidRPr="00206ACB">
        <w:t xml:space="preserve"> </w:t>
      </w:r>
      <w:r w:rsidRPr="00206ACB">
        <w:t>and</w:t>
      </w:r>
      <w:r w:rsidR="00AC466E" w:rsidRPr="00206ACB">
        <w:t xml:space="preserve"> </w:t>
      </w:r>
      <w:r w:rsidRPr="005463DD">
        <w:rPr>
          <w:rStyle w:val="QuoteChar"/>
        </w:rPr>
        <w:t>LDY</w:t>
      </w:r>
      <w:r w:rsidR="00AC466E" w:rsidRPr="00206ACB">
        <w:t xml:space="preserve"> </w:t>
      </w:r>
      <w:r w:rsidRPr="00206ACB">
        <w:t>loads</w:t>
      </w:r>
      <w:r w:rsidR="00AC466E" w:rsidRPr="00206ACB">
        <w:t xml:space="preserve"> </w:t>
      </w:r>
      <w:r w:rsidRPr="00206ACB">
        <w:t>data</w:t>
      </w:r>
      <w:r w:rsidR="00AC466E" w:rsidRPr="00206ACB">
        <w:t xml:space="preserve"> </w:t>
      </w:r>
      <w:r w:rsidRPr="00206ACB">
        <w:t>into</w:t>
      </w:r>
      <w:r w:rsidR="00AC466E" w:rsidRPr="00206ACB">
        <w:t xml:space="preserve"> </w:t>
      </w:r>
      <w:r w:rsidRPr="00206ACB">
        <w:t>the</w:t>
      </w:r>
      <w:r w:rsidR="00AC466E" w:rsidRPr="00206ACB">
        <w:t xml:space="preserve"> </w:t>
      </w:r>
      <w:r w:rsidRPr="00206ACB">
        <w:t>Y</w:t>
      </w:r>
      <w:r w:rsidR="00AC466E" w:rsidRPr="00206ACB">
        <w:t xml:space="preserve"> </w:t>
      </w:r>
      <w:r w:rsidRPr="00206ACB">
        <w:t>register.</w:t>
      </w:r>
    </w:p>
    <w:p w14:paraId="66073FD6" w14:textId="77777777" w:rsidR="003145ED" w:rsidRDefault="003145ED">
      <w:pPr>
        <w:widowControl/>
        <w:kinsoku/>
        <w:overflowPunct/>
        <w:autoSpaceDE/>
        <w:autoSpaceDN/>
        <w:spacing w:before="0" w:after="160" w:line="259" w:lineRule="auto"/>
        <w:ind w:firstLine="0"/>
        <w:jc w:val="left"/>
      </w:pPr>
      <w:r>
        <w:br w:type="page"/>
      </w:r>
    </w:p>
    <w:p w14:paraId="1D59FBD5" w14:textId="52D5D0F3" w:rsidR="009F7A55" w:rsidRPr="00206ACB" w:rsidRDefault="009F7A55" w:rsidP="00075004">
      <w:r w:rsidRPr="00206ACB">
        <w:lastRenderedPageBreak/>
        <w:t>There</w:t>
      </w:r>
      <w:r w:rsidR="00AC466E" w:rsidRPr="00206ACB">
        <w:t xml:space="preserve"> </w:t>
      </w:r>
      <w:r w:rsidRPr="00206ACB">
        <w:t>are</w:t>
      </w:r>
      <w:r w:rsidR="00AC466E" w:rsidRPr="00206ACB">
        <w:t xml:space="preserve"> </w:t>
      </w:r>
      <w:r w:rsidRPr="00206ACB">
        <w:t>two</w:t>
      </w:r>
      <w:r w:rsidR="00AC466E" w:rsidRPr="00206ACB">
        <w:t xml:space="preserve"> </w:t>
      </w:r>
      <w:r w:rsidRPr="00206ACB">
        <w:t>main</w:t>
      </w:r>
      <w:r w:rsidR="00AC466E" w:rsidRPr="00206ACB">
        <w:t xml:space="preserve"> </w:t>
      </w:r>
      <w:r w:rsidRPr="00206ACB">
        <w:t>sources</w:t>
      </w:r>
      <w:r w:rsidR="00AC466E" w:rsidRPr="00206ACB">
        <w:t xml:space="preserve"> </w:t>
      </w:r>
      <w:r w:rsidRPr="00206ACB">
        <w:t>for</w:t>
      </w:r>
      <w:r w:rsidR="00AC466E" w:rsidRPr="00206ACB">
        <w:t xml:space="preserve"> </w:t>
      </w:r>
      <w:r w:rsidRPr="00206ACB">
        <w:t>this</w:t>
      </w:r>
      <w:r w:rsidR="00AC466E" w:rsidRPr="00206ACB">
        <w:t xml:space="preserve"> </w:t>
      </w:r>
      <w:r w:rsidRPr="00206ACB">
        <w:t>data:</w:t>
      </w:r>
      <w:r w:rsidR="00AC466E" w:rsidRPr="00206ACB">
        <w:t xml:space="preserve"> </w:t>
      </w:r>
      <w:r w:rsidRPr="00206ACB">
        <w:t>loading</w:t>
      </w:r>
      <w:r w:rsidR="00AC466E" w:rsidRPr="00206ACB">
        <w:t xml:space="preserve"> </w:t>
      </w:r>
      <w:r w:rsidRPr="00206ACB">
        <w:t>from</w:t>
      </w:r>
      <w:r w:rsidR="00AC466E" w:rsidRPr="00206ACB">
        <w:t xml:space="preserve"> </w:t>
      </w:r>
      <w:r w:rsidRPr="00206ACB">
        <w:t>a</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and</w:t>
      </w:r>
      <w:r w:rsidR="00AC466E" w:rsidRPr="00206ACB">
        <w:t xml:space="preserve"> </w:t>
      </w:r>
      <w:r w:rsidRPr="00206ACB">
        <w:t>loading</w:t>
      </w:r>
      <w:r w:rsidR="00AC466E" w:rsidRPr="00206ACB">
        <w:t xml:space="preserve"> </w:t>
      </w:r>
      <w:r w:rsidRPr="00206ACB">
        <w:t>a</w:t>
      </w:r>
      <w:r w:rsidR="00AC466E" w:rsidRPr="00206ACB">
        <w:t xml:space="preserve"> </w:t>
      </w:r>
      <w:r w:rsidRPr="00206ACB">
        <w:t>given</w:t>
      </w:r>
      <w:r w:rsidR="00AC466E" w:rsidRPr="00206ACB">
        <w:t xml:space="preserve"> </w:t>
      </w:r>
      <w:r w:rsidRPr="00206ACB">
        <w:t>value.</w:t>
      </w:r>
      <w:r w:rsidR="00AC466E" w:rsidRPr="00206ACB">
        <w:t xml:space="preserve"> </w:t>
      </w:r>
      <w:r w:rsidRPr="00206ACB">
        <w:t>Which</w:t>
      </w:r>
      <w:r w:rsidR="00AC466E" w:rsidRPr="00206ACB">
        <w:t xml:space="preserve"> </w:t>
      </w:r>
      <w:r w:rsidRPr="00206ACB">
        <w:t>source</w:t>
      </w:r>
      <w:r w:rsidR="00AC466E" w:rsidRPr="00206ACB">
        <w:t xml:space="preserve"> </w:t>
      </w:r>
      <w:r w:rsidRPr="00206ACB">
        <w:t>is</w:t>
      </w:r>
      <w:r w:rsidR="00AC466E" w:rsidRPr="00206ACB">
        <w:t xml:space="preserve"> </w:t>
      </w:r>
      <w:r w:rsidRPr="00206ACB">
        <w:t>used</w:t>
      </w:r>
      <w:r w:rsidR="00AC466E" w:rsidRPr="00206ACB">
        <w:t xml:space="preserve"> </w:t>
      </w:r>
      <w:r w:rsidRPr="00206ACB">
        <w:t>is</w:t>
      </w:r>
      <w:r w:rsidR="00AC466E" w:rsidRPr="00206ACB">
        <w:t xml:space="preserve"> </w:t>
      </w:r>
      <w:r w:rsidRPr="00206ACB">
        <w:t>based</w:t>
      </w:r>
      <w:r w:rsidR="00AC466E" w:rsidRPr="00206ACB">
        <w:t xml:space="preserve"> </w:t>
      </w:r>
      <w:r w:rsidRPr="00206ACB">
        <w:t>on</w:t>
      </w:r>
      <w:r w:rsidR="00AC466E" w:rsidRPr="00206ACB">
        <w:t xml:space="preserve"> </w:t>
      </w:r>
      <w:r w:rsidRPr="00206ACB">
        <w:t>how</w:t>
      </w:r>
      <w:r w:rsidR="00AC466E" w:rsidRPr="00206ACB">
        <w:t xml:space="preserve"> </w:t>
      </w:r>
      <w:r w:rsidRPr="00206ACB">
        <w:t>you</w:t>
      </w:r>
      <w:r w:rsidR="00AC466E" w:rsidRPr="00206ACB">
        <w:t xml:space="preserve"> </w:t>
      </w:r>
      <w:r w:rsidRPr="00206ACB">
        <w:t>write</w:t>
      </w:r>
      <w:r w:rsidR="00AC466E" w:rsidRPr="00206ACB">
        <w:t xml:space="preserve"> </w:t>
      </w:r>
      <w:r w:rsidRPr="00206ACB">
        <w:t>the</w:t>
      </w:r>
      <w:r w:rsidR="00AC466E" w:rsidRPr="00206ACB">
        <w:t xml:space="preserve"> </w:t>
      </w:r>
      <w:r w:rsidRPr="00206ACB">
        <w:t>operand</w:t>
      </w:r>
      <w:r w:rsidR="00AC466E" w:rsidRPr="00206ACB">
        <w:t xml:space="preserve"> </w:t>
      </w:r>
      <w:r w:rsidRPr="00206ACB">
        <w:t>for</w:t>
      </w:r>
      <w:r w:rsidR="00AC466E" w:rsidRPr="00206ACB">
        <w:t xml:space="preserve"> </w:t>
      </w:r>
      <w:r w:rsidRPr="00206ACB">
        <w:t>the</w:t>
      </w:r>
      <w:r w:rsidR="00AC466E" w:rsidRPr="00206ACB">
        <w:t xml:space="preserve"> </w:t>
      </w:r>
      <w:r w:rsidRPr="00206ACB">
        <w:t>opcode.</w:t>
      </w:r>
      <w:r w:rsidR="00AC466E" w:rsidRPr="00206ACB">
        <w:t xml:space="preserve"> </w:t>
      </w:r>
      <w:r w:rsidRPr="00206ACB">
        <w:t>If</w:t>
      </w:r>
      <w:r w:rsidR="00AC466E" w:rsidRPr="00206ACB">
        <w:t xml:space="preserve"> </w:t>
      </w:r>
      <w:r w:rsidRPr="00206ACB">
        <w:t>you</w:t>
      </w:r>
      <w:r w:rsidR="00AC466E" w:rsidRPr="00206ACB">
        <w:t xml:space="preserve"> </w:t>
      </w:r>
      <w:r w:rsidRPr="00206ACB">
        <w:t>use</w:t>
      </w:r>
      <w:r w:rsidR="00AC466E" w:rsidRPr="00206ACB">
        <w:t xml:space="preserve"> </w:t>
      </w:r>
      <w:r w:rsidRPr="00206ACB">
        <w:t>a</w:t>
      </w:r>
      <w:r w:rsidR="00AC466E" w:rsidRPr="00206ACB">
        <w:t xml:space="preserve"> </w:t>
      </w:r>
      <w:r w:rsidRPr="00206ACB">
        <w:t>16-bit</w:t>
      </w:r>
      <w:r w:rsidR="00AC466E" w:rsidRPr="00206ACB">
        <w:t xml:space="preserve"> </w:t>
      </w:r>
      <w:r w:rsidRPr="00206ACB">
        <w:t>value</w:t>
      </w:r>
      <w:r w:rsidR="00AC466E" w:rsidRPr="00206ACB">
        <w:t xml:space="preserve"> </w:t>
      </w:r>
      <w:r w:rsidRPr="00206ACB">
        <w:t>(four</w:t>
      </w:r>
      <w:r w:rsidR="00AC466E" w:rsidRPr="00206ACB">
        <w:t xml:space="preserve"> </w:t>
      </w:r>
      <w:r w:rsidRPr="00206ACB">
        <w:t>hex</w:t>
      </w:r>
      <w:r w:rsidR="00AC466E" w:rsidRPr="00206ACB">
        <w:t xml:space="preserve"> </w:t>
      </w:r>
      <w:r w:rsidRPr="00206ACB">
        <w:t>digits),</w:t>
      </w:r>
      <w:r w:rsidR="00AC466E" w:rsidRPr="00206ACB">
        <w:t xml:space="preserve"> </w:t>
      </w:r>
      <w:r w:rsidRPr="00206ACB">
        <w:t>it</w:t>
      </w:r>
      <w:r w:rsidR="00AC466E" w:rsidRPr="00206ACB">
        <w:t xml:space="preserve"> </w:t>
      </w:r>
      <w:r w:rsidRPr="00206ACB">
        <w:t>will</w:t>
      </w:r>
      <w:r w:rsidR="00AC466E" w:rsidRPr="00206ACB">
        <w:t xml:space="preserve"> </w:t>
      </w:r>
      <w:r w:rsidRPr="00206ACB">
        <w:t>load</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that</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If</w:t>
      </w:r>
      <w:r w:rsidR="00AC466E" w:rsidRPr="00206ACB">
        <w:t xml:space="preserve"> </w:t>
      </w:r>
      <w:r w:rsidRPr="00206ACB">
        <w:t>you</w:t>
      </w:r>
      <w:r w:rsidR="00AC466E" w:rsidRPr="00206ACB">
        <w:t xml:space="preserve"> </w:t>
      </w:r>
      <w:r w:rsidRPr="00206ACB">
        <w:t>use</w:t>
      </w:r>
      <w:r w:rsidR="00AC466E" w:rsidRPr="00206ACB">
        <w:t xml:space="preserve"> </w:t>
      </w:r>
      <w:r w:rsidRPr="00206ACB">
        <w:t>a</w:t>
      </w:r>
      <w:r w:rsidR="00AC466E" w:rsidRPr="00206ACB">
        <w:t xml:space="preserve"> </w:t>
      </w:r>
      <w:r w:rsidRPr="00206ACB">
        <w:t>hash</w:t>
      </w:r>
      <w:r w:rsidR="00AC466E" w:rsidRPr="00206ACB">
        <w:t xml:space="preserve"> </w:t>
      </w:r>
      <w:r w:rsidRPr="00206ACB">
        <w:t>sign</w:t>
      </w:r>
      <w:r w:rsidR="00AC466E" w:rsidRPr="00206ACB">
        <w:t xml:space="preserve"> </w:t>
      </w:r>
      <w:r w:rsidRPr="00206ACB">
        <w:t>(#)</w:t>
      </w:r>
      <w:r w:rsidR="00AC466E" w:rsidRPr="00206ACB">
        <w:t xml:space="preserve"> </w:t>
      </w:r>
      <w:r w:rsidRPr="00206ACB">
        <w:t>followed</w:t>
      </w:r>
      <w:r w:rsidR="00AC466E" w:rsidRPr="00206ACB">
        <w:t xml:space="preserve"> </w:t>
      </w:r>
      <w:r w:rsidRPr="00206ACB">
        <w:t>by</w:t>
      </w:r>
      <w:r w:rsidR="00AC466E" w:rsidRPr="00206ACB">
        <w:t xml:space="preserve"> </w:t>
      </w:r>
      <w:r w:rsidRPr="00206ACB">
        <w:t>an</w:t>
      </w:r>
      <w:r w:rsidR="00AC466E" w:rsidRPr="00206ACB">
        <w:t xml:space="preserve"> </w:t>
      </w:r>
      <w:r w:rsidRPr="00206ACB">
        <w:t>8-bit</w:t>
      </w:r>
      <w:r w:rsidR="00AC466E" w:rsidRPr="00206ACB">
        <w:t xml:space="preserve"> </w:t>
      </w:r>
      <w:r w:rsidRPr="00206ACB">
        <w:t>value</w:t>
      </w:r>
      <w:r w:rsidR="00AC466E" w:rsidRPr="00206ACB">
        <w:t xml:space="preserve"> </w:t>
      </w:r>
      <w:r w:rsidRPr="00206ACB">
        <w:t>(two</w:t>
      </w:r>
      <w:r w:rsidR="00AC466E" w:rsidRPr="00206ACB">
        <w:t xml:space="preserve"> </w:t>
      </w:r>
      <w:r w:rsidRPr="00206ACB">
        <w:t>hex</w:t>
      </w:r>
      <w:r w:rsidR="00AC466E" w:rsidRPr="00206ACB">
        <w:t xml:space="preserve"> </w:t>
      </w:r>
      <w:r w:rsidRPr="00206ACB">
        <w:t>digits),</w:t>
      </w:r>
      <w:r w:rsidR="00AC466E" w:rsidRPr="00206ACB">
        <w:t xml:space="preserve"> </w:t>
      </w:r>
      <w:r w:rsidRPr="00206ACB">
        <w:t>it</w:t>
      </w:r>
      <w:r w:rsidR="00AC466E" w:rsidRPr="00206ACB">
        <w:t xml:space="preserve"> </w:t>
      </w:r>
      <w:r w:rsidRPr="00206ACB">
        <w:t>will</w:t>
      </w:r>
      <w:r w:rsidR="00AC466E" w:rsidRPr="00206ACB">
        <w:t xml:space="preserve"> </w:t>
      </w:r>
      <w:r w:rsidRPr="00206ACB">
        <w:t>load</w:t>
      </w:r>
      <w:r w:rsidR="00AC466E" w:rsidRPr="00206ACB">
        <w:t xml:space="preserve"> </w:t>
      </w:r>
      <w:r w:rsidRPr="00206ACB">
        <w:t>the</w:t>
      </w:r>
      <w:r w:rsidR="00AC466E" w:rsidRPr="00206ACB">
        <w:t xml:space="preserve"> </w:t>
      </w:r>
      <w:r w:rsidRPr="00206ACB">
        <w:t>exact</w:t>
      </w:r>
      <w:r w:rsidR="00AC466E" w:rsidRPr="00206ACB">
        <w:t xml:space="preserve"> </w:t>
      </w:r>
      <w:r w:rsidRPr="00206ACB">
        <w:t>value</w:t>
      </w:r>
      <w:r w:rsidR="00AC466E" w:rsidRPr="00206ACB">
        <w:t xml:space="preserve"> </w:t>
      </w:r>
      <w:r w:rsidRPr="00206ACB">
        <w:t>you</w:t>
      </w:r>
      <w:r w:rsidR="00AC466E" w:rsidRPr="00206ACB">
        <w:t xml:space="preserve"> </w:t>
      </w:r>
      <w:r w:rsidRPr="00206ACB">
        <w:t>used.</w:t>
      </w:r>
      <w:r w:rsidR="00AC466E" w:rsidRPr="00206ACB">
        <w:t xml:space="preserve"> </w:t>
      </w:r>
      <w:r w:rsidRPr="00206ACB">
        <w:t>Here</w:t>
      </w:r>
      <w:r w:rsidR="00AC466E" w:rsidRPr="00206ACB">
        <w:t xml:space="preserve"> </w:t>
      </w:r>
      <w:r w:rsidRPr="00206ACB">
        <w:t>is</w:t>
      </w:r>
      <w:r w:rsidR="00AC466E" w:rsidRPr="00206ACB">
        <w:t xml:space="preserve"> </w:t>
      </w:r>
      <w:r w:rsidRPr="00206ACB">
        <w:t>an</w:t>
      </w:r>
      <w:r w:rsidR="00AC466E" w:rsidRPr="00206ACB">
        <w:t xml:space="preserve"> </w:t>
      </w:r>
      <w:r w:rsidRPr="00206ACB">
        <w:t>example:</w:t>
      </w:r>
    </w:p>
    <w:p w14:paraId="116E0A3D" w14:textId="56233328" w:rsidR="00076AE2" w:rsidRPr="006F2210" w:rsidRDefault="00076AE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6F2210">
        <w:rPr>
          <w:rFonts w:ascii="DejaVu Sans Mono" w:eastAsia="Times New Roman" w:hAnsi="DejaVu Sans Mono" w:cs="DejaVu Sans Mono"/>
          <w:color w:val="E3371E"/>
          <w:kern w:val="0"/>
          <w:szCs w:val="26"/>
          <w:bdr w:val="none" w:sz="0" w:space="0" w:color="auto" w:frame="1"/>
          <w:shd w:val="clear" w:color="auto" w:fill="272822"/>
          <w:lang w:eastAsia="ja-JP"/>
        </w:rPr>
        <w:t>LDA</w:t>
      </w:r>
      <w:r w:rsidR="00AC466E" w:rsidRPr="006F221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07E2FA"/>
          <w:kern w:val="0"/>
          <w:szCs w:val="26"/>
          <w:bdr w:val="none" w:sz="0" w:space="0" w:color="auto" w:frame="1"/>
          <w:shd w:val="clear" w:color="auto" w:fill="272822"/>
          <w:lang w:eastAsia="ja-JP"/>
        </w:rPr>
        <w:t>$3f00</w:t>
      </w:r>
      <w:r w:rsidR="00AC466E" w:rsidRPr="006F221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load</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contents</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of</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memory</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address</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$3f00</w:t>
      </w:r>
    </w:p>
    <w:p w14:paraId="458B6E3F" w14:textId="302BF7FF" w:rsidR="00076AE2" w:rsidRPr="006F2210"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6F2210"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76AE2" w:rsidRPr="006F2210">
        <w:rPr>
          <w:rFonts w:ascii="DejaVu Sans Mono" w:eastAsia="Times New Roman" w:hAnsi="DejaVu Sans Mono" w:cs="DejaVu Sans Mono"/>
          <w:color w:val="FFC000"/>
          <w:kern w:val="0"/>
          <w:szCs w:val="26"/>
          <w:bdr w:val="none" w:sz="0" w:space="0" w:color="auto" w:frame="1"/>
          <w:shd w:val="clear" w:color="auto" w:fill="272822"/>
          <w:lang w:eastAsia="ja-JP"/>
        </w:rPr>
        <w:t>;</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76AE2" w:rsidRPr="006F2210">
        <w:rPr>
          <w:rFonts w:ascii="DejaVu Sans Mono" w:eastAsia="Times New Roman" w:hAnsi="DejaVu Sans Mono" w:cs="DejaVu Sans Mono"/>
          <w:color w:val="FFC000"/>
          <w:kern w:val="0"/>
          <w:szCs w:val="26"/>
          <w:bdr w:val="none" w:sz="0" w:space="0" w:color="auto" w:frame="1"/>
          <w:shd w:val="clear" w:color="auto" w:fill="272822"/>
          <w:lang w:eastAsia="ja-JP"/>
        </w:rPr>
        <w:t>into</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76AE2" w:rsidRPr="006F2210">
        <w:rPr>
          <w:rFonts w:ascii="DejaVu Sans Mono" w:eastAsia="Times New Roman" w:hAnsi="DejaVu Sans Mono" w:cs="DejaVu Sans Mono"/>
          <w:color w:val="FFC000"/>
          <w:kern w:val="0"/>
          <w:szCs w:val="26"/>
          <w:bdr w:val="none" w:sz="0" w:space="0" w:color="auto" w:frame="1"/>
          <w:shd w:val="clear" w:color="auto" w:fill="272822"/>
          <w:lang w:eastAsia="ja-JP"/>
        </w:rPr>
        <w:t>the</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76AE2" w:rsidRPr="006F2210">
        <w:rPr>
          <w:rFonts w:ascii="DejaVu Sans Mono" w:eastAsia="Times New Roman" w:hAnsi="DejaVu Sans Mono" w:cs="DejaVu Sans Mono"/>
          <w:color w:val="FFC000"/>
          <w:kern w:val="0"/>
          <w:szCs w:val="26"/>
          <w:bdr w:val="none" w:sz="0" w:space="0" w:color="auto" w:frame="1"/>
          <w:shd w:val="clear" w:color="auto" w:fill="272822"/>
          <w:lang w:eastAsia="ja-JP"/>
        </w:rPr>
        <w:t>accumulator</w:t>
      </w:r>
    </w:p>
    <w:p w14:paraId="1111478C" w14:textId="21D5C243" w:rsidR="00076AE2" w:rsidRPr="006F2210" w:rsidRDefault="00076AE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10C26F"/>
          <w:kern w:val="0"/>
          <w:szCs w:val="26"/>
          <w:lang w:eastAsia="ja-JP"/>
        </w:rPr>
      </w:pPr>
      <w:r w:rsidRPr="006F2210">
        <w:rPr>
          <w:rFonts w:ascii="DejaVu Sans Mono" w:eastAsia="Times New Roman" w:hAnsi="DejaVu Sans Mono" w:cs="DejaVu Sans Mono"/>
          <w:color w:val="E3371E"/>
          <w:kern w:val="0"/>
          <w:szCs w:val="26"/>
          <w:bdr w:val="none" w:sz="0" w:space="0" w:color="auto" w:frame="1"/>
          <w:shd w:val="clear" w:color="auto" w:fill="272822"/>
          <w:lang w:eastAsia="ja-JP"/>
        </w:rPr>
        <w:t>LDA</w:t>
      </w:r>
      <w:r w:rsidR="00AC466E" w:rsidRPr="006F221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7A48"/>
          <w:kern w:val="0"/>
          <w:szCs w:val="26"/>
          <w:bdr w:val="none" w:sz="0" w:space="0" w:color="auto" w:frame="1"/>
          <w:shd w:val="clear" w:color="auto" w:fill="272822"/>
          <w:lang w:eastAsia="ja-JP"/>
        </w:rPr>
        <w:t>#</w:t>
      </w:r>
      <w:r w:rsidRPr="006F2210">
        <w:rPr>
          <w:rFonts w:ascii="DejaVu Sans Mono" w:eastAsia="Times New Roman" w:hAnsi="DejaVu Sans Mono" w:cs="DejaVu Sans Mono"/>
          <w:color w:val="07E2FA"/>
          <w:kern w:val="0"/>
          <w:szCs w:val="26"/>
          <w:bdr w:val="none" w:sz="0" w:space="0" w:color="auto" w:frame="1"/>
          <w:shd w:val="clear" w:color="auto" w:fill="272822"/>
          <w:lang w:eastAsia="ja-JP"/>
        </w:rPr>
        <w:t>$3f</w:t>
      </w:r>
      <w:r w:rsidR="00AC466E" w:rsidRPr="006F221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load</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the</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value</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$3f</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into</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the</w:t>
      </w:r>
      <w:r w:rsidR="00AC466E" w:rsidRPr="006F2210">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6F2210">
        <w:rPr>
          <w:rFonts w:ascii="DejaVu Sans Mono" w:eastAsia="Times New Roman" w:hAnsi="DejaVu Sans Mono" w:cs="DejaVu Sans Mono"/>
          <w:color w:val="FFC000"/>
          <w:kern w:val="0"/>
          <w:szCs w:val="26"/>
          <w:bdr w:val="none" w:sz="0" w:space="0" w:color="auto" w:frame="1"/>
          <w:shd w:val="clear" w:color="auto" w:fill="272822"/>
          <w:lang w:eastAsia="ja-JP"/>
        </w:rPr>
        <w:t>accumulator</w:t>
      </w:r>
    </w:p>
    <w:p w14:paraId="441FD9BE" w14:textId="60920DFF" w:rsidR="00076AE2" w:rsidRPr="00206ACB" w:rsidRDefault="00076AE2" w:rsidP="00075004">
      <w:r w:rsidRPr="00206ACB">
        <w:t>These</w:t>
      </w:r>
      <w:r w:rsidR="00AC466E" w:rsidRPr="00206ACB">
        <w:t xml:space="preserve"> </w:t>
      </w:r>
      <w:r w:rsidRPr="00206ACB">
        <w:t>different</w:t>
      </w:r>
      <w:r w:rsidR="00AC466E" w:rsidRPr="00206ACB">
        <w:t xml:space="preserve"> </w:t>
      </w:r>
      <w:r w:rsidRPr="00206ACB">
        <w:t>operand</w:t>
      </w:r>
      <w:r w:rsidR="00AC466E" w:rsidRPr="00206ACB">
        <w:t xml:space="preserve"> </w:t>
      </w:r>
      <w:r w:rsidRPr="00206ACB">
        <w:t>formats</w:t>
      </w:r>
      <w:r w:rsidR="00AC466E" w:rsidRPr="00206ACB">
        <w:t xml:space="preserve"> </w:t>
      </w:r>
      <w:r w:rsidRPr="00206ACB">
        <w:t>are</w:t>
      </w:r>
      <w:r w:rsidR="00AC466E" w:rsidRPr="00206ACB">
        <w:t xml:space="preserve"> </w:t>
      </w:r>
      <w:r w:rsidRPr="00206ACB">
        <w:t>called</w:t>
      </w:r>
      <w:r w:rsidR="00AC466E" w:rsidRPr="00206ACB">
        <w:t xml:space="preserve"> </w:t>
      </w:r>
      <w:r w:rsidRPr="00206ACB">
        <w:rPr>
          <w:rStyle w:val="Emphasis"/>
          <w:rFonts w:eastAsiaTheme="majorEastAsia" w:cstheme="minorHAnsi"/>
          <w:color w:val="111111"/>
          <w:szCs w:val="26"/>
        </w:rPr>
        <w:t>addressing</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modes</w:t>
      </w:r>
      <w:r w:rsidRPr="00206ACB">
        <w:t>.</w:t>
      </w:r>
      <w:r w:rsidR="00AC466E" w:rsidRPr="00206ACB">
        <w:t xml:space="preserve"> </w:t>
      </w:r>
      <w:r w:rsidRPr="00206ACB">
        <w:t>The</w:t>
      </w:r>
      <w:r w:rsidR="00AC466E" w:rsidRPr="00206ACB">
        <w:t xml:space="preserve"> </w:t>
      </w:r>
      <w:r w:rsidRPr="00206ACB">
        <w:t>6502</w:t>
      </w:r>
      <w:r w:rsidR="00AC466E" w:rsidRPr="00206ACB">
        <w:t xml:space="preserve"> </w:t>
      </w:r>
      <w:r w:rsidRPr="00206ACB">
        <w:t>can</w:t>
      </w:r>
      <w:r w:rsidR="00AC466E" w:rsidRPr="00206ACB">
        <w:t xml:space="preserve"> </w:t>
      </w:r>
      <w:r w:rsidRPr="00206ACB">
        <w:t>use</w:t>
      </w:r>
      <w:r w:rsidR="00AC466E" w:rsidRPr="00206ACB">
        <w:t xml:space="preserve"> </w:t>
      </w:r>
      <w:r w:rsidRPr="00206ACB">
        <w:t>eleven</w:t>
      </w:r>
      <w:r w:rsidR="00AC466E" w:rsidRPr="00206ACB">
        <w:t xml:space="preserve"> </w:t>
      </w:r>
      <w:r w:rsidRPr="00206ACB">
        <w:t>different</w:t>
      </w:r>
      <w:r w:rsidR="00AC466E" w:rsidRPr="00206ACB">
        <w:t xml:space="preserve"> </w:t>
      </w:r>
      <w:r w:rsidRPr="00206ACB">
        <w:t>addressing</w:t>
      </w:r>
      <w:r w:rsidR="00AC466E" w:rsidRPr="00206ACB">
        <w:t xml:space="preserve"> </w:t>
      </w:r>
      <w:r w:rsidRPr="00206ACB">
        <w:t>modes</w:t>
      </w:r>
      <w:r w:rsidR="00AC466E" w:rsidRPr="00206ACB">
        <w:t xml:space="preserve"> </w:t>
      </w:r>
      <w:r w:rsidRPr="00206ACB">
        <w:t>(though</w:t>
      </w:r>
      <w:r w:rsidR="00AC466E" w:rsidRPr="00206ACB">
        <w:t xml:space="preserve"> </w:t>
      </w:r>
      <w:r w:rsidRPr="00206ACB">
        <w:t>most</w:t>
      </w:r>
      <w:r w:rsidR="00AC466E" w:rsidRPr="00206ACB">
        <w:t xml:space="preserve"> </w:t>
      </w:r>
      <w:r w:rsidRPr="00206ACB">
        <w:t>opcodes</w:t>
      </w:r>
      <w:r w:rsidR="00AC466E" w:rsidRPr="00206ACB">
        <w:t xml:space="preserve"> </w:t>
      </w:r>
      <w:r w:rsidRPr="00206ACB">
        <w:t>are</w:t>
      </w:r>
      <w:r w:rsidR="00AC466E" w:rsidRPr="00206ACB">
        <w:t xml:space="preserve"> </w:t>
      </w:r>
      <w:r w:rsidRPr="00206ACB">
        <w:t>limited</w:t>
      </w:r>
      <w:r w:rsidR="00AC466E" w:rsidRPr="00206ACB">
        <w:t xml:space="preserve"> </w:t>
      </w:r>
      <w:r w:rsidRPr="00206ACB">
        <w:t>to</w:t>
      </w:r>
      <w:r w:rsidR="00AC466E" w:rsidRPr="00206ACB">
        <w:t xml:space="preserve"> </w:t>
      </w:r>
      <w:r w:rsidRPr="00206ACB">
        <w:t>a</w:t>
      </w:r>
      <w:r w:rsidR="00AC466E" w:rsidRPr="00206ACB">
        <w:t xml:space="preserve"> </w:t>
      </w:r>
      <w:r w:rsidRPr="00206ACB">
        <w:t>subset</w:t>
      </w:r>
      <w:r w:rsidR="00AC466E" w:rsidRPr="00206ACB">
        <w:t xml:space="preserve"> </w:t>
      </w:r>
      <w:r w:rsidRPr="00206ACB">
        <w:t>of</w:t>
      </w:r>
      <w:r w:rsidR="00AC466E" w:rsidRPr="00206ACB">
        <w:t xml:space="preserve"> </w:t>
      </w:r>
      <w:r w:rsidRPr="00206ACB">
        <w:t>them).</w:t>
      </w:r>
      <w:r w:rsidR="00AC466E" w:rsidRPr="00206ACB">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case</w:t>
      </w:r>
      <w:r w:rsidR="00AC466E" w:rsidRPr="00206ACB">
        <w:rPr>
          <w:rStyle w:val="marginnote"/>
          <w:rFonts w:cstheme="minorHAnsi"/>
          <w:color w:val="111111"/>
          <w:szCs w:val="26"/>
        </w:rPr>
        <w:t xml:space="preserve"> </w:t>
      </w:r>
      <w:r w:rsidRPr="00206ACB">
        <w:rPr>
          <w:rStyle w:val="marginnote"/>
          <w:rFonts w:cstheme="minorHAnsi"/>
          <w:color w:val="111111"/>
          <w:szCs w:val="26"/>
        </w:rPr>
        <w:t>you're</w:t>
      </w:r>
      <w:r w:rsidR="00AC466E" w:rsidRPr="00206ACB">
        <w:rPr>
          <w:rStyle w:val="marginnote"/>
          <w:rFonts w:cstheme="minorHAnsi"/>
          <w:color w:val="111111"/>
          <w:szCs w:val="26"/>
        </w:rPr>
        <w:t xml:space="preserve"> </w:t>
      </w:r>
      <w:r w:rsidRPr="00206ACB">
        <w:rPr>
          <w:rStyle w:val="marginnote"/>
          <w:rFonts w:cstheme="minorHAnsi"/>
          <w:color w:val="111111"/>
          <w:szCs w:val="26"/>
        </w:rPr>
        <w:t>curious,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eleven</w:t>
      </w:r>
      <w:r w:rsidR="00AC466E" w:rsidRPr="00206ACB">
        <w:rPr>
          <w:rStyle w:val="marginnote"/>
          <w:rFonts w:cstheme="minorHAnsi"/>
          <w:color w:val="111111"/>
          <w:szCs w:val="26"/>
        </w:rPr>
        <w:t xml:space="preserve"> </w:t>
      </w:r>
      <w:r w:rsidRPr="00206ACB">
        <w:rPr>
          <w:rStyle w:val="marginnote"/>
          <w:rFonts w:cstheme="minorHAnsi"/>
          <w:color w:val="111111"/>
          <w:szCs w:val="26"/>
        </w:rPr>
        <w:t>addressing</w:t>
      </w:r>
      <w:r w:rsidR="00AC466E" w:rsidRPr="00206ACB">
        <w:rPr>
          <w:rStyle w:val="marginnote"/>
          <w:rFonts w:cstheme="minorHAnsi"/>
          <w:color w:val="111111"/>
          <w:szCs w:val="26"/>
        </w:rPr>
        <w:t xml:space="preserve"> </w:t>
      </w:r>
      <w:r w:rsidRPr="00206ACB">
        <w:rPr>
          <w:rStyle w:val="marginnote"/>
          <w:rFonts w:cstheme="minorHAnsi"/>
          <w:color w:val="111111"/>
          <w:szCs w:val="26"/>
        </w:rPr>
        <w:t>modes</w:t>
      </w:r>
      <w:r w:rsidR="00AC466E" w:rsidRPr="00206ACB">
        <w:rPr>
          <w:rStyle w:val="marginnote"/>
          <w:rFonts w:cstheme="minorHAnsi"/>
          <w:color w:val="111111"/>
          <w:szCs w:val="26"/>
        </w:rPr>
        <w:t xml:space="preserve"> </w:t>
      </w:r>
      <w:r w:rsidRPr="00206ACB">
        <w:rPr>
          <w:rStyle w:val="marginnote"/>
          <w:rFonts w:cstheme="minorHAnsi"/>
          <w:color w:val="111111"/>
          <w:szCs w:val="26"/>
        </w:rPr>
        <w:t>are</w:t>
      </w:r>
      <w:r w:rsidR="00AC466E" w:rsidRPr="00206ACB">
        <w:rPr>
          <w:rStyle w:val="marginnote"/>
          <w:rFonts w:cstheme="minorHAnsi"/>
          <w:color w:val="111111"/>
          <w:szCs w:val="26"/>
        </w:rPr>
        <w:t xml:space="preserve"> </w:t>
      </w:r>
      <w:r w:rsidRPr="00206ACB">
        <w:rPr>
          <w:rStyle w:val="marginnote"/>
          <w:rFonts w:cstheme="minorHAnsi"/>
          <w:color w:val="111111"/>
          <w:szCs w:val="26"/>
        </w:rPr>
        <w:t>Accumulator,</w:t>
      </w:r>
      <w:r w:rsidR="00AC466E" w:rsidRPr="00206ACB">
        <w:rPr>
          <w:rStyle w:val="marginnote"/>
          <w:rFonts w:cstheme="minorHAnsi"/>
          <w:color w:val="111111"/>
          <w:szCs w:val="26"/>
        </w:rPr>
        <w:t xml:space="preserve"> </w:t>
      </w:r>
      <w:r w:rsidRPr="00206ACB">
        <w:rPr>
          <w:rStyle w:val="marginnote"/>
          <w:rFonts w:cstheme="minorHAnsi"/>
          <w:color w:val="111111"/>
          <w:szCs w:val="26"/>
        </w:rPr>
        <w:t>Immediate,</w:t>
      </w:r>
      <w:r w:rsidR="00AC466E" w:rsidRPr="00206ACB">
        <w:rPr>
          <w:rStyle w:val="marginnote"/>
          <w:rFonts w:cstheme="minorHAnsi"/>
          <w:color w:val="111111"/>
          <w:szCs w:val="26"/>
        </w:rPr>
        <w:t xml:space="preserve"> </w:t>
      </w:r>
      <w:r w:rsidRPr="00206ACB">
        <w:rPr>
          <w:rStyle w:val="marginnote"/>
          <w:rFonts w:cstheme="minorHAnsi"/>
          <w:color w:val="111111"/>
          <w:szCs w:val="26"/>
        </w:rPr>
        <w:t>Implied,</w:t>
      </w:r>
      <w:r w:rsidR="00AC466E" w:rsidRPr="00206ACB">
        <w:rPr>
          <w:rStyle w:val="marginnote"/>
          <w:rFonts w:cstheme="minorHAnsi"/>
          <w:color w:val="111111"/>
          <w:szCs w:val="26"/>
        </w:rPr>
        <w:t xml:space="preserve"> </w:t>
      </w:r>
      <w:r w:rsidRPr="00206ACB">
        <w:rPr>
          <w:rStyle w:val="marginnote"/>
          <w:rFonts w:cstheme="minorHAnsi"/>
          <w:color w:val="111111"/>
          <w:szCs w:val="26"/>
        </w:rPr>
        <w:t>Relative,</w:t>
      </w:r>
      <w:r w:rsidR="00AC466E" w:rsidRPr="00206ACB">
        <w:rPr>
          <w:rStyle w:val="marginnote"/>
          <w:rFonts w:cstheme="minorHAnsi"/>
          <w:color w:val="111111"/>
          <w:szCs w:val="26"/>
        </w:rPr>
        <w:t xml:space="preserve"> </w:t>
      </w:r>
      <w:r w:rsidRPr="00206ACB">
        <w:rPr>
          <w:rStyle w:val="marginnote"/>
          <w:rFonts w:cstheme="minorHAnsi"/>
          <w:color w:val="111111"/>
          <w:szCs w:val="26"/>
        </w:rPr>
        <w:t>Absolute,</w:t>
      </w:r>
      <w:r w:rsidR="00AC466E" w:rsidRPr="00206ACB">
        <w:rPr>
          <w:rStyle w:val="marginnote"/>
          <w:rFonts w:cstheme="minorHAnsi"/>
          <w:color w:val="111111"/>
          <w:szCs w:val="26"/>
        </w:rPr>
        <w:t xml:space="preserve"> </w:t>
      </w:r>
      <w:r w:rsidRPr="00206ACB">
        <w:rPr>
          <w:rStyle w:val="marginnote"/>
          <w:rFonts w:cstheme="minorHAnsi"/>
          <w:color w:val="111111"/>
          <w:szCs w:val="26"/>
        </w:rPr>
        <w:t>Zeropage,</w:t>
      </w:r>
      <w:r w:rsidR="00AC466E" w:rsidRPr="00206ACB">
        <w:rPr>
          <w:rStyle w:val="marginnote"/>
          <w:rFonts w:cstheme="minorHAnsi"/>
          <w:color w:val="111111"/>
          <w:szCs w:val="26"/>
        </w:rPr>
        <w:t xml:space="preserve"> </w:t>
      </w:r>
      <w:r w:rsidRPr="00206ACB">
        <w:rPr>
          <w:rStyle w:val="marginnote"/>
          <w:rFonts w:cstheme="minorHAnsi"/>
          <w:color w:val="111111"/>
          <w:szCs w:val="26"/>
        </w:rPr>
        <w:t>Indirect,</w:t>
      </w:r>
      <w:r w:rsidR="00AC466E" w:rsidRPr="00206ACB">
        <w:rPr>
          <w:rStyle w:val="marginnote"/>
          <w:rFonts w:cstheme="minorHAnsi"/>
          <w:color w:val="111111"/>
          <w:szCs w:val="26"/>
        </w:rPr>
        <w:t xml:space="preserve"> </w:t>
      </w:r>
      <w:r w:rsidRPr="00206ACB">
        <w:rPr>
          <w:rStyle w:val="marginnote"/>
          <w:rFonts w:cstheme="minorHAnsi"/>
          <w:color w:val="111111"/>
          <w:szCs w:val="26"/>
        </w:rPr>
        <w:t>Absolute</w:t>
      </w:r>
      <w:r w:rsidR="00AC466E" w:rsidRPr="00206ACB">
        <w:rPr>
          <w:rStyle w:val="marginnote"/>
          <w:rFonts w:cstheme="minorHAnsi"/>
          <w:color w:val="111111"/>
          <w:szCs w:val="26"/>
        </w:rPr>
        <w:t xml:space="preserve"> </w:t>
      </w:r>
      <w:r w:rsidRPr="00206ACB">
        <w:rPr>
          <w:rStyle w:val="marginnote"/>
          <w:rFonts w:cstheme="minorHAnsi"/>
          <w:color w:val="111111"/>
          <w:szCs w:val="26"/>
        </w:rPr>
        <w:t>Indexed,</w:t>
      </w:r>
      <w:r w:rsidR="00AC466E" w:rsidRPr="00206ACB">
        <w:rPr>
          <w:rStyle w:val="marginnote"/>
          <w:rFonts w:cstheme="minorHAnsi"/>
          <w:color w:val="111111"/>
          <w:szCs w:val="26"/>
        </w:rPr>
        <w:t xml:space="preserve"> </w:t>
      </w:r>
      <w:r w:rsidRPr="00206ACB">
        <w:rPr>
          <w:rStyle w:val="marginnote"/>
          <w:rFonts w:cstheme="minorHAnsi"/>
          <w:color w:val="111111"/>
          <w:szCs w:val="26"/>
        </w:rPr>
        <w:t>Zeropage</w:t>
      </w:r>
      <w:r w:rsidR="00AC466E" w:rsidRPr="00206ACB">
        <w:rPr>
          <w:rStyle w:val="marginnote"/>
          <w:rFonts w:cstheme="minorHAnsi"/>
          <w:color w:val="111111"/>
          <w:szCs w:val="26"/>
        </w:rPr>
        <w:t xml:space="preserve"> </w:t>
      </w:r>
      <w:r w:rsidRPr="00206ACB">
        <w:rPr>
          <w:rStyle w:val="marginnote"/>
          <w:rFonts w:cstheme="minorHAnsi"/>
          <w:color w:val="111111"/>
          <w:szCs w:val="26"/>
        </w:rPr>
        <w:t>Indexed,</w:t>
      </w:r>
      <w:r w:rsidR="00AC466E" w:rsidRPr="00206ACB">
        <w:rPr>
          <w:rStyle w:val="marginnote"/>
          <w:rFonts w:cstheme="minorHAnsi"/>
          <w:color w:val="111111"/>
          <w:szCs w:val="26"/>
        </w:rPr>
        <w:t xml:space="preserve"> </w:t>
      </w:r>
      <w:r w:rsidRPr="00206ACB">
        <w:rPr>
          <w:rStyle w:val="marginnote"/>
          <w:rFonts w:cstheme="minorHAnsi"/>
          <w:color w:val="111111"/>
          <w:szCs w:val="26"/>
        </w:rPr>
        <w:t>Indexed</w:t>
      </w:r>
      <w:r w:rsidR="00AC466E" w:rsidRPr="00206ACB">
        <w:rPr>
          <w:rStyle w:val="marginnote"/>
          <w:rFonts w:cstheme="minorHAnsi"/>
          <w:color w:val="111111"/>
          <w:szCs w:val="26"/>
        </w:rPr>
        <w:t xml:space="preserve"> </w:t>
      </w:r>
      <w:r w:rsidRPr="00206ACB">
        <w:rPr>
          <w:rStyle w:val="marginnote"/>
          <w:rFonts w:cstheme="minorHAnsi"/>
          <w:color w:val="111111"/>
          <w:szCs w:val="26"/>
        </w:rPr>
        <w:t>Indirect,</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Indirect</w:t>
      </w:r>
      <w:r w:rsidR="00AC466E" w:rsidRPr="00206ACB">
        <w:rPr>
          <w:rStyle w:val="marginnote"/>
          <w:rFonts w:cstheme="minorHAnsi"/>
          <w:color w:val="111111"/>
          <w:szCs w:val="26"/>
        </w:rPr>
        <w:t xml:space="preserve"> </w:t>
      </w:r>
      <w:r w:rsidRPr="00206ACB">
        <w:rPr>
          <w:rStyle w:val="marginnote"/>
          <w:rFonts w:cstheme="minorHAnsi"/>
          <w:color w:val="111111"/>
          <w:szCs w:val="26"/>
        </w:rPr>
        <w:t>Indexed.</w:t>
      </w:r>
      <w:r w:rsidRPr="00206ACB">
        <w:t>The</w:t>
      </w:r>
      <w:r w:rsidR="00AC466E" w:rsidRPr="00206ACB">
        <w:t xml:space="preserve"> </w:t>
      </w:r>
      <w:r w:rsidRPr="00206ACB">
        <w:t>two</w:t>
      </w:r>
      <w:r w:rsidR="00AC466E" w:rsidRPr="00206ACB">
        <w:t xml:space="preserve"> </w:t>
      </w:r>
      <w:r w:rsidRPr="00206ACB">
        <w:t>modes</w:t>
      </w:r>
      <w:r w:rsidR="00AC466E" w:rsidRPr="00206ACB">
        <w:t xml:space="preserve"> </w:t>
      </w:r>
      <w:r w:rsidRPr="00206ACB">
        <w:t>we've</w:t>
      </w:r>
      <w:r w:rsidR="00AC466E" w:rsidRPr="00206ACB">
        <w:t xml:space="preserve"> </w:t>
      </w:r>
      <w:r w:rsidRPr="00206ACB">
        <w:t>just</w:t>
      </w:r>
      <w:r w:rsidR="00AC466E" w:rsidRPr="00206ACB">
        <w:t xml:space="preserve"> </w:t>
      </w:r>
      <w:r w:rsidRPr="00206ACB">
        <w:t>seen</w:t>
      </w:r>
      <w:r w:rsidR="00AC466E" w:rsidRPr="00206ACB">
        <w:t xml:space="preserve"> </w:t>
      </w:r>
      <w:r w:rsidRPr="00206ACB">
        <w:t>are</w:t>
      </w:r>
      <w:r w:rsidR="00AC466E" w:rsidRPr="00206ACB">
        <w:t xml:space="preserve"> </w:t>
      </w:r>
      <w:r w:rsidRPr="00206ACB">
        <w:rPr>
          <w:rStyle w:val="Emphasis"/>
          <w:rFonts w:eastAsiaTheme="majorEastAsia" w:cstheme="minorHAnsi"/>
          <w:color w:val="111111"/>
          <w:szCs w:val="26"/>
        </w:rPr>
        <w:t>absolute</w:t>
      </w:r>
      <w:r w:rsidR="00AC466E" w:rsidRPr="00206ACB">
        <w:t xml:space="preserve"> </w:t>
      </w:r>
      <w:r w:rsidRPr="00206ACB">
        <w:t>mode</w:t>
      </w:r>
      <w:r w:rsidR="00AC466E" w:rsidRPr="00206ACB">
        <w:t xml:space="preserve"> </w:t>
      </w:r>
      <w:r w:rsidRPr="00206ACB">
        <w:t>(providing</w:t>
      </w:r>
      <w:r w:rsidR="00AC466E" w:rsidRPr="00206ACB">
        <w:t xml:space="preserve"> </w:t>
      </w:r>
      <w:r w:rsidRPr="00206ACB">
        <w:t>a</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and</w:t>
      </w:r>
      <w:r w:rsidR="00AC466E" w:rsidRPr="00206ACB">
        <w:t xml:space="preserve"> </w:t>
      </w:r>
      <w:r w:rsidRPr="00206ACB">
        <w:rPr>
          <w:rStyle w:val="Emphasis"/>
          <w:rFonts w:eastAsiaTheme="majorEastAsia" w:cstheme="minorHAnsi"/>
          <w:color w:val="111111"/>
          <w:szCs w:val="26"/>
        </w:rPr>
        <w:t>immediate</w:t>
      </w:r>
      <w:r w:rsidR="00AC466E" w:rsidRPr="00206ACB">
        <w:t xml:space="preserve"> </w:t>
      </w:r>
      <w:r w:rsidRPr="00206ACB">
        <w:t>mode</w:t>
      </w:r>
      <w:r w:rsidR="00AC466E" w:rsidRPr="00206ACB">
        <w:t xml:space="preserve"> </w:t>
      </w:r>
      <w:r w:rsidRPr="00206ACB">
        <w:t>(providing</w:t>
      </w:r>
      <w:r w:rsidR="00AC466E" w:rsidRPr="00206ACB">
        <w:t xml:space="preserve"> </w:t>
      </w:r>
      <w:r w:rsidRPr="00206ACB">
        <w:t>an</w:t>
      </w:r>
      <w:r w:rsidR="00AC466E" w:rsidRPr="00206ACB">
        <w:t xml:space="preserve"> </w:t>
      </w:r>
      <w:r w:rsidRPr="00206ACB">
        <w:t>exact</w:t>
      </w:r>
      <w:r w:rsidR="00AC466E" w:rsidRPr="00206ACB">
        <w:t xml:space="preserve"> </w:t>
      </w:r>
      <w:r w:rsidRPr="00206ACB">
        <w:t>value).</w:t>
      </w:r>
      <w:r w:rsidR="00AC466E" w:rsidRPr="00206ACB">
        <w:t xml:space="preserve"> </w:t>
      </w:r>
      <w:r w:rsidRPr="00206ACB">
        <w:t>We</w:t>
      </w:r>
      <w:r w:rsidR="00AC466E" w:rsidRPr="00206ACB">
        <w:t xml:space="preserve"> </w:t>
      </w:r>
      <w:r w:rsidRPr="00206ACB">
        <w:t>will</w:t>
      </w:r>
      <w:r w:rsidR="00AC466E" w:rsidRPr="00206ACB">
        <w:t xml:space="preserve"> </w:t>
      </w:r>
      <w:r w:rsidRPr="00206ACB">
        <w:t>learn</w:t>
      </w:r>
      <w:r w:rsidR="00AC466E" w:rsidRPr="00206ACB">
        <w:t xml:space="preserve"> </w:t>
      </w:r>
      <w:r w:rsidRPr="00206ACB">
        <w:t>more</w:t>
      </w:r>
      <w:r w:rsidR="00AC466E" w:rsidRPr="00206ACB">
        <w:t xml:space="preserve"> </w:t>
      </w:r>
      <w:r w:rsidRPr="00206ACB">
        <w:t>addressing</w:t>
      </w:r>
      <w:r w:rsidR="00AC466E" w:rsidRPr="00206ACB">
        <w:t xml:space="preserve"> </w:t>
      </w:r>
      <w:r w:rsidRPr="00206ACB">
        <w:t>modes</w:t>
      </w:r>
      <w:r w:rsidR="00AC466E" w:rsidRPr="00206ACB">
        <w:t xml:space="preserve"> </w:t>
      </w:r>
      <w:r w:rsidRPr="00206ACB">
        <w:t>as</w:t>
      </w:r>
      <w:r w:rsidR="00AC466E" w:rsidRPr="00206ACB">
        <w:t xml:space="preserve"> </w:t>
      </w:r>
      <w:r w:rsidRPr="00206ACB">
        <w:t>needed</w:t>
      </w:r>
      <w:r w:rsidR="00AC466E" w:rsidRPr="00206ACB">
        <w:t xml:space="preserve"> </w:t>
      </w:r>
      <w:r w:rsidRPr="00206ACB">
        <w:t>over</w:t>
      </w:r>
      <w:r w:rsidR="00AC466E" w:rsidRPr="00206ACB">
        <w:t xml:space="preserve"> </w:t>
      </w:r>
      <w:r w:rsidRPr="00206ACB">
        <w:t>the</w:t>
      </w:r>
      <w:r w:rsidR="00AC466E" w:rsidRPr="00206ACB">
        <w:t xml:space="preserve"> </w:t>
      </w:r>
      <w:r w:rsidRPr="00206ACB">
        <w:t>course</w:t>
      </w:r>
      <w:r w:rsidR="00AC466E" w:rsidRPr="00206ACB">
        <w:t xml:space="preserve"> </w:t>
      </w:r>
      <w:r w:rsidRPr="00206ACB">
        <w:t>of</w:t>
      </w:r>
      <w:r w:rsidR="00AC466E" w:rsidRPr="00206ACB">
        <w:t xml:space="preserve"> </w:t>
      </w:r>
      <w:r w:rsidRPr="00206ACB">
        <w:t>the</w:t>
      </w:r>
      <w:r w:rsidR="00AC466E" w:rsidRPr="00206ACB">
        <w:t xml:space="preserve"> </w:t>
      </w:r>
      <w:r w:rsidRPr="00206ACB">
        <w:t>book.</w:t>
      </w:r>
    </w:p>
    <w:p w14:paraId="239F21E6" w14:textId="0B91E8BA" w:rsidR="006F4AAF" w:rsidRPr="00CC6B65" w:rsidRDefault="00076AE2" w:rsidP="00075004">
      <w:r w:rsidRPr="00206ACB">
        <w:t>When</w:t>
      </w:r>
      <w:r w:rsidR="00AC466E" w:rsidRPr="00206ACB">
        <w:t xml:space="preserve"> </w:t>
      </w:r>
      <w:r w:rsidRPr="00206ACB">
        <w:t>your</w:t>
      </w:r>
      <w:r w:rsidR="00AC466E" w:rsidRPr="00206ACB">
        <w:t xml:space="preserve"> </w:t>
      </w:r>
      <w:r w:rsidRPr="00206ACB">
        <w:t>code</w:t>
      </w:r>
      <w:r w:rsidR="00AC466E" w:rsidRPr="00206ACB">
        <w:t xml:space="preserve"> </w:t>
      </w:r>
      <w:r w:rsidRPr="00206ACB">
        <w:t>is</w:t>
      </w:r>
      <w:r w:rsidR="00AC466E" w:rsidRPr="00206ACB">
        <w:t xml:space="preserve"> </w:t>
      </w:r>
      <w:r w:rsidRPr="00206ACB">
        <w:t>run</w:t>
      </w:r>
      <w:r w:rsidR="00AC466E" w:rsidRPr="00206ACB">
        <w:t xml:space="preserve"> </w:t>
      </w:r>
      <w:r w:rsidRPr="00206ACB">
        <w:t>through</w:t>
      </w:r>
      <w:r w:rsidR="00AC466E" w:rsidRPr="00206ACB">
        <w:t xml:space="preserve"> </w:t>
      </w:r>
      <w:r w:rsidRPr="00206ACB">
        <w:t>the</w:t>
      </w:r>
      <w:r w:rsidR="00AC466E" w:rsidRPr="00206ACB">
        <w:t xml:space="preserve"> </w:t>
      </w:r>
      <w:r w:rsidRPr="00206ACB">
        <w:t>assembler,</w:t>
      </w:r>
      <w:r w:rsidR="00AC466E" w:rsidRPr="00206ACB">
        <w:t xml:space="preserve"> </w:t>
      </w:r>
      <w:r w:rsidRPr="00206ACB">
        <w:t>the</w:t>
      </w:r>
      <w:r w:rsidR="00AC466E" w:rsidRPr="00206ACB">
        <w:t xml:space="preserve"> </w:t>
      </w:r>
      <w:r w:rsidRPr="00206ACB">
        <w:t>different</w:t>
      </w:r>
      <w:r w:rsidR="00AC466E" w:rsidRPr="00206ACB">
        <w:t xml:space="preserve"> </w:t>
      </w:r>
      <w:r w:rsidRPr="00206ACB">
        <w:t>addressing</w:t>
      </w:r>
      <w:r w:rsidR="00AC466E" w:rsidRPr="00206ACB">
        <w:t xml:space="preserve"> </w:t>
      </w:r>
      <w:r w:rsidRPr="00206ACB">
        <w:t>modes</w:t>
      </w:r>
      <w:r w:rsidR="00AC466E" w:rsidRPr="00206ACB">
        <w:t xml:space="preserve"> </w:t>
      </w:r>
      <w:r w:rsidRPr="00206ACB">
        <w:t>actually</w:t>
      </w:r>
      <w:r w:rsidR="00AC466E" w:rsidRPr="00206ACB">
        <w:t xml:space="preserve"> </w:t>
      </w:r>
      <w:r w:rsidRPr="00206ACB">
        <w:t>translate</w:t>
      </w:r>
      <w:r w:rsidR="00AC466E" w:rsidRPr="00206ACB">
        <w:t xml:space="preserve"> </w:t>
      </w:r>
      <w:r w:rsidRPr="00206ACB">
        <w:t>to</w:t>
      </w:r>
      <w:r w:rsidR="00AC466E" w:rsidRPr="00206ACB">
        <w:t xml:space="preserve"> </w:t>
      </w:r>
      <w:r w:rsidRPr="00206ACB">
        <w:t>different</w:t>
      </w:r>
      <w:r w:rsidR="00AC466E" w:rsidRPr="00206ACB">
        <w:t xml:space="preserve"> </w:t>
      </w:r>
      <w:r w:rsidRPr="00206ACB">
        <w:t>entries</w:t>
      </w:r>
      <w:r w:rsidR="00AC466E" w:rsidRPr="00206ACB">
        <w:t xml:space="preserve"> </w:t>
      </w:r>
      <w:r w:rsidRPr="00206ACB">
        <w:t>in</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set.</w:t>
      </w:r>
      <w:r w:rsidR="00AC466E" w:rsidRPr="00206ACB">
        <w:t xml:space="preserve"> </w:t>
      </w:r>
      <w:r w:rsidRPr="006C26F1">
        <w:rPr>
          <w:rStyle w:val="QuoteChar"/>
        </w:rPr>
        <w:t>LDA</w:t>
      </w:r>
      <w:r w:rsidR="00AC466E" w:rsidRPr="006C26F1">
        <w:rPr>
          <w:rStyle w:val="QuoteChar"/>
        </w:rPr>
        <w:t xml:space="preserve"> </w:t>
      </w:r>
      <w:r w:rsidRPr="006C26F1">
        <w:rPr>
          <w:rStyle w:val="QuoteChar"/>
        </w:rPr>
        <w:t>$3f00</w:t>
      </w:r>
      <w:r w:rsidR="00AC466E" w:rsidRPr="00206ACB">
        <w:t xml:space="preserve"> </w:t>
      </w:r>
      <w:r w:rsidRPr="00206ACB">
        <w:t>becomes</w:t>
      </w:r>
      <w:r w:rsidR="00AC466E" w:rsidRPr="00206ACB">
        <w:t xml:space="preserve"> </w:t>
      </w:r>
      <w:r w:rsidRPr="001264D8">
        <w:rPr>
          <w:rStyle w:val="QuoteChar"/>
        </w:rPr>
        <w:t>ad</w:t>
      </w:r>
      <w:r w:rsidR="00AC466E" w:rsidRPr="001264D8">
        <w:rPr>
          <w:rStyle w:val="QuoteChar"/>
        </w:rPr>
        <w:t xml:space="preserve"> </w:t>
      </w:r>
      <w:r w:rsidRPr="001264D8">
        <w:rPr>
          <w:rStyle w:val="QuoteChar"/>
        </w:rPr>
        <w:t>00</w:t>
      </w:r>
      <w:r w:rsidR="00AC466E" w:rsidRPr="001264D8">
        <w:rPr>
          <w:rStyle w:val="QuoteChar"/>
        </w:rPr>
        <w:t xml:space="preserve"> </w:t>
      </w:r>
      <w:r w:rsidRPr="001264D8">
        <w:rPr>
          <w:rStyle w:val="QuoteChar"/>
        </w:rPr>
        <w:t>3f</w:t>
      </w:r>
      <w:r w:rsidRPr="00206ACB">
        <w:t>.</w:t>
      </w:r>
      <w:r w:rsidR="00AC466E" w:rsidRPr="00206ACB">
        <w:t xml:space="preserve"> </w:t>
      </w:r>
      <w:r w:rsidRPr="00206ACB">
        <w:t>In</w:t>
      </w:r>
      <w:r w:rsidR="00AC466E" w:rsidRPr="00206ACB">
        <w:t xml:space="preserve"> </w:t>
      </w:r>
      <w:r w:rsidRPr="00206ACB">
        <w:t>the</w:t>
      </w:r>
      <w:r w:rsidR="00AC466E" w:rsidRPr="00206ACB">
        <w:t xml:space="preserve"> </w:t>
      </w:r>
      <w:r w:rsidRPr="00206ACB">
        <w:t>6502</w:t>
      </w:r>
      <w:r w:rsidR="00AC466E" w:rsidRPr="00206ACB">
        <w:t xml:space="preserve"> </w:t>
      </w:r>
      <w:r w:rsidRPr="00206ACB">
        <w:t>instruction</w:t>
      </w:r>
      <w:r w:rsidR="00AC466E" w:rsidRPr="00206ACB">
        <w:t xml:space="preserve"> </w:t>
      </w:r>
      <w:r w:rsidRPr="00206ACB">
        <w:t>set,</w:t>
      </w:r>
      <w:r w:rsidR="00AC466E" w:rsidRPr="00206ACB">
        <w:t xml:space="preserve"> </w:t>
      </w:r>
      <w:r w:rsidRPr="001264D8">
        <w:rPr>
          <w:rStyle w:val="QuoteChar"/>
        </w:rPr>
        <w:t>ad</w:t>
      </w:r>
      <w:r w:rsidR="00AC466E" w:rsidRPr="00206ACB">
        <w:t xml:space="preserve"> </w:t>
      </w:r>
      <w:r w:rsidRPr="00206ACB">
        <w:t>is</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number</w:t>
      </w:r>
      <w:r w:rsidR="00AC466E" w:rsidRPr="00206ACB">
        <w:t xml:space="preserve"> </w:t>
      </w:r>
      <w:r w:rsidRPr="00206ACB">
        <w:t>of</w:t>
      </w:r>
      <w:r w:rsidR="00AC466E" w:rsidRPr="00206ACB">
        <w:t xml:space="preserve"> </w:t>
      </w:r>
      <w:r w:rsidRPr="00206ACB">
        <w:t>the</w:t>
      </w:r>
      <w:r w:rsidR="00AC466E" w:rsidRPr="00206ACB">
        <w:t xml:space="preserve"> </w:t>
      </w:r>
      <w:r w:rsidRPr="00206ACB">
        <w:t>"LDA</w:t>
      </w:r>
      <w:r w:rsidR="00AC466E" w:rsidRPr="00206ACB">
        <w:t xml:space="preserve"> </w:t>
      </w:r>
      <w:r w:rsidRPr="00206ACB">
        <w:t>absolute</w:t>
      </w:r>
      <w:r w:rsidR="00AC466E" w:rsidRPr="00206ACB">
        <w:t xml:space="preserve"> </w:t>
      </w:r>
      <w:r w:rsidRPr="00206ACB">
        <w:t>mode"</w:t>
      </w:r>
      <w:r w:rsidR="00AC466E" w:rsidRPr="00206ACB">
        <w:t xml:space="preserve"> </w:t>
      </w:r>
      <w:r w:rsidRPr="00206ACB">
        <w:t>instruction,</w:t>
      </w:r>
      <w:r w:rsidR="00AC466E" w:rsidRPr="00206ACB">
        <w:t xml:space="preserve"> </w:t>
      </w:r>
      <w:r w:rsidRPr="00206ACB">
        <w:t>and</w:t>
      </w:r>
      <w:r w:rsidR="00AC466E" w:rsidRPr="00206ACB">
        <w:t xml:space="preserve"> </w:t>
      </w:r>
      <w:r w:rsidRPr="00206ACB">
        <w:t>$3f00</w:t>
      </w:r>
      <w:r w:rsidR="00AC466E" w:rsidRPr="00206ACB">
        <w:t xml:space="preserve"> </w:t>
      </w:r>
      <w:r w:rsidRPr="00206ACB">
        <w:t>is</w:t>
      </w:r>
      <w:r w:rsidR="00AC466E" w:rsidRPr="00206ACB">
        <w:t xml:space="preserve"> </w:t>
      </w:r>
      <w:r w:rsidRPr="00206ACB">
        <w:t>placed</w:t>
      </w:r>
      <w:r w:rsidR="00AC466E" w:rsidRPr="00206ACB">
        <w:t xml:space="preserve"> </w:t>
      </w:r>
      <w:r w:rsidRPr="00206ACB">
        <w:t>in</w:t>
      </w:r>
      <w:r w:rsidR="00AC466E" w:rsidRPr="00206ACB">
        <w:t xml:space="preserve"> </w:t>
      </w:r>
      <w:r w:rsidRPr="00206ACB">
        <w:t>little-endian</w:t>
      </w:r>
      <w:r w:rsidR="00AC466E" w:rsidRPr="00206ACB">
        <w:t xml:space="preserve"> </w:t>
      </w:r>
      <w:r w:rsidRPr="00206ACB">
        <w:t>order.</w:t>
      </w:r>
      <w:r w:rsidR="00AC466E" w:rsidRPr="00206ACB">
        <w:t xml:space="preserve"> </w:t>
      </w:r>
      <w:r w:rsidRPr="001264D8">
        <w:rPr>
          <w:rStyle w:val="QuoteChar"/>
        </w:rPr>
        <w:t>LDA</w:t>
      </w:r>
      <w:r w:rsidR="00AC466E" w:rsidRPr="001264D8">
        <w:rPr>
          <w:rStyle w:val="QuoteChar"/>
        </w:rPr>
        <w:t xml:space="preserve"> </w:t>
      </w:r>
      <w:r w:rsidRPr="001264D8">
        <w:rPr>
          <w:rStyle w:val="QuoteChar"/>
        </w:rPr>
        <w:t>#$3f</w:t>
      </w:r>
      <w:r w:rsidRPr="00206ACB">
        <w:t>,</w:t>
      </w:r>
      <w:r w:rsidR="00AC466E" w:rsidRPr="00206ACB">
        <w:t xml:space="preserve"> </w:t>
      </w:r>
      <w:r w:rsidRPr="00206ACB">
        <w:t>though,</w:t>
      </w:r>
      <w:r w:rsidR="00AC466E" w:rsidRPr="00206ACB">
        <w:t xml:space="preserve"> </w:t>
      </w:r>
      <w:r w:rsidRPr="00206ACB">
        <w:t>becomes</w:t>
      </w:r>
      <w:r w:rsidR="00AC466E" w:rsidRPr="00206ACB">
        <w:t xml:space="preserve"> </w:t>
      </w:r>
      <w:r w:rsidRPr="001264D8">
        <w:rPr>
          <w:rStyle w:val="QuoteChar"/>
        </w:rPr>
        <w:t>a9</w:t>
      </w:r>
      <w:r w:rsidR="00AC466E" w:rsidRPr="001264D8">
        <w:rPr>
          <w:rStyle w:val="QuoteChar"/>
        </w:rPr>
        <w:t xml:space="preserve"> </w:t>
      </w:r>
      <w:r w:rsidRPr="001264D8">
        <w:rPr>
          <w:rStyle w:val="QuoteChar"/>
        </w:rPr>
        <w:t>3f</w:t>
      </w:r>
      <w:r w:rsidRPr="00206ACB">
        <w:t>.</w:t>
      </w:r>
      <w:r w:rsidR="00AC466E" w:rsidRPr="00206ACB">
        <w:t xml:space="preserve"> </w:t>
      </w:r>
      <w:r w:rsidRPr="00206ACB">
        <w:t>Here,</w:t>
      </w:r>
      <w:r w:rsidR="00AC466E" w:rsidRPr="00206ACB">
        <w:t xml:space="preserve"> </w:t>
      </w:r>
      <w:r w:rsidRPr="005463DD">
        <w:rPr>
          <w:rStyle w:val="QuoteChar"/>
        </w:rPr>
        <w:t>a9</w:t>
      </w:r>
      <w:r w:rsidR="00AC466E" w:rsidRPr="00206ACB">
        <w:t xml:space="preserve"> </w:t>
      </w:r>
      <w:r w:rsidRPr="00206ACB">
        <w:t>is</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number</w:t>
      </w:r>
      <w:r w:rsidR="00AC466E" w:rsidRPr="00206ACB">
        <w:t xml:space="preserve"> </w:t>
      </w:r>
      <w:r w:rsidRPr="00206ACB">
        <w:t>for</w:t>
      </w:r>
      <w:r w:rsidR="00AC466E" w:rsidRPr="00206ACB">
        <w:t xml:space="preserve"> </w:t>
      </w:r>
      <w:r w:rsidRPr="00206ACB">
        <w:t>"LDA</w:t>
      </w:r>
      <w:r w:rsidR="00AC466E" w:rsidRPr="00206ACB">
        <w:t xml:space="preserve"> </w:t>
      </w:r>
      <w:r w:rsidRPr="00206ACB">
        <w:t>immediate</w:t>
      </w:r>
      <w:r w:rsidR="00AC466E" w:rsidRPr="00206ACB">
        <w:t xml:space="preserve"> </w:t>
      </w:r>
      <w:r w:rsidRPr="00206ACB">
        <w:t>mode".</w:t>
      </w:r>
      <w:r w:rsidR="00AC466E" w:rsidRPr="00206ACB">
        <w:t xml:space="preserve"> </w:t>
      </w:r>
      <w:r w:rsidRPr="00206ACB">
        <w:t>The</w:t>
      </w:r>
      <w:r w:rsidR="00AC466E" w:rsidRPr="00206ACB">
        <w:t xml:space="preserve"> </w:t>
      </w:r>
      <w:r w:rsidRPr="00206ACB">
        <w:t>assembler</w:t>
      </w:r>
      <w:r w:rsidR="00AC466E" w:rsidRPr="00206ACB">
        <w:t xml:space="preserve"> </w:t>
      </w:r>
      <w:r w:rsidRPr="00206ACB">
        <w:t>is</w:t>
      </w:r>
      <w:r w:rsidR="00AC466E" w:rsidRPr="00206ACB">
        <w:t xml:space="preserve"> </w:t>
      </w:r>
      <w:r w:rsidRPr="00206ACB">
        <w:t>smart</w:t>
      </w:r>
      <w:r w:rsidR="00AC466E" w:rsidRPr="00206ACB">
        <w:t xml:space="preserve"> </w:t>
      </w:r>
      <w:r w:rsidRPr="00206ACB">
        <w:t>enough</w:t>
      </w:r>
      <w:r w:rsidR="00AC466E" w:rsidRPr="00206ACB">
        <w:t xml:space="preserve"> </w:t>
      </w:r>
      <w:r w:rsidRPr="00206ACB">
        <w:t>to</w:t>
      </w:r>
      <w:r w:rsidR="00AC466E" w:rsidRPr="00206ACB">
        <w:t xml:space="preserve"> </w:t>
      </w:r>
      <w:r w:rsidRPr="00206ACB">
        <w:t>insert</w:t>
      </w:r>
      <w:r w:rsidR="00AC466E" w:rsidRPr="00206ACB">
        <w:t xml:space="preserve"> </w:t>
      </w:r>
      <w:r w:rsidRPr="00206ACB">
        <w:t>the</w:t>
      </w:r>
      <w:r w:rsidR="00AC466E" w:rsidRPr="00206ACB">
        <w:t xml:space="preserve"> </w:t>
      </w:r>
      <w:r w:rsidRPr="00206ACB">
        <w:t>correct</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number</w:t>
      </w:r>
      <w:r w:rsidR="00AC466E" w:rsidRPr="00206ACB">
        <w:t xml:space="preserve"> </w:t>
      </w:r>
      <w:r w:rsidRPr="00206ACB">
        <w:t>based</w:t>
      </w:r>
      <w:r w:rsidR="00AC466E" w:rsidRPr="00206ACB">
        <w:t xml:space="preserve"> </w:t>
      </w:r>
      <w:r w:rsidRPr="00206ACB">
        <w:t>on</w:t>
      </w:r>
      <w:r w:rsidR="00AC466E" w:rsidRPr="00206ACB">
        <w:t xml:space="preserve"> </w:t>
      </w:r>
      <w:r w:rsidRPr="00206ACB">
        <w:t>how</w:t>
      </w:r>
      <w:r w:rsidR="00AC466E" w:rsidRPr="00206ACB">
        <w:t xml:space="preserve"> </w:t>
      </w:r>
      <w:r w:rsidRPr="00206ACB">
        <w:t>you</w:t>
      </w:r>
      <w:r w:rsidR="00AC466E" w:rsidRPr="00206ACB">
        <w:t xml:space="preserve"> </w:t>
      </w:r>
      <w:r w:rsidRPr="00206ACB">
        <w:t>write</w:t>
      </w:r>
      <w:r w:rsidR="00AC466E" w:rsidRPr="00206ACB">
        <w:t xml:space="preserve"> </w:t>
      </w:r>
      <w:r w:rsidRPr="00206ACB">
        <w:t>the</w:t>
      </w:r>
      <w:r w:rsidR="00AC466E" w:rsidRPr="00206ACB">
        <w:t xml:space="preserve"> </w:t>
      </w:r>
      <w:r w:rsidRPr="00206ACB">
        <w:t>operand,</w:t>
      </w:r>
      <w:r w:rsidR="00AC466E" w:rsidRPr="00206ACB">
        <w:t xml:space="preserve"> </w:t>
      </w:r>
      <w:r w:rsidRPr="00206ACB">
        <w:t>so</w:t>
      </w:r>
      <w:r w:rsidR="00AC466E" w:rsidRPr="00206ACB">
        <w:t xml:space="preserve"> </w:t>
      </w:r>
      <w:r w:rsidRPr="00206ACB">
        <w:t>you</w:t>
      </w:r>
      <w:r w:rsidR="00AC466E" w:rsidRPr="00206ACB">
        <w:t xml:space="preserve"> </w:t>
      </w:r>
      <w:r w:rsidRPr="00206ACB">
        <w:t>don't</w:t>
      </w:r>
      <w:r w:rsidR="00AC466E" w:rsidRPr="00206ACB">
        <w:t xml:space="preserve"> </w:t>
      </w:r>
      <w:r w:rsidRPr="00206ACB">
        <w:t>need</w:t>
      </w:r>
      <w:r w:rsidR="00AC466E" w:rsidRPr="00206ACB">
        <w:t xml:space="preserve"> </w:t>
      </w:r>
      <w:r w:rsidRPr="00206ACB">
        <w:t>to</w:t>
      </w:r>
      <w:r w:rsidR="00AC466E" w:rsidRPr="00206ACB">
        <w:t xml:space="preserve"> </w:t>
      </w:r>
      <w:r w:rsidRPr="00206ACB">
        <w:t>worry</w:t>
      </w:r>
      <w:r w:rsidR="00AC466E" w:rsidRPr="00206ACB">
        <w:t xml:space="preserve"> </w:t>
      </w:r>
      <w:r w:rsidRPr="00206ACB">
        <w:t>about</w:t>
      </w:r>
      <w:r w:rsidR="00AC466E" w:rsidRPr="00206ACB">
        <w:t xml:space="preserve"> </w:t>
      </w:r>
      <w:r w:rsidRPr="00206ACB">
        <w:rPr>
          <w:rStyle w:val="Emphasis"/>
          <w:rFonts w:eastAsiaTheme="majorEastAsia" w:cstheme="minorHAnsi"/>
          <w:color w:val="111111"/>
          <w:szCs w:val="26"/>
        </w:rPr>
        <w:t>which</w:t>
      </w:r>
      <w:r w:rsidR="00AC466E" w:rsidRPr="00206ACB">
        <w:t xml:space="preserve"> </w:t>
      </w:r>
      <w:r w:rsidRPr="005463DD">
        <w:rPr>
          <w:rStyle w:val="QuoteChar"/>
        </w:rPr>
        <w:t>LDA</w:t>
      </w:r>
      <w:r w:rsidR="00AC466E" w:rsidRPr="00206ACB">
        <w:t xml:space="preserve"> </w:t>
      </w:r>
      <w:r w:rsidRPr="00206ACB">
        <w:t>instruction</w:t>
      </w:r>
      <w:r w:rsidR="00AC466E" w:rsidRPr="00206ACB">
        <w:t xml:space="preserve"> </w:t>
      </w:r>
      <w:r w:rsidRPr="00206ACB">
        <w:t>you</w:t>
      </w:r>
      <w:r w:rsidR="00AC466E" w:rsidRPr="00206ACB">
        <w:t xml:space="preserve"> </w:t>
      </w:r>
      <w:r w:rsidRPr="00206ACB">
        <w:t>need</w:t>
      </w:r>
      <w:r w:rsidR="00AC466E" w:rsidRPr="00206ACB">
        <w:t xml:space="preserve"> </w:t>
      </w:r>
      <w:r w:rsidRPr="00206ACB">
        <w:t>to</w:t>
      </w:r>
      <w:r w:rsidR="00AC466E" w:rsidRPr="00206ACB">
        <w:t xml:space="preserve"> </w:t>
      </w:r>
      <w:r w:rsidRPr="00206ACB">
        <w:t>use.</w:t>
      </w:r>
    </w:p>
    <w:p w14:paraId="0353B24C" w14:textId="2FEE6345" w:rsidR="00076AE2" w:rsidRPr="00206ACB" w:rsidRDefault="00076AE2">
      <w:pPr>
        <w:pStyle w:val="ListParagraph"/>
        <w:numPr>
          <w:ilvl w:val="0"/>
          <w:numId w:val="10"/>
        </w:numPr>
        <w:rPr>
          <w:rFonts w:cstheme="minorHAnsi"/>
          <w:szCs w:val="26"/>
        </w:rPr>
      </w:pPr>
      <w:r w:rsidRPr="00206ACB">
        <w:rPr>
          <w:rFonts w:cstheme="minorHAnsi"/>
          <w:szCs w:val="26"/>
        </w:rPr>
        <w:t>Storing</w:t>
      </w:r>
      <w:r w:rsidR="00AC466E" w:rsidRPr="00206ACB">
        <w:rPr>
          <w:rFonts w:cstheme="minorHAnsi"/>
          <w:szCs w:val="26"/>
        </w:rPr>
        <w:t xml:space="preserve"> </w:t>
      </w:r>
      <w:r w:rsidRPr="00206ACB">
        <w:rPr>
          <w:rFonts w:cstheme="minorHAnsi"/>
          <w:szCs w:val="26"/>
        </w:rPr>
        <w:t>data:</w:t>
      </w:r>
      <w:r w:rsidR="00AC466E" w:rsidRPr="00206ACB">
        <w:rPr>
          <w:rFonts w:cstheme="minorHAnsi"/>
          <w:szCs w:val="26"/>
        </w:rPr>
        <w:t xml:space="preserve"> </w:t>
      </w:r>
      <w:r w:rsidRPr="006C26F1">
        <w:rPr>
          <w:rStyle w:val="QuoteChar"/>
        </w:rPr>
        <w:t>STA,</w:t>
      </w:r>
      <w:r w:rsidR="00AC466E" w:rsidRPr="006C26F1">
        <w:rPr>
          <w:rStyle w:val="QuoteChar"/>
        </w:rPr>
        <w:t xml:space="preserve"> </w:t>
      </w:r>
      <w:r w:rsidRPr="006C26F1">
        <w:rPr>
          <w:rStyle w:val="QuoteChar"/>
        </w:rPr>
        <w:t>STX,</w:t>
      </w:r>
      <w:r w:rsidR="00AC466E" w:rsidRPr="006C26F1">
        <w:rPr>
          <w:rStyle w:val="QuoteChar"/>
        </w:rPr>
        <w:t xml:space="preserve"> </w:t>
      </w:r>
      <w:r w:rsidRPr="006C26F1">
        <w:rPr>
          <w:rStyle w:val="QuoteChar"/>
        </w:rPr>
        <w:t>STY</w:t>
      </w:r>
    </w:p>
    <w:p w14:paraId="3CEBB911" w14:textId="7BE2A749" w:rsidR="00076AE2" w:rsidRPr="00206ACB" w:rsidRDefault="00076AE2" w:rsidP="00075004">
      <w:r w:rsidRPr="00206ACB">
        <w:t>The</w:t>
      </w:r>
      <w:r w:rsidR="00AC466E" w:rsidRPr="00206ACB">
        <w:t xml:space="preserve"> </w:t>
      </w:r>
      <w:r w:rsidRPr="00206ACB">
        <w:t>"ST"</w:t>
      </w:r>
      <w:r w:rsidR="00AC466E" w:rsidRPr="00206ACB">
        <w:t xml:space="preserve"> </w:t>
      </w:r>
      <w:r w:rsidRPr="00206ACB">
        <w:t>opcodes</w:t>
      </w:r>
      <w:r w:rsidR="00AC466E" w:rsidRPr="00206ACB">
        <w:t xml:space="preserve"> </w:t>
      </w:r>
      <w:r w:rsidRPr="00206ACB">
        <w:t>do</w:t>
      </w:r>
      <w:r w:rsidR="00AC466E" w:rsidRPr="00206ACB">
        <w:t xml:space="preserve"> </w:t>
      </w:r>
      <w:r w:rsidRPr="00206ACB">
        <w:t>the</w:t>
      </w:r>
      <w:r w:rsidR="00AC466E" w:rsidRPr="00206ACB">
        <w:t xml:space="preserve"> </w:t>
      </w:r>
      <w:r w:rsidRPr="00206ACB">
        <w:t>reverse</w:t>
      </w:r>
      <w:r w:rsidR="00AC466E" w:rsidRPr="00206ACB">
        <w:t xml:space="preserve"> </w:t>
      </w:r>
      <w:r w:rsidRPr="00206ACB">
        <w:t>of</w:t>
      </w:r>
      <w:r w:rsidR="00AC466E" w:rsidRPr="00206ACB">
        <w:t xml:space="preserve"> </w:t>
      </w:r>
      <w:r w:rsidRPr="00206ACB">
        <w:t>the</w:t>
      </w:r>
      <w:r w:rsidR="00AC466E" w:rsidRPr="00206ACB">
        <w:t xml:space="preserve"> </w:t>
      </w:r>
      <w:r w:rsidRPr="00206ACB">
        <w:t>"LD"</w:t>
      </w:r>
      <w:r w:rsidR="00AC466E" w:rsidRPr="00206ACB">
        <w:t xml:space="preserve"> </w:t>
      </w:r>
      <w:r w:rsidRPr="00206ACB">
        <w:t>opcodes</w:t>
      </w:r>
      <w:r w:rsidR="00AC466E" w:rsidRPr="00206ACB">
        <w:t xml:space="preserve"> </w:t>
      </w:r>
      <w:r w:rsidRPr="00206ACB">
        <w:t>-</w:t>
      </w:r>
      <w:r w:rsidR="00AC466E" w:rsidRPr="00206ACB">
        <w:t xml:space="preserve"> </w:t>
      </w:r>
      <w:r w:rsidRPr="00206ACB">
        <w:t>they</w:t>
      </w:r>
      <w:r w:rsidR="00AC466E" w:rsidRPr="00206ACB">
        <w:t xml:space="preserve"> </w:t>
      </w:r>
      <w:r w:rsidRPr="00206ACB">
        <w:t>store</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a</w:t>
      </w:r>
      <w:r w:rsidR="00AC466E" w:rsidRPr="00206ACB">
        <w:t xml:space="preserve"> </w:t>
      </w:r>
      <w:r w:rsidRPr="00206ACB">
        <w:t>register</w:t>
      </w:r>
      <w:r w:rsidR="00AC466E" w:rsidRPr="00206ACB">
        <w:t xml:space="preserve"> </w:t>
      </w:r>
      <w:r w:rsidRPr="00206ACB">
        <w:t>to</w:t>
      </w:r>
      <w:r w:rsidR="00AC466E" w:rsidRPr="00206ACB">
        <w:t xml:space="preserve"> </w:t>
      </w:r>
      <w:r w:rsidRPr="00206ACB">
        <w:t>a</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STA</w:t>
      </w:r>
      <w:r w:rsidR="00AC466E" w:rsidRPr="00206ACB">
        <w:t xml:space="preserve"> </w:t>
      </w:r>
      <w:r w:rsidRPr="00206ACB">
        <w:t>stores</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the</w:t>
      </w:r>
      <w:r w:rsidR="00AC466E" w:rsidRPr="00206ACB">
        <w:t xml:space="preserve"> </w:t>
      </w:r>
      <w:r w:rsidRPr="00206ACB">
        <w:t>accumulator</w:t>
      </w:r>
      <w:r w:rsidR="00AC466E" w:rsidRPr="00206ACB">
        <w:t xml:space="preserve"> </w:t>
      </w:r>
      <w:r w:rsidRPr="00206ACB">
        <w:t>to</w:t>
      </w:r>
      <w:r w:rsidR="00AC466E" w:rsidRPr="00206ACB">
        <w:t xml:space="preserve"> </w:t>
      </w:r>
      <w:r w:rsidRPr="00206ACB">
        <w:t>the</w:t>
      </w:r>
      <w:r w:rsidR="00AC466E" w:rsidRPr="00206ACB">
        <w:t xml:space="preserve"> </w:t>
      </w:r>
      <w:r w:rsidRPr="00206ACB">
        <w:t>location</w:t>
      </w:r>
      <w:r w:rsidR="00AC466E" w:rsidRPr="00206ACB">
        <w:t xml:space="preserve"> </w:t>
      </w:r>
      <w:r w:rsidRPr="00206ACB">
        <w:t>specified</w:t>
      </w:r>
      <w:r w:rsidR="00AC466E" w:rsidRPr="00206ACB">
        <w:t xml:space="preserve"> </w:t>
      </w:r>
      <w:r w:rsidRPr="00206ACB">
        <w:t>by</w:t>
      </w:r>
      <w:r w:rsidR="00AC466E" w:rsidRPr="00206ACB">
        <w:t xml:space="preserve"> </w:t>
      </w:r>
      <w:r w:rsidRPr="00206ACB">
        <w:t>its</w:t>
      </w:r>
      <w:r w:rsidR="00AC466E" w:rsidRPr="00206ACB">
        <w:t xml:space="preserve"> </w:t>
      </w:r>
      <w:r w:rsidRPr="00206ACB">
        <w:t>operand,</w:t>
      </w:r>
      <w:r w:rsidR="00AC466E" w:rsidRPr="00206ACB">
        <w:t xml:space="preserve"> </w:t>
      </w:r>
      <w:r w:rsidRPr="00206ACB">
        <w:t>STX</w:t>
      </w:r>
      <w:r w:rsidR="00AC466E" w:rsidRPr="00206ACB">
        <w:t xml:space="preserve"> </w:t>
      </w:r>
      <w:r w:rsidRPr="00206ACB">
        <w:t>stores</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the</w:t>
      </w:r>
      <w:r w:rsidR="00AC466E" w:rsidRPr="00206ACB">
        <w:t xml:space="preserve"> </w:t>
      </w:r>
      <w:r w:rsidRPr="00206ACB">
        <w:t>X</w:t>
      </w:r>
      <w:r w:rsidR="00AC466E" w:rsidRPr="00206ACB">
        <w:t xml:space="preserve"> </w:t>
      </w:r>
      <w:r w:rsidRPr="00206ACB">
        <w:t>register,</w:t>
      </w:r>
      <w:r w:rsidR="00AC466E" w:rsidRPr="00206ACB">
        <w:t xml:space="preserve"> </w:t>
      </w:r>
      <w:r w:rsidRPr="00206ACB">
        <w:t>and</w:t>
      </w:r>
      <w:r w:rsidR="00AC466E" w:rsidRPr="00206ACB">
        <w:t xml:space="preserve"> </w:t>
      </w:r>
      <w:r w:rsidRPr="00206ACB">
        <w:t>STY</w:t>
      </w:r>
      <w:r w:rsidR="00AC466E" w:rsidRPr="00206ACB">
        <w:t xml:space="preserve"> </w:t>
      </w:r>
      <w:r w:rsidRPr="00206ACB">
        <w:t>stores</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the</w:t>
      </w:r>
      <w:r w:rsidR="00AC466E" w:rsidRPr="00206ACB">
        <w:t xml:space="preserve"> </w:t>
      </w:r>
      <w:r w:rsidRPr="00206ACB">
        <w:t>Y</w:t>
      </w:r>
      <w:r w:rsidR="00AC466E" w:rsidRPr="00206ACB">
        <w:t xml:space="preserve"> </w:t>
      </w:r>
      <w:r w:rsidRPr="00206ACB">
        <w:t>register.</w:t>
      </w:r>
      <w:r w:rsidR="00AC466E" w:rsidRPr="00206ACB">
        <w:t xml:space="preserve"> </w:t>
      </w:r>
      <w:r w:rsidRPr="00206ACB">
        <w:t>The</w:t>
      </w:r>
      <w:r w:rsidR="00AC466E" w:rsidRPr="00206ACB">
        <w:t xml:space="preserve"> </w:t>
      </w:r>
      <w:r w:rsidRPr="00206ACB">
        <w:t>ST</w:t>
      </w:r>
      <w:r w:rsidR="00AC466E" w:rsidRPr="00206ACB">
        <w:t xml:space="preserve"> </w:t>
      </w:r>
      <w:r w:rsidRPr="00206ACB">
        <w:t>instructions</w:t>
      </w:r>
      <w:r w:rsidR="00AC466E" w:rsidRPr="00206ACB">
        <w:t xml:space="preserve"> </w:t>
      </w:r>
      <w:r w:rsidRPr="00206ACB">
        <w:t>cannot</w:t>
      </w:r>
      <w:r w:rsidR="00AC466E" w:rsidRPr="00206ACB">
        <w:t xml:space="preserve"> </w:t>
      </w:r>
      <w:r w:rsidRPr="00206ACB">
        <w:t>use</w:t>
      </w:r>
      <w:r w:rsidR="00AC466E" w:rsidRPr="00206ACB">
        <w:t xml:space="preserve"> </w:t>
      </w:r>
      <w:r w:rsidRPr="00206ACB">
        <w:t>immediate</w:t>
      </w:r>
      <w:r w:rsidR="00AC466E" w:rsidRPr="00206ACB">
        <w:t xml:space="preserve"> </w:t>
      </w:r>
      <w:r w:rsidRPr="00206ACB">
        <w:t>mode,</w:t>
      </w:r>
      <w:r w:rsidR="00AC466E" w:rsidRPr="00206ACB">
        <w:t xml:space="preserve"> </w:t>
      </w:r>
      <w:r w:rsidRPr="00206ACB">
        <w:t>since</w:t>
      </w:r>
      <w:r w:rsidR="00AC466E" w:rsidRPr="00206ACB">
        <w:t xml:space="preserve"> </w:t>
      </w:r>
      <w:r w:rsidRPr="00206ACB">
        <w:t>it</w:t>
      </w:r>
      <w:r w:rsidR="00AC466E" w:rsidRPr="00206ACB">
        <w:t xml:space="preserve"> </w:t>
      </w:r>
      <w:r w:rsidRPr="00206ACB">
        <w:t>doesn't</w:t>
      </w:r>
      <w:r w:rsidR="00AC466E" w:rsidRPr="00206ACB">
        <w:t xml:space="preserve"> </w:t>
      </w:r>
      <w:r w:rsidRPr="00206ACB">
        <w:t>make</w:t>
      </w:r>
      <w:r w:rsidR="00AC466E" w:rsidRPr="00206ACB">
        <w:t xml:space="preserve"> </w:t>
      </w:r>
      <w:r w:rsidRPr="00206ACB">
        <w:t>sense</w:t>
      </w:r>
      <w:r w:rsidR="00AC466E" w:rsidRPr="00206ACB">
        <w:t xml:space="preserve"> </w:t>
      </w:r>
      <w:r w:rsidRPr="00206ACB">
        <w:t>to</w:t>
      </w:r>
      <w:r w:rsidR="00AC466E" w:rsidRPr="00206ACB">
        <w:t xml:space="preserve"> </w:t>
      </w:r>
      <w:r w:rsidRPr="00206ACB">
        <w:t>store</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a</w:t>
      </w:r>
      <w:r w:rsidR="00AC466E" w:rsidRPr="00206ACB">
        <w:t xml:space="preserve"> </w:t>
      </w:r>
      <w:r w:rsidRPr="00206ACB">
        <w:t>register</w:t>
      </w:r>
      <w:r w:rsidR="00AC466E" w:rsidRPr="00206ACB">
        <w:t xml:space="preserve"> </w:t>
      </w:r>
      <w:r w:rsidRPr="00206ACB">
        <w:t>into</w:t>
      </w:r>
      <w:r w:rsidR="00AC466E" w:rsidRPr="00206ACB">
        <w:t xml:space="preserve"> </w:t>
      </w:r>
      <w:r w:rsidRPr="00206ACB">
        <w:t>a</w:t>
      </w:r>
      <w:r w:rsidR="00AC466E" w:rsidRPr="00206ACB">
        <w:t xml:space="preserve"> </w:t>
      </w:r>
      <w:r w:rsidRPr="00206ACB">
        <w:t>literal</w:t>
      </w:r>
      <w:r w:rsidR="00AC466E" w:rsidRPr="00206ACB">
        <w:t xml:space="preserve"> </w:t>
      </w:r>
      <w:r w:rsidRPr="00206ACB">
        <w:t>number.</w:t>
      </w:r>
      <w:r w:rsidR="00AC466E" w:rsidRPr="00206ACB">
        <w:t xml:space="preserve"> </w:t>
      </w:r>
      <w:r w:rsidRPr="00206ACB">
        <w:t>After</w:t>
      </w:r>
      <w:r w:rsidR="00AC466E" w:rsidRPr="00206ACB">
        <w:t xml:space="preserve"> </w:t>
      </w:r>
      <w:r w:rsidRPr="00206ACB">
        <w:t>a</w:t>
      </w:r>
      <w:r w:rsidR="00AC466E" w:rsidRPr="00206ACB">
        <w:t xml:space="preserve"> </w:t>
      </w:r>
      <w:r w:rsidRPr="00206ACB">
        <w:t>store</w:t>
      </w:r>
      <w:r w:rsidR="00AC466E" w:rsidRPr="00206ACB">
        <w:t xml:space="preserve"> </w:t>
      </w:r>
      <w:r w:rsidRPr="00206ACB">
        <w:t>operation,</w:t>
      </w:r>
      <w:r w:rsidR="00AC466E" w:rsidRPr="00206ACB">
        <w:t xml:space="preserve"> </w:t>
      </w:r>
      <w:r w:rsidRPr="00206ACB">
        <w:t>the</w:t>
      </w:r>
      <w:r w:rsidR="00AC466E" w:rsidRPr="00206ACB">
        <w:t xml:space="preserve"> </w:t>
      </w:r>
      <w:r w:rsidRPr="00206ACB">
        <w:t>register</w:t>
      </w:r>
      <w:r w:rsidR="00AC466E" w:rsidRPr="00206ACB">
        <w:t xml:space="preserve"> </w:t>
      </w:r>
      <w:r w:rsidRPr="00206ACB">
        <w:t>you</w:t>
      </w:r>
      <w:r w:rsidR="00AC466E" w:rsidRPr="00206ACB">
        <w:t xml:space="preserve"> </w:t>
      </w:r>
      <w:r w:rsidRPr="00206ACB">
        <w:t>stored</w:t>
      </w:r>
      <w:r w:rsidR="00AC466E" w:rsidRPr="00206ACB">
        <w:t xml:space="preserve"> </w:t>
      </w:r>
      <w:r w:rsidRPr="00206ACB">
        <w:t>from</w:t>
      </w:r>
      <w:r w:rsidR="00AC466E" w:rsidRPr="00206ACB">
        <w:t xml:space="preserve"> </w:t>
      </w:r>
      <w:r w:rsidRPr="00206ACB">
        <w:t>keeps</w:t>
      </w:r>
      <w:r w:rsidR="00AC466E" w:rsidRPr="00206ACB">
        <w:t xml:space="preserve"> </w:t>
      </w:r>
      <w:r w:rsidRPr="00206ACB">
        <w:t>its</w:t>
      </w:r>
      <w:r w:rsidR="00AC466E" w:rsidRPr="00206ACB">
        <w:t xml:space="preserve"> </w:t>
      </w:r>
      <w:r w:rsidRPr="00206ACB">
        <w:t>same</w:t>
      </w:r>
      <w:r w:rsidR="00AC466E" w:rsidRPr="00206ACB">
        <w:t xml:space="preserve"> </w:t>
      </w:r>
      <w:r w:rsidRPr="00206ACB">
        <w:t>value,</w:t>
      </w:r>
      <w:r w:rsidR="00AC466E" w:rsidRPr="00206ACB">
        <w:t xml:space="preserve"> </w:t>
      </w:r>
      <w:r w:rsidRPr="00206ACB">
        <w:t>allowing</w:t>
      </w:r>
      <w:r w:rsidR="00AC466E" w:rsidRPr="00206ACB">
        <w:t xml:space="preserve"> </w:t>
      </w:r>
      <w:r w:rsidRPr="00206ACB">
        <w:t>you</w:t>
      </w:r>
      <w:r w:rsidR="00AC466E" w:rsidRPr="00206ACB">
        <w:t xml:space="preserve"> </w:t>
      </w:r>
      <w:r w:rsidRPr="00206ACB">
        <w:t>to</w:t>
      </w:r>
      <w:r w:rsidR="00AC466E" w:rsidRPr="00206ACB">
        <w:t xml:space="preserve"> </w:t>
      </w:r>
      <w:r w:rsidRPr="00206ACB">
        <w:t>store</w:t>
      </w:r>
      <w:r w:rsidR="00AC466E" w:rsidRPr="00206ACB">
        <w:t xml:space="preserve"> </w:t>
      </w:r>
      <w:r w:rsidRPr="00206ACB">
        <w:t>the</w:t>
      </w:r>
      <w:r w:rsidR="00AC466E" w:rsidRPr="00206ACB">
        <w:t xml:space="preserve"> </w:t>
      </w:r>
      <w:r w:rsidRPr="00206ACB">
        <w:t>same</w:t>
      </w:r>
      <w:r w:rsidR="00AC466E" w:rsidRPr="00206ACB">
        <w:t xml:space="preserve"> </w:t>
      </w:r>
      <w:r w:rsidRPr="00206ACB">
        <w:t>register</w:t>
      </w:r>
      <w:r w:rsidR="00AC466E" w:rsidRPr="00206ACB">
        <w:t xml:space="preserve"> </w:t>
      </w:r>
      <w:r w:rsidRPr="00206ACB">
        <w:t>value</w:t>
      </w:r>
      <w:r w:rsidR="00AC466E" w:rsidRPr="00206ACB">
        <w:t xml:space="preserve"> </w:t>
      </w:r>
      <w:r w:rsidRPr="00206ACB">
        <w:t>in</w:t>
      </w:r>
      <w:r w:rsidR="00AC466E" w:rsidRPr="00206ACB">
        <w:t xml:space="preserve"> </w:t>
      </w:r>
      <w:r w:rsidRPr="00206ACB">
        <w:t>a</w:t>
      </w:r>
      <w:r w:rsidR="00AC466E" w:rsidRPr="00206ACB">
        <w:t xml:space="preserve"> </w:t>
      </w:r>
      <w:r w:rsidRPr="00206ACB">
        <w:t>different</w:t>
      </w:r>
      <w:r w:rsidR="00AC466E" w:rsidRPr="00206ACB">
        <w:t xml:space="preserve"> </w:t>
      </w:r>
      <w:r w:rsidRPr="00206ACB">
        <w:t>location</w:t>
      </w:r>
      <w:r w:rsidR="00AC466E" w:rsidRPr="00206ACB">
        <w:t xml:space="preserve"> </w:t>
      </w:r>
      <w:r w:rsidRPr="00206ACB">
        <w:t>right</w:t>
      </w:r>
      <w:r w:rsidR="00AC466E" w:rsidRPr="00206ACB">
        <w:t xml:space="preserve"> </w:t>
      </w:r>
      <w:r w:rsidRPr="00206ACB">
        <w:t>away.</w:t>
      </w:r>
    </w:p>
    <w:p w14:paraId="3A27A881" w14:textId="60F7DBB5" w:rsidR="00076AE2" w:rsidRPr="00206ACB" w:rsidRDefault="00076AE2">
      <w:pPr>
        <w:pStyle w:val="ListParagraph"/>
        <w:numPr>
          <w:ilvl w:val="0"/>
          <w:numId w:val="10"/>
        </w:numPr>
        <w:rPr>
          <w:rFonts w:cstheme="minorHAnsi"/>
          <w:szCs w:val="26"/>
        </w:rPr>
      </w:pPr>
      <w:r w:rsidRPr="00206ACB">
        <w:rPr>
          <w:rFonts w:cstheme="minorHAnsi"/>
          <w:szCs w:val="26"/>
        </w:rPr>
        <w:t>Transferring</w:t>
      </w:r>
      <w:r w:rsidR="00AC466E" w:rsidRPr="00206ACB">
        <w:rPr>
          <w:rFonts w:cstheme="minorHAnsi"/>
          <w:szCs w:val="26"/>
        </w:rPr>
        <w:t xml:space="preserve"> </w:t>
      </w:r>
      <w:r w:rsidRPr="00206ACB">
        <w:rPr>
          <w:rFonts w:cstheme="minorHAnsi"/>
          <w:szCs w:val="26"/>
        </w:rPr>
        <w:t>data:</w:t>
      </w:r>
      <w:r w:rsidR="00AC466E" w:rsidRPr="00206ACB">
        <w:rPr>
          <w:rFonts w:cstheme="minorHAnsi"/>
          <w:szCs w:val="26"/>
        </w:rPr>
        <w:t xml:space="preserve"> </w:t>
      </w:r>
      <w:r w:rsidRPr="006C26F1">
        <w:rPr>
          <w:rStyle w:val="QuoteChar"/>
        </w:rPr>
        <w:t>TAX,</w:t>
      </w:r>
      <w:r w:rsidR="00AC466E" w:rsidRPr="006C26F1">
        <w:rPr>
          <w:rStyle w:val="QuoteChar"/>
        </w:rPr>
        <w:t xml:space="preserve"> </w:t>
      </w:r>
      <w:r w:rsidRPr="006C26F1">
        <w:rPr>
          <w:rStyle w:val="QuoteChar"/>
        </w:rPr>
        <w:t>TAY,</w:t>
      </w:r>
      <w:r w:rsidR="00AC466E" w:rsidRPr="006C26F1">
        <w:rPr>
          <w:rStyle w:val="QuoteChar"/>
        </w:rPr>
        <w:t xml:space="preserve"> </w:t>
      </w:r>
      <w:r w:rsidRPr="006C26F1">
        <w:rPr>
          <w:rStyle w:val="QuoteChar"/>
        </w:rPr>
        <w:t>TXA,</w:t>
      </w:r>
      <w:r w:rsidR="00AC466E" w:rsidRPr="006C26F1">
        <w:rPr>
          <w:rStyle w:val="QuoteChar"/>
        </w:rPr>
        <w:t xml:space="preserve"> </w:t>
      </w:r>
      <w:r w:rsidRPr="006C26F1">
        <w:rPr>
          <w:rStyle w:val="QuoteChar"/>
        </w:rPr>
        <w:t>TYA</w:t>
      </w:r>
    </w:p>
    <w:p w14:paraId="1E7839DA" w14:textId="51F64615" w:rsidR="00075004" w:rsidRDefault="00076AE2" w:rsidP="00CF7305">
      <w:r w:rsidRPr="00206ACB">
        <w:t>Finally,</w:t>
      </w:r>
      <w:r w:rsidR="00AC466E" w:rsidRPr="00206ACB">
        <w:t xml:space="preserve"> </w:t>
      </w:r>
      <w:r w:rsidRPr="00206ACB">
        <w:t>the</w:t>
      </w:r>
      <w:r w:rsidR="00AC466E" w:rsidRPr="00206ACB">
        <w:t xml:space="preserve"> </w:t>
      </w:r>
      <w:r w:rsidRPr="00206ACB">
        <w:t>"T"</w:t>
      </w:r>
      <w:r w:rsidR="00AC466E" w:rsidRPr="00206ACB">
        <w:t xml:space="preserve"> </w:t>
      </w:r>
      <w:r w:rsidRPr="00206ACB">
        <w:t>instructions</w:t>
      </w:r>
      <w:r w:rsidR="00AC466E" w:rsidRPr="00206ACB">
        <w:t xml:space="preserve"> </w:t>
      </w:r>
      <w:r w:rsidRPr="00206ACB">
        <w:t>transfer</w:t>
      </w:r>
      <w:r w:rsidR="00AC466E" w:rsidRPr="00206ACB">
        <w:t xml:space="preserve"> </w:t>
      </w:r>
      <w:r w:rsidRPr="00206ACB">
        <w:t>data</w:t>
      </w:r>
      <w:r w:rsidR="00AC466E" w:rsidRPr="00206ACB">
        <w:t xml:space="preserve"> </w:t>
      </w:r>
      <w:r w:rsidRPr="00206ACB">
        <w:t>from</w:t>
      </w:r>
      <w:r w:rsidR="00AC466E" w:rsidRPr="00206ACB">
        <w:t xml:space="preserve"> </w:t>
      </w:r>
      <w:r w:rsidRPr="00206ACB">
        <w:t>one</w:t>
      </w:r>
      <w:r w:rsidR="00AC466E" w:rsidRPr="00206ACB">
        <w:t xml:space="preserve"> </w:t>
      </w:r>
      <w:r w:rsidRPr="00206ACB">
        <w:t>register</w:t>
      </w:r>
      <w:r w:rsidR="00AC466E" w:rsidRPr="00206ACB">
        <w:t xml:space="preserve"> </w:t>
      </w:r>
      <w:r w:rsidRPr="00206ACB">
        <w:t>to</w:t>
      </w:r>
      <w:r w:rsidR="00AC466E" w:rsidRPr="00206ACB">
        <w:t xml:space="preserve"> </w:t>
      </w:r>
      <w:r w:rsidRPr="00206ACB">
        <w:t>another.</w:t>
      </w:r>
      <w:r w:rsidR="00AC466E" w:rsidRPr="00206ACB">
        <w:t xml:space="preserve"> </w:t>
      </w:r>
      <w:r w:rsidRPr="00206ACB">
        <w:t>These</w:t>
      </w:r>
      <w:r w:rsidR="00AC466E" w:rsidRPr="00206ACB">
        <w:t xml:space="preserve"> </w:t>
      </w:r>
      <w:r w:rsidRPr="00206ACB">
        <w:t>opcodes</w:t>
      </w:r>
      <w:r w:rsidR="00AC466E" w:rsidRPr="00206ACB">
        <w:t xml:space="preserve"> </w:t>
      </w:r>
      <w:r w:rsidRPr="00206ACB">
        <w:t>are</w:t>
      </w:r>
      <w:r w:rsidR="00AC466E" w:rsidRPr="00206ACB">
        <w:t xml:space="preserve"> </w:t>
      </w:r>
      <w:r w:rsidRPr="00206ACB">
        <w:t>all</w:t>
      </w:r>
      <w:r w:rsidR="00AC466E" w:rsidRPr="00206ACB">
        <w:t xml:space="preserve"> </w:t>
      </w:r>
      <w:r w:rsidRPr="00206ACB">
        <w:t>read</w:t>
      </w:r>
      <w:r w:rsidR="00AC466E" w:rsidRPr="00206ACB">
        <w:t xml:space="preserve"> </w:t>
      </w:r>
      <w:r w:rsidRPr="00206ACB">
        <w:t>as</w:t>
      </w:r>
      <w:r w:rsidR="00AC466E" w:rsidRPr="00206ACB">
        <w:t xml:space="preserve"> </w:t>
      </w:r>
      <w:r w:rsidRPr="00206ACB">
        <w:t>"transfer</w:t>
      </w:r>
      <w:r w:rsidR="00AC466E" w:rsidRPr="00206ACB">
        <w:t xml:space="preserve"> </w:t>
      </w:r>
      <w:r w:rsidRPr="00206ACB">
        <w:t>from</w:t>
      </w:r>
      <w:r w:rsidR="00AC466E" w:rsidRPr="00206ACB">
        <w:t xml:space="preserve"> </w:t>
      </w:r>
      <w:r w:rsidRPr="00206ACB">
        <w:t>register</w:t>
      </w:r>
      <w:r w:rsidR="00AC466E" w:rsidRPr="00206ACB">
        <w:t xml:space="preserve"> </w:t>
      </w:r>
      <w:r w:rsidRPr="00206ACB">
        <w:t>to</w:t>
      </w:r>
      <w:r w:rsidR="00AC466E" w:rsidRPr="00206ACB">
        <w:t xml:space="preserve"> </w:t>
      </w:r>
      <w:r w:rsidRPr="00206ACB">
        <w:t>register"</w:t>
      </w:r>
      <w:r w:rsidR="00AC466E" w:rsidRPr="00206ACB">
        <w:t xml:space="preserve"> </w:t>
      </w:r>
      <w:r w:rsidRPr="00206ACB">
        <w:t>-</w:t>
      </w:r>
      <w:r w:rsidR="00AC466E" w:rsidRPr="00206ACB">
        <w:t xml:space="preserve"> </w:t>
      </w:r>
      <w:r w:rsidRPr="006C26F1">
        <w:rPr>
          <w:rStyle w:val="QuoteChar"/>
        </w:rPr>
        <w:t>TAX</w:t>
      </w:r>
      <w:r w:rsidRPr="00206ACB">
        <w:t>,</w:t>
      </w:r>
      <w:r w:rsidR="00AC466E" w:rsidRPr="00206ACB">
        <w:t xml:space="preserve"> </w:t>
      </w:r>
      <w:r w:rsidRPr="00206ACB">
        <w:t>for</w:t>
      </w:r>
      <w:r w:rsidR="00AC466E" w:rsidRPr="00206ACB">
        <w:t xml:space="preserve"> </w:t>
      </w:r>
      <w:r w:rsidRPr="00206ACB">
        <w:t>example,</w:t>
      </w:r>
      <w:r w:rsidR="00AC466E" w:rsidRPr="00206ACB">
        <w:t xml:space="preserve"> </w:t>
      </w:r>
      <w:r w:rsidRPr="00206ACB">
        <w:t>is</w:t>
      </w:r>
      <w:r w:rsidR="00AC466E" w:rsidRPr="00206ACB">
        <w:t xml:space="preserve"> </w:t>
      </w:r>
      <w:r w:rsidRPr="00206ACB">
        <w:t>"transfer</w:t>
      </w:r>
      <w:r w:rsidR="00AC466E" w:rsidRPr="00206ACB">
        <w:t xml:space="preserve"> </w:t>
      </w:r>
      <w:r w:rsidRPr="00206ACB">
        <w:t>from</w:t>
      </w:r>
      <w:r w:rsidR="00AC466E" w:rsidRPr="00206ACB">
        <w:t xml:space="preserve"> </w:t>
      </w:r>
      <w:r w:rsidRPr="00206ACB">
        <w:t>accumulator</w:t>
      </w:r>
      <w:r w:rsidR="00AC466E" w:rsidRPr="00206ACB">
        <w:t xml:space="preserve"> </w:t>
      </w:r>
      <w:r w:rsidRPr="00206ACB">
        <w:t>to</w:t>
      </w:r>
      <w:r w:rsidR="00AC466E" w:rsidRPr="00206ACB">
        <w:t xml:space="preserve"> </w:t>
      </w:r>
      <w:r w:rsidRPr="00206ACB">
        <w:t>X</w:t>
      </w:r>
      <w:r w:rsidR="00AC466E" w:rsidRPr="00206ACB">
        <w:t xml:space="preserve"> </w:t>
      </w:r>
      <w:r w:rsidRPr="00206ACB">
        <w:t>register".</w:t>
      </w:r>
      <w:r w:rsidR="00AC466E" w:rsidRPr="00206ACB">
        <w:t xml:space="preserve"> </w:t>
      </w:r>
      <w:r w:rsidRPr="00206ACB">
        <w:t>The</w:t>
      </w:r>
      <w:r w:rsidR="00AC466E" w:rsidRPr="00206ACB">
        <w:t xml:space="preserve"> </w:t>
      </w:r>
      <w:r w:rsidRPr="00206ACB">
        <w:t>"transfer"</w:t>
      </w:r>
      <w:r w:rsidR="00AC466E" w:rsidRPr="00206ACB">
        <w:t xml:space="preserve"> </w:t>
      </w:r>
      <w:r w:rsidRPr="00206ACB">
        <w:t>in</w:t>
      </w:r>
      <w:r w:rsidR="00AC466E" w:rsidRPr="00206ACB">
        <w:t xml:space="preserve"> </w:t>
      </w:r>
      <w:r w:rsidRPr="00206ACB">
        <w:t>these</w:t>
      </w:r>
      <w:r w:rsidR="00AC466E" w:rsidRPr="00206ACB">
        <w:t xml:space="preserve"> </w:t>
      </w:r>
      <w:r w:rsidRPr="00206ACB">
        <w:t>instructions</w:t>
      </w:r>
      <w:r w:rsidR="00AC466E" w:rsidRPr="00206ACB">
        <w:t xml:space="preserve"> </w:t>
      </w:r>
      <w:r w:rsidRPr="00206ACB">
        <w:t>is</w:t>
      </w:r>
      <w:r w:rsidR="00AC466E" w:rsidRPr="00206ACB">
        <w:t xml:space="preserve"> </w:t>
      </w:r>
      <w:r w:rsidRPr="00206ACB">
        <w:t>more</w:t>
      </w:r>
      <w:r w:rsidR="00AC466E" w:rsidRPr="00206ACB">
        <w:t xml:space="preserve"> </w:t>
      </w:r>
      <w:r w:rsidRPr="00206ACB">
        <w:t>accurately</w:t>
      </w:r>
      <w:r w:rsidR="00AC466E" w:rsidRPr="00206ACB">
        <w:t xml:space="preserve"> </w:t>
      </w:r>
      <w:r w:rsidRPr="00206ACB">
        <w:t>described</w:t>
      </w:r>
      <w:r w:rsidR="00AC466E" w:rsidRPr="00206ACB">
        <w:t xml:space="preserve"> </w:t>
      </w:r>
      <w:r w:rsidRPr="00206ACB">
        <w:t>as</w:t>
      </w:r>
      <w:r w:rsidR="00AC466E" w:rsidRPr="00206ACB">
        <w:t xml:space="preserve"> </w:t>
      </w:r>
      <w:r w:rsidRPr="00206ACB">
        <w:t>a</w:t>
      </w:r>
      <w:r w:rsidR="00AC466E" w:rsidRPr="00206ACB">
        <w:t xml:space="preserve"> </w:t>
      </w:r>
      <w:r w:rsidRPr="00206ACB">
        <w:t>"copy",</w:t>
      </w:r>
      <w:r w:rsidR="00AC466E" w:rsidRPr="00206ACB">
        <w:t xml:space="preserve"> </w:t>
      </w:r>
      <w:r w:rsidRPr="00206ACB">
        <w:t>since</w:t>
      </w:r>
      <w:r w:rsidR="00AC466E" w:rsidRPr="00206ACB">
        <w:t xml:space="preserve"> </w:t>
      </w:r>
      <w:r w:rsidRPr="00206ACB">
        <w:t>after</w:t>
      </w:r>
      <w:r w:rsidR="00AC466E" w:rsidRPr="00206ACB">
        <w:t xml:space="preserve"> </w:t>
      </w:r>
      <w:r w:rsidRPr="00206ACB">
        <w:t>one</w:t>
      </w:r>
      <w:r w:rsidR="00AC466E" w:rsidRPr="00206ACB">
        <w:t xml:space="preserve"> </w:t>
      </w:r>
      <w:r w:rsidRPr="00206ACB">
        <w:t>of</w:t>
      </w:r>
      <w:r w:rsidR="00AC466E" w:rsidRPr="00206ACB">
        <w:t xml:space="preserve"> </w:t>
      </w:r>
      <w:r w:rsidRPr="00206ACB">
        <w:t>these</w:t>
      </w:r>
      <w:r w:rsidR="00AC466E" w:rsidRPr="00206ACB">
        <w:t xml:space="preserve"> </w:t>
      </w:r>
      <w:r w:rsidRPr="00206ACB">
        <w:t>instructions,</w:t>
      </w:r>
      <w:r w:rsidR="00AC466E" w:rsidRPr="00206ACB">
        <w:t xml:space="preserve"> </w:t>
      </w:r>
      <w:r w:rsidRPr="00206ACB">
        <w:t>both</w:t>
      </w:r>
      <w:r w:rsidR="00AC466E" w:rsidRPr="00206ACB">
        <w:t xml:space="preserve"> </w:t>
      </w:r>
      <w:r w:rsidRPr="00206ACB">
        <w:t>registers</w:t>
      </w:r>
      <w:r w:rsidR="00AC466E" w:rsidRPr="00206ACB">
        <w:t xml:space="preserve"> </w:t>
      </w:r>
      <w:r w:rsidRPr="00206ACB">
        <w:t>will</w:t>
      </w:r>
      <w:r w:rsidR="00AC466E" w:rsidRPr="00206ACB">
        <w:t xml:space="preserve"> </w:t>
      </w:r>
      <w:r w:rsidRPr="00206ACB">
        <w:t>have</w:t>
      </w:r>
      <w:r w:rsidR="00AC466E" w:rsidRPr="00206ACB">
        <w:t xml:space="preserve"> </w:t>
      </w:r>
      <w:r w:rsidRPr="00206ACB">
        <w:t>the</w:t>
      </w:r>
      <w:r w:rsidR="00AC466E" w:rsidRPr="00206ACB">
        <w:t xml:space="preserve"> </w:t>
      </w:r>
      <w:r w:rsidRPr="00206ACB">
        <w:t>value</w:t>
      </w:r>
      <w:r w:rsidR="00AC466E" w:rsidRPr="00206ACB">
        <w:t xml:space="preserve"> </w:t>
      </w:r>
      <w:r w:rsidRPr="00206ACB">
        <w:t>of</w:t>
      </w:r>
      <w:r w:rsidR="00AC466E" w:rsidRPr="00206ACB">
        <w:t xml:space="preserve"> </w:t>
      </w:r>
      <w:r w:rsidRPr="00206ACB">
        <w:t>the</w:t>
      </w:r>
      <w:r w:rsidR="00AC466E" w:rsidRPr="00206ACB">
        <w:t xml:space="preserve"> </w:t>
      </w:r>
      <w:r w:rsidRPr="00206ACB">
        <w:t>first</w:t>
      </w:r>
      <w:r w:rsidR="00AC466E" w:rsidRPr="00206ACB">
        <w:t xml:space="preserve"> </w:t>
      </w:r>
      <w:r w:rsidRPr="00206ACB">
        <w:t>register.</w:t>
      </w:r>
    </w:p>
    <w:p w14:paraId="6FEB8811" w14:textId="77777777" w:rsidR="00075004" w:rsidRDefault="00075004">
      <w:pPr>
        <w:widowControl/>
        <w:kinsoku/>
        <w:overflowPunct/>
        <w:autoSpaceDE/>
        <w:autoSpaceDN/>
        <w:spacing w:before="0" w:after="160" w:line="259" w:lineRule="auto"/>
        <w:ind w:firstLine="0"/>
        <w:jc w:val="left"/>
      </w:pPr>
      <w:r>
        <w:br w:type="page"/>
      </w:r>
    </w:p>
    <w:p w14:paraId="055023A2" w14:textId="17244345" w:rsidR="00076AE2" w:rsidRPr="00206ACB" w:rsidRDefault="00076AE2">
      <w:pPr>
        <w:pStyle w:val="ListParagraph"/>
        <w:numPr>
          <w:ilvl w:val="0"/>
          <w:numId w:val="10"/>
        </w:numPr>
        <w:rPr>
          <w:rFonts w:cstheme="minorHAnsi"/>
          <w:szCs w:val="26"/>
        </w:rPr>
      </w:pPr>
      <w:r w:rsidRPr="00206ACB">
        <w:rPr>
          <w:rFonts w:cstheme="minorHAnsi"/>
          <w:szCs w:val="26"/>
        </w:rPr>
        <w:lastRenderedPageBreak/>
        <w:t>A</w:t>
      </w:r>
      <w:r w:rsidR="00AC466E" w:rsidRPr="00206ACB">
        <w:rPr>
          <w:rFonts w:cstheme="minorHAnsi"/>
          <w:szCs w:val="26"/>
        </w:rPr>
        <w:t xml:space="preserve"> </w:t>
      </w:r>
      <w:r w:rsidRPr="00206ACB">
        <w:rPr>
          <w:rFonts w:cstheme="minorHAnsi"/>
          <w:szCs w:val="26"/>
        </w:rPr>
        <w:t>small</w:t>
      </w:r>
      <w:r w:rsidR="00AC466E" w:rsidRPr="00206ACB">
        <w:rPr>
          <w:rFonts w:cstheme="minorHAnsi"/>
          <w:szCs w:val="26"/>
        </w:rPr>
        <w:t xml:space="preserve"> </w:t>
      </w:r>
      <w:r w:rsidRPr="00206ACB">
        <w:rPr>
          <w:rFonts w:cstheme="minorHAnsi"/>
          <w:szCs w:val="26"/>
        </w:rPr>
        <w:t>example</w:t>
      </w:r>
    </w:p>
    <w:p w14:paraId="6E73C39B" w14:textId="0BEE9474" w:rsidR="00076AE2" w:rsidRPr="00206ACB" w:rsidRDefault="00076AE2" w:rsidP="00CF7305">
      <w:r w:rsidRPr="00206ACB">
        <w:t>Now</w:t>
      </w:r>
      <w:r w:rsidR="00AC466E" w:rsidRPr="00206ACB">
        <w:t xml:space="preserve"> </w:t>
      </w:r>
      <w:r w:rsidRPr="00206ACB">
        <w:t>that</w:t>
      </w:r>
      <w:r w:rsidR="00AC466E" w:rsidRPr="00206ACB">
        <w:t xml:space="preserve"> </w:t>
      </w:r>
      <w:r w:rsidRPr="00206ACB">
        <w:t>you've</w:t>
      </w:r>
      <w:r w:rsidR="00AC466E" w:rsidRPr="00206ACB">
        <w:t xml:space="preserve"> </w:t>
      </w:r>
      <w:r w:rsidRPr="00206ACB">
        <w:t>learned</w:t>
      </w:r>
      <w:r w:rsidR="00AC466E" w:rsidRPr="00206ACB">
        <w:t xml:space="preserve"> </w:t>
      </w:r>
      <w:r w:rsidRPr="00206ACB">
        <w:t>your</w:t>
      </w:r>
      <w:r w:rsidR="00AC466E" w:rsidRPr="00206ACB">
        <w:t xml:space="preserve"> </w:t>
      </w:r>
      <w:r w:rsidRPr="00206ACB">
        <w:t>first</w:t>
      </w:r>
      <w:r w:rsidR="00AC466E" w:rsidRPr="00206ACB">
        <w:t xml:space="preserve"> </w:t>
      </w:r>
      <w:r w:rsidRPr="00206ACB">
        <w:t>ten</w:t>
      </w:r>
      <w:r w:rsidR="00AC466E" w:rsidRPr="00206ACB">
        <w:t xml:space="preserve"> </w:t>
      </w:r>
      <w:r w:rsidRPr="00206ACB">
        <w:t>opcodes</w:t>
      </w:r>
      <w:r w:rsidR="00AC466E" w:rsidRPr="00206ACB">
        <w:t xml:space="preserve"> </w:t>
      </w:r>
      <w:r w:rsidRPr="00206ACB">
        <w:t>(and</w:t>
      </w:r>
      <w:r w:rsidR="00AC466E" w:rsidRPr="00206ACB">
        <w:t xml:space="preserve"> </w:t>
      </w:r>
      <w:r w:rsidRPr="00206ACB">
        <w:t>two</w:t>
      </w:r>
      <w:r w:rsidR="00AC466E" w:rsidRPr="00206ACB">
        <w:t xml:space="preserve"> </w:t>
      </w:r>
      <w:r w:rsidRPr="00206ACB">
        <w:t>addressing</w:t>
      </w:r>
      <w:r w:rsidR="00AC466E" w:rsidRPr="00206ACB">
        <w:t xml:space="preserve"> </w:t>
      </w:r>
      <w:r w:rsidRPr="00206ACB">
        <w:t>modes),</w:t>
      </w:r>
      <w:r w:rsidR="00AC466E" w:rsidRPr="00206ACB">
        <w:t xml:space="preserve"> </w:t>
      </w:r>
      <w:r w:rsidRPr="00206ACB">
        <w:t>let's</w:t>
      </w:r>
      <w:r w:rsidR="00AC466E" w:rsidRPr="00206ACB">
        <w:t xml:space="preserve"> </w:t>
      </w:r>
      <w:r w:rsidRPr="00206ACB">
        <w:t>look</w:t>
      </w:r>
      <w:r w:rsidR="00AC466E" w:rsidRPr="00206ACB">
        <w:t xml:space="preserve"> </w:t>
      </w:r>
      <w:r w:rsidRPr="00206ACB">
        <w:t>at</w:t>
      </w:r>
      <w:r w:rsidR="00AC466E" w:rsidRPr="00206ACB">
        <w:t xml:space="preserve"> </w:t>
      </w:r>
      <w:r w:rsidRPr="00206ACB">
        <w:t>a</w:t>
      </w:r>
      <w:r w:rsidR="00AC466E" w:rsidRPr="00206ACB">
        <w:t xml:space="preserve"> </w:t>
      </w:r>
      <w:r w:rsidRPr="00206ACB">
        <w:t>small</w:t>
      </w:r>
      <w:r w:rsidR="00AC466E" w:rsidRPr="00206ACB">
        <w:t xml:space="preserve"> </w:t>
      </w:r>
      <w:r w:rsidRPr="00206ACB">
        <w:t>example</w:t>
      </w:r>
      <w:r w:rsidR="00AC466E" w:rsidRPr="00206ACB">
        <w:t xml:space="preserve"> </w:t>
      </w:r>
      <w:r w:rsidRPr="00206ACB">
        <w:t>that</w:t>
      </w:r>
      <w:r w:rsidR="00AC466E" w:rsidRPr="00206ACB">
        <w:t xml:space="preserve"> </w:t>
      </w:r>
      <w:r w:rsidRPr="00206ACB">
        <w:t>makes</w:t>
      </w:r>
      <w:r w:rsidR="00AC466E" w:rsidRPr="00206ACB">
        <w:t xml:space="preserve"> </w:t>
      </w:r>
      <w:r w:rsidRPr="00206ACB">
        <w:t>use</w:t>
      </w:r>
      <w:r w:rsidR="00AC466E" w:rsidRPr="00206ACB">
        <w:t xml:space="preserve"> </w:t>
      </w:r>
      <w:r w:rsidRPr="00206ACB">
        <w:t>of</w:t>
      </w:r>
      <w:r w:rsidR="00AC466E" w:rsidRPr="00206ACB">
        <w:t xml:space="preserve"> </w:t>
      </w:r>
      <w:r w:rsidRPr="00206ACB">
        <w:t>them.</w:t>
      </w:r>
    </w:p>
    <w:p w14:paraId="6A2415A1" w14:textId="59FFD17C" w:rsidR="00076AE2" w:rsidRPr="003C79F5" w:rsidRDefault="00076AE2" w:rsidP="009944E9">
      <w:pPr>
        <w:pStyle w:val="HTMLPreformatted"/>
        <w:shd w:val="clear" w:color="auto" w:fill="272822"/>
        <w:spacing w:after="120"/>
        <w:rPr>
          <w:rStyle w:val="z-source"/>
          <w:rFonts w:ascii="DejaVu Sans Mono" w:eastAsiaTheme="majorEastAsia" w:hAnsi="DejaVu Sans Mono" w:cs="DejaVu Sans Mono"/>
          <w:color w:val="C34D00"/>
          <w:sz w:val="26"/>
          <w:szCs w:val="26"/>
          <w:bdr w:val="none" w:sz="0" w:space="0" w:color="auto" w:frame="1"/>
          <w:shd w:val="clear" w:color="auto" w:fill="272822"/>
        </w:rPr>
      </w:pPr>
      <w:r w:rsidRPr="003C79F5">
        <w:rPr>
          <w:rStyle w:val="z-keyword"/>
          <w:rFonts w:ascii="DejaVu Sans Mono" w:hAnsi="DejaVu Sans Mono" w:cs="DejaVu Sans Mono"/>
          <w:color w:val="E3371E"/>
          <w:sz w:val="26"/>
          <w:szCs w:val="26"/>
          <w:bdr w:val="none" w:sz="0" w:space="0" w:color="auto" w:frame="1"/>
          <w:shd w:val="clear" w:color="auto" w:fill="272822"/>
        </w:rPr>
        <w:t>LDA</w:t>
      </w:r>
      <w:r w:rsidR="00AC466E" w:rsidRPr="003C79F5">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Pr="003C79F5">
        <w:rPr>
          <w:rStyle w:val="z-source"/>
          <w:rFonts w:ascii="DejaVu Sans Mono" w:eastAsiaTheme="majorEastAsia" w:hAnsi="DejaVu Sans Mono" w:cs="DejaVu Sans Mono"/>
          <w:color w:val="FF7A48"/>
          <w:sz w:val="26"/>
          <w:szCs w:val="26"/>
          <w:bdr w:val="none" w:sz="0" w:space="0" w:color="auto" w:frame="1"/>
          <w:shd w:val="clear" w:color="auto" w:fill="272822"/>
        </w:rPr>
        <w:t>#</w:t>
      </w:r>
      <w:r w:rsidRPr="003C79F5">
        <w:rPr>
          <w:rStyle w:val="z-constant"/>
          <w:rFonts w:ascii="DejaVu Sans Mono" w:hAnsi="DejaVu Sans Mono" w:cs="DejaVu Sans Mono"/>
          <w:color w:val="07E2FA"/>
          <w:sz w:val="26"/>
          <w:szCs w:val="26"/>
          <w:bdr w:val="none" w:sz="0" w:space="0" w:color="auto" w:frame="1"/>
          <w:shd w:val="clear" w:color="auto" w:fill="272822"/>
        </w:rPr>
        <w:t>$a7</w:t>
      </w:r>
    </w:p>
    <w:p w14:paraId="055EB94D" w14:textId="77777777" w:rsidR="00076AE2" w:rsidRPr="003C79F5" w:rsidRDefault="00076AE2" w:rsidP="009944E9">
      <w:pPr>
        <w:pStyle w:val="HTMLPreformatted"/>
        <w:shd w:val="clear" w:color="auto" w:fill="272822"/>
        <w:spacing w:after="120"/>
        <w:rPr>
          <w:rStyle w:val="z-source"/>
          <w:rFonts w:ascii="DejaVu Sans Mono" w:eastAsiaTheme="majorEastAsia" w:hAnsi="DejaVu Sans Mono" w:cs="DejaVu Sans Mono"/>
          <w:color w:val="E3371E"/>
          <w:sz w:val="26"/>
          <w:szCs w:val="26"/>
          <w:bdr w:val="none" w:sz="0" w:space="0" w:color="auto" w:frame="1"/>
          <w:shd w:val="clear" w:color="auto" w:fill="272822"/>
        </w:rPr>
      </w:pPr>
      <w:r w:rsidRPr="003C79F5">
        <w:rPr>
          <w:rStyle w:val="z-keyword"/>
          <w:rFonts w:ascii="DejaVu Sans Mono" w:hAnsi="DejaVu Sans Mono" w:cs="DejaVu Sans Mono"/>
          <w:color w:val="E3371E"/>
          <w:sz w:val="26"/>
          <w:szCs w:val="26"/>
          <w:bdr w:val="none" w:sz="0" w:space="0" w:color="auto" w:frame="1"/>
          <w:shd w:val="clear" w:color="auto" w:fill="272822"/>
        </w:rPr>
        <w:t>TAY</w:t>
      </w:r>
    </w:p>
    <w:p w14:paraId="1DF78376" w14:textId="152A2FBF" w:rsidR="00076AE2" w:rsidRPr="003C79F5" w:rsidRDefault="00076AE2" w:rsidP="009944E9">
      <w:pPr>
        <w:pStyle w:val="HTMLPreformatted"/>
        <w:shd w:val="clear" w:color="auto" w:fill="272822"/>
        <w:spacing w:after="120"/>
        <w:rPr>
          <w:rStyle w:val="z-source"/>
          <w:rFonts w:ascii="DejaVu Sans Mono" w:eastAsiaTheme="majorEastAsia" w:hAnsi="DejaVu Sans Mono" w:cs="DejaVu Sans Mono"/>
          <w:color w:val="C34D00"/>
          <w:sz w:val="26"/>
          <w:szCs w:val="26"/>
          <w:bdr w:val="none" w:sz="0" w:space="0" w:color="auto" w:frame="1"/>
          <w:shd w:val="clear" w:color="auto" w:fill="272822"/>
        </w:rPr>
      </w:pPr>
      <w:r w:rsidRPr="003C79F5">
        <w:rPr>
          <w:rStyle w:val="z-keyword"/>
          <w:rFonts w:ascii="DejaVu Sans Mono" w:hAnsi="DejaVu Sans Mono" w:cs="DejaVu Sans Mono"/>
          <w:color w:val="E3371E"/>
          <w:sz w:val="26"/>
          <w:szCs w:val="26"/>
          <w:bdr w:val="none" w:sz="0" w:space="0" w:color="auto" w:frame="1"/>
          <w:shd w:val="clear" w:color="auto" w:fill="272822"/>
        </w:rPr>
        <w:t>STY</w:t>
      </w:r>
      <w:r w:rsidR="00AC466E" w:rsidRPr="003C79F5">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Pr="003C79F5">
        <w:rPr>
          <w:rStyle w:val="z-constant"/>
          <w:rFonts w:ascii="DejaVu Sans Mono" w:hAnsi="DejaVu Sans Mono" w:cs="DejaVu Sans Mono"/>
          <w:color w:val="07E2FA"/>
          <w:sz w:val="26"/>
          <w:szCs w:val="26"/>
          <w:bdr w:val="none" w:sz="0" w:space="0" w:color="auto" w:frame="1"/>
          <w:shd w:val="clear" w:color="auto" w:fill="272822"/>
        </w:rPr>
        <w:t>$3f00</w:t>
      </w:r>
    </w:p>
    <w:p w14:paraId="3B7AFA18" w14:textId="7C879DCA" w:rsidR="00076AE2" w:rsidRPr="00206ACB" w:rsidRDefault="00076AE2" w:rsidP="00CF7305">
      <w:r w:rsidRPr="00206ACB">
        <w:t>What</w:t>
      </w:r>
      <w:r w:rsidR="00AC466E" w:rsidRPr="00206ACB">
        <w:t xml:space="preserve"> </w:t>
      </w:r>
      <w:r w:rsidRPr="00206ACB">
        <w:t>does</w:t>
      </w:r>
      <w:r w:rsidR="00AC466E" w:rsidRPr="00206ACB">
        <w:t xml:space="preserve"> </w:t>
      </w:r>
      <w:r w:rsidRPr="00206ACB">
        <w:t>this</w:t>
      </w:r>
      <w:r w:rsidR="00AC466E" w:rsidRPr="00206ACB">
        <w:t xml:space="preserve"> </w:t>
      </w:r>
      <w:r w:rsidRPr="00206ACB">
        <w:t>code</w:t>
      </w:r>
      <w:r w:rsidR="00AC466E" w:rsidRPr="00206ACB">
        <w:t xml:space="preserve"> </w:t>
      </w:r>
      <w:r w:rsidRPr="00206ACB">
        <w:t>do?</w:t>
      </w:r>
      <w:r w:rsidR="00AC466E" w:rsidRPr="00206ACB">
        <w:t xml:space="preserve"> </w:t>
      </w:r>
      <w:r w:rsidRPr="00206ACB">
        <w:t>Let's</w:t>
      </w:r>
      <w:r w:rsidR="00AC466E" w:rsidRPr="00206ACB">
        <w:t xml:space="preserve"> </w:t>
      </w:r>
      <w:r w:rsidRPr="00206ACB">
        <w:t>take</w:t>
      </w:r>
      <w:r w:rsidR="00AC466E" w:rsidRPr="00206ACB">
        <w:t xml:space="preserve"> </w:t>
      </w:r>
      <w:r w:rsidRPr="00206ACB">
        <w:t>it</w:t>
      </w:r>
      <w:r w:rsidR="00AC466E" w:rsidRPr="00206ACB">
        <w:t xml:space="preserve"> </w:t>
      </w:r>
      <w:r w:rsidRPr="00206ACB">
        <w:t>line-by-line:</w:t>
      </w:r>
    </w:p>
    <w:p w14:paraId="77D93558" w14:textId="48E71317" w:rsidR="00076AE2" w:rsidRPr="00206ACB" w:rsidRDefault="00076AE2" w:rsidP="00CF7305">
      <w:pPr>
        <w:widowControl/>
        <w:numPr>
          <w:ilvl w:val="0"/>
          <w:numId w:val="14"/>
        </w:numPr>
        <w:autoSpaceDE/>
        <w:autoSpaceDN/>
        <w:rPr>
          <w:rFonts w:cstheme="minorHAnsi"/>
          <w:color w:val="111111"/>
          <w:szCs w:val="26"/>
        </w:rPr>
      </w:pPr>
      <w:r w:rsidRPr="00206ACB">
        <w:rPr>
          <w:rFonts w:cstheme="minorHAnsi"/>
          <w:color w:val="111111"/>
          <w:szCs w:val="26"/>
        </w:rPr>
        <w:t>First,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load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value</w:t>
      </w:r>
      <w:r w:rsidR="00AC466E" w:rsidRPr="00206ACB">
        <w:rPr>
          <w:rFonts w:cstheme="minorHAnsi"/>
          <w:color w:val="111111"/>
          <w:szCs w:val="26"/>
        </w:rPr>
        <w:t xml:space="preserve"> </w:t>
      </w:r>
      <w:r w:rsidRPr="004D57DA">
        <w:rPr>
          <w:rStyle w:val="QuoteChar"/>
        </w:rPr>
        <w:t>$a7</w:t>
      </w:r>
      <w:r w:rsidR="00AC466E" w:rsidRPr="00206ACB">
        <w:rPr>
          <w:rFonts w:cstheme="minorHAnsi"/>
          <w:color w:val="111111"/>
          <w:szCs w:val="26"/>
        </w:rPr>
        <w:t xml:space="preserve"> </w:t>
      </w:r>
      <w:r w:rsidRPr="00206ACB">
        <w:rPr>
          <w:rFonts w:cstheme="minorHAnsi"/>
          <w:color w:val="111111"/>
          <w:szCs w:val="26"/>
        </w:rPr>
        <w:t>into</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accumulator.</w:t>
      </w:r>
      <w:r w:rsidR="00AC466E" w:rsidRPr="00206ACB">
        <w:rPr>
          <w:rFonts w:cstheme="minorHAnsi"/>
          <w:color w:val="111111"/>
          <w:szCs w:val="26"/>
        </w:rPr>
        <w:t xml:space="preserve"> </w:t>
      </w:r>
      <w:r w:rsidRPr="004D57DA">
        <w:rPr>
          <w:rStyle w:val="QuoteChar"/>
        </w:rPr>
        <w:t>LDA</w:t>
      </w:r>
      <w:r w:rsidR="00AC466E" w:rsidRPr="00206ACB">
        <w:rPr>
          <w:rFonts w:cstheme="minorHAnsi"/>
          <w:color w:val="111111"/>
          <w:szCs w:val="26"/>
        </w:rPr>
        <w:t xml:space="preserve"> </w:t>
      </w:r>
      <w:r w:rsidRPr="00206ACB">
        <w:rPr>
          <w:rFonts w:cstheme="minorHAnsi"/>
          <w:color w:val="111111"/>
          <w:szCs w:val="26"/>
        </w:rPr>
        <w:t>is</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opcode</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loads</w:t>
      </w:r>
      <w:r w:rsidR="00AC466E" w:rsidRPr="00206ACB">
        <w:rPr>
          <w:rFonts w:cstheme="minorHAnsi"/>
          <w:color w:val="111111"/>
          <w:szCs w:val="26"/>
        </w:rPr>
        <w:t xml:space="preserve"> </w:t>
      </w:r>
      <w:r w:rsidRPr="00206ACB">
        <w:rPr>
          <w:rFonts w:cstheme="minorHAnsi"/>
          <w:color w:val="111111"/>
          <w:szCs w:val="26"/>
        </w:rPr>
        <w:t>data</w:t>
      </w:r>
      <w:r w:rsidR="00AC466E" w:rsidRPr="00206ACB">
        <w:rPr>
          <w:rFonts w:cstheme="minorHAnsi"/>
          <w:color w:val="111111"/>
          <w:szCs w:val="26"/>
        </w:rPr>
        <w:t xml:space="preserve"> </w:t>
      </w:r>
      <w:r w:rsidRPr="00206ACB">
        <w:rPr>
          <w:rFonts w:cstheme="minorHAnsi"/>
          <w:color w:val="111111"/>
          <w:szCs w:val="26"/>
        </w:rPr>
        <w:t>into</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accumulator.</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4D57DA">
        <w:rPr>
          <w:rStyle w:val="QuoteChar"/>
        </w:rPr>
        <w:t>#</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front</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4D57DA">
        <w:rPr>
          <w:rStyle w:val="QuoteChar"/>
        </w:rPr>
        <w:t>$a7</w:t>
      </w:r>
      <w:r w:rsidR="00AC466E" w:rsidRPr="00206ACB">
        <w:rPr>
          <w:rFonts w:cstheme="minorHAnsi"/>
          <w:color w:val="111111"/>
          <w:szCs w:val="26"/>
        </w:rPr>
        <w:t xml:space="preserve"> </w:t>
      </w:r>
      <w:r w:rsidRPr="00206ACB">
        <w:rPr>
          <w:rFonts w:cstheme="minorHAnsi"/>
          <w:color w:val="111111"/>
          <w:szCs w:val="26"/>
        </w:rPr>
        <w:t>indicates</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want</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use</w:t>
      </w:r>
      <w:r w:rsidR="00AC466E" w:rsidRPr="00206ACB">
        <w:rPr>
          <w:rFonts w:cstheme="minorHAnsi"/>
          <w:color w:val="111111"/>
          <w:szCs w:val="26"/>
        </w:rPr>
        <w:t xml:space="preserve"> </w:t>
      </w:r>
      <w:r w:rsidRPr="00206ACB">
        <w:rPr>
          <w:rFonts w:cstheme="minorHAnsi"/>
          <w:color w:val="111111"/>
          <w:szCs w:val="26"/>
        </w:rPr>
        <w:t>immediate</w:t>
      </w:r>
      <w:r w:rsidR="00AC466E" w:rsidRPr="00206ACB">
        <w:rPr>
          <w:rFonts w:cstheme="minorHAnsi"/>
          <w:color w:val="111111"/>
          <w:szCs w:val="26"/>
        </w:rPr>
        <w:t xml:space="preserve"> </w:t>
      </w:r>
      <w:r w:rsidRPr="00206ACB">
        <w:rPr>
          <w:rFonts w:cstheme="minorHAnsi"/>
          <w:color w:val="111111"/>
          <w:szCs w:val="26"/>
        </w:rPr>
        <w:t>mode,</w:t>
      </w:r>
      <w:r w:rsidR="00AC466E" w:rsidRPr="00206ACB">
        <w:rPr>
          <w:rFonts w:cstheme="minorHAnsi"/>
          <w:color w:val="111111"/>
          <w:szCs w:val="26"/>
        </w:rPr>
        <w:t xml:space="preserve"> </w:t>
      </w:r>
      <w:r w:rsidRPr="00206ACB">
        <w:rPr>
          <w:rFonts w:cstheme="minorHAnsi"/>
          <w:color w:val="111111"/>
          <w:szCs w:val="26"/>
        </w:rPr>
        <w:t>so</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is</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number</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put</w:t>
      </w:r>
      <w:r w:rsidR="00AC466E" w:rsidRPr="00206ACB">
        <w:rPr>
          <w:rFonts w:cstheme="minorHAnsi"/>
          <w:color w:val="111111"/>
          <w:szCs w:val="26"/>
        </w:rPr>
        <w:t xml:space="preserve"> </w:t>
      </w:r>
      <w:r w:rsidRPr="00206ACB">
        <w:rPr>
          <w:rFonts w:cstheme="minorHAnsi"/>
          <w:color w:val="111111"/>
          <w:szCs w:val="26"/>
        </w:rPr>
        <w:t>directly</w:t>
      </w:r>
      <w:r w:rsidR="00AC466E" w:rsidRPr="00206ACB">
        <w:rPr>
          <w:rFonts w:cstheme="minorHAnsi"/>
          <w:color w:val="111111"/>
          <w:szCs w:val="26"/>
        </w:rPr>
        <w:t xml:space="preserve"> </w:t>
      </w:r>
      <w:r w:rsidRPr="00206ACB">
        <w:rPr>
          <w:rFonts w:cstheme="minorHAnsi"/>
          <w:color w:val="111111"/>
          <w:szCs w:val="26"/>
        </w:rPr>
        <w:t>into</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accumulator,</w:t>
      </w:r>
      <w:r w:rsidR="00AC466E" w:rsidRPr="00206ACB">
        <w:rPr>
          <w:rFonts w:cstheme="minorHAnsi"/>
          <w:color w:val="111111"/>
          <w:szCs w:val="26"/>
        </w:rPr>
        <w:t xml:space="preserve"> </w:t>
      </w:r>
      <w:r w:rsidRPr="00206ACB">
        <w:rPr>
          <w:rFonts w:cstheme="minorHAnsi"/>
          <w:color w:val="111111"/>
          <w:szCs w:val="26"/>
        </w:rPr>
        <w:t>not</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memory</w:t>
      </w:r>
      <w:r w:rsidR="00AC466E" w:rsidRPr="00206ACB">
        <w:rPr>
          <w:rFonts w:cstheme="minorHAnsi"/>
          <w:color w:val="111111"/>
          <w:szCs w:val="26"/>
        </w:rPr>
        <w:t xml:space="preserve"> </w:t>
      </w:r>
      <w:r w:rsidRPr="00206ACB">
        <w:rPr>
          <w:rFonts w:cstheme="minorHAnsi"/>
          <w:color w:val="111111"/>
          <w:szCs w:val="26"/>
        </w:rPr>
        <w:t>address.</w:t>
      </w:r>
    </w:p>
    <w:p w14:paraId="62E06DDF" w14:textId="72562F0D" w:rsidR="00076AE2" w:rsidRPr="00206ACB" w:rsidRDefault="00076AE2" w:rsidP="00CF7305">
      <w:pPr>
        <w:widowControl/>
        <w:numPr>
          <w:ilvl w:val="0"/>
          <w:numId w:val="14"/>
        </w:numPr>
        <w:autoSpaceDE/>
        <w:autoSpaceDN/>
        <w:rPr>
          <w:rFonts w:cstheme="minorHAnsi"/>
          <w:color w:val="111111"/>
          <w:szCs w:val="26"/>
        </w:rPr>
      </w:pPr>
      <w:r w:rsidRPr="00206ACB">
        <w:rPr>
          <w:rFonts w:cstheme="minorHAnsi"/>
          <w:color w:val="111111"/>
          <w:szCs w:val="26"/>
        </w:rPr>
        <w:t>Next,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copy</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value</w:t>
      </w:r>
      <w:r w:rsidR="00AC466E" w:rsidRPr="00206ACB">
        <w:rPr>
          <w:rFonts w:cstheme="minorHAnsi"/>
          <w:color w:val="111111"/>
          <w:szCs w:val="26"/>
        </w:rPr>
        <w:t xml:space="preserve"> </w:t>
      </w:r>
      <w:r w:rsidRPr="004D57DA">
        <w:rPr>
          <w:rStyle w:val="QuoteChar"/>
        </w:rPr>
        <w:t>$a7</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accumulator</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Y</w:t>
      </w:r>
      <w:r w:rsidR="00AC466E" w:rsidRPr="00206ACB">
        <w:rPr>
          <w:rFonts w:cstheme="minorHAnsi"/>
          <w:color w:val="111111"/>
          <w:szCs w:val="26"/>
        </w:rPr>
        <w:t xml:space="preserve"> </w:t>
      </w:r>
      <w:r w:rsidRPr="00206ACB">
        <w:rPr>
          <w:rFonts w:cstheme="minorHAnsi"/>
          <w:color w:val="111111"/>
          <w:szCs w:val="26"/>
        </w:rPr>
        <w:t>register.</w:t>
      </w:r>
      <w:r w:rsidR="00AC466E" w:rsidRPr="00206ACB">
        <w:rPr>
          <w:rFonts w:cstheme="minorHAnsi"/>
          <w:color w:val="111111"/>
          <w:szCs w:val="26"/>
        </w:rPr>
        <w:t xml:space="preserve"> </w:t>
      </w:r>
      <w:r w:rsidRPr="00206ACB">
        <w:rPr>
          <w:rFonts w:cstheme="minorHAnsi"/>
          <w:color w:val="111111"/>
          <w:szCs w:val="26"/>
        </w:rPr>
        <w:t>Now</w:t>
      </w:r>
      <w:r w:rsidR="00AC466E" w:rsidRPr="00206ACB">
        <w:rPr>
          <w:rFonts w:cstheme="minorHAnsi"/>
          <w:color w:val="111111"/>
          <w:szCs w:val="26"/>
        </w:rPr>
        <w:t xml:space="preserve"> </w:t>
      </w:r>
      <w:r w:rsidRPr="00206ACB">
        <w:rPr>
          <w:rFonts w:cstheme="minorHAnsi"/>
          <w:color w:val="111111"/>
          <w:szCs w:val="26"/>
        </w:rPr>
        <w:t>both</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Y</w:t>
      </w:r>
      <w:r w:rsidR="00AC466E" w:rsidRPr="00206ACB">
        <w:rPr>
          <w:rFonts w:cstheme="minorHAnsi"/>
          <w:color w:val="111111"/>
          <w:szCs w:val="26"/>
        </w:rPr>
        <w:t xml:space="preserve"> </w:t>
      </w:r>
      <w:r w:rsidRPr="00206ACB">
        <w:rPr>
          <w:rFonts w:cstheme="minorHAnsi"/>
          <w:color w:val="111111"/>
          <w:szCs w:val="26"/>
        </w:rPr>
        <w:t>have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same</w:t>
      </w:r>
      <w:r w:rsidR="00AC466E" w:rsidRPr="00206ACB">
        <w:rPr>
          <w:rFonts w:cstheme="minorHAnsi"/>
          <w:color w:val="111111"/>
          <w:szCs w:val="26"/>
        </w:rPr>
        <w:t xml:space="preserve"> </w:t>
      </w:r>
      <w:r w:rsidRPr="00206ACB">
        <w:rPr>
          <w:rFonts w:cstheme="minorHAnsi"/>
          <w:color w:val="111111"/>
          <w:szCs w:val="26"/>
        </w:rPr>
        <w:t>value.</w:t>
      </w:r>
    </w:p>
    <w:p w14:paraId="34B95847" w14:textId="1DBCF39A" w:rsidR="00E749F1" w:rsidRPr="00206ACB" w:rsidRDefault="00076AE2" w:rsidP="00CF7305">
      <w:pPr>
        <w:widowControl/>
        <w:numPr>
          <w:ilvl w:val="0"/>
          <w:numId w:val="14"/>
        </w:numPr>
        <w:autoSpaceDE/>
        <w:autoSpaceDN/>
        <w:rPr>
          <w:rFonts w:cstheme="minorHAnsi"/>
          <w:color w:val="111111"/>
          <w:szCs w:val="26"/>
        </w:rPr>
      </w:pPr>
      <w:r w:rsidRPr="00206ACB">
        <w:rPr>
          <w:rFonts w:cstheme="minorHAnsi"/>
          <w:color w:val="111111"/>
          <w:szCs w:val="26"/>
        </w:rPr>
        <w:t>Finally,</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store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value</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Y</w:t>
      </w:r>
      <w:r w:rsidR="00AC466E" w:rsidRPr="00206ACB">
        <w:rPr>
          <w:rFonts w:cstheme="minorHAnsi"/>
          <w:color w:val="111111"/>
          <w:szCs w:val="26"/>
        </w:rPr>
        <w:t xml:space="preserve"> </w:t>
      </w:r>
      <w:r w:rsidRPr="00206ACB">
        <w:rPr>
          <w:rFonts w:cstheme="minorHAnsi"/>
          <w:color w:val="111111"/>
          <w:szCs w:val="26"/>
        </w:rPr>
        <w:t>register</w:t>
      </w:r>
      <w:r w:rsidR="00AC466E" w:rsidRPr="00206ACB">
        <w:rPr>
          <w:rFonts w:cstheme="minorHAnsi"/>
          <w:color w:val="111111"/>
          <w:szCs w:val="26"/>
        </w:rPr>
        <w:t xml:space="preserve"> </w:t>
      </w:r>
      <w:r w:rsidRPr="00206ACB">
        <w:rPr>
          <w:rFonts w:cstheme="minorHAnsi"/>
          <w:color w:val="111111"/>
          <w:szCs w:val="26"/>
        </w:rPr>
        <w:t>(</w:t>
      </w:r>
      <w:r w:rsidRPr="004D57DA">
        <w:rPr>
          <w:rStyle w:val="QuoteChar"/>
        </w:rPr>
        <w:t>$a7</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at</w:t>
      </w:r>
      <w:r w:rsidR="00AC466E" w:rsidRPr="00206ACB">
        <w:rPr>
          <w:rFonts w:cstheme="minorHAnsi"/>
          <w:color w:val="111111"/>
          <w:szCs w:val="26"/>
        </w:rPr>
        <w:t xml:space="preserve"> </w:t>
      </w:r>
      <w:r w:rsidRPr="00206ACB">
        <w:rPr>
          <w:rFonts w:cstheme="minorHAnsi"/>
          <w:color w:val="111111"/>
          <w:szCs w:val="26"/>
        </w:rPr>
        <w:t>memory</w:t>
      </w:r>
      <w:r w:rsidR="00AC466E" w:rsidRPr="00206ACB">
        <w:rPr>
          <w:rFonts w:cstheme="minorHAnsi"/>
          <w:color w:val="111111"/>
          <w:szCs w:val="26"/>
        </w:rPr>
        <w:t xml:space="preserve"> </w:t>
      </w:r>
      <w:r w:rsidRPr="00206ACB">
        <w:rPr>
          <w:rFonts w:cstheme="minorHAnsi"/>
          <w:color w:val="111111"/>
          <w:szCs w:val="26"/>
        </w:rPr>
        <w:t>address</w:t>
      </w:r>
      <w:r w:rsidR="00AC466E" w:rsidRPr="00206ACB">
        <w:rPr>
          <w:rFonts w:cstheme="minorHAnsi"/>
          <w:color w:val="111111"/>
          <w:szCs w:val="26"/>
        </w:rPr>
        <w:t xml:space="preserve"> </w:t>
      </w:r>
      <w:r w:rsidRPr="004D57DA">
        <w:rPr>
          <w:rStyle w:val="QuoteChar"/>
        </w:rPr>
        <w:t>$3f00</w:t>
      </w:r>
      <w:r w:rsidRPr="00206ACB">
        <w:rPr>
          <w:rFonts w:cstheme="minorHAnsi"/>
          <w:color w:val="111111"/>
          <w:szCs w:val="26"/>
        </w:rPr>
        <w:t>.</w:t>
      </w:r>
    </w:p>
    <w:p w14:paraId="7F6255D7" w14:textId="17765364" w:rsidR="00B60BAA" w:rsidRPr="00206ACB" w:rsidRDefault="00B60BAA" w:rsidP="00071599">
      <w:pPr>
        <w:pStyle w:val="Heading3"/>
      </w:pPr>
      <w:bookmarkStart w:id="61" w:name="_Toc168434212"/>
      <w:bookmarkStart w:id="62" w:name="_Toc168542723"/>
      <w:r w:rsidRPr="00206ACB">
        <w:t>Back</w:t>
      </w:r>
      <w:r w:rsidR="00AC466E" w:rsidRPr="00206ACB">
        <w:t xml:space="preserve"> </w:t>
      </w:r>
      <w:r w:rsidRPr="00206ACB">
        <w:t>to</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w:t>
      </w:r>
      <w:bookmarkEnd w:id="61"/>
      <w:bookmarkEnd w:id="62"/>
    </w:p>
    <w:p w14:paraId="53605206" w14:textId="797284EE" w:rsidR="00E749F1" w:rsidRPr="00206ACB" w:rsidRDefault="00B55756" w:rsidP="00CF7305">
      <w:r w:rsidRPr="00206ACB">
        <w:t>You</w:t>
      </w:r>
      <w:r w:rsidR="00AC466E" w:rsidRPr="00206ACB">
        <w:t xml:space="preserve"> </w:t>
      </w:r>
      <w:r w:rsidRPr="00206ACB">
        <w:t>now</w:t>
      </w:r>
      <w:r w:rsidR="00AC466E" w:rsidRPr="00206ACB">
        <w:t xml:space="preserve"> </w:t>
      </w:r>
      <w:r w:rsidRPr="00206ACB">
        <w:t>understand</w:t>
      </w:r>
      <w:r w:rsidR="00AC466E" w:rsidRPr="00206ACB">
        <w:t xml:space="preserve"> </w:t>
      </w:r>
      <w:r w:rsidRPr="00206ACB">
        <w:t>enough</w:t>
      </w:r>
      <w:r w:rsidR="00AC466E" w:rsidRPr="00206ACB">
        <w:t xml:space="preserve"> </w:t>
      </w:r>
      <w:r w:rsidRPr="00206ACB">
        <w:t>assembly</w:t>
      </w:r>
      <w:r w:rsidR="00AC466E" w:rsidRPr="00206ACB">
        <w:t xml:space="preserve"> </w:t>
      </w:r>
      <w:r w:rsidRPr="00206ACB">
        <w:t>to</w:t>
      </w:r>
      <w:r w:rsidR="00AC466E" w:rsidRPr="00206ACB">
        <w:t xml:space="preserve"> </w:t>
      </w:r>
      <w:r w:rsidRPr="00206ACB">
        <w:t>work</w:t>
      </w:r>
      <w:r w:rsidR="00AC466E" w:rsidRPr="00206ACB">
        <w:t xml:space="preserve"> </w:t>
      </w:r>
      <w:r w:rsidRPr="00206ACB">
        <w:t>out</w:t>
      </w:r>
      <w:r w:rsidR="00AC466E" w:rsidRPr="00206ACB">
        <w:t xml:space="preserve"> </w:t>
      </w:r>
      <w:r w:rsidRPr="00206ACB">
        <w:t>what</w:t>
      </w:r>
      <w:r w:rsidR="00AC466E" w:rsidRPr="00206ACB">
        <w:t xml:space="preserve"> </w:t>
      </w:r>
      <w:r w:rsidRPr="00206ACB">
        <w:t>most</w:t>
      </w:r>
      <w:r w:rsidR="00AC466E" w:rsidRPr="00206ACB">
        <w:t xml:space="preserve"> </w:t>
      </w:r>
      <w:r w:rsidRPr="00206ACB">
        <w:t>of</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w:t>
      </w:r>
      <w:r w:rsidR="00AC466E" w:rsidRPr="00206ACB">
        <w:t xml:space="preserve"> </w:t>
      </w:r>
      <w:r w:rsidRPr="00206ACB">
        <w:t>is</w:t>
      </w:r>
      <w:r w:rsidR="00AC466E" w:rsidRPr="00206ACB">
        <w:t xml:space="preserve"> </w:t>
      </w:r>
      <w:r w:rsidRPr="00206ACB">
        <w:t>doing.</w:t>
      </w:r>
      <w:r w:rsidR="00AC466E" w:rsidRPr="00206ACB">
        <w:t xml:space="preserve"> </w:t>
      </w:r>
      <w:r w:rsidRPr="00206ACB">
        <w:t>Let's</w:t>
      </w:r>
      <w:r w:rsidR="00AC466E" w:rsidRPr="00206ACB">
        <w:t xml:space="preserve"> </w:t>
      </w:r>
      <w:r w:rsidRPr="00206ACB">
        <w:t>look</w:t>
      </w:r>
      <w:r w:rsidR="00AC466E" w:rsidRPr="00206ACB">
        <w:t xml:space="preserve"> </w:t>
      </w:r>
      <w:r w:rsidRPr="00206ACB">
        <w:t>specifically</w:t>
      </w:r>
      <w:r w:rsidR="00AC466E" w:rsidRPr="00206ACB">
        <w:t xml:space="preserve"> </w:t>
      </w:r>
      <w:r w:rsidRPr="00206ACB">
        <w:t>at</w:t>
      </w:r>
      <w:r w:rsidR="00AC466E" w:rsidRPr="00206ACB">
        <w:t xml:space="preserve"> </w:t>
      </w:r>
      <w:r w:rsidRPr="00206ACB">
        <w:t>the</w:t>
      </w:r>
      <w:r w:rsidR="00AC466E" w:rsidRPr="00206ACB">
        <w:t xml:space="preserve"> </w:t>
      </w:r>
      <w:r w:rsidRPr="00206ACB">
        <w:t>main</w:t>
      </w:r>
      <w:r w:rsidR="00AC466E" w:rsidRPr="00206ACB">
        <w:t xml:space="preserve"> </w:t>
      </w:r>
      <w:r w:rsidRPr="00206ACB">
        <w:t>portion,</w:t>
      </w:r>
      <w:r w:rsidR="00AC466E" w:rsidRPr="00206ACB">
        <w:t xml:space="preserve"> </w:t>
      </w:r>
      <w:r w:rsidRPr="00206ACB">
        <w:t>reproduced</w:t>
      </w:r>
      <w:r w:rsidR="00AC466E" w:rsidRPr="00206ACB">
        <w:t xml:space="preserve"> </w:t>
      </w:r>
      <w:r w:rsidRPr="00206ACB">
        <w:t>here:</w:t>
      </w:r>
    </w:p>
    <w:p w14:paraId="14D6B826" w14:textId="3962929A" w:rsidR="008A50BB" w:rsidRPr="00480F4A" w:rsidRDefault="00000000"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10C26F"/>
          <w:sz w:val="26"/>
          <w:szCs w:val="26"/>
        </w:rPr>
      </w:pPr>
      <w:r>
        <w:rPr>
          <w:noProof/>
          <w:color w:val="10C26F"/>
        </w:rPr>
        <w:pict w14:anchorId="3C31427B">
          <v:rect id="_x0000_s2085" style="position:absolute;left:0;text-align:left;margin-left:-6.15pt;margin-top:1.15pt;width:21.75pt;height:237.95pt;z-index:251666432;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085" inset="0,0,0,0">
              <w:txbxContent>
                <w:p w14:paraId="69FE5049" w14:textId="3E88C251" w:rsidR="00387488" w:rsidRPr="00480F4A" w:rsidRDefault="00387488"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34</w:t>
                  </w:r>
                </w:p>
                <w:p w14:paraId="41E212EF" w14:textId="3D5344F2" w:rsidR="00387488" w:rsidRPr="00480F4A" w:rsidRDefault="00387488"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35</w:t>
                  </w:r>
                </w:p>
                <w:p w14:paraId="15979F4C" w14:textId="73F29BE3" w:rsidR="00387488" w:rsidRPr="00480F4A" w:rsidRDefault="00387488"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36</w:t>
                  </w:r>
                </w:p>
                <w:p w14:paraId="674F029A" w14:textId="16591E78" w:rsidR="00387488" w:rsidRPr="00480F4A" w:rsidRDefault="00387488"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37</w:t>
                  </w:r>
                </w:p>
                <w:p w14:paraId="48556F5F" w14:textId="00A007D5" w:rsidR="00235D25" w:rsidRPr="00480F4A" w:rsidRDefault="00235D25"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38</w:t>
                  </w:r>
                </w:p>
                <w:p w14:paraId="1889B887" w14:textId="4EDFF3FD" w:rsidR="00235D25" w:rsidRPr="00480F4A" w:rsidRDefault="00235D25"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39</w:t>
                  </w:r>
                </w:p>
                <w:p w14:paraId="5F736ED2" w14:textId="4178B5B7" w:rsidR="00235D25" w:rsidRPr="00480F4A" w:rsidRDefault="00235D25"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40</w:t>
                  </w:r>
                </w:p>
                <w:p w14:paraId="3F417622" w14:textId="4A809248" w:rsidR="00235D25" w:rsidRPr="00480F4A" w:rsidRDefault="00235D25"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41</w:t>
                  </w:r>
                </w:p>
                <w:p w14:paraId="604F3D87" w14:textId="2D05970D" w:rsidR="00235D25" w:rsidRPr="00480F4A" w:rsidRDefault="00235D25"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42</w:t>
                  </w:r>
                </w:p>
                <w:p w14:paraId="13624428" w14:textId="332EFF51" w:rsidR="00235D25" w:rsidRPr="00480F4A" w:rsidRDefault="00235D25"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43</w:t>
                  </w:r>
                </w:p>
                <w:p w14:paraId="6C7B3F71" w14:textId="24F702B1" w:rsidR="00235D25" w:rsidRPr="00480F4A" w:rsidRDefault="00235D25"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44</w:t>
                  </w:r>
                </w:p>
                <w:p w14:paraId="5E20F158" w14:textId="042BF231" w:rsidR="00235D25" w:rsidRPr="00480F4A" w:rsidRDefault="00235D25"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45</w:t>
                  </w:r>
                </w:p>
                <w:p w14:paraId="04FCA3FC" w14:textId="432F2F07" w:rsidR="00235D25" w:rsidRPr="00480F4A" w:rsidRDefault="00235D25" w:rsidP="00480F4A">
                  <w:pPr>
                    <w:spacing w:before="60" w:after="60" w:line="240" w:lineRule="auto"/>
                    <w:ind w:firstLine="0"/>
                    <w:jc w:val="left"/>
                    <w:rPr>
                      <w:rFonts w:ascii="DejaVu Sans Mono" w:hAnsi="DejaVu Sans Mono" w:cs="DejaVu Sans Mono"/>
                      <w:szCs w:val="26"/>
                    </w:rPr>
                  </w:pPr>
                  <w:r w:rsidRPr="00480F4A">
                    <w:rPr>
                      <w:rFonts w:ascii="DejaVu Sans Mono" w:hAnsi="DejaVu Sans Mono" w:cs="DejaVu Sans Mono"/>
                      <w:szCs w:val="26"/>
                    </w:rPr>
                    <w:t>46</w:t>
                  </w:r>
                </w:p>
              </w:txbxContent>
            </v:textbox>
          </v:rect>
        </w:pict>
      </w:r>
      <w:r w:rsidR="008A50BB" w:rsidRPr="00480F4A">
        <w:rPr>
          <w:rFonts w:ascii="DejaVu Sans Mono" w:hAnsi="DejaVu Sans Mono" w:cs="DejaVu Sans Mono"/>
          <w:color w:val="10C26F"/>
          <w:sz w:val="26"/>
          <w:szCs w:val="26"/>
        </w:rPr>
        <w:t>.proc</w:t>
      </w:r>
      <w:r w:rsidR="00AC466E" w:rsidRPr="00480F4A">
        <w:rPr>
          <w:rFonts w:ascii="DejaVu Sans Mono" w:hAnsi="DejaVu Sans Mono" w:cs="DejaVu Sans Mono"/>
          <w:color w:val="10C26F"/>
          <w:sz w:val="26"/>
          <w:szCs w:val="26"/>
        </w:rPr>
        <w:t xml:space="preserve"> </w:t>
      </w:r>
      <w:r w:rsidR="008A50BB" w:rsidRPr="00480F4A">
        <w:rPr>
          <w:rFonts w:ascii="DejaVu Sans Mono" w:hAnsi="DejaVu Sans Mono" w:cs="DejaVu Sans Mono"/>
          <w:color w:val="10C26F"/>
          <w:sz w:val="26"/>
          <w:szCs w:val="26"/>
        </w:rPr>
        <w:t>main</w:t>
      </w:r>
    </w:p>
    <w:p w14:paraId="0C6351E4" w14:textId="7B77979E" w:rsidR="008A50BB" w:rsidRPr="00480F4A" w:rsidRDefault="00AC466E"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E3371E"/>
          <w:sz w:val="26"/>
          <w:szCs w:val="26"/>
        </w:rPr>
      </w:pP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E3371E"/>
          <w:sz w:val="26"/>
          <w:szCs w:val="26"/>
        </w:rPr>
        <w:t>LDX</w:t>
      </w: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07E2FA"/>
          <w:sz w:val="26"/>
          <w:szCs w:val="26"/>
        </w:rPr>
        <w:t>$2002</w:t>
      </w:r>
    </w:p>
    <w:p w14:paraId="59494143" w14:textId="21C61B50" w:rsidR="008A50BB" w:rsidRPr="00480F4A" w:rsidRDefault="00AC466E"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E3371E"/>
          <w:sz w:val="26"/>
          <w:szCs w:val="26"/>
        </w:rPr>
      </w:pP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E3371E"/>
          <w:sz w:val="26"/>
          <w:szCs w:val="26"/>
        </w:rPr>
        <w:t>LDX</w:t>
      </w: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FF7A48"/>
          <w:sz w:val="26"/>
          <w:szCs w:val="26"/>
        </w:rPr>
        <w:t>#</w:t>
      </w:r>
      <w:r w:rsidR="008A50BB" w:rsidRPr="00480F4A">
        <w:rPr>
          <w:rFonts w:ascii="DejaVu Sans Mono" w:hAnsi="DejaVu Sans Mono" w:cs="DejaVu Sans Mono"/>
          <w:color w:val="07E2FA"/>
          <w:sz w:val="26"/>
          <w:szCs w:val="26"/>
        </w:rPr>
        <w:t>$3f</w:t>
      </w:r>
    </w:p>
    <w:p w14:paraId="6A599256" w14:textId="0C4A76C9" w:rsidR="008A50BB" w:rsidRPr="00480F4A" w:rsidRDefault="00AC466E"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E3371E"/>
          <w:sz w:val="26"/>
          <w:szCs w:val="26"/>
        </w:rPr>
      </w:pP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E3371E"/>
          <w:sz w:val="26"/>
          <w:szCs w:val="26"/>
        </w:rPr>
        <w:t>STX</w:t>
      </w: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07E2FA"/>
          <w:sz w:val="26"/>
          <w:szCs w:val="26"/>
        </w:rPr>
        <w:t>$2006</w:t>
      </w:r>
    </w:p>
    <w:p w14:paraId="094FD5C5" w14:textId="223C7456" w:rsidR="008A50BB" w:rsidRPr="00480F4A" w:rsidRDefault="00AC466E"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E3371E"/>
          <w:sz w:val="26"/>
          <w:szCs w:val="26"/>
        </w:rPr>
      </w:pP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E3371E"/>
          <w:sz w:val="26"/>
          <w:szCs w:val="26"/>
        </w:rPr>
        <w:t>LDX</w:t>
      </w: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FF7A48"/>
          <w:sz w:val="26"/>
          <w:szCs w:val="26"/>
        </w:rPr>
        <w:t>#</w:t>
      </w:r>
      <w:r w:rsidR="008A50BB" w:rsidRPr="00480F4A">
        <w:rPr>
          <w:rFonts w:ascii="DejaVu Sans Mono" w:hAnsi="DejaVu Sans Mono" w:cs="DejaVu Sans Mono"/>
          <w:color w:val="07E2FA"/>
          <w:sz w:val="26"/>
          <w:szCs w:val="26"/>
        </w:rPr>
        <w:t>$00</w:t>
      </w:r>
    </w:p>
    <w:p w14:paraId="56C8A8F4" w14:textId="458A5182" w:rsidR="008A50BB" w:rsidRPr="00480F4A" w:rsidRDefault="00AC466E"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E3371E"/>
          <w:sz w:val="26"/>
          <w:szCs w:val="26"/>
        </w:rPr>
      </w:pP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E3371E"/>
          <w:sz w:val="26"/>
          <w:szCs w:val="26"/>
        </w:rPr>
        <w:t>STX</w:t>
      </w: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07E2FA"/>
          <w:sz w:val="26"/>
          <w:szCs w:val="26"/>
        </w:rPr>
        <w:t>$2006</w:t>
      </w:r>
    </w:p>
    <w:p w14:paraId="6B066FEE" w14:textId="0A3271D3" w:rsidR="008A50BB" w:rsidRPr="00480F4A" w:rsidRDefault="00AC466E"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E3371E"/>
          <w:sz w:val="26"/>
          <w:szCs w:val="26"/>
        </w:rPr>
      </w:pP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E3371E"/>
          <w:sz w:val="26"/>
          <w:szCs w:val="26"/>
        </w:rPr>
        <w:t>LDA</w:t>
      </w: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FF7A48"/>
          <w:sz w:val="26"/>
          <w:szCs w:val="26"/>
        </w:rPr>
        <w:t>#</w:t>
      </w:r>
      <w:r w:rsidR="008A50BB" w:rsidRPr="00480F4A">
        <w:rPr>
          <w:rFonts w:ascii="DejaVu Sans Mono" w:hAnsi="DejaVu Sans Mono" w:cs="DejaVu Sans Mono"/>
          <w:color w:val="07E2FA"/>
          <w:sz w:val="26"/>
          <w:szCs w:val="26"/>
        </w:rPr>
        <w:t>$29</w:t>
      </w:r>
    </w:p>
    <w:p w14:paraId="7100EEC0" w14:textId="0B54144A" w:rsidR="008A50BB" w:rsidRPr="00480F4A" w:rsidRDefault="00AC466E"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E3371E"/>
          <w:sz w:val="26"/>
          <w:szCs w:val="26"/>
        </w:rPr>
      </w:pP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E3371E"/>
          <w:sz w:val="26"/>
          <w:szCs w:val="26"/>
        </w:rPr>
        <w:t>STA</w:t>
      </w: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07E2FA"/>
          <w:sz w:val="26"/>
          <w:szCs w:val="26"/>
        </w:rPr>
        <w:t>$2007</w:t>
      </w:r>
    </w:p>
    <w:p w14:paraId="4BD42E2A" w14:textId="668DED1F" w:rsidR="008A50BB" w:rsidRPr="00480F4A" w:rsidRDefault="00AC466E"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E3371E"/>
          <w:sz w:val="26"/>
          <w:szCs w:val="26"/>
        </w:rPr>
      </w:pP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E3371E"/>
          <w:sz w:val="26"/>
          <w:szCs w:val="26"/>
        </w:rPr>
        <w:t>LDA</w:t>
      </w: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FF7A48"/>
          <w:sz w:val="26"/>
          <w:szCs w:val="26"/>
        </w:rPr>
        <w:t>#</w:t>
      </w:r>
      <w:r w:rsidR="008A50BB" w:rsidRPr="00480F4A">
        <w:rPr>
          <w:rFonts w:ascii="DejaVu Sans Mono" w:hAnsi="DejaVu Sans Mono" w:cs="DejaVu Sans Mono"/>
          <w:color w:val="07E2FA"/>
          <w:sz w:val="26"/>
          <w:szCs w:val="26"/>
        </w:rPr>
        <w:t>%00011110</w:t>
      </w:r>
    </w:p>
    <w:p w14:paraId="25FBE92F" w14:textId="076201EE" w:rsidR="008A50BB" w:rsidRPr="00480F4A" w:rsidRDefault="00AC466E"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E3371E"/>
          <w:sz w:val="26"/>
          <w:szCs w:val="26"/>
        </w:rPr>
      </w:pP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E3371E"/>
          <w:sz w:val="26"/>
          <w:szCs w:val="26"/>
        </w:rPr>
        <w:t>STA</w:t>
      </w: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07E2FA"/>
          <w:sz w:val="26"/>
          <w:szCs w:val="26"/>
        </w:rPr>
        <w:t>$2001</w:t>
      </w:r>
    </w:p>
    <w:p w14:paraId="4C2D8771" w14:textId="77777777" w:rsidR="008A50BB" w:rsidRPr="00480F4A" w:rsidRDefault="008A50BB"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10C26F"/>
          <w:sz w:val="26"/>
          <w:szCs w:val="26"/>
        </w:rPr>
      </w:pPr>
      <w:r w:rsidRPr="00480F4A">
        <w:rPr>
          <w:rFonts w:ascii="DejaVu Sans Mono" w:hAnsi="DejaVu Sans Mono" w:cs="DejaVu Sans Mono"/>
          <w:color w:val="10C26F"/>
          <w:sz w:val="26"/>
          <w:szCs w:val="26"/>
        </w:rPr>
        <w:t>forever:</w:t>
      </w:r>
    </w:p>
    <w:p w14:paraId="09B1CBF3" w14:textId="218C7929" w:rsidR="008A50BB" w:rsidRPr="00480F4A" w:rsidRDefault="00AC466E"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10C26F"/>
          <w:sz w:val="26"/>
          <w:szCs w:val="26"/>
        </w:rPr>
      </w:pP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E3371E"/>
          <w:sz w:val="26"/>
          <w:szCs w:val="26"/>
        </w:rPr>
        <w:t>JMP</w:t>
      </w:r>
      <w:r w:rsidRPr="00480F4A">
        <w:rPr>
          <w:rFonts w:ascii="DejaVu Sans Mono" w:hAnsi="DejaVu Sans Mono" w:cs="DejaVu Sans Mono"/>
          <w:color w:val="E3371E"/>
          <w:sz w:val="26"/>
          <w:szCs w:val="26"/>
        </w:rPr>
        <w:t xml:space="preserve"> </w:t>
      </w:r>
      <w:r w:rsidR="008A50BB" w:rsidRPr="00480F4A">
        <w:rPr>
          <w:rFonts w:ascii="DejaVu Sans Mono" w:hAnsi="DejaVu Sans Mono" w:cs="DejaVu Sans Mono"/>
          <w:color w:val="10C26F"/>
          <w:sz w:val="26"/>
          <w:szCs w:val="26"/>
        </w:rPr>
        <w:t>forever</w:t>
      </w:r>
    </w:p>
    <w:p w14:paraId="04E9F136" w14:textId="77777777" w:rsidR="008A50BB" w:rsidRPr="00480F4A" w:rsidRDefault="008A50BB" w:rsidP="00480F4A">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898713100"/>
        <w:rPr>
          <w:rFonts w:ascii="DejaVu Sans Mono" w:hAnsi="DejaVu Sans Mono" w:cs="DejaVu Sans Mono"/>
          <w:color w:val="10C26F"/>
          <w:sz w:val="26"/>
          <w:szCs w:val="26"/>
        </w:rPr>
      </w:pPr>
      <w:r w:rsidRPr="00480F4A">
        <w:rPr>
          <w:rFonts w:ascii="DejaVu Sans Mono" w:hAnsi="DejaVu Sans Mono" w:cs="DejaVu Sans Mono"/>
          <w:color w:val="10C26F"/>
          <w:sz w:val="26"/>
          <w:szCs w:val="26"/>
        </w:rPr>
        <w:t>.endproc</w:t>
      </w:r>
    </w:p>
    <w:p w14:paraId="16610FF2" w14:textId="2474F93A" w:rsidR="00FD3423" w:rsidRPr="00206ACB" w:rsidRDefault="00FD3423" w:rsidP="00CF7305">
      <w:r w:rsidRPr="00206ACB">
        <w:t>Most</w:t>
      </w:r>
      <w:r w:rsidR="00AC466E" w:rsidRPr="00206ACB">
        <w:t xml:space="preserve"> </w:t>
      </w:r>
      <w:r w:rsidRPr="00206ACB">
        <w:t>of</w:t>
      </w:r>
      <w:r w:rsidR="00AC466E" w:rsidRPr="00206ACB">
        <w:t xml:space="preserve"> </w:t>
      </w:r>
      <w:r w:rsidRPr="00206ACB">
        <w:t>this</w:t>
      </w:r>
      <w:r w:rsidR="00AC466E" w:rsidRPr="00206ACB">
        <w:t xml:space="preserve"> </w:t>
      </w:r>
      <w:r w:rsidRPr="00206ACB">
        <w:t>code</w:t>
      </w:r>
      <w:r w:rsidR="00AC466E" w:rsidRPr="00206ACB">
        <w:t xml:space="preserve"> </w:t>
      </w:r>
      <w:r w:rsidRPr="00206ACB">
        <w:t>is</w:t>
      </w:r>
      <w:r w:rsidR="00AC466E" w:rsidRPr="00206ACB">
        <w:t xml:space="preserve"> </w:t>
      </w:r>
      <w:r w:rsidRPr="00206ACB">
        <w:t>made</w:t>
      </w:r>
      <w:r w:rsidR="00AC466E" w:rsidRPr="00206ACB">
        <w:t xml:space="preserve"> </w:t>
      </w:r>
      <w:r w:rsidRPr="00206ACB">
        <w:t>up</w:t>
      </w:r>
      <w:r w:rsidR="00AC466E" w:rsidRPr="00206ACB">
        <w:t xml:space="preserve"> </w:t>
      </w:r>
      <w:r w:rsidRPr="00206ACB">
        <w:t>of</w:t>
      </w:r>
      <w:r w:rsidR="00AC466E" w:rsidRPr="00206ACB">
        <w:t xml:space="preserve"> </w:t>
      </w:r>
      <w:r w:rsidRPr="00206ACB">
        <w:t>loads</w:t>
      </w:r>
      <w:r w:rsidR="00AC466E" w:rsidRPr="00206ACB">
        <w:t xml:space="preserve"> </w:t>
      </w:r>
      <w:r w:rsidRPr="00206ACB">
        <w:t>and</w:t>
      </w:r>
      <w:r w:rsidR="00AC466E" w:rsidRPr="00206ACB">
        <w:t xml:space="preserve"> </w:t>
      </w:r>
      <w:r w:rsidRPr="00206ACB">
        <w:t>stores.</w:t>
      </w:r>
      <w:r w:rsidR="00AC466E" w:rsidRPr="00206ACB">
        <w:t xml:space="preserve"> </w:t>
      </w:r>
      <w:r w:rsidRPr="00206ACB">
        <w:t>The</w:t>
      </w:r>
      <w:r w:rsidR="00AC466E" w:rsidRPr="00206ACB">
        <w:t xml:space="preserve"> </w:t>
      </w:r>
      <w:r w:rsidRPr="00206ACB">
        <w:t>memory</w:t>
      </w:r>
      <w:r w:rsidR="00AC466E" w:rsidRPr="00206ACB">
        <w:t xml:space="preserve"> </w:t>
      </w:r>
      <w:r w:rsidRPr="00206ACB">
        <w:t>addresses</w:t>
      </w:r>
      <w:r w:rsidR="00AC466E" w:rsidRPr="00206ACB">
        <w:t xml:space="preserve"> </w:t>
      </w:r>
      <w:r w:rsidRPr="00206ACB">
        <w:t>that</w:t>
      </w:r>
      <w:r w:rsidR="00AC466E" w:rsidRPr="00206ACB">
        <w:t xml:space="preserve"> </w:t>
      </w:r>
      <w:r w:rsidRPr="00206ACB">
        <w:t>we</w:t>
      </w:r>
      <w:r w:rsidR="00AC466E" w:rsidRPr="00206ACB">
        <w:t xml:space="preserve"> </w:t>
      </w:r>
      <w:r w:rsidRPr="00206ACB">
        <w:t>load</w:t>
      </w:r>
      <w:r w:rsidR="00AC466E" w:rsidRPr="00206ACB">
        <w:t xml:space="preserve"> </w:t>
      </w:r>
      <w:r w:rsidRPr="00206ACB">
        <w:t>from</w:t>
      </w:r>
      <w:r w:rsidR="00AC466E" w:rsidRPr="00206ACB">
        <w:t xml:space="preserve"> </w:t>
      </w:r>
      <w:r w:rsidRPr="00206ACB">
        <w:t>or</w:t>
      </w:r>
      <w:r w:rsidR="00AC466E" w:rsidRPr="00206ACB">
        <w:t xml:space="preserve"> </w:t>
      </w:r>
      <w:r w:rsidRPr="00206ACB">
        <w:t>store</w:t>
      </w:r>
      <w:r w:rsidR="00AC466E" w:rsidRPr="00206ACB">
        <w:t xml:space="preserve"> </w:t>
      </w:r>
      <w:r w:rsidRPr="00206ACB">
        <w:t>to</w:t>
      </w:r>
      <w:r w:rsidR="00AC466E" w:rsidRPr="00206ACB">
        <w:t xml:space="preserve"> </w:t>
      </w:r>
      <w:r w:rsidRPr="00206ACB">
        <w:t>are</w:t>
      </w:r>
      <w:r w:rsidR="00AC466E" w:rsidRPr="00206ACB">
        <w:t xml:space="preserve"> </w:t>
      </w:r>
      <w:r w:rsidRPr="009C0FF5">
        <w:rPr>
          <w:rStyle w:val="QuoteChar"/>
        </w:rPr>
        <w:t>$2001,</w:t>
      </w:r>
      <w:r w:rsidR="00AC466E" w:rsidRPr="009C0FF5">
        <w:rPr>
          <w:rStyle w:val="QuoteChar"/>
        </w:rPr>
        <w:t xml:space="preserve"> </w:t>
      </w:r>
      <w:r w:rsidRPr="009C0FF5">
        <w:rPr>
          <w:rStyle w:val="QuoteChar"/>
        </w:rPr>
        <w:t>$2002,</w:t>
      </w:r>
      <w:r w:rsidR="00AC466E" w:rsidRPr="009C0FF5">
        <w:rPr>
          <w:rStyle w:val="QuoteChar"/>
        </w:rPr>
        <w:t xml:space="preserve"> </w:t>
      </w:r>
      <w:r w:rsidRPr="009C0FF5">
        <w:rPr>
          <w:rStyle w:val="QuoteChar"/>
        </w:rPr>
        <w:t>$2006</w:t>
      </w:r>
      <w:r w:rsidRPr="00206ACB">
        <w:t>,</w:t>
      </w:r>
      <w:r w:rsidR="00AC466E" w:rsidRPr="00206ACB">
        <w:t xml:space="preserve"> </w:t>
      </w:r>
      <w:r w:rsidRPr="00206ACB">
        <w:t>and</w:t>
      </w:r>
      <w:r w:rsidR="00AC466E" w:rsidRPr="00206ACB">
        <w:t xml:space="preserve"> </w:t>
      </w:r>
      <w:r w:rsidRPr="009C0FF5">
        <w:rPr>
          <w:rStyle w:val="QuoteChar"/>
        </w:rPr>
        <w:t>$2007</w:t>
      </w:r>
      <w:r w:rsidRPr="00206ACB">
        <w:t>.</w:t>
      </w:r>
      <w:r w:rsidR="00AC466E" w:rsidRPr="00206ACB">
        <w:t xml:space="preserve"> </w:t>
      </w:r>
      <w:r w:rsidRPr="00206ACB">
        <w:t>The</w:t>
      </w:r>
      <w:r w:rsidR="00AC466E" w:rsidRPr="00206ACB">
        <w:t xml:space="preserve"> </w:t>
      </w:r>
      <w:r w:rsidRPr="00206ACB">
        <w:t>immediate-mode</w:t>
      </w:r>
      <w:r w:rsidR="00AC466E" w:rsidRPr="00206ACB">
        <w:t xml:space="preserve"> </w:t>
      </w:r>
      <w:r w:rsidRPr="00206ACB">
        <w:t>values</w:t>
      </w:r>
      <w:r w:rsidR="00AC466E" w:rsidRPr="00206ACB">
        <w:t xml:space="preserve"> </w:t>
      </w:r>
      <w:r w:rsidRPr="00206ACB">
        <w:t>that</w:t>
      </w:r>
      <w:r w:rsidR="00AC466E" w:rsidRPr="00206ACB">
        <w:t xml:space="preserve"> </w:t>
      </w:r>
      <w:r w:rsidRPr="00206ACB">
        <w:t>we</w:t>
      </w:r>
      <w:r w:rsidR="00AC466E" w:rsidRPr="00206ACB">
        <w:t xml:space="preserve"> </w:t>
      </w:r>
      <w:r w:rsidRPr="00206ACB">
        <w:t>load</w:t>
      </w:r>
      <w:r w:rsidR="00AC466E" w:rsidRPr="00206ACB">
        <w:t xml:space="preserve"> </w:t>
      </w:r>
      <w:r w:rsidRPr="00206ACB">
        <w:t>are</w:t>
      </w:r>
      <w:r w:rsidR="00AC466E" w:rsidRPr="00206ACB">
        <w:t xml:space="preserve"> </w:t>
      </w:r>
      <w:r w:rsidRPr="009C0FF5">
        <w:rPr>
          <w:rStyle w:val="QuoteChar"/>
        </w:rPr>
        <w:t>$3f,</w:t>
      </w:r>
      <w:r w:rsidR="00AC466E" w:rsidRPr="009C0FF5">
        <w:rPr>
          <w:rStyle w:val="QuoteChar"/>
        </w:rPr>
        <w:t xml:space="preserve"> </w:t>
      </w:r>
      <w:r w:rsidRPr="009C0FF5">
        <w:rPr>
          <w:rStyle w:val="QuoteChar"/>
        </w:rPr>
        <w:t>$00,</w:t>
      </w:r>
      <w:r w:rsidR="00AC466E" w:rsidRPr="009C0FF5">
        <w:rPr>
          <w:rStyle w:val="QuoteChar"/>
        </w:rPr>
        <w:t xml:space="preserve"> </w:t>
      </w:r>
      <w:r w:rsidRPr="009C0FF5">
        <w:rPr>
          <w:rStyle w:val="QuoteChar"/>
        </w:rPr>
        <w:t>$29</w:t>
      </w:r>
      <w:r w:rsidRPr="00206ACB">
        <w:t>,</w:t>
      </w:r>
      <w:r w:rsidR="00AC466E" w:rsidRPr="00206ACB">
        <w:t xml:space="preserve"> </w:t>
      </w:r>
      <w:r w:rsidRPr="00206ACB">
        <w:t>and</w:t>
      </w:r>
      <w:r w:rsidR="00AC466E" w:rsidRPr="00206ACB">
        <w:t xml:space="preserve"> </w:t>
      </w:r>
      <w:r w:rsidRPr="009C0FF5">
        <w:rPr>
          <w:rStyle w:val="QuoteChar"/>
        </w:rPr>
        <w:t>%00011110</w:t>
      </w:r>
      <w:r w:rsidR="00AC466E" w:rsidRPr="00206ACB">
        <w:t xml:space="preserve"> </w:t>
      </w:r>
      <w:r w:rsidRPr="00206ACB">
        <w:t>(a</w:t>
      </w:r>
      <w:r w:rsidR="00AC466E" w:rsidRPr="00206ACB">
        <w:t xml:space="preserve"> </w:t>
      </w:r>
      <w:r w:rsidRPr="00206ACB">
        <w:t>binary</w:t>
      </w:r>
      <w:r w:rsidR="00AC466E" w:rsidRPr="00206ACB">
        <w:t xml:space="preserve"> </w:t>
      </w:r>
      <w:r w:rsidRPr="00206ACB">
        <w:t>value,</w:t>
      </w:r>
      <w:r w:rsidR="00AC466E" w:rsidRPr="00206ACB">
        <w:t xml:space="preserve"> </w:t>
      </w:r>
      <w:r w:rsidRPr="00206ACB">
        <w:t>unlike</w:t>
      </w:r>
      <w:r w:rsidR="00AC466E" w:rsidRPr="00206ACB">
        <w:t xml:space="preserve"> </w:t>
      </w:r>
      <w:r w:rsidRPr="00206ACB">
        <w:t>the</w:t>
      </w:r>
      <w:r w:rsidR="00AC466E" w:rsidRPr="00206ACB">
        <w:t xml:space="preserve"> </w:t>
      </w:r>
      <w:r w:rsidRPr="00206ACB">
        <w:t>hex</w:t>
      </w:r>
      <w:r w:rsidR="00AC466E" w:rsidRPr="00206ACB">
        <w:t xml:space="preserve"> </w:t>
      </w:r>
      <w:r w:rsidRPr="00206ACB">
        <w:t>values</w:t>
      </w:r>
      <w:r w:rsidR="00AC466E" w:rsidRPr="00206ACB">
        <w:t xml:space="preserve"> </w:t>
      </w:r>
      <w:r w:rsidRPr="00206ACB">
        <w:t>we</w:t>
      </w:r>
      <w:r w:rsidR="00AC466E" w:rsidRPr="00206ACB">
        <w:t xml:space="preserve"> </w:t>
      </w:r>
      <w:r w:rsidRPr="00206ACB">
        <w:t>use</w:t>
      </w:r>
      <w:r w:rsidR="00AC466E" w:rsidRPr="00206ACB">
        <w:t xml:space="preserve"> </w:t>
      </w:r>
      <w:r w:rsidRPr="00206ACB">
        <w:t>everywhere</w:t>
      </w:r>
      <w:r w:rsidR="00AC466E" w:rsidRPr="00206ACB">
        <w:t xml:space="preserve"> </w:t>
      </w:r>
      <w:r w:rsidRPr="00206ACB">
        <w:t>else).</w:t>
      </w:r>
    </w:p>
    <w:p w14:paraId="14A4C44A" w14:textId="05327DEB" w:rsidR="009C0FF5" w:rsidRDefault="00FD3423" w:rsidP="00CF7305">
      <w:r w:rsidRPr="00206ACB">
        <w:t>Looking</w:t>
      </w:r>
      <w:r w:rsidR="00AC466E" w:rsidRPr="00206ACB">
        <w:t xml:space="preserve"> </w:t>
      </w:r>
      <w:r w:rsidRPr="00206ACB">
        <w:t>more</w:t>
      </w:r>
      <w:r w:rsidR="00AC466E" w:rsidRPr="00206ACB">
        <w:t xml:space="preserve"> </w:t>
      </w:r>
      <w:r w:rsidRPr="00206ACB">
        <w:t>closely</w:t>
      </w:r>
      <w:r w:rsidR="00AC466E" w:rsidRPr="00206ACB">
        <w:t xml:space="preserve"> </w:t>
      </w:r>
      <w:r w:rsidRPr="00206ACB">
        <w:t>at</w:t>
      </w:r>
      <w:r w:rsidR="00AC466E" w:rsidRPr="00206ACB">
        <w:t xml:space="preserve"> </w:t>
      </w:r>
      <w:r w:rsidRPr="00206ACB">
        <w:t>the</w:t>
      </w:r>
      <w:r w:rsidR="00AC466E" w:rsidRPr="00206ACB">
        <w:t xml:space="preserve"> </w:t>
      </w:r>
      <w:r w:rsidRPr="00206ACB">
        <w:t>immediate-mode</w:t>
      </w:r>
      <w:r w:rsidR="00AC466E" w:rsidRPr="00206ACB">
        <w:t xml:space="preserve"> </w:t>
      </w:r>
      <w:r w:rsidRPr="00206ACB">
        <w:t>loads,</w:t>
      </w:r>
      <w:r w:rsidR="00AC466E" w:rsidRPr="00206ACB">
        <w:t xml:space="preserve"> </w:t>
      </w:r>
      <w:r w:rsidRPr="00206ACB">
        <w:t>notice</w:t>
      </w:r>
      <w:r w:rsidR="00AC466E" w:rsidRPr="00206ACB">
        <w:t xml:space="preserve"> </w:t>
      </w:r>
      <w:r w:rsidRPr="00206ACB">
        <w:t>that</w:t>
      </w:r>
      <w:r w:rsidR="00AC466E" w:rsidRPr="00206ACB">
        <w:t xml:space="preserve"> </w:t>
      </w:r>
      <w:r w:rsidRPr="00206ACB">
        <w:t>the</w:t>
      </w:r>
      <w:r w:rsidR="00AC466E" w:rsidRPr="00206ACB">
        <w:t xml:space="preserve"> </w:t>
      </w:r>
      <w:r w:rsidRPr="00206ACB">
        <w:t>first</w:t>
      </w:r>
      <w:r w:rsidR="00AC466E" w:rsidRPr="00206ACB">
        <w:t xml:space="preserve"> </w:t>
      </w:r>
      <w:r w:rsidRPr="00206ACB">
        <w:t>two</w:t>
      </w:r>
      <w:r w:rsidR="00AC466E" w:rsidRPr="00206ACB">
        <w:t xml:space="preserve"> </w:t>
      </w:r>
      <w:r w:rsidRPr="00206ACB">
        <w:t>are</w:t>
      </w:r>
      <w:r w:rsidR="00AC466E" w:rsidRPr="00206ACB">
        <w:t xml:space="preserve"> </w:t>
      </w:r>
      <w:r w:rsidRPr="009C0FF5">
        <w:rPr>
          <w:rStyle w:val="QuoteChar"/>
        </w:rPr>
        <w:t>$3f00</w:t>
      </w:r>
      <w:r w:rsidRPr="00206ACB">
        <w:t>,</w:t>
      </w:r>
      <w:r w:rsidR="00AC466E" w:rsidRPr="00206ACB">
        <w:t xml:space="preserve"> </w:t>
      </w:r>
      <w:r w:rsidRPr="00206ACB">
        <w:t>the</w:t>
      </w:r>
      <w:r w:rsidR="00AC466E" w:rsidRPr="00206ACB">
        <w:t xml:space="preserve"> </w:t>
      </w:r>
      <w:r w:rsidRPr="00206ACB">
        <w:t>address</w:t>
      </w:r>
      <w:r w:rsidR="00AC466E" w:rsidRPr="00206ACB">
        <w:t xml:space="preserve"> </w:t>
      </w:r>
      <w:r w:rsidRPr="00206ACB">
        <w:t>in</w:t>
      </w:r>
      <w:r w:rsidR="00AC466E" w:rsidRPr="00206ACB">
        <w:t xml:space="preserve"> </w:t>
      </w:r>
      <w:r w:rsidRPr="00206ACB">
        <w:t>PPU</w:t>
      </w:r>
      <w:r w:rsidR="00AC466E" w:rsidRPr="00206ACB">
        <w:t xml:space="preserve"> </w:t>
      </w:r>
      <w:r w:rsidRPr="00206ACB">
        <w:t>memory</w:t>
      </w:r>
      <w:r w:rsidR="00AC466E" w:rsidRPr="00206ACB">
        <w:t xml:space="preserve"> </w:t>
      </w:r>
      <w:r w:rsidRPr="00206ACB">
        <w:t>where</w:t>
      </w:r>
      <w:r w:rsidR="00AC466E" w:rsidRPr="00206ACB">
        <w:t xml:space="preserve"> </w:t>
      </w:r>
      <w:r w:rsidRPr="00206ACB">
        <w:t>palettes</w:t>
      </w:r>
      <w:r w:rsidR="00AC466E" w:rsidRPr="00206ACB">
        <w:t xml:space="preserve"> </w:t>
      </w:r>
      <w:r w:rsidRPr="00206ACB">
        <w:t>begin,</w:t>
      </w:r>
      <w:r w:rsidR="00AC466E" w:rsidRPr="00206ACB">
        <w:t xml:space="preserve"> </w:t>
      </w:r>
      <w:r w:rsidRPr="00206ACB">
        <w:t>followed</w:t>
      </w:r>
      <w:r w:rsidR="00AC466E" w:rsidRPr="00206ACB">
        <w:t xml:space="preserve"> </w:t>
      </w:r>
      <w:r w:rsidRPr="00206ACB">
        <w:t>by</w:t>
      </w:r>
      <w:r w:rsidR="00AC466E" w:rsidRPr="00206ACB">
        <w:t xml:space="preserve"> </w:t>
      </w:r>
      <w:r w:rsidRPr="009C0FF5">
        <w:rPr>
          <w:rStyle w:val="QuoteChar"/>
        </w:rPr>
        <w:t>$29</w:t>
      </w:r>
      <w:r w:rsidRPr="00206ACB">
        <w:t>,</w:t>
      </w:r>
      <w:r w:rsidR="00AC466E" w:rsidRPr="00206ACB">
        <w:t xml:space="preserve"> </w:t>
      </w:r>
      <w:r w:rsidRPr="00206ACB">
        <w:t>the</w:t>
      </w:r>
      <w:r w:rsidR="00AC466E" w:rsidRPr="00206ACB">
        <w:t xml:space="preserve"> </w:t>
      </w:r>
      <w:r w:rsidRPr="00206ACB">
        <w:t>green</w:t>
      </w:r>
      <w:r w:rsidR="00AC466E" w:rsidRPr="00206ACB">
        <w:t xml:space="preserve"> </w:t>
      </w:r>
      <w:r w:rsidRPr="00206ACB">
        <w:t>color</w:t>
      </w:r>
      <w:r w:rsidR="00AC466E" w:rsidRPr="00206ACB">
        <w:t xml:space="preserve"> </w:t>
      </w:r>
      <w:r w:rsidRPr="00206ACB">
        <w:t>that</w:t>
      </w:r>
      <w:r w:rsidR="00AC466E" w:rsidRPr="00206ACB">
        <w:t xml:space="preserve"> </w:t>
      </w:r>
      <w:r w:rsidRPr="00206ACB">
        <w:t>we</w:t>
      </w:r>
      <w:r w:rsidR="00AC466E" w:rsidRPr="00206ACB">
        <w:t xml:space="preserve"> </w:t>
      </w:r>
      <w:r w:rsidRPr="00206ACB">
        <w:t>are</w:t>
      </w:r>
      <w:r w:rsidR="00AC466E" w:rsidRPr="00206ACB">
        <w:t xml:space="preserve"> </w:t>
      </w:r>
      <w:r w:rsidRPr="00206ACB">
        <w:t>using</w:t>
      </w:r>
      <w:r w:rsidR="00AC466E" w:rsidRPr="00206ACB">
        <w:t xml:space="preserve"> </w:t>
      </w:r>
      <w:r w:rsidRPr="00206ACB">
        <w:t>in</w:t>
      </w:r>
      <w:r w:rsidR="00AC466E" w:rsidRPr="00206ACB">
        <w:t xml:space="preserve"> </w:t>
      </w:r>
      <w:r w:rsidRPr="00206ACB">
        <w:t>the</w:t>
      </w:r>
      <w:r w:rsidR="00AC466E" w:rsidRPr="00206ACB">
        <w:t xml:space="preserve"> </w:t>
      </w:r>
      <w:r w:rsidRPr="00206ACB">
        <w:t>background.</w:t>
      </w:r>
      <w:r w:rsidR="00AC466E" w:rsidRPr="00206ACB">
        <w:t xml:space="preserve"> </w:t>
      </w:r>
      <w:r w:rsidRPr="00206ACB">
        <w:t>This</w:t>
      </w:r>
      <w:r w:rsidR="00AC466E" w:rsidRPr="00206ACB">
        <w:t xml:space="preserve"> </w:t>
      </w:r>
      <w:r w:rsidRPr="00206ACB">
        <w:t>code</w:t>
      </w:r>
      <w:r w:rsidR="00AC466E" w:rsidRPr="00206ACB">
        <w:t xml:space="preserve"> </w:t>
      </w:r>
      <w:r w:rsidRPr="00206ACB">
        <w:t>is</w:t>
      </w:r>
      <w:r w:rsidR="00AC466E" w:rsidRPr="00206ACB">
        <w:t xml:space="preserve"> </w:t>
      </w:r>
      <w:r w:rsidRPr="00206ACB">
        <w:t>telling</w:t>
      </w:r>
      <w:r w:rsidR="00AC466E" w:rsidRPr="00206ACB">
        <w:t xml:space="preserve"> </w:t>
      </w:r>
      <w:r w:rsidRPr="00206ACB">
        <w:t>the</w:t>
      </w:r>
      <w:r w:rsidR="00AC466E" w:rsidRPr="00206ACB">
        <w:t xml:space="preserve"> </w:t>
      </w:r>
      <w:r w:rsidRPr="00206ACB">
        <w:t>PPU</w:t>
      </w:r>
      <w:r w:rsidR="00AC466E" w:rsidRPr="00206ACB">
        <w:t xml:space="preserve"> </w:t>
      </w:r>
      <w:r w:rsidRPr="00206ACB">
        <w:t>to</w:t>
      </w:r>
      <w:r w:rsidR="00AC466E" w:rsidRPr="00206ACB">
        <w:t xml:space="preserve"> </w:t>
      </w:r>
      <w:r w:rsidRPr="00206ACB">
        <w:t>store</w:t>
      </w:r>
      <w:r w:rsidR="00AC466E" w:rsidRPr="00206ACB">
        <w:t xml:space="preserve"> </w:t>
      </w:r>
      <w:r w:rsidRPr="009C0FF5">
        <w:rPr>
          <w:rStyle w:val="QuoteChar"/>
        </w:rPr>
        <w:t>$29</w:t>
      </w:r>
      <w:r w:rsidR="00AC466E" w:rsidRPr="00206ACB">
        <w:t xml:space="preserve"> </w:t>
      </w:r>
      <w:r w:rsidRPr="00206ACB">
        <w:t>at</w:t>
      </w:r>
      <w:r w:rsidR="00AC466E" w:rsidRPr="00206ACB">
        <w:t xml:space="preserve"> </w:t>
      </w:r>
      <w:r w:rsidRPr="00206ACB">
        <w:t>address</w:t>
      </w:r>
      <w:r w:rsidR="00AC466E" w:rsidRPr="00206ACB">
        <w:t xml:space="preserve"> </w:t>
      </w:r>
      <w:r w:rsidRPr="009C0FF5">
        <w:rPr>
          <w:rStyle w:val="QuoteChar"/>
        </w:rPr>
        <w:t>$3f00</w:t>
      </w:r>
      <w:r w:rsidRPr="00206ACB">
        <w:t>,</w:t>
      </w:r>
      <w:r w:rsidR="00AC466E" w:rsidRPr="00206ACB">
        <w:t xml:space="preserve"> </w:t>
      </w:r>
      <w:r w:rsidRPr="00206ACB">
        <w:t>but</w:t>
      </w:r>
      <w:r w:rsidR="00AC466E" w:rsidRPr="00206ACB">
        <w:t xml:space="preserve"> </w:t>
      </w:r>
      <w:r w:rsidRPr="00206ACB">
        <w:t>how?</w:t>
      </w:r>
    </w:p>
    <w:p w14:paraId="0F62B164" w14:textId="06FF2AF4" w:rsidR="00861F02" w:rsidRDefault="00861F02">
      <w:pPr>
        <w:widowControl/>
        <w:kinsoku/>
        <w:overflowPunct/>
        <w:autoSpaceDE/>
        <w:autoSpaceDN/>
        <w:spacing w:before="0" w:after="160" w:line="259" w:lineRule="auto"/>
        <w:ind w:firstLine="0"/>
        <w:jc w:val="left"/>
        <w:rPr>
          <w:rFonts w:eastAsia="Times New Roman" w:cstheme="minorHAnsi"/>
          <w:color w:val="111111"/>
          <w:kern w:val="0"/>
          <w:szCs w:val="26"/>
          <w:lang w:eastAsia="ja-JP"/>
        </w:rPr>
      </w:pPr>
      <w:r>
        <w:rPr>
          <w:rFonts w:cstheme="minorHAnsi"/>
          <w:color w:val="111111"/>
          <w:szCs w:val="26"/>
        </w:rPr>
        <w:br w:type="page"/>
      </w:r>
    </w:p>
    <w:p w14:paraId="2BA95212" w14:textId="1B7EFE68" w:rsidR="00FD3423" w:rsidRPr="00206ACB" w:rsidRDefault="00FD3423">
      <w:pPr>
        <w:pStyle w:val="ListParagraph"/>
        <w:numPr>
          <w:ilvl w:val="0"/>
          <w:numId w:val="10"/>
        </w:numPr>
        <w:rPr>
          <w:rFonts w:cstheme="minorHAnsi"/>
          <w:szCs w:val="26"/>
        </w:rPr>
      </w:pPr>
      <w:r w:rsidRPr="00206ACB">
        <w:rPr>
          <w:rFonts w:cstheme="minorHAnsi"/>
          <w:szCs w:val="26"/>
        </w:rPr>
        <w:lastRenderedPageBreak/>
        <w:t>Memory-Mapped</w:t>
      </w:r>
      <w:r w:rsidR="00AC466E" w:rsidRPr="00206ACB">
        <w:rPr>
          <w:rFonts w:cstheme="minorHAnsi"/>
          <w:szCs w:val="26"/>
        </w:rPr>
        <w:t xml:space="preserve"> </w:t>
      </w:r>
      <w:r w:rsidRPr="00206ACB">
        <w:rPr>
          <w:rFonts w:cstheme="minorHAnsi"/>
          <w:szCs w:val="26"/>
        </w:rPr>
        <w:t>I/O</w:t>
      </w:r>
    </w:p>
    <w:p w14:paraId="19BE4B24" w14:textId="3EF72675" w:rsidR="00FD3423" w:rsidRPr="00206ACB" w:rsidRDefault="00FD3423" w:rsidP="00FE02E1">
      <w:r w:rsidRPr="00206ACB">
        <w:t>On</w:t>
      </w:r>
      <w:r w:rsidR="00AC466E" w:rsidRPr="00206ACB">
        <w:t xml:space="preserve"> </w:t>
      </w:r>
      <w:r w:rsidRPr="00206ACB">
        <w:t>the</w:t>
      </w:r>
      <w:r w:rsidR="00AC466E" w:rsidRPr="00206ACB">
        <w:t xml:space="preserve"> </w:t>
      </w:r>
      <w:r w:rsidRPr="00206ACB">
        <w:t>NES,</w:t>
      </w:r>
      <w:r w:rsidR="00AC466E" w:rsidRPr="00206ACB">
        <w:t xml:space="preserve"> </w:t>
      </w:r>
      <w:r w:rsidRPr="00206ACB">
        <w:t>addresses</w:t>
      </w:r>
      <w:r w:rsidR="00AC466E" w:rsidRPr="00206ACB">
        <w:t xml:space="preserve"> </w:t>
      </w:r>
      <w:r w:rsidRPr="00206ACB">
        <w:t>in</w:t>
      </w:r>
      <w:r w:rsidR="00AC466E" w:rsidRPr="00206ACB">
        <w:t xml:space="preserve"> </w:t>
      </w:r>
      <w:r w:rsidRPr="00206ACB">
        <w:t>the</w:t>
      </w:r>
      <w:r w:rsidR="00AC466E" w:rsidRPr="00206ACB">
        <w:t xml:space="preserve"> </w:t>
      </w:r>
      <w:r w:rsidRPr="00FE02E1">
        <w:rPr>
          <w:rStyle w:val="QuoteChar"/>
        </w:rPr>
        <w:t>$2000-$6000</w:t>
      </w:r>
      <w:r w:rsidR="00AC466E" w:rsidRPr="00206ACB">
        <w:t xml:space="preserve"> </w:t>
      </w:r>
      <w:r w:rsidRPr="00206ACB">
        <w:t>range</w:t>
      </w:r>
      <w:r w:rsidR="00AC466E" w:rsidRPr="00206ACB">
        <w:t xml:space="preserve"> </w:t>
      </w:r>
      <w:r w:rsidRPr="00206ACB">
        <w:t>are</w:t>
      </w:r>
      <w:r w:rsidR="00AC466E" w:rsidRPr="00206ACB">
        <w:t xml:space="preserve"> </w:t>
      </w:r>
      <w:r w:rsidRPr="00206ACB">
        <w:t>reserved</w:t>
      </w:r>
      <w:r w:rsidR="00AC466E" w:rsidRPr="00206ACB">
        <w:t xml:space="preserve"> </w:t>
      </w:r>
      <w:r w:rsidRPr="00206ACB">
        <w:t>for</w:t>
      </w:r>
      <w:r w:rsidR="00AC466E" w:rsidRPr="00206ACB">
        <w:t xml:space="preserve"> </w:t>
      </w:r>
      <w:r w:rsidRPr="00206ACB">
        <w:t>use</w:t>
      </w:r>
      <w:r w:rsidR="00AC466E" w:rsidRPr="00206ACB">
        <w:t xml:space="preserve"> </w:t>
      </w:r>
      <w:r w:rsidRPr="00206ACB">
        <w:t>as</w:t>
      </w:r>
      <w:r w:rsidR="00AC466E" w:rsidRPr="00206ACB">
        <w:t xml:space="preserve"> </w:t>
      </w:r>
      <w:r w:rsidRPr="00206ACB">
        <w:rPr>
          <w:rStyle w:val="Emphasis"/>
          <w:rFonts w:cstheme="minorHAnsi"/>
          <w:color w:val="111111"/>
          <w:szCs w:val="26"/>
        </w:rPr>
        <w:t>memory-mapped</w:t>
      </w:r>
      <w:r w:rsidR="00AC466E" w:rsidRPr="00206ACB">
        <w:rPr>
          <w:rStyle w:val="Emphasis"/>
          <w:rFonts w:cstheme="minorHAnsi"/>
          <w:color w:val="111111"/>
          <w:szCs w:val="26"/>
        </w:rPr>
        <w:t xml:space="preserve"> </w:t>
      </w:r>
      <w:r w:rsidRPr="00206ACB">
        <w:rPr>
          <w:rStyle w:val="Emphasis"/>
          <w:rFonts w:cstheme="minorHAnsi"/>
          <w:color w:val="111111"/>
          <w:szCs w:val="26"/>
        </w:rPr>
        <w:t>I/O</w:t>
      </w:r>
      <w:r w:rsidR="00AC466E" w:rsidRPr="00206ACB">
        <w:t xml:space="preserve"> </w:t>
      </w:r>
      <w:r w:rsidRPr="00206ACB">
        <w:t>(or</w:t>
      </w:r>
      <w:r w:rsidR="00AC466E" w:rsidRPr="00206ACB">
        <w:t xml:space="preserve"> </w:t>
      </w:r>
      <w:r w:rsidRPr="00206ACB">
        <w:t>"MMIO")</w:t>
      </w:r>
      <w:r w:rsidR="00AC466E" w:rsidRPr="00206ACB">
        <w:t xml:space="preserve"> </w:t>
      </w:r>
      <w:r w:rsidRPr="00206ACB">
        <w:t>addresses.</w:t>
      </w:r>
      <w:r w:rsidR="00AC466E" w:rsidRPr="00206ACB">
        <w:t xml:space="preserve"> </w:t>
      </w:r>
      <w:r w:rsidRPr="00206ACB">
        <w:t>"I/O"</w:t>
      </w:r>
      <w:r w:rsidR="00AC466E" w:rsidRPr="00206ACB">
        <w:t xml:space="preserve"> </w:t>
      </w:r>
      <w:r w:rsidRPr="00206ACB">
        <w:t>is</w:t>
      </w:r>
      <w:r w:rsidR="00AC466E" w:rsidRPr="00206ACB">
        <w:t xml:space="preserve"> </w:t>
      </w:r>
      <w:r w:rsidRPr="00206ACB">
        <w:t>"input/output"</w:t>
      </w:r>
      <w:r w:rsidR="00AC466E" w:rsidRPr="00206ACB">
        <w:t xml:space="preserve"> </w:t>
      </w:r>
      <w:r w:rsidRPr="00206ACB">
        <w:t>-</w:t>
      </w:r>
      <w:r w:rsidR="00AC466E" w:rsidRPr="00206ACB">
        <w:t xml:space="preserve"> </w:t>
      </w:r>
      <w:r w:rsidRPr="00206ACB">
        <w:t>sending</w:t>
      </w:r>
      <w:r w:rsidR="00AC466E" w:rsidRPr="00206ACB">
        <w:t xml:space="preserve"> </w:t>
      </w:r>
      <w:r w:rsidRPr="00206ACB">
        <w:t>data</w:t>
      </w:r>
      <w:r w:rsidR="00AC466E" w:rsidRPr="00206ACB">
        <w:t xml:space="preserve"> </w:t>
      </w:r>
      <w:r w:rsidRPr="00206ACB">
        <w:t>between</w:t>
      </w:r>
      <w:r w:rsidR="00AC466E" w:rsidRPr="00206ACB">
        <w:t xml:space="preserve"> </w:t>
      </w:r>
      <w:r w:rsidRPr="00206ACB">
        <w:t>different</w:t>
      </w:r>
      <w:r w:rsidR="00AC466E" w:rsidRPr="00206ACB">
        <w:t xml:space="preserve"> </w:t>
      </w:r>
      <w:r w:rsidRPr="00206ACB">
        <w:t>devices.</w:t>
      </w:r>
      <w:r w:rsidR="00AC466E" w:rsidRPr="00206ACB">
        <w:t xml:space="preserve"> </w:t>
      </w:r>
      <w:r w:rsidRPr="00206ACB">
        <w:t>"Memory-mapped"</w:t>
      </w:r>
      <w:r w:rsidR="00AC466E" w:rsidRPr="00206ACB">
        <w:t xml:space="preserve"> </w:t>
      </w:r>
      <w:r w:rsidRPr="00206ACB">
        <w:t>means</w:t>
      </w:r>
      <w:r w:rsidR="00AC466E" w:rsidRPr="00206ACB">
        <w:t xml:space="preserve"> </w:t>
      </w:r>
      <w:r w:rsidRPr="00206ACB">
        <w:t>that</w:t>
      </w:r>
      <w:r w:rsidR="00AC466E" w:rsidRPr="00206ACB">
        <w:t xml:space="preserve"> </w:t>
      </w:r>
      <w:r w:rsidRPr="00206ACB">
        <w:t>these</w:t>
      </w:r>
      <w:r w:rsidR="00AC466E" w:rsidRPr="00206ACB">
        <w:t xml:space="preserve"> </w:t>
      </w:r>
      <w:r w:rsidRPr="00206ACB">
        <w:t>interfaces</w:t>
      </w:r>
      <w:r w:rsidR="00AC466E" w:rsidRPr="00206ACB">
        <w:t xml:space="preserve"> </w:t>
      </w:r>
      <w:r w:rsidRPr="00206ACB">
        <w:t>to</w:t>
      </w:r>
      <w:r w:rsidR="00AC466E" w:rsidRPr="00206ACB">
        <w:t xml:space="preserve"> </w:t>
      </w:r>
      <w:r w:rsidRPr="00206ACB">
        <w:t>other</w:t>
      </w:r>
      <w:r w:rsidR="00AC466E" w:rsidRPr="00206ACB">
        <w:t xml:space="preserve"> </w:t>
      </w:r>
      <w:r w:rsidRPr="00206ACB">
        <w:t>devices</w:t>
      </w:r>
      <w:r w:rsidR="00AC466E" w:rsidRPr="00206ACB">
        <w:t xml:space="preserve"> </w:t>
      </w:r>
      <w:r w:rsidRPr="00206ACB">
        <w:t>are</w:t>
      </w:r>
      <w:r w:rsidR="00AC466E" w:rsidRPr="00206ACB">
        <w:t xml:space="preserve"> </w:t>
      </w:r>
      <w:r w:rsidRPr="00206ACB">
        <w:t>mapped</w:t>
      </w:r>
      <w:r w:rsidR="00AC466E" w:rsidRPr="00206ACB">
        <w:t xml:space="preserve"> </w:t>
      </w:r>
      <w:r w:rsidRPr="00206ACB">
        <w:t>to</w:t>
      </w:r>
      <w:r w:rsidR="00AC466E" w:rsidRPr="00206ACB">
        <w:t xml:space="preserve"> </w:t>
      </w:r>
      <w:r w:rsidRPr="00206ACB">
        <w:t>memory</w:t>
      </w:r>
      <w:r w:rsidR="00AC466E" w:rsidRPr="00206ACB">
        <w:t xml:space="preserve"> </w:t>
      </w:r>
      <w:r w:rsidRPr="00206ACB">
        <w:t>addresses</w:t>
      </w:r>
      <w:r w:rsidR="00AC466E" w:rsidRPr="00206ACB">
        <w:t xml:space="preserve"> </w:t>
      </w:r>
      <w:r w:rsidRPr="00206ACB">
        <w:t>-</w:t>
      </w:r>
      <w:r w:rsidR="00AC466E" w:rsidRPr="00206ACB">
        <w:t xml:space="preserve"> </w:t>
      </w:r>
      <w:r w:rsidRPr="00206ACB">
        <w:t>in</w:t>
      </w:r>
      <w:r w:rsidR="00AC466E" w:rsidRPr="00206ACB">
        <w:t xml:space="preserve"> </w:t>
      </w:r>
      <w:r w:rsidRPr="00206ACB">
        <w:t>other</w:t>
      </w:r>
      <w:r w:rsidR="00AC466E" w:rsidRPr="00206ACB">
        <w:t xml:space="preserve"> </w:t>
      </w:r>
      <w:r w:rsidRPr="00206ACB">
        <w:t>words,</w:t>
      </w:r>
      <w:r w:rsidR="00AC466E" w:rsidRPr="00206ACB">
        <w:t xml:space="preserve"> </w:t>
      </w:r>
      <w:r w:rsidRPr="00206ACB">
        <w:t>certain</w:t>
      </w:r>
      <w:r w:rsidR="00AC466E" w:rsidRPr="00206ACB">
        <w:t xml:space="preserve"> </w:t>
      </w:r>
      <w:r w:rsidRPr="00206ACB">
        <w:t>memory</w:t>
      </w:r>
      <w:r w:rsidR="00AC466E" w:rsidRPr="00206ACB">
        <w:t xml:space="preserve"> </w:t>
      </w:r>
      <w:r w:rsidRPr="00206ACB">
        <w:t>addresses</w:t>
      </w:r>
      <w:r w:rsidR="00AC466E" w:rsidRPr="00206ACB">
        <w:t xml:space="preserve"> </w:t>
      </w:r>
      <w:r w:rsidRPr="00206ACB">
        <w:t>are</w:t>
      </w:r>
      <w:r w:rsidR="00AC466E" w:rsidRPr="00206ACB">
        <w:t xml:space="preserve"> </w:t>
      </w:r>
      <w:r w:rsidRPr="00206ACB">
        <w:t>not</w:t>
      </w:r>
      <w:r w:rsidR="00AC466E" w:rsidRPr="00206ACB">
        <w:t xml:space="preserve"> </w:t>
      </w:r>
      <w:r w:rsidRPr="00206ACB">
        <w:t>memory</w:t>
      </w:r>
      <w:r w:rsidR="00AC466E" w:rsidRPr="00206ACB">
        <w:t xml:space="preserve"> </w:t>
      </w:r>
      <w:r w:rsidRPr="00206ACB">
        <w:t>at</w:t>
      </w:r>
      <w:r w:rsidR="00AC466E" w:rsidRPr="00206ACB">
        <w:t xml:space="preserve"> </w:t>
      </w:r>
      <w:r w:rsidRPr="00206ACB">
        <w:t>all,</w:t>
      </w:r>
      <w:r w:rsidR="00AC466E" w:rsidRPr="00206ACB">
        <w:t xml:space="preserve"> </w:t>
      </w:r>
      <w:r w:rsidRPr="00206ACB">
        <w:t>but</w:t>
      </w:r>
      <w:r w:rsidR="00AC466E" w:rsidRPr="00206ACB">
        <w:t xml:space="preserve"> </w:t>
      </w:r>
      <w:r w:rsidRPr="00206ACB">
        <w:t>rather</w:t>
      </w:r>
      <w:r w:rsidR="00AC466E" w:rsidRPr="00206ACB">
        <w:t xml:space="preserve"> </w:t>
      </w:r>
      <w:r w:rsidRPr="00206ACB">
        <w:t>connections</w:t>
      </w:r>
      <w:r w:rsidR="00AC466E" w:rsidRPr="00206ACB">
        <w:t xml:space="preserve"> </w:t>
      </w:r>
      <w:r w:rsidRPr="00206ACB">
        <w:t>to</w:t>
      </w:r>
      <w:r w:rsidR="00AC466E" w:rsidRPr="00206ACB">
        <w:t xml:space="preserve"> </w:t>
      </w:r>
      <w:r w:rsidRPr="00206ACB">
        <w:t>other</w:t>
      </w:r>
      <w:r w:rsidR="00AC466E" w:rsidRPr="00206ACB">
        <w:t xml:space="preserve"> </w:t>
      </w:r>
      <w:r w:rsidRPr="00206ACB">
        <w:t>devices.</w:t>
      </w:r>
    </w:p>
    <w:p w14:paraId="34556C4F" w14:textId="21D3B8FF" w:rsidR="00FD3423" w:rsidRPr="00206ACB" w:rsidRDefault="00FD3423" w:rsidP="00FE02E1">
      <w:r w:rsidRPr="00206ACB">
        <w:t>Memory</w:t>
      </w:r>
      <w:r w:rsidR="00AC466E" w:rsidRPr="00206ACB">
        <w:t xml:space="preserve"> </w:t>
      </w:r>
      <w:r w:rsidRPr="00206ACB">
        <w:t>addresses</w:t>
      </w:r>
      <w:r w:rsidR="00AC466E" w:rsidRPr="00206ACB">
        <w:t xml:space="preserve"> </w:t>
      </w:r>
      <w:r w:rsidRPr="00206ACB">
        <w:t>in</w:t>
      </w:r>
      <w:r w:rsidR="00AC466E" w:rsidRPr="00206ACB">
        <w:t xml:space="preserve"> </w:t>
      </w:r>
      <w:r w:rsidRPr="00206ACB">
        <w:t>the</w:t>
      </w:r>
      <w:r w:rsidR="00AC466E" w:rsidRPr="00206ACB">
        <w:t xml:space="preserve"> </w:t>
      </w:r>
      <w:r w:rsidRPr="00206ACB">
        <w:t>low</w:t>
      </w:r>
      <w:r w:rsidR="00AC466E" w:rsidRPr="00206ACB">
        <w:t xml:space="preserve"> </w:t>
      </w:r>
      <w:r w:rsidRPr="00FE02E1">
        <w:rPr>
          <w:rStyle w:val="QuoteChar"/>
        </w:rPr>
        <w:t>$2000</w:t>
      </w:r>
      <w:r w:rsidRPr="00206ACB">
        <w:t>s</w:t>
      </w:r>
      <w:r w:rsidR="00AC466E" w:rsidRPr="00206ACB">
        <w:t xml:space="preserve"> </w:t>
      </w:r>
      <w:r w:rsidRPr="00206ACB">
        <w:t>correspond</w:t>
      </w:r>
      <w:r w:rsidR="00AC466E" w:rsidRPr="00206ACB">
        <w:t xml:space="preserve"> </w:t>
      </w:r>
      <w:r w:rsidRPr="00206ACB">
        <w:t>to</w:t>
      </w:r>
      <w:r w:rsidR="00AC466E" w:rsidRPr="00206ACB">
        <w:t xml:space="preserve"> </w:t>
      </w:r>
      <w:r w:rsidRPr="00206ACB">
        <w:t>connections</w:t>
      </w:r>
      <w:r w:rsidR="00AC466E" w:rsidRPr="00206ACB">
        <w:t xml:space="preserve"> </w:t>
      </w:r>
      <w:r w:rsidRPr="00206ACB">
        <w:t>to</w:t>
      </w:r>
      <w:r w:rsidR="00AC466E" w:rsidRPr="00206ACB">
        <w:t xml:space="preserve"> </w:t>
      </w:r>
      <w:r w:rsidRPr="00206ACB">
        <w:t>the</w:t>
      </w:r>
      <w:r w:rsidR="00AC466E" w:rsidRPr="00206ACB">
        <w:t xml:space="preserve"> </w:t>
      </w:r>
      <w:r w:rsidRPr="00206ACB">
        <w:t>PPU.</w:t>
      </w:r>
      <w:r w:rsidR="00AC466E" w:rsidRPr="00206ACB">
        <w:t xml:space="preserve"> </w:t>
      </w:r>
      <w:r w:rsidRPr="00206ACB">
        <w:rPr>
          <w:rStyle w:val="marginnote"/>
          <w:rFonts w:cstheme="minorHAnsi"/>
          <w:color w:val="111111"/>
          <w:szCs w:val="26"/>
        </w:rPr>
        <w:t>If</w:t>
      </w:r>
      <w:r w:rsidR="00AC466E" w:rsidRPr="00206ACB">
        <w:rPr>
          <w:rStyle w:val="marginnote"/>
          <w:rFonts w:cstheme="minorHAnsi"/>
          <w:color w:val="111111"/>
          <w:szCs w:val="26"/>
        </w:rPr>
        <w:t xml:space="preserve"> </w:t>
      </w:r>
      <w:r w:rsidRPr="00206ACB">
        <w:rPr>
          <w:rStyle w:val="marginnote"/>
          <w:rFonts w:cstheme="minorHAnsi"/>
          <w:color w:val="111111"/>
          <w:szCs w:val="26"/>
        </w:rPr>
        <w:t>you</w:t>
      </w:r>
      <w:r w:rsidR="00AC466E" w:rsidRPr="00206ACB">
        <w:rPr>
          <w:rStyle w:val="marginnote"/>
          <w:rFonts w:cstheme="minorHAnsi"/>
          <w:color w:val="111111"/>
          <w:szCs w:val="26"/>
        </w:rPr>
        <w:t xml:space="preserve"> </w:t>
      </w:r>
      <w:r w:rsidRPr="00206ACB">
        <w:rPr>
          <w:rStyle w:val="marginnote"/>
          <w:rFonts w:cstheme="minorHAnsi"/>
          <w:color w:val="111111"/>
          <w:szCs w:val="26"/>
        </w:rPr>
        <w:t>want</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learn</w:t>
      </w:r>
      <w:r w:rsidR="00AC466E" w:rsidRPr="00206ACB">
        <w:rPr>
          <w:rStyle w:val="marginnote"/>
          <w:rFonts w:cstheme="minorHAnsi"/>
          <w:color w:val="111111"/>
          <w:szCs w:val="26"/>
        </w:rPr>
        <w:t xml:space="preserve"> </w:t>
      </w:r>
      <w:r w:rsidRPr="00206ACB">
        <w:rPr>
          <w:rStyle w:val="marginnote"/>
          <w:rFonts w:cstheme="minorHAnsi"/>
          <w:color w:val="111111"/>
          <w:szCs w:val="26"/>
        </w:rPr>
        <w:t>more</w:t>
      </w:r>
      <w:r w:rsidR="00AC466E" w:rsidRPr="00206ACB">
        <w:rPr>
          <w:rStyle w:val="marginnote"/>
          <w:rFonts w:cstheme="minorHAnsi"/>
          <w:color w:val="111111"/>
          <w:szCs w:val="26"/>
        </w:rPr>
        <w:t xml:space="preserve"> </w:t>
      </w:r>
      <w:r w:rsidRPr="00206ACB">
        <w:rPr>
          <w:rStyle w:val="marginnote"/>
          <w:rFonts w:cstheme="minorHAnsi"/>
          <w:color w:val="111111"/>
          <w:szCs w:val="26"/>
        </w:rPr>
        <w:t>about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PPU's</w:t>
      </w:r>
      <w:r w:rsidR="00AC466E" w:rsidRPr="00206ACB">
        <w:rPr>
          <w:rStyle w:val="marginnote"/>
          <w:rFonts w:cstheme="minorHAnsi"/>
          <w:color w:val="111111"/>
          <w:szCs w:val="26"/>
        </w:rPr>
        <w:t xml:space="preserve"> </w:t>
      </w:r>
      <w:r w:rsidRPr="00206ACB">
        <w:rPr>
          <w:rStyle w:val="marginnote"/>
          <w:rFonts w:cstheme="minorHAnsi"/>
          <w:color w:val="111111"/>
          <w:szCs w:val="26"/>
        </w:rPr>
        <w:t>MMIO</w:t>
      </w:r>
      <w:r w:rsidR="00AC466E" w:rsidRPr="00206ACB">
        <w:rPr>
          <w:rStyle w:val="marginnote"/>
          <w:rFonts w:cstheme="minorHAnsi"/>
          <w:color w:val="111111"/>
          <w:szCs w:val="26"/>
        </w:rPr>
        <w:t xml:space="preserve"> </w:t>
      </w:r>
      <w:r w:rsidRPr="00206ACB">
        <w:rPr>
          <w:rStyle w:val="marginnote"/>
          <w:rFonts w:cstheme="minorHAnsi"/>
          <w:color w:val="111111"/>
          <w:szCs w:val="26"/>
        </w:rPr>
        <w:t>addresses</w:t>
      </w:r>
      <w:r w:rsidR="00AC466E" w:rsidRPr="00206ACB">
        <w:rPr>
          <w:rStyle w:val="marginnote"/>
          <w:rFonts w:cstheme="minorHAnsi"/>
          <w:color w:val="111111"/>
          <w:szCs w:val="26"/>
        </w:rPr>
        <w:t xml:space="preserve"> </w:t>
      </w:r>
      <w:r w:rsidRPr="00206ACB">
        <w:rPr>
          <w:rStyle w:val="marginnote"/>
          <w:rFonts w:cstheme="minorHAnsi"/>
          <w:color w:val="111111"/>
          <w:szCs w:val="26"/>
        </w:rPr>
        <w:t>(or</w:t>
      </w:r>
      <w:r w:rsidR="00AC466E" w:rsidRPr="00206ACB">
        <w:rPr>
          <w:rStyle w:val="marginnote"/>
          <w:rFonts w:cstheme="minorHAnsi"/>
          <w:color w:val="111111"/>
          <w:szCs w:val="26"/>
        </w:rPr>
        <w:t xml:space="preserve"> </w:t>
      </w:r>
      <w:r w:rsidRPr="00206ACB">
        <w:rPr>
          <w:rStyle w:val="marginnote"/>
          <w:rFonts w:cstheme="minorHAnsi"/>
          <w:color w:val="111111"/>
          <w:szCs w:val="26"/>
        </w:rPr>
        <w:t>any</w:t>
      </w:r>
      <w:r w:rsidR="00AC466E" w:rsidRPr="00206ACB">
        <w:rPr>
          <w:rStyle w:val="marginnote"/>
          <w:rFonts w:cstheme="minorHAnsi"/>
          <w:color w:val="111111"/>
          <w:szCs w:val="26"/>
        </w:rPr>
        <w:t xml:space="preserve"> </w:t>
      </w:r>
      <w:r w:rsidRPr="00206ACB">
        <w:rPr>
          <w:rStyle w:val="marginnote"/>
          <w:rFonts w:cstheme="minorHAnsi"/>
          <w:color w:val="111111"/>
          <w:szCs w:val="26"/>
        </w:rPr>
        <w:t>other</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topic,</w:t>
      </w:r>
      <w:r w:rsidR="00AC466E" w:rsidRPr="00206ACB">
        <w:rPr>
          <w:rStyle w:val="marginnote"/>
          <w:rFonts w:cstheme="minorHAnsi"/>
          <w:color w:val="111111"/>
          <w:szCs w:val="26"/>
        </w:rPr>
        <w:t xml:space="preserve"> </w:t>
      </w:r>
      <w:r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matter),</w:t>
      </w:r>
      <w:r w:rsidR="00AC466E" w:rsidRPr="00206ACB">
        <w:rPr>
          <w:rStyle w:val="marginnote"/>
          <w:rFonts w:cstheme="minorHAnsi"/>
          <w:color w:val="111111"/>
          <w:szCs w:val="26"/>
        </w:rPr>
        <w:t xml:space="preserve"> </w:t>
      </w:r>
      <w:r w:rsidRPr="00206ACB">
        <w:rPr>
          <w:rStyle w:val="marginnote"/>
          <w:rFonts w:cstheme="minorHAnsi"/>
          <w:color w:val="111111"/>
          <w:szCs w:val="26"/>
        </w:rPr>
        <w:t>check</w:t>
      </w:r>
      <w:r w:rsidR="00AC466E" w:rsidRPr="00206ACB">
        <w:rPr>
          <w:rStyle w:val="marginnote"/>
          <w:rFonts w:cstheme="minorHAnsi"/>
          <w:color w:val="111111"/>
          <w:szCs w:val="26"/>
        </w:rPr>
        <w:t xml:space="preserve"> </w:t>
      </w:r>
      <w:r w:rsidRPr="00206ACB">
        <w:rPr>
          <w:rStyle w:val="marginnote"/>
          <w:rFonts w:cstheme="minorHAnsi"/>
          <w:color w:val="111111"/>
          <w:szCs w:val="26"/>
        </w:rPr>
        <w:t>out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hyperlink r:id="rId67" w:tgtFrame="_blank" w:history="1">
        <w:r w:rsidRPr="00206ACB">
          <w:rPr>
            <w:rStyle w:val="Hyperlink"/>
            <w:rFonts w:cstheme="minorHAnsi"/>
            <w:color w:val="82642B"/>
            <w:szCs w:val="26"/>
          </w:rPr>
          <w:t>NESDev</w:t>
        </w:r>
        <w:r w:rsidR="00AC466E" w:rsidRPr="00206ACB">
          <w:rPr>
            <w:rStyle w:val="Hyperlink"/>
            <w:rFonts w:cstheme="minorHAnsi"/>
            <w:color w:val="82642B"/>
            <w:szCs w:val="26"/>
          </w:rPr>
          <w:t xml:space="preserve"> </w:t>
        </w:r>
        <w:r w:rsidRPr="00206ACB">
          <w:rPr>
            <w:rStyle w:val="Hyperlink"/>
            <w:rFonts w:cstheme="minorHAnsi"/>
            <w:color w:val="82642B"/>
            <w:szCs w:val="26"/>
          </w:rPr>
          <w:t>Wiki</w:t>
        </w:r>
      </w:hyperlink>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While</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not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best</w:t>
      </w:r>
      <w:r w:rsidR="00AC466E" w:rsidRPr="00206ACB">
        <w:rPr>
          <w:rStyle w:val="marginnote"/>
          <w:rFonts w:cstheme="minorHAnsi"/>
          <w:color w:val="111111"/>
          <w:szCs w:val="26"/>
        </w:rPr>
        <w:t xml:space="preserve"> </w:t>
      </w:r>
      <w:r w:rsidRPr="00206ACB">
        <w:rPr>
          <w:rStyle w:val="marginnote"/>
          <w:rFonts w:cstheme="minorHAnsi"/>
          <w:color w:val="111111"/>
          <w:szCs w:val="26"/>
        </w:rPr>
        <w:t>resource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learn</w:t>
      </w:r>
      <w:r w:rsidR="00AC466E" w:rsidRPr="00206ACB">
        <w:rPr>
          <w:rStyle w:val="marginnote"/>
          <w:rFonts w:cstheme="minorHAnsi"/>
          <w:color w:val="111111"/>
          <w:szCs w:val="26"/>
        </w:rPr>
        <w:t xml:space="preserve"> </w:t>
      </w:r>
      <w:r w:rsidRPr="00206ACB">
        <w:rPr>
          <w:rStyle w:val="marginnote"/>
          <w:rFonts w:cstheme="minorHAnsi"/>
          <w:color w:val="111111"/>
          <w:szCs w:val="26"/>
        </w:rPr>
        <w:t>from,</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invaluable</w:t>
      </w:r>
      <w:r w:rsidR="00AC466E" w:rsidRPr="00206ACB">
        <w:rPr>
          <w:rStyle w:val="marginnote"/>
          <w:rFonts w:cstheme="minorHAnsi"/>
          <w:color w:val="111111"/>
          <w:szCs w:val="26"/>
        </w:rPr>
        <w:t xml:space="preserve"> </w:t>
      </w:r>
      <w:r w:rsidRPr="00206ACB">
        <w:rPr>
          <w:rStyle w:val="marginnote"/>
          <w:rFonts w:cstheme="minorHAnsi"/>
          <w:color w:val="111111"/>
          <w:szCs w:val="26"/>
        </w:rPr>
        <w:t>reference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system,</w:t>
      </w:r>
      <w:r w:rsidR="00AC466E" w:rsidRPr="00206ACB">
        <w:rPr>
          <w:rStyle w:val="marginnote"/>
          <w:rFonts w:cstheme="minorHAnsi"/>
          <w:color w:val="111111"/>
          <w:szCs w:val="26"/>
        </w:rPr>
        <w:t xml:space="preserve"> </w:t>
      </w:r>
      <w:r w:rsidRPr="00206ACB">
        <w:rPr>
          <w:rStyle w:val="marginnote"/>
          <w:rFonts w:cstheme="minorHAnsi"/>
          <w:color w:val="111111"/>
          <w:szCs w:val="26"/>
        </w:rPr>
        <w:t>backed</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r w:rsidRPr="00206ACB">
        <w:rPr>
          <w:rStyle w:val="marginnote"/>
          <w:rFonts w:cstheme="minorHAnsi"/>
          <w:color w:val="111111"/>
          <w:szCs w:val="26"/>
        </w:rPr>
        <w:t>meticulous</w:t>
      </w:r>
      <w:r w:rsidR="00AC466E" w:rsidRPr="00206ACB">
        <w:rPr>
          <w:rStyle w:val="marginnote"/>
          <w:rFonts w:cstheme="minorHAnsi"/>
          <w:color w:val="111111"/>
          <w:szCs w:val="26"/>
        </w:rPr>
        <w:t xml:space="preserve"> </w:t>
      </w:r>
      <w:r w:rsidRPr="00206ACB">
        <w:rPr>
          <w:rStyle w:val="marginnote"/>
          <w:rFonts w:cstheme="minorHAnsi"/>
          <w:color w:val="111111"/>
          <w:szCs w:val="26"/>
        </w:rPr>
        <w:t>research</w:t>
      </w:r>
      <w:r w:rsidR="00AC466E" w:rsidRPr="00206ACB">
        <w:rPr>
          <w:rStyle w:val="marginnote"/>
          <w:rFonts w:cstheme="minorHAnsi"/>
          <w:color w:val="111111"/>
          <w:szCs w:val="26"/>
        </w:rPr>
        <w:t xml:space="preserve"> </w:t>
      </w:r>
      <w:r w:rsidRPr="00206ACB">
        <w:rPr>
          <w:rStyle w:val="marginnote"/>
          <w:rFonts w:cstheme="minorHAnsi"/>
          <w:color w:val="111111"/>
          <w:szCs w:val="26"/>
        </w:rPr>
        <w:t>from</w:t>
      </w:r>
      <w:r w:rsidR="00AC466E" w:rsidRPr="00206ACB">
        <w:rPr>
          <w:rStyle w:val="marginnote"/>
          <w:rFonts w:cstheme="minorHAnsi"/>
          <w:color w:val="111111"/>
          <w:szCs w:val="26"/>
        </w:rPr>
        <w:t xml:space="preserve"> </w:t>
      </w:r>
      <w:r w:rsidRPr="00206ACB">
        <w:rPr>
          <w:rStyle w:val="marginnote"/>
          <w:rFonts w:cstheme="minorHAnsi"/>
          <w:color w:val="111111"/>
          <w:szCs w:val="26"/>
        </w:rPr>
        <w:t>its</w:t>
      </w:r>
      <w:r w:rsidR="00AC466E" w:rsidRPr="00206ACB">
        <w:rPr>
          <w:rStyle w:val="marginnote"/>
          <w:rFonts w:cstheme="minorHAnsi"/>
          <w:color w:val="111111"/>
          <w:szCs w:val="26"/>
        </w:rPr>
        <w:t xml:space="preserve"> </w:t>
      </w:r>
      <w:r w:rsidRPr="00206ACB">
        <w:rPr>
          <w:rStyle w:val="marginnote"/>
          <w:rFonts w:cstheme="minorHAnsi"/>
          <w:color w:val="111111"/>
          <w:szCs w:val="26"/>
        </w:rPr>
        <w:t>contributors.</w:t>
      </w:r>
      <w:r w:rsidR="00AC466E" w:rsidRPr="00206ACB">
        <w:rPr>
          <w:rStyle w:val="marginnote"/>
          <w:rFonts w:cstheme="minorHAnsi"/>
          <w:color w:val="111111"/>
          <w:szCs w:val="26"/>
        </w:rPr>
        <w:t xml:space="preserve"> </w:t>
      </w:r>
      <w:r w:rsidRPr="00206ACB">
        <w:t>There</w:t>
      </w:r>
      <w:r w:rsidR="00AC466E" w:rsidRPr="00206ACB">
        <w:t xml:space="preserve"> </w:t>
      </w:r>
      <w:r w:rsidRPr="00206ACB">
        <w:t>are</w:t>
      </w:r>
      <w:r w:rsidR="00AC466E" w:rsidRPr="00206ACB">
        <w:t xml:space="preserve"> </w:t>
      </w:r>
      <w:r w:rsidRPr="00206ACB">
        <w:t>four</w:t>
      </w:r>
      <w:r w:rsidR="00AC466E" w:rsidRPr="00206ACB">
        <w:t xml:space="preserve"> </w:t>
      </w:r>
      <w:r w:rsidRPr="00206ACB">
        <w:t>MMIO</w:t>
      </w:r>
      <w:r w:rsidR="00AC466E" w:rsidRPr="00206ACB">
        <w:t xml:space="preserve"> </w:t>
      </w:r>
      <w:r w:rsidRPr="00206ACB">
        <w:t>addresses</w:t>
      </w:r>
      <w:r w:rsidR="00AC466E" w:rsidRPr="00206ACB">
        <w:t xml:space="preserve"> </w:t>
      </w:r>
      <w:r w:rsidRPr="00206ACB">
        <w:t>in</w:t>
      </w:r>
      <w:r w:rsidR="00AC466E" w:rsidRPr="00206ACB">
        <w:t xml:space="preserve"> </w:t>
      </w:r>
      <w:r w:rsidRPr="00206ACB">
        <w:t>use</w:t>
      </w:r>
      <w:r w:rsidR="00AC466E" w:rsidRPr="00206ACB">
        <w:t xml:space="preserve"> </w:t>
      </w:r>
      <w:r w:rsidRPr="00206ACB">
        <w:t>in</w:t>
      </w:r>
      <w:r w:rsidR="00AC466E" w:rsidRPr="00206ACB">
        <w:t xml:space="preserve"> </w:t>
      </w:r>
      <w:r w:rsidRPr="00206ACB">
        <w:t>our</w:t>
      </w:r>
      <w:r w:rsidR="00AC466E" w:rsidRPr="00206ACB">
        <w:t xml:space="preserve"> </w:t>
      </w:r>
      <w:r w:rsidRPr="00206ACB">
        <w:t>code;</w:t>
      </w:r>
      <w:r w:rsidR="00AC466E" w:rsidRPr="00206ACB">
        <w:t xml:space="preserve"> </w:t>
      </w:r>
      <w:r w:rsidRPr="00206ACB">
        <w:t>let's</w:t>
      </w:r>
      <w:r w:rsidR="00AC466E" w:rsidRPr="00206ACB">
        <w:t xml:space="preserve"> </w:t>
      </w:r>
      <w:r w:rsidRPr="00206ACB">
        <w:t>take</w:t>
      </w:r>
      <w:r w:rsidR="00AC466E" w:rsidRPr="00206ACB">
        <w:t xml:space="preserve"> </w:t>
      </w:r>
      <w:r w:rsidRPr="00206ACB">
        <w:t>a</w:t>
      </w:r>
      <w:r w:rsidR="00AC466E" w:rsidRPr="00206ACB">
        <w:t xml:space="preserve"> </w:t>
      </w:r>
      <w:r w:rsidRPr="00206ACB">
        <w:t>look</w:t>
      </w:r>
      <w:r w:rsidR="00AC466E" w:rsidRPr="00206ACB">
        <w:t xml:space="preserve"> </w:t>
      </w:r>
      <w:r w:rsidRPr="00206ACB">
        <w:t>at</w:t>
      </w:r>
      <w:r w:rsidR="00AC466E" w:rsidRPr="00206ACB">
        <w:t xml:space="preserve"> </w:t>
      </w:r>
      <w:r w:rsidRPr="00206ACB">
        <w:t>what</w:t>
      </w:r>
      <w:r w:rsidR="00AC466E" w:rsidRPr="00206ACB">
        <w:t xml:space="preserve"> </w:t>
      </w:r>
      <w:r w:rsidRPr="00206ACB">
        <w:t>each</w:t>
      </w:r>
      <w:r w:rsidR="00AC466E" w:rsidRPr="00206ACB">
        <w:t xml:space="preserve"> </w:t>
      </w:r>
      <w:r w:rsidRPr="00206ACB">
        <w:t>one</w:t>
      </w:r>
      <w:r w:rsidR="00AC466E" w:rsidRPr="00206ACB">
        <w:t xml:space="preserve"> </w:t>
      </w:r>
      <w:r w:rsidRPr="00206ACB">
        <w:t>does</w:t>
      </w:r>
      <w:r w:rsidR="00AC466E" w:rsidRPr="00206ACB">
        <w:t xml:space="preserve"> </w:t>
      </w:r>
      <w:r w:rsidRPr="00206ACB">
        <w:t>(along</w:t>
      </w:r>
      <w:r w:rsidR="00AC466E" w:rsidRPr="00206ACB">
        <w:t xml:space="preserve"> </w:t>
      </w:r>
      <w:r w:rsidRPr="00206ACB">
        <w:t>with</w:t>
      </w:r>
      <w:r w:rsidR="00AC466E" w:rsidRPr="00206ACB">
        <w:t xml:space="preserve"> </w:t>
      </w:r>
      <w:r w:rsidRPr="00206ACB">
        <w:t>the</w:t>
      </w:r>
      <w:r w:rsidR="00AC466E" w:rsidRPr="00206ACB">
        <w:t xml:space="preserve"> </w:t>
      </w:r>
      <w:r w:rsidRPr="00206ACB">
        <w:t>name</w:t>
      </w:r>
      <w:r w:rsidR="00AC466E" w:rsidRPr="00206ACB">
        <w:t xml:space="preserve"> </w:t>
      </w:r>
      <w:r w:rsidRPr="00206ACB">
        <w:t>each</w:t>
      </w:r>
      <w:r w:rsidR="00AC466E" w:rsidRPr="00206ACB">
        <w:t xml:space="preserve"> </w:t>
      </w:r>
      <w:r w:rsidRPr="00206ACB">
        <w:t>address</w:t>
      </w:r>
      <w:r w:rsidR="00AC466E" w:rsidRPr="00206ACB">
        <w:t xml:space="preserve"> </w:t>
      </w:r>
      <w:r w:rsidRPr="00206ACB">
        <w:t>is</w:t>
      </w:r>
      <w:r w:rsidR="00AC466E" w:rsidRPr="00206ACB">
        <w:t xml:space="preserve"> </w:t>
      </w:r>
      <w:r w:rsidRPr="00206ACB">
        <w:t>commonly</w:t>
      </w:r>
      <w:r w:rsidR="00AC466E" w:rsidRPr="00206ACB">
        <w:t xml:space="preserve"> </w:t>
      </w:r>
      <w:r w:rsidRPr="00206ACB">
        <w:t>known</w:t>
      </w:r>
      <w:r w:rsidR="00AC466E" w:rsidRPr="00206ACB">
        <w:t xml:space="preserve"> </w:t>
      </w:r>
      <w:r w:rsidRPr="00206ACB">
        <w:t>by).</w:t>
      </w:r>
    </w:p>
    <w:p w14:paraId="4C28F06F" w14:textId="50FF6F8D" w:rsidR="00FD3423" w:rsidRPr="00206ACB" w:rsidRDefault="00FD3423">
      <w:pPr>
        <w:pStyle w:val="ListParagraph"/>
        <w:numPr>
          <w:ilvl w:val="0"/>
          <w:numId w:val="10"/>
        </w:numPr>
        <w:rPr>
          <w:rFonts w:cstheme="minorHAnsi"/>
          <w:szCs w:val="26"/>
        </w:rPr>
      </w:pPr>
      <w:r w:rsidRPr="00FE02E1">
        <w:rPr>
          <w:rStyle w:val="QuoteChar"/>
        </w:rPr>
        <w:t>$2006</w:t>
      </w:r>
      <w:r w:rsidRPr="00206ACB">
        <w:rPr>
          <w:rFonts w:cstheme="minorHAnsi"/>
          <w:szCs w:val="26"/>
        </w:rPr>
        <w:t>:</w:t>
      </w:r>
      <w:r w:rsidR="00AC466E" w:rsidRPr="00206ACB">
        <w:rPr>
          <w:rFonts w:cstheme="minorHAnsi"/>
          <w:szCs w:val="26"/>
        </w:rPr>
        <w:t xml:space="preserve"> </w:t>
      </w:r>
      <w:r w:rsidRPr="00206ACB">
        <w:rPr>
          <w:rFonts w:cstheme="minorHAnsi"/>
          <w:szCs w:val="26"/>
        </w:rPr>
        <w:t>PPUADDR</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FE02E1">
        <w:rPr>
          <w:rStyle w:val="QuoteChar"/>
        </w:rPr>
        <w:t>$2007</w:t>
      </w:r>
      <w:r w:rsidRPr="00206ACB">
        <w:rPr>
          <w:rFonts w:cstheme="minorHAnsi"/>
          <w:szCs w:val="26"/>
        </w:rPr>
        <w:t>:</w:t>
      </w:r>
      <w:r w:rsidR="00AC466E" w:rsidRPr="00206ACB">
        <w:rPr>
          <w:rFonts w:cstheme="minorHAnsi"/>
          <w:szCs w:val="26"/>
        </w:rPr>
        <w:t xml:space="preserve"> </w:t>
      </w:r>
      <w:r w:rsidRPr="00206ACB">
        <w:rPr>
          <w:rFonts w:cstheme="minorHAnsi"/>
          <w:szCs w:val="26"/>
        </w:rPr>
        <w:t>PPUDATA</w:t>
      </w:r>
    </w:p>
    <w:p w14:paraId="599CB514" w14:textId="77E70C39" w:rsidR="00FD3423" w:rsidRPr="00206ACB" w:rsidRDefault="00000000" w:rsidP="00FE02E1">
      <w:r>
        <w:rPr>
          <w:rFonts w:ascii="DejaVu Sans Mono" w:hAnsi="DejaVu Sans Mono" w:cs="DejaVu Sans Mono"/>
          <w:noProof/>
          <w:color w:val="E3371E"/>
          <w:sz w:val="24"/>
          <w:szCs w:val="24"/>
        </w:rPr>
        <w:pict w14:anchorId="3C31427B">
          <v:rect id="_x0000_s2146" style="position:absolute;left:0;text-align:left;margin-left:-5.4pt;margin-top:93.55pt;width:17.25pt;height:75.2pt;z-index:251701248;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46" inset="0,0,0,0">
              <w:txbxContent>
                <w:p w14:paraId="51FFC5DE" w14:textId="5323C0E5" w:rsidR="008539F8" w:rsidRPr="001F4D9D" w:rsidRDefault="008539F8" w:rsidP="008539F8">
                  <w:pPr>
                    <w:spacing w:before="60" w:after="60" w:line="240" w:lineRule="auto"/>
                    <w:ind w:firstLine="0"/>
                    <w:jc w:val="left"/>
                    <w:rPr>
                      <w:rFonts w:ascii="DejaVu Sans Mono" w:hAnsi="DejaVu Sans Mono" w:cs="DejaVu Sans Mono"/>
                      <w:sz w:val="24"/>
                      <w:szCs w:val="24"/>
                    </w:rPr>
                  </w:pPr>
                  <w:r w:rsidRPr="001F4D9D">
                    <w:rPr>
                      <w:rFonts w:ascii="DejaVu Sans Mono" w:hAnsi="DejaVu Sans Mono" w:cs="DejaVu Sans Mono"/>
                      <w:sz w:val="24"/>
                      <w:szCs w:val="24"/>
                    </w:rPr>
                    <w:t>36</w:t>
                  </w:r>
                </w:p>
                <w:p w14:paraId="5C56C391" w14:textId="77777777" w:rsidR="008539F8" w:rsidRPr="001F4D9D" w:rsidRDefault="008539F8" w:rsidP="008539F8">
                  <w:pPr>
                    <w:spacing w:before="60" w:after="60" w:line="240" w:lineRule="auto"/>
                    <w:ind w:firstLine="0"/>
                    <w:jc w:val="left"/>
                    <w:rPr>
                      <w:rFonts w:ascii="DejaVu Sans Mono" w:hAnsi="DejaVu Sans Mono" w:cs="DejaVu Sans Mono"/>
                      <w:sz w:val="24"/>
                      <w:szCs w:val="24"/>
                    </w:rPr>
                  </w:pPr>
                  <w:r w:rsidRPr="001F4D9D">
                    <w:rPr>
                      <w:rFonts w:ascii="DejaVu Sans Mono" w:hAnsi="DejaVu Sans Mono" w:cs="DejaVu Sans Mono"/>
                      <w:sz w:val="24"/>
                      <w:szCs w:val="24"/>
                    </w:rPr>
                    <w:t>37</w:t>
                  </w:r>
                </w:p>
                <w:p w14:paraId="07997D6D" w14:textId="77777777" w:rsidR="008539F8" w:rsidRPr="001F4D9D" w:rsidRDefault="008539F8" w:rsidP="008539F8">
                  <w:pPr>
                    <w:spacing w:before="60" w:after="60" w:line="240" w:lineRule="auto"/>
                    <w:ind w:firstLine="0"/>
                    <w:jc w:val="left"/>
                    <w:rPr>
                      <w:rFonts w:ascii="DejaVu Sans Mono" w:hAnsi="DejaVu Sans Mono" w:cs="DejaVu Sans Mono"/>
                      <w:sz w:val="24"/>
                      <w:szCs w:val="24"/>
                    </w:rPr>
                  </w:pPr>
                  <w:r w:rsidRPr="001F4D9D">
                    <w:rPr>
                      <w:rFonts w:ascii="DejaVu Sans Mono" w:hAnsi="DejaVu Sans Mono" w:cs="DejaVu Sans Mono"/>
                      <w:sz w:val="24"/>
                      <w:szCs w:val="24"/>
                    </w:rPr>
                    <w:t>38</w:t>
                  </w:r>
                </w:p>
                <w:p w14:paraId="266D79B8" w14:textId="77777777" w:rsidR="008539F8" w:rsidRPr="001F4D9D" w:rsidRDefault="008539F8" w:rsidP="008539F8">
                  <w:pPr>
                    <w:spacing w:before="60" w:after="60" w:line="240" w:lineRule="auto"/>
                    <w:ind w:firstLine="0"/>
                    <w:jc w:val="left"/>
                    <w:rPr>
                      <w:rFonts w:ascii="DejaVu Sans Mono" w:hAnsi="DejaVu Sans Mono" w:cs="DejaVu Sans Mono"/>
                      <w:sz w:val="24"/>
                      <w:szCs w:val="24"/>
                    </w:rPr>
                  </w:pPr>
                  <w:r w:rsidRPr="001F4D9D">
                    <w:rPr>
                      <w:rFonts w:ascii="DejaVu Sans Mono" w:hAnsi="DejaVu Sans Mono" w:cs="DejaVu Sans Mono"/>
                      <w:sz w:val="24"/>
                      <w:szCs w:val="24"/>
                    </w:rPr>
                    <w:t>39</w:t>
                  </w:r>
                </w:p>
              </w:txbxContent>
            </v:textbox>
          </v:rect>
        </w:pict>
      </w:r>
      <w:r w:rsidR="00FD3423" w:rsidRPr="00206ACB">
        <w:t>The</w:t>
      </w:r>
      <w:r w:rsidR="00AC466E" w:rsidRPr="00206ACB">
        <w:t xml:space="preserve"> </w:t>
      </w:r>
      <w:r w:rsidR="00FD3423" w:rsidRPr="00206ACB">
        <w:t>NES</w:t>
      </w:r>
      <w:r w:rsidR="00AC466E" w:rsidRPr="00206ACB">
        <w:t xml:space="preserve"> </w:t>
      </w:r>
      <w:r w:rsidR="00FD3423" w:rsidRPr="00206ACB">
        <w:t>CPU</w:t>
      </w:r>
      <w:r w:rsidR="00AC466E" w:rsidRPr="00206ACB">
        <w:t xml:space="preserve"> </w:t>
      </w:r>
      <w:r w:rsidR="00FD3423" w:rsidRPr="00206ACB">
        <w:t>(where</w:t>
      </w:r>
      <w:r w:rsidR="00AC466E" w:rsidRPr="00206ACB">
        <w:t xml:space="preserve"> </w:t>
      </w:r>
      <w:r w:rsidR="00FD3423" w:rsidRPr="00206ACB">
        <w:t>your</w:t>
      </w:r>
      <w:r w:rsidR="00AC466E" w:rsidRPr="00206ACB">
        <w:t xml:space="preserve"> </w:t>
      </w:r>
      <w:r w:rsidR="00FD3423" w:rsidRPr="00206ACB">
        <w:t>code</w:t>
      </w:r>
      <w:r w:rsidR="00AC466E" w:rsidRPr="00206ACB">
        <w:t xml:space="preserve"> </w:t>
      </w:r>
      <w:r w:rsidR="00FD3423" w:rsidRPr="00206ACB">
        <w:t>is</w:t>
      </w:r>
      <w:r w:rsidR="00AC466E" w:rsidRPr="00206ACB">
        <w:t xml:space="preserve"> </w:t>
      </w:r>
      <w:r w:rsidR="00FD3423" w:rsidRPr="00206ACB">
        <w:t>being</w:t>
      </w:r>
      <w:r w:rsidR="00AC466E" w:rsidRPr="00206ACB">
        <w:t xml:space="preserve"> </w:t>
      </w:r>
      <w:r w:rsidR="00FD3423" w:rsidRPr="00206ACB">
        <w:t>executed)</w:t>
      </w:r>
      <w:r w:rsidR="00AC466E" w:rsidRPr="00206ACB">
        <w:t xml:space="preserve"> </w:t>
      </w:r>
      <w:r w:rsidR="00FD3423" w:rsidRPr="00206ACB">
        <w:t>doesn't</w:t>
      </w:r>
      <w:r w:rsidR="00AC466E" w:rsidRPr="00206ACB">
        <w:t xml:space="preserve"> </w:t>
      </w:r>
      <w:r w:rsidR="00FD3423" w:rsidRPr="00206ACB">
        <w:t>have</w:t>
      </w:r>
      <w:r w:rsidR="00AC466E" w:rsidRPr="00206ACB">
        <w:t xml:space="preserve"> </w:t>
      </w:r>
      <w:r w:rsidR="00FD3423" w:rsidRPr="00206ACB">
        <w:t>direct</w:t>
      </w:r>
      <w:r w:rsidR="00AC466E" w:rsidRPr="00206ACB">
        <w:t xml:space="preserve"> </w:t>
      </w:r>
      <w:r w:rsidR="00FD3423" w:rsidRPr="00206ACB">
        <w:t>access</w:t>
      </w:r>
      <w:r w:rsidR="00AC466E" w:rsidRPr="00206ACB">
        <w:t xml:space="preserve"> </w:t>
      </w:r>
      <w:r w:rsidR="00FD3423" w:rsidRPr="00206ACB">
        <w:t>to</w:t>
      </w:r>
      <w:r w:rsidR="00AC466E" w:rsidRPr="00206ACB">
        <w:t xml:space="preserve"> </w:t>
      </w:r>
      <w:r w:rsidR="00FD3423" w:rsidRPr="00206ACB">
        <w:t>the</w:t>
      </w:r>
      <w:r w:rsidR="00AC466E" w:rsidRPr="00206ACB">
        <w:t xml:space="preserve"> </w:t>
      </w:r>
      <w:r w:rsidR="00FD3423" w:rsidRPr="00206ACB">
        <w:t>PPU's</w:t>
      </w:r>
      <w:r w:rsidR="00AC466E" w:rsidRPr="00206ACB">
        <w:t xml:space="preserve"> </w:t>
      </w:r>
      <w:r w:rsidR="00FD3423" w:rsidRPr="00206ACB">
        <w:t>memory.</w:t>
      </w:r>
      <w:r w:rsidR="00AC466E" w:rsidRPr="00206ACB">
        <w:t xml:space="preserve"> </w:t>
      </w:r>
      <w:r w:rsidR="00FD3423" w:rsidRPr="00206ACB">
        <w:t>Instead,</w:t>
      </w:r>
      <w:r w:rsidR="00AC466E" w:rsidRPr="00206ACB">
        <w:t xml:space="preserve"> </w:t>
      </w:r>
      <w:r w:rsidR="00FD3423" w:rsidRPr="00206ACB">
        <w:t>CPU</w:t>
      </w:r>
      <w:r w:rsidR="00AC466E" w:rsidRPr="00206ACB">
        <w:t xml:space="preserve"> </w:t>
      </w:r>
      <w:r w:rsidR="00FD3423" w:rsidRPr="00206ACB">
        <w:t>memory</w:t>
      </w:r>
      <w:r w:rsidR="00AC466E" w:rsidRPr="00206ACB">
        <w:t xml:space="preserve"> </w:t>
      </w:r>
      <w:r w:rsidR="00FD3423" w:rsidRPr="00206ACB">
        <w:t>address</w:t>
      </w:r>
      <w:r w:rsidR="00AC466E" w:rsidRPr="00206ACB">
        <w:t xml:space="preserve"> </w:t>
      </w:r>
      <w:r w:rsidR="00FD3423" w:rsidRPr="00FE02E1">
        <w:rPr>
          <w:rStyle w:val="QuoteChar"/>
        </w:rPr>
        <w:t>$2006</w:t>
      </w:r>
      <w:r w:rsidR="00AC466E" w:rsidRPr="00206ACB">
        <w:t xml:space="preserve"> </w:t>
      </w:r>
      <w:r w:rsidR="00FD3423" w:rsidRPr="00206ACB">
        <w:t>lets</w:t>
      </w:r>
      <w:r w:rsidR="00AC466E" w:rsidRPr="00206ACB">
        <w:t xml:space="preserve"> </w:t>
      </w:r>
      <w:r w:rsidR="00FD3423" w:rsidRPr="00206ACB">
        <w:t>your</w:t>
      </w:r>
      <w:r w:rsidR="00AC466E" w:rsidRPr="00206ACB">
        <w:t xml:space="preserve"> </w:t>
      </w:r>
      <w:r w:rsidR="00FD3423" w:rsidRPr="00206ACB">
        <w:t>code</w:t>
      </w:r>
      <w:r w:rsidR="00AC466E" w:rsidRPr="00206ACB">
        <w:t xml:space="preserve"> </w:t>
      </w:r>
      <w:r w:rsidR="00FD3423" w:rsidRPr="00206ACB">
        <w:t>select</w:t>
      </w:r>
      <w:r w:rsidR="00AC466E" w:rsidRPr="00206ACB">
        <w:t xml:space="preserve"> </w:t>
      </w:r>
      <w:r w:rsidR="00FD3423" w:rsidRPr="00206ACB">
        <w:t>an</w:t>
      </w:r>
      <w:r w:rsidR="00AC466E" w:rsidRPr="00206ACB">
        <w:t xml:space="preserve"> </w:t>
      </w:r>
      <w:r w:rsidR="00FD3423" w:rsidRPr="00206ACB">
        <w:t>address</w:t>
      </w:r>
      <w:r w:rsidR="00AC466E" w:rsidRPr="00206ACB">
        <w:t xml:space="preserve"> </w:t>
      </w:r>
      <w:r w:rsidR="00FD3423" w:rsidRPr="00206ACB">
        <w:t>in</w:t>
      </w:r>
      <w:r w:rsidR="00AC466E" w:rsidRPr="00206ACB">
        <w:t xml:space="preserve"> </w:t>
      </w:r>
      <w:r w:rsidR="00FD3423" w:rsidRPr="00206ACB">
        <w:t>PPU</w:t>
      </w:r>
      <w:r w:rsidR="00AC466E" w:rsidRPr="00206ACB">
        <w:t xml:space="preserve"> </w:t>
      </w:r>
      <w:r w:rsidR="00FD3423" w:rsidRPr="00206ACB">
        <w:t>memory,</w:t>
      </w:r>
      <w:r w:rsidR="00AC466E" w:rsidRPr="00206ACB">
        <w:t xml:space="preserve"> </w:t>
      </w:r>
      <w:r w:rsidR="00FD3423" w:rsidRPr="00206ACB">
        <w:t>and</w:t>
      </w:r>
      <w:r w:rsidR="00AC466E" w:rsidRPr="00206ACB">
        <w:t xml:space="preserve"> </w:t>
      </w:r>
      <w:r w:rsidR="00FD3423" w:rsidRPr="00FE02E1">
        <w:rPr>
          <w:rStyle w:val="QuoteChar"/>
        </w:rPr>
        <w:t>$2007</w:t>
      </w:r>
      <w:r w:rsidR="00AC466E" w:rsidRPr="00206ACB">
        <w:t xml:space="preserve"> </w:t>
      </w:r>
      <w:r w:rsidR="00FD3423" w:rsidRPr="00206ACB">
        <w:t>lets</w:t>
      </w:r>
      <w:r w:rsidR="00AC466E" w:rsidRPr="00206ACB">
        <w:t xml:space="preserve"> </w:t>
      </w:r>
      <w:r w:rsidR="00FD3423" w:rsidRPr="00206ACB">
        <w:t>your</w:t>
      </w:r>
      <w:r w:rsidR="00AC466E" w:rsidRPr="00206ACB">
        <w:t xml:space="preserve"> </w:t>
      </w:r>
      <w:r w:rsidR="00FD3423" w:rsidRPr="00206ACB">
        <w:t>code</w:t>
      </w:r>
      <w:r w:rsidR="00AC466E" w:rsidRPr="00206ACB">
        <w:t xml:space="preserve"> </w:t>
      </w:r>
      <w:r w:rsidR="00FD3423" w:rsidRPr="00206ACB">
        <w:t>write</w:t>
      </w:r>
      <w:r w:rsidR="00AC466E" w:rsidRPr="00206ACB">
        <w:t xml:space="preserve"> </w:t>
      </w:r>
      <w:r w:rsidR="00FD3423" w:rsidRPr="00206ACB">
        <w:t>a</w:t>
      </w:r>
      <w:r w:rsidR="00AC466E" w:rsidRPr="00206ACB">
        <w:t xml:space="preserve"> </w:t>
      </w:r>
      <w:r w:rsidR="00FD3423" w:rsidRPr="00206ACB">
        <w:t>byte</w:t>
      </w:r>
      <w:r w:rsidR="00AC466E" w:rsidRPr="00206ACB">
        <w:t xml:space="preserve"> </w:t>
      </w:r>
      <w:r w:rsidR="00FD3423" w:rsidRPr="00206ACB">
        <w:t>of</w:t>
      </w:r>
      <w:r w:rsidR="00AC466E" w:rsidRPr="00206ACB">
        <w:t xml:space="preserve"> </w:t>
      </w:r>
      <w:r w:rsidR="00FD3423" w:rsidRPr="00206ACB">
        <w:t>data</w:t>
      </w:r>
      <w:r w:rsidR="00AC466E" w:rsidRPr="00206ACB">
        <w:t xml:space="preserve"> </w:t>
      </w:r>
      <w:r w:rsidR="00FD3423" w:rsidRPr="00206ACB">
        <w:t>to</w:t>
      </w:r>
      <w:r w:rsidR="00AC466E" w:rsidRPr="00206ACB">
        <w:t xml:space="preserve"> </w:t>
      </w:r>
      <w:r w:rsidR="00FD3423" w:rsidRPr="00206ACB">
        <w:t>that</w:t>
      </w:r>
      <w:r w:rsidR="00AC466E" w:rsidRPr="00206ACB">
        <w:t xml:space="preserve"> </w:t>
      </w:r>
      <w:r w:rsidR="00FD3423" w:rsidRPr="00206ACB">
        <w:t>address.</w:t>
      </w:r>
      <w:r w:rsidR="00AC466E" w:rsidRPr="00206ACB">
        <w:t xml:space="preserve"> </w:t>
      </w:r>
      <w:r w:rsidR="00FD3423" w:rsidRPr="00206ACB">
        <w:t>To</w:t>
      </w:r>
      <w:r w:rsidR="00AC466E" w:rsidRPr="00206ACB">
        <w:t xml:space="preserve"> </w:t>
      </w:r>
      <w:r w:rsidR="00FD3423" w:rsidRPr="00206ACB">
        <w:t>set</w:t>
      </w:r>
      <w:r w:rsidR="00AC466E" w:rsidRPr="00206ACB">
        <w:t xml:space="preserve"> </w:t>
      </w:r>
      <w:r w:rsidR="00FD3423" w:rsidRPr="00206ACB">
        <w:t>the</w:t>
      </w:r>
      <w:r w:rsidR="00AC466E" w:rsidRPr="00206ACB">
        <w:t xml:space="preserve"> </w:t>
      </w:r>
      <w:r w:rsidR="00FD3423" w:rsidRPr="00206ACB">
        <w:t>address</w:t>
      </w:r>
      <w:r w:rsidR="00AC466E" w:rsidRPr="00206ACB">
        <w:t xml:space="preserve"> </w:t>
      </w:r>
      <w:r w:rsidR="00FD3423" w:rsidRPr="00206ACB">
        <w:t>you</w:t>
      </w:r>
      <w:r w:rsidR="00AC466E" w:rsidRPr="00206ACB">
        <w:t xml:space="preserve"> </w:t>
      </w:r>
      <w:r w:rsidR="00FD3423" w:rsidRPr="00206ACB">
        <w:t>want</w:t>
      </w:r>
      <w:r w:rsidR="00AC466E" w:rsidRPr="00206ACB">
        <w:t xml:space="preserve"> </w:t>
      </w:r>
      <w:r w:rsidR="00FD3423" w:rsidRPr="00206ACB">
        <w:t>to</w:t>
      </w:r>
      <w:r w:rsidR="00AC466E" w:rsidRPr="00206ACB">
        <w:t xml:space="preserve"> </w:t>
      </w:r>
      <w:r w:rsidR="00FD3423" w:rsidRPr="00206ACB">
        <w:t>write</w:t>
      </w:r>
      <w:r w:rsidR="00AC466E" w:rsidRPr="00206ACB">
        <w:t xml:space="preserve"> </w:t>
      </w:r>
      <w:r w:rsidR="00FD3423" w:rsidRPr="00206ACB">
        <w:t>to,</w:t>
      </w:r>
      <w:r w:rsidR="00AC466E" w:rsidRPr="00206ACB">
        <w:t xml:space="preserve"> </w:t>
      </w:r>
      <w:r w:rsidR="00FD3423" w:rsidRPr="00206ACB">
        <w:t>store</w:t>
      </w:r>
      <w:r w:rsidR="00AC466E" w:rsidRPr="00206ACB">
        <w:t xml:space="preserve"> </w:t>
      </w:r>
      <w:r w:rsidR="00FD3423" w:rsidRPr="00206ACB">
        <w:t>two</w:t>
      </w:r>
      <w:r w:rsidR="00AC466E" w:rsidRPr="00206ACB">
        <w:t xml:space="preserve"> </w:t>
      </w:r>
      <w:r w:rsidR="00FD3423" w:rsidRPr="00206ACB">
        <w:t>bytes</w:t>
      </w:r>
      <w:r w:rsidR="00AC466E" w:rsidRPr="00206ACB">
        <w:t xml:space="preserve"> </w:t>
      </w:r>
      <w:r w:rsidR="00FD3423" w:rsidRPr="00206ACB">
        <w:t>of</w:t>
      </w:r>
      <w:r w:rsidR="00AC466E" w:rsidRPr="00206ACB">
        <w:t xml:space="preserve"> </w:t>
      </w:r>
      <w:r w:rsidR="00FD3423" w:rsidRPr="00206ACB">
        <w:t>data</w:t>
      </w:r>
      <w:r w:rsidR="00AC466E" w:rsidRPr="00206ACB">
        <w:t xml:space="preserve"> </w:t>
      </w:r>
      <w:r w:rsidR="00FD3423" w:rsidRPr="00206ACB">
        <w:t>to</w:t>
      </w:r>
      <w:r w:rsidR="00AC466E" w:rsidRPr="00206ACB">
        <w:t xml:space="preserve"> </w:t>
      </w:r>
      <w:r w:rsidR="00FD3423" w:rsidRPr="00FE02E1">
        <w:rPr>
          <w:rStyle w:val="QuoteChar"/>
        </w:rPr>
        <w:t>$2006</w:t>
      </w:r>
      <w:r w:rsidR="00AC466E" w:rsidRPr="00206ACB">
        <w:t xml:space="preserve"> </w:t>
      </w:r>
      <w:r w:rsidR="00FD3423" w:rsidRPr="00206ACB">
        <w:t>-</w:t>
      </w:r>
      <w:r w:rsidR="00AC466E" w:rsidRPr="00206ACB">
        <w:t xml:space="preserve"> </w:t>
      </w:r>
      <w:r w:rsidR="00FD3423" w:rsidRPr="00206ACB">
        <w:t>first</w:t>
      </w:r>
      <w:r w:rsidR="00AC466E" w:rsidRPr="00206ACB">
        <w:t xml:space="preserve"> </w:t>
      </w:r>
      <w:r w:rsidR="00FD3423" w:rsidRPr="00206ACB">
        <w:t>the</w:t>
      </w:r>
      <w:r w:rsidR="00AC466E" w:rsidRPr="00206ACB">
        <w:t xml:space="preserve"> </w:t>
      </w:r>
      <w:r w:rsidR="00FD3423" w:rsidRPr="00206ACB">
        <w:t>"high"</w:t>
      </w:r>
      <w:r w:rsidR="00AC466E" w:rsidRPr="00206ACB">
        <w:t xml:space="preserve"> </w:t>
      </w:r>
      <w:r w:rsidR="00FD3423" w:rsidRPr="00206ACB">
        <w:t>(left)</w:t>
      </w:r>
      <w:r w:rsidR="00AC466E" w:rsidRPr="00206ACB">
        <w:t xml:space="preserve"> </w:t>
      </w:r>
      <w:r w:rsidR="00FD3423" w:rsidRPr="00206ACB">
        <w:t>byte,</w:t>
      </w:r>
      <w:r w:rsidR="00AC466E" w:rsidRPr="00206ACB">
        <w:t xml:space="preserve"> </w:t>
      </w:r>
      <w:r w:rsidR="00FD3423" w:rsidRPr="00206ACB">
        <w:t>followed</w:t>
      </w:r>
      <w:r w:rsidR="00AC466E" w:rsidRPr="00206ACB">
        <w:t xml:space="preserve"> </w:t>
      </w:r>
      <w:r w:rsidR="00FD3423" w:rsidRPr="00206ACB">
        <w:t>by</w:t>
      </w:r>
      <w:r w:rsidR="00AC466E" w:rsidRPr="00206ACB">
        <w:t xml:space="preserve"> </w:t>
      </w:r>
      <w:r w:rsidR="00FD3423" w:rsidRPr="00206ACB">
        <w:t>the</w:t>
      </w:r>
      <w:r w:rsidR="00AC466E" w:rsidRPr="00206ACB">
        <w:t xml:space="preserve"> </w:t>
      </w:r>
      <w:r w:rsidR="00FD3423" w:rsidRPr="00206ACB">
        <w:t>"low"</w:t>
      </w:r>
      <w:r w:rsidR="00AC466E" w:rsidRPr="00206ACB">
        <w:t xml:space="preserve"> </w:t>
      </w:r>
      <w:r w:rsidR="00FD3423" w:rsidRPr="00206ACB">
        <w:t>(right)</w:t>
      </w:r>
      <w:r w:rsidR="00AC466E" w:rsidRPr="00206ACB">
        <w:t xml:space="preserve"> </w:t>
      </w:r>
      <w:r w:rsidR="00FD3423" w:rsidRPr="00206ACB">
        <w:t>byte.</w:t>
      </w:r>
      <w:r w:rsidR="00AC466E" w:rsidRPr="00206ACB">
        <w:t xml:space="preserve"> </w:t>
      </w:r>
      <w:r w:rsidR="00FD3423" w:rsidRPr="00206ACB">
        <w:t>Here's</w:t>
      </w:r>
      <w:r w:rsidR="00AC466E" w:rsidRPr="00206ACB">
        <w:t xml:space="preserve"> </w:t>
      </w:r>
      <w:r w:rsidR="00FD3423" w:rsidRPr="00206ACB">
        <w:t>how</w:t>
      </w:r>
      <w:r w:rsidR="00AC466E" w:rsidRPr="00206ACB">
        <w:t xml:space="preserve"> </w:t>
      </w:r>
      <w:r w:rsidR="00FD3423" w:rsidRPr="00206ACB">
        <w:t>our</w:t>
      </w:r>
      <w:r w:rsidR="00AC466E" w:rsidRPr="00206ACB">
        <w:t xml:space="preserve"> </w:t>
      </w:r>
      <w:r w:rsidR="00FD3423" w:rsidRPr="00206ACB">
        <w:t>test</w:t>
      </w:r>
      <w:r w:rsidR="00AC466E" w:rsidRPr="00206ACB">
        <w:t xml:space="preserve"> </w:t>
      </w:r>
      <w:r w:rsidR="00FD3423" w:rsidRPr="00206ACB">
        <w:t>project</w:t>
      </w:r>
      <w:r w:rsidR="00AC466E" w:rsidRPr="00206ACB">
        <w:t xml:space="preserve"> </w:t>
      </w:r>
      <w:r w:rsidR="00FD3423" w:rsidRPr="00206ACB">
        <w:t>does</w:t>
      </w:r>
      <w:r w:rsidR="00AC466E" w:rsidRPr="00206ACB">
        <w:t xml:space="preserve"> </w:t>
      </w:r>
      <w:r w:rsidR="00FD3423" w:rsidRPr="00206ACB">
        <w:t>that:</w:t>
      </w:r>
    </w:p>
    <w:p w14:paraId="27A26F49" w14:textId="610780DA" w:rsidR="00B1785D" w:rsidRPr="00717534" w:rsidRDefault="00AC466E" w:rsidP="00717534">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divId w:val="96566615"/>
        <w:rPr>
          <w:rFonts w:ascii="DejaVu Sans Mono" w:hAnsi="DejaVu Sans Mono" w:cs="DejaVu Sans Mono"/>
          <w:color w:val="E3371E"/>
          <w:sz w:val="24"/>
          <w:szCs w:val="24"/>
        </w:rPr>
      </w:pP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E3371E"/>
          <w:sz w:val="24"/>
          <w:szCs w:val="24"/>
        </w:rPr>
        <w:t>LDX</w:t>
      </w: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FF7A48"/>
          <w:sz w:val="24"/>
          <w:szCs w:val="24"/>
        </w:rPr>
        <w:t>#</w:t>
      </w:r>
      <w:r w:rsidR="00B1785D" w:rsidRPr="00717534">
        <w:rPr>
          <w:rFonts w:ascii="DejaVu Sans Mono" w:hAnsi="DejaVu Sans Mono" w:cs="DejaVu Sans Mono"/>
          <w:color w:val="07E2FA"/>
          <w:sz w:val="24"/>
          <w:szCs w:val="24"/>
        </w:rPr>
        <w:t>$3f</w:t>
      </w:r>
    </w:p>
    <w:p w14:paraId="1D94186A" w14:textId="59021EC9" w:rsidR="00B1785D" w:rsidRPr="00717534" w:rsidRDefault="00AC466E" w:rsidP="00717534">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divId w:val="96566615"/>
        <w:rPr>
          <w:rFonts w:ascii="DejaVu Sans Mono" w:hAnsi="DejaVu Sans Mono" w:cs="DejaVu Sans Mono"/>
          <w:color w:val="E3371E"/>
          <w:sz w:val="24"/>
          <w:szCs w:val="24"/>
        </w:rPr>
      </w:pP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E3371E"/>
          <w:sz w:val="24"/>
          <w:szCs w:val="24"/>
        </w:rPr>
        <w:t>STX</w:t>
      </w: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07E2FA"/>
          <w:sz w:val="24"/>
          <w:szCs w:val="24"/>
        </w:rPr>
        <w:t>$2006</w:t>
      </w:r>
    </w:p>
    <w:p w14:paraId="55796CA1" w14:textId="718C9441" w:rsidR="00B1785D" w:rsidRPr="00717534" w:rsidRDefault="00AC466E" w:rsidP="00717534">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divId w:val="96566615"/>
        <w:rPr>
          <w:rFonts w:ascii="DejaVu Sans Mono" w:hAnsi="DejaVu Sans Mono" w:cs="DejaVu Sans Mono"/>
          <w:color w:val="E3371E"/>
          <w:sz w:val="24"/>
          <w:szCs w:val="24"/>
        </w:rPr>
      </w:pP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E3371E"/>
          <w:sz w:val="24"/>
          <w:szCs w:val="24"/>
        </w:rPr>
        <w:t>LDX</w:t>
      </w: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FF7A48"/>
          <w:sz w:val="24"/>
          <w:szCs w:val="24"/>
        </w:rPr>
        <w:t>#</w:t>
      </w:r>
      <w:r w:rsidR="00B1785D" w:rsidRPr="00717534">
        <w:rPr>
          <w:rFonts w:ascii="DejaVu Sans Mono" w:hAnsi="DejaVu Sans Mono" w:cs="DejaVu Sans Mono"/>
          <w:color w:val="07E2FA"/>
          <w:sz w:val="24"/>
          <w:szCs w:val="24"/>
        </w:rPr>
        <w:t>$00</w:t>
      </w:r>
    </w:p>
    <w:p w14:paraId="4A290104" w14:textId="0DEA1462" w:rsidR="00B1785D" w:rsidRPr="00717534" w:rsidRDefault="00AC466E" w:rsidP="00717534">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divId w:val="96566615"/>
        <w:rPr>
          <w:rFonts w:ascii="DejaVu Sans Mono" w:hAnsi="DejaVu Sans Mono" w:cs="DejaVu Sans Mono"/>
          <w:color w:val="E3371E"/>
          <w:sz w:val="24"/>
          <w:szCs w:val="24"/>
        </w:rPr>
      </w:pP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E3371E"/>
          <w:sz w:val="24"/>
          <w:szCs w:val="24"/>
        </w:rPr>
        <w:t>STX</w:t>
      </w: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07E2FA"/>
          <w:sz w:val="24"/>
          <w:szCs w:val="24"/>
        </w:rPr>
        <w:t>$2006</w:t>
      </w:r>
    </w:p>
    <w:p w14:paraId="71D6FA47" w14:textId="4C04EC03" w:rsidR="00B1785D" w:rsidRPr="00206ACB" w:rsidRDefault="00B1785D" w:rsidP="00FE02E1">
      <w:pPr>
        <w:rPr>
          <w:lang w:eastAsia="ja-JP"/>
        </w:rPr>
      </w:pPr>
      <w:r w:rsidRPr="00206ACB">
        <w:rPr>
          <w:lang w:eastAsia="ja-JP"/>
        </w:rPr>
        <w:t>This</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stores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byte</w:t>
      </w:r>
      <w:r w:rsidR="00AC466E" w:rsidRPr="00206ACB">
        <w:rPr>
          <w:lang w:eastAsia="ja-JP"/>
        </w:rPr>
        <w:t xml:space="preserve"> </w:t>
      </w:r>
      <w:r w:rsidRPr="00206ACB">
        <w:rPr>
          <w:color w:val="88030F"/>
          <w:lang w:eastAsia="ja-JP"/>
        </w:rPr>
        <w:t>$3f</w:t>
      </w:r>
      <w:r w:rsidR="00AC466E" w:rsidRPr="00206ACB">
        <w:rPr>
          <w:lang w:eastAsia="ja-JP"/>
        </w:rPr>
        <w:t xml:space="preserve"> </w:t>
      </w:r>
      <w:r w:rsidRPr="00206ACB">
        <w:rPr>
          <w:lang w:eastAsia="ja-JP"/>
        </w:rPr>
        <w:t>to</w:t>
      </w:r>
      <w:r w:rsidR="00AC466E" w:rsidRPr="00206ACB">
        <w:rPr>
          <w:lang w:eastAsia="ja-JP"/>
        </w:rPr>
        <w:t xml:space="preserve"> </w:t>
      </w:r>
      <w:r w:rsidRPr="00206ACB">
        <w:rPr>
          <w:color w:val="88030F"/>
          <w:lang w:eastAsia="ja-JP"/>
        </w:rPr>
        <w:t>$2006</w:t>
      </w:r>
      <w:r w:rsidRPr="00206ACB">
        <w:rPr>
          <w:lang w:eastAsia="ja-JP"/>
        </w:rPr>
        <w:t>,</w:t>
      </w:r>
      <w:r w:rsidR="00AC466E" w:rsidRPr="00206ACB">
        <w:rPr>
          <w:lang w:eastAsia="ja-JP"/>
        </w:rPr>
        <w:t xml:space="preserve"> </w:t>
      </w:r>
      <w:r w:rsidRPr="00206ACB">
        <w:rPr>
          <w:lang w:eastAsia="ja-JP"/>
        </w:rPr>
        <w:t>then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byte</w:t>
      </w:r>
      <w:r w:rsidR="00AC466E" w:rsidRPr="00206ACB">
        <w:rPr>
          <w:lang w:eastAsia="ja-JP"/>
        </w:rPr>
        <w:t xml:space="preserve"> </w:t>
      </w:r>
      <w:r w:rsidRPr="00206ACB">
        <w:rPr>
          <w:color w:val="88030F"/>
          <w:lang w:eastAsia="ja-JP"/>
        </w:rPr>
        <w:t>$00</w:t>
      </w:r>
      <w:r w:rsidR="00AC466E" w:rsidRPr="00206ACB">
        <w:rPr>
          <w:lang w:eastAsia="ja-JP"/>
        </w:rPr>
        <w:t xml:space="preserve"> </w:t>
      </w:r>
      <w:r w:rsidRPr="00206ACB">
        <w:rPr>
          <w:lang w:eastAsia="ja-JP"/>
        </w:rPr>
        <w:t>to</w:t>
      </w:r>
      <w:r w:rsidR="00AC466E" w:rsidRPr="00206ACB">
        <w:rPr>
          <w:lang w:eastAsia="ja-JP"/>
        </w:rPr>
        <w:t xml:space="preserve"> </w:t>
      </w:r>
      <w:r w:rsidRPr="00206ACB">
        <w:rPr>
          <w:color w:val="88030F"/>
          <w:lang w:eastAsia="ja-JP"/>
        </w:rPr>
        <w:t>$2006</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words,</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sets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any</w:t>
      </w:r>
      <w:r w:rsidR="00AC466E" w:rsidRPr="00206ACB">
        <w:rPr>
          <w:lang w:eastAsia="ja-JP"/>
        </w:rPr>
        <w:t xml:space="preserve"> </w:t>
      </w:r>
      <w:r w:rsidRPr="00206ACB">
        <w:rPr>
          <w:lang w:eastAsia="ja-JP"/>
        </w:rPr>
        <w:t>following</w:t>
      </w:r>
      <w:r w:rsidR="00AC466E" w:rsidRPr="00206ACB">
        <w:rPr>
          <w:lang w:eastAsia="ja-JP"/>
        </w:rPr>
        <w:t xml:space="preserve"> </w:t>
      </w:r>
      <w:r w:rsidRPr="00206ACB">
        <w:rPr>
          <w:lang w:eastAsia="ja-JP"/>
        </w:rPr>
        <w:t>writes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to</w:t>
      </w:r>
      <w:r w:rsidR="00AC466E" w:rsidRPr="00206ACB">
        <w:rPr>
          <w:lang w:eastAsia="ja-JP"/>
        </w:rPr>
        <w:t xml:space="preserve"> </w:t>
      </w:r>
      <w:r w:rsidRPr="00FE02E1">
        <w:rPr>
          <w:rStyle w:val="QuoteChar"/>
        </w:rPr>
        <w:t>$3f00</w:t>
      </w:r>
      <w:r w:rsidRPr="00206ACB">
        <w:rPr>
          <w:lang w:eastAsia="ja-JP"/>
        </w:rPr>
        <w:t>,</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palette.</w:t>
      </w:r>
    </w:p>
    <w:p w14:paraId="5F4C794A" w14:textId="7AF9F2D3" w:rsidR="00B1785D" w:rsidRPr="00206ACB" w:rsidRDefault="00000000" w:rsidP="00773F45">
      <w:pPr>
        <w:rPr>
          <w:lang w:eastAsia="ja-JP"/>
        </w:rPr>
      </w:pPr>
      <w:r>
        <w:rPr>
          <w:noProof/>
          <w:lang w:eastAsia="ja-JP"/>
        </w:rPr>
        <w:pict w14:anchorId="3C31427B">
          <v:rect id="_x0000_s2147" style="position:absolute;left:0;text-align:left;margin-left:-3.9pt;margin-top:23pt;width:17.25pt;height:37.7pt;z-index:251702272;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47" inset="0,0,0,0">
              <w:txbxContent>
                <w:p w14:paraId="62003E1D" w14:textId="4FECC2A3" w:rsidR="00037F3A" w:rsidRPr="001F4D9D" w:rsidRDefault="00037F3A" w:rsidP="00037F3A">
                  <w:pPr>
                    <w:spacing w:before="60" w:after="60" w:line="240" w:lineRule="auto"/>
                    <w:ind w:firstLine="0"/>
                    <w:jc w:val="left"/>
                    <w:rPr>
                      <w:rFonts w:ascii="DejaVu Sans Mono" w:hAnsi="DejaVu Sans Mono" w:cs="DejaVu Sans Mono"/>
                      <w:sz w:val="24"/>
                      <w:szCs w:val="24"/>
                    </w:rPr>
                  </w:pPr>
                  <w:r w:rsidRPr="001F4D9D">
                    <w:rPr>
                      <w:rFonts w:ascii="DejaVu Sans Mono" w:hAnsi="DejaVu Sans Mono" w:cs="DejaVu Sans Mono"/>
                      <w:sz w:val="24"/>
                      <w:szCs w:val="24"/>
                    </w:rPr>
                    <w:t>40</w:t>
                  </w:r>
                </w:p>
                <w:p w14:paraId="4A956402" w14:textId="57F206C1" w:rsidR="00037F3A" w:rsidRPr="001F4D9D" w:rsidRDefault="00037F3A" w:rsidP="00037F3A">
                  <w:pPr>
                    <w:spacing w:before="60" w:after="60" w:line="240" w:lineRule="auto"/>
                    <w:ind w:firstLine="0"/>
                    <w:jc w:val="left"/>
                    <w:rPr>
                      <w:rFonts w:ascii="DejaVu Sans Mono" w:hAnsi="DejaVu Sans Mono" w:cs="DejaVu Sans Mono"/>
                      <w:sz w:val="24"/>
                      <w:szCs w:val="24"/>
                    </w:rPr>
                  </w:pPr>
                  <w:r w:rsidRPr="001F4D9D">
                    <w:rPr>
                      <w:rFonts w:ascii="DejaVu Sans Mono" w:hAnsi="DejaVu Sans Mono" w:cs="DejaVu Sans Mono"/>
                      <w:sz w:val="24"/>
                      <w:szCs w:val="24"/>
                    </w:rPr>
                    <w:t>41</w:t>
                  </w:r>
                </w:p>
              </w:txbxContent>
            </v:textbox>
          </v:rect>
        </w:pict>
      </w:r>
      <w:r w:rsidR="00B1785D" w:rsidRPr="00206ACB">
        <w:rPr>
          <w:lang w:eastAsia="ja-JP"/>
        </w:rPr>
        <w:t>To</w:t>
      </w:r>
      <w:r w:rsidR="00AC466E" w:rsidRPr="00206ACB">
        <w:rPr>
          <w:lang w:eastAsia="ja-JP"/>
        </w:rPr>
        <w:t xml:space="preserve"> </w:t>
      </w:r>
      <w:r w:rsidR="00B1785D" w:rsidRPr="00206ACB">
        <w:rPr>
          <w:lang w:eastAsia="ja-JP"/>
        </w:rPr>
        <w:t>store</w:t>
      </w:r>
      <w:r w:rsidR="00AC466E" w:rsidRPr="00206ACB">
        <w:rPr>
          <w:lang w:eastAsia="ja-JP"/>
        </w:rPr>
        <w:t xml:space="preserve"> </w:t>
      </w:r>
      <w:r w:rsidR="00B1785D" w:rsidRPr="00206ACB">
        <w:rPr>
          <w:lang w:eastAsia="ja-JP"/>
        </w:rPr>
        <w:t>data</w:t>
      </w:r>
      <w:r w:rsidR="00AC466E" w:rsidRPr="00206ACB">
        <w:rPr>
          <w:lang w:eastAsia="ja-JP"/>
        </w:rPr>
        <w:t xml:space="preserve"> </w:t>
      </w:r>
      <w:r w:rsidR="00B1785D" w:rsidRPr="00206ACB">
        <w:rPr>
          <w:lang w:eastAsia="ja-JP"/>
        </w:rPr>
        <w:t>at</w:t>
      </w:r>
      <w:r w:rsidR="00AC466E" w:rsidRPr="00206ACB">
        <w:rPr>
          <w:lang w:eastAsia="ja-JP"/>
        </w:rPr>
        <w:t xml:space="preserve"> </w:t>
      </w:r>
      <w:r w:rsidR="00B1785D" w:rsidRPr="00206ACB">
        <w:rPr>
          <w:lang w:eastAsia="ja-JP"/>
        </w:rPr>
        <w:t>the</w:t>
      </w:r>
      <w:r w:rsidR="00AC466E" w:rsidRPr="00206ACB">
        <w:rPr>
          <w:lang w:eastAsia="ja-JP"/>
        </w:rPr>
        <w:t xml:space="preserve"> </w:t>
      </w:r>
      <w:r w:rsidR="00B1785D" w:rsidRPr="00206ACB">
        <w:rPr>
          <w:lang w:eastAsia="ja-JP"/>
        </w:rPr>
        <w:t>selected</w:t>
      </w:r>
      <w:r w:rsidR="00AC466E" w:rsidRPr="00206ACB">
        <w:rPr>
          <w:lang w:eastAsia="ja-JP"/>
        </w:rPr>
        <w:t xml:space="preserve"> </w:t>
      </w:r>
      <w:r w:rsidR="00B1785D" w:rsidRPr="00206ACB">
        <w:rPr>
          <w:lang w:eastAsia="ja-JP"/>
        </w:rPr>
        <w:t>PPU</w:t>
      </w:r>
      <w:r w:rsidR="00AC466E" w:rsidRPr="00206ACB">
        <w:rPr>
          <w:lang w:eastAsia="ja-JP"/>
        </w:rPr>
        <w:t xml:space="preserve"> </w:t>
      </w:r>
      <w:r w:rsidR="00B1785D" w:rsidRPr="00206ACB">
        <w:rPr>
          <w:lang w:eastAsia="ja-JP"/>
        </w:rPr>
        <w:t>memory</w:t>
      </w:r>
      <w:r w:rsidR="00AC466E" w:rsidRPr="00206ACB">
        <w:rPr>
          <w:lang w:eastAsia="ja-JP"/>
        </w:rPr>
        <w:t xml:space="preserve"> </w:t>
      </w:r>
      <w:r w:rsidR="00B1785D" w:rsidRPr="00206ACB">
        <w:rPr>
          <w:lang w:eastAsia="ja-JP"/>
        </w:rPr>
        <w:t>address,</w:t>
      </w:r>
      <w:r w:rsidR="00AC466E" w:rsidRPr="00206ACB">
        <w:rPr>
          <w:lang w:eastAsia="ja-JP"/>
        </w:rPr>
        <w:t xml:space="preserve"> </w:t>
      </w:r>
      <w:r w:rsidR="00B1785D" w:rsidRPr="00206ACB">
        <w:rPr>
          <w:lang w:eastAsia="ja-JP"/>
        </w:rPr>
        <w:t>store</w:t>
      </w:r>
      <w:r w:rsidR="00AC466E" w:rsidRPr="00206ACB">
        <w:rPr>
          <w:lang w:eastAsia="ja-JP"/>
        </w:rPr>
        <w:t xml:space="preserve"> </w:t>
      </w:r>
      <w:r w:rsidR="00B1785D" w:rsidRPr="00206ACB">
        <w:rPr>
          <w:lang w:eastAsia="ja-JP"/>
        </w:rPr>
        <w:t>a</w:t>
      </w:r>
      <w:r w:rsidR="00AC466E" w:rsidRPr="00206ACB">
        <w:rPr>
          <w:lang w:eastAsia="ja-JP"/>
        </w:rPr>
        <w:t xml:space="preserve"> </w:t>
      </w:r>
      <w:r w:rsidR="00B1785D" w:rsidRPr="00206ACB">
        <w:rPr>
          <w:lang w:eastAsia="ja-JP"/>
        </w:rPr>
        <w:t>byte</w:t>
      </w:r>
      <w:r w:rsidR="00AC466E" w:rsidRPr="00206ACB">
        <w:rPr>
          <w:lang w:eastAsia="ja-JP"/>
        </w:rPr>
        <w:t xml:space="preserve"> </w:t>
      </w:r>
      <w:r w:rsidR="00B1785D" w:rsidRPr="00206ACB">
        <w:rPr>
          <w:lang w:eastAsia="ja-JP"/>
        </w:rPr>
        <w:t>to</w:t>
      </w:r>
      <w:r w:rsidR="00AC466E" w:rsidRPr="00206ACB">
        <w:rPr>
          <w:lang w:eastAsia="ja-JP"/>
        </w:rPr>
        <w:t xml:space="preserve"> </w:t>
      </w:r>
      <w:r w:rsidR="00B1785D" w:rsidRPr="00FE02E1">
        <w:rPr>
          <w:rStyle w:val="QuoteChar"/>
        </w:rPr>
        <w:t>$2007</w:t>
      </w:r>
      <w:r w:rsidR="00B1785D" w:rsidRPr="00206ACB">
        <w:rPr>
          <w:lang w:eastAsia="ja-JP"/>
        </w:rPr>
        <w:t>:</w:t>
      </w:r>
    </w:p>
    <w:p w14:paraId="5BD7FF91" w14:textId="1CA8DA7E" w:rsidR="00B1785D" w:rsidRPr="00717534" w:rsidRDefault="00AC466E" w:rsidP="00717534">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divId w:val="1594892521"/>
        <w:rPr>
          <w:rFonts w:ascii="DejaVu Sans Mono" w:hAnsi="DejaVu Sans Mono" w:cs="DejaVu Sans Mono"/>
          <w:color w:val="E3371E"/>
          <w:sz w:val="24"/>
          <w:szCs w:val="24"/>
        </w:rPr>
      </w:pP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E3371E"/>
          <w:sz w:val="24"/>
          <w:szCs w:val="24"/>
        </w:rPr>
        <w:t>LDA</w:t>
      </w: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FF7A48"/>
          <w:sz w:val="24"/>
          <w:szCs w:val="24"/>
        </w:rPr>
        <w:t>#</w:t>
      </w:r>
      <w:r w:rsidR="00B1785D" w:rsidRPr="00717534">
        <w:rPr>
          <w:rFonts w:ascii="DejaVu Sans Mono" w:hAnsi="DejaVu Sans Mono" w:cs="DejaVu Sans Mono"/>
          <w:color w:val="07E2FA"/>
          <w:sz w:val="24"/>
          <w:szCs w:val="24"/>
        </w:rPr>
        <w:t>$29</w:t>
      </w:r>
    </w:p>
    <w:p w14:paraId="71E6820E" w14:textId="773EEBB2" w:rsidR="00B1785D" w:rsidRPr="00717534" w:rsidRDefault="00AC466E" w:rsidP="00717534">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divId w:val="1594892521"/>
        <w:rPr>
          <w:rFonts w:ascii="DejaVu Sans Mono" w:hAnsi="DejaVu Sans Mono" w:cs="DejaVu Sans Mono"/>
          <w:color w:val="E3371E"/>
          <w:sz w:val="24"/>
          <w:szCs w:val="24"/>
        </w:rPr>
      </w:pP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E3371E"/>
          <w:sz w:val="24"/>
          <w:szCs w:val="24"/>
        </w:rPr>
        <w:t>STA</w:t>
      </w:r>
      <w:r w:rsidRPr="00717534">
        <w:rPr>
          <w:rFonts w:ascii="DejaVu Sans Mono" w:hAnsi="DejaVu Sans Mono" w:cs="DejaVu Sans Mono"/>
          <w:color w:val="E3371E"/>
          <w:sz w:val="24"/>
          <w:szCs w:val="24"/>
        </w:rPr>
        <w:t xml:space="preserve"> </w:t>
      </w:r>
      <w:r w:rsidR="00B1785D" w:rsidRPr="00717534">
        <w:rPr>
          <w:rFonts w:ascii="DejaVu Sans Mono" w:hAnsi="DejaVu Sans Mono" w:cs="DejaVu Sans Mono"/>
          <w:color w:val="07E2FA"/>
          <w:sz w:val="24"/>
          <w:szCs w:val="24"/>
        </w:rPr>
        <w:t>$2007</w:t>
      </w:r>
    </w:p>
    <w:p w14:paraId="73AF619C" w14:textId="3AE3E0B2" w:rsidR="00B1785D" w:rsidRPr="00206ACB" w:rsidRDefault="00B1785D" w:rsidP="00FE02E1">
      <w:r w:rsidRPr="00206ACB">
        <w:t>This</w:t>
      </w:r>
      <w:r w:rsidR="00AC466E" w:rsidRPr="00206ACB">
        <w:t xml:space="preserve"> </w:t>
      </w:r>
      <w:r w:rsidRPr="00206ACB">
        <w:t>writes</w:t>
      </w:r>
      <w:r w:rsidR="00AC466E" w:rsidRPr="00206ACB">
        <w:t xml:space="preserve"> </w:t>
      </w:r>
      <w:r w:rsidRPr="00206ACB">
        <w:t>the</w:t>
      </w:r>
      <w:r w:rsidR="00AC466E" w:rsidRPr="00206ACB">
        <w:t xml:space="preserve"> </w:t>
      </w:r>
      <w:r w:rsidRPr="00206ACB">
        <w:t>byte</w:t>
      </w:r>
      <w:r w:rsidR="00AC466E" w:rsidRPr="00206ACB">
        <w:t xml:space="preserve"> </w:t>
      </w:r>
      <w:r w:rsidRPr="00FE02E1">
        <w:rPr>
          <w:rStyle w:val="QuoteChar"/>
        </w:rPr>
        <w:t>$29</w:t>
      </w:r>
      <w:r w:rsidR="00AC466E" w:rsidRPr="00206ACB">
        <w:t xml:space="preserve"> </w:t>
      </w:r>
      <w:r w:rsidRPr="00206ACB">
        <w:t>(which</w:t>
      </w:r>
      <w:r w:rsidR="00AC466E" w:rsidRPr="00206ACB">
        <w:t xml:space="preserve"> </w:t>
      </w:r>
      <w:r w:rsidRPr="00206ACB">
        <w:t>represents</w:t>
      </w:r>
      <w:r w:rsidR="00AC466E" w:rsidRPr="00206ACB">
        <w:t xml:space="preserve"> </w:t>
      </w:r>
      <w:r w:rsidRPr="00206ACB">
        <w:t>"green")</w:t>
      </w:r>
      <w:r w:rsidR="00AC466E" w:rsidRPr="00206ACB">
        <w:t xml:space="preserve"> </w:t>
      </w:r>
      <w:r w:rsidRPr="00206ACB">
        <w:t>to</w:t>
      </w:r>
      <w:r w:rsidR="00AC466E" w:rsidRPr="00206ACB">
        <w:t xml:space="preserve"> </w:t>
      </w:r>
      <w:r w:rsidRPr="00206ACB">
        <w:t>the</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we</w:t>
      </w:r>
      <w:r w:rsidR="00AC466E" w:rsidRPr="00206ACB">
        <w:t xml:space="preserve"> </w:t>
      </w:r>
      <w:r w:rsidRPr="00206ACB">
        <w:t>selected</w:t>
      </w:r>
      <w:r w:rsidR="00AC466E" w:rsidRPr="00206ACB">
        <w:t xml:space="preserve"> </w:t>
      </w:r>
      <w:r w:rsidRPr="00206ACB">
        <w:t>before</w:t>
      </w:r>
      <w:r w:rsidR="00AC466E" w:rsidRPr="00206ACB">
        <w:t xml:space="preserve"> </w:t>
      </w:r>
      <w:r w:rsidRPr="00206ACB">
        <w:t>(</w:t>
      </w:r>
      <w:r w:rsidRPr="00FE02E1">
        <w:rPr>
          <w:rStyle w:val="QuoteChar"/>
        </w:rPr>
        <w:t>$3f00</w:t>
      </w:r>
      <w:r w:rsidRPr="00206ACB">
        <w:t>).</w:t>
      </w:r>
      <w:r w:rsidR="00AC466E" w:rsidRPr="00206ACB">
        <w:t xml:space="preserve"> </w:t>
      </w:r>
      <w:r w:rsidRPr="00206ACB">
        <w:t>Each</w:t>
      </w:r>
      <w:r w:rsidR="00AC466E" w:rsidRPr="00206ACB">
        <w:t xml:space="preserve"> </w:t>
      </w:r>
      <w:r w:rsidRPr="00206ACB">
        <w:t>time</w:t>
      </w:r>
      <w:r w:rsidR="00AC466E" w:rsidRPr="00206ACB">
        <w:t xml:space="preserve"> </w:t>
      </w:r>
      <w:r w:rsidRPr="00206ACB">
        <w:t>you</w:t>
      </w:r>
      <w:r w:rsidR="00AC466E" w:rsidRPr="00206ACB">
        <w:t xml:space="preserve"> </w:t>
      </w:r>
      <w:r w:rsidRPr="00206ACB">
        <w:t>store</w:t>
      </w:r>
      <w:r w:rsidR="00AC466E" w:rsidRPr="00206ACB">
        <w:t xml:space="preserve"> </w:t>
      </w:r>
      <w:r w:rsidRPr="00206ACB">
        <w:t>a</w:t>
      </w:r>
      <w:r w:rsidR="00AC466E" w:rsidRPr="00206ACB">
        <w:t xml:space="preserve"> </w:t>
      </w:r>
      <w:r w:rsidRPr="00206ACB">
        <w:t>byte</w:t>
      </w:r>
      <w:r w:rsidR="00AC466E" w:rsidRPr="00206ACB">
        <w:t xml:space="preserve"> </w:t>
      </w:r>
      <w:r w:rsidRPr="00206ACB">
        <w:t>to</w:t>
      </w:r>
      <w:r w:rsidR="00AC466E" w:rsidRPr="00206ACB">
        <w:t xml:space="preserve"> </w:t>
      </w:r>
      <w:r w:rsidRPr="00206ACB">
        <w:t>PPUDATA,</w:t>
      </w:r>
      <w:r w:rsidR="00AC466E" w:rsidRPr="00206ACB">
        <w:t xml:space="preserve"> </w:t>
      </w:r>
      <w:r w:rsidRPr="00206ACB">
        <w:t>the</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for</w:t>
      </w:r>
      <w:r w:rsidR="00AC466E" w:rsidRPr="00206ACB">
        <w:t xml:space="preserve"> </w:t>
      </w:r>
      <w:r w:rsidRPr="00206ACB">
        <w:t>the</w:t>
      </w:r>
      <w:r w:rsidR="00AC466E" w:rsidRPr="00206ACB">
        <w:t xml:space="preserve"> </w:t>
      </w:r>
      <w:r w:rsidRPr="00206ACB">
        <w:t>next</w:t>
      </w:r>
      <w:r w:rsidR="00AC466E" w:rsidRPr="00206ACB">
        <w:t xml:space="preserve"> </w:t>
      </w:r>
      <w:r w:rsidRPr="00206ACB">
        <w:t>store</w:t>
      </w:r>
      <w:r w:rsidR="00AC466E" w:rsidRPr="00206ACB">
        <w:t xml:space="preserve"> </w:t>
      </w:r>
      <w:r w:rsidRPr="00206ACB">
        <w:t>is</w:t>
      </w:r>
      <w:r w:rsidR="00AC466E" w:rsidRPr="00206ACB">
        <w:t xml:space="preserve"> </w:t>
      </w:r>
      <w:r w:rsidRPr="00206ACB">
        <w:t>incremented</w:t>
      </w:r>
      <w:r w:rsidR="00AC466E" w:rsidRPr="00206ACB">
        <w:t xml:space="preserve"> </w:t>
      </w:r>
      <w:r w:rsidRPr="00206ACB">
        <w:t>by</w:t>
      </w:r>
      <w:r w:rsidR="00AC466E" w:rsidRPr="00206ACB">
        <w:t xml:space="preserve"> </w:t>
      </w:r>
      <w:r w:rsidRPr="00206ACB">
        <w:t>one.</w:t>
      </w:r>
      <w:r w:rsidR="00AC466E" w:rsidRPr="00206ACB">
        <w:t xml:space="preserve"> </w:t>
      </w:r>
      <w:r w:rsidRPr="00206ACB">
        <w:t>If</w:t>
      </w:r>
      <w:r w:rsidR="00AC466E" w:rsidRPr="00206ACB">
        <w:t xml:space="preserve"> </w:t>
      </w:r>
      <w:r w:rsidRPr="00206ACB">
        <w:t>the</w:t>
      </w:r>
      <w:r w:rsidR="00AC466E" w:rsidRPr="00206ACB">
        <w:t xml:space="preserve"> </w:t>
      </w:r>
      <w:r w:rsidRPr="00206ACB">
        <w:t>next</w:t>
      </w:r>
      <w:r w:rsidR="00AC466E" w:rsidRPr="00206ACB">
        <w:t xml:space="preserve"> </w:t>
      </w:r>
      <w:r w:rsidRPr="00206ACB">
        <w:t>lines</w:t>
      </w:r>
      <w:r w:rsidR="00AC466E" w:rsidRPr="00206ACB">
        <w:t xml:space="preserve"> </w:t>
      </w:r>
      <w:r w:rsidRPr="00206ACB">
        <w:t>of</w:t>
      </w:r>
      <w:r w:rsidR="00AC466E" w:rsidRPr="00206ACB">
        <w:t xml:space="preserve"> </w:t>
      </w:r>
      <w:r w:rsidRPr="00206ACB">
        <w:t>code</w:t>
      </w:r>
      <w:r w:rsidR="00AC466E" w:rsidRPr="00206ACB">
        <w:t xml:space="preserve"> </w:t>
      </w:r>
      <w:r w:rsidRPr="00206ACB">
        <w:t>in</w:t>
      </w:r>
      <w:r w:rsidR="00AC466E" w:rsidRPr="00206ACB">
        <w:t xml:space="preserve"> </w:t>
      </w:r>
      <w:r w:rsidRPr="00206ACB">
        <w:t>the</w:t>
      </w:r>
      <w:r w:rsidR="00AC466E" w:rsidRPr="00206ACB">
        <w:t xml:space="preserve"> </w:t>
      </w:r>
      <w:r w:rsidRPr="00206ACB">
        <w:t>program</w:t>
      </w:r>
      <w:r w:rsidR="00AC466E" w:rsidRPr="00206ACB">
        <w:t xml:space="preserve"> </w:t>
      </w:r>
      <w:r w:rsidRPr="00206ACB">
        <w:t>were</w:t>
      </w:r>
      <w:r w:rsidR="00AC466E" w:rsidRPr="00206ACB">
        <w:t xml:space="preserve"> </w:t>
      </w:r>
      <w:r w:rsidRPr="00FE02E1">
        <w:rPr>
          <w:rStyle w:val="QuoteChar"/>
        </w:rPr>
        <w:t>LDA</w:t>
      </w:r>
      <w:r w:rsidR="00AC466E" w:rsidRPr="00206ACB">
        <w:rPr>
          <w:rStyle w:val="HTMLCode"/>
          <w:rFonts w:ascii="QTKorrin" w:eastAsiaTheme="majorEastAsia" w:hAnsi="QTKorrin" w:cstheme="minorHAnsi"/>
          <w:color w:val="88030F"/>
          <w:sz w:val="26"/>
          <w:szCs w:val="26"/>
        </w:rPr>
        <w:t xml:space="preserve"> </w:t>
      </w:r>
      <w:r w:rsidRPr="00FE02E1">
        <w:rPr>
          <w:rStyle w:val="QuoteChar"/>
        </w:rPr>
        <w:t>#$21</w:t>
      </w:r>
      <w:r w:rsidR="00AC466E" w:rsidRPr="00206ACB">
        <w:t xml:space="preserve"> </w:t>
      </w:r>
      <w:r w:rsidRPr="00206ACB">
        <w:t>and</w:t>
      </w:r>
      <w:r w:rsidR="00AC466E" w:rsidRPr="00206ACB">
        <w:t xml:space="preserve"> </w:t>
      </w:r>
      <w:r w:rsidRPr="00FE02E1">
        <w:rPr>
          <w:rStyle w:val="QuoteChar"/>
        </w:rPr>
        <w:t>STA</w:t>
      </w:r>
      <w:r w:rsidR="00AC466E" w:rsidRPr="00FE02E1">
        <w:rPr>
          <w:rStyle w:val="QuoteChar"/>
        </w:rPr>
        <w:t xml:space="preserve"> </w:t>
      </w:r>
      <w:r w:rsidRPr="00FE02E1">
        <w:rPr>
          <w:rStyle w:val="QuoteChar"/>
        </w:rPr>
        <w:t>$2007</w:t>
      </w:r>
      <w:r w:rsidRPr="00206ACB">
        <w:t>,</w:t>
      </w:r>
      <w:r w:rsidR="00AC466E" w:rsidRPr="00206ACB">
        <w:t xml:space="preserve"> </w:t>
      </w:r>
      <w:r w:rsidRPr="00206ACB">
        <w:t>the</w:t>
      </w:r>
      <w:r w:rsidR="00AC466E" w:rsidRPr="00206ACB">
        <w:t xml:space="preserve"> </w:t>
      </w:r>
      <w:r w:rsidRPr="00206ACB">
        <w:t>byte</w:t>
      </w:r>
      <w:r w:rsidR="00AC466E" w:rsidRPr="00206ACB">
        <w:t xml:space="preserve"> </w:t>
      </w:r>
      <w:r w:rsidRPr="00FE02E1">
        <w:rPr>
          <w:rStyle w:val="QuoteChar"/>
        </w:rPr>
        <w:t>$21</w:t>
      </w:r>
      <w:r w:rsidR="00AC466E" w:rsidRPr="00206ACB">
        <w:t xml:space="preserve"> </w:t>
      </w:r>
      <w:r w:rsidRPr="00206ACB">
        <w:t>would</w:t>
      </w:r>
      <w:r w:rsidR="00AC466E" w:rsidRPr="00206ACB">
        <w:t xml:space="preserve"> </w:t>
      </w:r>
      <w:r w:rsidRPr="00206ACB">
        <w:t>be</w:t>
      </w:r>
      <w:r w:rsidR="00AC466E" w:rsidRPr="00206ACB">
        <w:t xml:space="preserve"> </w:t>
      </w:r>
      <w:r w:rsidRPr="00206ACB">
        <w:t>written</w:t>
      </w:r>
      <w:r w:rsidR="00AC466E" w:rsidRPr="00206ACB">
        <w:t xml:space="preserve"> </w:t>
      </w:r>
      <w:r w:rsidRPr="00206ACB">
        <w:t>to</w:t>
      </w:r>
      <w:r w:rsidR="00AC466E" w:rsidRPr="00206ACB">
        <w:t xml:space="preserve"> </w:t>
      </w:r>
      <w:r w:rsidRPr="00206ACB">
        <w:t>PPU</w:t>
      </w:r>
      <w:r w:rsidR="00AC466E" w:rsidRPr="00206ACB">
        <w:t xml:space="preserve"> </w:t>
      </w:r>
      <w:r w:rsidRPr="00206ACB">
        <w:t>address</w:t>
      </w:r>
      <w:r w:rsidR="00AC466E" w:rsidRPr="00206ACB">
        <w:t xml:space="preserve"> </w:t>
      </w:r>
      <w:r w:rsidRPr="00FE02E1">
        <w:rPr>
          <w:rStyle w:val="QuoteChar"/>
        </w:rPr>
        <w:t>$3f01</w:t>
      </w:r>
      <w:r w:rsidR="00AC466E" w:rsidRPr="00206ACB">
        <w:t xml:space="preserve"> </w:t>
      </w:r>
      <w:r w:rsidRPr="00206ACB">
        <w:t>even</w:t>
      </w:r>
      <w:r w:rsidR="00AC466E" w:rsidRPr="00206ACB">
        <w:t xml:space="preserve"> </w:t>
      </w:r>
      <w:r w:rsidRPr="00206ACB">
        <w:t>though</w:t>
      </w:r>
      <w:r w:rsidR="00AC466E" w:rsidRPr="00206ACB">
        <w:t xml:space="preserve"> </w:t>
      </w:r>
      <w:r w:rsidRPr="00206ACB">
        <w:t>we</w:t>
      </w:r>
      <w:r w:rsidR="00AC466E" w:rsidRPr="00206ACB">
        <w:t xml:space="preserve"> </w:t>
      </w:r>
      <w:r w:rsidRPr="00206ACB">
        <w:t>did</w:t>
      </w:r>
      <w:r w:rsidR="00AC466E" w:rsidRPr="00206ACB">
        <w:t xml:space="preserve"> </w:t>
      </w:r>
      <w:r w:rsidRPr="00206ACB">
        <w:t>not</w:t>
      </w:r>
      <w:r w:rsidR="00AC466E" w:rsidRPr="00206ACB">
        <w:t xml:space="preserve"> </w:t>
      </w:r>
      <w:r w:rsidRPr="00206ACB">
        <w:t>do</w:t>
      </w:r>
      <w:r w:rsidR="00AC466E" w:rsidRPr="00206ACB">
        <w:t xml:space="preserve"> </w:t>
      </w:r>
      <w:r w:rsidRPr="00206ACB">
        <w:t>anything</w:t>
      </w:r>
      <w:r w:rsidR="00AC466E" w:rsidRPr="00206ACB">
        <w:t xml:space="preserve"> </w:t>
      </w:r>
      <w:r w:rsidRPr="00206ACB">
        <w:t>with</w:t>
      </w:r>
      <w:r w:rsidR="00AC466E" w:rsidRPr="00206ACB">
        <w:t xml:space="preserve"> </w:t>
      </w:r>
      <w:r w:rsidRPr="00206ACB">
        <w:t>PPUADDR.</w:t>
      </w:r>
    </w:p>
    <w:p w14:paraId="2A40897F" w14:textId="4197FE79" w:rsidR="00B1785D" w:rsidRPr="00206ACB" w:rsidRDefault="00B1785D" w:rsidP="00717534">
      <w:pPr>
        <w:pStyle w:val="ListParagraph"/>
        <w:numPr>
          <w:ilvl w:val="0"/>
          <w:numId w:val="10"/>
        </w:numPr>
        <w:spacing w:before="60" w:after="60"/>
        <w:rPr>
          <w:rFonts w:cstheme="minorHAnsi"/>
          <w:szCs w:val="26"/>
        </w:rPr>
      </w:pPr>
      <w:r w:rsidRPr="00FE02E1">
        <w:rPr>
          <w:rStyle w:val="QuoteChar"/>
        </w:rPr>
        <w:t>$2002</w:t>
      </w:r>
      <w:r w:rsidRPr="00206ACB">
        <w:rPr>
          <w:rFonts w:cstheme="minorHAnsi"/>
          <w:szCs w:val="26"/>
        </w:rPr>
        <w:t>:</w:t>
      </w:r>
      <w:r w:rsidR="00AC466E" w:rsidRPr="00206ACB">
        <w:rPr>
          <w:rFonts w:cstheme="minorHAnsi"/>
          <w:szCs w:val="26"/>
        </w:rPr>
        <w:t xml:space="preserve"> </w:t>
      </w:r>
      <w:r w:rsidRPr="00206ACB">
        <w:rPr>
          <w:rFonts w:cstheme="minorHAnsi"/>
          <w:szCs w:val="26"/>
        </w:rPr>
        <w:t>PPUSTATUS</w:t>
      </w:r>
    </w:p>
    <w:p w14:paraId="69B9D331" w14:textId="4AD22339" w:rsidR="008639C1" w:rsidRPr="0049289B" w:rsidRDefault="00B1785D" w:rsidP="00717534">
      <w:pPr>
        <w:spacing w:before="60" w:after="60"/>
      </w:pPr>
      <w:r w:rsidRPr="00206ACB">
        <w:t>PPUSTATUS</w:t>
      </w:r>
      <w:r w:rsidR="00AC466E" w:rsidRPr="00206ACB">
        <w:t xml:space="preserve"> </w:t>
      </w:r>
      <w:r w:rsidRPr="00206ACB">
        <w:t>is</w:t>
      </w:r>
      <w:r w:rsidR="00AC466E" w:rsidRPr="00206ACB">
        <w:t xml:space="preserve"> </w:t>
      </w:r>
      <w:r w:rsidRPr="00206ACB">
        <w:t>a</w:t>
      </w:r>
      <w:r w:rsidR="00AC466E" w:rsidRPr="00206ACB">
        <w:t xml:space="preserve"> </w:t>
      </w:r>
      <w:r w:rsidRPr="00206ACB">
        <w:t>read-only</w:t>
      </w:r>
      <w:r w:rsidR="00AC466E" w:rsidRPr="00206ACB">
        <w:t xml:space="preserve"> </w:t>
      </w:r>
      <w:r w:rsidRPr="00206ACB">
        <w:t>MMIO</w:t>
      </w:r>
      <w:r w:rsidR="00AC466E" w:rsidRPr="00206ACB">
        <w:t xml:space="preserve"> </w:t>
      </w:r>
      <w:r w:rsidRPr="00206ACB">
        <w:t>address.</w:t>
      </w:r>
      <w:r w:rsidR="00AC466E" w:rsidRPr="00206ACB">
        <w:t xml:space="preserve"> </w:t>
      </w:r>
      <w:r w:rsidRPr="00206ACB">
        <w:t>When</w:t>
      </w:r>
      <w:r w:rsidR="00AC466E" w:rsidRPr="00206ACB">
        <w:t xml:space="preserve"> </w:t>
      </w:r>
      <w:r w:rsidRPr="00206ACB">
        <w:t>you</w:t>
      </w:r>
      <w:r w:rsidR="00AC466E" w:rsidRPr="00206ACB">
        <w:t xml:space="preserve"> </w:t>
      </w:r>
      <w:r w:rsidRPr="00206ACB">
        <w:t>load</w:t>
      </w:r>
      <w:r w:rsidR="00AC466E" w:rsidRPr="00206ACB">
        <w:t xml:space="preserve"> </w:t>
      </w:r>
      <w:r w:rsidRPr="00206ACB">
        <w:t>from</w:t>
      </w:r>
      <w:r w:rsidR="00AC466E" w:rsidRPr="00206ACB">
        <w:t xml:space="preserve"> </w:t>
      </w:r>
      <w:r w:rsidRPr="00FE02E1">
        <w:rPr>
          <w:rStyle w:val="QuoteChar"/>
        </w:rPr>
        <w:t>$2002</w:t>
      </w:r>
      <w:r w:rsidRPr="00206ACB">
        <w:t>,</w:t>
      </w:r>
      <w:r w:rsidR="00AC466E" w:rsidRPr="00206ACB">
        <w:t xml:space="preserve"> </w:t>
      </w:r>
      <w:r w:rsidRPr="00206ACB">
        <w:t>the</w:t>
      </w:r>
      <w:r w:rsidR="00AC466E" w:rsidRPr="00206ACB">
        <w:t xml:space="preserve"> </w:t>
      </w:r>
      <w:r w:rsidRPr="00206ACB">
        <w:t>resulting</w:t>
      </w:r>
      <w:r w:rsidR="00AC466E" w:rsidRPr="00206ACB">
        <w:t xml:space="preserve"> </w:t>
      </w:r>
      <w:r w:rsidRPr="00206ACB">
        <w:t>byte</w:t>
      </w:r>
      <w:r w:rsidR="00AC466E" w:rsidRPr="00206ACB">
        <w:t xml:space="preserve"> </w:t>
      </w:r>
      <w:r w:rsidRPr="00206ACB">
        <w:t>gives</w:t>
      </w:r>
      <w:r w:rsidR="00AC466E" w:rsidRPr="00206ACB">
        <w:t xml:space="preserve"> </w:t>
      </w:r>
      <w:r w:rsidRPr="00206ACB">
        <w:t>you</w:t>
      </w:r>
      <w:r w:rsidR="00AC466E" w:rsidRPr="00206ACB">
        <w:t xml:space="preserve"> </w:t>
      </w:r>
      <w:r w:rsidRPr="00206ACB">
        <w:t>information</w:t>
      </w:r>
      <w:r w:rsidR="00AC466E" w:rsidRPr="00206ACB">
        <w:t xml:space="preserve"> </w:t>
      </w:r>
      <w:r w:rsidRPr="00206ACB">
        <w:t>about</w:t>
      </w:r>
      <w:r w:rsidR="00AC466E" w:rsidRPr="00206ACB">
        <w:t xml:space="preserve"> </w:t>
      </w:r>
      <w:r w:rsidRPr="00206ACB">
        <w:t>what</w:t>
      </w:r>
      <w:r w:rsidR="00AC466E" w:rsidRPr="00206ACB">
        <w:t xml:space="preserve"> </w:t>
      </w:r>
      <w:r w:rsidRPr="00206ACB">
        <w:t>the</w:t>
      </w:r>
      <w:r w:rsidR="00AC466E" w:rsidRPr="00206ACB">
        <w:t xml:space="preserve"> </w:t>
      </w:r>
      <w:r w:rsidRPr="00206ACB">
        <w:t>PPU</w:t>
      </w:r>
      <w:r w:rsidR="00AC466E" w:rsidRPr="00206ACB">
        <w:t xml:space="preserve"> </w:t>
      </w:r>
      <w:r w:rsidRPr="00206ACB">
        <w:t>is</w:t>
      </w:r>
      <w:r w:rsidR="00AC466E" w:rsidRPr="00206ACB">
        <w:t xml:space="preserve"> </w:t>
      </w:r>
      <w:r w:rsidRPr="00206ACB">
        <w:t>currently</w:t>
      </w:r>
      <w:r w:rsidR="00AC466E" w:rsidRPr="00206ACB">
        <w:t xml:space="preserve"> </w:t>
      </w:r>
      <w:r w:rsidRPr="00206ACB">
        <w:t>doing.</w:t>
      </w:r>
      <w:r w:rsidR="00AC466E" w:rsidRPr="00206ACB">
        <w:t xml:space="preserve"> </w:t>
      </w:r>
      <w:r w:rsidRPr="00206ACB">
        <w:t>Reading</w:t>
      </w:r>
      <w:r w:rsidR="00AC466E" w:rsidRPr="00206ACB">
        <w:t xml:space="preserve"> </w:t>
      </w:r>
      <w:r w:rsidRPr="00206ACB">
        <w:t>from</w:t>
      </w:r>
      <w:r w:rsidR="00AC466E" w:rsidRPr="00206ACB">
        <w:t xml:space="preserve"> </w:t>
      </w:r>
      <w:r w:rsidRPr="00206ACB">
        <w:t>PPUSTATUS</w:t>
      </w:r>
      <w:r w:rsidR="00AC466E" w:rsidRPr="00206ACB">
        <w:t xml:space="preserve"> </w:t>
      </w:r>
      <w:r w:rsidRPr="00206ACB">
        <w:t>has</w:t>
      </w:r>
      <w:r w:rsidR="00AC466E" w:rsidRPr="00206ACB">
        <w:t xml:space="preserve"> </w:t>
      </w:r>
      <w:r w:rsidRPr="00206ACB">
        <w:t>one</w:t>
      </w:r>
      <w:r w:rsidR="00AC466E" w:rsidRPr="00206ACB">
        <w:t xml:space="preserve"> </w:t>
      </w:r>
      <w:r w:rsidRPr="00206ACB">
        <w:t>useful</w:t>
      </w:r>
      <w:r w:rsidR="00AC466E" w:rsidRPr="00206ACB">
        <w:t xml:space="preserve"> </w:t>
      </w:r>
      <w:r w:rsidRPr="00206ACB">
        <w:t>side-effect,</w:t>
      </w:r>
      <w:r w:rsidR="00AC466E" w:rsidRPr="00206ACB">
        <w:t xml:space="preserve"> </w:t>
      </w:r>
      <w:r w:rsidRPr="00206ACB">
        <w:t>as</w:t>
      </w:r>
      <w:r w:rsidR="00AC466E" w:rsidRPr="00206ACB">
        <w:t xml:space="preserve"> </w:t>
      </w:r>
      <w:r w:rsidRPr="00206ACB">
        <w:t>well:</w:t>
      </w:r>
      <w:r w:rsidR="00AC466E" w:rsidRPr="00206ACB">
        <w:t xml:space="preserve"> </w:t>
      </w:r>
      <w:r w:rsidRPr="00206ACB">
        <w:t>it</w:t>
      </w:r>
      <w:r w:rsidR="00AC466E" w:rsidRPr="00206ACB">
        <w:t xml:space="preserve"> </w:t>
      </w:r>
      <w:r w:rsidRPr="00206ACB">
        <w:t>resets</w:t>
      </w:r>
      <w:r w:rsidR="00AC466E" w:rsidRPr="00206ACB">
        <w:t xml:space="preserve"> </w:t>
      </w:r>
      <w:r w:rsidRPr="00206ACB">
        <w:t>the</w:t>
      </w:r>
      <w:r w:rsidR="00AC466E" w:rsidRPr="00206ACB">
        <w:t xml:space="preserve"> </w:t>
      </w:r>
      <w:r w:rsidRPr="00206ACB">
        <w:t>"address</w:t>
      </w:r>
      <w:r w:rsidR="00AC466E" w:rsidRPr="00206ACB">
        <w:t xml:space="preserve"> </w:t>
      </w:r>
      <w:r w:rsidRPr="00206ACB">
        <w:t>latch"</w:t>
      </w:r>
      <w:r w:rsidR="00AC466E" w:rsidRPr="00206ACB">
        <w:t xml:space="preserve"> </w:t>
      </w:r>
      <w:r w:rsidRPr="00206ACB">
        <w:t>for</w:t>
      </w:r>
      <w:r w:rsidR="00AC466E" w:rsidRPr="00206ACB">
        <w:t xml:space="preserve"> </w:t>
      </w:r>
      <w:r w:rsidRPr="00206ACB">
        <w:t>PPUADDR.</w:t>
      </w:r>
      <w:r w:rsidR="00AC466E" w:rsidRPr="00206ACB">
        <w:t xml:space="preserve"> </w:t>
      </w:r>
      <w:r w:rsidRPr="00206ACB">
        <w:t>It</w:t>
      </w:r>
      <w:r w:rsidR="00AC466E" w:rsidRPr="00206ACB">
        <w:t xml:space="preserve"> </w:t>
      </w:r>
      <w:r w:rsidRPr="00206ACB">
        <w:t>takes</w:t>
      </w:r>
      <w:r w:rsidR="00AC466E" w:rsidRPr="00206ACB">
        <w:t xml:space="preserve"> </w:t>
      </w:r>
      <w:r w:rsidRPr="00206ACB">
        <w:t>two</w:t>
      </w:r>
      <w:r w:rsidR="00AC466E" w:rsidRPr="00206ACB">
        <w:t xml:space="preserve"> </w:t>
      </w:r>
      <w:r w:rsidRPr="00206ACB">
        <w:t>writes</w:t>
      </w:r>
      <w:r w:rsidR="00AC466E" w:rsidRPr="00206ACB">
        <w:t xml:space="preserve"> </w:t>
      </w:r>
      <w:r w:rsidRPr="00206ACB">
        <w:t>to</w:t>
      </w:r>
      <w:r w:rsidR="00AC466E" w:rsidRPr="00206ACB">
        <w:t xml:space="preserve"> </w:t>
      </w:r>
      <w:r w:rsidRPr="00206ACB">
        <w:t>PPUADDR</w:t>
      </w:r>
      <w:r w:rsidR="00AC466E" w:rsidRPr="00206ACB">
        <w:t xml:space="preserve"> </w:t>
      </w:r>
      <w:r w:rsidRPr="00206ACB">
        <w:t>to</w:t>
      </w:r>
      <w:r w:rsidR="00AC466E" w:rsidRPr="00206ACB">
        <w:t xml:space="preserve"> </w:t>
      </w:r>
      <w:r w:rsidRPr="00206ACB">
        <w:t>fully</w:t>
      </w:r>
      <w:r w:rsidR="00AC466E" w:rsidRPr="00206ACB">
        <w:t xml:space="preserve"> </w:t>
      </w:r>
      <w:r w:rsidRPr="00206ACB">
        <w:t>specify</w:t>
      </w:r>
      <w:r w:rsidR="00AC466E" w:rsidRPr="00206ACB">
        <w:t xml:space="preserve"> </w:t>
      </w:r>
      <w:r w:rsidRPr="00206ACB">
        <w:t>a</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and</w:t>
      </w:r>
      <w:r w:rsidR="00AC466E" w:rsidRPr="00206ACB">
        <w:t xml:space="preserve"> </w:t>
      </w:r>
      <w:r w:rsidRPr="00206ACB">
        <w:t>it</w:t>
      </w:r>
      <w:r w:rsidR="00AC466E" w:rsidRPr="00206ACB">
        <w:t xml:space="preserve"> </w:t>
      </w:r>
      <w:r w:rsidRPr="00206ACB">
        <w:t>is</w:t>
      </w:r>
      <w:r w:rsidR="00AC466E" w:rsidRPr="00206ACB">
        <w:t xml:space="preserve"> </w:t>
      </w:r>
      <w:r w:rsidRPr="00206ACB">
        <w:t>possible</w:t>
      </w:r>
      <w:r w:rsidR="00AC466E" w:rsidRPr="00206ACB">
        <w:t xml:space="preserve"> </w:t>
      </w:r>
      <w:r w:rsidRPr="00206ACB">
        <w:t>that</w:t>
      </w:r>
      <w:r w:rsidR="00AC466E" w:rsidRPr="00206ACB">
        <w:t xml:space="preserve"> </w:t>
      </w:r>
      <w:r w:rsidRPr="00206ACB">
        <w:t>your</w:t>
      </w:r>
      <w:r w:rsidR="00AC466E" w:rsidRPr="00206ACB">
        <w:t xml:space="preserve"> </w:t>
      </w:r>
      <w:r w:rsidRPr="00206ACB">
        <w:t>code</w:t>
      </w:r>
      <w:r w:rsidR="00AC466E" w:rsidRPr="00206ACB">
        <w:t xml:space="preserve"> </w:t>
      </w:r>
      <w:r w:rsidRPr="00206ACB">
        <w:t>might</w:t>
      </w:r>
      <w:r w:rsidR="00AC466E" w:rsidRPr="00206ACB">
        <w:t xml:space="preserve"> </w:t>
      </w:r>
      <w:r w:rsidRPr="00206ACB">
        <w:t>make</w:t>
      </w:r>
      <w:r w:rsidR="00AC466E" w:rsidRPr="00206ACB">
        <w:t xml:space="preserve"> </w:t>
      </w:r>
      <w:r w:rsidRPr="00206ACB">
        <w:t>one</w:t>
      </w:r>
      <w:r w:rsidR="00AC466E" w:rsidRPr="00206ACB">
        <w:t xml:space="preserve"> </w:t>
      </w:r>
      <w:r w:rsidRPr="00206ACB">
        <w:t>write</w:t>
      </w:r>
      <w:r w:rsidR="00AC466E" w:rsidRPr="00206ACB">
        <w:t xml:space="preserve"> </w:t>
      </w:r>
      <w:r w:rsidRPr="00206ACB">
        <w:t>but</w:t>
      </w:r>
      <w:r w:rsidR="00AC466E" w:rsidRPr="00206ACB">
        <w:t xml:space="preserve"> </w:t>
      </w:r>
      <w:r w:rsidRPr="00206ACB">
        <w:t>never</w:t>
      </w:r>
      <w:r w:rsidR="00AC466E" w:rsidRPr="00206ACB">
        <w:t xml:space="preserve"> </w:t>
      </w:r>
      <w:r w:rsidRPr="00206ACB">
        <w:t>get</w:t>
      </w:r>
      <w:r w:rsidR="00AC466E" w:rsidRPr="00206ACB">
        <w:t xml:space="preserve"> </w:t>
      </w:r>
      <w:r w:rsidRPr="00206ACB">
        <w:t>around</w:t>
      </w:r>
      <w:r w:rsidR="00AC466E" w:rsidRPr="00206ACB">
        <w:t xml:space="preserve"> </w:t>
      </w:r>
      <w:r w:rsidRPr="00206ACB">
        <w:t>to</w:t>
      </w:r>
      <w:r w:rsidR="00AC466E" w:rsidRPr="00206ACB">
        <w:t xml:space="preserve"> </w:t>
      </w:r>
      <w:r w:rsidRPr="00206ACB">
        <w:t>doing</w:t>
      </w:r>
      <w:r w:rsidR="00AC466E" w:rsidRPr="00206ACB">
        <w:t xml:space="preserve"> </w:t>
      </w:r>
      <w:r w:rsidRPr="00206ACB">
        <w:t>the</w:t>
      </w:r>
      <w:r w:rsidR="00AC466E" w:rsidRPr="00206ACB">
        <w:t xml:space="preserve"> </w:t>
      </w:r>
      <w:r w:rsidRPr="00206ACB">
        <w:t>second</w:t>
      </w:r>
      <w:r w:rsidR="00AC466E" w:rsidRPr="00206ACB">
        <w:t xml:space="preserve"> </w:t>
      </w:r>
      <w:r w:rsidRPr="00206ACB">
        <w:t>write.</w:t>
      </w:r>
      <w:r w:rsidR="00AC466E" w:rsidRPr="00206ACB">
        <w:t xml:space="preserve"> </w:t>
      </w:r>
      <w:r w:rsidRPr="00206ACB">
        <w:t>Reading</w:t>
      </w:r>
      <w:r w:rsidR="00AC466E" w:rsidRPr="00206ACB">
        <w:t xml:space="preserve"> </w:t>
      </w:r>
      <w:r w:rsidRPr="00206ACB">
        <w:t>from</w:t>
      </w:r>
      <w:r w:rsidR="00AC466E" w:rsidRPr="00206ACB">
        <w:t xml:space="preserve"> </w:t>
      </w:r>
      <w:r w:rsidRPr="00206ACB">
        <w:t>PPUSTATUS</w:t>
      </w:r>
      <w:r w:rsidR="00AC466E" w:rsidRPr="00206ACB">
        <w:t xml:space="preserve"> </w:t>
      </w:r>
      <w:r w:rsidRPr="00206ACB">
        <w:t>makes</w:t>
      </w:r>
      <w:r w:rsidR="00AC466E" w:rsidRPr="00206ACB">
        <w:t xml:space="preserve"> </w:t>
      </w:r>
      <w:r w:rsidRPr="00206ACB">
        <w:t>it</w:t>
      </w:r>
      <w:r w:rsidR="00AC466E" w:rsidRPr="00206ACB">
        <w:t xml:space="preserve"> </w:t>
      </w:r>
      <w:r w:rsidRPr="00206ACB">
        <w:t>so</w:t>
      </w:r>
      <w:r w:rsidR="00AC466E" w:rsidRPr="00206ACB">
        <w:t xml:space="preserve"> </w:t>
      </w:r>
      <w:r w:rsidRPr="00206ACB">
        <w:t>that</w:t>
      </w:r>
      <w:r w:rsidR="00AC466E" w:rsidRPr="00206ACB">
        <w:t xml:space="preserve"> </w:t>
      </w:r>
      <w:r w:rsidRPr="00206ACB">
        <w:t>the</w:t>
      </w:r>
      <w:r w:rsidR="00AC466E" w:rsidRPr="00206ACB">
        <w:t xml:space="preserve"> </w:t>
      </w:r>
      <w:r w:rsidRPr="00206ACB">
        <w:t>next</w:t>
      </w:r>
      <w:r w:rsidR="00AC466E" w:rsidRPr="00206ACB">
        <w:t xml:space="preserve"> </w:t>
      </w:r>
      <w:r w:rsidRPr="00206ACB">
        <w:t>write</w:t>
      </w:r>
      <w:r w:rsidR="00AC466E" w:rsidRPr="00206ACB">
        <w:t xml:space="preserve"> </w:t>
      </w:r>
      <w:r w:rsidRPr="00206ACB">
        <w:t>to</w:t>
      </w:r>
      <w:r w:rsidR="00AC466E" w:rsidRPr="00206ACB">
        <w:t xml:space="preserve"> </w:t>
      </w:r>
      <w:r w:rsidRPr="00206ACB">
        <w:t>PPUADDR</w:t>
      </w:r>
      <w:r w:rsidR="00AC466E" w:rsidRPr="00206ACB">
        <w:t xml:space="preserve"> </w:t>
      </w:r>
      <w:r w:rsidRPr="00206ACB">
        <w:t>will</w:t>
      </w:r>
      <w:r w:rsidR="00AC466E" w:rsidRPr="00206ACB">
        <w:t xml:space="preserve"> </w:t>
      </w:r>
      <w:r w:rsidRPr="00206ACB">
        <w:t>always</w:t>
      </w:r>
      <w:r w:rsidR="00AC466E" w:rsidRPr="00206ACB">
        <w:t xml:space="preserve"> </w:t>
      </w:r>
      <w:r w:rsidRPr="00206ACB">
        <w:t>be</w:t>
      </w:r>
      <w:r w:rsidR="00AC466E" w:rsidRPr="00206ACB">
        <w:t xml:space="preserve"> </w:t>
      </w:r>
      <w:r w:rsidRPr="00206ACB">
        <w:t>considered</w:t>
      </w:r>
      <w:r w:rsidR="00AC466E" w:rsidRPr="00206ACB">
        <w:t xml:space="preserve"> </w:t>
      </w:r>
      <w:r w:rsidRPr="00206ACB">
        <w:t>a</w:t>
      </w:r>
      <w:r w:rsidR="00AC466E" w:rsidRPr="00206ACB">
        <w:t xml:space="preserve"> </w:t>
      </w:r>
      <w:r w:rsidRPr="00206ACB">
        <w:t>"high"</w:t>
      </w:r>
      <w:r w:rsidR="00AC466E" w:rsidRPr="00206ACB">
        <w:t xml:space="preserve"> </w:t>
      </w:r>
      <w:r w:rsidRPr="00206ACB">
        <w:t>byte</w:t>
      </w:r>
      <w:r w:rsidR="00AC466E" w:rsidRPr="00206ACB">
        <w:t xml:space="preserve"> </w:t>
      </w:r>
      <w:r w:rsidRPr="00206ACB">
        <w:t>of</w:t>
      </w:r>
      <w:r w:rsidR="00AC466E" w:rsidRPr="00206ACB">
        <w:t xml:space="preserve"> </w:t>
      </w:r>
      <w:r w:rsidRPr="00206ACB">
        <w:t>an</w:t>
      </w:r>
      <w:r w:rsidR="00AC466E" w:rsidRPr="00206ACB">
        <w:t xml:space="preserve"> </w:t>
      </w:r>
      <w:r w:rsidRPr="00206ACB">
        <w:t>address.</w:t>
      </w:r>
    </w:p>
    <w:p w14:paraId="36713F5C" w14:textId="645F2151" w:rsidR="00B1785D" w:rsidRPr="00206ACB" w:rsidRDefault="00B1785D" w:rsidP="00FE02E1">
      <w:r w:rsidRPr="00206ACB">
        <w:lastRenderedPageBreak/>
        <w:t>In</w:t>
      </w:r>
      <w:r w:rsidR="00AC466E" w:rsidRPr="00206ACB">
        <w:t xml:space="preserve"> </w:t>
      </w:r>
      <w:r w:rsidRPr="00206ACB">
        <w:t>our</w:t>
      </w:r>
      <w:r w:rsidR="00AC466E" w:rsidRPr="00206ACB">
        <w:t xml:space="preserve"> </w:t>
      </w:r>
      <w:r w:rsidRPr="00206ACB">
        <w:t>test</w:t>
      </w:r>
      <w:r w:rsidR="00AC466E" w:rsidRPr="00206ACB">
        <w:t xml:space="preserve"> </w:t>
      </w:r>
      <w:r w:rsidRPr="00206ACB">
        <w:t>project,</w:t>
      </w:r>
      <w:r w:rsidR="00AC466E" w:rsidRPr="00206ACB">
        <w:t xml:space="preserve"> </w:t>
      </w:r>
      <w:r w:rsidRPr="00206ACB">
        <w:t>we</w:t>
      </w:r>
      <w:r w:rsidR="00AC466E" w:rsidRPr="00206ACB">
        <w:t xml:space="preserve"> </w:t>
      </w:r>
      <w:r w:rsidRPr="00206ACB">
        <w:t>read</w:t>
      </w:r>
      <w:r w:rsidR="00AC466E" w:rsidRPr="00206ACB">
        <w:t xml:space="preserve"> </w:t>
      </w:r>
      <w:r w:rsidRPr="00206ACB">
        <w:t>("load")</w:t>
      </w:r>
      <w:r w:rsidR="00AC466E" w:rsidRPr="00206ACB">
        <w:t xml:space="preserve"> </w:t>
      </w:r>
      <w:r w:rsidRPr="00206ACB">
        <w:t>from</w:t>
      </w:r>
      <w:r w:rsidR="00AC466E" w:rsidRPr="00206ACB">
        <w:t xml:space="preserve"> </w:t>
      </w:r>
      <w:r w:rsidRPr="00206ACB">
        <w:t>PPUSTATUS</w:t>
      </w:r>
      <w:r w:rsidR="00AC466E" w:rsidRPr="00206ACB">
        <w:t xml:space="preserve"> </w:t>
      </w:r>
      <w:r w:rsidRPr="00206ACB">
        <w:t>before</w:t>
      </w:r>
      <w:r w:rsidR="00AC466E" w:rsidRPr="00206ACB">
        <w:t xml:space="preserve"> </w:t>
      </w:r>
      <w:r w:rsidRPr="00206ACB">
        <w:t>attempting</w:t>
      </w:r>
      <w:r w:rsidR="00AC466E" w:rsidRPr="00206ACB">
        <w:t xml:space="preserve"> </w:t>
      </w:r>
      <w:r w:rsidRPr="00206ACB">
        <w:t>to</w:t>
      </w:r>
      <w:r w:rsidR="00AC466E" w:rsidRPr="00206ACB">
        <w:t xml:space="preserve"> </w:t>
      </w:r>
      <w:r w:rsidRPr="00206ACB">
        <w:t>write</w:t>
      </w:r>
      <w:r w:rsidR="00AC466E" w:rsidRPr="00206ACB">
        <w:t xml:space="preserve"> </w:t>
      </w:r>
      <w:r w:rsidRPr="00206ACB">
        <w:t>an</w:t>
      </w:r>
      <w:r w:rsidR="00AC466E" w:rsidRPr="00206ACB">
        <w:t xml:space="preserve"> </w:t>
      </w:r>
      <w:r w:rsidRPr="00206ACB">
        <w:t>address</w:t>
      </w:r>
      <w:r w:rsidR="00AC466E" w:rsidRPr="00206ACB">
        <w:t xml:space="preserve"> </w:t>
      </w:r>
      <w:r w:rsidRPr="00206ACB">
        <w:t>to</w:t>
      </w:r>
      <w:r w:rsidR="00AC466E" w:rsidRPr="00206ACB">
        <w:t xml:space="preserve"> </w:t>
      </w:r>
      <w:r w:rsidRPr="00206ACB">
        <w:t>PPUADDR:</w:t>
      </w:r>
    </w:p>
    <w:p w14:paraId="2CC1A9C7" w14:textId="77777777" w:rsidR="00501BC4" w:rsidRPr="00501BC4" w:rsidRDefault="00000000" w:rsidP="0027141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367563635"/>
        <w:rPr>
          <w:rFonts w:ascii="DejaVu Sans Mono" w:hAnsi="DejaVu Sans Mono" w:cs="DejaVu Sans Mono"/>
          <w:sz w:val="26"/>
          <w:szCs w:val="26"/>
        </w:rPr>
      </w:pPr>
      <w:r>
        <w:rPr>
          <w:rFonts w:ascii="DejaVu Sans Mono" w:hAnsi="DejaVu Sans Mono" w:cs="DejaVu Sans Mono"/>
          <w:noProof/>
          <w:color w:val="E3371E"/>
          <w:sz w:val="26"/>
          <w:szCs w:val="26"/>
        </w:rPr>
        <w:pict w14:anchorId="3C31427B">
          <v:rect id="_x0000_s2148" style="position:absolute;left:0;text-align:left;margin-left:-5.4pt;margin-top:.65pt;width:17.25pt;height:123pt;z-index:251703296;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48" inset="0,0,0,0">
              <w:txbxContent>
                <w:p w14:paraId="0AA2180A" w14:textId="773E690C" w:rsidR="00501BC4" w:rsidRPr="0027141C" w:rsidRDefault="00501BC4" w:rsidP="0027141C">
                  <w:pPr>
                    <w:spacing w:before="60" w:after="60" w:line="240" w:lineRule="auto"/>
                    <w:ind w:firstLine="0"/>
                    <w:jc w:val="left"/>
                    <w:rPr>
                      <w:rFonts w:ascii="DejaVu Sans Mono" w:hAnsi="DejaVu Sans Mono" w:cs="DejaVu Sans Mono"/>
                      <w:szCs w:val="26"/>
                    </w:rPr>
                  </w:pPr>
                  <w:r w:rsidRPr="0027141C">
                    <w:rPr>
                      <w:rFonts w:ascii="DejaVu Sans Mono" w:hAnsi="DejaVu Sans Mono" w:cs="DejaVu Sans Mono"/>
                      <w:szCs w:val="26"/>
                    </w:rPr>
                    <w:t>35</w:t>
                  </w:r>
                </w:p>
                <w:p w14:paraId="37FC1FD7" w14:textId="617618CB" w:rsidR="00501BC4" w:rsidRPr="0027141C" w:rsidRDefault="00501BC4" w:rsidP="0027141C">
                  <w:pPr>
                    <w:spacing w:before="60" w:after="60" w:line="240" w:lineRule="auto"/>
                    <w:ind w:firstLine="0"/>
                    <w:jc w:val="left"/>
                    <w:rPr>
                      <w:rFonts w:ascii="DejaVu Sans Mono" w:hAnsi="DejaVu Sans Mono" w:cs="DejaVu Sans Mono"/>
                      <w:szCs w:val="26"/>
                    </w:rPr>
                  </w:pPr>
                  <w:r w:rsidRPr="0027141C">
                    <w:rPr>
                      <w:rFonts w:ascii="DejaVu Sans Mono" w:hAnsi="DejaVu Sans Mono" w:cs="DejaVu Sans Mono"/>
                      <w:szCs w:val="26"/>
                    </w:rPr>
                    <w:t>36</w:t>
                  </w:r>
                </w:p>
                <w:p w14:paraId="5E5E546B" w14:textId="77777777" w:rsidR="00501BC4" w:rsidRPr="0027141C" w:rsidRDefault="00501BC4" w:rsidP="0027141C">
                  <w:pPr>
                    <w:spacing w:before="60" w:after="60" w:line="240" w:lineRule="auto"/>
                    <w:ind w:firstLine="0"/>
                    <w:jc w:val="left"/>
                    <w:rPr>
                      <w:rFonts w:ascii="DejaVu Sans Mono" w:hAnsi="DejaVu Sans Mono" w:cs="DejaVu Sans Mono"/>
                      <w:szCs w:val="26"/>
                    </w:rPr>
                  </w:pPr>
                  <w:r w:rsidRPr="0027141C">
                    <w:rPr>
                      <w:rFonts w:ascii="DejaVu Sans Mono" w:hAnsi="DejaVu Sans Mono" w:cs="DejaVu Sans Mono"/>
                      <w:szCs w:val="26"/>
                    </w:rPr>
                    <w:t>37</w:t>
                  </w:r>
                </w:p>
                <w:p w14:paraId="63D97A7D" w14:textId="77777777" w:rsidR="00501BC4" w:rsidRPr="0027141C" w:rsidRDefault="00501BC4" w:rsidP="0027141C">
                  <w:pPr>
                    <w:spacing w:before="60" w:after="60" w:line="240" w:lineRule="auto"/>
                    <w:ind w:firstLine="0"/>
                    <w:jc w:val="left"/>
                    <w:rPr>
                      <w:rFonts w:ascii="DejaVu Sans Mono" w:hAnsi="DejaVu Sans Mono" w:cs="DejaVu Sans Mono"/>
                      <w:szCs w:val="26"/>
                    </w:rPr>
                  </w:pPr>
                  <w:r w:rsidRPr="0027141C">
                    <w:rPr>
                      <w:rFonts w:ascii="DejaVu Sans Mono" w:hAnsi="DejaVu Sans Mono" w:cs="DejaVu Sans Mono"/>
                      <w:szCs w:val="26"/>
                    </w:rPr>
                    <w:t>38</w:t>
                  </w:r>
                </w:p>
                <w:p w14:paraId="293D03A6" w14:textId="77777777" w:rsidR="00501BC4" w:rsidRPr="0027141C" w:rsidRDefault="00501BC4" w:rsidP="0027141C">
                  <w:pPr>
                    <w:spacing w:before="60" w:after="60" w:line="240" w:lineRule="auto"/>
                    <w:ind w:firstLine="0"/>
                    <w:jc w:val="left"/>
                    <w:rPr>
                      <w:rFonts w:ascii="DejaVu Sans Mono" w:hAnsi="DejaVu Sans Mono" w:cs="DejaVu Sans Mono"/>
                      <w:szCs w:val="26"/>
                    </w:rPr>
                  </w:pPr>
                  <w:r w:rsidRPr="0027141C">
                    <w:rPr>
                      <w:rFonts w:ascii="DejaVu Sans Mono" w:hAnsi="DejaVu Sans Mono" w:cs="DejaVu Sans Mono"/>
                      <w:szCs w:val="26"/>
                    </w:rPr>
                    <w:t>39</w:t>
                  </w:r>
                </w:p>
                <w:p w14:paraId="2D24A97E" w14:textId="40800C4F" w:rsidR="00501BC4" w:rsidRPr="0027141C" w:rsidRDefault="00501BC4" w:rsidP="0027141C">
                  <w:pPr>
                    <w:spacing w:before="60" w:after="60" w:line="240" w:lineRule="auto"/>
                    <w:ind w:firstLine="0"/>
                    <w:jc w:val="left"/>
                    <w:rPr>
                      <w:rFonts w:ascii="DejaVu Sans Mono" w:hAnsi="DejaVu Sans Mono" w:cs="DejaVu Sans Mono"/>
                      <w:szCs w:val="26"/>
                    </w:rPr>
                  </w:pPr>
                  <w:r w:rsidRPr="0027141C">
                    <w:rPr>
                      <w:rFonts w:ascii="DejaVu Sans Mono" w:hAnsi="DejaVu Sans Mono" w:cs="DejaVu Sans Mono"/>
                      <w:szCs w:val="26"/>
                    </w:rPr>
                    <w:t>40</w:t>
                  </w:r>
                </w:p>
                <w:p w14:paraId="3DC465A2" w14:textId="54087AE2" w:rsidR="00501BC4" w:rsidRPr="0027141C" w:rsidRDefault="00501BC4" w:rsidP="0027141C">
                  <w:pPr>
                    <w:spacing w:before="60" w:after="60" w:line="240" w:lineRule="auto"/>
                    <w:ind w:firstLine="0"/>
                    <w:jc w:val="left"/>
                    <w:rPr>
                      <w:rFonts w:ascii="DejaVu Sans Mono" w:hAnsi="DejaVu Sans Mono" w:cs="DejaVu Sans Mono"/>
                      <w:szCs w:val="26"/>
                    </w:rPr>
                  </w:pPr>
                  <w:r w:rsidRPr="0027141C">
                    <w:rPr>
                      <w:rFonts w:ascii="DejaVu Sans Mono" w:hAnsi="DejaVu Sans Mono" w:cs="DejaVu Sans Mono"/>
                      <w:szCs w:val="26"/>
                    </w:rPr>
                    <w:t>41</w:t>
                  </w:r>
                </w:p>
              </w:txbxContent>
            </v:textbox>
          </v:rect>
        </w:pict>
      </w:r>
      <w:r w:rsidR="00AC466E" w:rsidRPr="00501BC4">
        <w:rPr>
          <w:rFonts w:ascii="DejaVu Sans Mono" w:hAnsi="DejaVu Sans Mono" w:cs="DejaVu Sans Mono"/>
          <w:color w:val="E3371E"/>
          <w:sz w:val="26"/>
          <w:szCs w:val="26"/>
        </w:rPr>
        <w:t xml:space="preserve">  </w:t>
      </w:r>
      <w:r w:rsidR="00A80719" w:rsidRPr="00501BC4">
        <w:rPr>
          <w:rFonts w:ascii="DejaVu Sans Mono" w:hAnsi="DejaVu Sans Mono" w:cs="DejaVu Sans Mono"/>
          <w:color w:val="E3371E"/>
          <w:sz w:val="26"/>
          <w:szCs w:val="26"/>
        </w:rPr>
        <w:t>LDX</w:t>
      </w:r>
      <w:r w:rsidR="00AC466E" w:rsidRPr="00501BC4">
        <w:rPr>
          <w:rFonts w:ascii="DejaVu Sans Mono" w:hAnsi="DejaVu Sans Mono" w:cs="DejaVu Sans Mono"/>
          <w:color w:val="000000"/>
          <w:sz w:val="26"/>
          <w:szCs w:val="26"/>
        </w:rPr>
        <w:t xml:space="preserve"> </w:t>
      </w:r>
      <w:r w:rsidR="00A80719" w:rsidRPr="00501BC4">
        <w:rPr>
          <w:rFonts w:ascii="DejaVu Sans Mono" w:hAnsi="DejaVu Sans Mono" w:cs="DejaVu Sans Mono"/>
          <w:color w:val="07E2FA"/>
          <w:sz w:val="26"/>
          <w:szCs w:val="26"/>
        </w:rPr>
        <w:t>$2002</w:t>
      </w:r>
    </w:p>
    <w:p w14:paraId="386CE526" w14:textId="77777777" w:rsidR="00501BC4" w:rsidRPr="00501BC4" w:rsidRDefault="00501BC4" w:rsidP="0027141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367563635"/>
        <w:rPr>
          <w:rFonts w:ascii="DejaVu Sans Mono" w:hAnsi="DejaVu Sans Mono" w:cs="DejaVu Sans Mono"/>
          <w:sz w:val="26"/>
          <w:szCs w:val="26"/>
        </w:rPr>
      </w:pPr>
      <w:r w:rsidRPr="00501BC4">
        <w:rPr>
          <w:rFonts w:ascii="DejaVu Sans Mono" w:hAnsi="DejaVu Sans Mono" w:cs="DejaVu Sans Mono"/>
          <w:color w:val="E3371E"/>
          <w:sz w:val="26"/>
          <w:szCs w:val="26"/>
        </w:rPr>
        <w:t xml:space="preserve">  LDX </w:t>
      </w:r>
      <w:r w:rsidRPr="00501BC4">
        <w:rPr>
          <w:rFonts w:ascii="DejaVu Sans Mono" w:hAnsi="DejaVu Sans Mono" w:cs="DejaVu Sans Mono"/>
          <w:color w:val="FF7A48"/>
          <w:sz w:val="26"/>
          <w:szCs w:val="26"/>
        </w:rPr>
        <w:t>#</w:t>
      </w:r>
      <w:r w:rsidRPr="00501BC4">
        <w:rPr>
          <w:rFonts w:ascii="DejaVu Sans Mono" w:hAnsi="DejaVu Sans Mono" w:cs="DejaVu Sans Mono"/>
          <w:color w:val="07E2FA"/>
          <w:sz w:val="26"/>
          <w:szCs w:val="26"/>
        </w:rPr>
        <w:t>$3f</w:t>
      </w:r>
    </w:p>
    <w:p w14:paraId="74B6DD3A" w14:textId="77777777" w:rsidR="00501BC4" w:rsidRPr="00501BC4" w:rsidRDefault="00501BC4" w:rsidP="0027141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367563635"/>
        <w:rPr>
          <w:rFonts w:ascii="DejaVu Sans Mono" w:hAnsi="DejaVu Sans Mono" w:cs="DejaVu Sans Mono"/>
          <w:sz w:val="26"/>
          <w:szCs w:val="26"/>
        </w:rPr>
      </w:pPr>
      <w:r w:rsidRPr="00501BC4">
        <w:rPr>
          <w:rFonts w:ascii="DejaVu Sans Mono" w:hAnsi="DejaVu Sans Mono" w:cs="DejaVu Sans Mono"/>
          <w:color w:val="E3371E"/>
          <w:sz w:val="26"/>
          <w:szCs w:val="26"/>
        </w:rPr>
        <w:t xml:space="preserve">  STX </w:t>
      </w:r>
      <w:r w:rsidRPr="00501BC4">
        <w:rPr>
          <w:rFonts w:ascii="DejaVu Sans Mono" w:hAnsi="DejaVu Sans Mono" w:cs="DejaVu Sans Mono"/>
          <w:color w:val="07E2FA"/>
          <w:sz w:val="26"/>
          <w:szCs w:val="26"/>
        </w:rPr>
        <w:t>$2006</w:t>
      </w:r>
    </w:p>
    <w:p w14:paraId="0B58B1A8" w14:textId="77777777" w:rsidR="00501BC4" w:rsidRPr="00501BC4" w:rsidRDefault="00501BC4" w:rsidP="0027141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367563635"/>
        <w:rPr>
          <w:rFonts w:ascii="DejaVu Sans Mono" w:hAnsi="DejaVu Sans Mono" w:cs="DejaVu Sans Mono"/>
          <w:sz w:val="26"/>
          <w:szCs w:val="26"/>
        </w:rPr>
      </w:pPr>
      <w:r w:rsidRPr="00501BC4">
        <w:rPr>
          <w:rFonts w:ascii="DejaVu Sans Mono" w:hAnsi="DejaVu Sans Mono" w:cs="DejaVu Sans Mono"/>
          <w:color w:val="E3371E"/>
          <w:sz w:val="26"/>
          <w:szCs w:val="26"/>
        </w:rPr>
        <w:t xml:space="preserve">  LDX </w:t>
      </w:r>
      <w:r w:rsidRPr="00501BC4">
        <w:rPr>
          <w:rFonts w:ascii="DejaVu Sans Mono" w:hAnsi="DejaVu Sans Mono" w:cs="DejaVu Sans Mono"/>
          <w:color w:val="FF7A48"/>
          <w:sz w:val="26"/>
          <w:szCs w:val="26"/>
        </w:rPr>
        <w:t>#</w:t>
      </w:r>
      <w:r w:rsidRPr="00501BC4">
        <w:rPr>
          <w:rFonts w:ascii="DejaVu Sans Mono" w:hAnsi="DejaVu Sans Mono" w:cs="DejaVu Sans Mono"/>
          <w:color w:val="07E2FA"/>
          <w:sz w:val="26"/>
          <w:szCs w:val="26"/>
        </w:rPr>
        <w:t>$00</w:t>
      </w:r>
    </w:p>
    <w:p w14:paraId="066416C7" w14:textId="77777777" w:rsidR="00501BC4" w:rsidRPr="00501BC4" w:rsidRDefault="00501BC4" w:rsidP="0027141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367563635"/>
        <w:rPr>
          <w:rFonts w:ascii="DejaVu Sans Mono" w:hAnsi="DejaVu Sans Mono" w:cs="DejaVu Sans Mono"/>
          <w:color w:val="07E2FA"/>
          <w:sz w:val="26"/>
          <w:szCs w:val="26"/>
        </w:rPr>
      </w:pPr>
      <w:r w:rsidRPr="00501BC4">
        <w:rPr>
          <w:rFonts w:ascii="DejaVu Sans Mono" w:hAnsi="DejaVu Sans Mono" w:cs="DejaVu Sans Mono"/>
          <w:color w:val="E3371E"/>
          <w:sz w:val="26"/>
          <w:szCs w:val="26"/>
        </w:rPr>
        <w:t xml:space="preserve">  STX </w:t>
      </w:r>
      <w:r w:rsidRPr="00501BC4">
        <w:rPr>
          <w:rFonts w:ascii="DejaVu Sans Mono" w:hAnsi="DejaVu Sans Mono" w:cs="DejaVu Sans Mono"/>
          <w:color w:val="07E2FA"/>
          <w:sz w:val="26"/>
          <w:szCs w:val="26"/>
        </w:rPr>
        <w:t>$2006</w:t>
      </w:r>
    </w:p>
    <w:p w14:paraId="5F57A03C" w14:textId="4242592E" w:rsidR="00501BC4" w:rsidRPr="00501BC4" w:rsidRDefault="00501BC4" w:rsidP="0027141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367563635"/>
        <w:rPr>
          <w:rFonts w:ascii="DejaVu Sans Mono" w:hAnsi="DejaVu Sans Mono" w:cs="DejaVu Sans Mono"/>
          <w:color w:val="E3371E"/>
          <w:sz w:val="26"/>
          <w:szCs w:val="26"/>
        </w:rPr>
      </w:pPr>
      <w:r w:rsidRPr="00501BC4">
        <w:rPr>
          <w:rFonts w:ascii="DejaVu Sans Mono" w:hAnsi="DejaVu Sans Mono" w:cs="DejaVu Sans Mono"/>
          <w:color w:val="E3371E"/>
          <w:sz w:val="26"/>
          <w:szCs w:val="26"/>
        </w:rPr>
        <w:t xml:space="preserve">  LDA </w:t>
      </w:r>
      <w:r w:rsidRPr="00501BC4">
        <w:rPr>
          <w:rFonts w:ascii="DejaVu Sans Mono" w:hAnsi="DejaVu Sans Mono" w:cs="DejaVu Sans Mono"/>
          <w:color w:val="FF7A48"/>
          <w:sz w:val="26"/>
          <w:szCs w:val="26"/>
        </w:rPr>
        <w:t>#</w:t>
      </w:r>
      <w:r w:rsidRPr="00501BC4">
        <w:rPr>
          <w:rFonts w:ascii="DejaVu Sans Mono" w:hAnsi="DejaVu Sans Mono" w:cs="DejaVu Sans Mono"/>
          <w:color w:val="07E2FA"/>
          <w:sz w:val="26"/>
          <w:szCs w:val="26"/>
        </w:rPr>
        <w:t>$29</w:t>
      </w:r>
    </w:p>
    <w:p w14:paraId="32BD7B79" w14:textId="48CA7455" w:rsidR="00501BC4" w:rsidRPr="00501BC4" w:rsidRDefault="00501BC4" w:rsidP="0027141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367563635"/>
        <w:rPr>
          <w:rFonts w:ascii="DejaVu Sans Mono" w:hAnsi="DejaVu Sans Mono" w:cs="DejaVu Sans Mono"/>
          <w:color w:val="E3371E"/>
          <w:sz w:val="26"/>
          <w:szCs w:val="26"/>
        </w:rPr>
      </w:pPr>
      <w:r w:rsidRPr="00501BC4">
        <w:rPr>
          <w:rFonts w:ascii="DejaVu Sans Mono" w:hAnsi="DejaVu Sans Mono" w:cs="DejaVu Sans Mono"/>
          <w:color w:val="E3371E"/>
          <w:sz w:val="26"/>
          <w:szCs w:val="26"/>
        </w:rPr>
        <w:t xml:space="preserve">  STA </w:t>
      </w:r>
      <w:r w:rsidRPr="00501BC4">
        <w:rPr>
          <w:rFonts w:ascii="DejaVu Sans Mono" w:hAnsi="DejaVu Sans Mono" w:cs="DejaVu Sans Mono"/>
          <w:color w:val="07E2FA"/>
          <w:sz w:val="26"/>
          <w:szCs w:val="26"/>
        </w:rPr>
        <w:t>$2007</w:t>
      </w:r>
    </w:p>
    <w:p w14:paraId="203B30EB" w14:textId="335537D0" w:rsidR="002775B2" w:rsidRPr="00206ACB" w:rsidRDefault="002775B2">
      <w:pPr>
        <w:pStyle w:val="ListParagraph"/>
        <w:numPr>
          <w:ilvl w:val="0"/>
          <w:numId w:val="10"/>
        </w:numPr>
        <w:rPr>
          <w:rFonts w:cstheme="minorHAnsi"/>
          <w:kern w:val="0"/>
          <w:szCs w:val="26"/>
          <w:lang w:eastAsia="ja-JP"/>
        </w:rPr>
      </w:pPr>
      <w:r w:rsidRPr="00B82AB6">
        <w:rPr>
          <w:rStyle w:val="QuoteChar"/>
        </w:rPr>
        <w:t>$2001</w:t>
      </w:r>
      <w:r w:rsidRPr="00206ACB">
        <w:rPr>
          <w:rFonts w:cstheme="minorHAnsi"/>
          <w:szCs w:val="26"/>
        </w:rPr>
        <w:t>:</w:t>
      </w:r>
      <w:r w:rsidR="00AC466E" w:rsidRPr="00206ACB">
        <w:rPr>
          <w:rFonts w:cstheme="minorHAnsi"/>
          <w:szCs w:val="26"/>
        </w:rPr>
        <w:t xml:space="preserve"> </w:t>
      </w:r>
      <w:r w:rsidRPr="00206ACB">
        <w:rPr>
          <w:rFonts w:cstheme="minorHAnsi"/>
          <w:szCs w:val="26"/>
        </w:rPr>
        <w:t>PPUMASK</w:t>
      </w:r>
    </w:p>
    <w:p w14:paraId="19D06B2F" w14:textId="34C27CB3" w:rsidR="002775B2" w:rsidRPr="00206ACB" w:rsidRDefault="002775B2" w:rsidP="00FE02E1">
      <w:r w:rsidRPr="00206ACB">
        <w:t>There's</w:t>
      </w:r>
      <w:r w:rsidR="00AC466E" w:rsidRPr="00206ACB">
        <w:t xml:space="preserve"> </w:t>
      </w:r>
      <w:r w:rsidRPr="00206ACB">
        <w:t>still</w:t>
      </w:r>
      <w:r w:rsidR="00AC466E" w:rsidRPr="00206ACB">
        <w:t xml:space="preserve"> </w:t>
      </w:r>
      <w:r w:rsidRPr="00206ACB">
        <w:t>one</w:t>
      </w:r>
      <w:r w:rsidR="00AC466E" w:rsidRPr="00206ACB">
        <w:t xml:space="preserve"> </w:t>
      </w:r>
      <w:r w:rsidRPr="00206ACB">
        <w:t>more</w:t>
      </w:r>
      <w:r w:rsidR="00AC466E" w:rsidRPr="00206ACB">
        <w:t xml:space="preserve"> </w:t>
      </w:r>
      <w:r w:rsidRPr="00206ACB">
        <w:t>thing</w:t>
      </w:r>
      <w:r w:rsidR="00AC466E" w:rsidRPr="00206ACB">
        <w:t xml:space="preserve"> </w:t>
      </w:r>
      <w:r w:rsidRPr="00206ACB">
        <w:t>our</w:t>
      </w:r>
      <w:r w:rsidR="00AC466E" w:rsidRPr="00206ACB">
        <w:t xml:space="preserve"> </w:t>
      </w:r>
      <w:r w:rsidRPr="00206ACB">
        <w:t>test</w:t>
      </w:r>
      <w:r w:rsidR="00AC466E" w:rsidRPr="00206ACB">
        <w:t xml:space="preserve"> </w:t>
      </w:r>
      <w:r w:rsidRPr="00206ACB">
        <w:t>project</w:t>
      </w:r>
      <w:r w:rsidR="00AC466E" w:rsidRPr="00206ACB">
        <w:t xml:space="preserve"> </w:t>
      </w:r>
      <w:r w:rsidRPr="00206ACB">
        <w:t>has</w:t>
      </w:r>
      <w:r w:rsidR="00AC466E" w:rsidRPr="00206ACB">
        <w:t xml:space="preserve"> </w:t>
      </w:r>
      <w:r w:rsidRPr="00206ACB">
        <w:t>to</w:t>
      </w:r>
      <w:r w:rsidR="00AC466E" w:rsidRPr="00206ACB">
        <w:t xml:space="preserve"> </w:t>
      </w:r>
      <w:r w:rsidRPr="00206ACB">
        <w:t>do</w:t>
      </w:r>
      <w:r w:rsidR="00AC466E" w:rsidRPr="00206ACB">
        <w:t xml:space="preserve"> </w:t>
      </w:r>
      <w:r w:rsidRPr="00206ACB">
        <w:t>after</w:t>
      </w:r>
      <w:r w:rsidR="00AC466E" w:rsidRPr="00206ACB">
        <w:t xml:space="preserve"> </w:t>
      </w:r>
      <w:r w:rsidRPr="00206ACB">
        <w:t>it</w:t>
      </w:r>
      <w:r w:rsidR="00AC466E" w:rsidRPr="00206ACB">
        <w:t xml:space="preserve"> </w:t>
      </w:r>
      <w:r w:rsidRPr="00206ACB">
        <w:t>tells</w:t>
      </w:r>
      <w:r w:rsidR="00AC466E" w:rsidRPr="00206ACB">
        <w:t xml:space="preserve"> </w:t>
      </w:r>
      <w:r w:rsidRPr="00206ACB">
        <w:t>the</w:t>
      </w:r>
      <w:r w:rsidR="00AC466E" w:rsidRPr="00206ACB">
        <w:t xml:space="preserve"> </w:t>
      </w:r>
      <w:r w:rsidRPr="00206ACB">
        <w:t>PPU</w:t>
      </w:r>
      <w:r w:rsidR="00AC466E" w:rsidRPr="00206ACB">
        <w:t xml:space="preserve"> </w:t>
      </w:r>
      <w:r w:rsidRPr="00206ACB">
        <w:t>to</w:t>
      </w:r>
      <w:r w:rsidR="00AC466E" w:rsidRPr="00206ACB">
        <w:t xml:space="preserve"> </w:t>
      </w:r>
      <w:r w:rsidRPr="00206ACB">
        <w:t>use</w:t>
      </w:r>
      <w:r w:rsidR="00AC466E" w:rsidRPr="00206ACB">
        <w:t xml:space="preserve"> </w:t>
      </w:r>
      <w:r w:rsidRPr="00206ACB">
        <w:t>color</w:t>
      </w:r>
      <w:r w:rsidR="00AC466E" w:rsidRPr="00206ACB">
        <w:t xml:space="preserve"> </w:t>
      </w:r>
      <w:r w:rsidRPr="00B82AB6">
        <w:rPr>
          <w:rStyle w:val="QuoteChar"/>
        </w:rPr>
        <w:t>$29</w:t>
      </w:r>
      <w:r w:rsidR="00AC466E" w:rsidRPr="00206ACB">
        <w:t xml:space="preserve"> </w:t>
      </w:r>
      <w:r w:rsidRPr="00206ACB">
        <w:t>as</w:t>
      </w:r>
      <w:r w:rsidR="00AC466E" w:rsidRPr="00206ACB">
        <w:t xml:space="preserve"> </w:t>
      </w:r>
      <w:r w:rsidRPr="00206ACB">
        <w:t>the</w:t>
      </w:r>
      <w:r w:rsidR="00AC466E" w:rsidRPr="00206ACB">
        <w:t xml:space="preserve"> </w:t>
      </w:r>
      <w:r w:rsidRPr="00206ACB">
        <w:t>first</w:t>
      </w:r>
      <w:r w:rsidR="00AC466E" w:rsidRPr="00206ACB">
        <w:t xml:space="preserve"> </w:t>
      </w:r>
      <w:r w:rsidRPr="00206ACB">
        <w:t>color</w:t>
      </w:r>
      <w:r w:rsidR="00AC466E" w:rsidRPr="00206ACB">
        <w:t xml:space="preserve"> </w:t>
      </w:r>
      <w:r w:rsidRPr="00206ACB">
        <w:t>of</w:t>
      </w:r>
      <w:r w:rsidR="00AC466E" w:rsidRPr="00206ACB">
        <w:t xml:space="preserve"> </w:t>
      </w:r>
      <w:r w:rsidRPr="00206ACB">
        <w:t>the</w:t>
      </w:r>
      <w:r w:rsidR="00AC466E" w:rsidRPr="00206ACB">
        <w:t xml:space="preserve"> </w:t>
      </w:r>
      <w:r w:rsidRPr="00206ACB">
        <w:t>first</w:t>
      </w:r>
      <w:r w:rsidR="00AC466E" w:rsidRPr="00206ACB">
        <w:t xml:space="preserve"> </w:t>
      </w:r>
      <w:r w:rsidRPr="00206ACB">
        <w:t>palette</w:t>
      </w:r>
      <w:r w:rsidR="00AC466E" w:rsidRPr="00206ACB">
        <w:t xml:space="preserve"> </w:t>
      </w:r>
      <w:r w:rsidRPr="00206ACB">
        <w:t>-</w:t>
      </w:r>
      <w:r w:rsidR="00AC466E" w:rsidRPr="00206ACB">
        <w:t xml:space="preserve"> </w:t>
      </w:r>
      <w:r w:rsidRPr="00206ACB">
        <w:t>it</w:t>
      </w:r>
      <w:r w:rsidR="00AC466E" w:rsidRPr="00206ACB">
        <w:t xml:space="preserve"> </w:t>
      </w:r>
      <w:r w:rsidRPr="00206ACB">
        <w:t>has</w:t>
      </w:r>
      <w:r w:rsidR="00AC466E" w:rsidRPr="00206ACB">
        <w:t xml:space="preserve"> </w:t>
      </w:r>
      <w:r w:rsidRPr="00206ACB">
        <w:t>to</w:t>
      </w:r>
      <w:r w:rsidR="00AC466E" w:rsidRPr="00206ACB">
        <w:t xml:space="preserve"> </w:t>
      </w:r>
      <w:r w:rsidRPr="00206ACB">
        <w:t>tell</w:t>
      </w:r>
      <w:r w:rsidR="00AC466E" w:rsidRPr="00206ACB">
        <w:t xml:space="preserve"> </w:t>
      </w:r>
      <w:r w:rsidRPr="00206ACB">
        <w:t>the</w:t>
      </w:r>
      <w:r w:rsidR="00AC466E" w:rsidRPr="00206ACB">
        <w:t xml:space="preserve"> </w:t>
      </w:r>
      <w:r w:rsidRPr="00206ACB">
        <w:t>PPU</w:t>
      </w:r>
      <w:r w:rsidR="00AC466E" w:rsidRPr="00206ACB">
        <w:t xml:space="preserve"> </w:t>
      </w:r>
      <w:r w:rsidRPr="00206ACB">
        <w:t>to</w:t>
      </w:r>
      <w:r w:rsidR="00AC466E" w:rsidRPr="00206ACB">
        <w:t xml:space="preserve"> </w:t>
      </w:r>
      <w:r w:rsidRPr="00206ACB">
        <w:t>actually</w:t>
      </w:r>
      <w:r w:rsidR="00AC466E" w:rsidRPr="00206ACB">
        <w:t xml:space="preserve"> </w:t>
      </w:r>
      <w:r w:rsidRPr="00206ACB">
        <w:t>start</w:t>
      </w:r>
      <w:r w:rsidR="00AC466E" w:rsidRPr="00206ACB">
        <w:t xml:space="preserve"> </w:t>
      </w:r>
      <w:r w:rsidRPr="00206ACB">
        <w:t>drawing</w:t>
      </w:r>
      <w:r w:rsidR="00AC466E" w:rsidRPr="00206ACB">
        <w:t xml:space="preserve"> </w:t>
      </w:r>
      <w:r w:rsidRPr="00206ACB">
        <w:t>things</w:t>
      </w:r>
      <w:r w:rsidR="00AC466E" w:rsidRPr="00206ACB">
        <w:t xml:space="preserve"> </w:t>
      </w:r>
      <w:r w:rsidRPr="00206ACB">
        <w:t>to</w:t>
      </w:r>
      <w:r w:rsidR="00AC466E" w:rsidRPr="00206ACB">
        <w:t xml:space="preserve"> </w:t>
      </w:r>
      <w:r w:rsidRPr="00206ACB">
        <w:t>the</w:t>
      </w:r>
      <w:r w:rsidR="00AC466E" w:rsidRPr="00206ACB">
        <w:t xml:space="preserve"> </w:t>
      </w:r>
      <w:r w:rsidRPr="00206ACB">
        <w:t>screen!</w:t>
      </w:r>
      <w:r w:rsidR="00AC466E" w:rsidRPr="00206ACB">
        <w:t xml:space="preserve"> </w:t>
      </w:r>
      <w:r w:rsidRPr="00206ACB">
        <w:t>PPUMASK</w:t>
      </w:r>
      <w:r w:rsidR="00AC466E" w:rsidRPr="00206ACB">
        <w:t xml:space="preserve"> </w:t>
      </w:r>
      <w:r w:rsidRPr="00206ACB">
        <w:t>allows</w:t>
      </w:r>
      <w:r w:rsidR="00AC466E" w:rsidRPr="00206ACB">
        <w:t xml:space="preserve"> </w:t>
      </w:r>
      <w:r w:rsidRPr="00206ACB">
        <w:t>your</w:t>
      </w:r>
      <w:r w:rsidR="00AC466E" w:rsidRPr="00206ACB">
        <w:t xml:space="preserve"> </w:t>
      </w:r>
      <w:r w:rsidRPr="00206ACB">
        <w:t>code</w:t>
      </w:r>
      <w:r w:rsidR="00AC466E" w:rsidRPr="00206ACB">
        <w:t xml:space="preserve"> </w:t>
      </w:r>
      <w:r w:rsidRPr="00206ACB">
        <w:t>to</w:t>
      </w:r>
      <w:r w:rsidR="00AC466E" w:rsidRPr="00206ACB">
        <w:t xml:space="preserve"> </w:t>
      </w:r>
      <w:r w:rsidRPr="00206ACB">
        <w:t>give</w:t>
      </w:r>
      <w:r w:rsidR="00AC466E" w:rsidRPr="00206ACB">
        <w:t xml:space="preserve"> </w:t>
      </w:r>
      <w:r w:rsidRPr="00206ACB">
        <w:t>the</w:t>
      </w:r>
      <w:r w:rsidR="00AC466E" w:rsidRPr="00206ACB">
        <w:t xml:space="preserve"> </w:t>
      </w:r>
      <w:r w:rsidRPr="00206ACB">
        <w:t>PPU</w:t>
      </w:r>
      <w:r w:rsidR="00AC466E" w:rsidRPr="00206ACB">
        <w:t xml:space="preserve"> </w:t>
      </w:r>
      <w:r w:rsidRPr="00206ACB">
        <w:t>instructions</w:t>
      </w:r>
      <w:r w:rsidR="00AC466E" w:rsidRPr="00206ACB">
        <w:t xml:space="preserve"> </w:t>
      </w:r>
      <w:r w:rsidRPr="00206ACB">
        <w:t>about</w:t>
      </w:r>
      <w:r w:rsidR="00AC466E" w:rsidRPr="00206ACB">
        <w:t xml:space="preserve"> </w:t>
      </w:r>
      <w:r w:rsidRPr="00206ACB">
        <w:t>what</w:t>
      </w:r>
      <w:r w:rsidR="00AC466E" w:rsidRPr="00206ACB">
        <w:t xml:space="preserve"> </w:t>
      </w:r>
      <w:r w:rsidRPr="00206ACB">
        <w:t>to</w:t>
      </w:r>
      <w:r w:rsidR="00AC466E" w:rsidRPr="00206ACB">
        <w:t xml:space="preserve"> </w:t>
      </w:r>
      <w:r w:rsidRPr="00206ACB">
        <w:t>draw,</w:t>
      </w:r>
      <w:r w:rsidR="00AC466E" w:rsidRPr="00206ACB">
        <w:t xml:space="preserve"> </w:t>
      </w:r>
      <w:r w:rsidRPr="00206ACB">
        <w:t>as</w:t>
      </w:r>
      <w:r w:rsidR="00AC466E" w:rsidRPr="00206ACB">
        <w:t xml:space="preserve"> </w:t>
      </w:r>
      <w:r w:rsidRPr="00206ACB">
        <w:t>well</w:t>
      </w:r>
      <w:r w:rsidR="00AC466E" w:rsidRPr="00206ACB">
        <w:t xml:space="preserve"> </w:t>
      </w:r>
      <w:r w:rsidRPr="00206ACB">
        <w:t>as</w:t>
      </w:r>
      <w:r w:rsidR="00AC466E" w:rsidRPr="00206ACB">
        <w:t xml:space="preserve"> </w:t>
      </w:r>
      <w:r w:rsidRPr="00206ACB">
        <w:t>set</w:t>
      </w:r>
      <w:r w:rsidR="00AC466E" w:rsidRPr="00206ACB">
        <w:t xml:space="preserve"> </w:t>
      </w:r>
      <w:r w:rsidRPr="00206ACB">
        <w:t>some</w:t>
      </w:r>
      <w:r w:rsidR="00AC466E" w:rsidRPr="00206ACB">
        <w:t xml:space="preserve"> </w:t>
      </w:r>
      <w:r w:rsidRPr="00206ACB">
        <w:t>tweaks</w:t>
      </w:r>
      <w:r w:rsidR="00AC466E" w:rsidRPr="00206ACB">
        <w:t xml:space="preserve"> </w:t>
      </w:r>
      <w:r w:rsidRPr="00206ACB">
        <w:t>to</w:t>
      </w:r>
      <w:r w:rsidR="00AC466E" w:rsidRPr="00206ACB">
        <w:t xml:space="preserve"> </w:t>
      </w:r>
      <w:r w:rsidRPr="00206ACB">
        <w:t>how</w:t>
      </w:r>
      <w:r w:rsidR="00AC466E" w:rsidRPr="00206ACB">
        <w:t xml:space="preserve"> </w:t>
      </w:r>
      <w:r w:rsidRPr="00206ACB">
        <w:t>colors</w:t>
      </w:r>
      <w:r w:rsidR="00AC466E" w:rsidRPr="00206ACB">
        <w:t xml:space="preserve"> </w:t>
      </w:r>
      <w:r w:rsidRPr="00206ACB">
        <w:t>are</w:t>
      </w:r>
      <w:r w:rsidR="00AC466E" w:rsidRPr="00206ACB">
        <w:t xml:space="preserve"> </w:t>
      </w:r>
      <w:r w:rsidRPr="00206ACB">
        <w:t>displayed.</w:t>
      </w:r>
      <w:r w:rsidR="00AC466E" w:rsidRPr="00206ACB">
        <w:t xml:space="preserve"> </w:t>
      </w:r>
      <w:r w:rsidRPr="00206ACB">
        <w:t>The</w:t>
      </w:r>
      <w:r w:rsidR="00AC466E" w:rsidRPr="00206ACB">
        <w:t xml:space="preserve"> </w:t>
      </w:r>
      <w:r w:rsidRPr="00206ACB">
        <w:t>byte</w:t>
      </w:r>
      <w:r w:rsidR="00AC466E" w:rsidRPr="00206ACB">
        <w:t xml:space="preserve"> </w:t>
      </w:r>
      <w:r w:rsidRPr="00206ACB">
        <w:t>that</w:t>
      </w:r>
      <w:r w:rsidR="00AC466E" w:rsidRPr="00206ACB">
        <w:t xml:space="preserve"> </w:t>
      </w:r>
      <w:r w:rsidRPr="00206ACB">
        <w:t>you</w:t>
      </w:r>
      <w:r w:rsidR="00AC466E" w:rsidRPr="00206ACB">
        <w:t xml:space="preserve"> </w:t>
      </w:r>
      <w:r w:rsidRPr="00206ACB">
        <w:t>store</w:t>
      </w:r>
      <w:r w:rsidR="00AC466E" w:rsidRPr="00206ACB">
        <w:t xml:space="preserve"> </w:t>
      </w:r>
      <w:r w:rsidRPr="00206ACB">
        <w:t>to</w:t>
      </w:r>
      <w:r w:rsidR="00AC466E" w:rsidRPr="00206ACB">
        <w:t xml:space="preserve"> </w:t>
      </w:r>
      <w:r w:rsidRPr="00206ACB">
        <w:t>PPUMASK</w:t>
      </w:r>
      <w:r w:rsidR="00AC466E" w:rsidRPr="00206ACB">
        <w:t xml:space="preserve"> </w:t>
      </w:r>
      <w:r w:rsidRPr="00206ACB">
        <w:t>is</w:t>
      </w:r>
      <w:r w:rsidR="00AC466E" w:rsidRPr="00206ACB">
        <w:t xml:space="preserve"> </w:t>
      </w:r>
      <w:r w:rsidRPr="00206ACB">
        <w:t>a</w:t>
      </w:r>
      <w:r w:rsidR="00AC466E" w:rsidRPr="00206ACB">
        <w:t xml:space="preserve"> </w:t>
      </w:r>
      <w:r w:rsidRPr="00206ACB">
        <w:t>set</w:t>
      </w:r>
      <w:r w:rsidR="00AC466E" w:rsidRPr="00206ACB">
        <w:t xml:space="preserve"> </w:t>
      </w:r>
      <w:r w:rsidRPr="00206ACB">
        <w:t>of</w:t>
      </w:r>
      <w:r w:rsidR="00AC466E" w:rsidRPr="00206ACB">
        <w:t xml:space="preserve"> </w:t>
      </w:r>
      <w:r w:rsidRPr="00206ACB">
        <w:t>eight</w:t>
      </w:r>
      <w:r w:rsidR="00AC466E" w:rsidRPr="00206ACB">
        <w:t xml:space="preserve"> </w:t>
      </w:r>
      <w:r w:rsidRPr="00206ACB">
        <w:rPr>
          <w:rStyle w:val="Emphasis"/>
          <w:rFonts w:cstheme="minorHAnsi"/>
          <w:color w:val="111111"/>
          <w:szCs w:val="26"/>
        </w:rPr>
        <w:t>bit</w:t>
      </w:r>
      <w:r w:rsidR="00AC466E" w:rsidRPr="00206ACB">
        <w:rPr>
          <w:rStyle w:val="Emphasis"/>
          <w:rFonts w:cstheme="minorHAnsi"/>
          <w:color w:val="111111"/>
          <w:szCs w:val="26"/>
        </w:rPr>
        <w:t xml:space="preserve"> </w:t>
      </w:r>
      <w:r w:rsidRPr="00206ACB">
        <w:rPr>
          <w:rStyle w:val="Emphasis"/>
          <w:rFonts w:cstheme="minorHAnsi"/>
          <w:color w:val="111111"/>
          <w:szCs w:val="26"/>
        </w:rPr>
        <w:t>flags</w:t>
      </w:r>
      <w:r w:rsidRPr="00206ACB">
        <w:t>,</w:t>
      </w:r>
      <w:r w:rsidR="00AC466E" w:rsidRPr="00206ACB">
        <w:t xml:space="preserve"> </w:t>
      </w:r>
      <w:r w:rsidRPr="00206ACB">
        <w:t>where</w:t>
      </w:r>
      <w:r w:rsidR="00AC466E" w:rsidRPr="00206ACB">
        <w:t xml:space="preserve"> </w:t>
      </w:r>
      <w:r w:rsidRPr="00206ACB">
        <w:t>each</w:t>
      </w:r>
      <w:r w:rsidR="00AC466E" w:rsidRPr="00206ACB">
        <w:t xml:space="preserve"> </w:t>
      </w:r>
      <w:r w:rsidRPr="00206ACB">
        <w:t>bit</w:t>
      </w:r>
      <w:r w:rsidR="00AC466E" w:rsidRPr="00206ACB">
        <w:t xml:space="preserve"> </w:t>
      </w:r>
      <w:r w:rsidRPr="00206ACB">
        <w:t>in</w:t>
      </w:r>
      <w:r w:rsidR="00AC466E" w:rsidRPr="00206ACB">
        <w:t xml:space="preserve"> </w:t>
      </w:r>
      <w:r w:rsidRPr="00206ACB">
        <w:t>the</w:t>
      </w:r>
      <w:r w:rsidR="00AC466E" w:rsidRPr="00206ACB">
        <w:t xml:space="preserve"> </w:t>
      </w:r>
      <w:r w:rsidRPr="00206ACB">
        <w:t>byte</w:t>
      </w:r>
      <w:r w:rsidR="00AC466E" w:rsidRPr="00206ACB">
        <w:t xml:space="preserve"> </w:t>
      </w:r>
      <w:r w:rsidRPr="00206ACB">
        <w:t>acts</w:t>
      </w:r>
      <w:r w:rsidR="00AC466E" w:rsidRPr="00206ACB">
        <w:t xml:space="preserve"> </w:t>
      </w:r>
      <w:r w:rsidRPr="00206ACB">
        <w:t>as</w:t>
      </w:r>
      <w:r w:rsidR="00AC466E" w:rsidRPr="00206ACB">
        <w:t xml:space="preserve"> </w:t>
      </w:r>
      <w:r w:rsidRPr="00206ACB">
        <w:t>an</w:t>
      </w:r>
      <w:r w:rsidR="00AC466E" w:rsidRPr="00206ACB">
        <w:t xml:space="preserve"> </w:t>
      </w:r>
      <w:r w:rsidRPr="00206ACB">
        <w:t>on/off</w:t>
      </w:r>
      <w:r w:rsidR="00AC466E" w:rsidRPr="00206ACB">
        <w:t xml:space="preserve"> </w:t>
      </w:r>
      <w:r w:rsidRPr="00206ACB">
        <w:t>switch</w:t>
      </w:r>
      <w:r w:rsidR="00AC466E" w:rsidRPr="00206ACB">
        <w:t xml:space="preserve"> </w:t>
      </w:r>
      <w:r w:rsidRPr="00206ACB">
        <w:t>for</w:t>
      </w:r>
      <w:r w:rsidR="00AC466E" w:rsidRPr="00206ACB">
        <w:t xml:space="preserve"> </w:t>
      </w:r>
      <w:r w:rsidRPr="00206ACB">
        <w:t>a</w:t>
      </w:r>
      <w:r w:rsidR="00AC466E" w:rsidRPr="00206ACB">
        <w:t xml:space="preserve"> </w:t>
      </w:r>
      <w:r w:rsidRPr="00206ACB">
        <w:t>particular</w:t>
      </w:r>
      <w:r w:rsidR="00AC466E" w:rsidRPr="00206ACB">
        <w:t xml:space="preserve"> </w:t>
      </w:r>
      <w:r w:rsidRPr="00206ACB">
        <w:t>property.</w:t>
      </w:r>
      <w:r w:rsidR="00AC466E" w:rsidRPr="00206ACB">
        <w:t xml:space="preserve"> </w:t>
      </w:r>
      <w:r w:rsidRPr="00206ACB">
        <w:t>Here</w:t>
      </w:r>
      <w:r w:rsidR="00AC466E" w:rsidRPr="00206ACB">
        <w:t xml:space="preserve"> </w:t>
      </w:r>
      <w:r w:rsidRPr="00206ACB">
        <w:t>is</w:t>
      </w:r>
      <w:r w:rsidR="00AC466E" w:rsidRPr="00206ACB">
        <w:t xml:space="preserve"> </w:t>
      </w:r>
      <w:r w:rsidRPr="00206ACB">
        <w:t>what</w:t>
      </w:r>
      <w:r w:rsidR="00AC466E" w:rsidRPr="00206ACB">
        <w:t xml:space="preserve"> </w:t>
      </w:r>
      <w:r w:rsidRPr="00206ACB">
        <w:t>each</w:t>
      </w:r>
      <w:r w:rsidR="00AC466E" w:rsidRPr="00206ACB">
        <w:t xml:space="preserve"> </w:t>
      </w:r>
      <w:r w:rsidRPr="00206ACB">
        <w:t>bit</w:t>
      </w:r>
      <w:r w:rsidR="00AC466E" w:rsidRPr="00206ACB">
        <w:t xml:space="preserve"> </w:t>
      </w:r>
      <w:r w:rsidRPr="00206ACB">
        <w:t>does.</w:t>
      </w:r>
      <w:r w:rsidR="00AC466E" w:rsidRPr="00206ACB">
        <w:t xml:space="preserve"> </w:t>
      </w:r>
      <w:r w:rsidRPr="00206ACB">
        <w:t>(Remember,</w:t>
      </w:r>
      <w:r w:rsidR="00AC466E" w:rsidRPr="00206ACB">
        <w:t xml:space="preserve"> </w:t>
      </w:r>
      <w:r w:rsidRPr="00206ACB">
        <w:t>the</w:t>
      </w:r>
      <w:r w:rsidR="00AC466E" w:rsidRPr="00206ACB">
        <w:t xml:space="preserve"> </w:t>
      </w:r>
      <w:r w:rsidRPr="00206ACB">
        <w:t>bits</w:t>
      </w:r>
      <w:r w:rsidR="00AC466E" w:rsidRPr="00206ACB">
        <w:t xml:space="preserve"> </w:t>
      </w:r>
      <w:r w:rsidRPr="00206ACB">
        <w:t>that</w:t>
      </w:r>
      <w:r w:rsidR="00AC466E" w:rsidRPr="00206ACB">
        <w:t xml:space="preserve"> </w:t>
      </w:r>
      <w:r w:rsidRPr="00206ACB">
        <w:t>make</w:t>
      </w:r>
      <w:r w:rsidR="00AC466E" w:rsidRPr="00206ACB">
        <w:t xml:space="preserve"> </w:t>
      </w:r>
      <w:r w:rsidRPr="00206ACB">
        <w:t>up</w:t>
      </w:r>
      <w:r w:rsidR="00AC466E" w:rsidRPr="00206ACB">
        <w:t xml:space="preserve"> </w:t>
      </w:r>
      <w:r w:rsidRPr="00206ACB">
        <w:t>a</w:t>
      </w:r>
      <w:r w:rsidR="00AC466E" w:rsidRPr="00206ACB">
        <w:t xml:space="preserve"> </w:t>
      </w:r>
      <w:r w:rsidRPr="00206ACB">
        <w:t>byte</w:t>
      </w:r>
      <w:r w:rsidR="00AC466E" w:rsidRPr="00206ACB">
        <w:t xml:space="preserve"> </w:t>
      </w:r>
      <w:r w:rsidRPr="00206ACB">
        <w:t>are</w:t>
      </w:r>
      <w:r w:rsidR="00AC466E" w:rsidRPr="00206ACB">
        <w:t xml:space="preserve"> </w:t>
      </w:r>
      <w:r w:rsidRPr="00206ACB">
        <w:t>numbered</w:t>
      </w:r>
      <w:r w:rsidR="00AC466E" w:rsidRPr="00206ACB">
        <w:t xml:space="preserve"> </w:t>
      </w:r>
      <w:r w:rsidRPr="00206ACB">
        <w:t>0-7,</w:t>
      </w:r>
      <w:r w:rsidR="00AC466E" w:rsidRPr="00206ACB">
        <w:t xml:space="preserve"> </w:t>
      </w:r>
      <w:r w:rsidRPr="00206ACB">
        <w:t>with</w:t>
      </w:r>
      <w:r w:rsidR="00AC466E" w:rsidRPr="00206ACB">
        <w:t xml:space="preserve"> </w:t>
      </w:r>
      <w:r w:rsidRPr="00206ACB">
        <w:t>bit</w:t>
      </w:r>
      <w:r w:rsidR="00AC466E" w:rsidRPr="00206ACB">
        <w:t xml:space="preserve"> </w:t>
      </w:r>
      <w:r w:rsidRPr="00206ACB">
        <w:t>0</w:t>
      </w:r>
      <w:r w:rsidR="00AC466E" w:rsidRPr="00206ACB">
        <w:t xml:space="preserve"> </w:t>
      </w:r>
      <w:r w:rsidRPr="00206ACB">
        <w:t>all</w:t>
      </w:r>
      <w:r w:rsidR="00AC466E" w:rsidRPr="00206ACB">
        <w:t xml:space="preserve"> </w:t>
      </w:r>
      <w:r w:rsidRPr="00206ACB">
        <w:t>the</w:t>
      </w:r>
      <w:r w:rsidR="00AC466E" w:rsidRPr="00206ACB">
        <w:t xml:space="preserve"> </w:t>
      </w:r>
      <w:r w:rsidRPr="00206ACB">
        <w:t>way</w:t>
      </w:r>
      <w:r w:rsidR="00AC466E" w:rsidRPr="00206ACB">
        <w:t xml:space="preserve"> </w:t>
      </w:r>
      <w:r w:rsidRPr="00206ACB">
        <w:t>on</w:t>
      </w:r>
      <w:r w:rsidR="00AC466E" w:rsidRPr="00206ACB">
        <w:t xml:space="preserve"> </w:t>
      </w:r>
      <w:r w:rsidRPr="00206ACB">
        <w:t>the</w:t>
      </w:r>
      <w:r w:rsidR="00AC466E" w:rsidRPr="00206ACB">
        <w:t xml:space="preserve"> </w:t>
      </w:r>
      <w:r w:rsidRPr="00206ACB">
        <w:t>right,</w:t>
      </w:r>
      <w:r w:rsidR="00AC466E" w:rsidRPr="00206ACB">
        <w:t xml:space="preserve"> </w:t>
      </w:r>
      <w:r w:rsidRPr="00206ACB">
        <w:t>and</w:t>
      </w:r>
      <w:r w:rsidR="00AC466E" w:rsidRPr="00206ACB">
        <w:t xml:space="preserve"> </w:t>
      </w:r>
      <w:r w:rsidRPr="00206ACB">
        <w:t>bit</w:t>
      </w:r>
      <w:r w:rsidR="00AC466E" w:rsidRPr="00206ACB">
        <w:t xml:space="preserve"> </w:t>
      </w:r>
      <w:r w:rsidRPr="00206ACB">
        <w:t>7</w:t>
      </w:r>
      <w:r w:rsidR="00AC466E" w:rsidRPr="00206ACB">
        <w:t xml:space="preserve"> </w:t>
      </w:r>
      <w:r w:rsidRPr="00206ACB">
        <w:t>all</w:t>
      </w:r>
      <w:r w:rsidR="00AC466E" w:rsidRPr="00206ACB">
        <w:t xml:space="preserve"> </w:t>
      </w:r>
      <w:r w:rsidRPr="00206ACB">
        <w:t>the</w:t>
      </w:r>
      <w:r w:rsidR="00AC466E" w:rsidRPr="00206ACB">
        <w:t xml:space="preserve"> </w:t>
      </w:r>
      <w:r w:rsidRPr="00206ACB">
        <w:t>way</w:t>
      </w:r>
      <w:r w:rsidR="00AC466E" w:rsidRPr="00206ACB">
        <w:t xml:space="preserve"> </w:t>
      </w:r>
      <w:r w:rsidRPr="00206ACB">
        <w:t>on</w:t>
      </w:r>
      <w:r w:rsidR="00AC466E" w:rsidRPr="00206ACB">
        <w:t xml:space="preserve"> </w:t>
      </w:r>
      <w:r w:rsidRPr="00206ACB">
        <w:t>the</w:t>
      </w:r>
      <w:r w:rsidR="00AC466E" w:rsidRPr="00206ACB">
        <w:t xml:space="preserve"> </w:t>
      </w:r>
      <w:r w:rsidRPr="00206ACB">
        <w:t>left.)</w:t>
      </w:r>
    </w:p>
    <w:tbl>
      <w:tblPr>
        <w:tblW w:w="0" w:type="auto"/>
        <w:tblCellSpacing w:w="15" w:type="dxa"/>
        <w:tblInd w:w="765" w:type="dxa"/>
        <w:tblCellMar>
          <w:top w:w="15" w:type="dxa"/>
          <w:left w:w="15" w:type="dxa"/>
          <w:bottom w:w="15" w:type="dxa"/>
          <w:right w:w="15" w:type="dxa"/>
        </w:tblCellMar>
        <w:tblLook w:val="04A0" w:firstRow="1" w:lastRow="0" w:firstColumn="1" w:lastColumn="0" w:noHBand="0" w:noVBand="1"/>
      </w:tblPr>
      <w:tblGrid>
        <w:gridCol w:w="1755"/>
        <w:gridCol w:w="6237"/>
      </w:tblGrid>
      <w:tr w:rsidR="002775B2" w:rsidRPr="00206ACB" w14:paraId="7A0FD61D" w14:textId="77777777" w:rsidTr="00F20D94">
        <w:trPr>
          <w:tblHeader/>
          <w:tblCellSpacing w:w="15" w:type="dxa"/>
        </w:trPr>
        <w:tc>
          <w:tcPr>
            <w:tcW w:w="1710" w:type="dxa"/>
            <w:vAlign w:val="center"/>
            <w:hideMark/>
          </w:tcPr>
          <w:p w14:paraId="6BACAC4F" w14:textId="0A22E031" w:rsidR="002775B2" w:rsidRPr="00206ACB" w:rsidRDefault="002775B2" w:rsidP="008B5CE2">
            <w:pPr>
              <w:spacing w:after="0"/>
              <w:ind w:firstLine="0"/>
              <w:rPr>
                <w:rFonts w:cstheme="minorHAnsi"/>
                <w:b/>
                <w:bCs/>
                <w:sz w:val="22"/>
                <w:u w:val="single"/>
              </w:rPr>
            </w:pPr>
            <w:r w:rsidRPr="00206ACB">
              <w:rPr>
                <w:rFonts w:cstheme="minorHAnsi"/>
                <w:b/>
                <w:bCs/>
                <w:sz w:val="22"/>
                <w:u w:val="single"/>
              </w:rPr>
              <w:t>Bit</w:t>
            </w:r>
            <w:r w:rsidR="00AC466E" w:rsidRPr="00206ACB">
              <w:rPr>
                <w:rFonts w:cstheme="minorHAnsi"/>
                <w:b/>
                <w:bCs/>
                <w:sz w:val="22"/>
                <w:u w:val="single"/>
              </w:rPr>
              <w:t xml:space="preserve"> </w:t>
            </w:r>
            <w:r w:rsidRPr="00206ACB">
              <w:rPr>
                <w:rFonts w:cstheme="minorHAnsi"/>
                <w:b/>
                <w:bCs/>
                <w:sz w:val="22"/>
                <w:u w:val="single"/>
              </w:rPr>
              <w:t>#</w:t>
            </w:r>
          </w:p>
        </w:tc>
        <w:tc>
          <w:tcPr>
            <w:tcW w:w="6192" w:type="dxa"/>
            <w:vAlign w:val="center"/>
            <w:hideMark/>
          </w:tcPr>
          <w:p w14:paraId="5A5B426B" w14:textId="77777777" w:rsidR="002775B2" w:rsidRPr="00206ACB" w:rsidRDefault="002775B2" w:rsidP="008B5CE2">
            <w:pPr>
              <w:spacing w:after="0"/>
              <w:ind w:firstLine="0"/>
              <w:rPr>
                <w:rFonts w:cstheme="minorHAnsi"/>
                <w:b/>
                <w:bCs/>
                <w:sz w:val="22"/>
                <w:u w:val="single"/>
              </w:rPr>
            </w:pPr>
            <w:r w:rsidRPr="00206ACB">
              <w:rPr>
                <w:rFonts w:cstheme="minorHAnsi"/>
                <w:b/>
                <w:bCs/>
                <w:sz w:val="22"/>
                <w:u w:val="single"/>
              </w:rPr>
              <w:t>Effect</w:t>
            </w:r>
          </w:p>
        </w:tc>
      </w:tr>
      <w:tr w:rsidR="002775B2" w:rsidRPr="00206ACB" w14:paraId="6CB6E90D" w14:textId="77777777" w:rsidTr="00F20D94">
        <w:trPr>
          <w:tblCellSpacing w:w="15" w:type="dxa"/>
        </w:trPr>
        <w:tc>
          <w:tcPr>
            <w:tcW w:w="1710" w:type="dxa"/>
            <w:vAlign w:val="center"/>
            <w:hideMark/>
          </w:tcPr>
          <w:p w14:paraId="4C960F2B" w14:textId="77777777" w:rsidR="002775B2" w:rsidRPr="00206ACB" w:rsidRDefault="002775B2" w:rsidP="008B5CE2">
            <w:pPr>
              <w:spacing w:after="0"/>
              <w:ind w:firstLine="0"/>
              <w:rPr>
                <w:rFonts w:cstheme="minorHAnsi"/>
                <w:sz w:val="22"/>
              </w:rPr>
            </w:pPr>
            <w:r w:rsidRPr="00206ACB">
              <w:rPr>
                <w:rFonts w:cstheme="minorHAnsi"/>
                <w:sz w:val="22"/>
              </w:rPr>
              <w:t>0</w:t>
            </w:r>
          </w:p>
        </w:tc>
        <w:tc>
          <w:tcPr>
            <w:tcW w:w="6192" w:type="dxa"/>
            <w:vAlign w:val="center"/>
            <w:hideMark/>
          </w:tcPr>
          <w:p w14:paraId="33D0CF8B" w14:textId="2D84A124" w:rsidR="002775B2" w:rsidRPr="00206ACB" w:rsidRDefault="002775B2" w:rsidP="008B5CE2">
            <w:pPr>
              <w:spacing w:after="0"/>
              <w:ind w:firstLine="0"/>
              <w:jc w:val="left"/>
              <w:rPr>
                <w:rFonts w:cstheme="minorHAnsi"/>
                <w:sz w:val="22"/>
              </w:rPr>
            </w:pPr>
            <w:r w:rsidRPr="00206ACB">
              <w:rPr>
                <w:rFonts w:cstheme="minorHAnsi"/>
                <w:sz w:val="22"/>
              </w:rPr>
              <w:t>Greyscale</w:t>
            </w:r>
            <w:r w:rsidR="00AC466E" w:rsidRPr="00206ACB">
              <w:rPr>
                <w:rFonts w:cstheme="minorHAnsi"/>
                <w:sz w:val="22"/>
              </w:rPr>
              <w:t xml:space="preserve"> </w:t>
            </w:r>
            <w:r w:rsidRPr="00206ACB">
              <w:rPr>
                <w:rFonts w:cstheme="minorHAnsi"/>
                <w:sz w:val="22"/>
              </w:rPr>
              <w:t>mode</w:t>
            </w:r>
            <w:r w:rsidR="00AC466E" w:rsidRPr="00206ACB">
              <w:rPr>
                <w:rFonts w:cstheme="minorHAnsi"/>
                <w:sz w:val="22"/>
              </w:rPr>
              <w:t xml:space="preserve"> </w:t>
            </w:r>
            <w:r w:rsidRPr="00206ACB">
              <w:rPr>
                <w:rFonts w:cstheme="minorHAnsi"/>
                <w:sz w:val="22"/>
              </w:rPr>
              <w:t>enable</w:t>
            </w:r>
            <w:r w:rsidR="00AC466E" w:rsidRPr="00206ACB">
              <w:rPr>
                <w:rFonts w:cstheme="minorHAnsi"/>
                <w:sz w:val="22"/>
              </w:rPr>
              <w:t xml:space="preserve"> </w:t>
            </w:r>
            <w:r w:rsidRPr="00206ACB">
              <w:rPr>
                <w:rFonts w:cstheme="minorHAnsi"/>
                <w:sz w:val="22"/>
              </w:rPr>
              <w:t>(0:</w:t>
            </w:r>
            <w:r w:rsidR="00AC466E" w:rsidRPr="00206ACB">
              <w:rPr>
                <w:rFonts w:cstheme="minorHAnsi"/>
                <w:sz w:val="22"/>
              </w:rPr>
              <w:t xml:space="preserve"> </w:t>
            </w:r>
            <w:r w:rsidRPr="00206ACB">
              <w:rPr>
                <w:rFonts w:cstheme="minorHAnsi"/>
                <w:sz w:val="22"/>
              </w:rPr>
              <w:t>normal</w:t>
            </w:r>
            <w:r w:rsidR="00AC466E" w:rsidRPr="00206ACB">
              <w:rPr>
                <w:rFonts w:cstheme="minorHAnsi"/>
                <w:sz w:val="22"/>
              </w:rPr>
              <w:t xml:space="preserve"> </w:t>
            </w:r>
            <w:r w:rsidRPr="00206ACB">
              <w:rPr>
                <w:rFonts w:cstheme="minorHAnsi"/>
                <w:sz w:val="22"/>
              </w:rPr>
              <w:t>color,</w:t>
            </w:r>
            <w:r w:rsidR="00AC466E" w:rsidRPr="00206ACB">
              <w:rPr>
                <w:rFonts w:cstheme="minorHAnsi"/>
                <w:sz w:val="22"/>
              </w:rPr>
              <w:t xml:space="preserve"> </w:t>
            </w:r>
            <w:r w:rsidRPr="00206ACB">
              <w:rPr>
                <w:rFonts w:cstheme="minorHAnsi"/>
                <w:sz w:val="22"/>
              </w:rPr>
              <w:t>1:</w:t>
            </w:r>
            <w:r w:rsidR="00AC466E" w:rsidRPr="00206ACB">
              <w:rPr>
                <w:rFonts w:cstheme="minorHAnsi"/>
                <w:sz w:val="22"/>
              </w:rPr>
              <w:t xml:space="preserve"> </w:t>
            </w:r>
            <w:r w:rsidRPr="00206ACB">
              <w:rPr>
                <w:rFonts w:cstheme="minorHAnsi"/>
                <w:sz w:val="22"/>
              </w:rPr>
              <w:t>greyscale)</w:t>
            </w:r>
          </w:p>
        </w:tc>
      </w:tr>
      <w:tr w:rsidR="002775B2" w:rsidRPr="00206ACB" w14:paraId="6B63F708" w14:textId="77777777" w:rsidTr="00F20D94">
        <w:trPr>
          <w:tblCellSpacing w:w="15" w:type="dxa"/>
        </w:trPr>
        <w:tc>
          <w:tcPr>
            <w:tcW w:w="1710" w:type="dxa"/>
            <w:vAlign w:val="center"/>
            <w:hideMark/>
          </w:tcPr>
          <w:p w14:paraId="40178498" w14:textId="77777777" w:rsidR="002775B2" w:rsidRPr="00206ACB" w:rsidRDefault="002775B2" w:rsidP="008B5CE2">
            <w:pPr>
              <w:spacing w:after="0"/>
              <w:ind w:firstLine="0"/>
              <w:rPr>
                <w:rFonts w:cstheme="minorHAnsi"/>
                <w:sz w:val="22"/>
              </w:rPr>
            </w:pPr>
            <w:r w:rsidRPr="00206ACB">
              <w:rPr>
                <w:rFonts w:cstheme="minorHAnsi"/>
                <w:sz w:val="22"/>
              </w:rPr>
              <w:t>1</w:t>
            </w:r>
          </w:p>
        </w:tc>
        <w:tc>
          <w:tcPr>
            <w:tcW w:w="6192" w:type="dxa"/>
            <w:vAlign w:val="center"/>
            <w:hideMark/>
          </w:tcPr>
          <w:p w14:paraId="61469235" w14:textId="37042C43" w:rsidR="002775B2" w:rsidRPr="00206ACB" w:rsidRDefault="002775B2" w:rsidP="008B5CE2">
            <w:pPr>
              <w:spacing w:after="0"/>
              <w:ind w:firstLine="0"/>
              <w:rPr>
                <w:rFonts w:cstheme="minorHAnsi"/>
                <w:sz w:val="22"/>
              </w:rPr>
            </w:pPr>
            <w:r w:rsidRPr="00206ACB">
              <w:rPr>
                <w:rFonts w:cstheme="minorHAnsi"/>
                <w:sz w:val="22"/>
              </w:rPr>
              <w:t>Left</w:t>
            </w:r>
            <w:r w:rsidR="00AC466E" w:rsidRPr="00206ACB">
              <w:rPr>
                <w:rFonts w:cstheme="minorHAnsi"/>
                <w:sz w:val="22"/>
              </w:rPr>
              <w:t xml:space="preserve"> </w:t>
            </w:r>
            <w:r w:rsidRPr="00206ACB">
              <w:rPr>
                <w:rFonts w:cstheme="minorHAnsi"/>
                <w:sz w:val="22"/>
              </w:rPr>
              <w:t>edge</w:t>
            </w:r>
            <w:r w:rsidR="00AC466E" w:rsidRPr="00206ACB">
              <w:rPr>
                <w:rFonts w:cstheme="minorHAnsi"/>
                <w:sz w:val="22"/>
              </w:rPr>
              <w:t xml:space="preserve"> </w:t>
            </w:r>
            <w:r w:rsidRPr="00206ACB">
              <w:rPr>
                <w:rFonts w:cstheme="minorHAnsi"/>
                <w:sz w:val="22"/>
              </w:rPr>
              <w:t>(8px)</w:t>
            </w:r>
            <w:r w:rsidR="00AC466E" w:rsidRPr="00206ACB">
              <w:rPr>
                <w:rFonts w:cstheme="minorHAnsi"/>
                <w:sz w:val="22"/>
              </w:rPr>
              <w:t xml:space="preserve"> </w:t>
            </w:r>
            <w:r w:rsidRPr="00206ACB">
              <w:rPr>
                <w:rFonts w:cstheme="minorHAnsi"/>
                <w:sz w:val="22"/>
              </w:rPr>
              <w:t>background</w:t>
            </w:r>
            <w:r w:rsidR="00AC466E" w:rsidRPr="00206ACB">
              <w:rPr>
                <w:rFonts w:cstheme="minorHAnsi"/>
                <w:sz w:val="22"/>
              </w:rPr>
              <w:t xml:space="preserve"> </w:t>
            </w:r>
            <w:r w:rsidRPr="00206ACB">
              <w:rPr>
                <w:rFonts w:cstheme="minorHAnsi"/>
                <w:sz w:val="22"/>
              </w:rPr>
              <w:t>enable</w:t>
            </w:r>
            <w:r w:rsidR="00AC466E" w:rsidRPr="00206ACB">
              <w:rPr>
                <w:rFonts w:cstheme="minorHAnsi"/>
                <w:sz w:val="22"/>
              </w:rPr>
              <w:t xml:space="preserve"> </w:t>
            </w:r>
            <w:r w:rsidRPr="00206ACB">
              <w:rPr>
                <w:rFonts w:cstheme="minorHAnsi"/>
                <w:sz w:val="22"/>
              </w:rPr>
              <w:t>(0:</w:t>
            </w:r>
            <w:r w:rsidR="00AC466E" w:rsidRPr="00206ACB">
              <w:rPr>
                <w:rFonts w:cstheme="minorHAnsi"/>
                <w:sz w:val="22"/>
              </w:rPr>
              <w:t xml:space="preserve"> </w:t>
            </w:r>
            <w:r w:rsidRPr="00206ACB">
              <w:rPr>
                <w:rFonts w:cstheme="minorHAnsi"/>
                <w:sz w:val="22"/>
              </w:rPr>
              <w:t>hide,</w:t>
            </w:r>
            <w:r w:rsidR="00AC466E" w:rsidRPr="00206ACB">
              <w:rPr>
                <w:rFonts w:cstheme="minorHAnsi"/>
                <w:sz w:val="22"/>
              </w:rPr>
              <w:t xml:space="preserve"> </w:t>
            </w:r>
            <w:r w:rsidRPr="00206ACB">
              <w:rPr>
                <w:rFonts w:cstheme="minorHAnsi"/>
                <w:sz w:val="22"/>
              </w:rPr>
              <w:t>1:</w:t>
            </w:r>
            <w:r w:rsidR="00AC466E" w:rsidRPr="00206ACB">
              <w:rPr>
                <w:rFonts w:cstheme="minorHAnsi"/>
                <w:sz w:val="22"/>
              </w:rPr>
              <w:t xml:space="preserve"> </w:t>
            </w:r>
            <w:r w:rsidRPr="00206ACB">
              <w:rPr>
                <w:rFonts w:cstheme="minorHAnsi"/>
                <w:sz w:val="22"/>
              </w:rPr>
              <w:t>show)</w:t>
            </w:r>
          </w:p>
        </w:tc>
      </w:tr>
      <w:tr w:rsidR="002775B2" w:rsidRPr="00206ACB" w14:paraId="066FF0DF" w14:textId="77777777" w:rsidTr="00F20D94">
        <w:trPr>
          <w:tblCellSpacing w:w="15" w:type="dxa"/>
        </w:trPr>
        <w:tc>
          <w:tcPr>
            <w:tcW w:w="1710" w:type="dxa"/>
            <w:vAlign w:val="center"/>
            <w:hideMark/>
          </w:tcPr>
          <w:p w14:paraId="7508F0CE" w14:textId="77777777" w:rsidR="002775B2" w:rsidRPr="00206ACB" w:rsidRDefault="002775B2" w:rsidP="008B5CE2">
            <w:pPr>
              <w:spacing w:after="0"/>
              <w:ind w:firstLine="0"/>
              <w:rPr>
                <w:rFonts w:cstheme="minorHAnsi"/>
                <w:sz w:val="22"/>
              </w:rPr>
            </w:pPr>
            <w:r w:rsidRPr="00206ACB">
              <w:rPr>
                <w:rFonts w:cstheme="minorHAnsi"/>
                <w:sz w:val="22"/>
              </w:rPr>
              <w:t>2</w:t>
            </w:r>
          </w:p>
        </w:tc>
        <w:tc>
          <w:tcPr>
            <w:tcW w:w="6192" w:type="dxa"/>
            <w:vAlign w:val="center"/>
            <w:hideMark/>
          </w:tcPr>
          <w:p w14:paraId="730AF543" w14:textId="700A5521" w:rsidR="002775B2" w:rsidRPr="00206ACB" w:rsidRDefault="002775B2" w:rsidP="008B5CE2">
            <w:pPr>
              <w:spacing w:after="0"/>
              <w:ind w:firstLine="0"/>
              <w:rPr>
                <w:rFonts w:cstheme="minorHAnsi"/>
                <w:sz w:val="22"/>
              </w:rPr>
            </w:pPr>
            <w:r w:rsidRPr="00206ACB">
              <w:rPr>
                <w:rFonts w:cstheme="minorHAnsi"/>
                <w:sz w:val="22"/>
              </w:rPr>
              <w:t>Left</w:t>
            </w:r>
            <w:r w:rsidR="00AC466E" w:rsidRPr="00206ACB">
              <w:rPr>
                <w:rFonts w:cstheme="minorHAnsi"/>
                <w:sz w:val="22"/>
              </w:rPr>
              <w:t xml:space="preserve"> </w:t>
            </w:r>
            <w:r w:rsidRPr="00206ACB">
              <w:rPr>
                <w:rFonts w:cstheme="minorHAnsi"/>
                <w:sz w:val="22"/>
              </w:rPr>
              <w:t>edge</w:t>
            </w:r>
            <w:r w:rsidR="00AC466E" w:rsidRPr="00206ACB">
              <w:rPr>
                <w:rFonts w:cstheme="minorHAnsi"/>
                <w:sz w:val="22"/>
              </w:rPr>
              <w:t xml:space="preserve"> </w:t>
            </w:r>
            <w:r w:rsidRPr="00206ACB">
              <w:rPr>
                <w:rFonts w:cstheme="minorHAnsi"/>
                <w:sz w:val="22"/>
              </w:rPr>
              <w:t>(8px)</w:t>
            </w:r>
            <w:r w:rsidR="00AC466E" w:rsidRPr="00206ACB">
              <w:rPr>
                <w:rFonts w:cstheme="minorHAnsi"/>
                <w:sz w:val="22"/>
              </w:rPr>
              <w:t xml:space="preserve"> </w:t>
            </w:r>
            <w:r w:rsidRPr="00206ACB">
              <w:rPr>
                <w:rFonts w:cstheme="minorHAnsi"/>
                <w:sz w:val="22"/>
              </w:rPr>
              <w:t>foreground</w:t>
            </w:r>
            <w:r w:rsidR="00AC466E" w:rsidRPr="00206ACB">
              <w:rPr>
                <w:rFonts w:cstheme="minorHAnsi"/>
                <w:sz w:val="22"/>
              </w:rPr>
              <w:t xml:space="preserve"> </w:t>
            </w:r>
            <w:r w:rsidRPr="00206ACB">
              <w:rPr>
                <w:rFonts w:cstheme="minorHAnsi"/>
                <w:sz w:val="22"/>
              </w:rPr>
              <w:t>enable</w:t>
            </w:r>
            <w:r w:rsidR="00AC466E" w:rsidRPr="00206ACB">
              <w:rPr>
                <w:rFonts w:cstheme="minorHAnsi"/>
                <w:sz w:val="22"/>
              </w:rPr>
              <w:t xml:space="preserve"> </w:t>
            </w:r>
            <w:r w:rsidRPr="00206ACB">
              <w:rPr>
                <w:rFonts w:cstheme="minorHAnsi"/>
                <w:sz w:val="22"/>
              </w:rPr>
              <w:t>(0:</w:t>
            </w:r>
            <w:r w:rsidR="00AC466E" w:rsidRPr="00206ACB">
              <w:rPr>
                <w:rFonts w:cstheme="minorHAnsi"/>
                <w:sz w:val="22"/>
              </w:rPr>
              <w:t xml:space="preserve"> </w:t>
            </w:r>
            <w:r w:rsidRPr="00206ACB">
              <w:rPr>
                <w:rFonts w:cstheme="minorHAnsi"/>
                <w:sz w:val="22"/>
              </w:rPr>
              <w:t>hide,</w:t>
            </w:r>
            <w:r w:rsidR="00AC466E" w:rsidRPr="00206ACB">
              <w:rPr>
                <w:rFonts w:cstheme="minorHAnsi"/>
                <w:sz w:val="22"/>
              </w:rPr>
              <w:t xml:space="preserve"> </w:t>
            </w:r>
            <w:r w:rsidRPr="00206ACB">
              <w:rPr>
                <w:rFonts w:cstheme="minorHAnsi"/>
                <w:sz w:val="22"/>
              </w:rPr>
              <w:t>1:</w:t>
            </w:r>
            <w:r w:rsidR="00AC466E" w:rsidRPr="00206ACB">
              <w:rPr>
                <w:rFonts w:cstheme="minorHAnsi"/>
                <w:sz w:val="22"/>
              </w:rPr>
              <w:t xml:space="preserve"> </w:t>
            </w:r>
            <w:r w:rsidRPr="00206ACB">
              <w:rPr>
                <w:rFonts w:cstheme="minorHAnsi"/>
                <w:sz w:val="22"/>
              </w:rPr>
              <w:t>show)</w:t>
            </w:r>
          </w:p>
        </w:tc>
      </w:tr>
      <w:tr w:rsidR="002775B2" w:rsidRPr="00206ACB" w14:paraId="5F19EF05" w14:textId="77777777" w:rsidTr="00F20D94">
        <w:trPr>
          <w:tblCellSpacing w:w="15" w:type="dxa"/>
        </w:trPr>
        <w:tc>
          <w:tcPr>
            <w:tcW w:w="1710" w:type="dxa"/>
            <w:vAlign w:val="center"/>
            <w:hideMark/>
          </w:tcPr>
          <w:p w14:paraId="0F785349" w14:textId="77777777" w:rsidR="002775B2" w:rsidRPr="00206ACB" w:rsidRDefault="002775B2" w:rsidP="008B5CE2">
            <w:pPr>
              <w:spacing w:after="0"/>
              <w:ind w:firstLine="0"/>
              <w:rPr>
                <w:rFonts w:cstheme="minorHAnsi"/>
                <w:sz w:val="22"/>
              </w:rPr>
            </w:pPr>
            <w:r w:rsidRPr="00206ACB">
              <w:rPr>
                <w:rFonts w:cstheme="minorHAnsi"/>
                <w:sz w:val="22"/>
              </w:rPr>
              <w:t>3</w:t>
            </w:r>
          </w:p>
        </w:tc>
        <w:tc>
          <w:tcPr>
            <w:tcW w:w="6192" w:type="dxa"/>
            <w:vAlign w:val="center"/>
            <w:hideMark/>
          </w:tcPr>
          <w:p w14:paraId="161FDACF" w14:textId="1E06D4B0" w:rsidR="002775B2" w:rsidRPr="00206ACB" w:rsidRDefault="002775B2" w:rsidP="008B5CE2">
            <w:pPr>
              <w:spacing w:after="0"/>
              <w:ind w:firstLine="0"/>
              <w:rPr>
                <w:rFonts w:cstheme="minorHAnsi"/>
                <w:sz w:val="22"/>
              </w:rPr>
            </w:pPr>
            <w:r w:rsidRPr="00206ACB">
              <w:rPr>
                <w:rFonts w:cstheme="minorHAnsi"/>
                <w:sz w:val="22"/>
              </w:rPr>
              <w:t>Background</w:t>
            </w:r>
            <w:r w:rsidR="00AC466E" w:rsidRPr="00206ACB">
              <w:rPr>
                <w:rFonts w:cstheme="minorHAnsi"/>
                <w:sz w:val="22"/>
              </w:rPr>
              <w:t xml:space="preserve"> </w:t>
            </w:r>
            <w:r w:rsidRPr="00206ACB">
              <w:rPr>
                <w:rFonts w:cstheme="minorHAnsi"/>
                <w:sz w:val="22"/>
              </w:rPr>
              <w:t>enable</w:t>
            </w:r>
          </w:p>
        </w:tc>
      </w:tr>
      <w:tr w:rsidR="002775B2" w:rsidRPr="00206ACB" w14:paraId="38E724BE" w14:textId="77777777" w:rsidTr="00F20D94">
        <w:trPr>
          <w:tblCellSpacing w:w="15" w:type="dxa"/>
        </w:trPr>
        <w:tc>
          <w:tcPr>
            <w:tcW w:w="1710" w:type="dxa"/>
            <w:vAlign w:val="center"/>
            <w:hideMark/>
          </w:tcPr>
          <w:p w14:paraId="00F37906" w14:textId="77777777" w:rsidR="002775B2" w:rsidRPr="00206ACB" w:rsidRDefault="002775B2" w:rsidP="008B5CE2">
            <w:pPr>
              <w:spacing w:after="0"/>
              <w:ind w:firstLine="0"/>
              <w:rPr>
                <w:rFonts w:cstheme="minorHAnsi"/>
                <w:sz w:val="22"/>
              </w:rPr>
            </w:pPr>
            <w:r w:rsidRPr="00206ACB">
              <w:rPr>
                <w:rFonts w:cstheme="minorHAnsi"/>
                <w:sz w:val="22"/>
              </w:rPr>
              <w:t>4</w:t>
            </w:r>
          </w:p>
        </w:tc>
        <w:tc>
          <w:tcPr>
            <w:tcW w:w="6192" w:type="dxa"/>
            <w:vAlign w:val="center"/>
            <w:hideMark/>
          </w:tcPr>
          <w:p w14:paraId="1776855E" w14:textId="127F06F6" w:rsidR="002775B2" w:rsidRPr="00206ACB" w:rsidRDefault="002775B2" w:rsidP="008B5CE2">
            <w:pPr>
              <w:spacing w:after="0"/>
              <w:ind w:firstLine="0"/>
              <w:rPr>
                <w:rFonts w:cstheme="minorHAnsi"/>
                <w:sz w:val="22"/>
              </w:rPr>
            </w:pPr>
            <w:r w:rsidRPr="00206ACB">
              <w:rPr>
                <w:rFonts w:cstheme="minorHAnsi"/>
                <w:sz w:val="22"/>
              </w:rPr>
              <w:t>Foreground</w:t>
            </w:r>
            <w:r w:rsidR="00AC466E" w:rsidRPr="00206ACB">
              <w:rPr>
                <w:rFonts w:cstheme="minorHAnsi"/>
                <w:sz w:val="22"/>
              </w:rPr>
              <w:t xml:space="preserve"> </w:t>
            </w:r>
            <w:r w:rsidRPr="00206ACB">
              <w:rPr>
                <w:rFonts w:cstheme="minorHAnsi"/>
                <w:sz w:val="22"/>
              </w:rPr>
              <w:t>enable</w:t>
            </w:r>
          </w:p>
        </w:tc>
      </w:tr>
      <w:tr w:rsidR="002775B2" w:rsidRPr="00206ACB" w14:paraId="4DD5FA40" w14:textId="77777777" w:rsidTr="00F20D94">
        <w:trPr>
          <w:tblCellSpacing w:w="15" w:type="dxa"/>
        </w:trPr>
        <w:tc>
          <w:tcPr>
            <w:tcW w:w="1710" w:type="dxa"/>
            <w:vAlign w:val="center"/>
            <w:hideMark/>
          </w:tcPr>
          <w:p w14:paraId="167957D8" w14:textId="77777777" w:rsidR="002775B2" w:rsidRPr="00206ACB" w:rsidRDefault="002775B2" w:rsidP="008B5CE2">
            <w:pPr>
              <w:spacing w:after="0"/>
              <w:ind w:firstLine="0"/>
              <w:rPr>
                <w:rFonts w:cstheme="minorHAnsi"/>
                <w:sz w:val="22"/>
              </w:rPr>
            </w:pPr>
            <w:r w:rsidRPr="00206ACB">
              <w:rPr>
                <w:rFonts w:cstheme="minorHAnsi"/>
                <w:sz w:val="22"/>
              </w:rPr>
              <w:t>5</w:t>
            </w:r>
          </w:p>
        </w:tc>
        <w:tc>
          <w:tcPr>
            <w:tcW w:w="6192" w:type="dxa"/>
            <w:vAlign w:val="center"/>
            <w:hideMark/>
          </w:tcPr>
          <w:p w14:paraId="482BA7ED" w14:textId="220DEFBC" w:rsidR="002775B2" w:rsidRPr="00206ACB" w:rsidRDefault="002775B2" w:rsidP="008B5CE2">
            <w:pPr>
              <w:spacing w:after="0"/>
              <w:ind w:firstLine="0"/>
              <w:rPr>
                <w:rFonts w:cstheme="minorHAnsi"/>
                <w:sz w:val="22"/>
              </w:rPr>
            </w:pPr>
            <w:r w:rsidRPr="00206ACB">
              <w:rPr>
                <w:rFonts w:cstheme="minorHAnsi"/>
                <w:sz w:val="22"/>
              </w:rPr>
              <w:t>Emphasize</w:t>
            </w:r>
            <w:r w:rsidR="00AC466E" w:rsidRPr="00206ACB">
              <w:rPr>
                <w:rFonts w:cstheme="minorHAnsi"/>
                <w:sz w:val="22"/>
              </w:rPr>
              <w:t xml:space="preserve"> </w:t>
            </w:r>
            <w:r w:rsidRPr="00206ACB">
              <w:rPr>
                <w:rFonts w:cstheme="minorHAnsi"/>
                <w:sz w:val="22"/>
              </w:rPr>
              <w:t>red</w:t>
            </w:r>
          </w:p>
        </w:tc>
      </w:tr>
      <w:tr w:rsidR="002775B2" w:rsidRPr="00206ACB" w14:paraId="29B9808C" w14:textId="77777777" w:rsidTr="00F20D94">
        <w:trPr>
          <w:tblCellSpacing w:w="15" w:type="dxa"/>
        </w:trPr>
        <w:tc>
          <w:tcPr>
            <w:tcW w:w="1710" w:type="dxa"/>
            <w:vAlign w:val="center"/>
            <w:hideMark/>
          </w:tcPr>
          <w:p w14:paraId="24EE4A36" w14:textId="77777777" w:rsidR="002775B2" w:rsidRPr="00206ACB" w:rsidRDefault="002775B2" w:rsidP="008B5CE2">
            <w:pPr>
              <w:spacing w:after="0"/>
              <w:ind w:firstLine="0"/>
              <w:rPr>
                <w:rFonts w:cstheme="minorHAnsi"/>
                <w:sz w:val="22"/>
              </w:rPr>
            </w:pPr>
            <w:r w:rsidRPr="00206ACB">
              <w:rPr>
                <w:rFonts w:cstheme="minorHAnsi"/>
                <w:sz w:val="22"/>
              </w:rPr>
              <w:t>6</w:t>
            </w:r>
          </w:p>
        </w:tc>
        <w:tc>
          <w:tcPr>
            <w:tcW w:w="6192" w:type="dxa"/>
            <w:vAlign w:val="center"/>
            <w:hideMark/>
          </w:tcPr>
          <w:p w14:paraId="64A1AEBD" w14:textId="61FCC20A" w:rsidR="002775B2" w:rsidRPr="00206ACB" w:rsidRDefault="002775B2" w:rsidP="008B5CE2">
            <w:pPr>
              <w:spacing w:after="0"/>
              <w:ind w:firstLine="0"/>
              <w:rPr>
                <w:rFonts w:cstheme="minorHAnsi"/>
                <w:sz w:val="22"/>
              </w:rPr>
            </w:pPr>
            <w:r w:rsidRPr="00206ACB">
              <w:rPr>
                <w:rFonts w:cstheme="minorHAnsi"/>
                <w:sz w:val="22"/>
              </w:rPr>
              <w:t>Emphasize</w:t>
            </w:r>
            <w:r w:rsidR="00AC466E" w:rsidRPr="00206ACB">
              <w:rPr>
                <w:rFonts w:cstheme="minorHAnsi"/>
                <w:sz w:val="22"/>
              </w:rPr>
              <w:t xml:space="preserve"> </w:t>
            </w:r>
            <w:r w:rsidRPr="00206ACB">
              <w:rPr>
                <w:rFonts w:cstheme="minorHAnsi"/>
                <w:sz w:val="22"/>
              </w:rPr>
              <w:t>green</w:t>
            </w:r>
          </w:p>
        </w:tc>
      </w:tr>
      <w:tr w:rsidR="002775B2" w:rsidRPr="00206ACB" w14:paraId="55C9C969" w14:textId="77777777" w:rsidTr="00F20D94">
        <w:trPr>
          <w:tblCellSpacing w:w="15" w:type="dxa"/>
        </w:trPr>
        <w:tc>
          <w:tcPr>
            <w:tcW w:w="1710" w:type="dxa"/>
            <w:vAlign w:val="center"/>
            <w:hideMark/>
          </w:tcPr>
          <w:p w14:paraId="4C854650" w14:textId="77777777" w:rsidR="002775B2" w:rsidRPr="00206ACB" w:rsidRDefault="002775B2" w:rsidP="008B5CE2">
            <w:pPr>
              <w:spacing w:after="0"/>
              <w:ind w:firstLine="0"/>
              <w:rPr>
                <w:rFonts w:cstheme="minorHAnsi"/>
                <w:sz w:val="22"/>
              </w:rPr>
            </w:pPr>
            <w:r w:rsidRPr="00206ACB">
              <w:rPr>
                <w:rFonts w:cstheme="minorHAnsi"/>
                <w:sz w:val="22"/>
              </w:rPr>
              <w:t>7</w:t>
            </w:r>
          </w:p>
        </w:tc>
        <w:tc>
          <w:tcPr>
            <w:tcW w:w="6192" w:type="dxa"/>
            <w:vAlign w:val="center"/>
            <w:hideMark/>
          </w:tcPr>
          <w:p w14:paraId="2FE74188" w14:textId="5B58E22F" w:rsidR="002775B2" w:rsidRPr="00206ACB" w:rsidRDefault="002775B2" w:rsidP="008B5CE2">
            <w:pPr>
              <w:spacing w:after="0"/>
              <w:ind w:firstLine="0"/>
              <w:rPr>
                <w:rFonts w:cstheme="minorHAnsi"/>
                <w:sz w:val="22"/>
              </w:rPr>
            </w:pPr>
            <w:r w:rsidRPr="00206ACB">
              <w:rPr>
                <w:rFonts w:cstheme="minorHAnsi"/>
                <w:sz w:val="22"/>
              </w:rPr>
              <w:t>Emphasize</w:t>
            </w:r>
            <w:r w:rsidR="00AC466E" w:rsidRPr="00206ACB">
              <w:rPr>
                <w:rFonts w:cstheme="minorHAnsi"/>
                <w:sz w:val="22"/>
              </w:rPr>
              <w:t xml:space="preserve"> </w:t>
            </w:r>
            <w:r w:rsidRPr="00206ACB">
              <w:rPr>
                <w:rFonts w:cstheme="minorHAnsi"/>
                <w:sz w:val="22"/>
              </w:rPr>
              <w:t>blue</w:t>
            </w:r>
          </w:p>
        </w:tc>
      </w:tr>
    </w:tbl>
    <w:p w14:paraId="3940942A" w14:textId="3A3E4DCA" w:rsidR="002775B2" w:rsidRDefault="002775B2" w:rsidP="00FE02E1">
      <w:r w:rsidRPr="00206ACB">
        <w:t>Before</w:t>
      </w:r>
      <w:r w:rsidR="00AC466E" w:rsidRPr="00206ACB">
        <w:t xml:space="preserve"> </w:t>
      </w:r>
      <w:r w:rsidRPr="00206ACB">
        <w:t>we</w:t>
      </w:r>
      <w:r w:rsidR="00AC466E" w:rsidRPr="00206ACB">
        <w:t xml:space="preserve"> </w:t>
      </w:r>
      <w:r w:rsidRPr="00206ACB">
        <w:t>look</w:t>
      </w:r>
      <w:r w:rsidR="00AC466E" w:rsidRPr="00206ACB">
        <w:t xml:space="preserve"> </w:t>
      </w:r>
      <w:r w:rsidRPr="00206ACB">
        <w:t>at</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w:t>
      </w:r>
      <w:r w:rsidR="00AC466E" w:rsidRPr="00206ACB">
        <w:t xml:space="preserve"> </w:t>
      </w:r>
      <w:r w:rsidRPr="00206ACB">
        <w:t>a</w:t>
      </w:r>
      <w:r w:rsidR="00AC466E" w:rsidRPr="00206ACB">
        <w:t xml:space="preserve"> </w:t>
      </w:r>
      <w:r w:rsidRPr="00206ACB">
        <w:t>few</w:t>
      </w:r>
      <w:r w:rsidR="00AC466E" w:rsidRPr="00206ACB">
        <w:t xml:space="preserve"> </w:t>
      </w:r>
      <w:r w:rsidRPr="00206ACB">
        <w:t>notes</w:t>
      </w:r>
      <w:r w:rsidR="00AC466E" w:rsidRPr="00206ACB">
        <w:t xml:space="preserve"> </w:t>
      </w:r>
      <w:r w:rsidRPr="00206ACB">
        <w:t>on</w:t>
      </w:r>
      <w:r w:rsidR="00AC466E" w:rsidRPr="00206ACB">
        <w:t xml:space="preserve"> </w:t>
      </w:r>
      <w:r w:rsidRPr="00206ACB">
        <w:t>these</w:t>
      </w:r>
      <w:r w:rsidR="00AC466E" w:rsidRPr="00206ACB">
        <w:t xml:space="preserve"> </w:t>
      </w:r>
      <w:r w:rsidRPr="00206ACB">
        <w:t>options.</w:t>
      </w:r>
      <w:r w:rsidR="00AC466E" w:rsidRPr="00206ACB">
        <w:t xml:space="preserve"> </w:t>
      </w:r>
      <w:r w:rsidRPr="00206ACB">
        <w:t>Bits</w:t>
      </w:r>
      <w:r w:rsidR="00AC466E" w:rsidRPr="00206ACB">
        <w:t xml:space="preserve"> </w:t>
      </w:r>
      <w:r w:rsidRPr="00206ACB">
        <w:t>1</w:t>
      </w:r>
      <w:r w:rsidR="00AC466E" w:rsidRPr="00206ACB">
        <w:t xml:space="preserve"> </w:t>
      </w:r>
      <w:r w:rsidRPr="00206ACB">
        <w:t>and</w:t>
      </w:r>
      <w:r w:rsidR="00AC466E" w:rsidRPr="00206ACB">
        <w:t xml:space="preserve"> </w:t>
      </w:r>
      <w:r w:rsidRPr="00206ACB">
        <w:t>2</w:t>
      </w:r>
      <w:r w:rsidR="00AC466E" w:rsidRPr="00206ACB">
        <w:t xml:space="preserve"> </w:t>
      </w:r>
      <w:r w:rsidRPr="00206ACB">
        <w:t>enable</w:t>
      </w:r>
      <w:r w:rsidR="00AC466E" w:rsidRPr="00206ACB">
        <w:t xml:space="preserve"> </w:t>
      </w:r>
      <w:r w:rsidRPr="00206ACB">
        <w:t>or</w:t>
      </w:r>
      <w:r w:rsidR="00AC466E" w:rsidRPr="00206ACB">
        <w:t xml:space="preserve"> </w:t>
      </w:r>
      <w:r w:rsidRPr="00206ACB">
        <w:t>disable</w:t>
      </w:r>
      <w:r w:rsidR="00AC466E" w:rsidRPr="00206ACB">
        <w:t xml:space="preserve"> </w:t>
      </w:r>
      <w:r w:rsidRPr="00206ACB">
        <w:t>the</w:t>
      </w:r>
      <w:r w:rsidR="00AC466E" w:rsidRPr="00206ACB">
        <w:t xml:space="preserve"> </w:t>
      </w:r>
      <w:r w:rsidRPr="00206ACB">
        <w:t>display</w:t>
      </w:r>
      <w:r w:rsidR="00AC466E" w:rsidRPr="00206ACB">
        <w:t xml:space="preserve"> </w:t>
      </w:r>
      <w:r w:rsidRPr="00206ACB">
        <w:t>of</w:t>
      </w:r>
      <w:r w:rsidR="00AC466E" w:rsidRPr="00206ACB">
        <w:t xml:space="preserve"> </w:t>
      </w:r>
      <w:r w:rsidRPr="00206ACB">
        <w:t>graphical</w:t>
      </w:r>
      <w:r w:rsidR="00AC466E" w:rsidRPr="00206ACB">
        <w:t xml:space="preserve"> </w:t>
      </w:r>
      <w:r w:rsidRPr="00206ACB">
        <w:t>elements</w:t>
      </w:r>
      <w:r w:rsidR="00AC466E" w:rsidRPr="00206ACB">
        <w:t xml:space="preserve"> </w:t>
      </w:r>
      <w:r w:rsidRPr="00206ACB">
        <w:t>in</w:t>
      </w:r>
      <w:r w:rsidR="00AC466E" w:rsidRPr="00206ACB">
        <w:t xml:space="preserve"> </w:t>
      </w:r>
      <w:r w:rsidRPr="00206ACB">
        <w:t>the</w:t>
      </w:r>
      <w:r w:rsidR="00AC466E" w:rsidRPr="00206ACB">
        <w:t xml:space="preserve"> </w:t>
      </w:r>
      <w:r w:rsidRPr="00206ACB">
        <w:t>left-most</w:t>
      </w:r>
      <w:r w:rsidR="00AC466E" w:rsidRPr="00206ACB">
        <w:t xml:space="preserve"> </w:t>
      </w:r>
      <w:r w:rsidRPr="00206ACB">
        <w:t>eight</w:t>
      </w:r>
      <w:r w:rsidR="00AC466E" w:rsidRPr="00206ACB">
        <w:t xml:space="preserve"> </w:t>
      </w:r>
      <w:r w:rsidRPr="00206ACB">
        <w:t>pixels</w:t>
      </w:r>
      <w:r w:rsidR="00AC466E" w:rsidRPr="00206ACB">
        <w:t xml:space="preserve"> </w:t>
      </w:r>
      <w:r w:rsidRPr="00206ACB">
        <w:t>of</w:t>
      </w:r>
      <w:r w:rsidR="00AC466E" w:rsidRPr="00206ACB">
        <w:t xml:space="preserve"> </w:t>
      </w:r>
      <w:r w:rsidRPr="00206ACB">
        <w:t>the</w:t>
      </w:r>
      <w:r w:rsidR="00AC466E" w:rsidRPr="00206ACB">
        <w:t xml:space="preserve"> </w:t>
      </w:r>
      <w:r w:rsidRPr="00206ACB">
        <w:t>screen.</w:t>
      </w:r>
      <w:r w:rsidR="00AC466E" w:rsidRPr="00206ACB">
        <w:t xml:space="preserve"> </w:t>
      </w:r>
      <w:r w:rsidRPr="00206ACB">
        <w:t>Some</w:t>
      </w:r>
      <w:r w:rsidR="00AC466E" w:rsidRPr="00206ACB">
        <w:t xml:space="preserve"> </w:t>
      </w:r>
      <w:r w:rsidRPr="00206ACB">
        <w:t>games</w:t>
      </w:r>
      <w:r w:rsidR="00AC466E" w:rsidRPr="00206ACB">
        <w:t xml:space="preserve"> </w:t>
      </w:r>
      <w:r w:rsidRPr="00206ACB">
        <w:t>choose</w:t>
      </w:r>
      <w:r w:rsidR="00AC466E" w:rsidRPr="00206ACB">
        <w:t xml:space="preserve"> </w:t>
      </w:r>
      <w:r w:rsidRPr="00206ACB">
        <w:t>to</w:t>
      </w:r>
      <w:r w:rsidR="00AC466E" w:rsidRPr="00206ACB">
        <w:t xml:space="preserve"> </w:t>
      </w:r>
      <w:r w:rsidRPr="00206ACB">
        <w:t>disable</w:t>
      </w:r>
      <w:r w:rsidR="00AC466E" w:rsidRPr="00206ACB">
        <w:t xml:space="preserve"> </w:t>
      </w:r>
      <w:r w:rsidRPr="00206ACB">
        <w:t>these</w:t>
      </w:r>
      <w:r w:rsidR="00AC466E" w:rsidRPr="00206ACB">
        <w:t xml:space="preserve"> </w:t>
      </w:r>
      <w:r w:rsidRPr="00206ACB">
        <w:t>to</w:t>
      </w:r>
      <w:r w:rsidR="00AC466E" w:rsidRPr="00206ACB">
        <w:t xml:space="preserve"> </w:t>
      </w:r>
      <w:r w:rsidRPr="00206ACB">
        <w:t>help</w:t>
      </w:r>
      <w:r w:rsidR="00AC466E" w:rsidRPr="00206ACB">
        <w:t xml:space="preserve"> </w:t>
      </w:r>
      <w:r w:rsidRPr="00206ACB">
        <w:t>avoid</w:t>
      </w:r>
      <w:r w:rsidR="00AC466E" w:rsidRPr="00206ACB">
        <w:t xml:space="preserve"> </w:t>
      </w:r>
      <w:r w:rsidRPr="00206ACB">
        <w:t>flicker</w:t>
      </w:r>
      <w:r w:rsidR="00AC466E" w:rsidRPr="00206ACB">
        <w:t xml:space="preserve"> </w:t>
      </w:r>
      <w:r w:rsidRPr="00206ACB">
        <w:t>during</w:t>
      </w:r>
      <w:r w:rsidR="00AC466E" w:rsidRPr="00206ACB">
        <w:t xml:space="preserve"> </w:t>
      </w:r>
      <w:r w:rsidRPr="00206ACB">
        <w:t>scrolling,</w:t>
      </w:r>
      <w:r w:rsidR="00AC466E" w:rsidRPr="00206ACB">
        <w:t xml:space="preserve"> </w:t>
      </w:r>
      <w:r w:rsidRPr="00206ACB">
        <w:t>which</w:t>
      </w:r>
      <w:r w:rsidR="00AC466E" w:rsidRPr="00206ACB">
        <w:t xml:space="preserve"> </w:t>
      </w:r>
      <w:r w:rsidRPr="00206ACB">
        <w:t>we</w:t>
      </w:r>
      <w:r w:rsidR="00AC466E" w:rsidRPr="00206ACB">
        <w:t xml:space="preserve"> </w:t>
      </w:r>
      <w:r w:rsidRPr="00206ACB">
        <w:t>will</w:t>
      </w:r>
      <w:r w:rsidR="00AC466E" w:rsidRPr="00206ACB">
        <w:t xml:space="preserve"> </w:t>
      </w:r>
      <w:r w:rsidRPr="00206ACB">
        <w:t>learn</w:t>
      </w:r>
      <w:r w:rsidR="00AC466E" w:rsidRPr="00206ACB">
        <w:t xml:space="preserve"> </w:t>
      </w:r>
      <w:r w:rsidRPr="00206ACB">
        <w:t>more</w:t>
      </w:r>
      <w:r w:rsidR="00AC466E" w:rsidRPr="00206ACB">
        <w:t xml:space="preserve"> </w:t>
      </w:r>
      <w:r w:rsidRPr="00206ACB">
        <w:t>about</w:t>
      </w:r>
      <w:r w:rsidR="00AC466E" w:rsidRPr="00206ACB">
        <w:t xml:space="preserve"> </w:t>
      </w:r>
      <w:r w:rsidRPr="00206ACB">
        <w:t>later.</w:t>
      </w:r>
      <w:r w:rsidR="00AC466E" w:rsidRPr="00206ACB">
        <w:t xml:space="preserve"> </w:t>
      </w:r>
      <w:r w:rsidRPr="00206ACB">
        <w:t>Bits</w:t>
      </w:r>
      <w:r w:rsidR="00AC466E" w:rsidRPr="00206ACB">
        <w:t xml:space="preserve"> </w:t>
      </w:r>
      <w:r w:rsidRPr="00206ACB">
        <w:t>5,</w:t>
      </w:r>
      <w:r w:rsidR="00AC466E" w:rsidRPr="00206ACB">
        <w:t xml:space="preserve"> </w:t>
      </w:r>
      <w:r w:rsidRPr="00206ACB">
        <w:t>6,</w:t>
      </w:r>
      <w:r w:rsidR="00AC466E" w:rsidRPr="00206ACB">
        <w:t xml:space="preserve"> </w:t>
      </w:r>
      <w:r w:rsidRPr="00206ACB">
        <w:t>and</w:t>
      </w:r>
      <w:r w:rsidR="00AC466E" w:rsidRPr="00206ACB">
        <w:t xml:space="preserve"> </w:t>
      </w:r>
      <w:r w:rsidRPr="00206ACB">
        <w:t>7</w:t>
      </w:r>
      <w:r w:rsidR="00AC466E" w:rsidRPr="00206ACB">
        <w:t xml:space="preserve"> </w:t>
      </w:r>
      <w:r w:rsidRPr="00206ACB">
        <w:t>allow</w:t>
      </w:r>
      <w:r w:rsidR="00AC466E" w:rsidRPr="00206ACB">
        <w:t xml:space="preserve"> </w:t>
      </w:r>
      <w:r w:rsidRPr="00206ACB">
        <w:t>your</w:t>
      </w:r>
      <w:r w:rsidR="00AC466E" w:rsidRPr="00206ACB">
        <w:t xml:space="preserve"> </w:t>
      </w:r>
      <w:r w:rsidRPr="00206ACB">
        <w:t>code</w:t>
      </w:r>
      <w:r w:rsidR="00AC466E" w:rsidRPr="00206ACB">
        <w:t xml:space="preserve"> </w:t>
      </w:r>
      <w:r w:rsidRPr="00206ACB">
        <w:t>to</w:t>
      </w:r>
      <w:r w:rsidR="00AC466E" w:rsidRPr="00206ACB">
        <w:t xml:space="preserve"> </w:t>
      </w:r>
      <w:r w:rsidRPr="00206ACB">
        <w:t>"emphasize"</w:t>
      </w:r>
      <w:r w:rsidR="00AC466E" w:rsidRPr="00206ACB">
        <w:t xml:space="preserve"> </w:t>
      </w:r>
      <w:r w:rsidRPr="00206ACB">
        <w:t>certain</w:t>
      </w:r>
      <w:r w:rsidR="00AC466E" w:rsidRPr="00206ACB">
        <w:t xml:space="preserve"> </w:t>
      </w:r>
      <w:r w:rsidRPr="00206ACB">
        <w:t>colors</w:t>
      </w:r>
      <w:r w:rsidR="00AC466E" w:rsidRPr="00206ACB">
        <w:t xml:space="preserve"> </w:t>
      </w:r>
      <w:r w:rsidRPr="00206ACB">
        <w:t>-</w:t>
      </w:r>
      <w:r w:rsidR="00AC466E" w:rsidRPr="00206ACB">
        <w:t xml:space="preserve"> </w:t>
      </w:r>
      <w:r w:rsidRPr="00206ACB">
        <w:t>making</w:t>
      </w:r>
      <w:r w:rsidR="00AC466E" w:rsidRPr="00206ACB">
        <w:t xml:space="preserve"> </w:t>
      </w:r>
      <w:r w:rsidRPr="00206ACB">
        <w:t>one</w:t>
      </w:r>
      <w:r w:rsidR="00AC466E" w:rsidRPr="00206ACB">
        <w:t xml:space="preserve"> </w:t>
      </w:r>
      <w:r w:rsidRPr="00206ACB">
        <w:t>of</w:t>
      </w:r>
      <w:r w:rsidR="00AC466E" w:rsidRPr="00206ACB">
        <w:t xml:space="preserve"> </w:t>
      </w:r>
      <w:r w:rsidRPr="00206ACB">
        <w:t>red,</w:t>
      </w:r>
      <w:r w:rsidR="00AC466E" w:rsidRPr="00206ACB">
        <w:t xml:space="preserve"> </w:t>
      </w:r>
      <w:r w:rsidRPr="00206ACB">
        <w:t>green,</w:t>
      </w:r>
      <w:r w:rsidR="00AC466E" w:rsidRPr="00206ACB">
        <w:t xml:space="preserve"> </w:t>
      </w:r>
      <w:r w:rsidRPr="00206ACB">
        <w:t>or</w:t>
      </w:r>
      <w:r w:rsidR="00AC466E" w:rsidRPr="00206ACB">
        <w:t xml:space="preserve"> </w:t>
      </w:r>
      <w:r w:rsidRPr="00206ACB">
        <w:t>blue</w:t>
      </w:r>
      <w:r w:rsidR="00AC466E" w:rsidRPr="00206ACB">
        <w:t xml:space="preserve"> </w:t>
      </w:r>
      <w:r w:rsidRPr="00206ACB">
        <w:t>brighter</w:t>
      </w:r>
      <w:r w:rsidR="00AC466E" w:rsidRPr="00206ACB">
        <w:t xml:space="preserve"> </w:t>
      </w:r>
      <w:r w:rsidRPr="00206ACB">
        <w:t>and</w:t>
      </w:r>
      <w:r w:rsidR="00AC466E" w:rsidRPr="00206ACB">
        <w:t xml:space="preserve"> </w:t>
      </w:r>
      <w:r w:rsidRPr="00206ACB">
        <w:t>making</w:t>
      </w:r>
      <w:r w:rsidR="00AC466E" w:rsidRPr="00206ACB">
        <w:t xml:space="preserve"> </w:t>
      </w:r>
      <w:r w:rsidRPr="00206ACB">
        <w:t>the</w:t>
      </w:r>
      <w:r w:rsidR="00AC466E" w:rsidRPr="00206ACB">
        <w:t xml:space="preserve"> </w:t>
      </w:r>
      <w:r w:rsidRPr="00206ACB">
        <w:t>other</w:t>
      </w:r>
      <w:r w:rsidR="00AC466E" w:rsidRPr="00206ACB">
        <w:t xml:space="preserve"> </w:t>
      </w:r>
      <w:r w:rsidRPr="00206ACB">
        <w:t>two</w:t>
      </w:r>
      <w:r w:rsidR="00AC466E" w:rsidRPr="00206ACB">
        <w:t xml:space="preserve"> </w:t>
      </w:r>
      <w:r w:rsidRPr="00206ACB">
        <w:t>colors</w:t>
      </w:r>
      <w:r w:rsidR="00AC466E" w:rsidRPr="00206ACB">
        <w:t xml:space="preserve"> </w:t>
      </w:r>
      <w:r w:rsidRPr="00206ACB">
        <w:t>darker.</w:t>
      </w:r>
      <w:r w:rsidR="00AC466E" w:rsidRPr="00206ACB">
        <w:t xml:space="preserve"> </w:t>
      </w:r>
      <w:r w:rsidRPr="00206ACB">
        <w:t>Using</w:t>
      </w:r>
      <w:r w:rsidR="00AC466E" w:rsidRPr="00206ACB">
        <w:t xml:space="preserve"> </w:t>
      </w:r>
      <w:r w:rsidRPr="00206ACB">
        <w:t>one</w:t>
      </w:r>
      <w:r w:rsidR="00AC466E" w:rsidRPr="00206ACB">
        <w:t xml:space="preserve"> </w:t>
      </w:r>
      <w:r w:rsidRPr="00206ACB">
        <w:t>of</w:t>
      </w:r>
      <w:r w:rsidR="00AC466E" w:rsidRPr="00206ACB">
        <w:t xml:space="preserve"> </w:t>
      </w:r>
      <w:r w:rsidRPr="00206ACB">
        <w:t>the</w:t>
      </w:r>
      <w:r w:rsidR="00AC466E" w:rsidRPr="00206ACB">
        <w:t xml:space="preserve"> </w:t>
      </w:r>
      <w:r w:rsidRPr="00206ACB">
        <w:t>emphasis</w:t>
      </w:r>
      <w:r w:rsidR="00AC466E" w:rsidRPr="00206ACB">
        <w:t xml:space="preserve"> </w:t>
      </w:r>
      <w:r w:rsidRPr="00206ACB">
        <w:t>bits</w:t>
      </w:r>
      <w:r w:rsidR="00AC466E" w:rsidRPr="00206ACB">
        <w:t xml:space="preserve"> </w:t>
      </w:r>
      <w:r w:rsidRPr="00206ACB">
        <w:t>essentially</w:t>
      </w:r>
      <w:r w:rsidR="00AC466E" w:rsidRPr="00206ACB">
        <w:t xml:space="preserve"> </w:t>
      </w:r>
      <w:r w:rsidRPr="00206ACB">
        <w:t>applies</w:t>
      </w:r>
      <w:r w:rsidR="00AC466E" w:rsidRPr="00206ACB">
        <w:t xml:space="preserve"> </w:t>
      </w:r>
      <w:r w:rsidRPr="00206ACB">
        <w:t>a</w:t>
      </w:r>
      <w:r w:rsidR="00AC466E" w:rsidRPr="00206ACB">
        <w:t xml:space="preserve"> </w:t>
      </w:r>
      <w:r w:rsidRPr="00206ACB">
        <w:t>color</w:t>
      </w:r>
      <w:r w:rsidR="00AC466E" w:rsidRPr="00206ACB">
        <w:t xml:space="preserve"> </w:t>
      </w:r>
      <w:r w:rsidRPr="00206ACB">
        <w:t>tint</w:t>
      </w:r>
      <w:r w:rsidR="00AC466E" w:rsidRPr="00206ACB">
        <w:t xml:space="preserve"> </w:t>
      </w:r>
      <w:r w:rsidRPr="00206ACB">
        <w:t>to</w:t>
      </w:r>
      <w:r w:rsidR="00AC466E" w:rsidRPr="00206ACB">
        <w:t xml:space="preserve"> </w:t>
      </w:r>
      <w:r w:rsidRPr="00206ACB">
        <w:t>the</w:t>
      </w:r>
      <w:r w:rsidR="00AC466E" w:rsidRPr="00206ACB">
        <w:t xml:space="preserve"> </w:t>
      </w:r>
      <w:r w:rsidRPr="00206ACB">
        <w:t>screen.</w:t>
      </w:r>
      <w:r w:rsidR="00AC466E" w:rsidRPr="00206ACB">
        <w:t xml:space="preserve"> </w:t>
      </w:r>
      <w:r w:rsidRPr="00206ACB">
        <w:t>Using</w:t>
      </w:r>
      <w:r w:rsidR="00AC466E" w:rsidRPr="00206ACB">
        <w:t xml:space="preserve"> </w:t>
      </w:r>
      <w:r w:rsidRPr="00206ACB">
        <w:t>all</w:t>
      </w:r>
      <w:r w:rsidR="00AC466E" w:rsidRPr="00206ACB">
        <w:t xml:space="preserve"> </w:t>
      </w:r>
      <w:r w:rsidRPr="00206ACB">
        <w:t>three</w:t>
      </w:r>
      <w:r w:rsidR="00AC466E" w:rsidRPr="00206ACB">
        <w:t xml:space="preserve"> </w:t>
      </w:r>
      <w:r w:rsidRPr="00206ACB">
        <w:t>at</w:t>
      </w:r>
      <w:r w:rsidR="00AC466E" w:rsidRPr="00206ACB">
        <w:t xml:space="preserve"> </w:t>
      </w:r>
      <w:r w:rsidRPr="00206ACB">
        <w:t>the</w:t>
      </w:r>
      <w:r w:rsidR="00AC466E" w:rsidRPr="00206ACB">
        <w:t xml:space="preserve"> </w:t>
      </w:r>
      <w:r w:rsidRPr="00206ACB">
        <w:t>same</w:t>
      </w:r>
      <w:r w:rsidR="00AC466E" w:rsidRPr="00206ACB">
        <w:t xml:space="preserve"> </w:t>
      </w:r>
      <w:r w:rsidRPr="00206ACB">
        <w:t>time</w:t>
      </w:r>
      <w:r w:rsidR="00AC466E" w:rsidRPr="00206ACB">
        <w:t xml:space="preserve"> </w:t>
      </w:r>
      <w:r w:rsidRPr="00206ACB">
        <w:t>makes</w:t>
      </w:r>
      <w:r w:rsidR="00AC466E" w:rsidRPr="00206ACB">
        <w:t xml:space="preserve"> </w:t>
      </w:r>
      <w:r w:rsidRPr="00206ACB">
        <w:t>the</w:t>
      </w:r>
      <w:r w:rsidR="00AC466E" w:rsidRPr="00206ACB">
        <w:t xml:space="preserve"> </w:t>
      </w:r>
      <w:r w:rsidRPr="00206ACB">
        <w:t>entire</w:t>
      </w:r>
      <w:r w:rsidR="00AC466E" w:rsidRPr="00206ACB">
        <w:t xml:space="preserve"> </w:t>
      </w:r>
      <w:r w:rsidRPr="00206ACB">
        <w:t>screen</w:t>
      </w:r>
      <w:r w:rsidR="00AC466E" w:rsidRPr="00206ACB">
        <w:t xml:space="preserve"> </w:t>
      </w:r>
      <w:r w:rsidRPr="00206ACB">
        <w:rPr>
          <w:rStyle w:val="Emphasis"/>
          <w:rFonts w:cstheme="minorHAnsi"/>
          <w:color w:val="111111"/>
          <w:szCs w:val="26"/>
        </w:rPr>
        <w:t>darker</w:t>
      </w:r>
      <w:r w:rsidRPr="00206ACB">
        <w:t>,</w:t>
      </w:r>
      <w:r w:rsidR="00AC466E" w:rsidRPr="00206ACB">
        <w:t xml:space="preserve"> </w:t>
      </w:r>
      <w:r w:rsidRPr="00206ACB">
        <w:t>which</w:t>
      </w:r>
      <w:r w:rsidR="00AC466E" w:rsidRPr="00206ACB">
        <w:t xml:space="preserve"> </w:t>
      </w:r>
      <w:r w:rsidRPr="00206ACB">
        <w:t>many</w:t>
      </w:r>
      <w:r w:rsidR="00AC466E" w:rsidRPr="00206ACB">
        <w:t xml:space="preserve"> </w:t>
      </w:r>
      <w:r w:rsidRPr="00206ACB">
        <w:t>games</w:t>
      </w:r>
      <w:r w:rsidR="00AC466E" w:rsidRPr="00206ACB">
        <w:t xml:space="preserve"> </w:t>
      </w:r>
      <w:r w:rsidRPr="00206ACB">
        <w:t>use</w:t>
      </w:r>
      <w:r w:rsidR="00AC466E" w:rsidRPr="00206ACB">
        <w:t xml:space="preserve"> </w:t>
      </w:r>
      <w:r w:rsidRPr="00206ACB">
        <w:t>as</w:t>
      </w:r>
      <w:r w:rsidR="00AC466E" w:rsidRPr="00206ACB">
        <w:t xml:space="preserve"> </w:t>
      </w:r>
      <w:r w:rsidRPr="00206ACB">
        <w:t>a</w:t>
      </w:r>
      <w:r w:rsidR="00AC466E" w:rsidRPr="00206ACB">
        <w:t xml:space="preserve"> </w:t>
      </w:r>
      <w:r w:rsidRPr="00206ACB">
        <w:t>way</w:t>
      </w:r>
      <w:r w:rsidR="00AC466E" w:rsidRPr="00206ACB">
        <w:t xml:space="preserve"> </w:t>
      </w:r>
      <w:r w:rsidRPr="00206ACB">
        <w:t>to</w:t>
      </w:r>
      <w:r w:rsidR="00AC466E" w:rsidRPr="00206ACB">
        <w:t xml:space="preserve"> </w:t>
      </w:r>
      <w:r w:rsidRPr="00206ACB">
        <w:t>create</w:t>
      </w:r>
      <w:r w:rsidR="00AC466E" w:rsidRPr="00206ACB">
        <w:t xml:space="preserve"> </w:t>
      </w:r>
      <w:r w:rsidRPr="00206ACB">
        <w:t>a</w:t>
      </w:r>
      <w:r w:rsidR="00AC466E" w:rsidRPr="00206ACB">
        <w:t xml:space="preserve"> </w:t>
      </w:r>
      <w:r w:rsidRPr="00206ACB">
        <w:t>transition</w:t>
      </w:r>
      <w:r w:rsidR="00AC466E" w:rsidRPr="00206ACB">
        <w:t xml:space="preserve"> </w:t>
      </w:r>
      <w:r w:rsidRPr="00206ACB">
        <w:t>from</w:t>
      </w:r>
      <w:r w:rsidR="00AC466E" w:rsidRPr="00206ACB">
        <w:t xml:space="preserve"> </w:t>
      </w:r>
      <w:r w:rsidRPr="00206ACB">
        <w:t>one</w:t>
      </w:r>
      <w:r w:rsidR="00AC466E" w:rsidRPr="00206ACB">
        <w:t xml:space="preserve"> </w:t>
      </w:r>
      <w:r w:rsidRPr="00206ACB">
        <w:t>area</w:t>
      </w:r>
      <w:r w:rsidR="00AC466E" w:rsidRPr="00206ACB">
        <w:t xml:space="preserve"> </w:t>
      </w:r>
      <w:r w:rsidRPr="00206ACB">
        <w:t>to</w:t>
      </w:r>
      <w:r w:rsidR="00AC466E" w:rsidRPr="00206ACB">
        <w:t xml:space="preserve"> </w:t>
      </w:r>
      <w:r w:rsidRPr="00206ACB">
        <w:t>another.</w:t>
      </w:r>
    </w:p>
    <w:p w14:paraId="55C64DE0" w14:textId="33A67347" w:rsidR="00B5794A" w:rsidRDefault="00B5794A">
      <w:pPr>
        <w:widowControl/>
        <w:kinsoku/>
        <w:overflowPunct/>
        <w:autoSpaceDE/>
        <w:autoSpaceDN/>
        <w:spacing w:before="0" w:after="160" w:line="259" w:lineRule="auto"/>
        <w:ind w:firstLine="0"/>
        <w:jc w:val="left"/>
      </w:pPr>
      <w:r>
        <w:br w:type="page"/>
      </w:r>
    </w:p>
    <w:p w14:paraId="7D80F2FC" w14:textId="72D21BB7" w:rsidR="002775B2" w:rsidRPr="00206ACB" w:rsidRDefault="002775B2" w:rsidP="003459B6">
      <w:r w:rsidRPr="00206ACB">
        <w:lastRenderedPageBreak/>
        <w:t>Let's</w:t>
      </w:r>
      <w:r w:rsidR="00AC466E" w:rsidRPr="00206ACB">
        <w:t xml:space="preserve"> </w:t>
      </w:r>
      <w:r w:rsidRPr="00206ACB">
        <w:t>look</w:t>
      </w:r>
      <w:r w:rsidR="00AC466E" w:rsidRPr="00206ACB">
        <w:t xml:space="preserve"> </w:t>
      </w:r>
      <w:r w:rsidRPr="00206ACB">
        <w:t>again</w:t>
      </w:r>
      <w:r w:rsidR="00AC466E" w:rsidRPr="00206ACB">
        <w:t xml:space="preserve"> </w:t>
      </w:r>
      <w:r w:rsidRPr="00206ACB">
        <w:t>at</w:t>
      </w:r>
      <w:r w:rsidR="00AC466E" w:rsidRPr="00206ACB">
        <w:t xml:space="preserve"> </w:t>
      </w:r>
      <w:r w:rsidRPr="00206ACB">
        <w:t>our</w:t>
      </w:r>
      <w:r w:rsidR="00AC466E" w:rsidRPr="00206ACB">
        <w:t xml:space="preserve"> </w:t>
      </w:r>
      <w:r w:rsidRPr="00206ACB">
        <w:t>test</w:t>
      </w:r>
      <w:r w:rsidR="00AC466E" w:rsidRPr="00206ACB">
        <w:t xml:space="preserve"> </w:t>
      </w:r>
      <w:r w:rsidRPr="00206ACB">
        <w:t>project's</w:t>
      </w:r>
      <w:r w:rsidR="00AC466E" w:rsidRPr="00206ACB">
        <w:t xml:space="preserve"> </w:t>
      </w:r>
      <w:r w:rsidRPr="00206ACB">
        <w:t>code.</w:t>
      </w:r>
      <w:r w:rsidR="00AC466E" w:rsidRPr="00206ACB">
        <w:t xml:space="preserve"> </w:t>
      </w:r>
      <w:r w:rsidRPr="00206ACB">
        <w:t>What</w:t>
      </w:r>
      <w:r w:rsidR="00AC466E" w:rsidRPr="00206ACB">
        <w:t xml:space="preserve"> </w:t>
      </w:r>
      <w:r w:rsidRPr="00206ACB">
        <w:t>value</w:t>
      </w:r>
      <w:r w:rsidR="00AC466E" w:rsidRPr="00206ACB">
        <w:t xml:space="preserve"> </w:t>
      </w:r>
      <w:r w:rsidRPr="00206ACB">
        <w:t>does</w:t>
      </w:r>
      <w:r w:rsidR="00AC466E" w:rsidRPr="00206ACB">
        <w:t xml:space="preserve"> </w:t>
      </w:r>
      <w:r w:rsidRPr="00206ACB">
        <w:t>our</w:t>
      </w:r>
      <w:r w:rsidR="00AC466E" w:rsidRPr="00206ACB">
        <w:t xml:space="preserve"> </w:t>
      </w:r>
      <w:r w:rsidRPr="00206ACB">
        <w:t>test</w:t>
      </w:r>
      <w:r w:rsidR="00AC466E" w:rsidRPr="00206ACB">
        <w:t xml:space="preserve"> </w:t>
      </w:r>
      <w:r w:rsidRPr="00206ACB">
        <w:t>project</w:t>
      </w:r>
      <w:r w:rsidR="00AC466E" w:rsidRPr="00206ACB">
        <w:t xml:space="preserve"> </w:t>
      </w:r>
      <w:r w:rsidRPr="00206ACB">
        <w:t>write</w:t>
      </w:r>
      <w:r w:rsidR="00AC466E" w:rsidRPr="00206ACB">
        <w:t xml:space="preserve"> </w:t>
      </w:r>
      <w:r w:rsidRPr="00206ACB">
        <w:t>to</w:t>
      </w:r>
      <w:r w:rsidR="00AC466E" w:rsidRPr="00206ACB">
        <w:t xml:space="preserve"> </w:t>
      </w:r>
      <w:r w:rsidRPr="00206ACB">
        <w:t>PPUMASK?</w:t>
      </w:r>
    </w:p>
    <w:p w14:paraId="5CB67EE8" w14:textId="017E2150" w:rsidR="00EE43F7" w:rsidRPr="009F1CA4" w:rsidRDefault="00000000" w:rsidP="009F1CA4">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749765678"/>
        <w:rPr>
          <w:rFonts w:ascii="DejaVu Sans Mono" w:hAnsi="DejaVu Sans Mono" w:cs="DejaVu Sans Mono"/>
          <w:sz w:val="26"/>
          <w:szCs w:val="26"/>
        </w:rPr>
      </w:pPr>
      <w:r>
        <w:rPr>
          <w:noProof/>
        </w:rPr>
        <w:pict w14:anchorId="3C31427B">
          <v:rect id="_x0000_s2150" style="position:absolute;left:0;text-align:left;margin-left:-5.4pt;margin-top:1.4pt;width:17.25pt;height:37.7pt;z-index:251705344;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50" inset="0,0,0,0">
              <w:txbxContent>
                <w:p w14:paraId="0E7F8D94" w14:textId="580799B7" w:rsidR="009F1CA4" w:rsidRPr="001F4D9D" w:rsidRDefault="009F1CA4" w:rsidP="009F1CA4">
                  <w:pPr>
                    <w:spacing w:before="60" w:after="60" w:line="240" w:lineRule="auto"/>
                    <w:ind w:firstLine="0"/>
                    <w:jc w:val="left"/>
                    <w:rPr>
                      <w:rFonts w:ascii="DejaVu Sans Mono" w:hAnsi="DejaVu Sans Mono" w:cs="DejaVu Sans Mono"/>
                      <w:sz w:val="24"/>
                      <w:szCs w:val="24"/>
                    </w:rPr>
                  </w:pPr>
                  <w:r w:rsidRPr="001F4D9D">
                    <w:rPr>
                      <w:rFonts w:ascii="DejaVu Sans Mono" w:hAnsi="DejaVu Sans Mono" w:cs="DejaVu Sans Mono"/>
                      <w:sz w:val="24"/>
                      <w:szCs w:val="24"/>
                    </w:rPr>
                    <w:t>4</w:t>
                  </w:r>
                  <w:r>
                    <w:rPr>
                      <w:rFonts w:ascii="DejaVu Sans Mono" w:hAnsi="DejaVu Sans Mono" w:cs="DejaVu Sans Mono"/>
                      <w:sz w:val="24"/>
                      <w:szCs w:val="24"/>
                    </w:rPr>
                    <w:t>2</w:t>
                  </w:r>
                </w:p>
                <w:p w14:paraId="4E672F98" w14:textId="546F45EF" w:rsidR="009F1CA4" w:rsidRPr="001F4D9D" w:rsidRDefault="009F1CA4" w:rsidP="009F1CA4">
                  <w:pPr>
                    <w:spacing w:before="60" w:after="60" w:line="240" w:lineRule="auto"/>
                    <w:ind w:firstLine="0"/>
                    <w:jc w:val="left"/>
                    <w:rPr>
                      <w:rFonts w:ascii="DejaVu Sans Mono" w:hAnsi="DejaVu Sans Mono" w:cs="DejaVu Sans Mono"/>
                      <w:sz w:val="24"/>
                      <w:szCs w:val="24"/>
                    </w:rPr>
                  </w:pPr>
                  <w:r w:rsidRPr="001F4D9D">
                    <w:rPr>
                      <w:rFonts w:ascii="DejaVu Sans Mono" w:hAnsi="DejaVu Sans Mono" w:cs="DejaVu Sans Mono"/>
                      <w:sz w:val="24"/>
                      <w:szCs w:val="24"/>
                    </w:rPr>
                    <w:t>4</w:t>
                  </w:r>
                  <w:r>
                    <w:rPr>
                      <w:rFonts w:ascii="DejaVu Sans Mono" w:hAnsi="DejaVu Sans Mono" w:cs="DejaVu Sans Mono"/>
                      <w:sz w:val="24"/>
                      <w:szCs w:val="24"/>
                    </w:rPr>
                    <w:t>3</w:t>
                  </w:r>
                </w:p>
              </w:txbxContent>
            </v:textbox>
          </v:rect>
        </w:pict>
      </w:r>
      <w:r w:rsidR="00AC466E" w:rsidRPr="009F1CA4">
        <w:rPr>
          <w:rFonts w:ascii="DejaVu Sans Mono" w:hAnsi="DejaVu Sans Mono" w:cs="DejaVu Sans Mono"/>
          <w:color w:val="000000"/>
          <w:sz w:val="26"/>
          <w:szCs w:val="26"/>
        </w:rPr>
        <w:t xml:space="preserve">  </w:t>
      </w:r>
      <w:r w:rsidR="00EE43F7" w:rsidRPr="009F1CA4">
        <w:rPr>
          <w:rFonts w:ascii="DejaVu Sans Mono" w:hAnsi="DejaVu Sans Mono" w:cs="DejaVu Sans Mono"/>
          <w:color w:val="E3371E"/>
          <w:sz w:val="26"/>
          <w:szCs w:val="26"/>
        </w:rPr>
        <w:t>LDA</w:t>
      </w:r>
      <w:r w:rsidR="00AC466E" w:rsidRPr="009F1CA4">
        <w:rPr>
          <w:rFonts w:ascii="DejaVu Sans Mono" w:hAnsi="DejaVu Sans Mono" w:cs="DejaVu Sans Mono"/>
          <w:color w:val="000000"/>
          <w:sz w:val="26"/>
          <w:szCs w:val="26"/>
        </w:rPr>
        <w:t xml:space="preserve"> </w:t>
      </w:r>
      <w:r w:rsidR="00EE43F7" w:rsidRPr="009F1CA4">
        <w:rPr>
          <w:rFonts w:ascii="DejaVu Sans Mono" w:hAnsi="DejaVu Sans Mono" w:cs="DejaVu Sans Mono"/>
          <w:color w:val="FF7A48"/>
          <w:sz w:val="26"/>
          <w:szCs w:val="26"/>
        </w:rPr>
        <w:t>#</w:t>
      </w:r>
      <w:r w:rsidR="00EE43F7" w:rsidRPr="009F1CA4">
        <w:rPr>
          <w:rFonts w:ascii="DejaVu Sans Mono" w:hAnsi="DejaVu Sans Mono" w:cs="DejaVu Sans Mono"/>
          <w:color w:val="07E2FA"/>
          <w:sz w:val="26"/>
          <w:szCs w:val="26"/>
        </w:rPr>
        <w:t>%00011110</w:t>
      </w:r>
    </w:p>
    <w:p w14:paraId="19765904" w14:textId="160F8C36" w:rsidR="00EE43F7" w:rsidRPr="009F1CA4" w:rsidRDefault="00AC466E" w:rsidP="009F1CA4">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749765678"/>
        <w:rPr>
          <w:rFonts w:ascii="DejaVu Sans Mono" w:hAnsi="DejaVu Sans Mono" w:cs="DejaVu Sans Mono"/>
          <w:color w:val="07E2FA"/>
          <w:sz w:val="26"/>
          <w:szCs w:val="26"/>
        </w:rPr>
      </w:pPr>
      <w:r w:rsidRPr="009F1CA4">
        <w:rPr>
          <w:rFonts w:ascii="DejaVu Sans Mono" w:hAnsi="DejaVu Sans Mono" w:cs="DejaVu Sans Mono"/>
          <w:color w:val="000000"/>
          <w:sz w:val="26"/>
          <w:szCs w:val="26"/>
        </w:rPr>
        <w:t xml:space="preserve">  </w:t>
      </w:r>
      <w:r w:rsidR="00EE43F7" w:rsidRPr="009F1CA4">
        <w:rPr>
          <w:rFonts w:ascii="DejaVu Sans Mono" w:hAnsi="DejaVu Sans Mono" w:cs="DejaVu Sans Mono"/>
          <w:color w:val="E3371E"/>
          <w:sz w:val="26"/>
          <w:szCs w:val="26"/>
        </w:rPr>
        <w:t>STA</w:t>
      </w:r>
      <w:r w:rsidRPr="009F1CA4">
        <w:rPr>
          <w:rFonts w:ascii="DejaVu Sans Mono" w:hAnsi="DejaVu Sans Mono" w:cs="DejaVu Sans Mono"/>
          <w:color w:val="000000"/>
          <w:sz w:val="26"/>
          <w:szCs w:val="26"/>
        </w:rPr>
        <w:t xml:space="preserve"> </w:t>
      </w:r>
      <w:r w:rsidR="00EE43F7" w:rsidRPr="009F1CA4">
        <w:rPr>
          <w:rFonts w:ascii="DejaVu Sans Mono" w:hAnsi="DejaVu Sans Mono" w:cs="DejaVu Sans Mono"/>
          <w:color w:val="07E2FA"/>
          <w:sz w:val="26"/>
          <w:szCs w:val="26"/>
        </w:rPr>
        <w:t>$2001</w:t>
      </w:r>
    </w:p>
    <w:p w14:paraId="550315C1" w14:textId="36F1F994" w:rsidR="00EE43F7" w:rsidRPr="00206ACB" w:rsidRDefault="00EE43F7" w:rsidP="00631072">
      <w:pPr>
        <w:rPr>
          <w:lang w:eastAsia="ja-JP"/>
        </w:rPr>
      </w:pPr>
      <w:r w:rsidRPr="00206ACB">
        <w:rPr>
          <w:lang w:eastAsia="ja-JP"/>
        </w:rPr>
        <w:t>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options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setting,</w:t>
      </w:r>
      <w:r w:rsidR="00AC466E" w:rsidRPr="00206ACB">
        <w:rPr>
          <w:lang w:eastAsia="ja-JP"/>
        </w:rPr>
        <w:t xml:space="preserve"> </w:t>
      </w:r>
      <w:r w:rsidRPr="00206ACB">
        <w:rPr>
          <w:lang w:eastAsia="ja-JP"/>
        </w:rPr>
        <w:t>bit-by-bit:</w:t>
      </w:r>
    </w:p>
    <w:tbl>
      <w:tblPr>
        <w:tblW w:w="0" w:type="auto"/>
        <w:tblCellSpacing w:w="15" w:type="dxa"/>
        <w:tblInd w:w="765" w:type="dxa"/>
        <w:tblCellMar>
          <w:top w:w="15" w:type="dxa"/>
          <w:left w:w="15" w:type="dxa"/>
          <w:bottom w:w="15" w:type="dxa"/>
          <w:right w:w="15" w:type="dxa"/>
        </w:tblCellMar>
        <w:tblLook w:val="04A0" w:firstRow="1" w:lastRow="0" w:firstColumn="1" w:lastColumn="0" w:noHBand="0" w:noVBand="1"/>
      </w:tblPr>
      <w:tblGrid>
        <w:gridCol w:w="1035"/>
        <w:gridCol w:w="1080"/>
        <w:gridCol w:w="3907"/>
      </w:tblGrid>
      <w:tr w:rsidR="00EE43F7" w:rsidRPr="00206ACB" w14:paraId="37DC6ADD" w14:textId="77777777" w:rsidTr="00A0219F">
        <w:trPr>
          <w:tblHeader/>
          <w:tblCellSpacing w:w="15" w:type="dxa"/>
        </w:trPr>
        <w:tc>
          <w:tcPr>
            <w:tcW w:w="990" w:type="dxa"/>
            <w:vAlign w:val="center"/>
            <w:hideMark/>
          </w:tcPr>
          <w:p w14:paraId="72667D5A" w14:textId="051ACCE0" w:rsidR="00EE43F7" w:rsidRPr="00206ACB" w:rsidRDefault="00EE43F7" w:rsidP="00B73EA8">
            <w:pPr>
              <w:widowControl/>
              <w:autoSpaceDE/>
              <w:autoSpaceDN/>
              <w:spacing w:after="0" w:line="240" w:lineRule="auto"/>
              <w:ind w:firstLine="0"/>
              <w:jc w:val="left"/>
              <w:rPr>
                <w:rFonts w:eastAsia="Times New Roman" w:cstheme="minorHAnsi"/>
                <w:b/>
                <w:bCs/>
                <w:kern w:val="0"/>
                <w:sz w:val="22"/>
                <w:u w:val="single"/>
                <w:lang w:eastAsia="ja-JP"/>
              </w:rPr>
            </w:pPr>
            <w:r w:rsidRPr="00206ACB">
              <w:rPr>
                <w:rFonts w:eastAsia="Times New Roman" w:cstheme="minorHAnsi"/>
                <w:b/>
                <w:bCs/>
                <w:kern w:val="0"/>
                <w:sz w:val="22"/>
                <w:u w:val="single"/>
                <w:lang w:eastAsia="ja-JP"/>
              </w:rPr>
              <w:t>Bit</w:t>
            </w:r>
            <w:r w:rsidR="00AC466E" w:rsidRPr="00206ACB">
              <w:rPr>
                <w:rFonts w:eastAsia="Times New Roman" w:cstheme="minorHAnsi"/>
                <w:b/>
                <w:bCs/>
                <w:kern w:val="0"/>
                <w:sz w:val="22"/>
                <w:u w:val="single"/>
                <w:lang w:eastAsia="ja-JP"/>
              </w:rPr>
              <w:t xml:space="preserve"> </w:t>
            </w:r>
            <w:r w:rsidRPr="00206ACB">
              <w:rPr>
                <w:rFonts w:eastAsia="Times New Roman" w:cstheme="minorHAnsi"/>
                <w:b/>
                <w:bCs/>
                <w:kern w:val="0"/>
                <w:sz w:val="22"/>
                <w:u w:val="single"/>
                <w:lang w:eastAsia="ja-JP"/>
              </w:rPr>
              <w:t>#</w:t>
            </w:r>
          </w:p>
        </w:tc>
        <w:tc>
          <w:tcPr>
            <w:tcW w:w="1050" w:type="dxa"/>
            <w:vAlign w:val="center"/>
            <w:hideMark/>
          </w:tcPr>
          <w:p w14:paraId="60E3E9A4" w14:textId="77777777" w:rsidR="00EE43F7" w:rsidRPr="00206ACB" w:rsidRDefault="00EE43F7" w:rsidP="00B73EA8">
            <w:pPr>
              <w:widowControl/>
              <w:autoSpaceDE/>
              <w:autoSpaceDN/>
              <w:spacing w:after="0" w:line="240" w:lineRule="auto"/>
              <w:ind w:firstLine="15"/>
              <w:jc w:val="left"/>
              <w:rPr>
                <w:rFonts w:eastAsia="Times New Roman" w:cstheme="minorHAnsi"/>
                <w:b/>
                <w:bCs/>
                <w:kern w:val="0"/>
                <w:sz w:val="22"/>
                <w:u w:val="single"/>
                <w:lang w:eastAsia="ja-JP"/>
              </w:rPr>
            </w:pPr>
            <w:r w:rsidRPr="00206ACB">
              <w:rPr>
                <w:rFonts w:eastAsia="Times New Roman" w:cstheme="minorHAnsi"/>
                <w:b/>
                <w:bCs/>
                <w:kern w:val="0"/>
                <w:sz w:val="22"/>
                <w:u w:val="single"/>
                <w:lang w:eastAsia="ja-JP"/>
              </w:rPr>
              <w:t>Value</w:t>
            </w:r>
          </w:p>
        </w:tc>
        <w:tc>
          <w:tcPr>
            <w:tcW w:w="3862" w:type="dxa"/>
            <w:vAlign w:val="center"/>
            <w:hideMark/>
          </w:tcPr>
          <w:p w14:paraId="228733D6" w14:textId="77777777" w:rsidR="00EE43F7" w:rsidRPr="00206ACB" w:rsidRDefault="00EE43F7" w:rsidP="00B73EA8">
            <w:pPr>
              <w:widowControl/>
              <w:autoSpaceDE/>
              <w:autoSpaceDN/>
              <w:spacing w:after="0" w:line="240" w:lineRule="auto"/>
              <w:ind w:firstLine="0"/>
              <w:jc w:val="left"/>
              <w:rPr>
                <w:rFonts w:eastAsia="Times New Roman" w:cstheme="minorHAnsi"/>
                <w:b/>
                <w:bCs/>
                <w:kern w:val="0"/>
                <w:sz w:val="22"/>
                <w:u w:val="single"/>
                <w:lang w:eastAsia="ja-JP"/>
              </w:rPr>
            </w:pPr>
            <w:r w:rsidRPr="00206ACB">
              <w:rPr>
                <w:rFonts w:eastAsia="Times New Roman" w:cstheme="minorHAnsi"/>
                <w:b/>
                <w:bCs/>
                <w:kern w:val="0"/>
                <w:sz w:val="22"/>
                <w:u w:val="single"/>
                <w:lang w:eastAsia="ja-JP"/>
              </w:rPr>
              <w:t>Effect</w:t>
            </w:r>
          </w:p>
        </w:tc>
      </w:tr>
      <w:tr w:rsidR="00EE43F7" w:rsidRPr="00206ACB" w14:paraId="57D12669" w14:textId="77777777" w:rsidTr="00A0219F">
        <w:trPr>
          <w:tblCellSpacing w:w="15" w:type="dxa"/>
        </w:trPr>
        <w:tc>
          <w:tcPr>
            <w:tcW w:w="990" w:type="dxa"/>
            <w:vAlign w:val="center"/>
            <w:hideMark/>
          </w:tcPr>
          <w:p w14:paraId="1DFC7D20"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0</w:t>
            </w:r>
          </w:p>
        </w:tc>
        <w:tc>
          <w:tcPr>
            <w:tcW w:w="1050" w:type="dxa"/>
            <w:vAlign w:val="center"/>
            <w:hideMark/>
          </w:tcPr>
          <w:p w14:paraId="7A58EA1F"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0</w:t>
            </w:r>
          </w:p>
        </w:tc>
        <w:tc>
          <w:tcPr>
            <w:tcW w:w="3862" w:type="dxa"/>
            <w:vAlign w:val="center"/>
            <w:hideMark/>
          </w:tcPr>
          <w:p w14:paraId="401A9BA0" w14:textId="49CABE20"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Greyscale</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mode</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disabled</w:t>
            </w:r>
          </w:p>
        </w:tc>
      </w:tr>
      <w:tr w:rsidR="00EE43F7" w:rsidRPr="00206ACB" w14:paraId="2A69EE53" w14:textId="77777777" w:rsidTr="00A0219F">
        <w:trPr>
          <w:tblCellSpacing w:w="15" w:type="dxa"/>
        </w:trPr>
        <w:tc>
          <w:tcPr>
            <w:tcW w:w="990" w:type="dxa"/>
            <w:vAlign w:val="center"/>
            <w:hideMark/>
          </w:tcPr>
          <w:p w14:paraId="0DBB6975"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1</w:t>
            </w:r>
          </w:p>
        </w:tc>
        <w:tc>
          <w:tcPr>
            <w:tcW w:w="1050" w:type="dxa"/>
            <w:vAlign w:val="center"/>
            <w:hideMark/>
          </w:tcPr>
          <w:p w14:paraId="69C962C7"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1</w:t>
            </w:r>
          </w:p>
        </w:tc>
        <w:tc>
          <w:tcPr>
            <w:tcW w:w="3862" w:type="dxa"/>
            <w:vAlign w:val="center"/>
            <w:hideMark/>
          </w:tcPr>
          <w:p w14:paraId="6DDF4BC0" w14:textId="38E4BEAE"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Show</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leftmost</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8px</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of</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background</w:t>
            </w:r>
          </w:p>
        </w:tc>
      </w:tr>
      <w:tr w:rsidR="00EE43F7" w:rsidRPr="00206ACB" w14:paraId="12EEC4AC" w14:textId="77777777" w:rsidTr="00A0219F">
        <w:trPr>
          <w:tblCellSpacing w:w="15" w:type="dxa"/>
        </w:trPr>
        <w:tc>
          <w:tcPr>
            <w:tcW w:w="990" w:type="dxa"/>
            <w:vAlign w:val="center"/>
            <w:hideMark/>
          </w:tcPr>
          <w:p w14:paraId="3CE8BD72"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2</w:t>
            </w:r>
          </w:p>
        </w:tc>
        <w:tc>
          <w:tcPr>
            <w:tcW w:w="1050" w:type="dxa"/>
            <w:vAlign w:val="center"/>
            <w:hideMark/>
          </w:tcPr>
          <w:p w14:paraId="47B88958"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1</w:t>
            </w:r>
          </w:p>
        </w:tc>
        <w:tc>
          <w:tcPr>
            <w:tcW w:w="3862" w:type="dxa"/>
            <w:vAlign w:val="center"/>
            <w:hideMark/>
          </w:tcPr>
          <w:p w14:paraId="0D79C106" w14:textId="626143B1"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Show</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leftmost</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8px</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of</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foreground</w:t>
            </w:r>
          </w:p>
        </w:tc>
      </w:tr>
      <w:tr w:rsidR="00EE43F7" w:rsidRPr="00206ACB" w14:paraId="613257DB" w14:textId="77777777" w:rsidTr="00A0219F">
        <w:trPr>
          <w:tblCellSpacing w:w="15" w:type="dxa"/>
        </w:trPr>
        <w:tc>
          <w:tcPr>
            <w:tcW w:w="990" w:type="dxa"/>
            <w:vAlign w:val="center"/>
            <w:hideMark/>
          </w:tcPr>
          <w:p w14:paraId="6CFBA484"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3</w:t>
            </w:r>
          </w:p>
        </w:tc>
        <w:tc>
          <w:tcPr>
            <w:tcW w:w="1050" w:type="dxa"/>
            <w:vAlign w:val="center"/>
            <w:hideMark/>
          </w:tcPr>
          <w:p w14:paraId="0CE35856"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1</w:t>
            </w:r>
          </w:p>
        </w:tc>
        <w:tc>
          <w:tcPr>
            <w:tcW w:w="3862" w:type="dxa"/>
            <w:vAlign w:val="center"/>
            <w:hideMark/>
          </w:tcPr>
          <w:p w14:paraId="08C0A2CD" w14:textId="5A7D515C"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Background</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enabled</w:t>
            </w:r>
          </w:p>
        </w:tc>
      </w:tr>
      <w:tr w:rsidR="00EE43F7" w:rsidRPr="00206ACB" w14:paraId="648D4046" w14:textId="77777777" w:rsidTr="00A0219F">
        <w:trPr>
          <w:tblCellSpacing w:w="15" w:type="dxa"/>
        </w:trPr>
        <w:tc>
          <w:tcPr>
            <w:tcW w:w="990" w:type="dxa"/>
            <w:vAlign w:val="center"/>
            <w:hideMark/>
          </w:tcPr>
          <w:p w14:paraId="63614E0A"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4</w:t>
            </w:r>
          </w:p>
        </w:tc>
        <w:tc>
          <w:tcPr>
            <w:tcW w:w="1050" w:type="dxa"/>
            <w:vAlign w:val="center"/>
            <w:hideMark/>
          </w:tcPr>
          <w:p w14:paraId="26FBBB8A"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1</w:t>
            </w:r>
          </w:p>
        </w:tc>
        <w:tc>
          <w:tcPr>
            <w:tcW w:w="3862" w:type="dxa"/>
            <w:vAlign w:val="center"/>
            <w:hideMark/>
          </w:tcPr>
          <w:p w14:paraId="225651CF" w14:textId="6BFBDFE9"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Foreground</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enabled</w:t>
            </w:r>
          </w:p>
        </w:tc>
      </w:tr>
      <w:tr w:rsidR="00EE43F7" w:rsidRPr="00206ACB" w14:paraId="76E353ED" w14:textId="77777777" w:rsidTr="00A0219F">
        <w:trPr>
          <w:tblCellSpacing w:w="15" w:type="dxa"/>
        </w:trPr>
        <w:tc>
          <w:tcPr>
            <w:tcW w:w="990" w:type="dxa"/>
            <w:vAlign w:val="center"/>
            <w:hideMark/>
          </w:tcPr>
          <w:p w14:paraId="19E7A19D"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5</w:t>
            </w:r>
          </w:p>
        </w:tc>
        <w:tc>
          <w:tcPr>
            <w:tcW w:w="1050" w:type="dxa"/>
            <w:vAlign w:val="center"/>
            <w:hideMark/>
          </w:tcPr>
          <w:p w14:paraId="662FB1E4"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0</w:t>
            </w:r>
          </w:p>
        </w:tc>
        <w:tc>
          <w:tcPr>
            <w:tcW w:w="3862" w:type="dxa"/>
            <w:vAlign w:val="center"/>
            <w:hideMark/>
          </w:tcPr>
          <w:p w14:paraId="4EC857F6" w14:textId="094529EA"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No</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red</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emphasis</w:t>
            </w:r>
          </w:p>
        </w:tc>
      </w:tr>
      <w:tr w:rsidR="00EE43F7" w:rsidRPr="00206ACB" w14:paraId="05D78259" w14:textId="77777777" w:rsidTr="00A0219F">
        <w:trPr>
          <w:tblCellSpacing w:w="15" w:type="dxa"/>
        </w:trPr>
        <w:tc>
          <w:tcPr>
            <w:tcW w:w="990" w:type="dxa"/>
            <w:vAlign w:val="center"/>
            <w:hideMark/>
          </w:tcPr>
          <w:p w14:paraId="0A17A9F4"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6</w:t>
            </w:r>
          </w:p>
        </w:tc>
        <w:tc>
          <w:tcPr>
            <w:tcW w:w="1050" w:type="dxa"/>
            <w:vAlign w:val="center"/>
            <w:hideMark/>
          </w:tcPr>
          <w:p w14:paraId="48DFBD0C"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0</w:t>
            </w:r>
          </w:p>
        </w:tc>
        <w:tc>
          <w:tcPr>
            <w:tcW w:w="3862" w:type="dxa"/>
            <w:vAlign w:val="center"/>
            <w:hideMark/>
          </w:tcPr>
          <w:p w14:paraId="4A64532B" w14:textId="02B73C19"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No</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green</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emphasis</w:t>
            </w:r>
          </w:p>
        </w:tc>
      </w:tr>
      <w:tr w:rsidR="00EE43F7" w:rsidRPr="00206ACB" w14:paraId="2B389544" w14:textId="77777777" w:rsidTr="00A0219F">
        <w:trPr>
          <w:tblCellSpacing w:w="15" w:type="dxa"/>
        </w:trPr>
        <w:tc>
          <w:tcPr>
            <w:tcW w:w="990" w:type="dxa"/>
            <w:vAlign w:val="center"/>
            <w:hideMark/>
          </w:tcPr>
          <w:p w14:paraId="37B04F1F"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7</w:t>
            </w:r>
          </w:p>
        </w:tc>
        <w:tc>
          <w:tcPr>
            <w:tcW w:w="1050" w:type="dxa"/>
            <w:vAlign w:val="center"/>
            <w:hideMark/>
          </w:tcPr>
          <w:p w14:paraId="01D83A59"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0</w:t>
            </w:r>
          </w:p>
        </w:tc>
        <w:tc>
          <w:tcPr>
            <w:tcW w:w="3862" w:type="dxa"/>
            <w:vAlign w:val="center"/>
            <w:hideMark/>
          </w:tcPr>
          <w:p w14:paraId="5F4312E4" w14:textId="341FABEF"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No</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blue</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emphasis</w:t>
            </w:r>
          </w:p>
        </w:tc>
      </w:tr>
    </w:tbl>
    <w:p w14:paraId="500ADF5C" w14:textId="0EE9C708" w:rsidR="00EE43F7" w:rsidRPr="00206ACB" w:rsidRDefault="00EE43F7" w:rsidP="00631072">
      <w:pPr>
        <w:rPr>
          <w:lang w:eastAsia="ja-JP"/>
        </w:rPr>
      </w:pPr>
      <w:r w:rsidRPr="00206ACB">
        <w:rPr>
          <w:lang w:eastAsia="ja-JP"/>
        </w:rPr>
        <w:t>Since</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turns</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rendering</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write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PPUMASK,</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green</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shows</w:t>
      </w:r>
      <w:r w:rsidR="00AC466E" w:rsidRPr="00206ACB">
        <w:rPr>
          <w:lang w:eastAsia="ja-JP"/>
        </w:rPr>
        <w:t xml:space="preserve"> </w:t>
      </w:r>
      <w:r w:rsidRPr="00206ACB">
        <w:rPr>
          <w:lang w:eastAsia="ja-JP"/>
        </w:rPr>
        <w:t>up</w:t>
      </w:r>
      <w:r w:rsidR="00AC466E" w:rsidRPr="00206ACB">
        <w:rPr>
          <w:lang w:eastAsia="ja-JP"/>
        </w:rPr>
        <w:t xml:space="preserve"> </w:t>
      </w:r>
      <w:r w:rsidRPr="00206ACB">
        <w:rPr>
          <w:lang w:eastAsia="ja-JP"/>
        </w:rPr>
        <w:t>after</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line.</w:t>
      </w:r>
    </w:p>
    <w:p w14:paraId="7A840D04" w14:textId="32BC1F36" w:rsidR="00B60BAA" w:rsidRPr="00206ACB" w:rsidRDefault="00B60BAA" w:rsidP="00722170">
      <w:pPr>
        <w:pStyle w:val="Heading3"/>
        <w:rPr>
          <w:rFonts w:cstheme="minorHAnsi"/>
        </w:rPr>
      </w:pPr>
      <w:bookmarkStart w:id="63" w:name="_Toc168434213"/>
      <w:bookmarkStart w:id="64" w:name="_Toc168542724"/>
      <w:r w:rsidRPr="00206ACB">
        <w:rPr>
          <w:rFonts w:cstheme="minorHAnsi"/>
        </w:rPr>
        <w:t>Wrapping</w:t>
      </w:r>
      <w:r w:rsidR="00AC466E" w:rsidRPr="00206ACB">
        <w:rPr>
          <w:rFonts w:cstheme="minorHAnsi"/>
        </w:rPr>
        <w:t xml:space="preserve"> </w:t>
      </w:r>
      <w:r w:rsidRPr="00206ACB">
        <w:rPr>
          <w:rFonts w:cstheme="minorHAnsi"/>
        </w:rPr>
        <w:t>Up</w:t>
      </w:r>
      <w:r w:rsidR="00AC466E" w:rsidRPr="00206ACB">
        <w:rPr>
          <w:rFonts w:cstheme="minorHAnsi"/>
        </w:rPr>
        <w:t xml:space="preserve"> </w:t>
      </w:r>
      <w:r w:rsidRPr="00206ACB">
        <w:rPr>
          <w:rFonts w:cstheme="minorHAnsi"/>
        </w:rPr>
        <w:t>the</w:t>
      </w:r>
      <w:r w:rsidR="00AC466E" w:rsidRPr="00206ACB">
        <w:rPr>
          <w:rFonts w:cstheme="minorHAnsi"/>
        </w:rPr>
        <w:t xml:space="preserve"> </w:t>
      </w:r>
      <w:r w:rsidRPr="00206ACB">
        <w:rPr>
          <w:rFonts w:cstheme="minorHAnsi"/>
        </w:rPr>
        <w:t>main</w:t>
      </w:r>
      <w:r w:rsidR="00AC466E" w:rsidRPr="00206ACB">
        <w:rPr>
          <w:rFonts w:cstheme="minorHAnsi"/>
        </w:rPr>
        <w:t xml:space="preserve"> </w:t>
      </w:r>
      <w:r w:rsidRPr="00206ACB">
        <w:rPr>
          <w:rFonts w:cstheme="minorHAnsi"/>
        </w:rPr>
        <w:t>Code</w:t>
      </w:r>
      <w:bookmarkEnd w:id="63"/>
      <w:bookmarkEnd w:id="64"/>
    </w:p>
    <w:p w14:paraId="3E09A569" w14:textId="2CB6F8EA" w:rsidR="00A63842" w:rsidRPr="00206ACB" w:rsidRDefault="00A63842" w:rsidP="00631072">
      <w:pPr>
        <w:rPr>
          <w:lang w:eastAsia="ja-JP"/>
        </w:rPr>
      </w:pPr>
      <w:r w:rsidRPr="00206ACB">
        <w:rPr>
          <w:lang w:eastAsia="ja-JP"/>
        </w:rPr>
        <w:t>Our</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written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turned</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rendering,</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done,</w:t>
      </w:r>
      <w:r w:rsidR="00AC466E" w:rsidRPr="00206ACB">
        <w:rPr>
          <w:lang w:eastAsia="ja-JP"/>
        </w:rPr>
        <w:t xml:space="preserve"> </w:t>
      </w:r>
      <w:r w:rsidRPr="00206ACB">
        <w:rPr>
          <w:lang w:eastAsia="ja-JP"/>
        </w:rPr>
        <w:t>right?</w:t>
      </w:r>
    </w:p>
    <w:p w14:paraId="131B78FA" w14:textId="6E248811" w:rsidR="00A63842" w:rsidRPr="00206ACB" w:rsidRDefault="00A63842" w:rsidP="00631072">
      <w:pPr>
        <w:rPr>
          <w:lang w:eastAsia="ja-JP"/>
        </w:rPr>
      </w:pPr>
      <w:r w:rsidRPr="00206ACB">
        <w:rPr>
          <w:lang w:eastAsia="ja-JP"/>
        </w:rPr>
        <w:t>Not</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fast.</w:t>
      </w:r>
      <w:r w:rsidR="00AC466E" w:rsidRPr="00206ACB">
        <w:rPr>
          <w:lang w:eastAsia="ja-JP"/>
        </w:rPr>
        <w:t xml:space="preserve"> </w:t>
      </w:r>
      <w:r w:rsidRPr="00206ACB">
        <w:rPr>
          <w:lang w:eastAsia="ja-JP"/>
        </w:rPr>
        <w:t>Remember,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CPU</w:t>
      </w:r>
      <w:r w:rsidR="00AC466E" w:rsidRPr="00206ACB">
        <w:rPr>
          <w:lang w:eastAsia="ja-JP"/>
        </w:rPr>
        <w:t xml:space="preserve"> </w:t>
      </w:r>
      <w:r w:rsidRPr="00206ACB">
        <w:rPr>
          <w:lang w:eastAsia="ja-JP"/>
        </w:rPr>
        <w:t>fetches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executes</w:t>
      </w:r>
      <w:r w:rsidR="00AC466E" w:rsidRPr="00206ACB">
        <w:rPr>
          <w:lang w:eastAsia="ja-JP"/>
        </w:rPr>
        <w:t xml:space="preserve"> </w:t>
      </w:r>
      <w:r w:rsidRPr="00206ACB">
        <w:rPr>
          <w:lang w:eastAsia="ja-JP"/>
        </w:rPr>
        <w:t>instructions</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continuously.</w:t>
      </w:r>
      <w:r w:rsidR="00AC466E" w:rsidRPr="00206ACB">
        <w:rPr>
          <w:lang w:eastAsia="ja-JP"/>
        </w:rPr>
        <w:t xml:space="preserve"> </w:t>
      </w:r>
      <w:r w:rsidRPr="00206ACB">
        <w:rPr>
          <w:lang w:eastAsia="ja-JP"/>
        </w:rPr>
        <w:t>Unless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write</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keep</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busy,</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continue</w:t>
      </w:r>
      <w:r w:rsidR="00AC466E" w:rsidRPr="00206ACB">
        <w:rPr>
          <w:lang w:eastAsia="ja-JP"/>
        </w:rPr>
        <w:t xml:space="preserve"> </w:t>
      </w:r>
      <w:r w:rsidRPr="00206ACB">
        <w:rPr>
          <w:lang w:eastAsia="ja-JP"/>
        </w:rPr>
        <w:t>reading</w:t>
      </w:r>
      <w:r w:rsidR="00AC466E" w:rsidRPr="00206ACB">
        <w:rPr>
          <w:lang w:eastAsia="ja-JP"/>
        </w:rPr>
        <w:t xml:space="preserve"> </w:t>
      </w:r>
      <w:r w:rsidRPr="00206ACB">
        <w:rPr>
          <w:lang w:eastAsia="ja-JP"/>
        </w:rPr>
        <w:t>(empty)</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"executing"</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could</w:t>
      </w:r>
      <w:r w:rsidR="00AC466E" w:rsidRPr="00206ACB">
        <w:rPr>
          <w:lang w:eastAsia="ja-JP"/>
        </w:rPr>
        <w:t xml:space="preserve"> </w:t>
      </w:r>
      <w:r w:rsidRPr="00206ACB">
        <w:rPr>
          <w:lang w:eastAsia="ja-JP"/>
        </w:rPr>
        <w:t>lead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disastrous</w:t>
      </w:r>
      <w:r w:rsidR="00AC466E" w:rsidRPr="00206ACB">
        <w:rPr>
          <w:lang w:eastAsia="ja-JP"/>
        </w:rPr>
        <w:t xml:space="preserve"> </w:t>
      </w:r>
      <w:r w:rsidRPr="00206ACB">
        <w:rPr>
          <w:lang w:eastAsia="ja-JP"/>
        </w:rPr>
        <w:t>results.</w:t>
      </w:r>
      <w:r w:rsidR="00AC466E" w:rsidRPr="00206ACB">
        <w:rPr>
          <w:lang w:eastAsia="ja-JP"/>
        </w:rPr>
        <w:t xml:space="preserve"> </w:t>
      </w:r>
      <w:r w:rsidRPr="00206ACB">
        <w:rPr>
          <w:lang w:eastAsia="ja-JP"/>
        </w:rPr>
        <w:t>Thankfully,</w:t>
      </w:r>
      <w:r w:rsidR="00AC466E" w:rsidRPr="00206ACB">
        <w:rPr>
          <w:lang w:eastAsia="ja-JP"/>
        </w:rPr>
        <w:t xml:space="preserve"> </w:t>
      </w:r>
      <w:r w:rsidRPr="00206ACB">
        <w:rPr>
          <w:lang w:eastAsia="ja-JP"/>
        </w:rPr>
        <w:t>there's</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easy</w:t>
      </w:r>
      <w:r w:rsidR="00AC466E" w:rsidRPr="00206ACB">
        <w:rPr>
          <w:lang w:eastAsia="ja-JP"/>
        </w:rPr>
        <w:t xml:space="preserve"> </w:t>
      </w:r>
      <w:r w:rsidRPr="00206ACB">
        <w:rPr>
          <w:lang w:eastAsia="ja-JP"/>
        </w:rPr>
        <w:t>solution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problem:</w:t>
      </w:r>
    </w:p>
    <w:p w14:paraId="76C7465E" w14:textId="0A84F62E" w:rsidR="00CC0637" w:rsidRPr="009F1CA4" w:rsidRDefault="00000000" w:rsidP="009F1CA4">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526095618"/>
        <w:rPr>
          <w:rFonts w:ascii="DejaVu Sans Mono" w:hAnsi="DejaVu Sans Mono" w:cs="DejaVu Sans Mono"/>
          <w:color w:val="10C26F"/>
          <w:sz w:val="26"/>
          <w:szCs w:val="26"/>
        </w:rPr>
      </w:pPr>
      <w:r>
        <w:rPr>
          <w:noProof/>
        </w:rPr>
        <w:pict w14:anchorId="3C31427B">
          <v:rect id="_x0000_s2149" style="position:absolute;left:0;text-align:left;margin-left:-5.4pt;margin-top:.7pt;width:17.25pt;height:37.7pt;z-index:251704320;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49" inset="0,0,0,0">
              <w:txbxContent>
                <w:p w14:paraId="4A582821" w14:textId="22AE8B4D" w:rsidR="009F1CA4" w:rsidRPr="001F4D9D" w:rsidRDefault="009F1CA4" w:rsidP="009F1CA4">
                  <w:pPr>
                    <w:spacing w:before="60" w:after="60" w:line="240" w:lineRule="auto"/>
                    <w:ind w:firstLine="0"/>
                    <w:jc w:val="left"/>
                    <w:rPr>
                      <w:rFonts w:ascii="DejaVu Sans Mono" w:hAnsi="DejaVu Sans Mono" w:cs="DejaVu Sans Mono"/>
                      <w:sz w:val="24"/>
                      <w:szCs w:val="24"/>
                    </w:rPr>
                  </w:pPr>
                  <w:r w:rsidRPr="001F4D9D">
                    <w:rPr>
                      <w:rFonts w:ascii="DejaVu Sans Mono" w:hAnsi="DejaVu Sans Mono" w:cs="DejaVu Sans Mono"/>
                      <w:sz w:val="24"/>
                      <w:szCs w:val="24"/>
                    </w:rPr>
                    <w:t>4</w:t>
                  </w:r>
                  <w:r>
                    <w:rPr>
                      <w:rFonts w:ascii="DejaVu Sans Mono" w:hAnsi="DejaVu Sans Mono" w:cs="DejaVu Sans Mono"/>
                      <w:sz w:val="24"/>
                      <w:szCs w:val="24"/>
                    </w:rPr>
                    <w:t>4</w:t>
                  </w:r>
                </w:p>
                <w:p w14:paraId="330847EA" w14:textId="06F51D72" w:rsidR="009F1CA4" w:rsidRPr="001F4D9D" w:rsidRDefault="009F1CA4" w:rsidP="009F1CA4">
                  <w:pPr>
                    <w:spacing w:before="60" w:after="60" w:line="240" w:lineRule="auto"/>
                    <w:ind w:firstLine="0"/>
                    <w:jc w:val="left"/>
                    <w:rPr>
                      <w:rFonts w:ascii="DejaVu Sans Mono" w:hAnsi="DejaVu Sans Mono" w:cs="DejaVu Sans Mono"/>
                      <w:sz w:val="24"/>
                      <w:szCs w:val="24"/>
                    </w:rPr>
                  </w:pPr>
                  <w:r w:rsidRPr="001F4D9D">
                    <w:rPr>
                      <w:rFonts w:ascii="DejaVu Sans Mono" w:hAnsi="DejaVu Sans Mono" w:cs="DejaVu Sans Mono"/>
                      <w:sz w:val="24"/>
                      <w:szCs w:val="24"/>
                    </w:rPr>
                    <w:t>4</w:t>
                  </w:r>
                  <w:r>
                    <w:rPr>
                      <w:rFonts w:ascii="DejaVu Sans Mono" w:hAnsi="DejaVu Sans Mono" w:cs="DejaVu Sans Mono"/>
                      <w:sz w:val="24"/>
                      <w:szCs w:val="24"/>
                    </w:rPr>
                    <w:t>5</w:t>
                  </w:r>
                </w:p>
              </w:txbxContent>
            </v:textbox>
          </v:rect>
        </w:pict>
      </w:r>
      <w:r w:rsidR="00CC0637" w:rsidRPr="009F1CA4">
        <w:rPr>
          <w:rFonts w:ascii="DejaVu Sans Mono" w:hAnsi="DejaVu Sans Mono" w:cs="DejaVu Sans Mono"/>
          <w:color w:val="10C26F"/>
          <w:sz w:val="26"/>
          <w:szCs w:val="26"/>
        </w:rPr>
        <w:t>forever:</w:t>
      </w:r>
    </w:p>
    <w:p w14:paraId="152B18EE" w14:textId="5BDD9B3C" w:rsidR="00CC0637" w:rsidRPr="009F1CA4" w:rsidRDefault="00AC466E" w:rsidP="009F1CA4">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1526095618"/>
        <w:rPr>
          <w:rFonts w:ascii="DejaVu Sans Mono" w:hAnsi="DejaVu Sans Mono" w:cs="DejaVu Sans Mono"/>
          <w:color w:val="10C26F"/>
          <w:sz w:val="26"/>
          <w:szCs w:val="26"/>
        </w:rPr>
      </w:pPr>
      <w:r w:rsidRPr="009F1CA4">
        <w:rPr>
          <w:rFonts w:ascii="DejaVu Sans Mono" w:hAnsi="DejaVu Sans Mono" w:cs="DejaVu Sans Mono"/>
          <w:color w:val="10C26F"/>
          <w:sz w:val="26"/>
          <w:szCs w:val="26"/>
        </w:rPr>
        <w:t xml:space="preserve">  </w:t>
      </w:r>
      <w:r w:rsidR="00CC0637" w:rsidRPr="009F1CA4">
        <w:rPr>
          <w:rFonts w:ascii="DejaVu Sans Mono" w:hAnsi="DejaVu Sans Mono" w:cs="DejaVu Sans Mono"/>
          <w:color w:val="E3371E"/>
          <w:sz w:val="26"/>
          <w:szCs w:val="26"/>
        </w:rPr>
        <w:t>JMP</w:t>
      </w:r>
      <w:r w:rsidRPr="009F1CA4">
        <w:rPr>
          <w:rFonts w:ascii="DejaVu Sans Mono" w:hAnsi="DejaVu Sans Mono" w:cs="DejaVu Sans Mono"/>
          <w:color w:val="10C26F"/>
          <w:sz w:val="26"/>
          <w:szCs w:val="26"/>
        </w:rPr>
        <w:t xml:space="preserve"> </w:t>
      </w:r>
      <w:r w:rsidR="00CC0637" w:rsidRPr="009F1CA4">
        <w:rPr>
          <w:rFonts w:ascii="DejaVu Sans Mono" w:hAnsi="DejaVu Sans Mono" w:cs="DejaVu Sans Mono"/>
          <w:color w:val="10C26F"/>
          <w:sz w:val="26"/>
          <w:szCs w:val="26"/>
        </w:rPr>
        <w:t>forever</w:t>
      </w:r>
    </w:p>
    <w:p w14:paraId="233BB73D" w14:textId="19E20AB5" w:rsidR="00CC0637" w:rsidRPr="00206ACB" w:rsidRDefault="00CC0637" w:rsidP="00FE02E1">
      <w:pPr>
        <w:rPr>
          <w:lang w:eastAsia="ja-JP"/>
        </w:rPr>
      </w:pPr>
      <w:r w:rsidRPr="00206ACB">
        <w:rPr>
          <w:lang w:eastAsia="ja-JP"/>
        </w:rPr>
        <w:t>We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learn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details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works</w:t>
      </w:r>
      <w:r w:rsidR="00AC466E" w:rsidRPr="00206ACB">
        <w:rPr>
          <w:lang w:eastAsia="ja-JP"/>
        </w:rPr>
        <w:t xml:space="preserve"> </w:t>
      </w:r>
      <w:r w:rsidRPr="00206ACB">
        <w:rPr>
          <w:lang w:eastAsia="ja-JP"/>
        </w:rPr>
        <w:t>later,</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essentially</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lines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create</w:t>
      </w:r>
      <w:r w:rsidR="00AC466E" w:rsidRPr="00206ACB">
        <w:rPr>
          <w:lang w:eastAsia="ja-JP"/>
        </w:rPr>
        <w:t xml:space="preserve"> </w:t>
      </w:r>
      <w:r w:rsidRPr="00206ACB">
        <w:rPr>
          <w:lang w:eastAsia="ja-JP"/>
        </w:rPr>
        <w:t>a</w:t>
      </w:r>
      <w:r w:rsidR="00AC466E" w:rsidRPr="00206ACB">
        <w:rPr>
          <w:lang w:eastAsia="ja-JP"/>
        </w:rPr>
        <w:t xml:space="preserve"> </w:t>
      </w:r>
      <w:r w:rsidRPr="00206ACB">
        <w:rPr>
          <w:i/>
          <w:iCs/>
          <w:lang w:eastAsia="ja-JP"/>
        </w:rPr>
        <w:t>label</w:t>
      </w:r>
      <w:r w:rsidR="00AC466E" w:rsidRPr="00206ACB">
        <w:rPr>
          <w:lang w:eastAsia="ja-JP"/>
        </w:rPr>
        <w:t xml:space="preserve"> </w:t>
      </w:r>
      <w:r w:rsidRPr="00206ACB">
        <w:rPr>
          <w:lang w:eastAsia="ja-JP"/>
        </w:rPr>
        <w:t>(</w:t>
      </w:r>
      <w:r w:rsidRPr="004121CD">
        <w:rPr>
          <w:rStyle w:val="QuoteChar"/>
        </w:rPr>
        <w:t>forever</w:t>
      </w:r>
      <w:r w:rsidRPr="00206ACB">
        <w:rPr>
          <w:lang w:eastAsia="ja-JP"/>
        </w:rPr>
        <w: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then</w:t>
      </w:r>
      <w:r w:rsidR="00AC466E" w:rsidRPr="00206ACB">
        <w:rPr>
          <w:lang w:eastAsia="ja-JP"/>
        </w:rPr>
        <w:t xml:space="preserve"> </w:t>
      </w:r>
      <w:r w:rsidRPr="00206ACB">
        <w:rPr>
          <w:lang w:eastAsia="ja-JP"/>
        </w:rPr>
        <w:t>tell</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CPU</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fetch</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next</w:t>
      </w:r>
      <w:r w:rsidR="00AC466E" w:rsidRPr="00206ACB">
        <w:rPr>
          <w:lang w:eastAsia="ja-JP"/>
        </w:rPr>
        <w:t xml:space="preserve"> </w:t>
      </w:r>
      <w:r w:rsidRPr="00206ACB">
        <w:rPr>
          <w:lang w:eastAsia="ja-JP"/>
        </w:rPr>
        <w:t>instruction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execute.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CPU</w:t>
      </w:r>
      <w:r w:rsidR="00AC466E" w:rsidRPr="00206ACB">
        <w:rPr>
          <w:lang w:eastAsia="ja-JP"/>
        </w:rPr>
        <w:t xml:space="preserve"> </w:t>
      </w:r>
      <w:r w:rsidRPr="00206ACB">
        <w:rPr>
          <w:lang w:eastAsia="ja-JP"/>
        </w:rPr>
        <w:t>goes</w:t>
      </w:r>
      <w:r w:rsidR="00AC466E" w:rsidRPr="00206ACB">
        <w:rPr>
          <w:lang w:eastAsia="ja-JP"/>
        </w:rPr>
        <w:t xml:space="preserve"> </w:t>
      </w:r>
      <w:r w:rsidRPr="00206ACB">
        <w:rPr>
          <w:lang w:eastAsia="ja-JP"/>
        </w:rPr>
        <w:t>into</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infinite</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your</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happily</w:t>
      </w:r>
      <w:r w:rsidR="00AC466E" w:rsidRPr="00206ACB">
        <w:rPr>
          <w:lang w:eastAsia="ja-JP"/>
        </w:rPr>
        <w:t xml:space="preserve"> </w:t>
      </w:r>
      <w:r w:rsidRPr="00206ACB">
        <w:rPr>
          <w:lang w:eastAsia="ja-JP"/>
        </w:rPr>
        <w:t>does</w:t>
      </w:r>
      <w:r w:rsidR="00AC466E" w:rsidRPr="00206ACB">
        <w:rPr>
          <w:lang w:eastAsia="ja-JP"/>
        </w:rPr>
        <w:t xml:space="preserve"> </w:t>
      </w:r>
      <w:r w:rsidRPr="00206ACB">
        <w:rPr>
          <w:lang w:eastAsia="ja-JP"/>
        </w:rPr>
        <w:t>nothing</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green</w:t>
      </w:r>
      <w:r w:rsidR="00AC466E" w:rsidRPr="00206ACB">
        <w:rPr>
          <w:lang w:eastAsia="ja-JP"/>
        </w:rPr>
        <w:t xml:space="preserve"> </w:t>
      </w:r>
      <w:r w:rsidRPr="00206ACB">
        <w:rPr>
          <w:lang w:eastAsia="ja-JP"/>
        </w:rPr>
        <w:t>background.</w:t>
      </w:r>
    </w:p>
    <w:p w14:paraId="24A2AB4C" w14:textId="7FAB61D3" w:rsidR="00EB4D5F" w:rsidRDefault="00CC0637" w:rsidP="00FE02E1">
      <w:pPr>
        <w:rPr>
          <w:lang w:eastAsia="ja-JP"/>
        </w:rPr>
      </w:pPr>
      <w:r w:rsidRPr="00206ACB">
        <w:rPr>
          <w:lang w:eastAsia="ja-JP"/>
        </w:rPr>
        <w:t>We've</w:t>
      </w:r>
      <w:r w:rsidR="00AC466E" w:rsidRPr="00206ACB">
        <w:rPr>
          <w:lang w:eastAsia="ja-JP"/>
        </w:rPr>
        <w:t xml:space="preserve"> </w:t>
      </w:r>
      <w:r w:rsidRPr="00206ACB">
        <w:rPr>
          <w:lang w:eastAsia="ja-JP"/>
        </w:rPr>
        <w:t>now</w:t>
      </w:r>
      <w:r w:rsidR="00AC466E" w:rsidRPr="00206ACB">
        <w:rPr>
          <w:lang w:eastAsia="ja-JP"/>
        </w:rPr>
        <w:t xml:space="preserve"> </w:t>
      </w:r>
      <w:r w:rsidRPr="00206ACB">
        <w:rPr>
          <w:lang w:eastAsia="ja-JP"/>
        </w:rPr>
        <w:t>covered</w:t>
      </w:r>
      <w:r w:rsidR="00AC466E" w:rsidRPr="00206ACB">
        <w:rPr>
          <w:lang w:eastAsia="ja-JP"/>
        </w:rPr>
        <w:t xml:space="preserve"> </w:t>
      </w:r>
      <w:r w:rsidRPr="00206ACB">
        <w:rPr>
          <w:lang w:eastAsia="ja-JP"/>
        </w:rPr>
        <w:t>everything</w:t>
      </w:r>
      <w:r w:rsidR="00AC466E" w:rsidRPr="00206ACB">
        <w:rPr>
          <w:lang w:eastAsia="ja-JP"/>
        </w:rPr>
        <w:t xml:space="preserve"> </w:t>
      </w:r>
      <w:r w:rsidRPr="00206ACB">
        <w:rPr>
          <w:lang w:eastAsia="ja-JP"/>
        </w:rPr>
        <w:t>in</w:t>
      </w:r>
      <w:r w:rsidR="00AC466E" w:rsidRPr="00206ACB">
        <w:rPr>
          <w:lang w:eastAsia="ja-JP"/>
        </w:rPr>
        <w:t xml:space="preserve"> </w:t>
      </w:r>
      <w:r w:rsidRPr="004121CD">
        <w:rPr>
          <w:rStyle w:val="QuoteChar"/>
        </w:rPr>
        <w:t>main</w:t>
      </w:r>
      <w:r w:rsidR="00AC466E" w:rsidRPr="00206ACB">
        <w:rPr>
          <w:lang w:eastAsia="ja-JP"/>
        </w:rPr>
        <w:t xml:space="preserve"> </w:t>
      </w:r>
      <w:r w:rsidRPr="00206ACB">
        <w:rPr>
          <w:lang w:eastAsia="ja-JP"/>
        </w:rPr>
        <w:t>(though</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still</w:t>
      </w:r>
      <w:r w:rsidR="00AC466E" w:rsidRPr="00206ACB">
        <w:rPr>
          <w:lang w:eastAsia="ja-JP"/>
        </w:rPr>
        <w:t xml:space="preserve"> </w:t>
      </w:r>
      <w:r w:rsidRPr="00206ACB">
        <w:rPr>
          <w:lang w:eastAsia="ja-JP"/>
        </w:rPr>
        <w:t>haven't</w:t>
      </w:r>
      <w:r w:rsidR="00AC466E" w:rsidRPr="00206ACB">
        <w:rPr>
          <w:lang w:eastAsia="ja-JP"/>
        </w:rPr>
        <w:t xml:space="preserve"> </w:t>
      </w:r>
      <w:r w:rsidRPr="00206ACB">
        <w:rPr>
          <w:lang w:eastAsia="ja-JP"/>
        </w:rPr>
        <w:t>talked</w:t>
      </w:r>
      <w:r w:rsidR="00AC466E" w:rsidRPr="00206ACB">
        <w:rPr>
          <w:lang w:eastAsia="ja-JP"/>
        </w:rPr>
        <w:t xml:space="preserve"> </w:t>
      </w:r>
      <w:r w:rsidRPr="00206ACB">
        <w:rPr>
          <w:lang w:eastAsia="ja-JP"/>
        </w:rPr>
        <w:t>about</w:t>
      </w:r>
      <w:r w:rsidR="00AC466E" w:rsidRPr="00206ACB">
        <w:rPr>
          <w:lang w:eastAsia="ja-JP"/>
        </w:rPr>
        <w:t xml:space="preserve"> </w:t>
      </w:r>
      <w:r w:rsidRPr="00206ACB">
        <w:rPr>
          <w:lang w:eastAsia="ja-JP"/>
        </w:rPr>
        <w:t>what</w:t>
      </w:r>
      <w:r w:rsidR="00AC466E" w:rsidRPr="00206ACB">
        <w:rPr>
          <w:lang w:eastAsia="ja-JP"/>
        </w:rPr>
        <w:t xml:space="preserve"> </w:t>
      </w:r>
      <w:r w:rsidRPr="004121CD">
        <w:rPr>
          <w:rStyle w:val="QuoteChar"/>
        </w:rPr>
        <w:t>.proc</w:t>
      </w:r>
      <w:r w:rsidR="00AC466E" w:rsidRPr="00206ACB">
        <w:rPr>
          <w:lang w:eastAsia="ja-JP"/>
        </w:rPr>
        <w:t xml:space="preserve"> </w:t>
      </w:r>
      <w:r w:rsidRPr="00206ACB">
        <w:rPr>
          <w:lang w:eastAsia="ja-JP"/>
        </w:rPr>
        <w:t>and</w:t>
      </w:r>
      <w:r w:rsidR="00AC466E" w:rsidRPr="00206ACB">
        <w:rPr>
          <w:lang w:eastAsia="ja-JP"/>
        </w:rPr>
        <w:t xml:space="preserve"> </w:t>
      </w:r>
      <w:r w:rsidRPr="004121CD">
        <w:rPr>
          <w:rStyle w:val="QuoteChar"/>
        </w:rPr>
        <w:t>.endproc</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doing),</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there's</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discuss.</w:t>
      </w:r>
      <w:r w:rsidR="00AC466E" w:rsidRPr="00206ACB">
        <w:rPr>
          <w:lang w:eastAsia="ja-JP"/>
        </w:rPr>
        <w:t xml:space="preserve"> </w:t>
      </w:r>
      <w:r w:rsidRPr="00206ACB">
        <w:rPr>
          <w:lang w:eastAsia="ja-JP"/>
        </w:rPr>
        <w:t>Next,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learn</w:t>
      </w:r>
      <w:r w:rsidR="00AC466E" w:rsidRPr="00206ACB">
        <w:rPr>
          <w:lang w:eastAsia="ja-JP"/>
        </w:rPr>
        <w:t xml:space="preserve"> </w:t>
      </w:r>
      <w:r w:rsidRPr="00206ACB">
        <w:rPr>
          <w:lang w:eastAsia="ja-JP"/>
        </w:rPr>
        <w:t>about</w:t>
      </w:r>
      <w:r w:rsidR="00AC466E" w:rsidRPr="00206ACB">
        <w:rPr>
          <w:lang w:eastAsia="ja-JP"/>
        </w:rPr>
        <w:t xml:space="preserve"> </w:t>
      </w:r>
      <w:r w:rsidRPr="00206ACB">
        <w:rPr>
          <w:lang w:eastAsia="ja-JP"/>
        </w:rPr>
        <w:t>interrupt</w:t>
      </w:r>
      <w:r w:rsidR="00AC466E" w:rsidRPr="00206ACB">
        <w:rPr>
          <w:lang w:eastAsia="ja-JP"/>
        </w:rPr>
        <w:t xml:space="preserve"> </w:t>
      </w:r>
      <w:r w:rsidRPr="00206ACB">
        <w:rPr>
          <w:lang w:eastAsia="ja-JP"/>
        </w:rPr>
        <w:t>vectors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initializes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powers</w:t>
      </w:r>
      <w:r w:rsidR="00AC466E" w:rsidRPr="00206ACB">
        <w:rPr>
          <w:lang w:eastAsia="ja-JP"/>
        </w:rPr>
        <w:t xml:space="preserve"> </w:t>
      </w:r>
      <w:r w:rsidRPr="00206ACB">
        <w:rPr>
          <w:lang w:eastAsia="ja-JP"/>
        </w:rPr>
        <w:t>on.</w:t>
      </w:r>
    </w:p>
    <w:p w14:paraId="6CD4D2B6" w14:textId="77777777" w:rsidR="00EB4D5F" w:rsidRDefault="00EB4D5F">
      <w:pPr>
        <w:widowControl/>
        <w:kinsoku/>
        <w:overflowPunct/>
        <w:autoSpaceDE/>
        <w:autoSpaceDN/>
        <w:spacing w:before="0" w:after="160" w:line="259" w:lineRule="auto"/>
        <w:ind w:firstLine="0"/>
        <w:jc w:val="left"/>
        <w:rPr>
          <w:lang w:eastAsia="ja-JP"/>
        </w:rPr>
      </w:pPr>
      <w:r>
        <w:rPr>
          <w:lang w:eastAsia="ja-JP"/>
        </w:rPr>
        <w:br w:type="page"/>
      </w:r>
    </w:p>
    <w:p w14:paraId="521D9C83" w14:textId="23F5515C" w:rsidR="00B60BAA" w:rsidRPr="00206ACB" w:rsidRDefault="00B60BAA" w:rsidP="00E4086F">
      <w:pPr>
        <w:pStyle w:val="Heading3"/>
        <w:rPr>
          <w:rFonts w:cstheme="minorHAnsi"/>
        </w:rPr>
      </w:pPr>
      <w:bookmarkStart w:id="65" w:name="_Toc168434214"/>
      <w:bookmarkStart w:id="66" w:name="_Toc168542725"/>
      <w:r w:rsidRPr="00206ACB">
        <w:rPr>
          <w:rFonts w:cstheme="minorHAnsi"/>
        </w:rPr>
        <w:lastRenderedPageBreak/>
        <w:t>Homework</w:t>
      </w:r>
      <w:bookmarkEnd w:id="65"/>
      <w:bookmarkEnd w:id="66"/>
    </w:p>
    <w:p w14:paraId="4D55A3B0" w14:textId="33DA1706" w:rsidR="00BB0F7C" w:rsidRPr="00206ACB" w:rsidRDefault="00DD5173" w:rsidP="00DD5173">
      <w:pPr>
        <w:rPr>
          <w:lang w:eastAsia="ja-JP"/>
        </w:rPr>
      </w:pPr>
      <w:r w:rsidRPr="00DD5173">
        <w:rPr>
          <w:lang w:eastAsia="ja-JP"/>
        </w:rPr>
        <w:t>Now that you know how the test project sets a background color, try modifying it to display a different color. I’ve included the color chart from Chapter 4 below. Don’t forget to re-assemble and re-link your code before opening it in Mesen2</w:t>
      </w:r>
      <w:r w:rsidR="00BB0F7C" w:rsidRPr="00206ACB">
        <w:rPr>
          <w:lang w:eastAsia="ja-JP"/>
        </w:rPr>
        <w:t>.</w:t>
      </w:r>
    </w:p>
    <w:p w14:paraId="550B0150" w14:textId="77777777" w:rsidR="00BB0F7C" w:rsidRPr="00206ACB" w:rsidRDefault="00BB0F7C" w:rsidP="009944E9">
      <w:pPr>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10DB6F9D" wp14:editId="1DD6C75A">
            <wp:extent cx="4762500" cy="1362075"/>
            <wp:effectExtent l="0" t="0" r="0" b="9525"/>
            <wp:docPr id="50" name="Picture 5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abl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0" cy="1362075"/>
                    </a:xfrm>
                    <a:prstGeom prst="rect">
                      <a:avLst/>
                    </a:prstGeom>
                    <a:noFill/>
                    <a:ln>
                      <a:noFill/>
                    </a:ln>
                  </pic:spPr>
                </pic:pic>
              </a:graphicData>
            </a:graphic>
          </wp:inline>
        </w:drawing>
      </w:r>
    </w:p>
    <w:p w14:paraId="153EFC8F" w14:textId="630D4A42" w:rsidR="00E749F1" w:rsidRPr="00206ACB" w:rsidRDefault="00BB0F7C" w:rsidP="009944E9">
      <w:pPr>
        <w:jc w:val="center"/>
        <w:rPr>
          <w:rFonts w:eastAsia="Times New Roman" w:cstheme="minorHAnsi"/>
          <w:kern w:val="0"/>
          <w:szCs w:val="26"/>
          <w:lang w:eastAsia="ja-JP"/>
        </w:rPr>
      </w:pP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color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palette.</w:t>
      </w:r>
    </w:p>
    <w:p w14:paraId="0A9BE8DF" w14:textId="1A416451" w:rsidR="007205D4" w:rsidRPr="00206ACB" w:rsidRDefault="007205D4">
      <w:pPr>
        <w:widowControl/>
        <w:autoSpaceDE/>
        <w:autoSpaceDN/>
        <w:jc w:val="left"/>
        <w:rPr>
          <w:rFonts w:eastAsia="Times New Roman" w:cstheme="minorHAnsi"/>
          <w:kern w:val="0"/>
          <w:szCs w:val="26"/>
          <w:lang w:eastAsia="ja-JP"/>
        </w:rPr>
      </w:pPr>
      <w:r w:rsidRPr="00206ACB">
        <w:rPr>
          <w:rFonts w:eastAsia="Times New Roman" w:cstheme="minorHAnsi"/>
          <w:kern w:val="0"/>
          <w:szCs w:val="26"/>
          <w:lang w:eastAsia="ja-JP"/>
        </w:rPr>
        <w:br w:type="page"/>
      </w:r>
    </w:p>
    <w:p w14:paraId="1B6FF1FE" w14:textId="7BABAD4F" w:rsidR="009654E3" w:rsidRPr="00206ACB" w:rsidRDefault="009654E3">
      <w:pPr>
        <w:pStyle w:val="Heading2"/>
        <w:numPr>
          <w:ilvl w:val="0"/>
          <w:numId w:val="59"/>
        </w:numPr>
        <w:rPr>
          <w:rFonts w:cstheme="minorHAnsi"/>
        </w:rPr>
      </w:pPr>
      <w:bookmarkStart w:id="67" w:name="_Toc168434215"/>
      <w:bookmarkStart w:id="68" w:name="_Toc168542726"/>
      <w:r w:rsidRPr="00206ACB">
        <w:rPr>
          <w:rFonts w:cstheme="minorHAnsi"/>
        </w:rPr>
        <w:lastRenderedPageBreak/>
        <w:t>Headers</w:t>
      </w:r>
      <w:r w:rsidR="00AC466E" w:rsidRPr="00206ACB">
        <w:rPr>
          <w:rFonts w:cstheme="minorHAnsi"/>
        </w:rPr>
        <w:t xml:space="preserve"> </w:t>
      </w:r>
      <w:r w:rsidRPr="00206ACB">
        <w:rPr>
          <w:rFonts w:cstheme="minorHAnsi"/>
        </w:rPr>
        <w:t>and</w:t>
      </w:r>
      <w:r w:rsidR="00AC466E" w:rsidRPr="00206ACB">
        <w:rPr>
          <w:rFonts w:cstheme="minorHAnsi"/>
        </w:rPr>
        <w:t xml:space="preserve"> </w:t>
      </w:r>
      <w:r w:rsidRPr="00206ACB">
        <w:rPr>
          <w:rFonts w:cstheme="minorHAnsi"/>
        </w:rPr>
        <w:t>Interrupt</w:t>
      </w:r>
      <w:r w:rsidR="00AC466E" w:rsidRPr="00206ACB">
        <w:rPr>
          <w:rFonts w:cstheme="minorHAnsi"/>
        </w:rPr>
        <w:t xml:space="preserve"> </w:t>
      </w:r>
      <w:r w:rsidRPr="00206ACB">
        <w:rPr>
          <w:rFonts w:cstheme="minorHAnsi"/>
        </w:rPr>
        <w:t>Vectors</w:t>
      </w:r>
      <w:bookmarkEnd w:id="67"/>
      <w:bookmarkEnd w:id="68"/>
    </w:p>
    <w:p w14:paraId="316A2ACB" w14:textId="39E95C70" w:rsidR="00E33EB7" w:rsidRPr="00206ACB" w:rsidRDefault="00E33EB7" w:rsidP="002A3E51">
      <w:r w:rsidRPr="00206ACB">
        <w:t>Last</w:t>
      </w:r>
      <w:r w:rsidR="00AC466E" w:rsidRPr="00206ACB">
        <w:t xml:space="preserve"> </w:t>
      </w:r>
      <w:r w:rsidRPr="00206ACB">
        <w:t>chapter,</w:t>
      </w:r>
      <w:r w:rsidR="00AC466E" w:rsidRPr="00206ACB">
        <w:t xml:space="preserve"> </w:t>
      </w:r>
      <w:r w:rsidRPr="00206ACB">
        <w:t>we</w:t>
      </w:r>
      <w:r w:rsidR="00AC466E" w:rsidRPr="00206ACB">
        <w:t xml:space="preserve"> </w:t>
      </w:r>
      <w:r w:rsidRPr="00206ACB">
        <w:t>covered</w:t>
      </w:r>
      <w:r w:rsidR="00AC466E" w:rsidRPr="00206ACB">
        <w:t xml:space="preserve"> </w:t>
      </w:r>
      <w:r w:rsidRPr="00206ACB">
        <w:t>the</w:t>
      </w:r>
      <w:r w:rsidR="00AC466E" w:rsidRPr="00206ACB">
        <w:t xml:space="preserve"> </w:t>
      </w:r>
      <w:r w:rsidRPr="00206ACB">
        <w:t>"main"</w:t>
      </w:r>
      <w:r w:rsidR="00AC466E" w:rsidRPr="00206ACB">
        <w:t xml:space="preserve"> </w:t>
      </w:r>
      <w:r w:rsidRPr="00206ACB">
        <w:t>section</w:t>
      </w:r>
      <w:r w:rsidR="00AC466E" w:rsidRPr="00206ACB">
        <w:t xml:space="preserve"> </w:t>
      </w:r>
      <w:r w:rsidRPr="00206ACB">
        <w:t>of</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w:t>
      </w:r>
      <w:r w:rsidR="00AC466E" w:rsidRPr="00206ACB">
        <w:t xml:space="preserve"> </w:t>
      </w:r>
      <w:r w:rsidRPr="00206ACB">
        <w:t>which</w:t>
      </w:r>
      <w:r w:rsidR="00AC466E" w:rsidRPr="00206ACB">
        <w:t xml:space="preserve"> </w:t>
      </w:r>
      <w:r w:rsidRPr="00206ACB">
        <w:t>sets</w:t>
      </w:r>
      <w:r w:rsidR="00AC466E" w:rsidRPr="00206ACB">
        <w:t xml:space="preserve"> </w:t>
      </w:r>
      <w:r w:rsidRPr="00206ACB">
        <w:t>the</w:t>
      </w:r>
      <w:r w:rsidR="00AC466E" w:rsidRPr="00206ACB">
        <w:t xml:space="preserve"> </w:t>
      </w:r>
      <w:r w:rsidRPr="00206ACB">
        <w:t>background</w:t>
      </w:r>
      <w:r w:rsidR="00AC466E" w:rsidRPr="00206ACB">
        <w:t xml:space="preserve"> </w:t>
      </w:r>
      <w:r w:rsidRPr="00206ACB">
        <w:t>color</w:t>
      </w:r>
      <w:r w:rsidR="00AC466E" w:rsidRPr="00206ACB">
        <w:t xml:space="preserve"> </w:t>
      </w:r>
      <w:r w:rsidRPr="00206ACB">
        <w:t>and</w:t>
      </w:r>
      <w:r w:rsidR="00AC466E" w:rsidRPr="00206ACB">
        <w:t xml:space="preserve"> </w:t>
      </w:r>
      <w:r w:rsidRPr="00206ACB">
        <w:t>then</w:t>
      </w:r>
      <w:r w:rsidR="00AC466E" w:rsidRPr="00206ACB">
        <w:t xml:space="preserve"> </w:t>
      </w:r>
      <w:r w:rsidRPr="00206ACB">
        <w:t>goes</w:t>
      </w:r>
      <w:r w:rsidR="00AC466E" w:rsidRPr="00206ACB">
        <w:t xml:space="preserve"> </w:t>
      </w:r>
      <w:r w:rsidRPr="00206ACB">
        <w:t>into</w:t>
      </w:r>
      <w:r w:rsidR="00AC466E" w:rsidRPr="00206ACB">
        <w:t xml:space="preserve"> </w:t>
      </w:r>
      <w:r w:rsidRPr="00206ACB">
        <w:t>an</w:t>
      </w:r>
      <w:r w:rsidR="00AC466E" w:rsidRPr="00206ACB">
        <w:t xml:space="preserve"> </w:t>
      </w:r>
      <w:r w:rsidRPr="00206ACB">
        <w:t>infinite</w:t>
      </w:r>
      <w:r w:rsidR="00AC466E" w:rsidRPr="00206ACB">
        <w:t xml:space="preserve"> </w:t>
      </w:r>
      <w:r w:rsidRPr="00206ACB">
        <w:t>loop.</w:t>
      </w:r>
      <w:r w:rsidR="00AC466E" w:rsidRPr="00206ACB">
        <w:t xml:space="preserve"> </w:t>
      </w:r>
      <w:r w:rsidRPr="00206ACB">
        <w:t>Yet</w:t>
      </w:r>
      <w:r w:rsidR="00AC466E" w:rsidRPr="00206ACB">
        <w:t xml:space="preserve"> </w:t>
      </w:r>
      <w:r w:rsidRPr="00206ACB">
        <w:t>that</w:t>
      </w:r>
      <w:r w:rsidR="00AC466E" w:rsidRPr="00206ACB">
        <w:t xml:space="preserve"> </w:t>
      </w:r>
      <w:r w:rsidRPr="00206ACB">
        <w:t>code</w:t>
      </w:r>
      <w:r w:rsidR="00AC466E" w:rsidRPr="00206ACB">
        <w:t xml:space="preserve"> </w:t>
      </w:r>
      <w:r w:rsidRPr="00206ACB">
        <w:t>only</w:t>
      </w:r>
      <w:r w:rsidR="00AC466E" w:rsidRPr="00206ACB">
        <w:t xml:space="preserve"> </w:t>
      </w:r>
      <w:r w:rsidRPr="00206ACB">
        <w:t>accounts</w:t>
      </w:r>
      <w:r w:rsidR="00AC466E" w:rsidRPr="00206ACB">
        <w:t xml:space="preserve"> </w:t>
      </w:r>
      <w:r w:rsidRPr="00206ACB">
        <w:t>for</w:t>
      </w:r>
      <w:r w:rsidR="00AC466E" w:rsidRPr="00206ACB">
        <w:t xml:space="preserve"> </w:t>
      </w:r>
      <w:r w:rsidRPr="00206ACB">
        <w:t>13</w:t>
      </w:r>
      <w:r w:rsidR="00AC466E" w:rsidRPr="00206ACB">
        <w:t xml:space="preserve"> </w:t>
      </w:r>
      <w:r w:rsidRPr="00206ACB">
        <w:t>lines</w:t>
      </w:r>
      <w:r w:rsidR="00AC466E" w:rsidRPr="00206ACB">
        <w:t xml:space="preserve"> </w:t>
      </w:r>
      <w:r w:rsidRPr="00206ACB">
        <w:t>out</w:t>
      </w:r>
      <w:r w:rsidR="00AC466E" w:rsidRPr="00206ACB">
        <w:t xml:space="preserve"> </w:t>
      </w:r>
      <w:r w:rsidRPr="00206ACB">
        <w:t>of</w:t>
      </w:r>
      <w:r w:rsidR="00AC466E" w:rsidRPr="00206ACB">
        <w:t xml:space="preserve"> </w:t>
      </w:r>
      <w:r w:rsidRPr="00206ACB">
        <w:t>the</w:t>
      </w:r>
      <w:r w:rsidR="00AC466E" w:rsidRPr="00206ACB">
        <w:t xml:space="preserve"> </w:t>
      </w:r>
      <w:r w:rsidRPr="00206ACB">
        <w:t>44-line</w:t>
      </w:r>
      <w:r w:rsidR="00AC466E" w:rsidRPr="00206ACB">
        <w:t xml:space="preserve"> </w:t>
      </w:r>
      <w:r w:rsidRPr="00206ACB">
        <w:t>test</w:t>
      </w:r>
      <w:r w:rsidR="00AC466E" w:rsidRPr="00206ACB">
        <w:t xml:space="preserve"> </w:t>
      </w:r>
      <w:r w:rsidRPr="00206ACB">
        <w:t>project</w:t>
      </w:r>
      <w:r w:rsidR="00AC466E" w:rsidRPr="00206ACB">
        <w:t xml:space="preserve"> </w:t>
      </w:r>
      <w:r w:rsidRPr="00206ACB">
        <w:t>source</w:t>
      </w:r>
      <w:r w:rsidR="00AC466E" w:rsidRPr="00206ACB">
        <w:t xml:space="preserve"> </w:t>
      </w:r>
      <w:r w:rsidRPr="00206ACB">
        <w:t>code.</w:t>
      </w:r>
      <w:r w:rsidR="00AC466E" w:rsidRPr="00206ACB">
        <w:t xml:space="preserve"> </w:t>
      </w:r>
      <w:r w:rsidRPr="00206ACB">
        <w:t>In</w:t>
      </w:r>
      <w:r w:rsidR="00AC466E" w:rsidRPr="00206ACB">
        <w:t xml:space="preserve"> </w:t>
      </w:r>
      <w:r w:rsidRPr="00206ACB">
        <w:t>this</w:t>
      </w:r>
      <w:r w:rsidR="00AC466E" w:rsidRPr="00206ACB">
        <w:t xml:space="preserve"> </w:t>
      </w:r>
      <w:r w:rsidRPr="00206ACB">
        <w:t>chapter,</w:t>
      </w:r>
      <w:r w:rsidR="00AC466E" w:rsidRPr="00206ACB">
        <w:t xml:space="preserve"> </w:t>
      </w:r>
      <w:r w:rsidRPr="00206ACB">
        <w:t>we'll</w:t>
      </w:r>
      <w:r w:rsidR="00AC466E" w:rsidRPr="00206ACB">
        <w:t xml:space="preserve"> </w:t>
      </w:r>
      <w:r w:rsidRPr="00206ACB">
        <w:t>explore</w:t>
      </w:r>
      <w:r w:rsidR="00AC466E" w:rsidRPr="00206ACB">
        <w:t xml:space="preserve"> </w:t>
      </w:r>
      <w:r w:rsidRPr="00206ACB">
        <w:t>the</w:t>
      </w:r>
      <w:r w:rsidR="00AC466E" w:rsidRPr="00206ACB">
        <w:t xml:space="preserve"> </w:t>
      </w:r>
      <w:r w:rsidRPr="00206ACB">
        <w:t>remainder</w:t>
      </w:r>
      <w:r w:rsidR="00AC466E" w:rsidRPr="00206ACB">
        <w:t xml:space="preserve"> </w:t>
      </w:r>
      <w:r w:rsidRPr="00206ACB">
        <w:t>of</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project's</w:t>
      </w:r>
      <w:r w:rsidR="00AC466E" w:rsidRPr="00206ACB">
        <w:t xml:space="preserve"> </w:t>
      </w:r>
      <w:r w:rsidRPr="00206ACB">
        <w:t>source</w:t>
      </w:r>
      <w:r w:rsidR="00AC466E" w:rsidRPr="00206ACB">
        <w:t xml:space="preserve"> </w:t>
      </w:r>
      <w:r w:rsidRPr="00206ACB">
        <w:t>code</w:t>
      </w:r>
      <w:r w:rsidR="00AC466E" w:rsidRPr="00206ACB">
        <w:t xml:space="preserve"> </w:t>
      </w:r>
      <w:r w:rsidRPr="00206ACB">
        <w:t>and</w:t>
      </w:r>
      <w:r w:rsidR="00AC466E" w:rsidRPr="00206ACB">
        <w:t xml:space="preserve"> </w:t>
      </w:r>
      <w:r w:rsidRPr="00206ACB">
        <w:t>learn</w:t>
      </w:r>
      <w:r w:rsidR="00AC466E" w:rsidRPr="00206ACB">
        <w:t xml:space="preserve"> </w:t>
      </w:r>
      <w:r w:rsidRPr="00206ACB">
        <w:t>a</w:t>
      </w:r>
      <w:r w:rsidR="00AC466E" w:rsidRPr="00206ACB">
        <w:t xml:space="preserve"> </w:t>
      </w:r>
      <w:r w:rsidRPr="00206ACB">
        <w:t>few</w:t>
      </w:r>
      <w:r w:rsidR="00AC466E" w:rsidRPr="00206ACB">
        <w:t xml:space="preserve"> </w:t>
      </w:r>
      <w:r w:rsidRPr="00206ACB">
        <w:t>more</w:t>
      </w:r>
      <w:r w:rsidR="00AC466E" w:rsidRPr="00206ACB">
        <w:t xml:space="preserve"> </w:t>
      </w:r>
      <w:r w:rsidRPr="00206ACB">
        <w:t>opcodes.</w:t>
      </w:r>
    </w:p>
    <w:p w14:paraId="2BF4086B" w14:textId="3FBA26DB" w:rsidR="00841027" w:rsidRPr="00206ACB" w:rsidRDefault="00841027" w:rsidP="0026289D">
      <w:pPr>
        <w:pStyle w:val="Heading3"/>
        <w:rPr>
          <w:rFonts w:cstheme="minorHAnsi"/>
        </w:rPr>
      </w:pPr>
      <w:bookmarkStart w:id="69" w:name="_Toc168434216"/>
      <w:bookmarkStart w:id="70" w:name="_Toc168542727"/>
      <w:r w:rsidRPr="00206ACB">
        <w:rPr>
          <w:rFonts w:cstheme="minorHAnsi"/>
        </w:rPr>
        <w:t>iNES</w:t>
      </w:r>
      <w:r w:rsidR="00AC466E" w:rsidRPr="00206ACB">
        <w:rPr>
          <w:rFonts w:cstheme="minorHAnsi"/>
        </w:rPr>
        <w:t xml:space="preserve"> </w:t>
      </w:r>
      <w:r w:rsidRPr="00206ACB">
        <w:rPr>
          <w:rFonts w:cstheme="minorHAnsi"/>
        </w:rPr>
        <w:t>Headers</w:t>
      </w:r>
      <w:bookmarkEnd w:id="69"/>
      <w:bookmarkEnd w:id="70"/>
    </w:p>
    <w:p w14:paraId="12E7044D" w14:textId="6AAF76BC" w:rsidR="00AE0157" w:rsidRPr="00206ACB" w:rsidRDefault="00AE0157" w:rsidP="002A3E51">
      <w:r w:rsidRPr="00206ACB">
        <w:t>At</w:t>
      </w:r>
      <w:r w:rsidR="00AC466E" w:rsidRPr="00206ACB">
        <w:t xml:space="preserve"> </w:t>
      </w:r>
      <w:r w:rsidRPr="00206ACB">
        <w:t>the</w:t>
      </w:r>
      <w:r w:rsidR="00AC466E" w:rsidRPr="00206ACB">
        <w:t xml:space="preserve"> </w:t>
      </w:r>
      <w:r w:rsidRPr="00206ACB">
        <w:t>very</w:t>
      </w:r>
      <w:r w:rsidR="00AC466E" w:rsidRPr="00206ACB">
        <w:t xml:space="preserve"> </w:t>
      </w:r>
      <w:r w:rsidRPr="00206ACB">
        <w:t>beginning</w:t>
      </w:r>
      <w:r w:rsidR="00AC466E" w:rsidRPr="00206ACB">
        <w:t xml:space="preserve"> </w:t>
      </w:r>
      <w:r w:rsidRPr="00206ACB">
        <w:t>of</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w:t>
      </w:r>
      <w:r w:rsidR="00AC466E" w:rsidRPr="00206ACB">
        <w:t xml:space="preserve"> </w:t>
      </w:r>
      <w:r w:rsidRPr="00206ACB">
        <w:t>we</w:t>
      </w:r>
      <w:r w:rsidR="00AC466E" w:rsidRPr="00206ACB">
        <w:t xml:space="preserve"> </w:t>
      </w:r>
      <w:r w:rsidRPr="00206ACB">
        <w:t>see</w:t>
      </w:r>
      <w:r w:rsidR="00AC466E" w:rsidRPr="00206ACB">
        <w:t xml:space="preserve"> </w:t>
      </w:r>
      <w:r w:rsidRPr="00206ACB">
        <w:t>this</w:t>
      </w:r>
      <w:r w:rsidR="00AC466E" w:rsidRPr="00206ACB">
        <w:t xml:space="preserve"> </w:t>
      </w:r>
      <w:r w:rsidRPr="00206ACB">
        <w:t>curious</w:t>
      </w:r>
      <w:r w:rsidR="00AC466E" w:rsidRPr="00206ACB">
        <w:t xml:space="preserve"> </w:t>
      </w:r>
      <w:r w:rsidRPr="00206ACB">
        <w:t>bit</w:t>
      </w:r>
      <w:r w:rsidR="00AC466E" w:rsidRPr="00206ACB">
        <w:t xml:space="preserve"> </w:t>
      </w:r>
      <w:r w:rsidRPr="00206ACB">
        <w:t>of</w:t>
      </w:r>
      <w:r w:rsidR="00AC466E" w:rsidRPr="00206ACB">
        <w:t xml:space="preserve"> </w:t>
      </w:r>
      <w:r w:rsidRPr="00206ACB">
        <w:t>assembly:</w:t>
      </w:r>
    </w:p>
    <w:p w14:paraId="3D9E510C" w14:textId="686AF298" w:rsidR="00A44780" w:rsidRPr="00317C42" w:rsidRDefault="00000000" w:rsidP="00A44780">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Pr>
          <w:noProof/>
        </w:rPr>
        <w:pict w14:anchorId="3C31427B">
          <v:rect id="_x0000_s2151" style="position:absolute;left:0;text-align:left;margin-left:.6pt;margin-top:1.15pt;width:17.25pt;height:37.7pt;z-index:251706368;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51" inset="0,0,0,0">
              <w:txbxContent>
                <w:p w14:paraId="283F2030" w14:textId="18387BF4" w:rsidR="00A44780" w:rsidRPr="00A0219F" w:rsidRDefault="00A44780" w:rsidP="00A44780">
                  <w:pPr>
                    <w:spacing w:before="60" w:after="60" w:line="240" w:lineRule="auto"/>
                    <w:ind w:firstLine="0"/>
                    <w:jc w:val="left"/>
                    <w:rPr>
                      <w:rFonts w:ascii="DejaVu Sans Mono" w:hAnsi="DejaVu Sans Mono" w:cs="DejaVu Sans Mono"/>
                      <w:szCs w:val="26"/>
                    </w:rPr>
                  </w:pPr>
                  <w:r w:rsidRPr="00A0219F">
                    <w:rPr>
                      <w:rFonts w:ascii="DejaVu Sans Mono" w:hAnsi="DejaVu Sans Mono" w:cs="DejaVu Sans Mono"/>
                      <w:szCs w:val="26"/>
                    </w:rPr>
                    <w:t>1</w:t>
                  </w:r>
                </w:p>
                <w:p w14:paraId="18C2891D" w14:textId="4898532C" w:rsidR="00A44780" w:rsidRPr="00A0219F" w:rsidRDefault="00A44780" w:rsidP="00A44780">
                  <w:pPr>
                    <w:spacing w:before="60" w:after="60" w:line="240" w:lineRule="auto"/>
                    <w:ind w:firstLine="0"/>
                    <w:jc w:val="left"/>
                    <w:rPr>
                      <w:rFonts w:ascii="DejaVu Sans Mono" w:hAnsi="DejaVu Sans Mono" w:cs="DejaVu Sans Mono"/>
                      <w:szCs w:val="26"/>
                    </w:rPr>
                  </w:pPr>
                  <w:r w:rsidRPr="00A0219F">
                    <w:rPr>
                      <w:rFonts w:ascii="DejaVu Sans Mono" w:hAnsi="DejaVu Sans Mono" w:cs="DejaVu Sans Mono"/>
                      <w:szCs w:val="26"/>
                    </w:rPr>
                    <w:t>2</w:t>
                  </w:r>
                </w:p>
              </w:txbxContent>
            </v:textbox>
          </v:rect>
        </w:pict>
      </w:r>
      <w:r w:rsidR="00A44780" w:rsidRPr="00317C42">
        <w:rPr>
          <w:rFonts w:ascii="DejaVu Sans Mono" w:hAnsi="DejaVu Sans Mono" w:cs="DejaVu Sans Mono"/>
          <w:color w:val="10C26F"/>
          <w:sz w:val="26"/>
          <w:szCs w:val="26"/>
        </w:rPr>
        <w:t>.segment "HEADER"</w:t>
      </w:r>
    </w:p>
    <w:p w14:paraId="7D9804E2" w14:textId="77777777" w:rsidR="00A44780" w:rsidRPr="00317C42" w:rsidRDefault="00A44780" w:rsidP="00A44780">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.byte </w:t>
      </w:r>
      <w:r w:rsidRPr="002C0642">
        <w:rPr>
          <w:rFonts w:ascii="DejaVu Sans Mono" w:hAnsi="DejaVu Sans Mono" w:cs="DejaVu Sans Mono"/>
          <w:color w:val="07E2FA"/>
          <w:sz w:val="26"/>
          <w:szCs w:val="26"/>
        </w:rPr>
        <w:t>$4e</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$45</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$53</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$1a</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$02</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$01</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$00</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$00</w:t>
      </w:r>
    </w:p>
    <w:p w14:paraId="0DAFCCCD" w14:textId="357D90FF" w:rsidR="0021595F" w:rsidRPr="00206ACB" w:rsidRDefault="0021595F" w:rsidP="002A3E51">
      <w:r w:rsidRPr="0046102D">
        <w:rPr>
          <w:rStyle w:val="QuoteChar"/>
        </w:rPr>
        <w:t>.segment</w:t>
      </w:r>
      <w:r w:rsidRPr="00206ACB">
        <w:t>,</w:t>
      </w:r>
      <w:r w:rsidR="00AC466E" w:rsidRPr="00206ACB">
        <w:t xml:space="preserve"> </w:t>
      </w:r>
      <w:r w:rsidRPr="00206ACB">
        <w:t>since</w:t>
      </w:r>
      <w:r w:rsidR="00AC466E" w:rsidRPr="00206ACB">
        <w:t xml:space="preserve"> </w:t>
      </w:r>
      <w:r w:rsidRPr="00206ACB">
        <w:t>it</w:t>
      </w:r>
      <w:r w:rsidR="00AC466E" w:rsidRPr="00206ACB">
        <w:t xml:space="preserve"> </w:t>
      </w:r>
      <w:r w:rsidRPr="00206ACB">
        <w:t>begins</w:t>
      </w:r>
      <w:r w:rsidR="00AC466E" w:rsidRPr="00206ACB">
        <w:t xml:space="preserve"> </w:t>
      </w:r>
      <w:r w:rsidRPr="00206ACB">
        <w:t>with</w:t>
      </w:r>
      <w:r w:rsidR="00AC466E" w:rsidRPr="00206ACB">
        <w:t xml:space="preserve"> </w:t>
      </w:r>
      <w:r w:rsidRPr="00206ACB">
        <w:t>a</w:t>
      </w:r>
      <w:r w:rsidR="00AC466E" w:rsidRPr="00206ACB">
        <w:t xml:space="preserve"> </w:t>
      </w:r>
      <w:r w:rsidRPr="00206ACB">
        <w:t>period,</w:t>
      </w:r>
      <w:r w:rsidR="00AC466E" w:rsidRPr="00206ACB">
        <w:t xml:space="preserve"> </w:t>
      </w:r>
      <w:r w:rsidRPr="00206ACB">
        <w:t>is</w:t>
      </w:r>
      <w:r w:rsidR="00AC466E" w:rsidRPr="00206ACB">
        <w:t xml:space="preserve"> </w:t>
      </w:r>
      <w:r w:rsidRPr="00206ACB">
        <w:t>an</w:t>
      </w:r>
      <w:r w:rsidR="00AC466E" w:rsidRPr="00206ACB">
        <w:t xml:space="preserve"> </w:t>
      </w:r>
      <w:r w:rsidRPr="00206ACB">
        <w:t>assembler</w:t>
      </w:r>
      <w:r w:rsidR="00AC466E" w:rsidRPr="00206ACB">
        <w:t xml:space="preserve"> </w:t>
      </w:r>
      <w:r w:rsidRPr="00206ACB">
        <w:t>directive</w:t>
      </w:r>
      <w:r w:rsidR="00AC466E" w:rsidRPr="00206ACB">
        <w:t xml:space="preserve"> </w:t>
      </w:r>
      <w:r w:rsidRPr="00206ACB">
        <w:t>-</w:t>
      </w:r>
      <w:r w:rsidR="00AC466E" w:rsidRPr="00206ACB">
        <w:t xml:space="preserve"> </w:t>
      </w:r>
      <w:r w:rsidRPr="00206ACB">
        <w:t>an</w:t>
      </w:r>
      <w:r w:rsidR="00AC466E" w:rsidRPr="00206ACB">
        <w:t xml:space="preserve"> </w:t>
      </w:r>
      <w:r w:rsidRPr="00206ACB">
        <w:t>instruction</w:t>
      </w:r>
      <w:r w:rsidR="00AC466E" w:rsidRPr="00206ACB">
        <w:t xml:space="preserve"> </w:t>
      </w:r>
      <w:r w:rsidRPr="00206ACB">
        <w:t>for</w:t>
      </w:r>
      <w:r w:rsidR="00AC466E" w:rsidRPr="00206ACB">
        <w:t xml:space="preserve"> </w:t>
      </w:r>
      <w:r w:rsidRPr="00206ACB">
        <w:t>the</w:t>
      </w:r>
      <w:r w:rsidR="00AC466E" w:rsidRPr="00206ACB">
        <w:t xml:space="preserve"> </w:t>
      </w:r>
      <w:r w:rsidRPr="00206ACB">
        <w:t>assembler</w:t>
      </w:r>
      <w:r w:rsidR="00AC466E" w:rsidRPr="00206ACB">
        <w:t xml:space="preserve"> </w:t>
      </w:r>
      <w:r w:rsidRPr="00206ACB">
        <w:t>to</w:t>
      </w:r>
      <w:r w:rsidR="00AC466E" w:rsidRPr="00206ACB">
        <w:t xml:space="preserve"> </w:t>
      </w:r>
      <w:r w:rsidRPr="00206ACB">
        <w:t>follow</w:t>
      </w:r>
      <w:r w:rsidR="00AC466E" w:rsidRPr="00206ACB">
        <w:t xml:space="preserve"> </w:t>
      </w:r>
      <w:r w:rsidRPr="00206ACB">
        <w:t>when</w:t>
      </w:r>
      <w:r w:rsidR="00AC466E" w:rsidRPr="00206ACB">
        <w:t xml:space="preserve"> </w:t>
      </w:r>
      <w:r w:rsidRPr="00206ACB">
        <w:t>it</w:t>
      </w:r>
      <w:r w:rsidR="00AC466E" w:rsidRPr="00206ACB">
        <w:t xml:space="preserve"> </w:t>
      </w:r>
      <w:r w:rsidRPr="00206ACB">
        <w:t>is</w:t>
      </w:r>
      <w:r w:rsidR="00AC466E" w:rsidRPr="00206ACB">
        <w:t xml:space="preserve"> </w:t>
      </w:r>
      <w:r w:rsidRPr="00206ACB">
        <w:t>converting</w:t>
      </w:r>
      <w:r w:rsidR="00AC466E" w:rsidRPr="00206ACB">
        <w:t xml:space="preserve"> </w:t>
      </w:r>
      <w:r w:rsidRPr="00206ACB">
        <w:t>the</w:t>
      </w:r>
      <w:r w:rsidR="00AC466E" w:rsidRPr="00206ACB">
        <w:t xml:space="preserve"> </w:t>
      </w:r>
      <w:r w:rsidRPr="00206ACB">
        <w:t>code</w:t>
      </w:r>
      <w:r w:rsidR="00AC466E" w:rsidRPr="00206ACB">
        <w:t xml:space="preserve"> </w:t>
      </w:r>
      <w:r w:rsidRPr="00206ACB">
        <w:t>to</w:t>
      </w:r>
      <w:r w:rsidR="00AC466E" w:rsidRPr="00206ACB">
        <w:t xml:space="preserve"> </w:t>
      </w:r>
      <w:r w:rsidRPr="00206ACB">
        <w:t>machine</w:t>
      </w:r>
      <w:r w:rsidR="00AC466E" w:rsidRPr="00206ACB">
        <w:t xml:space="preserve"> </w:t>
      </w:r>
      <w:r w:rsidRPr="00206ACB">
        <w:t>code.</w:t>
      </w:r>
      <w:r w:rsidR="00AC466E" w:rsidRPr="00206ACB">
        <w:t xml:space="preserve"> </w:t>
      </w:r>
      <w:r w:rsidRPr="0046102D">
        <w:rPr>
          <w:rStyle w:val="QuoteChar"/>
        </w:rPr>
        <w:t>.segment</w:t>
      </w:r>
      <w:r w:rsidRPr="00206ACB">
        <w:t>,</w:t>
      </w:r>
      <w:r w:rsidR="00AC466E" w:rsidRPr="00206ACB">
        <w:t xml:space="preserve"> </w:t>
      </w:r>
      <w:r w:rsidRPr="00206ACB">
        <w:t>as</w:t>
      </w:r>
      <w:r w:rsidR="00AC466E" w:rsidRPr="00206ACB">
        <w:t xml:space="preserve"> </w:t>
      </w:r>
      <w:r w:rsidRPr="00206ACB">
        <w:t>we</w:t>
      </w:r>
      <w:r w:rsidR="00AC466E" w:rsidRPr="00206ACB">
        <w:t xml:space="preserve"> </w:t>
      </w:r>
      <w:r w:rsidRPr="00206ACB">
        <w:t>discussed</w:t>
      </w:r>
      <w:r w:rsidR="00AC466E" w:rsidRPr="00206ACB">
        <w:t xml:space="preserve"> </w:t>
      </w:r>
      <w:r w:rsidRPr="00206ACB">
        <w:t>in</w:t>
      </w:r>
      <w:r w:rsidR="00AC466E" w:rsidRPr="00206ACB">
        <w:t xml:space="preserve"> </w:t>
      </w:r>
      <w:r w:rsidRPr="00206ACB">
        <w:t>Chapter</w:t>
      </w:r>
      <w:r w:rsidR="00AC466E" w:rsidRPr="00206ACB">
        <w:t xml:space="preserve"> </w:t>
      </w:r>
      <w:r w:rsidRPr="00206ACB">
        <w:t>4,</w:t>
      </w:r>
      <w:r w:rsidR="00AC466E" w:rsidRPr="00206ACB">
        <w:t xml:space="preserve"> </w:t>
      </w:r>
      <w:r w:rsidRPr="00206ACB">
        <w:t>tells</w:t>
      </w:r>
      <w:r w:rsidR="00AC466E" w:rsidRPr="00206ACB">
        <w:t xml:space="preserve"> </w:t>
      </w:r>
      <w:r w:rsidRPr="00206ACB">
        <w:t>the</w:t>
      </w:r>
      <w:r w:rsidR="00AC466E" w:rsidRPr="00206ACB">
        <w:t xml:space="preserve"> </w:t>
      </w:r>
      <w:r w:rsidRPr="00206ACB">
        <w:t>assembler</w:t>
      </w:r>
      <w:r w:rsidR="00AC466E" w:rsidRPr="00206ACB">
        <w:t xml:space="preserve"> </w:t>
      </w:r>
      <w:r w:rsidRPr="00206ACB">
        <w:t>where</w:t>
      </w:r>
      <w:r w:rsidR="00AC466E" w:rsidRPr="00206ACB">
        <w:t xml:space="preserve"> </w:t>
      </w:r>
      <w:r w:rsidRPr="00206ACB">
        <w:t>to</w:t>
      </w:r>
      <w:r w:rsidR="00AC466E" w:rsidRPr="00206ACB">
        <w:t xml:space="preserve"> </w:t>
      </w:r>
      <w:r w:rsidRPr="00206ACB">
        <w:t>put</w:t>
      </w:r>
      <w:r w:rsidR="00AC466E" w:rsidRPr="00206ACB">
        <w:t xml:space="preserve"> </w:t>
      </w:r>
      <w:r w:rsidRPr="00206ACB">
        <w:t>your</w:t>
      </w:r>
      <w:r w:rsidR="00AC466E" w:rsidRPr="00206ACB">
        <w:t xml:space="preserve"> </w:t>
      </w:r>
      <w:r w:rsidRPr="00206ACB">
        <w:t>code</w:t>
      </w:r>
      <w:r w:rsidR="00AC466E" w:rsidRPr="00206ACB">
        <w:t xml:space="preserve"> </w:t>
      </w:r>
      <w:r w:rsidRPr="00206ACB">
        <w:t>in</w:t>
      </w:r>
      <w:r w:rsidR="00AC466E" w:rsidRPr="00206ACB">
        <w:t xml:space="preserve"> </w:t>
      </w:r>
      <w:r w:rsidRPr="00206ACB">
        <w:t>the</w:t>
      </w:r>
      <w:r w:rsidR="00AC466E" w:rsidRPr="00206ACB">
        <w:t xml:space="preserve"> </w:t>
      </w:r>
      <w:r w:rsidRPr="00206ACB">
        <w:t>final</w:t>
      </w:r>
      <w:r w:rsidR="00AC466E" w:rsidRPr="00206ACB">
        <w:t xml:space="preserve"> </w:t>
      </w:r>
      <w:r w:rsidRPr="00206ACB">
        <w:t>output.</w:t>
      </w:r>
      <w:r w:rsidR="00AC466E" w:rsidRPr="00206ACB">
        <w:t xml:space="preserve"> </w:t>
      </w:r>
      <w:r w:rsidRPr="00206ACB">
        <w:t>The</w:t>
      </w:r>
      <w:r w:rsidR="00AC466E" w:rsidRPr="00206ACB">
        <w:t xml:space="preserve"> </w:t>
      </w:r>
      <w:r w:rsidRPr="0046102D">
        <w:rPr>
          <w:rStyle w:val="QuoteChar"/>
        </w:rPr>
        <w:t>HEADER</w:t>
      </w:r>
      <w:r w:rsidR="00AC466E" w:rsidRPr="00206ACB">
        <w:t xml:space="preserve"> </w:t>
      </w:r>
      <w:r w:rsidRPr="00206ACB">
        <w:t>segment,</w:t>
      </w:r>
      <w:r w:rsidR="00AC466E" w:rsidRPr="00206ACB">
        <w:t xml:space="preserve"> </w:t>
      </w:r>
      <w:r w:rsidRPr="00206ACB">
        <w:t>unsurprisingly,</w:t>
      </w:r>
      <w:r w:rsidR="00AC466E" w:rsidRPr="00206ACB">
        <w:t xml:space="preserve"> </w:t>
      </w:r>
      <w:r w:rsidRPr="00206ACB">
        <w:t>is</w:t>
      </w:r>
      <w:r w:rsidR="00AC466E" w:rsidRPr="00206ACB">
        <w:t xml:space="preserve"> </w:t>
      </w:r>
      <w:r w:rsidRPr="00206ACB">
        <w:t>placed</w:t>
      </w:r>
      <w:r w:rsidR="00AC466E" w:rsidRPr="00206ACB">
        <w:t xml:space="preserve"> </w:t>
      </w:r>
      <w:r w:rsidRPr="00206ACB">
        <w:t>at</w:t>
      </w:r>
      <w:r w:rsidR="00AC466E" w:rsidRPr="00206ACB">
        <w:t xml:space="preserve"> </w:t>
      </w:r>
      <w:r w:rsidRPr="00206ACB">
        <w:t>the</w:t>
      </w:r>
      <w:r w:rsidR="00AC466E" w:rsidRPr="00206ACB">
        <w:t xml:space="preserve"> </w:t>
      </w:r>
      <w:r w:rsidRPr="00206ACB">
        <w:t>very</w:t>
      </w:r>
      <w:r w:rsidR="00AC466E" w:rsidRPr="00206ACB">
        <w:t xml:space="preserve"> </w:t>
      </w:r>
      <w:r w:rsidRPr="00206ACB">
        <w:t>beginning</w:t>
      </w:r>
      <w:r w:rsidR="00AC466E" w:rsidRPr="00206ACB">
        <w:t xml:space="preserve"> </w:t>
      </w:r>
      <w:r w:rsidRPr="00206ACB">
        <w:t>of</w:t>
      </w:r>
      <w:r w:rsidR="00AC466E" w:rsidRPr="00206ACB">
        <w:t xml:space="preserve"> </w:t>
      </w:r>
      <w:r w:rsidRPr="00206ACB">
        <w:t>the</w:t>
      </w:r>
      <w:r w:rsidR="00AC466E" w:rsidRPr="00206ACB">
        <w:t xml:space="preserve"> </w:t>
      </w:r>
      <w:r w:rsidRPr="00206ACB">
        <w:t>resulting</w:t>
      </w:r>
      <w:r w:rsidR="00AC466E" w:rsidRPr="00206ACB">
        <w:t xml:space="preserve"> </w:t>
      </w:r>
      <w:r w:rsidRPr="00206ACB">
        <w:t>.nes</w:t>
      </w:r>
      <w:r w:rsidR="00AC466E" w:rsidRPr="00206ACB">
        <w:t xml:space="preserve"> </w:t>
      </w:r>
      <w:r w:rsidRPr="00206ACB">
        <w:t>file.</w:t>
      </w:r>
    </w:p>
    <w:p w14:paraId="2C50925D" w14:textId="7EC96F26" w:rsidR="0021595F" w:rsidRPr="00206ACB" w:rsidRDefault="0021595F" w:rsidP="0053741F">
      <w:r w:rsidRPr="00206ACB">
        <w:t>The</w:t>
      </w:r>
      <w:r w:rsidR="00AC466E" w:rsidRPr="00206ACB">
        <w:t xml:space="preserve"> </w:t>
      </w:r>
      <w:r w:rsidRPr="00206ACB">
        <w:t>second</w:t>
      </w:r>
      <w:r w:rsidR="00AC466E" w:rsidRPr="00206ACB">
        <w:t xml:space="preserve"> </w:t>
      </w:r>
      <w:r w:rsidRPr="00206ACB">
        <w:t>line</w:t>
      </w:r>
      <w:r w:rsidR="00AC466E" w:rsidRPr="00206ACB">
        <w:t xml:space="preserve"> </w:t>
      </w:r>
      <w:r w:rsidRPr="00206ACB">
        <w:t>uses</w:t>
      </w:r>
      <w:r w:rsidR="00AC466E" w:rsidRPr="00206ACB">
        <w:t xml:space="preserve"> </w:t>
      </w:r>
      <w:r w:rsidRPr="00206ACB">
        <w:t>another</w:t>
      </w:r>
      <w:r w:rsidR="00AC466E" w:rsidRPr="00206ACB">
        <w:t xml:space="preserve"> </w:t>
      </w:r>
      <w:r w:rsidRPr="00206ACB">
        <w:t>assembler</w:t>
      </w:r>
      <w:r w:rsidR="00AC466E" w:rsidRPr="00206ACB">
        <w:t xml:space="preserve"> </w:t>
      </w:r>
      <w:r w:rsidRPr="00206ACB">
        <w:t>directive</w:t>
      </w:r>
      <w:r w:rsidR="00AC466E" w:rsidRPr="00206ACB">
        <w:t xml:space="preserve"> </w:t>
      </w:r>
      <w:r w:rsidRPr="00206ACB">
        <w:t>that</w:t>
      </w:r>
      <w:r w:rsidR="00AC466E" w:rsidRPr="00206ACB">
        <w:t xml:space="preserve"> </w:t>
      </w:r>
      <w:r w:rsidRPr="00206ACB">
        <w:t>we've</w:t>
      </w:r>
      <w:r w:rsidR="00AC466E" w:rsidRPr="00206ACB">
        <w:t xml:space="preserve"> </w:t>
      </w:r>
      <w:r w:rsidRPr="00206ACB">
        <w:t>seen</w:t>
      </w:r>
      <w:r w:rsidR="00AC466E" w:rsidRPr="00206ACB">
        <w:t xml:space="preserve"> </w:t>
      </w:r>
      <w:r w:rsidRPr="00206ACB">
        <w:t>before.</w:t>
      </w:r>
      <w:r w:rsidR="00AC466E" w:rsidRPr="00206ACB">
        <w:t xml:space="preserve"> </w:t>
      </w:r>
      <w:r w:rsidRPr="0046102D">
        <w:rPr>
          <w:rStyle w:val="QuoteChar"/>
        </w:rPr>
        <w:t>.byte</w:t>
      </w:r>
      <w:r w:rsidR="00AC466E" w:rsidRPr="00206ACB">
        <w:t xml:space="preserve"> </w:t>
      </w:r>
      <w:r w:rsidRPr="00206ACB">
        <w:t>tells</w:t>
      </w:r>
      <w:r w:rsidR="00AC466E" w:rsidRPr="00206ACB">
        <w:t xml:space="preserve"> </w:t>
      </w:r>
      <w:r w:rsidRPr="00206ACB">
        <w:t>the</w:t>
      </w:r>
      <w:r w:rsidR="00AC466E" w:rsidRPr="00206ACB">
        <w:t xml:space="preserve"> </w:t>
      </w:r>
      <w:r w:rsidRPr="00206ACB">
        <w:t>assembler</w:t>
      </w:r>
      <w:r w:rsidR="00AC466E" w:rsidRPr="00206ACB">
        <w:t xml:space="preserve"> </w:t>
      </w:r>
      <w:r w:rsidRPr="00206ACB">
        <w:t>to</w:t>
      </w:r>
      <w:r w:rsidR="00AC466E" w:rsidRPr="00206ACB">
        <w:t xml:space="preserve"> </w:t>
      </w:r>
      <w:r w:rsidRPr="00206ACB">
        <w:t>insert</w:t>
      </w:r>
      <w:r w:rsidR="00AC466E" w:rsidRPr="00206ACB">
        <w:t xml:space="preserve"> </w:t>
      </w:r>
      <w:r w:rsidRPr="00206ACB">
        <w:t>literal</w:t>
      </w:r>
      <w:r w:rsidR="00AC466E" w:rsidRPr="00206ACB">
        <w:t xml:space="preserve"> </w:t>
      </w:r>
      <w:r w:rsidRPr="00206ACB">
        <w:t>data</w:t>
      </w:r>
      <w:r w:rsidR="00AC466E" w:rsidRPr="00206ACB">
        <w:t xml:space="preserve"> </w:t>
      </w:r>
      <w:r w:rsidRPr="00206ACB">
        <w:t>bytes</w:t>
      </w:r>
      <w:r w:rsidR="00AC466E" w:rsidRPr="00206ACB">
        <w:t xml:space="preserve"> </w:t>
      </w:r>
      <w:r w:rsidRPr="00206ACB">
        <w:t>into</w:t>
      </w:r>
      <w:r w:rsidR="00AC466E" w:rsidRPr="00206ACB">
        <w:t xml:space="preserve"> </w:t>
      </w:r>
      <w:r w:rsidRPr="00206ACB">
        <w:t>the</w:t>
      </w:r>
      <w:r w:rsidR="00AC466E" w:rsidRPr="00206ACB">
        <w:t xml:space="preserve"> </w:t>
      </w:r>
      <w:r w:rsidRPr="00206ACB">
        <w:t>output,</w:t>
      </w:r>
      <w:r w:rsidR="00AC466E" w:rsidRPr="00206ACB">
        <w:t xml:space="preserve"> </w:t>
      </w:r>
      <w:r w:rsidRPr="00206ACB">
        <w:t>rather</w:t>
      </w:r>
      <w:r w:rsidR="00AC466E" w:rsidRPr="00206ACB">
        <w:t xml:space="preserve"> </w:t>
      </w:r>
      <w:r w:rsidRPr="00206ACB">
        <w:t>than</w:t>
      </w:r>
      <w:r w:rsidR="00AC466E" w:rsidRPr="00206ACB">
        <w:t xml:space="preserve"> </w:t>
      </w:r>
      <w:r w:rsidRPr="00206ACB">
        <w:t>trying</w:t>
      </w:r>
      <w:r w:rsidR="00AC466E" w:rsidRPr="00206ACB">
        <w:t xml:space="preserve"> </w:t>
      </w:r>
      <w:r w:rsidRPr="00206ACB">
        <w:t>to</w:t>
      </w:r>
      <w:r w:rsidR="00AC466E" w:rsidRPr="00206ACB">
        <w:t xml:space="preserve"> </w:t>
      </w:r>
      <w:r w:rsidRPr="00206ACB">
        <w:t>interpret</w:t>
      </w:r>
      <w:r w:rsidR="00AC466E" w:rsidRPr="00206ACB">
        <w:t xml:space="preserve"> </w:t>
      </w:r>
      <w:r w:rsidRPr="00206ACB">
        <w:t>opcodes</w:t>
      </w:r>
      <w:r w:rsidR="00AC466E" w:rsidRPr="00206ACB">
        <w:t xml:space="preserve"> </w:t>
      </w:r>
      <w:r w:rsidRPr="00206ACB">
        <w:t>from</w:t>
      </w:r>
      <w:r w:rsidR="00AC466E" w:rsidRPr="00206ACB">
        <w:t xml:space="preserve"> </w:t>
      </w:r>
      <w:r w:rsidRPr="00206ACB">
        <w:t>them.</w:t>
      </w:r>
      <w:r w:rsidR="00AC466E" w:rsidRPr="00206ACB">
        <w:t xml:space="preserve"> </w:t>
      </w:r>
      <w:r w:rsidRPr="00206ACB">
        <w:t>The</w:t>
      </w:r>
      <w:r w:rsidR="00AC466E" w:rsidRPr="00206ACB">
        <w:t xml:space="preserve"> </w:t>
      </w:r>
      <w:r w:rsidRPr="00206ACB">
        <w:t>three</w:t>
      </w:r>
      <w:r w:rsidR="00AC466E" w:rsidRPr="00206ACB">
        <w:t xml:space="preserve"> </w:t>
      </w:r>
      <w:r w:rsidRPr="00206ACB">
        <w:t>ASCII</w:t>
      </w:r>
      <w:r w:rsidR="00AC466E" w:rsidRPr="00206ACB">
        <w:t xml:space="preserve"> </w:t>
      </w:r>
      <w:r w:rsidRPr="00206ACB">
        <w:t>codepoints</w:t>
      </w:r>
      <w:r w:rsidR="00AC466E" w:rsidRPr="00206ACB">
        <w:t xml:space="preserve"> </w:t>
      </w:r>
      <w:r w:rsidRPr="0046102D">
        <w:rPr>
          <w:rStyle w:val="QuoteChar"/>
        </w:rPr>
        <w:t>$4e,</w:t>
      </w:r>
      <w:r w:rsidR="00AC466E" w:rsidRPr="0046102D">
        <w:rPr>
          <w:rStyle w:val="QuoteChar"/>
        </w:rPr>
        <w:t xml:space="preserve"> </w:t>
      </w:r>
      <w:r w:rsidRPr="0046102D">
        <w:rPr>
          <w:rStyle w:val="QuoteChar"/>
        </w:rPr>
        <w:t>$45,</w:t>
      </w:r>
      <w:r w:rsidR="00AC466E" w:rsidRPr="0046102D">
        <w:rPr>
          <w:rStyle w:val="QuoteChar"/>
        </w:rPr>
        <w:t xml:space="preserve"> </w:t>
      </w:r>
      <w:r w:rsidRPr="0046102D">
        <w:rPr>
          <w:rStyle w:val="QuoteChar"/>
        </w:rPr>
        <w:t>$53</w:t>
      </w:r>
      <w:r w:rsidR="00AC466E" w:rsidRPr="00206ACB">
        <w:t xml:space="preserve"> </w:t>
      </w:r>
      <w:r w:rsidRPr="00206ACB">
        <w:t>are</w:t>
      </w:r>
      <w:r w:rsidR="00AC466E" w:rsidRPr="00206ACB">
        <w:t xml:space="preserve"> </w:t>
      </w:r>
      <w:r w:rsidRPr="00206ACB">
        <w:t>the</w:t>
      </w:r>
      <w:r w:rsidR="00AC466E" w:rsidRPr="00206ACB">
        <w:t xml:space="preserve"> </w:t>
      </w:r>
      <w:r w:rsidRPr="00206ACB">
        <w:t>string</w:t>
      </w:r>
      <w:r w:rsidR="00AC466E" w:rsidRPr="00206ACB">
        <w:t xml:space="preserve"> </w:t>
      </w:r>
      <w:r w:rsidRPr="00206ACB">
        <w:t>"NES"</w:t>
      </w:r>
      <w:r w:rsidR="00AC466E" w:rsidRPr="00206ACB">
        <w:t xml:space="preserve"> </w:t>
      </w:r>
      <w:r w:rsidRPr="00206ACB">
        <w:t>(the</w:t>
      </w:r>
      <w:r w:rsidR="00AC466E" w:rsidRPr="00206ACB">
        <w:t xml:space="preserve"> </w:t>
      </w:r>
      <w:r w:rsidRPr="00206ACB">
        <w:t>ASCII</w:t>
      </w:r>
      <w:r w:rsidR="00AC466E" w:rsidRPr="00206ACB">
        <w:t xml:space="preserve"> </w:t>
      </w:r>
      <w:r w:rsidRPr="00206ACB">
        <w:t>representations</w:t>
      </w:r>
      <w:r w:rsidR="00AC466E" w:rsidRPr="00206ACB">
        <w:t xml:space="preserve"> </w:t>
      </w:r>
      <w:r w:rsidRPr="00206ACB">
        <w:t>of</w:t>
      </w:r>
      <w:r w:rsidR="00AC466E" w:rsidRPr="00206ACB">
        <w:t xml:space="preserve"> </w:t>
      </w:r>
      <w:r w:rsidRPr="00206ACB">
        <w:t>"N",</w:t>
      </w:r>
      <w:r w:rsidR="00AC466E" w:rsidRPr="00206ACB">
        <w:t xml:space="preserve"> </w:t>
      </w:r>
      <w:r w:rsidRPr="00206ACB">
        <w:t>"E",</w:t>
      </w:r>
      <w:r w:rsidR="00AC466E" w:rsidRPr="00206ACB">
        <w:t xml:space="preserve"> </w:t>
      </w:r>
      <w:r w:rsidRPr="00206ACB">
        <w:t>and</w:t>
      </w:r>
      <w:r w:rsidR="00AC466E" w:rsidRPr="00206ACB">
        <w:t xml:space="preserve"> </w:t>
      </w:r>
      <w:r w:rsidRPr="00206ACB">
        <w:t>"S").</w:t>
      </w:r>
      <w:r w:rsidR="00AC466E" w:rsidRPr="00206ACB">
        <w:t xml:space="preserve"> </w:t>
      </w:r>
      <w:r w:rsidRPr="00206ACB">
        <w:t>The</w:t>
      </w:r>
      <w:r w:rsidR="00AC466E" w:rsidRPr="00206ACB">
        <w:t xml:space="preserve"> </w:t>
      </w:r>
      <w:r w:rsidRPr="00206ACB">
        <w:t>next</w:t>
      </w:r>
      <w:r w:rsidR="00AC466E" w:rsidRPr="00206ACB">
        <w:t xml:space="preserve"> </w:t>
      </w:r>
      <w:r w:rsidRPr="00206ACB">
        <w:t>byte,</w:t>
      </w:r>
      <w:r w:rsidR="00AC466E" w:rsidRPr="00206ACB">
        <w:t xml:space="preserve"> </w:t>
      </w:r>
      <w:r w:rsidRPr="0046102D">
        <w:rPr>
          <w:rStyle w:val="QuoteChar"/>
        </w:rPr>
        <w:t>$1a</w:t>
      </w:r>
      <w:r w:rsidRPr="00206ACB">
        <w:t>,</w:t>
      </w:r>
      <w:r w:rsidR="00AC466E" w:rsidRPr="00206ACB">
        <w:t xml:space="preserve"> </w:t>
      </w:r>
      <w:r w:rsidRPr="00206ACB">
        <w:t>represents</w:t>
      </w:r>
      <w:r w:rsidR="00AC466E" w:rsidRPr="00206ACB">
        <w:t xml:space="preserve"> </w:t>
      </w:r>
      <w:r w:rsidRPr="00206ACB">
        <w:t>the</w:t>
      </w:r>
      <w:r w:rsidR="00AC466E" w:rsidRPr="00206ACB">
        <w:t xml:space="preserve"> </w:t>
      </w:r>
      <w:r w:rsidRPr="00206ACB">
        <w:t>MS-DOS</w:t>
      </w:r>
      <w:r w:rsidR="00AC466E" w:rsidRPr="00206ACB">
        <w:t xml:space="preserve"> </w:t>
      </w:r>
      <w:r w:rsidRPr="00206ACB">
        <w:t>"end</w:t>
      </w:r>
      <w:r w:rsidR="00AC466E" w:rsidRPr="00206ACB">
        <w:t xml:space="preserve"> </w:t>
      </w:r>
      <w:r w:rsidRPr="00206ACB">
        <w:t>of</w:t>
      </w:r>
      <w:r w:rsidR="00AC466E" w:rsidRPr="00206ACB">
        <w:t xml:space="preserve"> </w:t>
      </w:r>
      <w:r w:rsidRPr="00206ACB">
        <w:t>file"</w:t>
      </w:r>
      <w:r w:rsidR="00AC466E" w:rsidRPr="00206ACB">
        <w:t xml:space="preserve"> </w:t>
      </w:r>
      <w:r w:rsidRPr="00206ACB">
        <w:t>character.</w:t>
      </w:r>
      <w:r w:rsidR="00AC466E" w:rsidRPr="00206ACB">
        <w:t xml:space="preserve"> </w:t>
      </w:r>
      <w:r w:rsidRPr="00206ACB">
        <w:t>These</w:t>
      </w:r>
      <w:r w:rsidR="00AC466E" w:rsidRPr="00206ACB">
        <w:t xml:space="preserve"> </w:t>
      </w:r>
      <w:r w:rsidRPr="00206ACB">
        <w:t>four</w:t>
      </w:r>
      <w:r w:rsidR="00AC466E" w:rsidRPr="00206ACB">
        <w:t xml:space="preserve"> </w:t>
      </w:r>
      <w:r w:rsidRPr="00206ACB">
        <w:t>bytes</w:t>
      </w:r>
      <w:r w:rsidR="00AC466E" w:rsidRPr="00206ACB">
        <w:t xml:space="preserve"> </w:t>
      </w:r>
      <w:r w:rsidRPr="00206ACB">
        <w:t>are</w:t>
      </w:r>
      <w:r w:rsidR="00AC466E" w:rsidRPr="00206ACB">
        <w:t xml:space="preserve"> </w:t>
      </w:r>
      <w:r w:rsidRPr="00206ACB">
        <w:t>a</w:t>
      </w:r>
      <w:r w:rsidR="00AC466E" w:rsidRPr="00206ACB">
        <w:t xml:space="preserve"> </w:t>
      </w:r>
      <w:r w:rsidRPr="00206ACB">
        <w:t>"magic</w:t>
      </w:r>
      <w:r w:rsidR="00AC466E" w:rsidRPr="00206ACB">
        <w:t xml:space="preserve"> </w:t>
      </w:r>
      <w:r w:rsidRPr="00206ACB">
        <w:t>number"</w:t>
      </w:r>
      <w:r w:rsidR="00AC466E" w:rsidRPr="00206ACB">
        <w:t xml:space="preserve"> </w:t>
      </w:r>
      <w:r w:rsidRPr="00206ACB">
        <w:t>that</w:t>
      </w:r>
      <w:r w:rsidR="00AC466E" w:rsidRPr="00206ACB">
        <w:t xml:space="preserve"> </w:t>
      </w:r>
      <w:r w:rsidRPr="00206ACB">
        <w:t>marks</w:t>
      </w:r>
      <w:r w:rsidR="00AC466E" w:rsidRPr="00206ACB">
        <w:t xml:space="preserve"> </w:t>
      </w:r>
      <w:r w:rsidRPr="00206ACB">
        <w:t>the</w:t>
      </w:r>
      <w:r w:rsidR="00AC466E" w:rsidRPr="00206ACB">
        <w:t xml:space="preserve"> </w:t>
      </w:r>
      <w:r w:rsidRPr="00206ACB">
        <w:t>output</w:t>
      </w:r>
      <w:r w:rsidR="00AC466E" w:rsidRPr="00206ACB">
        <w:t xml:space="preserve"> </w:t>
      </w:r>
      <w:r w:rsidRPr="00206ACB">
        <w:t>as</w:t>
      </w:r>
      <w:r w:rsidR="00AC466E" w:rsidRPr="00206ACB">
        <w:t xml:space="preserve"> </w:t>
      </w:r>
      <w:r w:rsidRPr="00206ACB">
        <w:t>an</w:t>
      </w:r>
      <w:r w:rsidR="00AC466E" w:rsidRPr="00206ACB">
        <w:t xml:space="preserve"> </w:t>
      </w:r>
      <w:r w:rsidRPr="00206ACB">
        <w:t>NES</w:t>
      </w:r>
      <w:r w:rsidR="00AC466E" w:rsidRPr="00206ACB">
        <w:t xml:space="preserve"> </w:t>
      </w:r>
      <w:r w:rsidRPr="00206ACB">
        <w:t>game.</w:t>
      </w:r>
      <w:r w:rsidRPr="00206ACB">
        <w:rPr>
          <w:rStyle w:val="marginnote"/>
          <w:rFonts w:cstheme="minorHAnsi"/>
          <w:color w:val="111111"/>
          <w:szCs w:val="26"/>
        </w:rPr>
        <w:t>Most</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types</w:t>
      </w:r>
      <w:r w:rsidR="00AC466E" w:rsidRPr="00206ACB">
        <w:rPr>
          <w:rStyle w:val="marginnote"/>
          <w:rFonts w:cstheme="minorHAnsi"/>
          <w:color w:val="111111"/>
          <w:szCs w:val="26"/>
        </w:rPr>
        <w:t xml:space="preserve"> </w:t>
      </w:r>
      <w:r w:rsidRPr="00206ACB">
        <w:rPr>
          <w:rStyle w:val="marginnote"/>
          <w:rFonts w:cstheme="minorHAnsi"/>
          <w:color w:val="111111"/>
          <w:szCs w:val="26"/>
        </w:rPr>
        <w:t>have</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"magic</w:t>
      </w:r>
      <w:r w:rsidR="00AC466E" w:rsidRPr="00206ACB">
        <w:rPr>
          <w:rStyle w:val="marginnote"/>
          <w:rFonts w:cstheme="minorHAnsi"/>
          <w:color w:val="111111"/>
          <w:szCs w:val="26"/>
        </w:rPr>
        <w:t xml:space="preserve"> </w:t>
      </w:r>
      <w:r w:rsidRPr="00206ACB">
        <w:rPr>
          <w:rStyle w:val="marginnote"/>
          <w:rFonts w:cstheme="minorHAnsi"/>
          <w:color w:val="111111"/>
          <w:szCs w:val="26"/>
        </w:rPr>
        <w:t>number"</w:t>
      </w:r>
      <w:r w:rsidR="00AC466E" w:rsidRPr="00206ACB">
        <w:rPr>
          <w:rStyle w:val="marginnote"/>
          <w:rFonts w:cstheme="minorHAnsi"/>
          <w:color w:val="111111"/>
          <w:szCs w:val="26"/>
        </w:rPr>
        <w:t xml:space="preserve"> </w:t>
      </w:r>
      <w:r w:rsidRPr="00206ACB">
        <w:rPr>
          <w:rStyle w:val="marginnote"/>
          <w:rFonts w:cstheme="minorHAnsi"/>
          <w:color w:val="111111"/>
          <w:szCs w:val="26"/>
        </w:rPr>
        <w:t>at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start</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make</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easier</w:t>
      </w:r>
      <w:r w:rsidR="00AC466E" w:rsidRPr="00206ACB">
        <w:rPr>
          <w:rStyle w:val="marginnote"/>
          <w:rFonts w:cstheme="minorHAnsi"/>
          <w:color w:val="111111"/>
          <w:szCs w:val="26"/>
        </w:rPr>
        <w:t xml:space="preserve"> </w:t>
      </w:r>
      <w:r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operating</w:t>
      </w:r>
      <w:r w:rsidR="00AC466E" w:rsidRPr="00206ACB">
        <w:rPr>
          <w:rStyle w:val="marginnote"/>
          <w:rFonts w:cstheme="minorHAnsi"/>
          <w:color w:val="111111"/>
          <w:szCs w:val="26"/>
        </w:rPr>
        <w:t xml:space="preserve"> </w:t>
      </w:r>
      <w:r w:rsidRPr="00206ACB">
        <w:rPr>
          <w:rStyle w:val="marginnote"/>
          <w:rFonts w:cstheme="minorHAnsi"/>
          <w:color w:val="111111"/>
          <w:szCs w:val="26"/>
        </w:rPr>
        <w:t>system</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know</w:t>
      </w:r>
      <w:r w:rsidR="00AC466E" w:rsidRPr="00206ACB">
        <w:rPr>
          <w:rStyle w:val="marginnote"/>
          <w:rFonts w:cstheme="minorHAnsi"/>
          <w:color w:val="111111"/>
          <w:szCs w:val="26"/>
        </w:rPr>
        <w:t xml:space="preserve"> </w:t>
      </w:r>
      <w:r w:rsidRPr="00206ACB">
        <w:rPr>
          <w:rStyle w:val="marginnote"/>
          <w:rFonts w:cstheme="minorHAnsi"/>
          <w:color w:val="111111"/>
          <w:szCs w:val="26"/>
        </w:rPr>
        <w:t>what</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with</w:t>
      </w:r>
      <w:r w:rsidR="00AC466E" w:rsidRPr="00206ACB">
        <w:rPr>
          <w:rStyle w:val="marginnote"/>
          <w:rFonts w:cstheme="minorHAnsi"/>
          <w:color w:val="111111"/>
          <w:szCs w:val="26"/>
        </w:rPr>
        <w:t xml:space="preserve"> </w:t>
      </w:r>
      <w:r w:rsidRPr="00206ACB">
        <w:rPr>
          <w:rStyle w:val="marginnote"/>
          <w:rFonts w:cstheme="minorHAnsi"/>
          <w:color w:val="111111"/>
          <w:szCs w:val="26"/>
        </w:rPr>
        <w:t>certainty.</w:t>
      </w:r>
      <w:r w:rsidR="00AC466E" w:rsidRPr="00206ACB">
        <w:rPr>
          <w:rStyle w:val="marginnote"/>
          <w:rFonts w:cstheme="minorHAnsi"/>
          <w:color w:val="111111"/>
          <w:szCs w:val="26"/>
        </w:rPr>
        <w:t xml:space="preserve"> </w:t>
      </w:r>
      <w:r w:rsidRPr="00206ACB">
        <w:rPr>
          <w:rStyle w:val="marginnote"/>
          <w:rFonts w:cstheme="minorHAnsi"/>
          <w:color w:val="111111"/>
          <w:szCs w:val="26"/>
        </w:rPr>
        <w:t>Java</w:t>
      </w:r>
      <w:r w:rsidR="00AC466E" w:rsidRPr="00206ACB">
        <w:rPr>
          <w:rStyle w:val="marginnote"/>
          <w:rFonts w:cstheme="minorHAnsi"/>
          <w:color w:val="111111"/>
          <w:szCs w:val="26"/>
        </w:rPr>
        <w:t xml:space="preserve"> </w:t>
      </w:r>
      <w:r w:rsidRPr="00206ACB">
        <w:rPr>
          <w:rStyle w:val="marginnote"/>
          <w:rFonts w:cstheme="minorHAnsi"/>
          <w:color w:val="111111"/>
          <w:szCs w:val="26"/>
        </w:rPr>
        <w:t>bytecode</w:t>
      </w:r>
      <w:r w:rsidR="00AC466E" w:rsidRPr="00206ACB">
        <w:rPr>
          <w:rStyle w:val="marginnote"/>
          <w:rFonts w:cstheme="minorHAnsi"/>
          <w:color w:val="111111"/>
          <w:szCs w:val="26"/>
        </w:rPr>
        <w:t xml:space="preserve"> </w:t>
      </w:r>
      <w:r w:rsidRPr="00206ACB">
        <w:rPr>
          <w:rStyle w:val="marginnote"/>
          <w:rFonts w:cstheme="minorHAnsi"/>
          <w:color w:val="111111"/>
          <w:szCs w:val="26"/>
        </w:rPr>
        <w:t>files</w:t>
      </w:r>
      <w:r w:rsidR="00AC466E" w:rsidRPr="00206ACB">
        <w:rPr>
          <w:rStyle w:val="marginnote"/>
          <w:rFonts w:cstheme="minorHAnsi"/>
          <w:color w:val="111111"/>
          <w:szCs w:val="26"/>
        </w:rPr>
        <w:t xml:space="preserve"> </w:t>
      </w:r>
      <w:r w:rsidRPr="00206ACB">
        <w:rPr>
          <w:rStyle w:val="marginnote"/>
          <w:rFonts w:cstheme="minorHAnsi"/>
          <w:color w:val="111111"/>
          <w:szCs w:val="26"/>
        </w:rPr>
        <w:t>begin</w:t>
      </w:r>
      <w:r w:rsidR="00AC466E" w:rsidRPr="00206ACB">
        <w:rPr>
          <w:rStyle w:val="marginnote"/>
          <w:rFonts w:cstheme="minorHAnsi"/>
          <w:color w:val="111111"/>
          <w:szCs w:val="26"/>
        </w:rPr>
        <w:t xml:space="preserve"> </w:t>
      </w:r>
      <w:r w:rsidRPr="00206ACB">
        <w:rPr>
          <w:rStyle w:val="marginnote"/>
          <w:rFonts w:cstheme="minorHAnsi"/>
          <w:color w:val="111111"/>
          <w:szCs w:val="26"/>
        </w:rPr>
        <w:t>with</w:t>
      </w:r>
      <w:r w:rsidR="00AC466E" w:rsidRPr="00206ACB">
        <w:rPr>
          <w:rStyle w:val="marginnote"/>
          <w:rFonts w:cstheme="minorHAnsi"/>
          <w:color w:val="111111"/>
          <w:szCs w:val="26"/>
        </w:rPr>
        <w:t xml:space="preserve"> </w:t>
      </w:r>
      <w:r w:rsidRPr="0046102D">
        <w:rPr>
          <w:rStyle w:val="QuoteChar"/>
        </w:rPr>
        <w:t>$cafebabe</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PDF</w:t>
      </w:r>
      <w:r w:rsidR="00AC466E" w:rsidRPr="00206ACB">
        <w:rPr>
          <w:rStyle w:val="marginnote"/>
          <w:rFonts w:cstheme="minorHAnsi"/>
          <w:color w:val="111111"/>
          <w:szCs w:val="26"/>
        </w:rPr>
        <w:t xml:space="preserve"> </w:t>
      </w:r>
      <w:r w:rsidRPr="00206ACB">
        <w:rPr>
          <w:rStyle w:val="marginnote"/>
          <w:rFonts w:cstheme="minorHAnsi"/>
          <w:color w:val="111111"/>
          <w:szCs w:val="26"/>
        </w:rPr>
        <w:t>files</w:t>
      </w:r>
      <w:r w:rsidR="00AC466E" w:rsidRPr="00206ACB">
        <w:rPr>
          <w:rStyle w:val="marginnote"/>
          <w:rFonts w:cstheme="minorHAnsi"/>
          <w:color w:val="111111"/>
          <w:szCs w:val="26"/>
        </w:rPr>
        <w:t xml:space="preserve"> </w:t>
      </w:r>
      <w:r w:rsidRPr="00206ACB">
        <w:rPr>
          <w:rStyle w:val="marginnote"/>
          <w:rFonts w:cstheme="minorHAnsi"/>
          <w:color w:val="111111"/>
          <w:szCs w:val="26"/>
        </w:rPr>
        <w:t>begin</w:t>
      </w:r>
      <w:r w:rsidR="00AC466E" w:rsidRPr="00206ACB">
        <w:rPr>
          <w:rStyle w:val="marginnote"/>
          <w:rFonts w:cstheme="minorHAnsi"/>
          <w:color w:val="111111"/>
          <w:szCs w:val="26"/>
        </w:rPr>
        <w:t xml:space="preserve"> </w:t>
      </w:r>
      <w:r w:rsidRPr="00206ACB">
        <w:rPr>
          <w:rStyle w:val="marginnote"/>
          <w:rFonts w:cstheme="minorHAnsi"/>
          <w:color w:val="111111"/>
          <w:szCs w:val="26"/>
        </w:rPr>
        <w:t>with</w:t>
      </w:r>
      <w:r w:rsidR="00AC466E" w:rsidRPr="00206ACB">
        <w:rPr>
          <w:rStyle w:val="marginnote"/>
          <w:rFonts w:cstheme="minorHAnsi"/>
          <w:color w:val="111111"/>
          <w:szCs w:val="26"/>
        </w:rPr>
        <w:t xml:space="preserve"> </w:t>
      </w:r>
      <w:r w:rsidRPr="0046102D">
        <w:rPr>
          <w:rStyle w:val="QuoteChar"/>
        </w:rPr>
        <w:t>$25504446</w:t>
      </w:r>
      <w:r w:rsidR="00AC466E" w:rsidRPr="00206ACB">
        <w:rPr>
          <w:rStyle w:val="marginnote"/>
          <w:rFonts w:cstheme="minorHAnsi"/>
          <w:color w:val="111111"/>
          <w:szCs w:val="26"/>
        </w:rPr>
        <w:t xml:space="preserve"> </w:t>
      </w:r>
      <w:r w:rsidRPr="00206ACB">
        <w:rPr>
          <w:rStyle w:val="marginnote"/>
          <w:rFonts w:cstheme="minorHAnsi"/>
          <w:color w:val="111111"/>
          <w:szCs w:val="26"/>
        </w:rPr>
        <w:t>("%PDF"),</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zip</w:t>
      </w:r>
      <w:r w:rsidR="00AC466E" w:rsidRPr="00206ACB">
        <w:rPr>
          <w:rStyle w:val="marginnote"/>
          <w:rFonts w:cstheme="minorHAnsi"/>
          <w:color w:val="111111"/>
          <w:szCs w:val="26"/>
        </w:rPr>
        <w:t xml:space="preserve"> </w:t>
      </w:r>
      <w:r w:rsidRPr="00206ACB">
        <w:rPr>
          <w:rStyle w:val="marginnote"/>
          <w:rFonts w:cstheme="minorHAnsi"/>
          <w:color w:val="111111"/>
          <w:szCs w:val="26"/>
        </w:rPr>
        <w:t>files</w:t>
      </w:r>
      <w:r w:rsidR="00AC466E" w:rsidRPr="00206ACB">
        <w:rPr>
          <w:rStyle w:val="marginnote"/>
          <w:rFonts w:cstheme="minorHAnsi"/>
          <w:color w:val="111111"/>
          <w:szCs w:val="26"/>
        </w:rPr>
        <w:t xml:space="preserve"> </w:t>
      </w:r>
      <w:r w:rsidRPr="00206ACB">
        <w:rPr>
          <w:rStyle w:val="marginnote"/>
          <w:rFonts w:cstheme="minorHAnsi"/>
          <w:color w:val="111111"/>
          <w:szCs w:val="26"/>
        </w:rPr>
        <w:t>begin</w:t>
      </w:r>
      <w:r w:rsidR="00AC466E" w:rsidRPr="00206ACB">
        <w:rPr>
          <w:rStyle w:val="marginnote"/>
          <w:rFonts w:cstheme="minorHAnsi"/>
          <w:color w:val="111111"/>
          <w:szCs w:val="26"/>
        </w:rPr>
        <w:t xml:space="preserve"> </w:t>
      </w:r>
      <w:r w:rsidRPr="00206ACB">
        <w:rPr>
          <w:rStyle w:val="marginnote"/>
          <w:rFonts w:cstheme="minorHAnsi"/>
          <w:color w:val="111111"/>
          <w:szCs w:val="26"/>
        </w:rPr>
        <w:t>with</w:t>
      </w:r>
      <w:r w:rsidR="00AC466E" w:rsidRPr="00206ACB">
        <w:rPr>
          <w:rStyle w:val="marginnote"/>
          <w:rFonts w:cstheme="minorHAnsi"/>
          <w:color w:val="111111"/>
          <w:szCs w:val="26"/>
        </w:rPr>
        <w:t xml:space="preserve"> </w:t>
      </w:r>
      <w:r w:rsidRPr="0046102D">
        <w:rPr>
          <w:rStyle w:val="QuoteChar"/>
        </w:rPr>
        <w:t>$504b</w:t>
      </w:r>
      <w:r w:rsidR="00AC466E" w:rsidRPr="00206ACB">
        <w:rPr>
          <w:rStyle w:val="marginnote"/>
          <w:rFonts w:cstheme="minorHAnsi"/>
          <w:color w:val="111111"/>
          <w:szCs w:val="26"/>
        </w:rPr>
        <w:t xml:space="preserve"> </w:t>
      </w:r>
      <w:r w:rsidRPr="00206ACB">
        <w:rPr>
          <w:rStyle w:val="marginnote"/>
          <w:rFonts w:cstheme="minorHAnsi"/>
          <w:color w:val="111111"/>
          <w:szCs w:val="26"/>
        </w:rPr>
        <w:t>("PK",</w:t>
      </w:r>
      <w:r w:rsidR="00AC466E" w:rsidRPr="00206ACB">
        <w:rPr>
          <w:rStyle w:val="marginnote"/>
          <w:rFonts w:cstheme="minorHAnsi"/>
          <w:color w:val="111111"/>
          <w:szCs w:val="26"/>
        </w:rPr>
        <w:t xml:space="preserve"> </w:t>
      </w:r>
      <w:r w:rsidRPr="00206ACB">
        <w:rPr>
          <w:rStyle w:val="marginnote"/>
          <w:rFonts w:cstheme="minorHAnsi"/>
          <w:color w:val="111111"/>
          <w:szCs w:val="26"/>
        </w:rPr>
        <w:t>since</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format</w:t>
      </w:r>
      <w:r w:rsidR="00AC466E" w:rsidRPr="00206ACB">
        <w:rPr>
          <w:rStyle w:val="marginnote"/>
          <w:rFonts w:cstheme="minorHAnsi"/>
          <w:color w:val="111111"/>
          <w:szCs w:val="26"/>
        </w:rPr>
        <w:t xml:space="preserve"> </w:t>
      </w:r>
      <w:r w:rsidRPr="00206ACB">
        <w:rPr>
          <w:rStyle w:val="marginnote"/>
          <w:rFonts w:cstheme="minorHAnsi"/>
          <w:color w:val="111111"/>
          <w:szCs w:val="26"/>
        </w:rPr>
        <w:t>used</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be</w:t>
      </w:r>
      <w:r w:rsidR="00AC466E" w:rsidRPr="00206ACB">
        <w:rPr>
          <w:rStyle w:val="marginnote"/>
          <w:rFonts w:cstheme="minorHAnsi"/>
          <w:color w:val="111111"/>
          <w:szCs w:val="26"/>
        </w:rPr>
        <w:t xml:space="preserve"> </w:t>
      </w:r>
      <w:r w:rsidRPr="00206ACB">
        <w:rPr>
          <w:rStyle w:val="marginnote"/>
          <w:rFonts w:cstheme="minorHAnsi"/>
          <w:color w:val="111111"/>
          <w:szCs w:val="26"/>
        </w:rPr>
        <w:t>called</w:t>
      </w:r>
      <w:r w:rsidR="00AC466E" w:rsidRPr="00206ACB">
        <w:rPr>
          <w:rStyle w:val="marginnote"/>
          <w:rFonts w:cstheme="minorHAnsi"/>
          <w:color w:val="111111"/>
          <w:szCs w:val="26"/>
        </w:rPr>
        <w:t xml:space="preserve"> </w:t>
      </w:r>
      <w:r w:rsidRPr="00206ACB">
        <w:rPr>
          <w:rStyle w:val="marginnote"/>
          <w:rFonts w:cstheme="minorHAnsi"/>
          <w:color w:val="111111"/>
          <w:szCs w:val="26"/>
        </w:rPr>
        <w:t>"PKZIP").</w:t>
      </w:r>
      <w:r w:rsidR="00AC466E" w:rsidRPr="00206ACB">
        <w:rPr>
          <w:rStyle w:val="marginnote"/>
          <w:rFonts w:cstheme="minorHAnsi"/>
          <w:color w:val="111111"/>
          <w:szCs w:val="26"/>
        </w:rPr>
        <w:t xml:space="preserve"> </w:t>
      </w:r>
      <w:r w:rsidRPr="00206ACB">
        <w:rPr>
          <w:rStyle w:val="marginnote"/>
          <w:rFonts w:cstheme="minorHAnsi"/>
          <w:color w:val="111111"/>
          <w:szCs w:val="26"/>
        </w:rPr>
        <w:t>You</w:t>
      </w:r>
      <w:r w:rsidR="00AC466E" w:rsidRPr="00206ACB">
        <w:rPr>
          <w:rStyle w:val="marginnote"/>
          <w:rFonts w:cstheme="minorHAnsi"/>
          <w:color w:val="111111"/>
          <w:szCs w:val="26"/>
        </w:rPr>
        <w:t xml:space="preserve"> </w:t>
      </w:r>
      <w:r w:rsidRPr="00206ACB">
        <w:rPr>
          <w:rStyle w:val="marginnote"/>
          <w:rFonts w:cstheme="minorHAnsi"/>
          <w:color w:val="111111"/>
          <w:szCs w:val="26"/>
        </w:rPr>
        <w:t>can</w:t>
      </w:r>
      <w:r w:rsidR="00AC466E" w:rsidRPr="00206ACB">
        <w:rPr>
          <w:rStyle w:val="marginnote"/>
          <w:rFonts w:cstheme="minorHAnsi"/>
          <w:color w:val="111111"/>
          <w:szCs w:val="26"/>
        </w:rPr>
        <w:t xml:space="preserve"> </w:t>
      </w:r>
      <w:r w:rsidRPr="00206ACB">
        <w:rPr>
          <w:rStyle w:val="marginnote"/>
          <w:rFonts w:cstheme="minorHAnsi"/>
          <w:color w:val="111111"/>
          <w:szCs w:val="26"/>
        </w:rPr>
        <w:t>find</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larger</w:t>
      </w:r>
      <w:r w:rsidR="00AC466E" w:rsidRPr="00206ACB">
        <w:rPr>
          <w:rStyle w:val="marginnote"/>
          <w:rFonts w:cstheme="minorHAnsi"/>
          <w:color w:val="111111"/>
          <w:szCs w:val="26"/>
        </w:rPr>
        <w:t xml:space="preserve"> </w:t>
      </w:r>
      <w:r w:rsidRPr="00206ACB">
        <w:rPr>
          <w:rStyle w:val="marginnote"/>
          <w:rFonts w:cstheme="minorHAnsi"/>
          <w:color w:val="111111"/>
          <w:szCs w:val="26"/>
        </w:rPr>
        <w:t>list</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type</w:t>
      </w:r>
      <w:r w:rsidR="00AC466E" w:rsidRPr="00206ACB">
        <w:rPr>
          <w:rStyle w:val="marginnote"/>
          <w:rFonts w:cstheme="minorHAnsi"/>
          <w:color w:val="111111"/>
          <w:szCs w:val="26"/>
        </w:rPr>
        <w:t xml:space="preserve"> </w:t>
      </w:r>
      <w:r w:rsidRPr="00206ACB">
        <w:rPr>
          <w:rStyle w:val="marginnote"/>
          <w:rFonts w:cstheme="minorHAnsi"/>
          <w:color w:val="111111"/>
          <w:szCs w:val="26"/>
        </w:rPr>
        <w:t>magic</w:t>
      </w:r>
      <w:r w:rsidR="00AC466E" w:rsidRPr="00206ACB">
        <w:rPr>
          <w:rStyle w:val="marginnote"/>
          <w:rFonts w:cstheme="minorHAnsi"/>
          <w:color w:val="111111"/>
          <w:szCs w:val="26"/>
        </w:rPr>
        <w:t xml:space="preserve"> </w:t>
      </w:r>
      <w:r w:rsidRPr="00206ACB">
        <w:rPr>
          <w:rStyle w:val="marginnote"/>
          <w:rFonts w:cstheme="minorHAnsi"/>
          <w:color w:val="111111"/>
          <w:szCs w:val="26"/>
        </w:rPr>
        <w:t>numbers</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hyperlink r:id="rId68" w:anchor="Format_indicator" w:tgtFrame="_blank" w:history="1">
        <w:r w:rsidRPr="00206ACB">
          <w:rPr>
            <w:rStyle w:val="Hyperlink"/>
            <w:rFonts w:cstheme="minorHAnsi"/>
            <w:color w:val="82642B"/>
            <w:szCs w:val="26"/>
          </w:rPr>
          <w:t>Wikipedia</w:t>
        </w:r>
      </w:hyperlink>
      <w:r w:rsidRPr="00206ACB">
        <w:rPr>
          <w:rStyle w:val="marginnote"/>
          <w:rFonts w:cstheme="minorHAnsi"/>
          <w:color w:val="111111"/>
          <w:szCs w:val="26"/>
        </w:rPr>
        <w:t>.</w:t>
      </w:r>
    </w:p>
    <w:p w14:paraId="2A0BD4F9" w14:textId="07602F9B" w:rsidR="0021595F" w:rsidRPr="00206ACB" w:rsidRDefault="0021595F" w:rsidP="0053741F">
      <w:r w:rsidRPr="00206ACB">
        <w:t>The</w:t>
      </w:r>
      <w:r w:rsidR="00AC466E" w:rsidRPr="00206ACB">
        <w:t xml:space="preserve"> </w:t>
      </w:r>
      <w:r w:rsidRPr="00206ACB">
        <w:t>"NES"</w:t>
      </w:r>
      <w:r w:rsidR="00AC466E" w:rsidRPr="00206ACB">
        <w:t xml:space="preserve"> </w:t>
      </w:r>
      <w:r w:rsidRPr="00206ACB">
        <w:t>magic</w:t>
      </w:r>
      <w:r w:rsidR="00AC466E" w:rsidRPr="00206ACB">
        <w:t xml:space="preserve"> </w:t>
      </w:r>
      <w:r w:rsidRPr="00206ACB">
        <w:t>number</w:t>
      </w:r>
      <w:r w:rsidR="00AC466E" w:rsidRPr="00206ACB">
        <w:t xml:space="preserve"> </w:t>
      </w:r>
      <w:r w:rsidRPr="00206ACB">
        <w:t>header</w:t>
      </w:r>
      <w:r w:rsidR="00AC466E" w:rsidRPr="00206ACB">
        <w:t xml:space="preserve"> </w:t>
      </w:r>
      <w:r w:rsidRPr="00206ACB">
        <w:t>specifically</w:t>
      </w:r>
      <w:r w:rsidR="00AC466E" w:rsidRPr="00206ACB">
        <w:t xml:space="preserve"> </w:t>
      </w:r>
      <w:r w:rsidRPr="00206ACB">
        <w:t>identifies</w:t>
      </w:r>
      <w:r w:rsidR="00AC466E" w:rsidRPr="00206ACB">
        <w:t xml:space="preserve"> </w:t>
      </w:r>
      <w:r w:rsidRPr="00206ACB">
        <w:t>the</w:t>
      </w:r>
      <w:r w:rsidR="00AC466E" w:rsidRPr="00206ACB">
        <w:t xml:space="preserve"> </w:t>
      </w:r>
      <w:r w:rsidRPr="00206ACB">
        <w:t>file</w:t>
      </w:r>
      <w:r w:rsidR="00AC466E" w:rsidRPr="00206ACB">
        <w:t xml:space="preserve"> </w:t>
      </w:r>
      <w:r w:rsidRPr="00206ACB">
        <w:t>as</w:t>
      </w:r>
      <w:r w:rsidR="00AC466E" w:rsidRPr="00206ACB">
        <w:t xml:space="preserve"> </w:t>
      </w:r>
      <w:r w:rsidRPr="00206ACB">
        <w:t>an</w:t>
      </w:r>
      <w:r w:rsidR="00AC466E" w:rsidRPr="00206ACB">
        <w:t xml:space="preserve"> </w:t>
      </w:r>
      <w:r w:rsidRPr="00206ACB">
        <w:t>"iNES"</w:t>
      </w:r>
      <w:r w:rsidR="00AC466E" w:rsidRPr="00206ACB">
        <w:t xml:space="preserve"> </w:t>
      </w:r>
      <w:r w:rsidRPr="00206ACB">
        <w:t>NES</w:t>
      </w:r>
      <w:r w:rsidR="00AC466E" w:rsidRPr="00206ACB">
        <w:t xml:space="preserve"> </w:t>
      </w:r>
      <w:r w:rsidRPr="00206ACB">
        <w:t>game.</w:t>
      </w:r>
      <w:r w:rsidR="00AC466E" w:rsidRPr="00206ACB">
        <w:t xml:space="preserve"> </w:t>
      </w:r>
      <w:hyperlink r:id="rId69" w:tgtFrame="_blank" w:history="1">
        <w:r w:rsidRPr="00206ACB">
          <w:rPr>
            <w:rStyle w:val="Hyperlink"/>
            <w:rFonts w:cstheme="minorHAnsi"/>
            <w:color w:val="82642B"/>
            <w:szCs w:val="26"/>
          </w:rPr>
          <w:t>iNES</w:t>
        </w:r>
      </w:hyperlink>
      <w:r w:rsidR="00AC466E" w:rsidRPr="00206ACB">
        <w:t xml:space="preserve"> </w:t>
      </w:r>
      <w:r w:rsidRPr="00206ACB">
        <w:t>was</w:t>
      </w:r>
      <w:r w:rsidR="00AC466E" w:rsidRPr="00206ACB">
        <w:t xml:space="preserve"> </w:t>
      </w:r>
      <w:r w:rsidRPr="00206ACB">
        <w:t>one</w:t>
      </w:r>
      <w:r w:rsidR="00AC466E" w:rsidRPr="00206ACB">
        <w:t xml:space="preserve"> </w:t>
      </w:r>
      <w:r w:rsidRPr="00206ACB">
        <w:t>of</w:t>
      </w:r>
      <w:r w:rsidR="00AC466E" w:rsidRPr="00206ACB">
        <w:t xml:space="preserve"> </w:t>
      </w:r>
      <w:r w:rsidRPr="00206ACB">
        <w:t>the</w:t>
      </w:r>
      <w:r w:rsidR="00AC466E" w:rsidRPr="00206ACB">
        <w:t xml:space="preserve"> </w:t>
      </w:r>
      <w:r w:rsidRPr="00206ACB">
        <w:t>first</w:t>
      </w:r>
      <w:r w:rsidR="00AC466E" w:rsidRPr="00206ACB">
        <w:t xml:space="preserve"> </w:t>
      </w:r>
      <w:r w:rsidRPr="00206ACB">
        <w:t>NES</w:t>
      </w:r>
      <w:r w:rsidR="00AC466E" w:rsidRPr="00206ACB">
        <w:t xml:space="preserve"> </w:t>
      </w:r>
      <w:r w:rsidRPr="00206ACB">
        <w:t>emulators,</w:t>
      </w:r>
      <w:r w:rsidR="00AC466E" w:rsidRPr="00206ACB">
        <w:t xml:space="preserve"> </w:t>
      </w:r>
      <w:r w:rsidRPr="00206ACB">
        <w:t>and</w:t>
      </w:r>
      <w:r w:rsidR="00AC466E" w:rsidRPr="00206ACB">
        <w:t xml:space="preserve"> </w:t>
      </w:r>
      <w:r w:rsidRPr="00206ACB">
        <w:t>the</w:t>
      </w:r>
      <w:r w:rsidR="00AC466E" w:rsidRPr="00206ACB">
        <w:t xml:space="preserve"> </w:t>
      </w:r>
      <w:r w:rsidRPr="00206ACB">
        <w:t>first</w:t>
      </w:r>
      <w:r w:rsidR="00AC466E" w:rsidRPr="00206ACB">
        <w:t xml:space="preserve"> </w:t>
      </w:r>
      <w:r w:rsidRPr="00206ACB">
        <w:t>to</w:t>
      </w:r>
      <w:r w:rsidR="00AC466E" w:rsidRPr="00206ACB">
        <w:t xml:space="preserve"> </w:t>
      </w:r>
      <w:r w:rsidRPr="00206ACB">
        <w:t>achieve</w:t>
      </w:r>
      <w:r w:rsidR="00AC466E" w:rsidRPr="00206ACB">
        <w:t xml:space="preserve"> </w:t>
      </w:r>
      <w:r w:rsidRPr="00206ACB">
        <w:t>widespread</w:t>
      </w:r>
      <w:r w:rsidR="00AC466E" w:rsidRPr="00206ACB">
        <w:t xml:space="preserve"> </w:t>
      </w:r>
      <w:r w:rsidRPr="00206ACB">
        <w:t>popularity.</w:t>
      </w:r>
      <w:r w:rsidR="00AC466E" w:rsidRPr="00206ACB">
        <w:t xml:space="preserve"> </w:t>
      </w:r>
      <w:r w:rsidRPr="00206ACB">
        <w:t>iNES'</w:t>
      </w:r>
      <w:r w:rsidR="00AC466E" w:rsidRPr="00206ACB">
        <w:t xml:space="preserve"> </w:t>
      </w:r>
      <w:r w:rsidRPr="00206ACB">
        <w:t>author,</w:t>
      </w:r>
      <w:r w:rsidR="00AC466E" w:rsidRPr="00206ACB">
        <w:t xml:space="preserve"> </w:t>
      </w:r>
      <w:r w:rsidRPr="00206ACB">
        <w:t>Marat</w:t>
      </w:r>
      <w:r w:rsidR="00AC466E" w:rsidRPr="00206ACB">
        <w:t xml:space="preserve"> </w:t>
      </w:r>
      <w:r w:rsidRPr="00206ACB">
        <w:t>Fayzullin,</w:t>
      </w:r>
      <w:r w:rsidR="00AC466E" w:rsidRPr="00206ACB">
        <w:t xml:space="preserve"> </w:t>
      </w:r>
      <w:r w:rsidRPr="00206ACB">
        <w:t>created</w:t>
      </w:r>
      <w:r w:rsidR="00AC466E" w:rsidRPr="00206ACB">
        <w:t xml:space="preserve"> </w:t>
      </w:r>
      <w:r w:rsidRPr="00206ACB">
        <w:t>a</w:t>
      </w:r>
      <w:r w:rsidR="00AC466E" w:rsidRPr="00206ACB">
        <w:t xml:space="preserve"> </w:t>
      </w:r>
      <w:r w:rsidRPr="00206ACB">
        <w:t>special</w:t>
      </w:r>
      <w:r w:rsidR="00AC466E" w:rsidRPr="00206ACB">
        <w:t xml:space="preserve"> </w:t>
      </w:r>
      <w:r w:rsidRPr="00206ACB">
        <w:t>header</w:t>
      </w:r>
      <w:r w:rsidR="00AC466E" w:rsidRPr="00206ACB">
        <w:t xml:space="preserve"> </w:t>
      </w:r>
      <w:r w:rsidRPr="00206ACB">
        <w:t>format</w:t>
      </w:r>
      <w:r w:rsidR="00AC466E" w:rsidRPr="00206ACB">
        <w:t xml:space="preserve"> </w:t>
      </w:r>
      <w:r w:rsidRPr="00206ACB">
        <w:t>that</w:t>
      </w:r>
      <w:r w:rsidR="00AC466E" w:rsidRPr="00206ACB">
        <w:t xml:space="preserve"> </w:t>
      </w:r>
      <w:r w:rsidRPr="00206ACB">
        <w:t>provides</w:t>
      </w:r>
      <w:r w:rsidR="00AC466E" w:rsidRPr="00206ACB">
        <w:t xml:space="preserve"> </w:t>
      </w:r>
      <w:r w:rsidRPr="00206ACB">
        <w:t>the</w:t>
      </w:r>
      <w:r w:rsidR="00AC466E" w:rsidRPr="00206ACB">
        <w:t xml:space="preserve"> </w:t>
      </w:r>
      <w:r w:rsidRPr="00206ACB">
        <w:t>emulator</w:t>
      </w:r>
      <w:r w:rsidR="00AC466E" w:rsidRPr="00206ACB">
        <w:t xml:space="preserve"> </w:t>
      </w:r>
      <w:r w:rsidRPr="00206ACB">
        <w:t>with</w:t>
      </w:r>
      <w:r w:rsidR="00AC466E" w:rsidRPr="00206ACB">
        <w:t xml:space="preserve"> </w:t>
      </w:r>
      <w:r w:rsidRPr="00206ACB">
        <w:t>information</w:t>
      </w:r>
      <w:r w:rsidR="00AC466E" w:rsidRPr="00206ACB">
        <w:t xml:space="preserve"> </w:t>
      </w:r>
      <w:r w:rsidRPr="00206ACB">
        <w:t>about</w:t>
      </w:r>
      <w:r w:rsidR="00AC466E" w:rsidRPr="00206ACB">
        <w:t xml:space="preserve"> </w:t>
      </w:r>
      <w:r w:rsidRPr="00206ACB">
        <w:t>the</w:t>
      </w:r>
      <w:r w:rsidR="00AC466E" w:rsidRPr="00206ACB">
        <w:t xml:space="preserve"> </w:t>
      </w:r>
      <w:r w:rsidRPr="00206ACB">
        <w:t>game</w:t>
      </w:r>
      <w:r w:rsidR="00AC466E" w:rsidRPr="00206ACB">
        <w:t xml:space="preserve"> </w:t>
      </w:r>
      <w:r w:rsidRPr="00206ACB">
        <w:t>itself,</w:t>
      </w:r>
      <w:r w:rsidR="00AC466E" w:rsidRPr="00206ACB">
        <w:t xml:space="preserve"> </w:t>
      </w:r>
      <w:r w:rsidRPr="00206ACB">
        <w:t>such</w:t>
      </w:r>
      <w:r w:rsidR="00AC466E" w:rsidRPr="00206ACB">
        <w:t xml:space="preserve"> </w:t>
      </w:r>
      <w:r w:rsidRPr="00206ACB">
        <w:t>as</w:t>
      </w:r>
      <w:r w:rsidR="00AC466E" w:rsidRPr="00206ACB">
        <w:t xml:space="preserve"> </w:t>
      </w:r>
      <w:r w:rsidRPr="00206ACB">
        <w:t>which</w:t>
      </w:r>
      <w:r w:rsidR="00AC466E" w:rsidRPr="00206ACB">
        <w:t xml:space="preserve"> </w:t>
      </w:r>
      <w:r w:rsidRPr="00206ACB">
        <w:t>region</w:t>
      </w:r>
      <w:r w:rsidR="00AC466E" w:rsidRPr="00206ACB">
        <w:t xml:space="preserve"> </w:t>
      </w:r>
      <w:r w:rsidRPr="00206ACB">
        <w:t>(NTSC/PAL)</w:t>
      </w:r>
      <w:r w:rsidR="00AC466E" w:rsidRPr="00206ACB">
        <w:t xml:space="preserve"> </w:t>
      </w:r>
      <w:r w:rsidRPr="00206ACB">
        <w:t>the</w:t>
      </w:r>
      <w:r w:rsidR="00AC466E" w:rsidRPr="00206ACB">
        <w:t xml:space="preserve"> </w:t>
      </w:r>
      <w:r w:rsidRPr="00206ACB">
        <w:t>game</w:t>
      </w:r>
      <w:r w:rsidR="00AC466E" w:rsidRPr="00206ACB">
        <w:t xml:space="preserve"> </w:t>
      </w:r>
      <w:r w:rsidRPr="00206ACB">
        <w:t>is</w:t>
      </w:r>
      <w:r w:rsidR="00AC466E" w:rsidRPr="00206ACB">
        <w:t xml:space="preserve"> </w:t>
      </w:r>
      <w:r w:rsidRPr="00206ACB">
        <w:t>from,</w:t>
      </w:r>
      <w:r w:rsidR="00AC466E" w:rsidRPr="00206ACB">
        <w:t xml:space="preserve"> </w:t>
      </w:r>
      <w:r w:rsidRPr="00206ACB">
        <w:t>how</w:t>
      </w:r>
      <w:r w:rsidR="00AC466E" w:rsidRPr="00206ACB">
        <w:t xml:space="preserve"> </w:t>
      </w:r>
      <w:r w:rsidRPr="00206ACB">
        <w:t>many</w:t>
      </w:r>
      <w:r w:rsidR="00AC466E" w:rsidRPr="00206ACB">
        <w:t xml:space="preserve"> </w:t>
      </w:r>
      <w:r w:rsidRPr="00206ACB">
        <w:t>PRG</w:t>
      </w:r>
      <w:r w:rsidR="00AC466E" w:rsidRPr="00206ACB">
        <w:t xml:space="preserve"> </w:t>
      </w:r>
      <w:r w:rsidRPr="00206ACB">
        <w:t>and</w:t>
      </w:r>
      <w:r w:rsidR="00AC466E" w:rsidRPr="00206ACB">
        <w:t xml:space="preserve"> </w:t>
      </w:r>
      <w:r w:rsidRPr="00206ACB">
        <w:t>CHR</w:t>
      </w:r>
      <w:r w:rsidR="00AC466E" w:rsidRPr="00206ACB">
        <w:t xml:space="preserve"> </w:t>
      </w:r>
      <w:r w:rsidRPr="00206ACB">
        <w:t>ROM</w:t>
      </w:r>
      <w:r w:rsidR="00AC466E" w:rsidRPr="00206ACB">
        <w:t xml:space="preserve"> </w:t>
      </w:r>
      <w:r w:rsidRPr="00206ACB">
        <w:t>banks</w:t>
      </w:r>
      <w:r w:rsidR="00AC466E" w:rsidRPr="00206ACB">
        <w:t xml:space="preserve"> </w:t>
      </w:r>
      <w:r w:rsidRPr="00206ACB">
        <w:t>it</w:t>
      </w:r>
      <w:r w:rsidR="00AC466E" w:rsidRPr="00206ACB">
        <w:t xml:space="preserve"> </w:t>
      </w:r>
      <w:r w:rsidRPr="00206ACB">
        <w:t>has,</w:t>
      </w:r>
      <w:r w:rsidR="00AC466E" w:rsidRPr="00206ACB">
        <w:t xml:space="preserve"> </w:t>
      </w:r>
      <w:r w:rsidRPr="00206ACB">
        <w:t>and</w:t>
      </w:r>
      <w:r w:rsidR="00AC466E" w:rsidRPr="00206ACB">
        <w:t xml:space="preserve"> </w:t>
      </w:r>
      <w:r w:rsidRPr="00206ACB">
        <w:t>more.</w:t>
      </w:r>
      <w:r w:rsidR="00AC466E" w:rsidRPr="00206ACB">
        <w:t xml:space="preserve"> </w:t>
      </w:r>
      <w:r w:rsidRPr="00206ACB">
        <w:t>The</w:t>
      </w:r>
      <w:r w:rsidR="00AC466E" w:rsidRPr="00206ACB">
        <w:t xml:space="preserve"> </w:t>
      </w:r>
      <w:r w:rsidRPr="00206ACB">
        <w:t>full</w:t>
      </w:r>
      <w:r w:rsidR="00AC466E" w:rsidRPr="00206ACB">
        <w:t xml:space="preserve"> </w:t>
      </w:r>
      <w:r w:rsidRPr="00206ACB">
        <w:t>iNES</w:t>
      </w:r>
      <w:r w:rsidR="00AC466E" w:rsidRPr="00206ACB">
        <w:t xml:space="preserve"> </w:t>
      </w:r>
      <w:r w:rsidRPr="00206ACB">
        <w:t>header</w:t>
      </w:r>
      <w:r w:rsidR="00AC466E" w:rsidRPr="00206ACB">
        <w:t xml:space="preserve"> </w:t>
      </w:r>
      <w:r w:rsidRPr="00206ACB">
        <w:t>is</w:t>
      </w:r>
      <w:r w:rsidR="00AC466E" w:rsidRPr="00206ACB">
        <w:t xml:space="preserve"> </w:t>
      </w:r>
      <w:r w:rsidRPr="00206ACB">
        <w:t>16</w:t>
      </w:r>
      <w:r w:rsidR="00AC466E" w:rsidRPr="00206ACB">
        <w:t xml:space="preserve"> </w:t>
      </w:r>
      <w:r w:rsidRPr="00206ACB">
        <w:t>bytes</w:t>
      </w:r>
      <w:r w:rsidR="00AC466E" w:rsidRPr="00206ACB">
        <w:t xml:space="preserve"> </w:t>
      </w:r>
      <w:r w:rsidRPr="00206ACB">
        <w:t>long.</w:t>
      </w:r>
    </w:p>
    <w:p w14:paraId="5469D55C" w14:textId="7B2AFE30" w:rsidR="00C9489C" w:rsidRPr="00206ACB" w:rsidRDefault="0021595F" w:rsidP="00C9489C">
      <w:r w:rsidRPr="00206ACB">
        <w:t>Our</w:t>
      </w:r>
      <w:r w:rsidR="00AC466E" w:rsidRPr="00206ACB">
        <w:t xml:space="preserve"> </w:t>
      </w:r>
      <w:r w:rsidRPr="00206ACB">
        <w:t>test</w:t>
      </w:r>
      <w:r w:rsidR="00AC466E" w:rsidRPr="00206ACB">
        <w:t xml:space="preserve"> </w:t>
      </w:r>
      <w:r w:rsidRPr="00206ACB">
        <w:t>project's</w:t>
      </w:r>
      <w:r w:rsidR="00AC466E" w:rsidRPr="00206ACB">
        <w:t xml:space="preserve"> </w:t>
      </w:r>
      <w:r w:rsidRPr="00206ACB">
        <w:t>header,</w:t>
      </w:r>
      <w:r w:rsidR="00AC466E" w:rsidRPr="00206ACB">
        <w:t xml:space="preserve"> </w:t>
      </w:r>
      <w:r w:rsidRPr="00206ACB">
        <w:t>after</w:t>
      </w:r>
      <w:r w:rsidR="00AC466E" w:rsidRPr="00206ACB">
        <w:t xml:space="preserve"> </w:t>
      </w:r>
      <w:r w:rsidRPr="00206ACB">
        <w:t>"NES"</w:t>
      </w:r>
      <w:r w:rsidR="00AC466E" w:rsidRPr="00206ACB">
        <w:t xml:space="preserve"> </w:t>
      </w:r>
      <w:r w:rsidRPr="00206ACB">
        <w:t>and</w:t>
      </w:r>
      <w:r w:rsidR="00AC466E" w:rsidRPr="00206ACB">
        <w:t xml:space="preserve"> </w:t>
      </w:r>
      <w:r w:rsidRPr="0046102D">
        <w:rPr>
          <w:rStyle w:val="QuoteChar"/>
        </w:rPr>
        <w:t>$1a</w:t>
      </w:r>
      <w:r w:rsidRPr="00206ACB">
        <w:t>,</w:t>
      </w:r>
      <w:r w:rsidR="00AC466E" w:rsidRPr="00206ACB">
        <w:t xml:space="preserve"> </w:t>
      </w:r>
      <w:r w:rsidRPr="00206ACB">
        <w:t>specifies</w:t>
      </w:r>
      <w:r w:rsidR="00AC466E" w:rsidRPr="00206ACB">
        <w:t xml:space="preserve"> </w:t>
      </w:r>
      <w:r w:rsidRPr="00206ACB">
        <w:t>that</w:t>
      </w:r>
      <w:r w:rsidR="00AC466E" w:rsidRPr="00206ACB">
        <w:t xml:space="preserve"> </w:t>
      </w:r>
      <w:r w:rsidRPr="00206ACB">
        <w:t>the</w:t>
      </w:r>
      <w:r w:rsidR="00AC466E" w:rsidRPr="00206ACB">
        <w:t xml:space="preserve"> </w:t>
      </w:r>
      <w:r w:rsidRPr="00206ACB">
        <w:t>"cartridge"</w:t>
      </w:r>
      <w:r w:rsidR="00AC466E" w:rsidRPr="00206ACB">
        <w:t xml:space="preserve"> </w:t>
      </w:r>
      <w:r w:rsidRPr="00206ACB">
        <w:t>for</w:t>
      </w:r>
      <w:r w:rsidR="00AC466E" w:rsidRPr="00206ACB">
        <w:t xml:space="preserve"> </w:t>
      </w:r>
      <w:r w:rsidRPr="00206ACB">
        <w:t>our</w:t>
      </w:r>
      <w:r w:rsidR="00AC466E" w:rsidRPr="00206ACB">
        <w:t xml:space="preserve"> </w:t>
      </w:r>
      <w:r w:rsidRPr="00206ACB">
        <w:t>game</w:t>
      </w:r>
      <w:r w:rsidR="00AC466E" w:rsidRPr="00206ACB">
        <w:t xml:space="preserve"> </w:t>
      </w:r>
      <w:r w:rsidRPr="00206ACB">
        <w:t>contains</w:t>
      </w:r>
      <w:r w:rsidR="00AC466E" w:rsidRPr="00206ACB">
        <w:t xml:space="preserve"> </w:t>
      </w:r>
      <w:r w:rsidRPr="00206ACB">
        <w:t>two</w:t>
      </w:r>
      <w:r w:rsidR="00AC466E" w:rsidRPr="00206ACB">
        <w:t xml:space="preserve"> </w:t>
      </w:r>
      <w:r w:rsidRPr="00206ACB">
        <w:t>16KB</w:t>
      </w:r>
      <w:r w:rsidR="00AC466E" w:rsidRPr="00206ACB">
        <w:t xml:space="preserve"> </w:t>
      </w:r>
      <w:r w:rsidRPr="00206ACB">
        <w:t>PRG-ROM</w:t>
      </w:r>
      <w:r w:rsidR="00AC466E" w:rsidRPr="00206ACB">
        <w:t xml:space="preserve"> </w:t>
      </w:r>
      <w:r w:rsidRPr="00206ACB">
        <w:t>banks</w:t>
      </w:r>
      <w:r w:rsidR="00AC466E" w:rsidRPr="00206ACB">
        <w:t xml:space="preserve"> </w:t>
      </w:r>
      <w:r w:rsidRPr="00206ACB">
        <w:t>(32KB</w:t>
      </w:r>
      <w:r w:rsidR="00AC466E" w:rsidRPr="00206ACB">
        <w:t xml:space="preserve"> </w:t>
      </w:r>
      <w:r w:rsidRPr="00206ACB">
        <w:t>storage)</w:t>
      </w:r>
      <w:r w:rsidR="00AC466E" w:rsidRPr="00206ACB">
        <w:t xml:space="preserve"> </w:t>
      </w:r>
      <w:r w:rsidRPr="00206ACB">
        <w:t>and</w:t>
      </w:r>
      <w:r w:rsidR="00AC466E" w:rsidRPr="00206ACB">
        <w:t xml:space="preserve"> </w:t>
      </w:r>
      <w:r w:rsidRPr="00206ACB">
        <w:t>one</w:t>
      </w:r>
      <w:r w:rsidR="00AC466E" w:rsidRPr="00206ACB">
        <w:t xml:space="preserve"> </w:t>
      </w:r>
      <w:r w:rsidRPr="00206ACB">
        <w:t>8KB</w:t>
      </w:r>
      <w:r w:rsidR="00AC466E" w:rsidRPr="00206ACB">
        <w:t xml:space="preserve"> </w:t>
      </w:r>
      <w:r w:rsidRPr="00206ACB">
        <w:t>CHR-ROM</w:t>
      </w:r>
      <w:r w:rsidR="00AC466E" w:rsidRPr="00206ACB">
        <w:t xml:space="preserve"> </w:t>
      </w:r>
      <w:r w:rsidRPr="00206ACB">
        <w:t>bank,</w:t>
      </w:r>
      <w:r w:rsidR="00AC466E" w:rsidRPr="00206ACB">
        <w:t xml:space="preserve"> </w:t>
      </w:r>
      <w:r w:rsidRPr="00206ACB">
        <w:t>and</w:t>
      </w:r>
      <w:r w:rsidR="00AC466E" w:rsidRPr="00206ACB">
        <w:t xml:space="preserve"> </w:t>
      </w:r>
      <w:r w:rsidRPr="00206ACB">
        <w:t>that</w:t>
      </w:r>
      <w:r w:rsidR="00AC466E" w:rsidRPr="00206ACB">
        <w:t xml:space="preserve"> </w:t>
      </w:r>
      <w:r w:rsidRPr="00206ACB">
        <w:t>it</w:t>
      </w:r>
      <w:r w:rsidR="00AC466E" w:rsidRPr="00206ACB">
        <w:t xml:space="preserve"> </w:t>
      </w:r>
      <w:r w:rsidRPr="00206ACB">
        <w:t>uses</w:t>
      </w:r>
      <w:r w:rsidR="00AC466E" w:rsidRPr="00206ACB">
        <w:t xml:space="preserve"> </w:t>
      </w:r>
      <w:r w:rsidRPr="00206ACB">
        <w:t>"mapper</w:t>
      </w:r>
      <w:r w:rsidR="00AC466E" w:rsidRPr="00206ACB">
        <w:t xml:space="preserve"> </w:t>
      </w:r>
      <w:r w:rsidRPr="00206ACB">
        <w:t>zero".</w:t>
      </w:r>
      <w:r w:rsidR="00AC466E" w:rsidRPr="00206ACB">
        <w:t xml:space="preserve"> </w:t>
      </w:r>
      <w:r w:rsidRPr="00206ACB">
        <w:t>NES</w:t>
      </w:r>
      <w:r w:rsidR="00AC466E" w:rsidRPr="00206ACB">
        <w:t xml:space="preserve"> </w:t>
      </w:r>
      <w:r w:rsidRPr="00206ACB">
        <w:t>cartridges</w:t>
      </w:r>
      <w:r w:rsidR="00AC466E" w:rsidRPr="00206ACB">
        <w:t xml:space="preserve"> </w:t>
      </w:r>
      <w:r w:rsidRPr="00206ACB">
        <w:t>come</w:t>
      </w:r>
      <w:r w:rsidR="00AC466E" w:rsidRPr="00206ACB">
        <w:t xml:space="preserve"> </w:t>
      </w:r>
      <w:r w:rsidRPr="00206ACB">
        <w:t>in</w:t>
      </w:r>
      <w:r w:rsidR="00AC466E" w:rsidRPr="00206ACB">
        <w:t xml:space="preserve"> </w:t>
      </w:r>
      <w:r w:rsidRPr="00206ACB">
        <w:t>many</w:t>
      </w:r>
      <w:r w:rsidR="00AC466E" w:rsidRPr="00206ACB">
        <w:t xml:space="preserve"> </w:t>
      </w:r>
      <w:r w:rsidRPr="00206ACB">
        <w:t>(hundreds)</w:t>
      </w:r>
      <w:r w:rsidR="00AC466E" w:rsidRPr="00206ACB">
        <w:t xml:space="preserve"> </w:t>
      </w:r>
      <w:r w:rsidRPr="00206ACB">
        <w:t>of</w:t>
      </w:r>
      <w:r w:rsidR="00AC466E" w:rsidRPr="00206ACB">
        <w:t xml:space="preserve"> </w:t>
      </w:r>
      <w:r w:rsidRPr="00206ACB">
        <w:t>variations,</w:t>
      </w:r>
      <w:r w:rsidR="00AC466E" w:rsidRPr="00206ACB">
        <w:t xml:space="preserve"> </w:t>
      </w:r>
      <w:r w:rsidRPr="00206ACB">
        <w:t>and</w:t>
      </w:r>
      <w:r w:rsidR="00AC466E" w:rsidRPr="00206ACB">
        <w:t xml:space="preserve"> </w:t>
      </w:r>
      <w:r w:rsidRPr="00206ACB">
        <w:t>the</w:t>
      </w:r>
      <w:r w:rsidR="00AC466E" w:rsidRPr="00206ACB">
        <w:t xml:space="preserve"> </w:t>
      </w:r>
      <w:r w:rsidRPr="00206ACB">
        <w:t>iNES</w:t>
      </w:r>
      <w:r w:rsidR="00AC466E" w:rsidRPr="00206ACB">
        <w:t xml:space="preserve"> </w:t>
      </w:r>
      <w:r w:rsidRPr="00206ACB">
        <w:t>header</w:t>
      </w:r>
      <w:r w:rsidR="00AC466E" w:rsidRPr="00206ACB">
        <w:t xml:space="preserve"> </w:t>
      </w:r>
      <w:r w:rsidRPr="00206ACB">
        <w:t>assigns</w:t>
      </w:r>
      <w:r w:rsidR="00AC466E" w:rsidRPr="00206ACB">
        <w:t xml:space="preserve"> </w:t>
      </w:r>
      <w:r w:rsidRPr="00206ACB">
        <w:t>each</w:t>
      </w:r>
      <w:r w:rsidR="00AC466E" w:rsidRPr="00206ACB">
        <w:t xml:space="preserve"> </w:t>
      </w:r>
      <w:r w:rsidRPr="00206ACB">
        <w:t>variant</w:t>
      </w:r>
      <w:r w:rsidR="00AC466E" w:rsidRPr="00206ACB">
        <w:t xml:space="preserve"> </w:t>
      </w:r>
      <w:r w:rsidRPr="00206ACB">
        <w:t>a</w:t>
      </w:r>
      <w:r w:rsidR="00AC466E" w:rsidRPr="00206ACB">
        <w:t xml:space="preserve"> </w:t>
      </w:r>
      <w:r w:rsidRPr="00206ACB">
        <w:t>number.</w:t>
      </w:r>
      <w:r w:rsidR="00AC466E" w:rsidRPr="00206ACB">
        <w:t xml:space="preserve"> </w:t>
      </w:r>
      <w:r w:rsidRPr="00206ACB">
        <w:t>Mapper</w:t>
      </w:r>
      <w:r w:rsidR="00AC466E" w:rsidRPr="00206ACB">
        <w:t xml:space="preserve"> </w:t>
      </w:r>
      <w:r w:rsidRPr="00206ACB">
        <w:t>zero,</w:t>
      </w:r>
      <w:r w:rsidR="00AC466E" w:rsidRPr="00206ACB">
        <w:t xml:space="preserve"> </w:t>
      </w:r>
      <w:r w:rsidRPr="00206ACB">
        <w:t>as</w:t>
      </w:r>
      <w:r w:rsidR="00AC466E" w:rsidRPr="00206ACB">
        <w:t xml:space="preserve"> </w:t>
      </w:r>
      <w:r w:rsidRPr="00206ACB">
        <w:t>you</w:t>
      </w:r>
      <w:r w:rsidR="00AC466E" w:rsidRPr="00206ACB">
        <w:t xml:space="preserve"> </w:t>
      </w:r>
      <w:r w:rsidRPr="00206ACB">
        <w:t>might</w:t>
      </w:r>
      <w:r w:rsidR="00AC466E" w:rsidRPr="00206ACB">
        <w:t xml:space="preserve"> </w:t>
      </w:r>
      <w:r w:rsidRPr="00206ACB">
        <w:t>guess,</w:t>
      </w:r>
      <w:r w:rsidR="00AC466E" w:rsidRPr="00206ACB">
        <w:t xml:space="preserve"> </w:t>
      </w:r>
      <w:r w:rsidRPr="00206ACB">
        <w:t>represents</w:t>
      </w:r>
      <w:r w:rsidR="00AC466E" w:rsidRPr="00206ACB">
        <w:t xml:space="preserve"> </w:t>
      </w:r>
      <w:r w:rsidRPr="00206ACB">
        <w:t>the</w:t>
      </w:r>
      <w:r w:rsidR="00AC466E" w:rsidRPr="00206ACB">
        <w:t xml:space="preserve"> </w:t>
      </w:r>
      <w:r w:rsidRPr="00206ACB">
        <w:t>simplest</w:t>
      </w:r>
      <w:r w:rsidR="00AC466E" w:rsidRPr="00206ACB">
        <w:t xml:space="preserve"> </w:t>
      </w:r>
      <w:r w:rsidRPr="00206ACB">
        <w:t>kind</w:t>
      </w:r>
      <w:r w:rsidR="00AC466E" w:rsidRPr="00206ACB">
        <w:t xml:space="preserve"> </w:t>
      </w:r>
      <w:r w:rsidRPr="00206ACB">
        <w:t>of</w:t>
      </w:r>
      <w:r w:rsidR="00AC466E" w:rsidRPr="00206ACB">
        <w:t xml:space="preserve"> </w:t>
      </w:r>
      <w:r w:rsidRPr="00206ACB">
        <w:t>NES</w:t>
      </w:r>
      <w:r w:rsidR="00AC466E" w:rsidRPr="00206ACB">
        <w:t xml:space="preserve"> </w:t>
      </w:r>
      <w:r w:rsidRPr="00206ACB">
        <w:t>cartridge,</w:t>
      </w:r>
      <w:r w:rsidR="00AC466E" w:rsidRPr="00206ACB">
        <w:t xml:space="preserve"> </w:t>
      </w:r>
      <w:r w:rsidRPr="00206ACB">
        <w:t>generally</w:t>
      </w:r>
      <w:r w:rsidR="00AC466E" w:rsidRPr="00206ACB">
        <w:t xml:space="preserve"> </w:t>
      </w:r>
      <w:r w:rsidRPr="00206ACB">
        <w:t>called</w:t>
      </w:r>
      <w:r w:rsidR="00AC466E" w:rsidRPr="00206ACB">
        <w:t xml:space="preserve"> </w:t>
      </w:r>
      <w:r w:rsidRPr="00206ACB">
        <w:t>"NROM".</w:t>
      </w:r>
      <w:r w:rsidR="00AC466E" w:rsidRPr="00206ACB">
        <w:t xml:space="preserve"> </w:t>
      </w:r>
      <w:r w:rsidRPr="00206ACB">
        <w:t>Some</w:t>
      </w:r>
      <w:r w:rsidR="00AC466E" w:rsidRPr="00206ACB">
        <w:t xml:space="preserve"> </w:t>
      </w:r>
      <w:r w:rsidRPr="00206ACB">
        <w:t>of</w:t>
      </w:r>
      <w:r w:rsidR="00AC466E" w:rsidRPr="00206ACB">
        <w:t xml:space="preserve"> </w:t>
      </w:r>
      <w:r w:rsidRPr="00206ACB">
        <w:t>the</w:t>
      </w:r>
      <w:r w:rsidR="00AC466E" w:rsidRPr="00206ACB">
        <w:t xml:space="preserve"> </w:t>
      </w:r>
      <w:r w:rsidRPr="00206ACB">
        <w:t>earliest</w:t>
      </w:r>
      <w:r w:rsidR="00AC466E" w:rsidRPr="00206ACB">
        <w:t xml:space="preserve"> </w:t>
      </w:r>
      <w:r w:rsidRPr="00206ACB">
        <w:t>NES</w:t>
      </w:r>
      <w:r w:rsidR="00AC466E" w:rsidRPr="00206ACB">
        <w:t xml:space="preserve"> </w:t>
      </w:r>
      <w:r w:rsidRPr="00206ACB">
        <w:t>games</w:t>
      </w:r>
      <w:r w:rsidR="00AC466E" w:rsidRPr="00206ACB">
        <w:t xml:space="preserve"> </w:t>
      </w:r>
      <w:r w:rsidRPr="00206ACB">
        <w:t>used</w:t>
      </w:r>
      <w:r w:rsidR="00AC466E" w:rsidRPr="00206ACB">
        <w:t xml:space="preserve"> </w:t>
      </w:r>
      <w:r w:rsidRPr="00206ACB">
        <w:t>NROM</w:t>
      </w:r>
      <w:r w:rsidR="00AC466E" w:rsidRPr="00206ACB">
        <w:t xml:space="preserve"> </w:t>
      </w:r>
      <w:r w:rsidRPr="00206ACB">
        <w:t>cartridges,</w:t>
      </w:r>
      <w:r w:rsidR="00AC466E" w:rsidRPr="00206ACB">
        <w:t xml:space="preserve"> </w:t>
      </w:r>
      <w:r w:rsidRPr="00206ACB">
        <w:t>including</w:t>
      </w:r>
      <w:r w:rsidR="00AC466E" w:rsidRPr="00206ACB">
        <w:t xml:space="preserve"> </w:t>
      </w:r>
      <w:r w:rsidRPr="00206ACB">
        <w:rPr>
          <w:rStyle w:val="Emphasis"/>
          <w:rFonts w:cstheme="minorHAnsi"/>
          <w:color w:val="111111"/>
          <w:szCs w:val="26"/>
        </w:rPr>
        <w:t>Balloon</w:t>
      </w:r>
      <w:r w:rsidR="00AC466E" w:rsidRPr="00206ACB">
        <w:rPr>
          <w:rStyle w:val="Emphasis"/>
          <w:rFonts w:cstheme="minorHAnsi"/>
          <w:color w:val="111111"/>
          <w:szCs w:val="26"/>
        </w:rPr>
        <w:t xml:space="preserve"> </w:t>
      </w:r>
      <w:r w:rsidRPr="00206ACB">
        <w:rPr>
          <w:rStyle w:val="Emphasis"/>
          <w:rFonts w:cstheme="minorHAnsi"/>
          <w:color w:val="111111"/>
          <w:szCs w:val="26"/>
        </w:rPr>
        <w:t>Fight</w:t>
      </w:r>
      <w:r w:rsidRPr="00206ACB">
        <w:t>,</w:t>
      </w:r>
      <w:r w:rsidR="00AC466E" w:rsidRPr="00206ACB">
        <w:t xml:space="preserve"> </w:t>
      </w:r>
      <w:r w:rsidRPr="00206ACB">
        <w:rPr>
          <w:rStyle w:val="Emphasis"/>
          <w:rFonts w:cstheme="minorHAnsi"/>
          <w:color w:val="111111"/>
          <w:szCs w:val="26"/>
        </w:rPr>
        <w:t>Donkey</w:t>
      </w:r>
      <w:r w:rsidR="00AC466E" w:rsidRPr="00206ACB">
        <w:rPr>
          <w:rStyle w:val="Emphasis"/>
          <w:rFonts w:cstheme="minorHAnsi"/>
          <w:color w:val="111111"/>
          <w:szCs w:val="26"/>
        </w:rPr>
        <w:t xml:space="preserve"> </w:t>
      </w:r>
      <w:r w:rsidRPr="00206ACB">
        <w:rPr>
          <w:rStyle w:val="Emphasis"/>
          <w:rFonts w:cstheme="minorHAnsi"/>
          <w:color w:val="111111"/>
          <w:szCs w:val="26"/>
        </w:rPr>
        <w:t>Kong</w:t>
      </w:r>
      <w:r w:rsidRPr="00206ACB">
        <w:t>,</w:t>
      </w:r>
      <w:r w:rsidR="00AC466E" w:rsidRPr="00206ACB">
        <w:t xml:space="preserve"> </w:t>
      </w:r>
      <w:r w:rsidRPr="00206ACB">
        <w:t>and</w:t>
      </w:r>
      <w:r w:rsidR="00AC466E" w:rsidRPr="00206ACB">
        <w:t xml:space="preserve"> </w:t>
      </w:r>
      <w:r w:rsidRPr="00206ACB">
        <w:rPr>
          <w:rStyle w:val="Emphasis"/>
          <w:rFonts w:cstheme="minorHAnsi"/>
          <w:color w:val="111111"/>
          <w:szCs w:val="26"/>
        </w:rPr>
        <w:t>Super</w:t>
      </w:r>
      <w:r w:rsidR="00AC466E" w:rsidRPr="00206ACB">
        <w:rPr>
          <w:rStyle w:val="Emphasis"/>
          <w:rFonts w:cstheme="minorHAnsi"/>
          <w:color w:val="111111"/>
          <w:szCs w:val="26"/>
        </w:rPr>
        <w:t xml:space="preserve"> </w:t>
      </w:r>
      <w:r w:rsidRPr="00206ACB">
        <w:rPr>
          <w:rStyle w:val="Emphasis"/>
          <w:rFonts w:cstheme="minorHAnsi"/>
          <w:color w:val="111111"/>
          <w:szCs w:val="26"/>
        </w:rPr>
        <w:t>Mario</w:t>
      </w:r>
      <w:r w:rsidR="00AC466E" w:rsidRPr="00206ACB">
        <w:rPr>
          <w:rStyle w:val="Emphasis"/>
          <w:rFonts w:cstheme="minorHAnsi"/>
          <w:color w:val="111111"/>
          <w:szCs w:val="26"/>
        </w:rPr>
        <w:t xml:space="preserve"> </w:t>
      </w:r>
      <w:r w:rsidRPr="00206ACB">
        <w:rPr>
          <w:rStyle w:val="Emphasis"/>
          <w:rFonts w:cstheme="minorHAnsi"/>
          <w:color w:val="111111"/>
          <w:szCs w:val="26"/>
        </w:rPr>
        <w:t>Bros.</w:t>
      </w:r>
      <w:r w:rsidRPr="00206ACB">
        <w:t>.</w:t>
      </w:r>
      <w:r w:rsidR="00AC466E" w:rsidRPr="00206ACB">
        <w:t xml:space="preserve"> </w:t>
      </w:r>
      <w:r w:rsidRPr="00206ACB">
        <w:t>Due</w:t>
      </w:r>
      <w:r w:rsidR="00AC466E" w:rsidRPr="00206ACB">
        <w:t xml:space="preserve"> </w:t>
      </w:r>
      <w:r w:rsidRPr="00206ACB">
        <w:t>to</w:t>
      </w:r>
      <w:r w:rsidR="00AC466E" w:rsidRPr="00206ACB">
        <w:t xml:space="preserve"> </w:t>
      </w:r>
      <w:r w:rsidRPr="00206ACB">
        <w:t>their</w:t>
      </w:r>
      <w:r w:rsidR="00AC466E" w:rsidRPr="00206ACB">
        <w:t xml:space="preserve"> </w:t>
      </w:r>
      <w:r w:rsidRPr="00206ACB">
        <w:t>relative</w:t>
      </w:r>
      <w:r w:rsidR="00AC466E" w:rsidRPr="00206ACB">
        <w:t xml:space="preserve"> </w:t>
      </w:r>
      <w:r w:rsidRPr="00206ACB">
        <w:t>simplicity,</w:t>
      </w:r>
      <w:r w:rsidR="00AC466E" w:rsidRPr="00206ACB">
        <w:t xml:space="preserve"> </w:t>
      </w:r>
      <w:r w:rsidRPr="00206ACB">
        <w:t>we'll</w:t>
      </w:r>
      <w:r w:rsidR="00AC466E" w:rsidRPr="00206ACB">
        <w:t xml:space="preserve"> </w:t>
      </w:r>
      <w:r w:rsidRPr="00206ACB">
        <w:t>be</w:t>
      </w:r>
      <w:r w:rsidR="00AC466E" w:rsidRPr="00206ACB">
        <w:t xml:space="preserve"> </w:t>
      </w:r>
      <w:r w:rsidRPr="00206ACB">
        <w:t>creating</w:t>
      </w:r>
      <w:r w:rsidR="00AC466E" w:rsidRPr="00206ACB">
        <w:t xml:space="preserve"> </w:t>
      </w:r>
      <w:r w:rsidRPr="00206ACB">
        <w:t>NROM</w:t>
      </w:r>
      <w:r w:rsidR="00AC466E" w:rsidRPr="00206ACB">
        <w:t xml:space="preserve"> </w:t>
      </w:r>
      <w:r w:rsidRPr="00206ACB">
        <w:t>cartridge</w:t>
      </w:r>
      <w:r w:rsidR="00AC466E" w:rsidRPr="00206ACB">
        <w:t xml:space="preserve"> </w:t>
      </w:r>
      <w:r w:rsidRPr="00206ACB">
        <w:t>games</w:t>
      </w:r>
      <w:r w:rsidR="00AC466E" w:rsidRPr="00206ACB">
        <w:t xml:space="preserve"> </w:t>
      </w:r>
      <w:r w:rsidRPr="00206ACB">
        <w:t>for</w:t>
      </w:r>
      <w:r w:rsidR="00AC466E" w:rsidRPr="00206ACB">
        <w:t xml:space="preserve"> </w:t>
      </w:r>
      <w:r w:rsidRPr="00206ACB">
        <w:t>most</w:t>
      </w:r>
      <w:r w:rsidR="00AC466E" w:rsidRPr="00206ACB">
        <w:t xml:space="preserve"> </w:t>
      </w:r>
      <w:r w:rsidRPr="00206ACB">
        <w:t>of</w:t>
      </w:r>
      <w:r w:rsidR="00AC466E" w:rsidRPr="00206ACB">
        <w:t xml:space="preserve"> </w:t>
      </w:r>
      <w:r w:rsidRPr="00206ACB">
        <w:t>this</w:t>
      </w:r>
      <w:r w:rsidR="00AC466E" w:rsidRPr="00206ACB">
        <w:t xml:space="preserve"> </w:t>
      </w:r>
      <w:r w:rsidRPr="00206ACB">
        <w:t>book.</w:t>
      </w:r>
      <w:r w:rsidR="00AC466E" w:rsidRPr="00206ACB">
        <w:t xml:space="preserve"> </w:t>
      </w:r>
      <w:r w:rsidR="007F5A12" w:rsidRPr="00206ACB">
        <w:t>For</w:t>
      </w:r>
      <w:r w:rsidR="00AC466E" w:rsidRPr="00206ACB">
        <w:t xml:space="preserve"> </w:t>
      </w:r>
      <w:r w:rsidR="007F5A12" w:rsidRPr="00206ACB">
        <w:t>more</w:t>
      </w:r>
      <w:r w:rsidR="00AC466E" w:rsidRPr="00206ACB">
        <w:t xml:space="preserve"> </w:t>
      </w:r>
      <w:r w:rsidR="007F5A12" w:rsidRPr="00206ACB">
        <w:t>details</w:t>
      </w:r>
      <w:r w:rsidR="00AC466E" w:rsidRPr="00206ACB">
        <w:t xml:space="preserve"> </w:t>
      </w:r>
      <w:r w:rsidR="007F5A12" w:rsidRPr="00206ACB">
        <w:t>on</w:t>
      </w:r>
      <w:r w:rsidR="00AC466E" w:rsidRPr="00206ACB">
        <w:t xml:space="preserve"> </w:t>
      </w:r>
      <w:r w:rsidR="007F5A12" w:rsidRPr="00206ACB">
        <w:t>the</w:t>
      </w:r>
      <w:r w:rsidR="00AC466E" w:rsidRPr="00206ACB">
        <w:t xml:space="preserve"> </w:t>
      </w:r>
      <w:r w:rsidR="007F5A12" w:rsidRPr="00206ACB">
        <w:t>iNES</w:t>
      </w:r>
      <w:r w:rsidR="00AC466E" w:rsidRPr="00206ACB">
        <w:t xml:space="preserve"> </w:t>
      </w:r>
      <w:r w:rsidR="007F5A12" w:rsidRPr="00206ACB">
        <w:t>header</w:t>
      </w:r>
      <w:r w:rsidR="00AC466E" w:rsidRPr="00206ACB">
        <w:t xml:space="preserve"> </w:t>
      </w:r>
      <w:r w:rsidR="007F5A12" w:rsidRPr="00206ACB">
        <w:t>format,</w:t>
      </w:r>
      <w:r w:rsidR="00AC466E" w:rsidRPr="00206ACB">
        <w:t xml:space="preserve"> </w:t>
      </w:r>
      <w:r w:rsidR="007F5A12" w:rsidRPr="00206ACB">
        <w:t>see</w:t>
      </w:r>
      <w:r w:rsidR="00AC466E" w:rsidRPr="00206ACB">
        <w:t xml:space="preserve"> </w:t>
      </w:r>
      <w:r w:rsidR="007F5A12" w:rsidRPr="00206ACB">
        <w:t>the</w:t>
      </w:r>
      <w:r w:rsidR="00AC466E" w:rsidRPr="00206ACB">
        <w:t xml:space="preserve"> </w:t>
      </w:r>
      <w:r w:rsidR="007F5A12" w:rsidRPr="00206ACB">
        <w:t>article</w:t>
      </w:r>
      <w:r w:rsidR="00AC466E" w:rsidRPr="00206ACB">
        <w:t xml:space="preserve"> </w:t>
      </w:r>
      <w:r w:rsidR="007F5A12" w:rsidRPr="00206ACB">
        <w:t>on</w:t>
      </w:r>
      <w:r w:rsidR="00AC466E" w:rsidRPr="00206ACB">
        <w:t xml:space="preserve"> </w:t>
      </w:r>
      <w:r w:rsidR="007F5A12" w:rsidRPr="00206ACB">
        <w:t>the</w:t>
      </w:r>
      <w:r w:rsidR="00AC466E" w:rsidRPr="00206ACB">
        <w:t xml:space="preserve"> </w:t>
      </w:r>
      <w:hyperlink r:id="rId70" w:tgtFrame="_blank" w:history="1">
        <w:r w:rsidR="007F5A12" w:rsidRPr="00206ACB">
          <w:rPr>
            <w:rStyle w:val="Hyperlink"/>
            <w:rFonts w:cstheme="minorHAnsi"/>
            <w:color w:val="82642B"/>
            <w:szCs w:val="26"/>
          </w:rPr>
          <w:t>NESDev</w:t>
        </w:r>
        <w:r w:rsidR="00AC466E" w:rsidRPr="00206ACB">
          <w:rPr>
            <w:rStyle w:val="Hyperlink"/>
            <w:rFonts w:cstheme="minorHAnsi"/>
            <w:color w:val="82642B"/>
            <w:szCs w:val="26"/>
          </w:rPr>
          <w:t xml:space="preserve"> </w:t>
        </w:r>
        <w:r w:rsidR="007F5A12" w:rsidRPr="00206ACB">
          <w:rPr>
            <w:rStyle w:val="Hyperlink"/>
            <w:rFonts w:cstheme="minorHAnsi"/>
            <w:color w:val="82642B"/>
            <w:szCs w:val="26"/>
          </w:rPr>
          <w:t>Wiki</w:t>
        </w:r>
      </w:hyperlink>
      <w:r w:rsidR="007F5A12" w:rsidRPr="00206ACB">
        <w:t>.</w:t>
      </w:r>
      <w:r w:rsidR="00AC466E" w:rsidRPr="00206ACB">
        <w:t xml:space="preserve"> </w:t>
      </w:r>
      <w:r w:rsidR="007F5A12" w:rsidRPr="00206ACB">
        <w:t>Many</w:t>
      </w:r>
      <w:r w:rsidR="00AC466E" w:rsidRPr="00206ACB">
        <w:t xml:space="preserve"> </w:t>
      </w:r>
      <w:r w:rsidR="007F5A12" w:rsidRPr="00206ACB">
        <w:t>of</w:t>
      </w:r>
      <w:r w:rsidR="00AC466E" w:rsidRPr="00206ACB">
        <w:t xml:space="preserve"> </w:t>
      </w:r>
      <w:r w:rsidR="007F5A12" w:rsidRPr="00206ACB">
        <w:t>the</w:t>
      </w:r>
      <w:r w:rsidR="00AC466E" w:rsidRPr="00206ACB">
        <w:t xml:space="preserve"> </w:t>
      </w:r>
      <w:r w:rsidR="007F5A12" w:rsidRPr="00206ACB">
        <w:t>things</w:t>
      </w:r>
      <w:r w:rsidR="00AC466E" w:rsidRPr="00206ACB">
        <w:t xml:space="preserve"> </w:t>
      </w:r>
      <w:r w:rsidR="007F5A12" w:rsidRPr="00206ACB">
        <w:t>that</w:t>
      </w:r>
      <w:r w:rsidR="00AC466E" w:rsidRPr="00206ACB">
        <w:t xml:space="preserve"> </w:t>
      </w:r>
      <w:r w:rsidR="007F5A12" w:rsidRPr="00206ACB">
        <w:t>can</w:t>
      </w:r>
      <w:r w:rsidR="00AC466E" w:rsidRPr="00206ACB">
        <w:t xml:space="preserve"> </w:t>
      </w:r>
      <w:r w:rsidR="007F5A12" w:rsidRPr="00206ACB">
        <w:t>be</w:t>
      </w:r>
      <w:r w:rsidR="00AC466E" w:rsidRPr="00206ACB">
        <w:t xml:space="preserve"> </w:t>
      </w:r>
      <w:r w:rsidR="007F5A12" w:rsidRPr="00206ACB">
        <w:t>set</w:t>
      </w:r>
      <w:r w:rsidR="00AC466E" w:rsidRPr="00206ACB">
        <w:t xml:space="preserve"> </w:t>
      </w:r>
      <w:r w:rsidR="007F5A12" w:rsidRPr="00206ACB">
        <w:t>through</w:t>
      </w:r>
      <w:r w:rsidR="00AC466E" w:rsidRPr="00206ACB">
        <w:t xml:space="preserve"> </w:t>
      </w:r>
      <w:r w:rsidR="007F5A12" w:rsidRPr="00206ACB">
        <w:t>the</w:t>
      </w:r>
      <w:r w:rsidR="00AC466E" w:rsidRPr="00206ACB">
        <w:t xml:space="preserve"> </w:t>
      </w:r>
      <w:r w:rsidR="007F5A12" w:rsidRPr="00206ACB">
        <w:t>iNES</w:t>
      </w:r>
      <w:r w:rsidR="00AC466E" w:rsidRPr="00206ACB">
        <w:t xml:space="preserve"> </w:t>
      </w:r>
      <w:r w:rsidR="007F5A12" w:rsidRPr="00206ACB">
        <w:t>header,</w:t>
      </w:r>
      <w:r w:rsidR="00AC466E" w:rsidRPr="00206ACB">
        <w:t xml:space="preserve"> </w:t>
      </w:r>
      <w:r w:rsidR="007F5A12" w:rsidRPr="00206ACB">
        <w:t>like</w:t>
      </w:r>
      <w:r w:rsidR="00AC466E" w:rsidRPr="00206ACB">
        <w:t xml:space="preserve"> </w:t>
      </w:r>
      <w:r w:rsidR="007F5A12" w:rsidRPr="00206ACB">
        <w:t>mirroring</w:t>
      </w:r>
      <w:r w:rsidR="00AC466E" w:rsidRPr="00206ACB">
        <w:t xml:space="preserve"> </w:t>
      </w:r>
      <w:r w:rsidR="007F5A12" w:rsidRPr="00206ACB">
        <w:t>modes</w:t>
      </w:r>
      <w:r w:rsidR="00AC466E" w:rsidRPr="00206ACB">
        <w:t xml:space="preserve"> </w:t>
      </w:r>
      <w:r w:rsidR="007F5A12" w:rsidRPr="00206ACB">
        <w:t>and</w:t>
      </w:r>
      <w:r w:rsidR="00AC466E" w:rsidRPr="00206ACB">
        <w:t xml:space="preserve"> </w:t>
      </w:r>
      <w:r w:rsidR="007F5A12" w:rsidRPr="00206ACB">
        <w:t>PRG-RAM,</w:t>
      </w:r>
      <w:r w:rsidR="00AC466E" w:rsidRPr="00206ACB">
        <w:t xml:space="preserve"> </w:t>
      </w:r>
      <w:r w:rsidR="007F5A12" w:rsidRPr="00206ACB">
        <w:t>will</w:t>
      </w:r>
      <w:r w:rsidR="00AC466E" w:rsidRPr="00206ACB">
        <w:t xml:space="preserve"> </w:t>
      </w:r>
      <w:r w:rsidR="007F5A12" w:rsidRPr="00206ACB">
        <w:t>be</w:t>
      </w:r>
      <w:r w:rsidR="00AC466E" w:rsidRPr="00206ACB">
        <w:t xml:space="preserve"> </w:t>
      </w:r>
      <w:r w:rsidR="007F5A12" w:rsidRPr="00206ACB">
        <w:t>discussed</w:t>
      </w:r>
      <w:r w:rsidR="00AC466E" w:rsidRPr="00206ACB">
        <w:t xml:space="preserve"> </w:t>
      </w:r>
      <w:r w:rsidR="007F5A12" w:rsidRPr="00206ACB">
        <w:t>in</w:t>
      </w:r>
      <w:r w:rsidR="00AC466E" w:rsidRPr="00206ACB">
        <w:t xml:space="preserve"> </w:t>
      </w:r>
      <w:r w:rsidR="007F5A12" w:rsidRPr="00206ACB">
        <w:t>greater</w:t>
      </w:r>
      <w:r w:rsidR="00AC466E" w:rsidRPr="00206ACB">
        <w:t xml:space="preserve"> </w:t>
      </w:r>
      <w:r w:rsidR="007F5A12" w:rsidRPr="00206ACB">
        <w:t>detail</w:t>
      </w:r>
      <w:r w:rsidR="00AC466E" w:rsidRPr="00206ACB">
        <w:t xml:space="preserve"> </w:t>
      </w:r>
      <w:r w:rsidR="007F5A12" w:rsidRPr="00206ACB">
        <w:t>later</w:t>
      </w:r>
      <w:r w:rsidR="00AC466E" w:rsidRPr="00206ACB">
        <w:t xml:space="preserve"> </w:t>
      </w:r>
      <w:r w:rsidR="007F5A12" w:rsidRPr="00206ACB">
        <w:t>in</w:t>
      </w:r>
      <w:r w:rsidR="00AC466E" w:rsidRPr="00206ACB">
        <w:t xml:space="preserve"> </w:t>
      </w:r>
      <w:r w:rsidR="007F5A12" w:rsidRPr="00206ACB">
        <w:t>this</w:t>
      </w:r>
      <w:r w:rsidR="00AC466E" w:rsidRPr="00206ACB">
        <w:t xml:space="preserve"> </w:t>
      </w:r>
      <w:r w:rsidR="007F5A12" w:rsidRPr="00206ACB">
        <w:t>book.</w:t>
      </w:r>
    </w:p>
    <w:p w14:paraId="4BF3C8E9" w14:textId="6E64201B" w:rsidR="00841027" w:rsidRPr="00206ACB" w:rsidRDefault="00841027" w:rsidP="00483111">
      <w:pPr>
        <w:pStyle w:val="Heading3"/>
        <w:rPr>
          <w:rFonts w:cstheme="minorHAnsi"/>
        </w:rPr>
      </w:pPr>
      <w:bookmarkStart w:id="71" w:name="_Toc168434217"/>
      <w:bookmarkStart w:id="72" w:name="_Toc168542728"/>
      <w:r w:rsidRPr="00206ACB">
        <w:rPr>
          <w:rFonts w:cstheme="minorHAnsi"/>
        </w:rPr>
        <w:lastRenderedPageBreak/>
        <w:t>Isolating</w:t>
      </w:r>
      <w:r w:rsidR="00AC466E" w:rsidRPr="00206ACB">
        <w:rPr>
          <w:rFonts w:cstheme="minorHAnsi"/>
        </w:rPr>
        <w:t xml:space="preserve"> </w:t>
      </w:r>
      <w:r w:rsidRPr="00206ACB">
        <w:rPr>
          <w:rFonts w:cstheme="minorHAnsi"/>
        </w:rPr>
        <w:t>Procedures</w:t>
      </w:r>
      <w:r w:rsidR="00AC466E" w:rsidRPr="00206ACB">
        <w:rPr>
          <w:rFonts w:cstheme="minorHAnsi"/>
        </w:rPr>
        <w:t xml:space="preserve"> </w:t>
      </w:r>
      <w:r w:rsidRPr="00206ACB">
        <w:rPr>
          <w:rFonts w:cstheme="minorHAnsi"/>
        </w:rPr>
        <w:t>with</w:t>
      </w:r>
      <w:r w:rsidR="00AC466E" w:rsidRPr="00206ACB">
        <w:rPr>
          <w:rFonts w:cstheme="minorHAnsi"/>
        </w:rPr>
        <w:t xml:space="preserve"> </w:t>
      </w:r>
      <w:r w:rsidRPr="00206ACB">
        <w:rPr>
          <w:rFonts w:cstheme="minorHAnsi"/>
        </w:rPr>
        <w:t>.proc</w:t>
      </w:r>
      <w:bookmarkEnd w:id="71"/>
      <w:bookmarkEnd w:id="72"/>
    </w:p>
    <w:p w14:paraId="06CF6FA5" w14:textId="57EB3851" w:rsidR="00483111" w:rsidRPr="00C9489C" w:rsidRDefault="007F5A12" w:rsidP="00C9489C">
      <w:r w:rsidRPr="00206ACB">
        <w:t>After</w:t>
      </w:r>
      <w:r w:rsidR="00AC466E" w:rsidRPr="00206ACB">
        <w:t xml:space="preserve"> </w:t>
      </w:r>
      <w:r w:rsidRPr="00206ACB">
        <w:t>the</w:t>
      </w:r>
      <w:r w:rsidR="00AC466E" w:rsidRPr="00206ACB">
        <w:t xml:space="preserve"> </w:t>
      </w:r>
      <w:r w:rsidRPr="00206ACB">
        <w:t>header,</w:t>
      </w:r>
      <w:r w:rsidR="00AC466E" w:rsidRPr="00206ACB">
        <w:t xml:space="preserve"> </w:t>
      </w:r>
      <w:r w:rsidRPr="00206ACB">
        <w:t>another</w:t>
      </w:r>
      <w:r w:rsidR="00AC466E" w:rsidRPr="00206ACB">
        <w:t xml:space="preserve"> </w:t>
      </w:r>
      <w:r w:rsidRPr="0046102D">
        <w:rPr>
          <w:rStyle w:val="QuoteChar"/>
        </w:rPr>
        <w:t>.segment</w:t>
      </w:r>
      <w:r w:rsidR="00AC466E" w:rsidRPr="00206ACB">
        <w:t xml:space="preserve"> </w:t>
      </w:r>
      <w:r w:rsidRPr="00206ACB">
        <w:t>directive</w:t>
      </w:r>
      <w:r w:rsidR="00AC466E" w:rsidRPr="00206ACB">
        <w:t xml:space="preserve"> </w:t>
      </w:r>
      <w:r w:rsidRPr="00206ACB">
        <w:t>switches</w:t>
      </w:r>
      <w:r w:rsidR="00AC466E" w:rsidRPr="00206ACB">
        <w:t xml:space="preserve"> </w:t>
      </w:r>
      <w:r w:rsidRPr="00206ACB">
        <w:t>us</w:t>
      </w:r>
      <w:r w:rsidR="00AC466E" w:rsidRPr="00206ACB">
        <w:t xml:space="preserve"> </w:t>
      </w:r>
      <w:r w:rsidRPr="00206ACB">
        <w:t>to</w:t>
      </w:r>
      <w:r w:rsidR="00AC466E" w:rsidRPr="00206ACB">
        <w:t xml:space="preserve"> </w:t>
      </w:r>
      <w:r w:rsidRPr="00206ACB">
        <w:t>the</w:t>
      </w:r>
      <w:r w:rsidR="00AC466E" w:rsidRPr="00206ACB">
        <w:t xml:space="preserve"> </w:t>
      </w:r>
      <w:r w:rsidRPr="00206ACB">
        <w:t>"CODE"</w:t>
      </w:r>
      <w:r w:rsidR="00AC466E" w:rsidRPr="00206ACB">
        <w:t xml:space="preserve"> </w:t>
      </w:r>
      <w:r w:rsidRPr="00206ACB">
        <w:t>segment,</w:t>
      </w:r>
      <w:r w:rsidR="00AC466E" w:rsidRPr="00206ACB">
        <w:t xml:space="preserve"> </w:t>
      </w:r>
      <w:r w:rsidRPr="00206ACB">
        <w:t>which</w:t>
      </w:r>
      <w:r w:rsidR="00AC466E" w:rsidRPr="00206ACB">
        <w:t xml:space="preserve"> </w:t>
      </w:r>
      <w:r w:rsidRPr="00206ACB">
        <w:t>begins</w:t>
      </w:r>
      <w:r w:rsidR="00AC466E" w:rsidRPr="00206ACB">
        <w:t xml:space="preserve"> </w:t>
      </w:r>
      <w:r w:rsidRPr="00206ACB">
        <w:t>at</w:t>
      </w:r>
      <w:r w:rsidR="00AC466E" w:rsidRPr="00206ACB">
        <w:t xml:space="preserve"> </w:t>
      </w:r>
      <w:r w:rsidRPr="00206ACB">
        <w:t>16</w:t>
      </w:r>
      <w:r w:rsidR="00AC466E" w:rsidRPr="00206ACB">
        <w:t xml:space="preserve"> </w:t>
      </w:r>
      <w:r w:rsidRPr="00206ACB">
        <w:t>bytes</w:t>
      </w:r>
      <w:r w:rsidR="00AC466E" w:rsidRPr="00206ACB">
        <w:t xml:space="preserve"> </w:t>
      </w:r>
      <w:r w:rsidRPr="00206ACB">
        <w:t>into</w:t>
      </w:r>
      <w:r w:rsidR="00AC466E" w:rsidRPr="00206ACB">
        <w:t xml:space="preserve"> </w:t>
      </w:r>
      <w:r w:rsidRPr="00206ACB">
        <w:t>the</w:t>
      </w:r>
      <w:r w:rsidR="00AC466E" w:rsidRPr="00206ACB">
        <w:t xml:space="preserve"> </w:t>
      </w:r>
      <w:r w:rsidRPr="00206ACB">
        <w:t>file</w:t>
      </w:r>
      <w:r w:rsidR="00AC466E" w:rsidRPr="00206ACB">
        <w:t xml:space="preserve"> </w:t>
      </w:r>
      <w:r w:rsidRPr="00206ACB">
        <w:t>(i.e.,</w:t>
      </w:r>
      <w:r w:rsidR="00AC466E" w:rsidRPr="00206ACB">
        <w:t xml:space="preserve"> </w:t>
      </w:r>
      <w:r w:rsidRPr="00206ACB">
        <w:t>after</w:t>
      </w:r>
      <w:r w:rsidR="00AC466E" w:rsidRPr="00206ACB">
        <w:t xml:space="preserve"> </w:t>
      </w:r>
      <w:r w:rsidRPr="00206ACB">
        <w:t>the</w:t>
      </w:r>
      <w:r w:rsidR="00AC466E" w:rsidRPr="00206ACB">
        <w:t xml:space="preserve"> </w:t>
      </w:r>
      <w:r w:rsidRPr="00206ACB">
        <w:t>16-byte</w:t>
      </w:r>
      <w:r w:rsidR="00AC466E" w:rsidRPr="00206ACB">
        <w:t xml:space="preserve"> </w:t>
      </w:r>
      <w:r w:rsidRPr="00206ACB">
        <w:t>header).</w:t>
      </w:r>
      <w:r w:rsidR="00AC466E" w:rsidRPr="00206ACB">
        <w:t xml:space="preserve"> </w:t>
      </w:r>
      <w:r w:rsidRPr="00206ACB">
        <w:t>The</w:t>
      </w:r>
      <w:r w:rsidR="00AC466E" w:rsidRPr="00206ACB">
        <w:t xml:space="preserve"> </w:t>
      </w:r>
      <w:r w:rsidRPr="00206ACB">
        <w:t>first</w:t>
      </w:r>
      <w:r w:rsidR="00AC466E" w:rsidRPr="00206ACB">
        <w:t xml:space="preserve"> </w:t>
      </w:r>
      <w:r w:rsidRPr="00206ACB">
        <w:t>thing</w:t>
      </w:r>
      <w:r w:rsidR="00AC466E" w:rsidRPr="00206ACB">
        <w:t xml:space="preserve"> </w:t>
      </w:r>
      <w:r w:rsidRPr="00206ACB">
        <w:t>within</w:t>
      </w:r>
      <w:r w:rsidR="00AC466E" w:rsidRPr="00206ACB">
        <w:t xml:space="preserve"> </w:t>
      </w:r>
      <w:r w:rsidRPr="00206ACB">
        <w:t>the</w:t>
      </w:r>
      <w:r w:rsidR="00AC466E" w:rsidRPr="00206ACB">
        <w:t xml:space="preserve"> </w:t>
      </w:r>
      <w:r w:rsidRPr="00206ACB">
        <w:t>segment</w:t>
      </w:r>
      <w:r w:rsidR="00AC466E" w:rsidRPr="00206ACB">
        <w:t xml:space="preserve"> </w:t>
      </w:r>
      <w:r w:rsidRPr="00206ACB">
        <w:t>is</w:t>
      </w:r>
      <w:r w:rsidR="00AC466E" w:rsidRPr="00206ACB">
        <w:t xml:space="preserve"> </w:t>
      </w:r>
      <w:r w:rsidRPr="00206ACB">
        <w:t>a</w:t>
      </w:r>
      <w:r w:rsidR="00AC466E" w:rsidRPr="00206ACB">
        <w:t xml:space="preserve"> </w:t>
      </w:r>
      <w:r w:rsidRPr="00206ACB">
        <w:t>new</w:t>
      </w:r>
      <w:r w:rsidR="00AC466E" w:rsidRPr="00206ACB">
        <w:t xml:space="preserve"> </w:t>
      </w:r>
      <w:r w:rsidRPr="00206ACB">
        <w:t>assembler</w:t>
      </w:r>
      <w:r w:rsidR="00AC466E" w:rsidRPr="00206ACB">
        <w:t xml:space="preserve"> </w:t>
      </w:r>
      <w:r w:rsidRPr="00206ACB">
        <w:t>directive,</w:t>
      </w:r>
      <w:r w:rsidR="00AC466E" w:rsidRPr="00206ACB">
        <w:t xml:space="preserve"> </w:t>
      </w:r>
      <w:r w:rsidRPr="0046102D">
        <w:rPr>
          <w:rStyle w:val="QuoteChar"/>
        </w:rPr>
        <w:t>.proc</w:t>
      </w:r>
      <w:r w:rsidRPr="00206ACB">
        <w:t>.</w:t>
      </w:r>
      <w:r w:rsidR="00AC466E" w:rsidRPr="00206ACB">
        <w:t xml:space="preserve"> </w:t>
      </w:r>
      <w:r w:rsidRPr="00206ACB">
        <w:t>This</w:t>
      </w:r>
      <w:r w:rsidR="00AC466E" w:rsidRPr="00206ACB">
        <w:t xml:space="preserve"> </w:t>
      </w:r>
      <w:r w:rsidRPr="00206ACB">
        <w:t>directive</w:t>
      </w:r>
      <w:r w:rsidR="00AC466E" w:rsidRPr="00206ACB">
        <w:t xml:space="preserve"> </w:t>
      </w:r>
      <w:r w:rsidRPr="00206ACB">
        <w:t>lets</w:t>
      </w:r>
      <w:r w:rsidR="00AC466E" w:rsidRPr="00206ACB">
        <w:t xml:space="preserve"> </w:t>
      </w:r>
      <w:r w:rsidRPr="00206ACB">
        <w:t>you</w:t>
      </w:r>
      <w:r w:rsidR="00AC466E" w:rsidRPr="00206ACB">
        <w:t xml:space="preserve"> </w:t>
      </w:r>
      <w:r w:rsidRPr="00206ACB">
        <w:t>create</w:t>
      </w:r>
      <w:r w:rsidR="00AC466E" w:rsidRPr="00206ACB">
        <w:t xml:space="preserve"> </w:t>
      </w:r>
      <w:r w:rsidRPr="00206ACB">
        <w:t>new</w:t>
      </w:r>
      <w:r w:rsidR="00AC466E" w:rsidRPr="00206ACB">
        <w:t xml:space="preserve"> </w:t>
      </w:r>
      <w:r w:rsidRPr="00206ACB">
        <w:t>lexical</w:t>
      </w:r>
      <w:r w:rsidR="00AC466E" w:rsidRPr="00206ACB">
        <w:t xml:space="preserve"> </w:t>
      </w:r>
      <w:r w:rsidRPr="00206ACB">
        <w:t>scopes</w:t>
      </w:r>
      <w:r w:rsidR="00AC466E" w:rsidRPr="00206ACB">
        <w:t xml:space="preserve"> </w:t>
      </w:r>
      <w:r w:rsidRPr="00206ACB">
        <w:t>in</w:t>
      </w:r>
      <w:r w:rsidR="00AC466E" w:rsidRPr="00206ACB">
        <w:t xml:space="preserve"> </w:t>
      </w:r>
      <w:r w:rsidRPr="00206ACB">
        <w:t>your</w:t>
      </w:r>
      <w:r w:rsidR="00AC466E" w:rsidRPr="00206ACB">
        <w:t xml:space="preserve"> </w:t>
      </w:r>
      <w:r w:rsidRPr="00206ACB">
        <w:t>code.</w:t>
      </w:r>
      <w:r w:rsidR="00AC466E" w:rsidRPr="00206ACB">
        <w:t xml:space="preserve"> </w:t>
      </w:r>
      <w:r w:rsidRPr="00206ACB">
        <w:t>Basically,</w:t>
      </w:r>
      <w:r w:rsidR="00AC466E" w:rsidRPr="00206ACB">
        <w:t xml:space="preserve"> </w:t>
      </w:r>
      <w:r w:rsidRPr="00206ACB">
        <w:t>this</w:t>
      </w:r>
      <w:r w:rsidR="00AC466E" w:rsidRPr="00206ACB">
        <w:t xml:space="preserve"> </w:t>
      </w:r>
      <w:r w:rsidRPr="00206ACB">
        <w:t>means</w:t>
      </w:r>
      <w:r w:rsidR="00AC466E" w:rsidRPr="00206ACB">
        <w:t xml:space="preserve"> </w:t>
      </w:r>
      <w:r w:rsidRPr="00206ACB">
        <w:t>that</w:t>
      </w:r>
      <w:r w:rsidR="00AC466E" w:rsidRPr="00206ACB">
        <w:t xml:space="preserve"> </w:t>
      </w:r>
      <w:r w:rsidRPr="00206ACB">
        <w:t>the</w:t>
      </w:r>
      <w:r w:rsidR="00AC466E" w:rsidRPr="00206ACB">
        <w:t xml:space="preserve"> </w:t>
      </w:r>
      <w:r w:rsidRPr="00206ACB">
        <w:t>labels</w:t>
      </w:r>
      <w:r w:rsidR="00AC466E" w:rsidRPr="00206ACB">
        <w:t xml:space="preserve"> </w:t>
      </w:r>
      <w:r w:rsidRPr="00206ACB">
        <w:t>you</w:t>
      </w:r>
      <w:r w:rsidR="00AC466E" w:rsidRPr="00206ACB">
        <w:t xml:space="preserve"> </w:t>
      </w:r>
      <w:r w:rsidRPr="00206ACB">
        <w:t>make</w:t>
      </w:r>
      <w:r w:rsidR="00AC466E" w:rsidRPr="00206ACB">
        <w:t xml:space="preserve"> </w:t>
      </w:r>
      <w:r w:rsidRPr="00206ACB">
        <w:t>inside</w:t>
      </w:r>
      <w:r w:rsidR="00AC466E" w:rsidRPr="00206ACB">
        <w:t xml:space="preserve"> </w:t>
      </w:r>
      <w:r w:rsidRPr="00206ACB">
        <w:t>of</w:t>
      </w:r>
      <w:r w:rsidR="00AC466E" w:rsidRPr="00206ACB">
        <w:t xml:space="preserve"> </w:t>
      </w:r>
      <w:r w:rsidRPr="00206ACB">
        <w:t>a</w:t>
      </w:r>
      <w:r w:rsidR="00AC466E" w:rsidRPr="00206ACB">
        <w:t xml:space="preserve"> </w:t>
      </w:r>
      <w:r w:rsidRPr="0046102D">
        <w:rPr>
          <w:rStyle w:val="QuoteChar"/>
        </w:rPr>
        <w:t>.proc</w:t>
      </w:r>
      <w:r w:rsidR="00AC466E" w:rsidRPr="00206ACB">
        <w:t xml:space="preserve"> </w:t>
      </w:r>
      <w:r w:rsidRPr="00206ACB">
        <w:t>are</w:t>
      </w:r>
      <w:r w:rsidR="00AC466E" w:rsidRPr="00206ACB">
        <w:t xml:space="preserve"> </w:t>
      </w:r>
      <w:r w:rsidRPr="00206ACB">
        <w:t>unique</w:t>
      </w:r>
      <w:r w:rsidR="00AC466E" w:rsidRPr="00206ACB">
        <w:t xml:space="preserve"> </w:t>
      </w:r>
      <w:r w:rsidRPr="00206ACB">
        <w:t>to</w:t>
      </w:r>
      <w:r w:rsidR="00AC466E" w:rsidRPr="00206ACB">
        <w:t xml:space="preserve"> </w:t>
      </w:r>
      <w:r w:rsidRPr="00206ACB">
        <w:t>that</w:t>
      </w:r>
      <w:r w:rsidR="00AC466E" w:rsidRPr="00206ACB">
        <w:t xml:space="preserve"> </w:t>
      </w:r>
      <w:r w:rsidRPr="00206ACB">
        <w:t>proc.</w:t>
      </w:r>
      <w:r w:rsidR="00AC466E" w:rsidRPr="00206ACB">
        <w:t xml:space="preserve"> </w:t>
      </w:r>
      <w:r w:rsidRPr="00206ACB">
        <w:t>Here's</w:t>
      </w:r>
      <w:r w:rsidR="00AC466E" w:rsidRPr="00206ACB">
        <w:t xml:space="preserve"> </w:t>
      </w:r>
      <w:r w:rsidRPr="00206ACB">
        <w:t>an</w:t>
      </w:r>
      <w:r w:rsidR="00AC466E" w:rsidRPr="00206ACB">
        <w:t xml:space="preserve"> </w:t>
      </w:r>
      <w:r w:rsidRPr="00206ACB">
        <w:t>example:</w:t>
      </w:r>
    </w:p>
    <w:p w14:paraId="2D424DE5" w14:textId="78C50411" w:rsidR="007F5A12" w:rsidRPr="00685214" w:rsidRDefault="007F5A12"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bdr w:val="none" w:sz="0" w:space="0" w:color="auto" w:frame="1"/>
          <w:lang w:eastAsia="ja-JP"/>
        </w:rPr>
      </w:pPr>
      <w:r w:rsidRPr="00685214">
        <w:rPr>
          <w:rFonts w:ascii="DejaVu Sans Mono" w:eastAsia="Times New Roman" w:hAnsi="DejaVu Sans Mono" w:cs="DejaVu Sans Mono"/>
          <w:color w:val="10C26F"/>
          <w:kern w:val="0"/>
          <w:szCs w:val="26"/>
          <w:bdr w:val="none" w:sz="0" w:space="0" w:color="auto" w:frame="1"/>
          <w:lang w:eastAsia="ja-JP"/>
        </w:rPr>
        <w:t>.proc</w:t>
      </w:r>
      <w:r w:rsidR="00AC466E" w:rsidRPr="00685214">
        <w:rPr>
          <w:rFonts w:ascii="DejaVu Sans Mono" w:eastAsia="Times New Roman" w:hAnsi="DejaVu Sans Mono" w:cs="DejaVu Sans Mono"/>
          <w:color w:val="10C26F"/>
          <w:kern w:val="0"/>
          <w:szCs w:val="26"/>
          <w:bdr w:val="none" w:sz="0" w:space="0" w:color="auto" w:frame="1"/>
          <w:lang w:eastAsia="ja-JP"/>
        </w:rPr>
        <w:t xml:space="preserve"> </w:t>
      </w:r>
      <w:r w:rsidRPr="00685214">
        <w:rPr>
          <w:rFonts w:ascii="DejaVu Sans Mono" w:eastAsia="Times New Roman" w:hAnsi="DejaVu Sans Mono" w:cs="DejaVu Sans Mono"/>
          <w:color w:val="10C26F"/>
          <w:kern w:val="0"/>
          <w:szCs w:val="26"/>
          <w:bdr w:val="none" w:sz="0" w:space="0" w:color="auto" w:frame="1"/>
          <w:lang w:eastAsia="ja-JP"/>
        </w:rPr>
        <w:t>foo</w:t>
      </w:r>
    </w:p>
    <w:p w14:paraId="63B30FF3" w14:textId="2A407FE8" w:rsidR="007F5A12" w:rsidRPr="00685214" w:rsidRDefault="00AC466E"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bdr w:val="none" w:sz="0" w:space="0" w:color="auto" w:frame="1"/>
          <w:lang w:eastAsia="ja-JP"/>
        </w:rPr>
      </w:pPr>
      <w:r w:rsidRPr="00685214">
        <w:rPr>
          <w:rFonts w:ascii="DejaVu Sans Mono" w:eastAsia="Times New Roman" w:hAnsi="DejaVu Sans Mono" w:cs="DejaVu Sans Mono"/>
          <w:color w:val="10C26F"/>
          <w:kern w:val="0"/>
          <w:szCs w:val="26"/>
          <w:bdr w:val="none" w:sz="0" w:space="0" w:color="auto" w:frame="1"/>
          <w:lang w:eastAsia="ja-JP"/>
        </w:rPr>
        <w:t xml:space="preserve">  </w:t>
      </w:r>
      <w:r w:rsidR="007F5A12" w:rsidRPr="00685214">
        <w:rPr>
          <w:rFonts w:ascii="DejaVu Sans Mono" w:eastAsia="Times New Roman" w:hAnsi="DejaVu Sans Mono" w:cs="DejaVu Sans Mono"/>
          <w:color w:val="E3371E"/>
          <w:kern w:val="0"/>
          <w:szCs w:val="26"/>
          <w:bdr w:val="none" w:sz="0" w:space="0" w:color="auto" w:frame="1"/>
          <w:lang w:eastAsia="ja-JP"/>
        </w:rPr>
        <w:t>LDA</w:t>
      </w:r>
      <w:r w:rsidRPr="00685214">
        <w:rPr>
          <w:rFonts w:ascii="DejaVu Sans Mono" w:eastAsia="Times New Roman" w:hAnsi="DejaVu Sans Mono" w:cs="DejaVu Sans Mono"/>
          <w:color w:val="10C26F"/>
          <w:kern w:val="0"/>
          <w:szCs w:val="26"/>
          <w:bdr w:val="none" w:sz="0" w:space="0" w:color="auto" w:frame="1"/>
          <w:lang w:eastAsia="ja-JP"/>
        </w:rPr>
        <w:t xml:space="preserve"> </w:t>
      </w:r>
      <w:r w:rsidR="007F5A12" w:rsidRPr="00685214">
        <w:rPr>
          <w:rFonts w:ascii="DejaVu Sans Mono" w:eastAsia="Times New Roman" w:hAnsi="DejaVu Sans Mono" w:cs="DejaVu Sans Mono"/>
          <w:color w:val="07E2FA"/>
          <w:kern w:val="0"/>
          <w:szCs w:val="26"/>
          <w:bdr w:val="none" w:sz="0" w:space="0" w:color="auto" w:frame="1"/>
          <w:lang w:eastAsia="ja-JP"/>
        </w:rPr>
        <w:t>$2002</w:t>
      </w:r>
    </w:p>
    <w:p w14:paraId="6777BB3C" w14:textId="77777777" w:rsidR="007F5A12" w:rsidRPr="00685214" w:rsidRDefault="007F5A12"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bdr w:val="none" w:sz="0" w:space="0" w:color="auto" w:frame="1"/>
          <w:lang w:eastAsia="ja-JP"/>
        </w:rPr>
      </w:pPr>
      <w:r w:rsidRPr="00685214">
        <w:rPr>
          <w:rFonts w:ascii="DejaVu Sans Mono" w:eastAsia="Times New Roman" w:hAnsi="DejaVu Sans Mono" w:cs="DejaVu Sans Mono"/>
          <w:color w:val="10C26F"/>
          <w:kern w:val="0"/>
          <w:szCs w:val="26"/>
          <w:bdr w:val="none" w:sz="0" w:space="0" w:color="auto" w:frame="1"/>
          <w:lang w:eastAsia="ja-JP"/>
        </w:rPr>
        <w:t>some_label:</w:t>
      </w:r>
    </w:p>
    <w:p w14:paraId="7756E474" w14:textId="6A734358" w:rsidR="007F5A12" w:rsidRPr="00685214" w:rsidRDefault="00AC466E"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bdr w:val="none" w:sz="0" w:space="0" w:color="auto" w:frame="1"/>
          <w:lang w:eastAsia="ja-JP"/>
        </w:rPr>
      </w:pPr>
      <w:r w:rsidRPr="00685214">
        <w:rPr>
          <w:rFonts w:ascii="DejaVu Sans Mono" w:eastAsia="Times New Roman" w:hAnsi="DejaVu Sans Mono" w:cs="DejaVu Sans Mono"/>
          <w:color w:val="10C26F"/>
          <w:kern w:val="0"/>
          <w:szCs w:val="26"/>
          <w:bdr w:val="none" w:sz="0" w:space="0" w:color="auto" w:frame="1"/>
          <w:lang w:eastAsia="ja-JP"/>
        </w:rPr>
        <w:t xml:space="preserve">  </w:t>
      </w:r>
      <w:r w:rsidR="007F5A12" w:rsidRPr="00685214">
        <w:rPr>
          <w:rFonts w:ascii="DejaVu Sans Mono" w:eastAsia="Times New Roman" w:hAnsi="DejaVu Sans Mono" w:cs="DejaVu Sans Mono"/>
          <w:color w:val="E3371E"/>
          <w:kern w:val="0"/>
          <w:szCs w:val="26"/>
          <w:bdr w:val="none" w:sz="0" w:space="0" w:color="auto" w:frame="1"/>
          <w:lang w:eastAsia="ja-JP"/>
        </w:rPr>
        <w:t>LDA</w:t>
      </w:r>
      <w:r w:rsidRPr="00685214">
        <w:rPr>
          <w:rFonts w:ascii="DejaVu Sans Mono" w:eastAsia="Times New Roman" w:hAnsi="DejaVu Sans Mono" w:cs="DejaVu Sans Mono"/>
          <w:color w:val="10C26F"/>
          <w:kern w:val="0"/>
          <w:szCs w:val="26"/>
          <w:bdr w:val="none" w:sz="0" w:space="0" w:color="auto" w:frame="1"/>
          <w:lang w:eastAsia="ja-JP"/>
        </w:rPr>
        <w:t xml:space="preserve"> </w:t>
      </w:r>
      <w:r w:rsidR="007F5A12" w:rsidRPr="00685214">
        <w:rPr>
          <w:rFonts w:ascii="DejaVu Sans Mono" w:eastAsia="Times New Roman" w:hAnsi="DejaVu Sans Mono" w:cs="DejaVu Sans Mono"/>
          <w:color w:val="FF7A48"/>
          <w:kern w:val="0"/>
          <w:szCs w:val="26"/>
          <w:bdr w:val="none" w:sz="0" w:space="0" w:color="auto" w:frame="1"/>
          <w:lang w:eastAsia="ja-JP"/>
        </w:rPr>
        <w:t>#</w:t>
      </w:r>
      <w:r w:rsidR="007F5A12" w:rsidRPr="00685214">
        <w:rPr>
          <w:rFonts w:ascii="DejaVu Sans Mono" w:eastAsia="Times New Roman" w:hAnsi="DejaVu Sans Mono" w:cs="DejaVu Sans Mono"/>
          <w:color w:val="07E2FA"/>
          <w:kern w:val="0"/>
          <w:szCs w:val="26"/>
          <w:bdr w:val="none" w:sz="0" w:space="0" w:color="auto" w:frame="1"/>
          <w:lang w:eastAsia="ja-JP"/>
        </w:rPr>
        <w:t>$3f</w:t>
      </w:r>
    </w:p>
    <w:p w14:paraId="5B87396A" w14:textId="77777777" w:rsidR="007F5A12" w:rsidRPr="00685214" w:rsidRDefault="007F5A12"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bdr w:val="none" w:sz="0" w:space="0" w:color="auto" w:frame="1"/>
          <w:lang w:eastAsia="ja-JP"/>
        </w:rPr>
      </w:pPr>
      <w:r w:rsidRPr="00685214">
        <w:rPr>
          <w:rFonts w:ascii="DejaVu Sans Mono" w:eastAsia="Times New Roman" w:hAnsi="DejaVu Sans Mono" w:cs="DejaVu Sans Mono"/>
          <w:color w:val="10C26F"/>
          <w:kern w:val="0"/>
          <w:szCs w:val="26"/>
          <w:bdr w:val="none" w:sz="0" w:space="0" w:color="auto" w:frame="1"/>
          <w:lang w:eastAsia="ja-JP"/>
        </w:rPr>
        <w:t>.endproc</w:t>
      </w:r>
    </w:p>
    <w:p w14:paraId="6DB27A56" w14:textId="77777777" w:rsidR="007F5A12" w:rsidRPr="00685214" w:rsidRDefault="007F5A12"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bdr w:val="none" w:sz="0" w:space="0" w:color="auto" w:frame="1"/>
          <w:lang w:eastAsia="ja-JP"/>
        </w:rPr>
      </w:pPr>
    </w:p>
    <w:p w14:paraId="730C257B" w14:textId="7D0A1E8E" w:rsidR="007F5A12" w:rsidRPr="00685214" w:rsidRDefault="007F5A12"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bdr w:val="none" w:sz="0" w:space="0" w:color="auto" w:frame="1"/>
          <w:lang w:eastAsia="ja-JP"/>
        </w:rPr>
      </w:pPr>
      <w:r w:rsidRPr="00685214">
        <w:rPr>
          <w:rFonts w:ascii="DejaVu Sans Mono" w:eastAsia="Times New Roman" w:hAnsi="DejaVu Sans Mono" w:cs="DejaVu Sans Mono"/>
          <w:color w:val="10C26F"/>
          <w:kern w:val="0"/>
          <w:szCs w:val="26"/>
          <w:bdr w:val="none" w:sz="0" w:space="0" w:color="auto" w:frame="1"/>
          <w:lang w:eastAsia="ja-JP"/>
        </w:rPr>
        <w:t>.proc</w:t>
      </w:r>
      <w:r w:rsidR="00AC466E" w:rsidRPr="00685214">
        <w:rPr>
          <w:rFonts w:ascii="DejaVu Sans Mono" w:eastAsia="Times New Roman" w:hAnsi="DejaVu Sans Mono" w:cs="DejaVu Sans Mono"/>
          <w:color w:val="10C26F"/>
          <w:kern w:val="0"/>
          <w:szCs w:val="26"/>
          <w:bdr w:val="none" w:sz="0" w:space="0" w:color="auto" w:frame="1"/>
          <w:lang w:eastAsia="ja-JP"/>
        </w:rPr>
        <w:t xml:space="preserve"> </w:t>
      </w:r>
      <w:r w:rsidRPr="00685214">
        <w:rPr>
          <w:rFonts w:ascii="DejaVu Sans Mono" w:eastAsia="Times New Roman" w:hAnsi="DejaVu Sans Mono" w:cs="DejaVu Sans Mono"/>
          <w:color w:val="10C26F"/>
          <w:kern w:val="0"/>
          <w:szCs w:val="26"/>
          <w:bdr w:val="none" w:sz="0" w:space="0" w:color="auto" w:frame="1"/>
          <w:lang w:eastAsia="ja-JP"/>
        </w:rPr>
        <w:t>bar</w:t>
      </w:r>
    </w:p>
    <w:p w14:paraId="3406E3C9" w14:textId="4EC2D44C" w:rsidR="007F5A12" w:rsidRPr="00685214" w:rsidRDefault="00AC466E"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bdr w:val="none" w:sz="0" w:space="0" w:color="auto" w:frame="1"/>
          <w:lang w:eastAsia="ja-JP"/>
        </w:rPr>
      </w:pPr>
      <w:r w:rsidRPr="00685214">
        <w:rPr>
          <w:rFonts w:ascii="DejaVu Sans Mono" w:eastAsia="Times New Roman" w:hAnsi="DejaVu Sans Mono" w:cs="DejaVu Sans Mono"/>
          <w:color w:val="10C26F"/>
          <w:kern w:val="0"/>
          <w:szCs w:val="26"/>
          <w:bdr w:val="none" w:sz="0" w:space="0" w:color="auto" w:frame="1"/>
          <w:lang w:eastAsia="ja-JP"/>
        </w:rPr>
        <w:t xml:space="preserve">  </w:t>
      </w:r>
      <w:r w:rsidR="007F5A12" w:rsidRPr="00685214">
        <w:rPr>
          <w:rFonts w:ascii="DejaVu Sans Mono" w:eastAsia="Times New Roman" w:hAnsi="DejaVu Sans Mono" w:cs="DejaVu Sans Mono"/>
          <w:color w:val="E3371E"/>
          <w:kern w:val="0"/>
          <w:szCs w:val="26"/>
          <w:bdr w:val="none" w:sz="0" w:space="0" w:color="auto" w:frame="1"/>
          <w:lang w:eastAsia="ja-JP"/>
        </w:rPr>
        <w:t>LDA</w:t>
      </w:r>
      <w:r w:rsidRPr="00685214">
        <w:rPr>
          <w:rFonts w:ascii="DejaVu Sans Mono" w:eastAsia="Times New Roman" w:hAnsi="DejaVu Sans Mono" w:cs="DejaVu Sans Mono"/>
          <w:color w:val="10C26F"/>
          <w:kern w:val="0"/>
          <w:szCs w:val="26"/>
          <w:bdr w:val="none" w:sz="0" w:space="0" w:color="auto" w:frame="1"/>
          <w:lang w:eastAsia="ja-JP"/>
        </w:rPr>
        <w:t xml:space="preserve"> </w:t>
      </w:r>
      <w:r w:rsidR="007F5A12" w:rsidRPr="00685214">
        <w:rPr>
          <w:rFonts w:ascii="DejaVu Sans Mono" w:eastAsia="Times New Roman" w:hAnsi="DejaVu Sans Mono" w:cs="DejaVu Sans Mono"/>
          <w:color w:val="FF7A48"/>
          <w:kern w:val="0"/>
          <w:szCs w:val="26"/>
          <w:bdr w:val="none" w:sz="0" w:space="0" w:color="auto" w:frame="1"/>
          <w:lang w:eastAsia="ja-JP"/>
        </w:rPr>
        <w:t>#</w:t>
      </w:r>
      <w:r w:rsidR="007F5A12" w:rsidRPr="00685214">
        <w:rPr>
          <w:rFonts w:ascii="DejaVu Sans Mono" w:eastAsia="Times New Roman" w:hAnsi="DejaVu Sans Mono" w:cs="DejaVu Sans Mono"/>
          <w:color w:val="07E2FA"/>
          <w:kern w:val="0"/>
          <w:szCs w:val="26"/>
          <w:bdr w:val="none" w:sz="0" w:space="0" w:color="auto" w:frame="1"/>
          <w:lang w:eastAsia="ja-JP"/>
        </w:rPr>
        <w:t>$29</w:t>
      </w:r>
    </w:p>
    <w:p w14:paraId="075D527E" w14:textId="77777777" w:rsidR="007F5A12" w:rsidRPr="00685214" w:rsidRDefault="007F5A12"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bdr w:val="none" w:sz="0" w:space="0" w:color="auto" w:frame="1"/>
          <w:lang w:eastAsia="ja-JP"/>
        </w:rPr>
      </w:pPr>
      <w:r w:rsidRPr="00685214">
        <w:rPr>
          <w:rFonts w:ascii="DejaVu Sans Mono" w:eastAsia="Times New Roman" w:hAnsi="DejaVu Sans Mono" w:cs="DejaVu Sans Mono"/>
          <w:color w:val="10C26F"/>
          <w:kern w:val="0"/>
          <w:szCs w:val="26"/>
          <w:bdr w:val="none" w:sz="0" w:space="0" w:color="auto" w:frame="1"/>
          <w:lang w:eastAsia="ja-JP"/>
        </w:rPr>
        <w:t>some_label:</w:t>
      </w:r>
    </w:p>
    <w:p w14:paraId="22324F4B" w14:textId="00A2FCED" w:rsidR="007F5A12" w:rsidRPr="00685214" w:rsidRDefault="00AC466E"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bdr w:val="none" w:sz="0" w:space="0" w:color="auto" w:frame="1"/>
          <w:lang w:eastAsia="ja-JP"/>
        </w:rPr>
      </w:pPr>
      <w:r w:rsidRPr="00685214">
        <w:rPr>
          <w:rFonts w:ascii="DejaVu Sans Mono" w:eastAsia="Times New Roman" w:hAnsi="DejaVu Sans Mono" w:cs="DejaVu Sans Mono"/>
          <w:color w:val="10C26F"/>
          <w:kern w:val="0"/>
          <w:szCs w:val="26"/>
          <w:bdr w:val="none" w:sz="0" w:space="0" w:color="auto" w:frame="1"/>
          <w:lang w:eastAsia="ja-JP"/>
        </w:rPr>
        <w:t xml:space="preserve">  </w:t>
      </w:r>
      <w:r w:rsidR="007F5A12" w:rsidRPr="00685214">
        <w:rPr>
          <w:rFonts w:ascii="DejaVu Sans Mono" w:eastAsia="Times New Roman" w:hAnsi="DejaVu Sans Mono" w:cs="DejaVu Sans Mono"/>
          <w:color w:val="E3371E"/>
          <w:kern w:val="0"/>
          <w:szCs w:val="26"/>
          <w:bdr w:val="none" w:sz="0" w:space="0" w:color="auto" w:frame="1"/>
          <w:lang w:eastAsia="ja-JP"/>
        </w:rPr>
        <w:t>STA</w:t>
      </w:r>
      <w:r w:rsidRPr="00685214">
        <w:rPr>
          <w:rFonts w:ascii="DejaVu Sans Mono" w:eastAsia="Times New Roman" w:hAnsi="DejaVu Sans Mono" w:cs="DejaVu Sans Mono"/>
          <w:color w:val="10C26F"/>
          <w:kern w:val="0"/>
          <w:szCs w:val="26"/>
          <w:bdr w:val="none" w:sz="0" w:space="0" w:color="auto" w:frame="1"/>
          <w:lang w:eastAsia="ja-JP"/>
        </w:rPr>
        <w:t xml:space="preserve"> </w:t>
      </w:r>
      <w:r w:rsidR="007F5A12" w:rsidRPr="00685214">
        <w:rPr>
          <w:rFonts w:ascii="DejaVu Sans Mono" w:eastAsia="Times New Roman" w:hAnsi="DejaVu Sans Mono" w:cs="DejaVu Sans Mono"/>
          <w:color w:val="07E2FA"/>
          <w:kern w:val="0"/>
          <w:szCs w:val="26"/>
          <w:bdr w:val="none" w:sz="0" w:space="0" w:color="auto" w:frame="1"/>
          <w:lang w:eastAsia="ja-JP"/>
        </w:rPr>
        <w:t>$2007</w:t>
      </w:r>
    </w:p>
    <w:p w14:paraId="7F18A777" w14:textId="77777777" w:rsidR="007F5A12" w:rsidRPr="00685214" w:rsidRDefault="007F5A12" w:rsidP="00685214">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180"/>
        <w:jc w:val="left"/>
        <w:rPr>
          <w:rFonts w:ascii="DejaVu Sans Mono" w:eastAsia="Times New Roman" w:hAnsi="DejaVu Sans Mono" w:cs="DejaVu Sans Mono"/>
          <w:color w:val="10C26F"/>
          <w:kern w:val="0"/>
          <w:szCs w:val="26"/>
          <w:lang w:eastAsia="ja-JP"/>
        </w:rPr>
      </w:pPr>
      <w:r w:rsidRPr="00685214">
        <w:rPr>
          <w:rFonts w:ascii="DejaVu Sans Mono" w:eastAsia="Times New Roman" w:hAnsi="DejaVu Sans Mono" w:cs="DejaVu Sans Mono"/>
          <w:color w:val="10C26F"/>
          <w:kern w:val="0"/>
          <w:szCs w:val="26"/>
          <w:bdr w:val="none" w:sz="0" w:space="0" w:color="auto" w:frame="1"/>
          <w:lang w:eastAsia="ja-JP"/>
        </w:rPr>
        <w:t>.endproc</w:t>
      </w:r>
    </w:p>
    <w:p w14:paraId="601F4358" w14:textId="7DA0E9D2" w:rsidR="005B7DA8" w:rsidRPr="00206ACB" w:rsidRDefault="005B7DA8" w:rsidP="0053741F">
      <w:pPr>
        <w:rPr>
          <w:lang w:eastAsia="ja-JP"/>
        </w:rPr>
      </w:pPr>
      <w:r w:rsidRPr="00206ACB">
        <w:rPr>
          <w:lang w:eastAsia="ja-JP"/>
        </w:rPr>
        <w:t>Here,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label</w:t>
      </w:r>
      <w:r w:rsidR="00AC466E" w:rsidRPr="00206ACB">
        <w:rPr>
          <w:lang w:eastAsia="ja-JP"/>
        </w:rPr>
        <w:t xml:space="preserve"> </w:t>
      </w:r>
      <w:r w:rsidRPr="0046102D">
        <w:rPr>
          <w:rStyle w:val="QuoteChar"/>
        </w:rPr>
        <w:t>some_label</w:t>
      </w:r>
      <w:r w:rsidR="00AC466E" w:rsidRPr="00206ACB">
        <w:rPr>
          <w:lang w:eastAsia="ja-JP"/>
        </w:rPr>
        <w:t xml:space="preserve"> </w:t>
      </w:r>
      <w:r w:rsidRPr="00206ACB">
        <w:rPr>
          <w:lang w:eastAsia="ja-JP"/>
        </w:rPr>
        <w:t>twice,</w:t>
      </w:r>
      <w:r w:rsidR="00AC466E" w:rsidRPr="00206ACB">
        <w:rPr>
          <w:lang w:eastAsia="ja-JP"/>
        </w:rPr>
        <w:t xml:space="preserve"> </w:t>
      </w:r>
      <w:r w:rsidRPr="00206ACB">
        <w:rPr>
          <w:lang w:eastAsia="ja-JP"/>
        </w:rPr>
        <w:t>once</w:t>
      </w:r>
      <w:r w:rsidR="00AC466E" w:rsidRPr="00206ACB">
        <w:rPr>
          <w:lang w:eastAsia="ja-JP"/>
        </w:rPr>
        <w:t xml:space="preserve"> </w:t>
      </w:r>
      <w:r w:rsidRPr="00206ACB">
        <w:rPr>
          <w:lang w:eastAsia="ja-JP"/>
        </w:rPr>
        <w:t>in</w:t>
      </w:r>
      <w:r w:rsidR="00AC466E" w:rsidRPr="00206ACB">
        <w:rPr>
          <w:lang w:eastAsia="ja-JP"/>
        </w:rPr>
        <w:t xml:space="preserve"> </w:t>
      </w:r>
      <w:r w:rsidRPr="0046102D">
        <w:rPr>
          <w:rStyle w:val="QuoteChar"/>
        </w:rPr>
        <w:t>.proc</w:t>
      </w:r>
      <w:r w:rsidR="00AC466E" w:rsidRPr="0046102D">
        <w:rPr>
          <w:rStyle w:val="QuoteChar"/>
        </w:rPr>
        <w:t xml:space="preserve"> </w:t>
      </w:r>
      <w:r w:rsidRPr="0046102D">
        <w:rPr>
          <w:rStyle w:val="QuoteChar"/>
        </w:rPr>
        <w:t>foo</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once</w:t>
      </w:r>
      <w:r w:rsidR="00AC466E" w:rsidRPr="00206ACB">
        <w:rPr>
          <w:lang w:eastAsia="ja-JP"/>
        </w:rPr>
        <w:t xml:space="preserve"> </w:t>
      </w:r>
      <w:r w:rsidRPr="00206ACB">
        <w:rPr>
          <w:lang w:eastAsia="ja-JP"/>
        </w:rPr>
        <w:t>in</w:t>
      </w:r>
      <w:r w:rsidR="00AC466E" w:rsidRPr="00206ACB">
        <w:rPr>
          <w:lang w:eastAsia="ja-JP"/>
        </w:rPr>
        <w:t xml:space="preserve"> </w:t>
      </w:r>
      <w:r w:rsidRPr="0046102D">
        <w:rPr>
          <w:rStyle w:val="QuoteChar"/>
        </w:rPr>
        <w:t>.proc</w:t>
      </w:r>
      <w:r w:rsidR="00AC466E" w:rsidRPr="0046102D">
        <w:rPr>
          <w:rStyle w:val="QuoteChar"/>
        </w:rPr>
        <w:t xml:space="preserve"> </w:t>
      </w:r>
      <w:r w:rsidRPr="0046102D">
        <w:rPr>
          <w:rStyle w:val="QuoteChar"/>
        </w:rPr>
        <w:t>bar</w:t>
      </w:r>
      <w:r w:rsidRPr="00206ACB">
        <w:rPr>
          <w:lang w:eastAsia="ja-JP"/>
        </w:rPr>
        <w:t>.</w:t>
      </w:r>
      <w:r w:rsidR="00AC466E" w:rsidRPr="00206ACB">
        <w:rPr>
          <w:lang w:eastAsia="ja-JP"/>
        </w:rPr>
        <w:t xml:space="preserve"> </w:t>
      </w:r>
      <w:r w:rsidRPr="00206ACB">
        <w:rPr>
          <w:lang w:eastAsia="ja-JP"/>
        </w:rPr>
        <w:t>However,</w:t>
      </w:r>
      <w:r w:rsidR="00AC466E" w:rsidRPr="00206ACB">
        <w:rPr>
          <w:lang w:eastAsia="ja-JP"/>
        </w:rPr>
        <w:t xml:space="preserve"> </w:t>
      </w:r>
      <w:r w:rsidRPr="00206ACB">
        <w:rPr>
          <w:lang w:eastAsia="ja-JP"/>
        </w:rPr>
        <w:t>since</w:t>
      </w:r>
      <w:r w:rsidR="00AC466E" w:rsidRPr="00206ACB">
        <w:rPr>
          <w:lang w:eastAsia="ja-JP"/>
        </w:rPr>
        <w:t xml:space="preserve"> </w:t>
      </w:r>
      <w:r w:rsidRPr="00206ACB">
        <w:rPr>
          <w:lang w:eastAsia="ja-JP"/>
        </w:rPr>
        <w:t>they</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inside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procs,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labels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treated</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totally</w:t>
      </w:r>
      <w:r w:rsidR="00AC466E" w:rsidRPr="00206ACB">
        <w:rPr>
          <w:lang w:eastAsia="ja-JP"/>
        </w:rPr>
        <w:t xml:space="preserve"> </w:t>
      </w:r>
      <w:r w:rsidRPr="00206ACB">
        <w:rPr>
          <w:lang w:eastAsia="ja-JP"/>
        </w:rPr>
        <w:t>separate.</w:t>
      </w:r>
      <w:r w:rsidR="00AC466E" w:rsidRPr="00206ACB">
        <w:rPr>
          <w:lang w:eastAsia="ja-JP"/>
        </w:rPr>
        <w:t xml:space="preserve"> </w:t>
      </w:r>
      <w:r w:rsidRPr="00206ACB">
        <w:rPr>
          <w:lang w:eastAsia="ja-JP"/>
        </w:rPr>
        <w:t>Using</w:t>
      </w:r>
      <w:r w:rsidR="00AC466E" w:rsidRPr="00206ACB">
        <w:rPr>
          <w:lang w:eastAsia="ja-JP"/>
        </w:rPr>
        <w:t xml:space="preserve"> </w:t>
      </w:r>
      <w:r w:rsidRPr="0046102D">
        <w:rPr>
          <w:rStyle w:val="QuoteChar"/>
        </w:rPr>
        <w:t>some_label</w:t>
      </w:r>
      <w:r w:rsidR="00AC466E" w:rsidRPr="00206ACB">
        <w:rPr>
          <w:lang w:eastAsia="ja-JP"/>
        </w:rPr>
        <w:t xml:space="preserve"> </w:t>
      </w:r>
      <w:r w:rsidRPr="00206ACB">
        <w:rPr>
          <w:lang w:eastAsia="ja-JP"/>
        </w:rPr>
        <w:t>inside</w:t>
      </w:r>
      <w:r w:rsidR="00AC466E" w:rsidRPr="00206ACB">
        <w:rPr>
          <w:lang w:eastAsia="ja-JP"/>
        </w:rPr>
        <w:t xml:space="preserve"> </w:t>
      </w:r>
      <w:r w:rsidRPr="00206ACB">
        <w:rPr>
          <w:lang w:eastAsia="ja-JP"/>
        </w:rPr>
        <w:t>of</w:t>
      </w:r>
      <w:r w:rsidR="00AC466E" w:rsidRPr="00206ACB">
        <w:rPr>
          <w:lang w:eastAsia="ja-JP"/>
        </w:rPr>
        <w:t xml:space="preserve"> </w:t>
      </w:r>
      <w:r w:rsidRPr="0046102D">
        <w:rPr>
          <w:rStyle w:val="QuoteChar"/>
        </w:rPr>
        <w:t>bar</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refer</w:t>
      </w:r>
      <w:r w:rsidR="00AC466E" w:rsidRPr="00206ACB">
        <w:rPr>
          <w:lang w:eastAsia="ja-JP"/>
        </w:rPr>
        <w:t xml:space="preserve"> </w:t>
      </w:r>
      <w:r w:rsidRPr="00206ACB">
        <w:rPr>
          <w:lang w:eastAsia="ja-JP"/>
        </w:rPr>
        <w:t>to</w:t>
      </w:r>
      <w:r w:rsidR="00AC466E" w:rsidRPr="00206ACB">
        <w:rPr>
          <w:lang w:eastAsia="ja-JP"/>
        </w:rPr>
        <w:t xml:space="preserve"> </w:t>
      </w:r>
      <w:r w:rsidRPr="0046102D">
        <w:rPr>
          <w:rStyle w:val="QuoteChar"/>
        </w:rPr>
        <w:t>bar</w:t>
      </w:r>
      <w:r w:rsidRPr="00206ACB">
        <w:rPr>
          <w:lang w:eastAsia="ja-JP"/>
        </w:rPr>
        <w:t>'s</w:t>
      </w:r>
      <w:r w:rsidR="00AC466E" w:rsidRPr="00206ACB">
        <w:rPr>
          <w:lang w:eastAsia="ja-JP"/>
        </w:rPr>
        <w:t xml:space="preserve"> </w:t>
      </w:r>
      <w:r w:rsidRPr="00206ACB">
        <w:rPr>
          <w:lang w:eastAsia="ja-JP"/>
        </w:rPr>
        <w:t>version,</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no</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access</w:t>
      </w:r>
      <w:r w:rsidR="00AC466E" w:rsidRPr="00206ACB">
        <w:rPr>
          <w:lang w:eastAsia="ja-JP"/>
        </w:rPr>
        <w:t xml:space="preserve"> </w:t>
      </w:r>
      <w:r w:rsidRPr="0046102D">
        <w:rPr>
          <w:rStyle w:val="QuoteChar"/>
        </w:rPr>
        <w:t>foo</w:t>
      </w:r>
      <w:r w:rsidRPr="00206ACB">
        <w:rPr>
          <w:lang w:eastAsia="ja-JP"/>
        </w:rPr>
        <w:t>'s</w:t>
      </w:r>
      <w:r w:rsidR="00AC466E" w:rsidRPr="00206ACB">
        <w:rPr>
          <w:lang w:eastAsia="ja-JP"/>
        </w:rPr>
        <w:t xml:space="preserve"> </w:t>
      </w:r>
      <w:r w:rsidRPr="00206ACB">
        <w:rPr>
          <w:lang w:eastAsia="ja-JP"/>
        </w:rPr>
        <w:t>version</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inside</w:t>
      </w:r>
      <w:r w:rsidR="00AC466E" w:rsidRPr="00206ACB">
        <w:rPr>
          <w:lang w:eastAsia="ja-JP"/>
        </w:rPr>
        <w:t xml:space="preserve"> </w:t>
      </w:r>
      <w:r w:rsidRPr="00206ACB">
        <w:rPr>
          <w:lang w:eastAsia="ja-JP"/>
        </w:rPr>
        <w:t>of</w:t>
      </w:r>
      <w:r w:rsidR="00AC466E" w:rsidRPr="00206ACB">
        <w:rPr>
          <w:lang w:eastAsia="ja-JP"/>
        </w:rPr>
        <w:t xml:space="preserve"> </w:t>
      </w:r>
      <w:r w:rsidRPr="0046102D">
        <w:rPr>
          <w:rStyle w:val="QuoteChar"/>
        </w:rPr>
        <w:t>bar</w:t>
      </w:r>
      <w:r w:rsidRPr="00206ACB">
        <w:rPr>
          <w:lang w:eastAsia="ja-JP"/>
        </w:rPr>
        <w:t>.</w:t>
      </w:r>
      <w:r w:rsidR="00AC466E" w:rsidRPr="00206ACB">
        <w:rPr>
          <w:lang w:eastAsia="ja-JP"/>
        </w:rPr>
        <w:t xml:space="preserve"> </w:t>
      </w:r>
      <w:r w:rsidRPr="00206ACB">
        <w:rPr>
          <w:lang w:eastAsia="ja-JP"/>
        </w:rPr>
        <w:t>Generally,</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wrap</w:t>
      </w:r>
      <w:r w:rsidR="00AC466E" w:rsidRPr="00206ACB">
        <w:rPr>
          <w:lang w:eastAsia="ja-JP"/>
        </w:rPr>
        <w:t xml:space="preserve"> </w:t>
      </w:r>
      <w:r w:rsidRPr="00206ACB">
        <w:rPr>
          <w:lang w:eastAsia="ja-JP"/>
        </w:rPr>
        <w:t>independent</w:t>
      </w:r>
      <w:r w:rsidR="00AC466E" w:rsidRPr="00206ACB">
        <w:rPr>
          <w:lang w:eastAsia="ja-JP"/>
        </w:rPr>
        <w:t xml:space="preserve"> </w:t>
      </w:r>
      <w:r w:rsidRPr="00206ACB">
        <w:rPr>
          <w:lang w:eastAsia="ja-JP"/>
        </w:rPr>
        <w:t>pieces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their</w:t>
      </w:r>
      <w:r w:rsidR="00AC466E" w:rsidRPr="00206ACB">
        <w:rPr>
          <w:lang w:eastAsia="ja-JP"/>
        </w:rPr>
        <w:t xml:space="preserve"> </w:t>
      </w:r>
      <w:r w:rsidRPr="00206ACB">
        <w:rPr>
          <w:lang w:eastAsia="ja-JP"/>
        </w:rPr>
        <w:t>own</w:t>
      </w:r>
      <w:r w:rsidR="00AC466E" w:rsidRPr="00206ACB">
        <w:rPr>
          <w:lang w:eastAsia="ja-JP"/>
        </w:rPr>
        <w:t xml:space="preserve"> </w:t>
      </w:r>
      <w:r w:rsidRPr="00206ACB">
        <w:rPr>
          <w:lang w:eastAsia="ja-JP"/>
        </w:rPr>
        <w:t>procs</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they</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names</w:t>
      </w:r>
      <w:r w:rsidR="00AC466E" w:rsidRPr="00206ACB">
        <w:rPr>
          <w:lang w:eastAsia="ja-JP"/>
        </w:rPr>
        <w:t xml:space="preserve"> </w:t>
      </w:r>
      <w:r w:rsidRPr="00206ACB">
        <w:rPr>
          <w:lang w:eastAsia="ja-JP"/>
        </w:rPr>
        <w:t>without</w:t>
      </w:r>
      <w:r w:rsidR="00AC466E" w:rsidRPr="00206ACB">
        <w:rPr>
          <w:lang w:eastAsia="ja-JP"/>
        </w:rPr>
        <w:t xml:space="preserve"> </w:t>
      </w:r>
      <w:r w:rsidRPr="00206ACB">
        <w:rPr>
          <w:lang w:eastAsia="ja-JP"/>
        </w:rPr>
        <w:t>clobbering</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might</w:t>
      </w:r>
      <w:r w:rsidR="00AC466E" w:rsidRPr="00206ACB">
        <w:rPr>
          <w:lang w:eastAsia="ja-JP"/>
        </w:rPr>
        <w:t xml:space="preserve"> </w:t>
      </w:r>
      <w:r w:rsidRPr="00206ACB">
        <w:rPr>
          <w:lang w:eastAsia="ja-JP"/>
        </w:rPr>
        <w:t>seem</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lot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effort</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able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name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place,</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true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extent.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real</w:t>
      </w:r>
      <w:r w:rsidR="00AC466E" w:rsidRPr="00206ACB">
        <w:rPr>
          <w:lang w:eastAsia="ja-JP"/>
        </w:rPr>
        <w:t xml:space="preserve"> </w:t>
      </w:r>
      <w:r w:rsidRPr="00206ACB">
        <w:rPr>
          <w:lang w:eastAsia="ja-JP"/>
        </w:rPr>
        <w:t>power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using</w:t>
      </w:r>
      <w:r w:rsidR="00AC466E" w:rsidRPr="00206ACB">
        <w:rPr>
          <w:lang w:eastAsia="ja-JP"/>
        </w:rPr>
        <w:t xml:space="preserve"> </w:t>
      </w:r>
      <w:r w:rsidRPr="0046102D">
        <w:rPr>
          <w:rStyle w:val="QuoteChar"/>
        </w:rPr>
        <w:t>.proc</w:t>
      </w:r>
      <w:r w:rsidR="00AC466E" w:rsidRPr="00206ACB">
        <w:rPr>
          <w:lang w:eastAsia="ja-JP"/>
        </w:rPr>
        <w:t xml:space="preserve"> </w:t>
      </w:r>
      <w:r w:rsidRPr="00206ACB">
        <w:rPr>
          <w:lang w:eastAsia="ja-JP"/>
        </w:rPr>
        <w:t>comes</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your</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composed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multiple</w:t>
      </w:r>
      <w:r w:rsidR="00AC466E" w:rsidRPr="00206ACB">
        <w:rPr>
          <w:lang w:eastAsia="ja-JP"/>
        </w:rPr>
        <w:t xml:space="preserve"> </w:t>
      </w:r>
      <w:r w:rsidRPr="00206ACB">
        <w:rPr>
          <w:lang w:eastAsia="ja-JP"/>
        </w:rPr>
        <w:t>files</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some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might</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written</w:t>
      </w:r>
      <w:r w:rsidR="00AC466E" w:rsidRPr="00206ACB">
        <w:rPr>
          <w:lang w:eastAsia="ja-JP"/>
        </w:rPr>
        <w:t xml:space="preserve"> </w:t>
      </w:r>
      <w:r w:rsidRPr="00206ACB">
        <w:rPr>
          <w:lang w:eastAsia="ja-JP"/>
        </w:rPr>
        <w:t>yourself!</w:t>
      </w:r>
      <w:r w:rsidR="00AC466E" w:rsidRPr="00206ACB">
        <w:rPr>
          <w:lang w:eastAsia="ja-JP"/>
        </w:rPr>
        <w:t xml:space="preserve"> </w:t>
      </w:r>
      <w:r w:rsidRPr="00206ACB">
        <w:rPr>
          <w:lang w:eastAsia="ja-JP"/>
        </w:rPr>
        <w:t>Procs</w:t>
      </w:r>
      <w:r w:rsidR="00AC466E" w:rsidRPr="00206ACB">
        <w:rPr>
          <w:lang w:eastAsia="ja-JP"/>
        </w:rPr>
        <w:t xml:space="preserve"> </w:t>
      </w:r>
      <w:r w:rsidRPr="00206ACB">
        <w:rPr>
          <w:lang w:eastAsia="ja-JP"/>
        </w:rPr>
        <w:t>let</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safely</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without</w:t>
      </w:r>
      <w:r w:rsidR="00AC466E" w:rsidRPr="00206ACB">
        <w:rPr>
          <w:lang w:eastAsia="ja-JP"/>
        </w:rPr>
        <w:t xml:space="preserve"> </w:t>
      </w:r>
      <w:r w:rsidRPr="00206ACB">
        <w:rPr>
          <w:lang w:eastAsia="ja-JP"/>
        </w:rPr>
        <w:t>having</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check</w:t>
      </w:r>
      <w:r w:rsidR="00AC466E" w:rsidRPr="00206ACB">
        <w:rPr>
          <w:lang w:eastAsia="ja-JP"/>
        </w:rPr>
        <w:t xml:space="preserve"> </w:t>
      </w:r>
      <w:r w:rsidRPr="00206ACB">
        <w:rPr>
          <w:lang w:eastAsia="ja-JP"/>
        </w:rPr>
        <w:t>through</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see</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another</w:t>
      </w:r>
      <w:r w:rsidR="00AC466E" w:rsidRPr="00206ACB">
        <w:rPr>
          <w:lang w:eastAsia="ja-JP"/>
        </w:rPr>
        <w:t xml:space="preserve"> </w:t>
      </w:r>
      <w:r w:rsidRPr="00206ACB">
        <w:rPr>
          <w:lang w:eastAsia="ja-JP"/>
        </w:rPr>
        <w:t>developer)</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before.</w:t>
      </w:r>
    </w:p>
    <w:p w14:paraId="571E8327" w14:textId="4E1788EB" w:rsidR="007F5A12" w:rsidRPr="00206ACB" w:rsidRDefault="005B7DA8" w:rsidP="0053741F">
      <w:pPr>
        <w:rPr>
          <w:lang w:eastAsia="ja-JP"/>
        </w:rPr>
      </w:pPr>
      <w:r w:rsidRPr="00206ACB">
        <w:rPr>
          <w:lang w:eastAsia="ja-JP"/>
        </w:rPr>
        <w:t>The</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uses</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procs</w:t>
      </w:r>
      <w:r w:rsidR="00AC466E" w:rsidRPr="00206ACB">
        <w:rPr>
          <w:lang w:eastAsia="ja-JP"/>
        </w:rPr>
        <w:t xml:space="preserve"> </w:t>
      </w:r>
      <w:r w:rsidRPr="00206ACB">
        <w:rPr>
          <w:lang w:eastAsia="ja-JP"/>
        </w:rPr>
        <w:t>-</w:t>
      </w:r>
      <w:r w:rsidR="00AC466E" w:rsidRPr="00206ACB">
        <w:rPr>
          <w:lang w:eastAsia="ja-JP"/>
        </w:rPr>
        <w:t xml:space="preserve"> </w:t>
      </w:r>
      <w:r w:rsidRPr="0046102D">
        <w:rPr>
          <w:rStyle w:val="QuoteChar"/>
        </w:rPr>
        <w:t>irq_handler,</w:t>
      </w:r>
      <w:r w:rsidR="00AC466E" w:rsidRPr="0046102D">
        <w:rPr>
          <w:rStyle w:val="QuoteChar"/>
        </w:rPr>
        <w:t xml:space="preserve"> </w:t>
      </w:r>
      <w:r w:rsidRPr="0046102D">
        <w:rPr>
          <w:rStyle w:val="QuoteChar"/>
        </w:rPr>
        <w:t>nmi_handler,</w:t>
      </w:r>
      <w:r w:rsidR="00AC466E" w:rsidRPr="0046102D">
        <w:rPr>
          <w:rStyle w:val="QuoteChar"/>
        </w:rPr>
        <w:t xml:space="preserve"> </w:t>
      </w:r>
      <w:r w:rsidRPr="0046102D">
        <w:rPr>
          <w:rStyle w:val="QuoteChar"/>
        </w:rPr>
        <w:t>reset_handler</w:t>
      </w:r>
      <w:r w:rsidRPr="00206ACB">
        <w:rPr>
          <w:lang w:eastAsia="ja-JP"/>
        </w:rPr>
        <w:t>,</w:t>
      </w:r>
      <w:r w:rsidR="00AC466E" w:rsidRPr="00206ACB">
        <w:rPr>
          <w:lang w:eastAsia="ja-JP"/>
        </w:rPr>
        <w:t xml:space="preserve"> </w:t>
      </w:r>
      <w:r w:rsidRPr="00206ACB">
        <w:rPr>
          <w:lang w:eastAsia="ja-JP"/>
        </w:rPr>
        <w:t>and</w:t>
      </w:r>
      <w:r w:rsidR="00AC466E" w:rsidRPr="00206ACB">
        <w:rPr>
          <w:lang w:eastAsia="ja-JP"/>
        </w:rPr>
        <w:t xml:space="preserve"> </w:t>
      </w:r>
      <w:r w:rsidRPr="0046102D">
        <w:rPr>
          <w:rStyle w:val="QuoteChar"/>
        </w:rPr>
        <w:t>main</w:t>
      </w:r>
      <w:r w:rsidRPr="00206ACB">
        <w:rPr>
          <w:lang w:eastAsia="ja-JP"/>
        </w:rPr>
        <w: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covered</w:t>
      </w:r>
      <w:r w:rsidR="00AC466E" w:rsidRPr="00206ACB">
        <w:rPr>
          <w:lang w:eastAsia="ja-JP"/>
        </w:rPr>
        <w:t xml:space="preserve"> </w:t>
      </w:r>
      <w:r w:rsidRPr="00206ACB">
        <w:rPr>
          <w:lang w:eastAsia="ja-JP"/>
        </w:rPr>
        <w:t>the</w:t>
      </w:r>
      <w:r w:rsidR="00AC466E" w:rsidRPr="00206ACB">
        <w:rPr>
          <w:lang w:eastAsia="ja-JP"/>
        </w:rPr>
        <w:t xml:space="preserve"> </w:t>
      </w:r>
      <w:r w:rsidRPr="0046102D">
        <w:rPr>
          <w:rStyle w:val="QuoteChar"/>
        </w:rPr>
        <w:t>main</w:t>
      </w:r>
      <w:r w:rsidR="00AC466E" w:rsidRPr="00206ACB">
        <w:rPr>
          <w:lang w:eastAsia="ja-JP"/>
        </w:rPr>
        <w:t xml:space="preserve"> </w:t>
      </w:r>
      <w:r w:rsidRPr="00206ACB">
        <w:rPr>
          <w:lang w:eastAsia="ja-JP"/>
        </w:rPr>
        <w:t>proc</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last</w:t>
      </w:r>
      <w:r w:rsidR="00AC466E" w:rsidRPr="00206ACB">
        <w:rPr>
          <w:lang w:eastAsia="ja-JP"/>
        </w:rPr>
        <w:t xml:space="preserve"> </w:t>
      </w:r>
      <w:r w:rsidRPr="00206ACB">
        <w:rPr>
          <w:lang w:eastAsia="ja-JP"/>
        </w:rPr>
        <w:t>chapter,</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procs</w:t>
      </w:r>
      <w:r w:rsidR="00AC466E" w:rsidRPr="00206ACB">
        <w:rPr>
          <w:lang w:eastAsia="ja-JP"/>
        </w:rPr>
        <w:t xml:space="preserve"> </w:t>
      </w:r>
      <w:r w:rsidRPr="00206ACB">
        <w:rPr>
          <w:lang w:eastAsia="ja-JP"/>
        </w:rPr>
        <w:t>doing?</w:t>
      </w:r>
    </w:p>
    <w:p w14:paraId="69B8CD76" w14:textId="47574E41" w:rsidR="00841027" w:rsidRPr="00206ACB" w:rsidRDefault="00841027" w:rsidP="00483111">
      <w:pPr>
        <w:pStyle w:val="Heading3"/>
        <w:rPr>
          <w:rFonts w:cstheme="minorHAnsi"/>
        </w:rPr>
      </w:pPr>
      <w:bookmarkStart w:id="73" w:name="_Toc168434218"/>
      <w:bookmarkStart w:id="74" w:name="_Toc168542729"/>
      <w:r w:rsidRPr="00206ACB">
        <w:rPr>
          <w:rFonts w:cstheme="minorHAnsi"/>
        </w:rPr>
        <w:t>Interrupt</w:t>
      </w:r>
      <w:r w:rsidR="00AC466E" w:rsidRPr="00206ACB">
        <w:rPr>
          <w:rFonts w:cstheme="minorHAnsi"/>
        </w:rPr>
        <w:t xml:space="preserve"> </w:t>
      </w:r>
      <w:r w:rsidRPr="00206ACB">
        <w:rPr>
          <w:rFonts w:cstheme="minorHAnsi"/>
        </w:rPr>
        <w:t>Vectors</w:t>
      </w:r>
      <w:bookmarkEnd w:id="73"/>
      <w:bookmarkEnd w:id="74"/>
    </w:p>
    <w:p w14:paraId="3415B629" w14:textId="16FAE403" w:rsidR="000225F9" w:rsidRPr="00206ACB" w:rsidRDefault="000225F9" w:rsidP="0053741F">
      <w:pPr>
        <w:rPr>
          <w:lang w:eastAsia="ja-JP"/>
        </w:rPr>
      </w:pPr>
      <w:r w:rsidRPr="00206ACB">
        <w:rPr>
          <w:lang w:eastAsia="ja-JP"/>
        </w:rPr>
        <w:t>As</w:t>
      </w:r>
      <w:r w:rsidR="00AC466E" w:rsidRPr="00206ACB">
        <w:rPr>
          <w:lang w:eastAsia="ja-JP"/>
        </w:rPr>
        <w:t xml:space="preserve"> </w:t>
      </w:r>
      <w:r w:rsidRPr="00206ACB">
        <w:rPr>
          <w:lang w:eastAsia="ja-JP"/>
        </w:rPr>
        <w:t>discussed</w:t>
      </w:r>
      <w:r w:rsidR="00AC466E" w:rsidRPr="00206ACB">
        <w:rPr>
          <w:lang w:eastAsia="ja-JP"/>
        </w:rPr>
        <w:t xml:space="preserve"> </w:t>
      </w:r>
      <w:r w:rsidRPr="00206ACB">
        <w:rPr>
          <w:lang w:eastAsia="ja-JP"/>
        </w:rPr>
        <w:t>earlier,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repeatedly</w:t>
      </w:r>
      <w:r w:rsidR="00AC466E" w:rsidRPr="00206ACB">
        <w:rPr>
          <w:lang w:eastAsia="ja-JP"/>
        </w:rPr>
        <w:t xml:space="preserve"> </w:t>
      </w:r>
      <w:r w:rsidRPr="00206ACB">
        <w:rPr>
          <w:lang w:eastAsia="ja-JP"/>
        </w:rPr>
        <w:t>fetches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executes</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sequence.</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certain</w:t>
      </w:r>
      <w:r w:rsidR="00AC466E" w:rsidRPr="00206ACB">
        <w:rPr>
          <w:lang w:eastAsia="ja-JP"/>
        </w:rPr>
        <w:t xml:space="preserve"> </w:t>
      </w:r>
      <w:r w:rsidRPr="00206ACB">
        <w:rPr>
          <w:lang w:eastAsia="ja-JP"/>
        </w:rPr>
        <w:t>events</w:t>
      </w:r>
      <w:r w:rsidR="00AC466E" w:rsidRPr="00206ACB">
        <w:rPr>
          <w:lang w:eastAsia="ja-JP"/>
        </w:rPr>
        <w:t xml:space="preserve"> </w:t>
      </w:r>
      <w:r w:rsidRPr="00206ACB">
        <w:rPr>
          <w:lang w:eastAsia="ja-JP"/>
        </w:rPr>
        <w:t>happen,</w:t>
      </w:r>
      <w:r w:rsidR="00AC466E" w:rsidRPr="00206ACB">
        <w:rPr>
          <w:lang w:eastAsia="ja-JP"/>
        </w:rPr>
        <w:t xml:space="preserve"> </w:t>
      </w:r>
      <w:r w:rsidRPr="00206ACB">
        <w:rPr>
          <w:lang w:eastAsia="ja-JP"/>
        </w:rPr>
        <w:t>though,</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want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interrupt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tell</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do</w:t>
      </w:r>
      <w:r w:rsidR="00AC466E" w:rsidRPr="00206ACB">
        <w:rPr>
          <w:lang w:eastAsia="ja-JP"/>
        </w:rPr>
        <w:t xml:space="preserve"> </w:t>
      </w:r>
      <w:r w:rsidRPr="00206ACB">
        <w:rPr>
          <w:lang w:eastAsia="ja-JP"/>
        </w:rPr>
        <w:t>something</w:t>
      </w:r>
      <w:r w:rsidR="00AC466E" w:rsidRPr="00206ACB">
        <w:rPr>
          <w:lang w:eastAsia="ja-JP"/>
        </w:rPr>
        <w:t xml:space="preserve"> </w:t>
      </w:r>
      <w:r w:rsidRPr="00206ACB">
        <w:rPr>
          <w:lang w:eastAsia="ja-JP"/>
        </w:rPr>
        <w:t>else.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events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cause</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interruptions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called</w:t>
      </w:r>
      <w:r w:rsidR="00AC466E" w:rsidRPr="00206ACB">
        <w:rPr>
          <w:lang w:eastAsia="ja-JP"/>
        </w:rPr>
        <w:t xml:space="preserve"> </w:t>
      </w:r>
      <w:r w:rsidRPr="00206ACB">
        <w:rPr>
          <w:i/>
          <w:iCs/>
          <w:lang w:eastAsia="ja-JP"/>
        </w:rPr>
        <w:t>interrupt</w:t>
      </w:r>
      <w:r w:rsidR="00AC466E" w:rsidRPr="00206ACB">
        <w:rPr>
          <w:i/>
          <w:iCs/>
          <w:lang w:eastAsia="ja-JP"/>
        </w:rPr>
        <w:t xml:space="preserve"> </w:t>
      </w:r>
      <w:r w:rsidRPr="00206ACB">
        <w:rPr>
          <w:i/>
          <w:iCs/>
          <w:lang w:eastAsia="ja-JP"/>
        </w:rPr>
        <w:t>vectors</w:t>
      </w:r>
      <w:r w:rsidRPr="00206ACB">
        <w:rPr>
          <w:lang w:eastAsia="ja-JP"/>
        </w:rPr>
        <w: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NES/6502</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three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them:</w:t>
      </w:r>
    </w:p>
    <w:p w14:paraId="3FFA0E7F" w14:textId="4F876BCC" w:rsidR="000225F9" w:rsidRPr="00206ACB" w:rsidRDefault="000225F9" w:rsidP="0053741F">
      <w:pPr>
        <w:widowControl/>
        <w:numPr>
          <w:ilvl w:val="0"/>
          <w:numId w:val="22"/>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reset</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vector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occurs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system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turned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presses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console.</w:t>
      </w:r>
    </w:p>
    <w:p w14:paraId="770B028A" w14:textId="3F0E0BA4" w:rsidR="000225F9" w:rsidRPr="00206ACB" w:rsidRDefault="000225F9" w:rsidP="0053741F">
      <w:pPr>
        <w:widowControl/>
        <w:numPr>
          <w:ilvl w:val="0"/>
          <w:numId w:val="22"/>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NMI</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vector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("Non-Maskable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Interrupt")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occurs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preparing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graphics,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60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second.</w:t>
      </w:r>
    </w:p>
    <w:p w14:paraId="7C6D5141" w14:textId="7DCEDE5D" w:rsidR="000225F9" w:rsidRPr="00206ACB" w:rsidRDefault="000225F9" w:rsidP="0053741F">
      <w:pPr>
        <w:widowControl/>
        <w:numPr>
          <w:ilvl w:val="0"/>
          <w:numId w:val="22"/>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lastRenderedPageBreak/>
        <w:t>The</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IRQ</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vector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("Interrupt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Request")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triggered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processor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certain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types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cartridge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hardware.</w:t>
      </w:r>
    </w:p>
    <w:p w14:paraId="08D324D3" w14:textId="47C6FF40" w:rsidR="000225F9" w:rsidRPr="00206ACB" w:rsidRDefault="000225F9" w:rsidP="0053741F">
      <w:pPr>
        <w:rPr>
          <w:lang w:eastAsia="ja-JP"/>
        </w:rPr>
      </w:pPr>
      <w:r w:rsidRPr="00206ACB">
        <w:rPr>
          <w:lang w:eastAsia="ja-JP"/>
        </w:rPr>
        <w:t>When</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interrupt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triggered,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stops</w:t>
      </w:r>
      <w:r w:rsidR="00AC466E" w:rsidRPr="00206ACB">
        <w:rPr>
          <w:lang w:eastAsia="ja-JP"/>
        </w:rPr>
        <w:t xml:space="preserve"> </w:t>
      </w:r>
      <w:r w:rsidRPr="00206ACB">
        <w:rPr>
          <w:lang w:eastAsia="ja-JP"/>
        </w:rPr>
        <w:t>whatever</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doing</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executes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specified</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"handler"</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interrupt.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handler</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collection</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assembly</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ends</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new</w:t>
      </w:r>
      <w:r w:rsidR="00AC466E" w:rsidRPr="00206ACB">
        <w:rPr>
          <w:lang w:eastAsia="ja-JP"/>
        </w:rPr>
        <w:t xml:space="preserve"> </w:t>
      </w:r>
      <w:r w:rsidRPr="00206ACB">
        <w:rPr>
          <w:lang w:eastAsia="ja-JP"/>
        </w:rPr>
        <w:t>opcode:</w:t>
      </w:r>
      <w:r w:rsidR="00AC466E" w:rsidRPr="00206ACB">
        <w:rPr>
          <w:lang w:eastAsia="ja-JP"/>
        </w:rPr>
        <w:t xml:space="preserve"> </w:t>
      </w:r>
      <w:r w:rsidRPr="00206ACB">
        <w:rPr>
          <w:color w:val="88030F"/>
          <w:lang w:eastAsia="ja-JP"/>
        </w:rPr>
        <w:t>RTI</w:t>
      </w:r>
      <w:r w:rsidRPr="00206ACB">
        <w:rPr>
          <w:lang w:eastAsia="ja-JP"/>
        </w:rPr>
        <w:t>,</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"Return</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Interrupt".</w:t>
      </w:r>
      <w:r w:rsidR="00AC466E" w:rsidRPr="00206ACB">
        <w:rPr>
          <w:lang w:eastAsia="ja-JP"/>
        </w:rPr>
        <w:t xml:space="preserve"> </w:t>
      </w:r>
      <w:r w:rsidRPr="00206ACB">
        <w:rPr>
          <w:lang w:eastAsia="ja-JP"/>
        </w:rPr>
        <w:t>Since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doesn't</w:t>
      </w:r>
      <w:r w:rsidR="00AC466E" w:rsidRPr="00206ACB">
        <w:rPr>
          <w:lang w:eastAsia="ja-JP"/>
        </w:rPr>
        <w:t xml:space="preserve"> </w:t>
      </w:r>
      <w:r w:rsidRPr="00206ACB">
        <w:rPr>
          <w:lang w:eastAsia="ja-JP"/>
        </w:rPr>
        <w:t>need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make</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NMI</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IRQ</w:t>
      </w:r>
      <w:r w:rsidR="00AC466E" w:rsidRPr="00206ACB">
        <w:rPr>
          <w:lang w:eastAsia="ja-JP"/>
        </w:rPr>
        <w:t xml:space="preserve"> </w:t>
      </w:r>
      <w:r w:rsidRPr="00206ACB">
        <w:rPr>
          <w:lang w:eastAsia="ja-JP"/>
        </w:rPr>
        <w:t>handlers,</w:t>
      </w:r>
      <w:r w:rsidR="00AC466E" w:rsidRPr="00206ACB">
        <w:rPr>
          <w:lang w:eastAsia="ja-JP"/>
        </w:rPr>
        <w:t xml:space="preserve"> </w:t>
      </w:r>
      <w:r w:rsidRPr="00206ACB">
        <w:rPr>
          <w:lang w:eastAsia="ja-JP"/>
        </w:rPr>
        <w:t>they</w:t>
      </w:r>
      <w:r w:rsidR="00AC466E" w:rsidRPr="00206ACB">
        <w:rPr>
          <w:lang w:eastAsia="ja-JP"/>
        </w:rPr>
        <w:t xml:space="preserve"> </w:t>
      </w:r>
      <w:r w:rsidRPr="00206ACB">
        <w:rPr>
          <w:lang w:eastAsia="ja-JP"/>
        </w:rPr>
        <w:t>consist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just</w:t>
      </w:r>
      <w:r w:rsidR="00AC466E" w:rsidRPr="00206ACB">
        <w:rPr>
          <w:lang w:eastAsia="ja-JP"/>
        </w:rPr>
        <w:t xml:space="preserve"> </w:t>
      </w:r>
      <w:r w:rsidRPr="00206ACB">
        <w:rPr>
          <w:color w:val="88030F"/>
          <w:lang w:eastAsia="ja-JP"/>
        </w:rPr>
        <w:t>RTI</w:t>
      </w:r>
      <w:r w:rsidRPr="00206ACB">
        <w:rPr>
          <w:lang w:eastAsia="ja-JP"/>
        </w:rPr>
        <w:t>:</w:t>
      </w:r>
    </w:p>
    <w:p w14:paraId="3B88E2B8" w14:textId="7A080DD3" w:rsidR="00A0219F" w:rsidRPr="00317C42" w:rsidRDefault="00000000" w:rsidP="00A0219F">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Pr>
          <w:rFonts w:ascii="DejaVu Sans Mono" w:hAnsi="DejaVu Sans Mono" w:cs="DejaVu Sans Mono"/>
          <w:noProof/>
          <w:color w:val="10C26F"/>
          <w:sz w:val="26"/>
          <w:szCs w:val="26"/>
        </w:rPr>
        <w:pict w14:anchorId="3C31427B">
          <v:rect id="_x0000_s2152" style="position:absolute;left:0;text-align:left;margin-left:-3.65pt;margin-top:.25pt;width:17.25pt;height:135pt;z-index:251707392;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52" inset="0,0,0,0">
              <w:txbxContent>
                <w:p w14:paraId="7E404B40" w14:textId="45A1B675" w:rsidR="00A0219F" w:rsidRPr="00A0219F" w:rsidRDefault="00A0219F" w:rsidP="00A0219F">
                  <w:pPr>
                    <w:spacing w:before="60" w:after="60" w:line="240" w:lineRule="auto"/>
                    <w:ind w:firstLine="0"/>
                    <w:jc w:val="left"/>
                    <w:rPr>
                      <w:rFonts w:ascii="DejaVu Sans Mono" w:hAnsi="DejaVu Sans Mono" w:cs="DejaVu Sans Mono"/>
                      <w:szCs w:val="26"/>
                    </w:rPr>
                  </w:pPr>
                  <w:r w:rsidRPr="00A0219F">
                    <w:rPr>
                      <w:rFonts w:ascii="DejaVu Sans Mono" w:hAnsi="DejaVu Sans Mono" w:cs="DejaVu Sans Mono"/>
                      <w:szCs w:val="26"/>
                    </w:rPr>
                    <w:t>5</w:t>
                  </w:r>
                </w:p>
                <w:p w14:paraId="52F6CB44" w14:textId="60E0D90D" w:rsidR="00A0219F" w:rsidRPr="00A0219F" w:rsidRDefault="00A0219F" w:rsidP="00A0219F">
                  <w:pPr>
                    <w:spacing w:before="60" w:after="60" w:line="240" w:lineRule="auto"/>
                    <w:ind w:firstLine="0"/>
                    <w:jc w:val="left"/>
                    <w:rPr>
                      <w:rFonts w:ascii="DejaVu Sans Mono" w:hAnsi="DejaVu Sans Mono" w:cs="DejaVu Sans Mono"/>
                      <w:szCs w:val="26"/>
                    </w:rPr>
                  </w:pPr>
                  <w:r w:rsidRPr="00A0219F">
                    <w:rPr>
                      <w:rFonts w:ascii="DejaVu Sans Mono" w:hAnsi="DejaVu Sans Mono" w:cs="DejaVu Sans Mono"/>
                      <w:szCs w:val="26"/>
                    </w:rPr>
                    <w:t>6</w:t>
                  </w:r>
                </w:p>
                <w:p w14:paraId="1BC30961" w14:textId="244B9D4A" w:rsidR="00A0219F" w:rsidRPr="00A0219F" w:rsidRDefault="00A0219F" w:rsidP="00A0219F">
                  <w:pPr>
                    <w:spacing w:before="60" w:after="60" w:line="240" w:lineRule="auto"/>
                    <w:ind w:firstLine="0"/>
                    <w:jc w:val="left"/>
                    <w:rPr>
                      <w:rFonts w:ascii="DejaVu Sans Mono" w:hAnsi="DejaVu Sans Mono" w:cs="DejaVu Sans Mono"/>
                      <w:szCs w:val="26"/>
                    </w:rPr>
                  </w:pPr>
                  <w:r w:rsidRPr="00A0219F">
                    <w:rPr>
                      <w:rFonts w:ascii="DejaVu Sans Mono" w:hAnsi="DejaVu Sans Mono" w:cs="DejaVu Sans Mono"/>
                      <w:szCs w:val="26"/>
                    </w:rPr>
                    <w:t>7</w:t>
                  </w:r>
                </w:p>
                <w:p w14:paraId="73A2B852" w14:textId="448606CB" w:rsidR="00A0219F" w:rsidRPr="00A0219F" w:rsidRDefault="00A0219F" w:rsidP="00A0219F">
                  <w:pPr>
                    <w:spacing w:before="60" w:after="60" w:line="240" w:lineRule="auto"/>
                    <w:ind w:firstLine="0"/>
                    <w:jc w:val="left"/>
                    <w:rPr>
                      <w:rFonts w:ascii="DejaVu Sans Mono" w:hAnsi="DejaVu Sans Mono" w:cs="DejaVu Sans Mono"/>
                      <w:szCs w:val="26"/>
                    </w:rPr>
                  </w:pPr>
                  <w:r w:rsidRPr="00A0219F">
                    <w:rPr>
                      <w:rFonts w:ascii="DejaVu Sans Mono" w:hAnsi="DejaVu Sans Mono" w:cs="DejaVu Sans Mono"/>
                      <w:szCs w:val="26"/>
                    </w:rPr>
                    <w:t>8</w:t>
                  </w:r>
                </w:p>
                <w:p w14:paraId="1EE79CFF" w14:textId="367E9BF5" w:rsidR="00A0219F" w:rsidRPr="00A0219F" w:rsidRDefault="00A0219F" w:rsidP="00A0219F">
                  <w:pPr>
                    <w:spacing w:before="60" w:after="60" w:line="240" w:lineRule="auto"/>
                    <w:ind w:firstLine="0"/>
                    <w:jc w:val="left"/>
                    <w:rPr>
                      <w:rFonts w:ascii="DejaVu Sans Mono" w:hAnsi="DejaVu Sans Mono" w:cs="DejaVu Sans Mono"/>
                      <w:szCs w:val="26"/>
                    </w:rPr>
                  </w:pPr>
                  <w:r w:rsidRPr="00A0219F">
                    <w:rPr>
                      <w:rFonts w:ascii="DejaVu Sans Mono" w:hAnsi="DejaVu Sans Mono" w:cs="DejaVu Sans Mono"/>
                      <w:szCs w:val="26"/>
                    </w:rPr>
                    <w:t>9</w:t>
                  </w:r>
                </w:p>
                <w:p w14:paraId="3E23161E" w14:textId="1B342628" w:rsidR="00A0219F" w:rsidRPr="00A0219F" w:rsidRDefault="00A0219F" w:rsidP="00A0219F">
                  <w:pPr>
                    <w:spacing w:before="60" w:after="60" w:line="240" w:lineRule="auto"/>
                    <w:ind w:firstLine="0"/>
                    <w:jc w:val="left"/>
                    <w:rPr>
                      <w:rFonts w:ascii="DejaVu Sans Mono" w:hAnsi="DejaVu Sans Mono" w:cs="DejaVu Sans Mono"/>
                      <w:szCs w:val="26"/>
                    </w:rPr>
                  </w:pPr>
                  <w:r w:rsidRPr="00A0219F">
                    <w:rPr>
                      <w:rFonts w:ascii="DejaVu Sans Mono" w:hAnsi="DejaVu Sans Mono" w:cs="DejaVu Sans Mono"/>
                      <w:szCs w:val="26"/>
                    </w:rPr>
                    <w:t>10</w:t>
                  </w:r>
                </w:p>
                <w:p w14:paraId="718ACD1F" w14:textId="21B2A90C" w:rsidR="00A0219F" w:rsidRPr="00A0219F" w:rsidRDefault="00A0219F" w:rsidP="00A0219F">
                  <w:pPr>
                    <w:spacing w:before="60" w:after="60" w:line="240" w:lineRule="auto"/>
                    <w:ind w:firstLine="0"/>
                    <w:jc w:val="left"/>
                    <w:rPr>
                      <w:rFonts w:ascii="DejaVu Sans Mono" w:hAnsi="DejaVu Sans Mono" w:cs="DejaVu Sans Mono"/>
                      <w:szCs w:val="26"/>
                    </w:rPr>
                  </w:pPr>
                  <w:r w:rsidRPr="00A0219F">
                    <w:rPr>
                      <w:rFonts w:ascii="DejaVu Sans Mono" w:hAnsi="DejaVu Sans Mono" w:cs="DejaVu Sans Mono"/>
                      <w:szCs w:val="26"/>
                    </w:rPr>
                    <w:t>11</w:t>
                  </w:r>
                </w:p>
              </w:txbxContent>
            </v:textbox>
          </v:rect>
        </w:pict>
      </w:r>
      <w:r w:rsidR="00A0219F" w:rsidRPr="00317C42">
        <w:rPr>
          <w:rFonts w:ascii="DejaVu Sans Mono" w:hAnsi="DejaVu Sans Mono" w:cs="DejaVu Sans Mono"/>
          <w:color w:val="10C26F"/>
          <w:sz w:val="26"/>
          <w:szCs w:val="26"/>
        </w:rPr>
        <w:t>.proc irq_handler</w:t>
      </w:r>
    </w:p>
    <w:p w14:paraId="0D6E6F02" w14:textId="21A4F6D1" w:rsidR="00A0219F" w:rsidRPr="00C41B6E" w:rsidRDefault="00A0219F" w:rsidP="00A0219F">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E3371E"/>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RTI</w:t>
      </w:r>
    </w:p>
    <w:p w14:paraId="60A5621D" w14:textId="248D2A68" w:rsidR="00A0219F" w:rsidRPr="00317C42" w:rsidRDefault="00A0219F" w:rsidP="00A0219F">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.endproc</w:t>
      </w:r>
    </w:p>
    <w:p w14:paraId="43B1C9D4" w14:textId="77777777" w:rsidR="00A0219F" w:rsidRPr="00317C42" w:rsidRDefault="00A0219F" w:rsidP="00A0219F">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p>
    <w:p w14:paraId="169894F2" w14:textId="77777777" w:rsidR="00A0219F" w:rsidRPr="00317C42" w:rsidRDefault="00A0219F" w:rsidP="00A0219F">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.proc nmi_handler</w:t>
      </w:r>
    </w:p>
    <w:p w14:paraId="7696D3F7" w14:textId="77777777" w:rsidR="00A0219F" w:rsidRPr="00C41B6E" w:rsidRDefault="00A0219F" w:rsidP="00A0219F">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E3371E"/>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RTI</w:t>
      </w:r>
    </w:p>
    <w:p w14:paraId="134E9296" w14:textId="77777777" w:rsidR="00A0219F" w:rsidRPr="00317C42" w:rsidRDefault="00A0219F" w:rsidP="00A0219F">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.endproc</w:t>
      </w:r>
    </w:p>
    <w:p w14:paraId="6D3734BC" w14:textId="0A835F31" w:rsidR="005E4B64" w:rsidRPr="00206ACB" w:rsidRDefault="005E4B64" w:rsidP="0053741F">
      <w:pPr>
        <w:rPr>
          <w:lang w:eastAsia="ja-JP"/>
        </w:rPr>
      </w:pPr>
      <w:r w:rsidRPr="00652906">
        <w:rPr>
          <w:rStyle w:val="QuoteChar"/>
        </w:rPr>
        <w:t>RTI</w:t>
      </w:r>
      <w:r w:rsidR="00AC466E" w:rsidRPr="00206ACB">
        <w:rPr>
          <w:lang w:eastAsia="ja-JP"/>
        </w:rPr>
        <w:t xml:space="preserve"> </w:t>
      </w:r>
      <w:r w:rsidRPr="00206ACB">
        <w:rPr>
          <w:lang w:eastAsia="ja-JP"/>
        </w:rPr>
        <w:t>marks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end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interrupt</w:t>
      </w:r>
      <w:r w:rsidR="00AC466E" w:rsidRPr="00206ACB">
        <w:rPr>
          <w:lang w:eastAsia="ja-JP"/>
        </w:rPr>
        <w:t xml:space="preserve"> </w:t>
      </w:r>
      <w:r w:rsidRPr="00206ACB">
        <w:rPr>
          <w:lang w:eastAsia="ja-JP"/>
        </w:rPr>
        <w:t>handler,</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does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know</w:t>
      </w:r>
      <w:r w:rsidR="00AC466E" w:rsidRPr="00206ACB">
        <w:rPr>
          <w:lang w:eastAsia="ja-JP"/>
        </w:rPr>
        <w:t xml:space="preserve"> </w:t>
      </w:r>
      <w:r w:rsidRPr="00206ACB">
        <w:rPr>
          <w:lang w:eastAsia="ja-JP"/>
        </w:rPr>
        <w:t>where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handler</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given</w:t>
      </w:r>
      <w:r w:rsidR="00AC466E" w:rsidRPr="00206ACB">
        <w:rPr>
          <w:lang w:eastAsia="ja-JP"/>
        </w:rPr>
        <w:t xml:space="preserve"> </w:t>
      </w:r>
      <w:r w:rsidRPr="00206ACB">
        <w:rPr>
          <w:lang w:eastAsia="ja-JP"/>
        </w:rPr>
        <w:t>interrupt</w:t>
      </w:r>
      <w:r w:rsidR="00AC466E" w:rsidRPr="00206ACB">
        <w:rPr>
          <w:lang w:eastAsia="ja-JP"/>
        </w:rPr>
        <w:t xml:space="preserve"> </w:t>
      </w:r>
      <w:r w:rsidRPr="00206ACB">
        <w:rPr>
          <w:lang w:eastAsia="ja-JP"/>
        </w:rPr>
        <w:t>begins?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looks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last</w:t>
      </w:r>
      <w:r w:rsidR="00AC466E" w:rsidRPr="00206ACB">
        <w:rPr>
          <w:lang w:eastAsia="ja-JP"/>
        </w:rPr>
        <w:t xml:space="preserve"> </w:t>
      </w:r>
      <w:r w:rsidRPr="00206ACB">
        <w:rPr>
          <w:lang w:eastAsia="ja-JP"/>
        </w:rPr>
        <w:t>six</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addresses</w:t>
      </w:r>
      <w:r w:rsidR="00AC466E" w:rsidRPr="00206ACB">
        <w:rPr>
          <w:lang w:eastAsia="ja-JP"/>
        </w:rPr>
        <w:t xml:space="preserve"> </w:t>
      </w:r>
      <w:r w:rsidRPr="00652906">
        <w:rPr>
          <w:rStyle w:val="QuoteChar"/>
        </w:rPr>
        <w:t>$fffa</w:t>
      </w:r>
      <w:r w:rsidR="00AC466E" w:rsidRPr="00206ACB">
        <w:rPr>
          <w:lang w:eastAsia="ja-JP"/>
        </w:rPr>
        <w:t xml:space="preserve"> </w:t>
      </w:r>
      <w:r w:rsidRPr="00206ACB">
        <w:rPr>
          <w:lang w:eastAsia="ja-JP"/>
        </w:rPr>
        <w:t>to</w:t>
      </w:r>
      <w:r w:rsidR="00AC466E" w:rsidRPr="00206ACB">
        <w:rPr>
          <w:lang w:eastAsia="ja-JP"/>
        </w:rPr>
        <w:t xml:space="preserve"> </w:t>
      </w:r>
      <w:r w:rsidRPr="00652906">
        <w:rPr>
          <w:rStyle w:val="QuoteChar"/>
        </w:rPr>
        <w:t>$ffff</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find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where</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handler</w:t>
      </w:r>
      <w:r w:rsidR="00AC466E" w:rsidRPr="00206ACB">
        <w:rPr>
          <w:lang w:eastAsia="ja-JP"/>
        </w:rPr>
        <w:t xml:space="preserve"> </w:t>
      </w:r>
      <w:r w:rsidRPr="00206ACB">
        <w:rPr>
          <w:lang w:eastAsia="ja-JP"/>
        </w:rPr>
        <w:t>begins.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5"/>
        <w:gridCol w:w="2520"/>
      </w:tblGrid>
      <w:tr w:rsidR="005E4B64" w:rsidRPr="00206ACB" w14:paraId="44744A26" w14:textId="77777777" w:rsidTr="0053741F">
        <w:trPr>
          <w:tblHeader/>
          <w:tblCellSpacing w:w="15" w:type="dxa"/>
        </w:trPr>
        <w:tc>
          <w:tcPr>
            <w:tcW w:w="2340" w:type="dxa"/>
            <w:vAlign w:val="center"/>
            <w:hideMark/>
          </w:tcPr>
          <w:p w14:paraId="79EEF1C6" w14:textId="4C74C131" w:rsidR="005E4B64" w:rsidRPr="00206ACB" w:rsidRDefault="005E4B64" w:rsidP="0053741F">
            <w:pPr>
              <w:widowControl/>
              <w:autoSpaceDE/>
              <w:autoSpaceDN/>
              <w:spacing w:after="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Memory</w:t>
            </w:r>
            <w:r w:rsidR="00AC466E" w:rsidRPr="00206ACB">
              <w:rPr>
                <w:rFonts w:eastAsia="Times New Roman" w:cstheme="minorHAnsi"/>
                <w:b/>
                <w:bCs/>
                <w:kern w:val="0"/>
                <w:szCs w:val="26"/>
                <w:u w:val="single"/>
                <w:lang w:eastAsia="ja-JP"/>
              </w:rPr>
              <w:t xml:space="preserve"> </w:t>
            </w:r>
            <w:r w:rsidRPr="00206ACB">
              <w:rPr>
                <w:rFonts w:eastAsia="Times New Roman" w:cstheme="minorHAnsi"/>
                <w:b/>
                <w:bCs/>
                <w:kern w:val="0"/>
                <w:szCs w:val="26"/>
                <w:u w:val="single"/>
                <w:lang w:eastAsia="ja-JP"/>
              </w:rPr>
              <w:t>address</w:t>
            </w:r>
          </w:p>
        </w:tc>
        <w:tc>
          <w:tcPr>
            <w:tcW w:w="2475" w:type="dxa"/>
            <w:vAlign w:val="center"/>
            <w:hideMark/>
          </w:tcPr>
          <w:p w14:paraId="5EBE4545" w14:textId="77777777" w:rsidR="005E4B64" w:rsidRPr="00206ACB" w:rsidRDefault="005E4B64" w:rsidP="0053741F">
            <w:pPr>
              <w:widowControl/>
              <w:autoSpaceDE/>
              <w:autoSpaceDN/>
              <w:spacing w:after="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Use</w:t>
            </w:r>
          </w:p>
        </w:tc>
      </w:tr>
      <w:tr w:rsidR="005E4B64" w:rsidRPr="00206ACB" w14:paraId="1CF23B70" w14:textId="77777777" w:rsidTr="0053741F">
        <w:trPr>
          <w:tblCellSpacing w:w="15" w:type="dxa"/>
        </w:trPr>
        <w:tc>
          <w:tcPr>
            <w:tcW w:w="2340" w:type="dxa"/>
            <w:vAlign w:val="center"/>
            <w:hideMark/>
          </w:tcPr>
          <w:p w14:paraId="3C4D64BA" w14:textId="77777777" w:rsidR="005E4B64" w:rsidRPr="00206ACB" w:rsidRDefault="005E4B64" w:rsidP="00FF1E21">
            <w:pPr>
              <w:pStyle w:val="Quote"/>
              <w:spacing w:after="0"/>
              <w:ind w:firstLine="0"/>
              <w:rPr>
                <w:lang w:eastAsia="ja-JP"/>
              </w:rPr>
            </w:pPr>
            <w:r w:rsidRPr="00206ACB">
              <w:rPr>
                <w:lang w:eastAsia="ja-JP"/>
              </w:rPr>
              <w:t>$fffa-$fffb</w:t>
            </w:r>
          </w:p>
        </w:tc>
        <w:tc>
          <w:tcPr>
            <w:tcW w:w="2475" w:type="dxa"/>
            <w:vAlign w:val="center"/>
            <w:hideMark/>
          </w:tcPr>
          <w:p w14:paraId="001E1402" w14:textId="10D36F1D" w:rsidR="005E4B64" w:rsidRPr="00206ACB" w:rsidRDefault="005E4B64" w:rsidP="00FF1E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Start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NMI</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handler</w:t>
            </w:r>
          </w:p>
        </w:tc>
      </w:tr>
      <w:tr w:rsidR="005E4B64" w:rsidRPr="00206ACB" w14:paraId="53547010" w14:textId="77777777" w:rsidTr="0053741F">
        <w:trPr>
          <w:tblCellSpacing w:w="15" w:type="dxa"/>
        </w:trPr>
        <w:tc>
          <w:tcPr>
            <w:tcW w:w="2340" w:type="dxa"/>
            <w:vAlign w:val="center"/>
            <w:hideMark/>
          </w:tcPr>
          <w:p w14:paraId="13DEFFB3" w14:textId="77777777" w:rsidR="005E4B64" w:rsidRPr="00206ACB" w:rsidRDefault="005E4B64" w:rsidP="00FF1E21">
            <w:pPr>
              <w:pStyle w:val="Quote"/>
              <w:spacing w:after="0"/>
              <w:ind w:firstLine="0"/>
              <w:rPr>
                <w:lang w:eastAsia="ja-JP"/>
              </w:rPr>
            </w:pPr>
            <w:r w:rsidRPr="00206ACB">
              <w:rPr>
                <w:lang w:eastAsia="ja-JP"/>
              </w:rPr>
              <w:t>$fffc-$fffd</w:t>
            </w:r>
          </w:p>
        </w:tc>
        <w:tc>
          <w:tcPr>
            <w:tcW w:w="2475" w:type="dxa"/>
            <w:vAlign w:val="center"/>
            <w:hideMark/>
          </w:tcPr>
          <w:p w14:paraId="6D0426E1" w14:textId="23636175" w:rsidR="005E4B64" w:rsidRPr="00206ACB" w:rsidRDefault="005E4B64" w:rsidP="00FF1E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Start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reset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handler</w:t>
            </w:r>
          </w:p>
        </w:tc>
      </w:tr>
      <w:tr w:rsidR="005E4B64" w:rsidRPr="00206ACB" w14:paraId="5C560FFD" w14:textId="77777777" w:rsidTr="0053741F">
        <w:trPr>
          <w:tblCellSpacing w:w="15" w:type="dxa"/>
        </w:trPr>
        <w:tc>
          <w:tcPr>
            <w:tcW w:w="2340" w:type="dxa"/>
            <w:vAlign w:val="center"/>
            <w:hideMark/>
          </w:tcPr>
          <w:p w14:paraId="695BE60F" w14:textId="77777777" w:rsidR="005E4B64" w:rsidRPr="00206ACB" w:rsidRDefault="005E4B64" w:rsidP="00FF1E21">
            <w:pPr>
              <w:pStyle w:val="Quote"/>
              <w:spacing w:after="0"/>
              <w:ind w:firstLine="0"/>
              <w:rPr>
                <w:lang w:eastAsia="ja-JP"/>
              </w:rPr>
            </w:pPr>
            <w:r w:rsidRPr="00206ACB">
              <w:rPr>
                <w:lang w:eastAsia="ja-JP"/>
              </w:rPr>
              <w:t>$fffe-$ffff</w:t>
            </w:r>
          </w:p>
        </w:tc>
        <w:tc>
          <w:tcPr>
            <w:tcW w:w="2475" w:type="dxa"/>
            <w:vAlign w:val="center"/>
            <w:hideMark/>
          </w:tcPr>
          <w:p w14:paraId="0595BBE6" w14:textId="1F71C9D2" w:rsidR="005E4B64" w:rsidRPr="00206ACB" w:rsidRDefault="005E4B64" w:rsidP="00FF1E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Start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IRQ</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handler</w:t>
            </w:r>
          </w:p>
        </w:tc>
      </w:tr>
    </w:tbl>
    <w:p w14:paraId="6CB047E8" w14:textId="6817F891" w:rsidR="005E4B64" w:rsidRPr="00206ACB" w:rsidRDefault="005E4B64" w:rsidP="0053741F">
      <w:pPr>
        <w:rPr>
          <w:lang w:eastAsia="ja-JP"/>
        </w:rPr>
      </w:pPr>
      <w:r w:rsidRPr="00206ACB">
        <w:rPr>
          <w:lang w:eastAsia="ja-JP"/>
        </w:rPr>
        <w:t>Because</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six</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important,</w:t>
      </w:r>
      <w:r w:rsidR="00AC466E" w:rsidRPr="00206ACB">
        <w:rPr>
          <w:lang w:eastAsia="ja-JP"/>
        </w:rPr>
        <w:t xml:space="preserve"> </w:t>
      </w:r>
      <w:r w:rsidRPr="00206ACB">
        <w:rPr>
          <w:lang w:eastAsia="ja-JP"/>
        </w:rPr>
        <w:t>ca65</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specific</w:t>
      </w:r>
      <w:r w:rsidR="00AC466E" w:rsidRPr="00206ACB">
        <w:rPr>
          <w:lang w:eastAsia="ja-JP"/>
        </w:rPr>
        <w:t xml:space="preserve"> </w:t>
      </w:r>
      <w:r w:rsidRPr="00206ACB">
        <w:rPr>
          <w:lang w:eastAsia="ja-JP"/>
        </w:rPr>
        <w:t>segment</w:t>
      </w:r>
      <w:r w:rsidR="00AC466E" w:rsidRPr="00206ACB">
        <w:rPr>
          <w:lang w:eastAsia="ja-JP"/>
        </w:rPr>
        <w:t xml:space="preserve"> </w:t>
      </w:r>
      <w:r w:rsidRPr="00206ACB">
        <w:rPr>
          <w:lang w:eastAsia="ja-JP"/>
        </w:rPr>
        <w:t>type</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them:</w:t>
      </w:r>
      <w:r w:rsidR="00AC466E" w:rsidRPr="00206ACB">
        <w:rPr>
          <w:lang w:eastAsia="ja-JP"/>
        </w:rPr>
        <w:t xml:space="preserve"> </w:t>
      </w:r>
      <w:r w:rsidRPr="009E6759">
        <w:rPr>
          <w:rStyle w:val="QuoteChar"/>
        </w:rPr>
        <w:t>.segment</w:t>
      </w:r>
      <w:r w:rsidR="00AC466E" w:rsidRPr="009E6759">
        <w:rPr>
          <w:rStyle w:val="QuoteChar"/>
        </w:rPr>
        <w:t xml:space="preserve"> </w:t>
      </w:r>
      <w:r w:rsidRPr="009E6759">
        <w:rPr>
          <w:rStyle w:val="QuoteChar"/>
        </w:rPr>
        <w:t>"VECTORS"</w:t>
      </w:r>
      <w:r w:rsidRPr="00206ACB">
        <w:rPr>
          <w:lang w:eastAsia="ja-JP"/>
        </w:rPr>
        <w: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most</w:t>
      </w:r>
      <w:r w:rsidR="00AC466E" w:rsidRPr="00206ACB">
        <w:rPr>
          <w:lang w:eastAsia="ja-JP"/>
        </w:rPr>
        <w:t xml:space="preserve"> </w:t>
      </w:r>
      <w:r w:rsidRPr="00206ACB">
        <w:rPr>
          <w:lang w:eastAsia="ja-JP"/>
        </w:rPr>
        <w:t>common</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segment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give</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list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three</w:t>
      </w:r>
      <w:r w:rsidR="00AC466E" w:rsidRPr="00206ACB">
        <w:rPr>
          <w:lang w:eastAsia="ja-JP"/>
        </w:rPr>
        <w:t xml:space="preserve"> </w:t>
      </w:r>
      <w:r w:rsidRPr="00206ACB">
        <w:rPr>
          <w:lang w:eastAsia="ja-JP"/>
        </w:rPr>
        <w:t>labels,</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ca65</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convert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addresses</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assembling</w:t>
      </w:r>
      <w:r w:rsidR="00AC466E" w:rsidRPr="00206ACB">
        <w:rPr>
          <w:lang w:eastAsia="ja-JP"/>
        </w:rPr>
        <w:t xml:space="preserve"> </w:t>
      </w:r>
      <w:r w:rsidRPr="00206ACB">
        <w:rPr>
          <w:lang w:eastAsia="ja-JP"/>
        </w:rPr>
        <w:t>your</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project's</w:t>
      </w:r>
      <w:r w:rsidR="00AC466E" w:rsidRPr="00206ACB">
        <w:rPr>
          <w:lang w:eastAsia="ja-JP"/>
        </w:rPr>
        <w:t xml:space="preserve"> </w:t>
      </w:r>
      <w:r w:rsidRPr="00206ACB">
        <w:rPr>
          <w:lang w:eastAsia="ja-JP"/>
        </w:rPr>
        <w:t>"VECTORS"</w:t>
      </w:r>
      <w:r w:rsidR="00AC466E" w:rsidRPr="00206ACB">
        <w:rPr>
          <w:lang w:eastAsia="ja-JP"/>
        </w:rPr>
        <w:t xml:space="preserve"> </w:t>
      </w:r>
      <w:r w:rsidRPr="00206ACB">
        <w:rPr>
          <w:lang w:eastAsia="ja-JP"/>
        </w:rPr>
        <w:t>segment</w:t>
      </w:r>
      <w:r w:rsidR="00AC466E" w:rsidRPr="00206ACB">
        <w:rPr>
          <w:lang w:eastAsia="ja-JP"/>
        </w:rPr>
        <w:t xml:space="preserve"> </w:t>
      </w:r>
      <w:r w:rsidRPr="00206ACB">
        <w:rPr>
          <w:lang w:eastAsia="ja-JP"/>
        </w:rPr>
        <w:t>looks</w:t>
      </w:r>
      <w:r w:rsidR="00AC466E" w:rsidRPr="00206ACB">
        <w:rPr>
          <w:lang w:eastAsia="ja-JP"/>
        </w:rPr>
        <w:t xml:space="preserve"> </w:t>
      </w:r>
      <w:r w:rsidRPr="00206ACB">
        <w:rPr>
          <w:lang w:eastAsia="ja-JP"/>
        </w:rPr>
        <w:t>like:</w:t>
      </w:r>
    </w:p>
    <w:p w14:paraId="666372C6" w14:textId="7AA7C3BD" w:rsidR="00B81173" w:rsidRPr="00125900" w:rsidRDefault="00000000" w:rsidP="00125900">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352923706"/>
        <w:rPr>
          <w:rFonts w:ascii="DejaVu Sans Mono" w:hAnsi="DejaVu Sans Mono" w:cs="DejaVu Sans Mono"/>
          <w:color w:val="10C26F"/>
          <w:sz w:val="26"/>
          <w:szCs w:val="26"/>
        </w:rPr>
      </w:pPr>
      <w:r>
        <w:rPr>
          <w:noProof/>
        </w:rPr>
        <w:pict w14:anchorId="3C31427B">
          <v:rect id="_x0000_s2153" style="position:absolute;left:0;text-align:left;margin-left:-3.65pt;margin-top:1.6pt;width:17.25pt;height:36.75pt;z-index:251708416;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53" inset="0,0,0,0">
              <w:txbxContent>
                <w:p w14:paraId="5C58599A" w14:textId="33D4CAA2" w:rsidR="00125900" w:rsidRDefault="00125900" w:rsidP="00125900">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39</w:t>
                  </w:r>
                </w:p>
                <w:p w14:paraId="772EE4CB" w14:textId="3B2BF15F" w:rsidR="00125900" w:rsidRPr="00A0219F" w:rsidRDefault="00125900" w:rsidP="00125900">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40</w:t>
                  </w:r>
                </w:p>
              </w:txbxContent>
            </v:textbox>
          </v:rect>
        </w:pict>
      </w:r>
      <w:r w:rsidR="00B81173" w:rsidRPr="00125900">
        <w:rPr>
          <w:rFonts w:ascii="DejaVu Sans Mono" w:hAnsi="DejaVu Sans Mono" w:cs="DejaVu Sans Mono"/>
          <w:color w:val="10C26F"/>
          <w:sz w:val="26"/>
          <w:szCs w:val="26"/>
        </w:rPr>
        <w:t>.segment</w:t>
      </w:r>
      <w:r w:rsidR="00AC466E" w:rsidRPr="00125900">
        <w:rPr>
          <w:rFonts w:ascii="DejaVu Sans Mono" w:hAnsi="DejaVu Sans Mono" w:cs="DejaVu Sans Mono"/>
          <w:color w:val="10C26F"/>
          <w:sz w:val="26"/>
          <w:szCs w:val="26"/>
        </w:rPr>
        <w:t xml:space="preserve"> </w:t>
      </w:r>
      <w:r w:rsidR="00B81173" w:rsidRPr="00125900">
        <w:rPr>
          <w:rFonts w:ascii="DejaVu Sans Mono" w:hAnsi="DejaVu Sans Mono" w:cs="DejaVu Sans Mono"/>
          <w:color w:val="10C26F"/>
          <w:sz w:val="26"/>
          <w:szCs w:val="26"/>
        </w:rPr>
        <w:t>"VECTORS"</w:t>
      </w:r>
    </w:p>
    <w:p w14:paraId="2A3C8057" w14:textId="21D53A73" w:rsidR="00B81173" w:rsidRPr="00125900" w:rsidRDefault="00B81173" w:rsidP="00125900">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divId w:val="352923706"/>
        <w:rPr>
          <w:rFonts w:ascii="DejaVu Sans Mono" w:hAnsi="DejaVu Sans Mono" w:cs="DejaVu Sans Mono"/>
          <w:color w:val="10C26F"/>
          <w:sz w:val="26"/>
          <w:szCs w:val="26"/>
        </w:rPr>
      </w:pPr>
      <w:r w:rsidRPr="00125900">
        <w:rPr>
          <w:rFonts w:ascii="DejaVu Sans Mono" w:hAnsi="DejaVu Sans Mono" w:cs="DejaVu Sans Mono"/>
          <w:color w:val="10C26F"/>
          <w:sz w:val="26"/>
          <w:szCs w:val="26"/>
        </w:rPr>
        <w:t>.addr</w:t>
      </w:r>
      <w:r w:rsidR="00AC466E" w:rsidRPr="00125900">
        <w:rPr>
          <w:rFonts w:ascii="DejaVu Sans Mono" w:hAnsi="DejaVu Sans Mono" w:cs="DejaVu Sans Mono"/>
          <w:color w:val="10C26F"/>
          <w:sz w:val="26"/>
          <w:szCs w:val="26"/>
        </w:rPr>
        <w:t xml:space="preserve"> </w:t>
      </w:r>
      <w:r w:rsidRPr="00125900">
        <w:rPr>
          <w:rFonts w:ascii="DejaVu Sans Mono" w:hAnsi="DejaVu Sans Mono" w:cs="DejaVu Sans Mono"/>
          <w:color w:val="10C26F"/>
          <w:sz w:val="26"/>
          <w:szCs w:val="26"/>
        </w:rPr>
        <w:t>nmi_handler,</w:t>
      </w:r>
      <w:r w:rsidR="00AC466E" w:rsidRPr="00125900">
        <w:rPr>
          <w:rFonts w:ascii="DejaVu Sans Mono" w:hAnsi="DejaVu Sans Mono" w:cs="DejaVu Sans Mono"/>
          <w:color w:val="10C26F"/>
          <w:sz w:val="26"/>
          <w:szCs w:val="26"/>
        </w:rPr>
        <w:t xml:space="preserve"> </w:t>
      </w:r>
      <w:r w:rsidRPr="00125900">
        <w:rPr>
          <w:rFonts w:ascii="DejaVu Sans Mono" w:hAnsi="DejaVu Sans Mono" w:cs="DejaVu Sans Mono"/>
          <w:color w:val="10C26F"/>
          <w:sz w:val="26"/>
          <w:szCs w:val="26"/>
        </w:rPr>
        <w:t>reset_handler,</w:t>
      </w:r>
      <w:r w:rsidR="00AC466E" w:rsidRPr="00125900">
        <w:rPr>
          <w:rFonts w:ascii="DejaVu Sans Mono" w:hAnsi="DejaVu Sans Mono" w:cs="DejaVu Sans Mono"/>
          <w:color w:val="10C26F"/>
          <w:sz w:val="26"/>
          <w:szCs w:val="26"/>
        </w:rPr>
        <w:t xml:space="preserve"> </w:t>
      </w:r>
      <w:r w:rsidRPr="00125900">
        <w:rPr>
          <w:rFonts w:ascii="DejaVu Sans Mono" w:hAnsi="DejaVu Sans Mono" w:cs="DejaVu Sans Mono"/>
          <w:color w:val="10C26F"/>
          <w:sz w:val="26"/>
          <w:szCs w:val="26"/>
        </w:rPr>
        <w:t>irq_handler</w:t>
      </w:r>
    </w:p>
    <w:p w14:paraId="4BF11F62" w14:textId="1A0B629C" w:rsidR="009B3F8C" w:rsidRDefault="00C36B90" w:rsidP="0053741F">
      <w:pPr>
        <w:rPr>
          <w:rStyle w:val="marginnote"/>
          <w:rFonts w:cstheme="minorHAnsi"/>
          <w:color w:val="111111"/>
          <w:szCs w:val="26"/>
        </w:rPr>
      </w:pPr>
      <w:r w:rsidRPr="00206ACB">
        <w:rPr>
          <w:rStyle w:val="HTMLCode"/>
          <w:rFonts w:ascii="QTKorrin" w:eastAsiaTheme="majorEastAsia" w:hAnsi="QTKorrin" w:cstheme="minorHAnsi"/>
          <w:color w:val="88030F"/>
          <w:sz w:val="26"/>
          <w:szCs w:val="26"/>
        </w:rPr>
        <w:t>.addr</w:t>
      </w:r>
      <w:r w:rsidR="00AC466E" w:rsidRPr="00206ACB">
        <w:t xml:space="preserve"> </w:t>
      </w:r>
      <w:r w:rsidRPr="00206ACB">
        <w:t>is</w:t>
      </w:r>
      <w:r w:rsidR="00AC466E" w:rsidRPr="00206ACB">
        <w:t xml:space="preserve"> </w:t>
      </w:r>
      <w:r w:rsidRPr="00206ACB">
        <w:t>a</w:t>
      </w:r>
      <w:r w:rsidR="00AC466E" w:rsidRPr="00206ACB">
        <w:t xml:space="preserve"> </w:t>
      </w:r>
      <w:r w:rsidRPr="00206ACB">
        <w:t>new</w:t>
      </w:r>
      <w:r w:rsidR="00AC466E" w:rsidRPr="00206ACB">
        <w:t xml:space="preserve"> </w:t>
      </w:r>
      <w:r w:rsidRPr="00206ACB">
        <w:t>assembler</w:t>
      </w:r>
      <w:r w:rsidR="00AC466E" w:rsidRPr="00206ACB">
        <w:t xml:space="preserve"> </w:t>
      </w:r>
      <w:r w:rsidRPr="00206ACB">
        <w:t>directive.</w:t>
      </w:r>
      <w:r w:rsidR="00AC466E" w:rsidRPr="00206ACB">
        <w:t xml:space="preserve"> </w:t>
      </w:r>
      <w:r w:rsidRPr="00206ACB">
        <w:t>Given</w:t>
      </w:r>
      <w:r w:rsidR="00AC466E" w:rsidRPr="00206ACB">
        <w:t xml:space="preserve"> </w:t>
      </w:r>
      <w:r w:rsidRPr="00206ACB">
        <w:t>a</w:t>
      </w:r>
      <w:r w:rsidR="00AC466E" w:rsidRPr="00206ACB">
        <w:t xml:space="preserve"> </w:t>
      </w:r>
      <w:r w:rsidRPr="00206ACB">
        <w:t>label,</w:t>
      </w:r>
      <w:r w:rsidR="00AC466E" w:rsidRPr="00206ACB">
        <w:t xml:space="preserve"> </w:t>
      </w:r>
      <w:r w:rsidRPr="00206ACB">
        <w:t>it</w:t>
      </w:r>
      <w:r w:rsidR="00AC466E" w:rsidRPr="00206ACB">
        <w:t xml:space="preserve"> </w:t>
      </w:r>
      <w:r w:rsidRPr="00206ACB">
        <w:t>outputs</w:t>
      </w:r>
      <w:r w:rsidR="00AC466E" w:rsidRPr="00206ACB">
        <w:t xml:space="preserve"> </w:t>
      </w:r>
      <w:r w:rsidRPr="00206ACB">
        <w:t>the</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that</w:t>
      </w:r>
      <w:r w:rsidR="00AC466E" w:rsidRPr="00206ACB">
        <w:t xml:space="preserve"> </w:t>
      </w:r>
      <w:r w:rsidRPr="00206ACB">
        <w:t>corresponds</w:t>
      </w:r>
      <w:r w:rsidR="00AC466E" w:rsidRPr="00206ACB">
        <w:t xml:space="preserve"> </w:t>
      </w:r>
      <w:r w:rsidRPr="00206ACB">
        <w:t>to</w:t>
      </w:r>
      <w:r w:rsidR="00AC466E" w:rsidRPr="00206ACB">
        <w:t xml:space="preserve"> </w:t>
      </w:r>
      <w:r w:rsidRPr="00206ACB">
        <w:t>that</w:t>
      </w:r>
      <w:r w:rsidR="00AC466E" w:rsidRPr="00206ACB">
        <w:t xml:space="preserve"> </w:t>
      </w:r>
      <w:r w:rsidRPr="00206ACB">
        <w:t>label.</w:t>
      </w:r>
      <w:r w:rsidR="00AC466E" w:rsidRPr="00206ACB">
        <w:t xml:space="preserve"> </w:t>
      </w:r>
      <w:r w:rsidRPr="00206ACB">
        <w:t>So,</w:t>
      </w:r>
      <w:r w:rsidR="00AC466E" w:rsidRPr="00206ACB">
        <w:t xml:space="preserve"> </w:t>
      </w:r>
      <w:r w:rsidRPr="00206ACB">
        <w:t>these</w:t>
      </w:r>
      <w:r w:rsidR="00AC466E" w:rsidRPr="00206ACB">
        <w:t xml:space="preserve"> </w:t>
      </w:r>
      <w:r w:rsidRPr="00206ACB">
        <w:t>two</w:t>
      </w:r>
      <w:r w:rsidR="00AC466E" w:rsidRPr="00206ACB">
        <w:t xml:space="preserve"> </w:t>
      </w:r>
      <w:r w:rsidRPr="00206ACB">
        <w:t>lines</w:t>
      </w:r>
      <w:r w:rsidR="00AC466E" w:rsidRPr="00206ACB">
        <w:t xml:space="preserve"> </w:t>
      </w:r>
      <w:r w:rsidRPr="00206ACB">
        <w:t>of</w:t>
      </w:r>
      <w:r w:rsidR="00AC466E" w:rsidRPr="00206ACB">
        <w:t xml:space="preserve"> </w:t>
      </w:r>
      <w:r w:rsidRPr="00206ACB">
        <w:t>assembly</w:t>
      </w:r>
      <w:r w:rsidR="00AC466E" w:rsidRPr="00206ACB">
        <w:t xml:space="preserve"> </w:t>
      </w:r>
      <w:r w:rsidRPr="00206ACB">
        <w:t>set</w:t>
      </w:r>
      <w:r w:rsidR="00AC466E" w:rsidRPr="00206ACB">
        <w:t xml:space="preserve"> </w:t>
      </w:r>
      <w:r w:rsidRPr="00206ACB">
        <w:t>bytes</w:t>
      </w:r>
      <w:r w:rsidR="00AC466E" w:rsidRPr="00206ACB">
        <w:t xml:space="preserve"> </w:t>
      </w:r>
      <w:r w:rsidRPr="00206ACB">
        <w:rPr>
          <w:rStyle w:val="HTMLCode"/>
          <w:rFonts w:ascii="QTKorrin" w:eastAsiaTheme="majorEastAsia" w:hAnsi="QTKorrin" w:cstheme="minorHAnsi"/>
          <w:color w:val="88030F"/>
          <w:sz w:val="26"/>
          <w:szCs w:val="26"/>
        </w:rPr>
        <w:t>$fffa</w:t>
      </w:r>
      <w:r w:rsidR="00AC466E" w:rsidRPr="00206ACB">
        <w:t xml:space="preserve"> </w:t>
      </w:r>
      <w:r w:rsidRPr="00206ACB">
        <w:t>to</w:t>
      </w:r>
      <w:r w:rsidR="00AC466E" w:rsidRPr="00206ACB">
        <w:t xml:space="preserve"> </w:t>
      </w:r>
      <w:r w:rsidRPr="00206ACB">
        <w:rPr>
          <w:rStyle w:val="HTMLCode"/>
          <w:rFonts w:ascii="QTKorrin" w:eastAsiaTheme="majorEastAsia" w:hAnsi="QTKorrin" w:cstheme="minorHAnsi"/>
          <w:color w:val="88030F"/>
          <w:sz w:val="26"/>
          <w:szCs w:val="26"/>
        </w:rPr>
        <w:t>$ffff</w:t>
      </w:r>
      <w:r w:rsidR="00AC466E" w:rsidRPr="00206ACB">
        <w:t xml:space="preserve"> </w:t>
      </w:r>
      <w:r w:rsidRPr="00206ACB">
        <w:t>of</w:t>
      </w:r>
      <w:r w:rsidR="00AC466E" w:rsidRPr="00206ACB">
        <w:t xml:space="preserve"> </w:t>
      </w:r>
      <w:r w:rsidRPr="00206ACB">
        <w:t>memory</w:t>
      </w:r>
      <w:r w:rsidR="00AC466E" w:rsidRPr="00206ACB">
        <w:t xml:space="preserve"> </w:t>
      </w:r>
      <w:r w:rsidRPr="00206ACB">
        <w:t>to</w:t>
      </w:r>
      <w:r w:rsidR="00AC466E" w:rsidRPr="00206ACB">
        <w:t xml:space="preserve"> </w:t>
      </w:r>
      <w:r w:rsidRPr="00206ACB">
        <w:t>the</w:t>
      </w:r>
      <w:r w:rsidR="00AC466E" w:rsidRPr="00206ACB">
        <w:t xml:space="preserve"> </w:t>
      </w:r>
      <w:r w:rsidRPr="00206ACB">
        <w:t>addresses</w:t>
      </w:r>
      <w:r w:rsidR="00AC466E" w:rsidRPr="00206ACB">
        <w:t xml:space="preserve"> </w:t>
      </w:r>
      <w:r w:rsidRPr="00206ACB">
        <w:t>of</w:t>
      </w:r>
      <w:r w:rsidR="00AC466E" w:rsidRPr="00206ACB">
        <w:t xml:space="preserve"> </w:t>
      </w:r>
      <w:r w:rsidRPr="00206ACB">
        <w:t>the</w:t>
      </w:r>
      <w:r w:rsidR="00AC466E" w:rsidRPr="00206ACB">
        <w:t xml:space="preserve"> </w:t>
      </w:r>
      <w:r w:rsidRPr="00206ACB">
        <w:t>NMI</w:t>
      </w:r>
      <w:r w:rsidR="00AC466E" w:rsidRPr="00206ACB">
        <w:t xml:space="preserve"> </w:t>
      </w:r>
      <w:r w:rsidRPr="00206ACB">
        <w:t>handler,</w:t>
      </w:r>
      <w:r w:rsidR="00AC466E" w:rsidRPr="00206ACB">
        <w:t xml:space="preserve"> </w:t>
      </w:r>
      <w:r w:rsidRPr="00206ACB">
        <w:t>reset</w:t>
      </w:r>
      <w:r w:rsidR="00AC466E" w:rsidRPr="00206ACB">
        <w:t xml:space="preserve"> </w:t>
      </w:r>
      <w:r w:rsidRPr="00206ACB">
        <w:t>handler,</w:t>
      </w:r>
      <w:r w:rsidR="00AC466E" w:rsidRPr="00206ACB">
        <w:t xml:space="preserve"> </w:t>
      </w:r>
      <w:r w:rsidRPr="00206ACB">
        <w:t>and</w:t>
      </w:r>
      <w:r w:rsidR="00AC466E" w:rsidRPr="00206ACB">
        <w:t xml:space="preserve"> </w:t>
      </w:r>
      <w:r w:rsidRPr="00206ACB">
        <w:t>IRQ</w:t>
      </w:r>
      <w:r w:rsidR="00AC466E" w:rsidRPr="00206ACB">
        <w:t xml:space="preserve"> </w:t>
      </w:r>
      <w:r w:rsidRPr="00206ACB">
        <w:t>handler</w:t>
      </w:r>
      <w:r w:rsidR="00AC466E" w:rsidRPr="00206ACB">
        <w:t xml:space="preserve"> </w:t>
      </w:r>
      <w:r w:rsidRPr="00206ACB">
        <w:t>-</w:t>
      </w:r>
      <w:r w:rsidR="00AC466E" w:rsidRPr="00206ACB">
        <w:t xml:space="preserve"> </w:t>
      </w:r>
      <w:r w:rsidRPr="00206ACB">
        <w:t>exactly</w:t>
      </w:r>
      <w:r w:rsidR="00AC466E" w:rsidRPr="00206ACB">
        <w:t xml:space="preserve"> </w:t>
      </w:r>
      <w:r w:rsidRPr="00206ACB">
        <w:t>the</w:t>
      </w:r>
      <w:r w:rsidR="00AC466E" w:rsidRPr="00206ACB">
        <w:t xml:space="preserve"> </w:t>
      </w:r>
      <w:r w:rsidRPr="00206ACB">
        <w:t>same</w:t>
      </w:r>
      <w:r w:rsidR="00AC466E" w:rsidRPr="00206ACB">
        <w:t xml:space="preserve"> </w:t>
      </w:r>
      <w:r w:rsidRPr="00206ACB">
        <w:t>order</w:t>
      </w:r>
      <w:r w:rsidR="00AC466E" w:rsidRPr="00206ACB">
        <w:t xml:space="preserve"> </w:t>
      </w:r>
      <w:r w:rsidRPr="00206ACB">
        <w:t>as</w:t>
      </w:r>
      <w:r w:rsidR="00AC466E" w:rsidRPr="00206ACB">
        <w:t xml:space="preserve"> </w:t>
      </w:r>
      <w:r w:rsidRPr="00206ACB">
        <w:t>in</w:t>
      </w:r>
      <w:r w:rsidR="00AC466E" w:rsidRPr="00206ACB">
        <w:t xml:space="preserve"> </w:t>
      </w:r>
      <w:r w:rsidRPr="00206ACB">
        <w:t>the</w:t>
      </w:r>
      <w:r w:rsidR="00AC466E" w:rsidRPr="00206ACB">
        <w:t xml:space="preserve"> </w:t>
      </w:r>
      <w:r w:rsidRPr="00206ACB">
        <w:t>table</w:t>
      </w:r>
      <w:r w:rsidR="00AC466E" w:rsidRPr="00206ACB">
        <w:t xml:space="preserve"> </w:t>
      </w:r>
      <w:r w:rsidRPr="00206ACB">
        <w:t>above.</w:t>
      </w:r>
      <w:r w:rsidR="00AC466E" w:rsidRPr="00206ACB">
        <w:t xml:space="preserve"> </w:t>
      </w:r>
      <w:r w:rsidRPr="00206ACB">
        <w:t>Each</w:t>
      </w:r>
      <w:r w:rsidR="00AC466E" w:rsidRPr="00206ACB">
        <w:t xml:space="preserve"> </w:t>
      </w:r>
      <w:r w:rsidRPr="00206ACB">
        <w:t>label</w:t>
      </w:r>
      <w:r w:rsidR="00AC466E" w:rsidRPr="00206ACB">
        <w:t xml:space="preserve"> </w:t>
      </w:r>
      <w:r w:rsidRPr="00206ACB">
        <w:t>on</w:t>
      </w:r>
      <w:r w:rsidR="00AC466E" w:rsidRPr="00206ACB">
        <w:t xml:space="preserve"> </w:t>
      </w:r>
      <w:r w:rsidRPr="00206ACB">
        <w:t>line</w:t>
      </w:r>
      <w:r w:rsidR="00AC466E" w:rsidRPr="00206ACB">
        <w:t xml:space="preserve"> </w:t>
      </w:r>
      <w:r w:rsidRPr="00206ACB">
        <w:t>40</w:t>
      </w:r>
      <w:r w:rsidR="00AC466E" w:rsidRPr="00206ACB">
        <w:t xml:space="preserve"> </w:t>
      </w:r>
      <w:r w:rsidRPr="00206ACB">
        <w:t>is</w:t>
      </w:r>
      <w:r w:rsidR="00AC466E" w:rsidRPr="00206ACB">
        <w:t xml:space="preserve"> </w:t>
      </w:r>
      <w:r w:rsidRPr="00206ACB">
        <w:t>the</w:t>
      </w:r>
      <w:r w:rsidR="00AC466E" w:rsidRPr="00206ACB">
        <w:t xml:space="preserve"> </w:t>
      </w:r>
      <w:r w:rsidRPr="00206ACB">
        <w:t>start</w:t>
      </w:r>
      <w:r w:rsidR="00AC466E" w:rsidRPr="00206ACB">
        <w:t xml:space="preserve"> </w:t>
      </w:r>
      <w:r w:rsidRPr="00206ACB">
        <w:t>of</w:t>
      </w:r>
      <w:r w:rsidR="00AC466E" w:rsidRPr="00206ACB">
        <w:t xml:space="preserve"> </w:t>
      </w:r>
      <w:r w:rsidRPr="00206ACB">
        <w:t>the</w:t>
      </w:r>
      <w:r w:rsidR="00AC466E" w:rsidRPr="00206ACB">
        <w:t xml:space="preserve"> </w:t>
      </w:r>
      <w:r w:rsidRPr="00206ACB">
        <w:rPr>
          <w:rStyle w:val="HTMLCode"/>
          <w:rFonts w:ascii="QTKorrin" w:eastAsiaTheme="majorEastAsia" w:hAnsi="QTKorrin" w:cstheme="minorHAnsi"/>
          <w:color w:val="88030F"/>
          <w:sz w:val="26"/>
          <w:szCs w:val="26"/>
        </w:rPr>
        <w:t>.proc</w:t>
      </w:r>
      <w:r w:rsidR="00AC466E" w:rsidRPr="00206ACB">
        <w:t xml:space="preserve"> </w:t>
      </w:r>
      <w:r w:rsidRPr="00206ACB">
        <w:t>for</w:t>
      </w:r>
      <w:r w:rsidR="00AC466E" w:rsidRPr="00206ACB">
        <w:t xml:space="preserve"> </w:t>
      </w:r>
      <w:r w:rsidRPr="00206ACB">
        <w:t>that</w:t>
      </w:r>
      <w:r w:rsidR="00AC466E" w:rsidRPr="00206ACB">
        <w:t xml:space="preserve"> </w:t>
      </w:r>
      <w:r w:rsidRPr="00206ACB">
        <w:t>handler.</w:t>
      </w:r>
      <w:r w:rsidRPr="00206ACB">
        <w:rPr>
          <w:rStyle w:val="marginnote"/>
          <w:rFonts w:cstheme="minorHAnsi"/>
          <w:color w:val="111111"/>
          <w:szCs w:val="26"/>
        </w:rPr>
        <w:t>When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first</w:t>
      </w:r>
      <w:r w:rsidR="00AC466E" w:rsidRPr="00206ACB">
        <w:rPr>
          <w:rStyle w:val="marginnote"/>
          <w:rFonts w:cstheme="minorHAnsi"/>
          <w:color w:val="111111"/>
          <w:szCs w:val="26"/>
        </w:rPr>
        <w:t xml:space="preserve"> </w:t>
      </w:r>
      <w:r w:rsidRPr="00206ACB">
        <w:rPr>
          <w:rStyle w:val="marginnote"/>
          <w:rFonts w:cstheme="minorHAnsi"/>
          <w:color w:val="111111"/>
          <w:szCs w:val="26"/>
        </w:rPr>
        <w:t>turns</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rather</w:t>
      </w:r>
      <w:r w:rsidR="00AC466E" w:rsidRPr="00206ACB">
        <w:rPr>
          <w:rStyle w:val="marginnote"/>
          <w:rFonts w:cstheme="minorHAnsi"/>
          <w:color w:val="111111"/>
          <w:szCs w:val="26"/>
        </w:rPr>
        <w:t xml:space="preserve"> </w:t>
      </w:r>
      <w:r w:rsidRPr="00206ACB">
        <w:rPr>
          <w:rStyle w:val="marginnote"/>
          <w:rFonts w:cstheme="minorHAnsi"/>
          <w:color w:val="111111"/>
          <w:szCs w:val="26"/>
        </w:rPr>
        <w:t>than</w:t>
      </w:r>
      <w:r w:rsidR="00AC466E" w:rsidRPr="00206ACB">
        <w:rPr>
          <w:rStyle w:val="marginnote"/>
          <w:rFonts w:cstheme="minorHAnsi"/>
          <w:color w:val="111111"/>
          <w:szCs w:val="26"/>
        </w:rPr>
        <w:t xml:space="preserve"> </w:t>
      </w:r>
      <w:r w:rsidRPr="00206ACB">
        <w:rPr>
          <w:rStyle w:val="marginnote"/>
          <w:rFonts w:cstheme="minorHAnsi"/>
          <w:color w:val="111111"/>
          <w:szCs w:val="26"/>
        </w:rPr>
        <w:t>starting</w:t>
      </w:r>
      <w:r w:rsidR="00AC466E" w:rsidRPr="00206ACB">
        <w:rPr>
          <w:rStyle w:val="marginnote"/>
          <w:rFonts w:cstheme="minorHAnsi"/>
          <w:color w:val="111111"/>
          <w:szCs w:val="26"/>
        </w:rPr>
        <w:t xml:space="preserve"> </w:t>
      </w:r>
      <w:r w:rsidRPr="00206ACB">
        <w:rPr>
          <w:rStyle w:val="marginnote"/>
          <w:rFonts w:cstheme="minorHAnsi"/>
          <w:color w:val="111111"/>
          <w:szCs w:val="26"/>
        </w:rPr>
        <w:t>from</w:t>
      </w:r>
      <w:r w:rsidR="00AC466E" w:rsidRPr="00206ACB">
        <w:rPr>
          <w:rStyle w:val="marginnote"/>
          <w:rFonts w:cstheme="minorHAnsi"/>
          <w:color w:val="111111"/>
          <w:szCs w:val="26"/>
        </w:rPr>
        <w:t xml:space="preserve"> </w:t>
      </w:r>
      <w:r w:rsidRPr="00206ACB">
        <w:rPr>
          <w:rStyle w:val="marginnote"/>
          <w:rFonts w:cstheme="minorHAnsi"/>
          <w:color w:val="111111"/>
          <w:szCs w:val="26"/>
        </w:rPr>
        <w:t>memory</w:t>
      </w:r>
      <w:r w:rsidR="00AC466E" w:rsidRPr="00206ACB">
        <w:rPr>
          <w:rStyle w:val="marginnote"/>
          <w:rFonts w:cstheme="minorHAnsi"/>
          <w:color w:val="111111"/>
          <w:szCs w:val="26"/>
        </w:rPr>
        <w:t xml:space="preserve"> </w:t>
      </w:r>
      <w:r w:rsidRPr="00206ACB">
        <w:rPr>
          <w:rStyle w:val="marginnote"/>
          <w:rFonts w:cstheme="minorHAnsi"/>
          <w:color w:val="111111"/>
          <w:szCs w:val="26"/>
        </w:rPr>
        <w:t>address</w:t>
      </w:r>
      <w:r w:rsidR="00AC466E" w:rsidRPr="00206ACB">
        <w:rPr>
          <w:rStyle w:val="marginnote"/>
          <w:rFonts w:cstheme="minorHAnsi"/>
          <w:color w:val="111111"/>
          <w:szCs w:val="26"/>
        </w:rPr>
        <w:t xml:space="preserve"> </w:t>
      </w:r>
      <w:r w:rsidRPr="00206ACB">
        <w:rPr>
          <w:rStyle w:val="HTMLCode"/>
          <w:rFonts w:ascii="QTKorrin" w:eastAsiaTheme="majorEastAsia" w:hAnsi="QTKorrin" w:cstheme="minorHAnsi"/>
          <w:color w:val="88030F"/>
          <w:sz w:val="26"/>
          <w:szCs w:val="26"/>
        </w:rPr>
        <w:t>$0000</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2A03</w:t>
      </w:r>
      <w:r w:rsidR="00AC466E" w:rsidRPr="00206ACB">
        <w:rPr>
          <w:rStyle w:val="marginnote"/>
          <w:rFonts w:cstheme="minorHAnsi"/>
          <w:color w:val="111111"/>
          <w:szCs w:val="26"/>
        </w:rPr>
        <w:t xml:space="preserve"> </w:t>
      </w:r>
      <w:r w:rsidRPr="00206ACB">
        <w:rPr>
          <w:rStyle w:val="marginnote"/>
          <w:rFonts w:cstheme="minorHAnsi"/>
          <w:color w:val="111111"/>
          <w:szCs w:val="26"/>
        </w:rPr>
        <w:t>follows</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specific</w:t>
      </w:r>
      <w:r w:rsidR="00AC466E" w:rsidRPr="00206ACB">
        <w:rPr>
          <w:rStyle w:val="marginnote"/>
          <w:rFonts w:cstheme="minorHAnsi"/>
          <w:color w:val="111111"/>
          <w:szCs w:val="26"/>
        </w:rPr>
        <w:t xml:space="preserve"> </w:t>
      </w:r>
      <w:r w:rsidRPr="00206ACB">
        <w:rPr>
          <w:rStyle w:val="marginnote"/>
          <w:rFonts w:cstheme="minorHAnsi"/>
          <w:color w:val="111111"/>
          <w:szCs w:val="26"/>
        </w:rPr>
        <w:t>series</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steps.</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fetches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memory</w:t>
      </w:r>
      <w:r w:rsidR="00AC466E" w:rsidRPr="00206ACB">
        <w:rPr>
          <w:rStyle w:val="marginnote"/>
          <w:rFonts w:cstheme="minorHAnsi"/>
          <w:color w:val="111111"/>
          <w:szCs w:val="26"/>
        </w:rPr>
        <w:t xml:space="preserve"> </w:t>
      </w:r>
      <w:r w:rsidRPr="00206ACB">
        <w:rPr>
          <w:rStyle w:val="marginnote"/>
          <w:rFonts w:cstheme="minorHAnsi"/>
          <w:color w:val="111111"/>
          <w:szCs w:val="26"/>
        </w:rPr>
        <w:t>address</w:t>
      </w:r>
      <w:r w:rsidR="00AC466E" w:rsidRPr="00206ACB">
        <w:rPr>
          <w:rStyle w:val="marginnote"/>
          <w:rFonts w:cstheme="minorHAnsi"/>
          <w:color w:val="111111"/>
          <w:szCs w:val="26"/>
        </w:rPr>
        <w:t xml:space="preserve"> </w:t>
      </w:r>
      <w:r w:rsidRPr="00206ACB">
        <w:rPr>
          <w:rStyle w:val="marginnote"/>
          <w:rFonts w:cstheme="minorHAnsi"/>
          <w:color w:val="111111"/>
          <w:szCs w:val="26"/>
        </w:rPr>
        <w:t>stored</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HTMLCode"/>
          <w:rFonts w:ascii="QTKorrin" w:eastAsiaTheme="majorEastAsia" w:hAnsi="QTKorrin" w:cstheme="minorHAnsi"/>
          <w:color w:val="88030F"/>
          <w:sz w:val="26"/>
          <w:szCs w:val="26"/>
        </w:rPr>
        <w:t>$fffc</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HTMLCode"/>
          <w:rFonts w:ascii="QTKorrin" w:eastAsiaTheme="majorEastAsia" w:hAnsi="QTKorrin" w:cstheme="minorHAnsi"/>
          <w:color w:val="88030F"/>
          <w:sz w:val="26"/>
          <w:szCs w:val="26"/>
        </w:rPr>
        <w:t>$fffd</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address</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start</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reset</w:t>
      </w:r>
      <w:r w:rsidR="00AC466E" w:rsidRPr="00206ACB">
        <w:rPr>
          <w:rStyle w:val="marginnote"/>
          <w:rFonts w:cstheme="minorHAnsi"/>
          <w:color w:val="111111"/>
          <w:szCs w:val="26"/>
        </w:rPr>
        <w:t xml:space="preserve"> </w:t>
      </w:r>
      <w:r w:rsidRPr="00206ACB">
        <w:rPr>
          <w:rStyle w:val="marginnote"/>
          <w:rFonts w:cstheme="minorHAnsi"/>
          <w:color w:val="111111"/>
          <w:szCs w:val="26"/>
        </w:rPr>
        <w:t>handler).</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places</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address</w:t>
      </w:r>
      <w:r w:rsidR="00AC466E" w:rsidRPr="00206ACB">
        <w:rPr>
          <w:rStyle w:val="marginnote"/>
          <w:rFonts w:cstheme="minorHAnsi"/>
          <w:color w:val="111111"/>
          <w:szCs w:val="26"/>
        </w:rPr>
        <w:t xml:space="preserve"> </w:t>
      </w:r>
      <w:r w:rsidRPr="00206ACB">
        <w:rPr>
          <w:rStyle w:val="marginnote"/>
          <w:rFonts w:cstheme="minorHAnsi"/>
          <w:color w:val="111111"/>
          <w:szCs w:val="26"/>
        </w:rPr>
        <w:t>into</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program</w:t>
      </w:r>
      <w:r w:rsidR="00AC466E" w:rsidRPr="00206ACB">
        <w:rPr>
          <w:rStyle w:val="marginnote"/>
          <w:rFonts w:cstheme="minorHAnsi"/>
          <w:color w:val="111111"/>
          <w:szCs w:val="26"/>
        </w:rPr>
        <w:t xml:space="preserve"> </w:t>
      </w:r>
      <w:r w:rsidRPr="00206ACB">
        <w:rPr>
          <w:rStyle w:val="marginnote"/>
          <w:rFonts w:cstheme="minorHAnsi"/>
          <w:color w:val="111111"/>
          <w:szCs w:val="26"/>
        </w:rPr>
        <w:t>counter,</w:t>
      </w:r>
      <w:r w:rsidR="00AC466E" w:rsidRPr="00206ACB">
        <w:rPr>
          <w:rStyle w:val="marginnote"/>
          <w:rFonts w:cstheme="minorHAnsi"/>
          <w:color w:val="111111"/>
          <w:szCs w:val="26"/>
        </w:rPr>
        <w:t xml:space="preserve"> </w:t>
      </w:r>
      <w:r w:rsidRPr="00206ACB">
        <w:rPr>
          <w:rStyle w:val="marginnote"/>
          <w:rFonts w:cstheme="minorHAnsi"/>
          <w:color w:val="111111"/>
          <w:szCs w:val="26"/>
        </w:rPr>
        <w:t>which</w:t>
      </w:r>
      <w:r w:rsidR="00AC466E" w:rsidRPr="00206ACB">
        <w:rPr>
          <w:rStyle w:val="marginnote"/>
          <w:rFonts w:cstheme="minorHAnsi"/>
          <w:color w:val="111111"/>
          <w:szCs w:val="26"/>
        </w:rPr>
        <w:t xml:space="preserve"> </w:t>
      </w:r>
      <w:r w:rsidRPr="00206ACB">
        <w:rPr>
          <w:rStyle w:val="marginnote"/>
          <w:rFonts w:cstheme="minorHAnsi"/>
          <w:color w:val="111111"/>
          <w:szCs w:val="26"/>
        </w:rPr>
        <w:t>makes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start</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reset</w:t>
      </w:r>
      <w:r w:rsidR="00AC466E" w:rsidRPr="00206ACB">
        <w:rPr>
          <w:rStyle w:val="marginnote"/>
          <w:rFonts w:cstheme="minorHAnsi"/>
          <w:color w:val="111111"/>
          <w:szCs w:val="26"/>
        </w:rPr>
        <w:t xml:space="preserve"> </w:t>
      </w:r>
      <w:r w:rsidRPr="00206ACB">
        <w:rPr>
          <w:rStyle w:val="marginnote"/>
          <w:rFonts w:cstheme="minorHAnsi"/>
          <w:color w:val="111111"/>
          <w:szCs w:val="26"/>
        </w:rPr>
        <w:t>handler</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next</w:t>
      </w:r>
      <w:r w:rsidR="00AC466E" w:rsidRPr="00206ACB">
        <w:rPr>
          <w:rStyle w:val="marginnote"/>
          <w:rFonts w:cstheme="minorHAnsi"/>
          <w:color w:val="111111"/>
          <w:szCs w:val="26"/>
        </w:rPr>
        <w:t xml:space="preserve"> </w:t>
      </w:r>
      <w:r w:rsidRPr="00206ACB">
        <w:rPr>
          <w:rStyle w:val="marginnote"/>
          <w:rFonts w:cstheme="minorHAnsi"/>
          <w:color w:val="111111"/>
          <w:szCs w:val="26"/>
        </w:rPr>
        <w:t>instruction</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be</w:t>
      </w:r>
      <w:r w:rsidR="00AC466E" w:rsidRPr="00206ACB">
        <w:rPr>
          <w:rStyle w:val="marginnote"/>
          <w:rFonts w:cstheme="minorHAnsi"/>
          <w:color w:val="111111"/>
          <w:szCs w:val="26"/>
        </w:rPr>
        <w:t xml:space="preserve"> </w:t>
      </w:r>
      <w:r w:rsidRPr="00206ACB">
        <w:rPr>
          <w:rStyle w:val="marginnote"/>
          <w:rFonts w:cstheme="minorHAnsi"/>
          <w:color w:val="111111"/>
          <w:szCs w:val="26"/>
        </w:rPr>
        <w:t>executed.</w:t>
      </w:r>
      <w:r w:rsidR="00AC466E" w:rsidRPr="00206ACB">
        <w:rPr>
          <w:rStyle w:val="marginnote"/>
          <w:rFonts w:cstheme="minorHAnsi"/>
          <w:color w:val="111111"/>
          <w:szCs w:val="26"/>
        </w:rPr>
        <w:t xml:space="preserve"> </w:t>
      </w:r>
      <w:r w:rsidRPr="00206ACB">
        <w:rPr>
          <w:rStyle w:val="marginnote"/>
          <w:rFonts w:cstheme="minorHAnsi"/>
          <w:color w:val="111111"/>
          <w:szCs w:val="26"/>
        </w:rPr>
        <w:t>Then</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works</w:t>
      </w:r>
      <w:r w:rsidR="00AC466E" w:rsidRPr="00206ACB">
        <w:rPr>
          <w:rStyle w:val="marginnote"/>
          <w:rFonts w:cstheme="minorHAnsi"/>
          <w:color w:val="111111"/>
          <w:szCs w:val="26"/>
        </w:rPr>
        <w:t xml:space="preserve"> </w:t>
      </w:r>
      <w:r w:rsidRPr="00206ACB">
        <w:rPr>
          <w:rStyle w:val="marginnote"/>
          <w:rFonts w:cstheme="minorHAnsi"/>
          <w:color w:val="111111"/>
          <w:szCs w:val="26"/>
        </w:rPr>
        <w:t>its</w:t>
      </w:r>
      <w:r w:rsidR="00AC466E" w:rsidRPr="00206ACB">
        <w:rPr>
          <w:rStyle w:val="marginnote"/>
          <w:rFonts w:cstheme="minorHAnsi"/>
          <w:color w:val="111111"/>
          <w:szCs w:val="26"/>
        </w:rPr>
        <w:t xml:space="preserve"> </w:t>
      </w:r>
      <w:r w:rsidRPr="00206ACB">
        <w:rPr>
          <w:rStyle w:val="marginnote"/>
          <w:rFonts w:cstheme="minorHAnsi"/>
          <w:color w:val="111111"/>
          <w:szCs w:val="26"/>
        </w:rPr>
        <w:t>way</w:t>
      </w:r>
      <w:r w:rsidR="00AC466E" w:rsidRPr="00206ACB">
        <w:rPr>
          <w:rStyle w:val="marginnote"/>
          <w:rFonts w:cstheme="minorHAnsi"/>
          <w:color w:val="111111"/>
          <w:szCs w:val="26"/>
        </w:rPr>
        <w:t xml:space="preserve"> </w:t>
      </w:r>
      <w:r w:rsidRPr="00206ACB">
        <w:rPr>
          <w:rStyle w:val="marginnote"/>
          <w:rFonts w:cstheme="minorHAnsi"/>
          <w:color w:val="111111"/>
          <w:szCs w:val="26"/>
        </w:rPr>
        <w:t>through</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reset</w:t>
      </w:r>
      <w:r w:rsidR="00AC466E" w:rsidRPr="00206ACB">
        <w:rPr>
          <w:rStyle w:val="marginnote"/>
          <w:rFonts w:cstheme="minorHAnsi"/>
          <w:color w:val="111111"/>
          <w:szCs w:val="26"/>
        </w:rPr>
        <w:t xml:space="preserve"> </w:t>
      </w:r>
      <w:r w:rsidRPr="00206ACB">
        <w:rPr>
          <w:rStyle w:val="marginnote"/>
          <w:rFonts w:cstheme="minorHAnsi"/>
          <w:color w:val="111111"/>
          <w:szCs w:val="26"/>
        </w:rPr>
        <w:t>handler,</w:t>
      </w:r>
      <w:r w:rsidR="00AC466E" w:rsidRPr="00206ACB">
        <w:rPr>
          <w:rStyle w:val="marginnote"/>
          <w:rFonts w:cstheme="minorHAnsi"/>
          <w:color w:val="111111"/>
          <w:szCs w:val="26"/>
        </w:rPr>
        <w:t xml:space="preserve"> </w:t>
      </w:r>
      <w:r w:rsidRPr="00206ACB">
        <w:rPr>
          <w:rStyle w:val="marginnote"/>
          <w:rFonts w:cstheme="minorHAnsi"/>
          <w:color w:val="111111"/>
          <w:szCs w:val="26"/>
        </w:rPr>
        <w:t>instruction</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r w:rsidRPr="00206ACB">
        <w:rPr>
          <w:rStyle w:val="marginnote"/>
          <w:rFonts w:cstheme="minorHAnsi"/>
          <w:color w:val="111111"/>
          <w:szCs w:val="26"/>
        </w:rPr>
        <w:t>instruction.</w:t>
      </w:r>
    </w:p>
    <w:p w14:paraId="41D2A95A" w14:textId="77777777" w:rsidR="009B3F8C" w:rsidRDefault="009B3F8C">
      <w:pPr>
        <w:widowControl/>
        <w:kinsoku/>
        <w:overflowPunct/>
        <w:autoSpaceDE/>
        <w:autoSpaceDN/>
        <w:spacing w:before="0" w:after="160" w:line="259" w:lineRule="auto"/>
        <w:ind w:firstLine="0"/>
        <w:jc w:val="left"/>
        <w:rPr>
          <w:rStyle w:val="marginnote"/>
          <w:rFonts w:cstheme="minorHAnsi"/>
          <w:color w:val="111111"/>
          <w:szCs w:val="26"/>
        </w:rPr>
      </w:pPr>
      <w:r>
        <w:rPr>
          <w:rStyle w:val="marginnote"/>
          <w:rFonts w:cstheme="minorHAnsi"/>
          <w:color w:val="111111"/>
          <w:szCs w:val="26"/>
        </w:rPr>
        <w:br w:type="page"/>
      </w:r>
    </w:p>
    <w:p w14:paraId="7C4DCFBC" w14:textId="7760A3E3" w:rsidR="00C36B90" w:rsidRPr="00206ACB" w:rsidRDefault="00C36B90">
      <w:pPr>
        <w:pStyle w:val="ListParagraph"/>
        <w:numPr>
          <w:ilvl w:val="0"/>
          <w:numId w:val="10"/>
        </w:numPr>
        <w:rPr>
          <w:rFonts w:cstheme="minorHAnsi"/>
          <w:szCs w:val="26"/>
        </w:rPr>
      </w:pPr>
      <w:r w:rsidRPr="00206ACB">
        <w:rPr>
          <w:rFonts w:cstheme="minorHAnsi"/>
          <w:szCs w:val="26"/>
        </w:rPr>
        <w:lastRenderedPageBreak/>
        <w:t>The</w:t>
      </w:r>
      <w:r w:rsidR="00AC466E" w:rsidRPr="00206ACB">
        <w:rPr>
          <w:rFonts w:cstheme="minorHAnsi"/>
          <w:szCs w:val="26"/>
        </w:rPr>
        <w:t xml:space="preserve"> </w:t>
      </w:r>
      <w:r w:rsidRPr="00206ACB">
        <w:rPr>
          <w:rFonts w:cstheme="minorHAnsi"/>
          <w:szCs w:val="26"/>
        </w:rPr>
        <w:t>Reset</w:t>
      </w:r>
      <w:r w:rsidR="00AC466E" w:rsidRPr="00206ACB">
        <w:rPr>
          <w:rFonts w:cstheme="minorHAnsi"/>
          <w:szCs w:val="26"/>
        </w:rPr>
        <w:t xml:space="preserve"> </w:t>
      </w:r>
      <w:r w:rsidRPr="00206ACB">
        <w:rPr>
          <w:rFonts w:cstheme="minorHAnsi"/>
          <w:szCs w:val="26"/>
        </w:rPr>
        <w:t>Handler</w:t>
      </w:r>
    </w:p>
    <w:p w14:paraId="50275708" w14:textId="52B351DE" w:rsidR="00C36B90" w:rsidRPr="00206ACB" w:rsidRDefault="00C36B90" w:rsidP="0053741F">
      <w:r w:rsidRPr="00206ACB">
        <w:t>While</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w:t>
      </w:r>
      <w:r w:rsidR="00AC466E" w:rsidRPr="00206ACB">
        <w:t xml:space="preserve"> </w:t>
      </w:r>
      <w:r w:rsidRPr="00206ACB">
        <w:t>doesn't</w:t>
      </w:r>
      <w:r w:rsidR="00AC466E" w:rsidRPr="00206ACB">
        <w:t xml:space="preserve"> </w:t>
      </w:r>
      <w:r w:rsidRPr="00206ACB">
        <w:t>make</w:t>
      </w:r>
      <w:r w:rsidR="00AC466E" w:rsidRPr="00206ACB">
        <w:t xml:space="preserve"> </w:t>
      </w:r>
      <w:r w:rsidRPr="00206ACB">
        <w:t>use</w:t>
      </w:r>
      <w:r w:rsidR="00AC466E" w:rsidRPr="00206ACB">
        <w:t xml:space="preserve"> </w:t>
      </w:r>
      <w:r w:rsidRPr="00206ACB">
        <w:t>of</w:t>
      </w:r>
      <w:r w:rsidR="00AC466E" w:rsidRPr="00206ACB">
        <w:t xml:space="preserve"> </w:t>
      </w:r>
      <w:r w:rsidRPr="00206ACB">
        <w:t>the</w:t>
      </w:r>
      <w:r w:rsidR="00AC466E" w:rsidRPr="00206ACB">
        <w:t xml:space="preserve"> </w:t>
      </w:r>
      <w:r w:rsidRPr="00206ACB">
        <w:t>NMI</w:t>
      </w:r>
      <w:r w:rsidR="00AC466E" w:rsidRPr="00206ACB">
        <w:t xml:space="preserve"> </w:t>
      </w:r>
      <w:r w:rsidRPr="00206ACB">
        <w:t>or</w:t>
      </w:r>
      <w:r w:rsidR="00AC466E" w:rsidRPr="00206ACB">
        <w:t xml:space="preserve"> </w:t>
      </w:r>
      <w:r w:rsidRPr="00206ACB">
        <w:t>IRQ</w:t>
      </w:r>
      <w:r w:rsidR="00AC466E" w:rsidRPr="00206ACB">
        <w:t xml:space="preserve"> </w:t>
      </w:r>
      <w:r w:rsidRPr="00206ACB">
        <w:t>events,</w:t>
      </w:r>
      <w:r w:rsidR="00AC466E" w:rsidRPr="00206ACB">
        <w:t xml:space="preserve"> </w:t>
      </w:r>
      <w:r w:rsidRPr="00206ACB">
        <w:t>it</w:t>
      </w:r>
      <w:r w:rsidR="00AC466E" w:rsidRPr="00206ACB">
        <w:t xml:space="preserve"> </w:t>
      </w:r>
      <w:r w:rsidRPr="00206ACB">
        <w:t>does</w:t>
      </w:r>
      <w:r w:rsidR="00AC466E" w:rsidRPr="00206ACB">
        <w:t xml:space="preserve"> </w:t>
      </w:r>
      <w:r w:rsidRPr="00206ACB">
        <w:t>need</w:t>
      </w:r>
      <w:r w:rsidR="00AC466E" w:rsidRPr="00206ACB">
        <w:t xml:space="preserve"> </w:t>
      </w:r>
      <w:r w:rsidRPr="00206ACB">
        <w:t>a</w:t>
      </w:r>
      <w:r w:rsidR="00AC466E" w:rsidRPr="00206ACB">
        <w:t xml:space="preserve"> </w:t>
      </w:r>
      <w:r w:rsidRPr="00206ACB">
        <w:t>reset</w:t>
      </w:r>
      <w:r w:rsidR="00AC466E" w:rsidRPr="00206ACB">
        <w:t xml:space="preserve"> </w:t>
      </w:r>
      <w:r w:rsidRPr="00206ACB">
        <w:t>handler.</w:t>
      </w:r>
      <w:r w:rsidR="00AC466E" w:rsidRPr="00206ACB">
        <w:t xml:space="preserve"> </w:t>
      </w:r>
      <w:r w:rsidRPr="00206ACB">
        <w:t>The</w:t>
      </w:r>
      <w:r w:rsidR="00AC466E" w:rsidRPr="00206ACB">
        <w:t xml:space="preserve"> </w:t>
      </w:r>
      <w:r w:rsidRPr="00206ACB">
        <w:t>reset</w:t>
      </w:r>
      <w:r w:rsidR="00AC466E" w:rsidRPr="00206ACB">
        <w:t xml:space="preserve"> </w:t>
      </w:r>
      <w:r w:rsidRPr="00206ACB">
        <w:t>handler's</w:t>
      </w:r>
      <w:r w:rsidR="00AC466E" w:rsidRPr="00206ACB">
        <w:t xml:space="preserve"> </w:t>
      </w:r>
      <w:r w:rsidRPr="00206ACB">
        <w:t>job</w:t>
      </w:r>
      <w:r w:rsidR="00AC466E" w:rsidRPr="00206ACB">
        <w:t xml:space="preserve"> </w:t>
      </w:r>
      <w:r w:rsidRPr="00206ACB">
        <w:t>is</w:t>
      </w:r>
      <w:r w:rsidR="00AC466E" w:rsidRPr="00206ACB">
        <w:t xml:space="preserve"> </w:t>
      </w:r>
      <w:r w:rsidRPr="00206ACB">
        <w:t>to</w:t>
      </w:r>
      <w:r w:rsidR="00AC466E" w:rsidRPr="00206ACB">
        <w:t xml:space="preserve"> </w:t>
      </w:r>
      <w:r w:rsidRPr="00206ACB">
        <w:t>set</w:t>
      </w:r>
      <w:r w:rsidR="00AC466E" w:rsidRPr="00206ACB">
        <w:t xml:space="preserve"> </w:t>
      </w:r>
      <w:r w:rsidRPr="00206ACB">
        <w:t>up</w:t>
      </w:r>
      <w:r w:rsidR="00AC466E" w:rsidRPr="00206ACB">
        <w:t xml:space="preserve"> </w:t>
      </w:r>
      <w:r w:rsidRPr="00206ACB">
        <w:t>the</w:t>
      </w:r>
      <w:r w:rsidR="00AC466E" w:rsidRPr="00206ACB">
        <w:t xml:space="preserve"> </w:t>
      </w:r>
      <w:r w:rsidRPr="00206ACB">
        <w:t>system</w:t>
      </w:r>
      <w:r w:rsidR="00AC466E" w:rsidRPr="00206ACB">
        <w:t xml:space="preserve"> </w:t>
      </w:r>
      <w:r w:rsidRPr="00206ACB">
        <w:t>when</w:t>
      </w:r>
      <w:r w:rsidR="00AC466E" w:rsidRPr="00206ACB">
        <w:t xml:space="preserve"> </w:t>
      </w:r>
      <w:r w:rsidRPr="00206ACB">
        <w:t>it</w:t>
      </w:r>
      <w:r w:rsidR="00AC466E" w:rsidRPr="00206ACB">
        <w:t xml:space="preserve"> </w:t>
      </w:r>
      <w:r w:rsidRPr="00206ACB">
        <w:t>is</w:t>
      </w:r>
      <w:r w:rsidR="00AC466E" w:rsidRPr="00206ACB">
        <w:t xml:space="preserve"> </w:t>
      </w:r>
      <w:r w:rsidRPr="00206ACB">
        <w:t>first</w:t>
      </w:r>
      <w:r w:rsidR="00AC466E" w:rsidRPr="00206ACB">
        <w:t xml:space="preserve"> </w:t>
      </w:r>
      <w:r w:rsidRPr="00206ACB">
        <w:t>turned</w:t>
      </w:r>
      <w:r w:rsidR="00AC466E" w:rsidRPr="00206ACB">
        <w:t xml:space="preserve"> </w:t>
      </w:r>
      <w:r w:rsidRPr="00206ACB">
        <w:t>on,</w:t>
      </w:r>
      <w:r w:rsidR="00AC466E" w:rsidRPr="00206ACB">
        <w:t xml:space="preserve"> </w:t>
      </w:r>
      <w:r w:rsidRPr="00206ACB">
        <w:t>and</w:t>
      </w:r>
      <w:r w:rsidR="00AC466E" w:rsidRPr="00206ACB">
        <w:t xml:space="preserve"> </w:t>
      </w:r>
      <w:r w:rsidRPr="00206ACB">
        <w:t>to</w:t>
      </w:r>
      <w:r w:rsidR="00AC466E" w:rsidRPr="00206ACB">
        <w:t xml:space="preserve"> </w:t>
      </w:r>
      <w:r w:rsidRPr="00206ACB">
        <w:t>put</w:t>
      </w:r>
      <w:r w:rsidR="00AC466E" w:rsidRPr="00206ACB">
        <w:t xml:space="preserve"> </w:t>
      </w:r>
      <w:r w:rsidRPr="00206ACB">
        <w:t>it</w:t>
      </w:r>
      <w:r w:rsidR="00AC466E" w:rsidRPr="00206ACB">
        <w:t xml:space="preserve"> </w:t>
      </w:r>
      <w:r w:rsidRPr="00206ACB">
        <w:t>back</w:t>
      </w:r>
      <w:r w:rsidR="00AC466E" w:rsidRPr="00206ACB">
        <w:t xml:space="preserve"> </w:t>
      </w:r>
      <w:r w:rsidRPr="00206ACB">
        <w:t>to</w:t>
      </w:r>
      <w:r w:rsidR="00AC466E" w:rsidRPr="00206ACB">
        <w:t xml:space="preserve"> </w:t>
      </w:r>
      <w:r w:rsidRPr="00206ACB">
        <w:t>that</w:t>
      </w:r>
      <w:r w:rsidR="00AC466E" w:rsidRPr="00206ACB">
        <w:t xml:space="preserve"> </w:t>
      </w:r>
      <w:r w:rsidRPr="00206ACB">
        <w:t>just-turned-on</w:t>
      </w:r>
      <w:r w:rsidR="00AC466E" w:rsidRPr="00206ACB">
        <w:t xml:space="preserve"> </w:t>
      </w:r>
      <w:r w:rsidRPr="00206ACB">
        <w:t>state</w:t>
      </w:r>
      <w:r w:rsidR="00AC466E" w:rsidRPr="00206ACB">
        <w:t xml:space="preserve"> </w:t>
      </w:r>
      <w:r w:rsidRPr="00206ACB">
        <w:t>when</w:t>
      </w:r>
      <w:r w:rsidR="00AC466E" w:rsidRPr="00206ACB">
        <w:t xml:space="preserve"> </w:t>
      </w:r>
      <w:r w:rsidRPr="00206ACB">
        <w:t>the</w:t>
      </w:r>
      <w:r w:rsidR="00AC466E" w:rsidRPr="00206ACB">
        <w:t xml:space="preserve"> </w:t>
      </w:r>
      <w:r w:rsidRPr="00206ACB">
        <w:t>user</w:t>
      </w:r>
      <w:r w:rsidR="00AC466E" w:rsidRPr="00206ACB">
        <w:t xml:space="preserve"> </w:t>
      </w:r>
      <w:r w:rsidRPr="00206ACB">
        <w:t>hits</w:t>
      </w:r>
      <w:r w:rsidR="00AC466E" w:rsidRPr="00206ACB">
        <w:t xml:space="preserve"> </w:t>
      </w:r>
      <w:r w:rsidRPr="00206ACB">
        <w:t>the</w:t>
      </w:r>
      <w:r w:rsidR="00AC466E" w:rsidRPr="00206ACB">
        <w:t xml:space="preserve"> </w:t>
      </w:r>
      <w:r w:rsidRPr="00206ACB">
        <w:t>reset</w:t>
      </w:r>
      <w:r w:rsidR="00AC466E" w:rsidRPr="00206ACB">
        <w:t xml:space="preserve"> </w:t>
      </w:r>
      <w:r w:rsidRPr="00206ACB">
        <w:t>button.</w:t>
      </w:r>
      <w:r w:rsidR="00AC466E" w:rsidRPr="00206ACB">
        <w:t xml:space="preserve"> </w:t>
      </w:r>
      <w:r w:rsidRPr="00206ACB">
        <w:t>Here</w:t>
      </w:r>
      <w:r w:rsidR="00AC466E" w:rsidRPr="00206ACB">
        <w:t xml:space="preserve"> </w:t>
      </w:r>
      <w:r w:rsidRPr="00206ACB">
        <w:t>is</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project's</w:t>
      </w:r>
      <w:r w:rsidR="00AC466E" w:rsidRPr="00206ACB">
        <w:t xml:space="preserve"> </w:t>
      </w:r>
      <w:r w:rsidRPr="00206ACB">
        <w:t>reset</w:t>
      </w:r>
      <w:r w:rsidR="00AC466E" w:rsidRPr="00206ACB">
        <w:t xml:space="preserve"> </w:t>
      </w:r>
      <w:r w:rsidRPr="00206ACB">
        <w:t>handler:</w:t>
      </w:r>
    </w:p>
    <w:p w14:paraId="2A37E567" w14:textId="44589561" w:rsidR="008A6817" w:rsidRDefault="00000000"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Pr>
          <w:rFonts w:ascii="DejaVu Sans Mono" w:hAnsi="DejaVu Sans Mono" w:cs="DejaVu Sans Mono"/>
          <w:noProof/>
          <w:color w:val="10C26F"/>
          <w:sz w:val="26"/>
          <w:szCs w:val="26"/>
        </w:rPr>
        <w:pict w14:anchorId="4C844B30">
          <v:rect id="_x0000_s2154" style="position:absolute;left:0;text-align:left;margin-left:-4.7pt;margin-top:.8pt;width:20.3pt;height:348.75pt;z-index:251710464;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54" inset="0,0,0,0">
              <w:txbxContent>
                <w:p w14:paraId="0A454D94" w14:textId="77777777" w:rsidR="008A6817" w:rsidRDefault="008A6817" w:rsidP="00293712">
                  <w:pPr>
                    <w:spacing w:before="40" w:after="40" w:line="240" w:lineRule="auto"/>
                    <w:ind w:firstLine="0"/>
                    <w:jc w:val="left"/>
                    <w:rPr>
                      <w:rFonts w:ascii="DejaVu Sans Mono" w:hAnsi="DejaVu Sans Mono" w:cs="DejaVu Sans Mono"/>
                      <w:szCs w:val="26"/>
                    </w:rPr>
                  </w:pPr>
                  <w:r w:rsidRPr="0039594C">
                    <w:rPr>
                      <w:rFonts w:ascii="DejaVu Sans Mono" w:hAnsi="DejaVu Sans Mono" w:cs="DejaVu Sans Mono"/>
                      <w:szCs w:val="26"/>
                    </w:rPr>
                    <w:t>1</w:t>
                  </w:r>
                  <w:r>
                    <w:rPr>
                      <w:rFonts w:ascii="DejaVu Sans Mono" w:hAnsi="DejaVu Sans Mono" w:cs="DejaVu Sans Mono"/>
                      <w:szCs w:val="26"/>
                    </w:rPr>
                    <w:t>3</w:t>
                  </w:r>
                </w:p>
                <w:p w14:paraId="1FBDD1C7"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14</w:t>
                  </w:r>
                </w:p>
                <w:p w14:paraId="50257CCF"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15</w:t>
                  </w:r>
                </w:p>
                <w:p w14:paraId="4931EFE9"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16</w:t>
                  </w:r>
                </w:p>
                <w:p w14:paraId="1BCD87E7"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17</w:t>
                  </w:r>
                </w:p>
                <w:p w14:paraId="36E35C9F"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18</w:t>
                  </w:r>
                </w:p>
                <w:p w14:paraId="4B64FFFA"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19</w:t>
                  </w:r>
                </w:p>
                <w:p w14:paraId="7CBCE6D8"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20</w:t>
                  </w:r>
                </w:p>
                <w:p w14:paraId="75F0E22E"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21</w:t>
                  </w:r>
                </w:p>
                <w:p w14:paraId="3521E656"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22</w:t>
                  </w:r>
                </w:p>
                <w:p w14:paraId="708E532C"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23</w:t>
                  </w:r>
                </w:p>
                <w:p w14:paraId="1F19A856"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24</w:t>
                  </w:r>
                </w:p>
                <w:p w14:paraId="365BADB4"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25</w:t>
                  </w:r>
                </w:p>
                <w:p w14:paraId="7623B0A6"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26</w:t>
                  </w:r>
                </w:p>
                <w:p w14:paraId="523CBD79"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27</w:t>
                  </w:r>
                </w:p>
                <w:p w14:paraId="7F3DBDD2"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28</w:t>
                  </w:r>
                </w:p>
                <w:p w14:paraId="7EA80C95"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29</w:t>
                  </w:r>
                </w:p>
                <w:p w14:paraId="0FF7B488"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30</w:t>
                  </w:r>
                </w:p>
                <w:p w14:paraId="2CD57763" w14:textId="77777777" w:rsidR="008A6817"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31</w:t>
                  </w:r>
                </w:p>
                <w:p w14:paraId="32380581" w14:textId="473688FF" w:rsidR="008A6817" w:rsidRPr="0039594C" w:rsidRDefault="008A6817" w:rsidP="00293712">
                  <w:pPr>
                    <w:spacing w:before="40" w:after="40" w:line="240" w:lineRule="auto"/>
                    <w:ind w:firstLine="0"/>
                    <w:jc w:val="left"/>
                    <w:rPr>
                      <w:rFonts w:ascii="DejaVu Sans Mono" w:hAnsi="DejaVu Sans Mono" w:cs="DejaVu Sans Mono"/>
                      <w:szCs w:val="26"/>
                    </w:rPr>
                  </w:pPr>
                  <w:r>
                    <w:rPr>
                      <w:rFonts w:ascii="DejaVu Sans Mono" w:hAnsi="DejaVu Sans Mono" w:cs="DejaVu Sans Mono"/>
                      <w:szCs w:val="26"/>
                    </w:rPr>
                    <w:t>32</w:t>
                  </w:r>
                </w:p>
              </w:txbxContent>
            </v:textbox>
          </v:rect>
        </w:pict>
      </w:r>
      <w:r w:rsidR="008A6817" w:rsidRPr="00317C42">
        <w:rPr>
          <w:rFonts w:ascii="DejaVu Sans Mono" w:hAnsi="DejaVu Sans Mono" w:cs="DejaVu Sans Mono"/>
          <w:color w:val="10C26F"/>
          <w:sz w:val="26"/>
          <w:szCs w:val="26"/>
        </w:rPr>
        <w:t>.proc reset_handler</w:t>
      </w:r>
    </w:p>
    <w:p w14:paraId="3D687B75" w14:textId="77777777" w:rsidR="008A6817" w:rsidRPr="00C41B6E"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E3371E"/>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SEI</w:t>
      </w:r>
    </w:p>
    <w:p w14:paraId="6C550594" w14:textId="77777777" w:rsidR="008A6817" w:rsidRPr="00C41B6E"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E3371E"/>
          <w:sz w:val="26"/>
          <w:szCs w:val="26"/>
        </w:rPr>
      </w:pPr>
      <w:r w:rsidRPr="00C41B6E">
        <w:rPr>
          <w:rFonts w:ascii="DejaVu Sans Mono" w:hAnsi="DejaVu Sans Mono" w:cs="DejaVu Sans Mono"/>
          <w:color w:val="E3371E"/>
          <w:sz w:val="26"/>
          <w:szCs w:val="26"/>
        </w:rPr>
        <w:t xml:space="preserve">  CLD</w:t>
      </w:r>
    </w:p>
    <w:p w14:paraId="14C3E2F3"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C41B6E">
        <w:rPr>
          <w:rFonts w:ascii="DejaVu Sans Mono" w:hAnsi="DejaVu Sans Mono" w:cs="DejaVu Sans Mono"/>
          <w:color w:val="E3371E"/>
          <w:sz w:val="26"/>
          <w:szCs w:val="26"/>
        </w:rPr>
        <w:t xml:space="preserve">  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$40</w:t>
      </w:r>
    </w:p>
    <w:p w14:paraId="39E63236"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$4017</w:t>
      </w:r>
    </w:p>
    <w:p w14:paraId="4F21025B"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$FF</w:t>
      </w:r>
    </w:p>
    <w:p w14:paraId="40643480" w14:textId="77777777" w:rsidR="008A6817" w:rsidRPr="00C41B6E"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E3371E"/>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TXS</w:t>
      </w:r>
    </w:p>
    <w:p w14:paraId="5F3EEB5D" w14:textId="77777777" w:rsidR="008A6817" w:rsidRPr="00C41B6E"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E3371E"/>
          <w:sz w:val="26"/>
          <w:szCs w:val="26"/>
        </w:rPr>
      </w:pPr>
      <w:r w:rsidRPr="00C41B6E">
        <w:rPr>
          <w:rFonts w:ascii="DejaVu Sans Mono" w:hAnsi="DejaVu Sans Mono" w:cs="DejaVu Sans Mono"/>
          <w:color w:val="E3371E"/>
          <w:sz w:val="26"/>
          <w:szCs w:val="26"/>
        </w:rPr>
        <w:t xml:space="preserve">  INX</w:t>
      </w:r>
    </w:p>
    <w:p w14:paraId="0BD838F6"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C41B6E">
        <w:rPr>
          <w:rFonts w:ascii="DejaVu Sans Mono" w:hAnsi="DejaVu Sans Mono" w:cs="DejaVu Sans Mono"/>
          <w:color w:val="E3371E"/>
          <w:sz w:val="26"/>
          <w:szCs w:val="26"/>
        </w:rPr>
        <w:t xml:space="preserve">  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$2000</w:t>
      </w:r>
    </w:p>
    <w:p w14:paraId="010DF79C"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$2001</w:t>
      </w:r>
    </w:p>
    <w:p w14:paraId="0FE0BEAB"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$4010</w:t>
      </w:r>
    </w:p>
    <w:p w14:paraId="3BFF52EE"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BIT</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$2002</w:t>
      </w:r>
    </w:p>
    <w:p w14:paraId="4D1D4B44"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vblankwait:</w:t>
      </w:r>
    </w:p>
    <w:p w14:paraId="77DD46EB"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BIT</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$2002</w:t>
      </w:r>
    </w:p>
    <w:p w14:paraId="7EF68FB1"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BPL</w:t>
      </w:r>
      <w:r w:rsidRPr="00317C42">
        <w:rPr>
          <w:rFonts w:ascii="DejaVu Sans Mono" w:hAnsi="DejaVu Sans Mono" w:cs="DejaVu Sans Mono"/>
          <w:color w:val="10C26F"/>
          <w:sz w:val="26"/>
          <w:szCs w:val="26"/>
        </w:rPr>
        <w:t xml:space="preserve"> vblankwait</w:t>
      </w:r>
    </w:p>
    <w:p w14:paraId="53F36FE9"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vblankwait2:</w:t>
      </w:r>
    </w:p>
    <w:p w14:paraId="3D192C2A" w14:textId="43D1C400"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BIT</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$2002</w:t>
      </w:r>
    </w:p>
    <w:p w14:paraId="09C01E07"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BPL</w:t>
      </w:r>
      <w:r w:rsidRPr="00317C42">
        <w:rPr>
          <w:rFonts w:ascii="DejaVu Sans Mono" w:hAnsi="DejaVu Sans Mono" w:cs="DejaVu Sans Mono"/>
          <w:color w:val="10C26F"/>
          <w:sz w:val="26"/>
          <w:szCs w:val="26"/>
        </w:rPr>
        <w:t xml:space="preserve"> vblankwait2</w:t>
      </w:r>
    </w:p>
    <w:p w14:paraId="2A4CB30F"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JMP</w:t>
      </w:r>
      <w:r w:rsidRPr="00317C42">
        <w:rPr>
          <w:rFonts w:ascii="DejaVu Sans Mono" w:hAnsi="DejaVu Sans Mono" w:cs="DejaVu Sans Mono"/>
          <w:color w:val="10C26F"/>
          <w:sz w:val="26"/>
          <w:szCs w:val="26"/>
        </w:rPr>
        <w:t xml:space="preserve"> main</w:t>
      </w:r>
    </w:p>
    <w:p w14:paraId="5B7E08FC" w14:textId="77777777" w:rsidR="008A6817" w:rsidRPr="00317C42" w:rsidRDefault="008A6817" w:rsidP="00293712">
      <w:pPr>
        <w:pStyle w:val="HTMLPreformatted"/>
        <w:pBdr>
          <w:top w:val="single" w:sz="6" w:space="2" w:color="888888"/>
          <w:left w:val="single" w:sz="6" w:space="2" w:color="888888"/>
          <w:bottom w:val="single" w:sz="6" w:space="2" w:color="888888"/>
          <w:right w:val="single" w:sz="6" w:space="2" w:color="888888"/>
        </w:pBdr>
        <w:shd w:val="clear" w:color="auto" w:fill="292D3E"/>
        <w:spacing w:before="40" w:after="4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.endproc</w:t>
      </w:r>
    </w:p>
    <w:p w14:paraId="1023DF86" w14:textId="4C0F714C" w:rsidR="009A39E2" w:rsidRPr="00206ACB" w:rsidRDefault="009A39E2" w:rsidP="009B3F8C">
      <w:r w:rsidRPr="00206ACB">
        <w:t>A</w:t>
      </w:r>
      <w:r w:rsidR="00AC466E" w:rsidRPr="00206ACB">
        <w:t xml:space="preserve"> </w:t>
      </w:r>
      <w:r w:rsidRPr="00206ACB">
        <w:t>few</w:t>
      </w:r>
      <w:r w:rsidR="00AC466E" w:rsidRPr="00206ACB">
        <w:t xml:space="preserve"> </w:t>
      </w:r>
      <w:r w:rsidRPr="00206ACB">
        <w:t>things</w:t>
      </w:r>
      <w:r w:rsidR="00AC466E" w:rsidRPr="00206ACB">
        <w:t xml:space="preserve"> </w:t>
      </w:r>
      <w:r w:rsidRPr="00206ACB">
        <w:t>to</w:t>
      </w:r>
      <w:r w:rsidR="00AC466E" w:rsidRPr="00206ACB">
        <w:t xml:space="preserve"> </w:t>
      </w:r>
      <w:r w:rsidRPr="00206ACB">
        <w:t>note</w:t>
      </w:r>
      <w:r w:rsidR="00AC466E" w:rsidRPr="00206ACB">
        <w:t xml:space="preserve"> </w:t>
      </w:r>
      <w:r w:rsidRPr="00206ACB">
        <w:t>about</w:t>
      </w:r>
      <w:r w:rsidR="00AC466E" w:rsidRPr="00206ACB">
        <w:t xml:space="preserve"> </w:t>
      </w:r>
      <w:r w:rsidRPr="00206ACB">
        <w:t>this</w:t>
      </w:r>
      <w:r w:rsidR="00AC466E" w:rsidRPr="00206ACB">
        <w:t xml:space="preserve"> </w:t>
      </w:r>
      <w:r w:rsidRPr="00206ACB">
        <w:t>section</w:t>
      </w:r>
      <w:r w:rsidR="00AC466E" w:rsidRPr="00206ACB">
        <w:t xml:space="preserve"> </w:t>
      </w:r>
      <w:r w:rsidRPr="00206ACB">
        <w:t>of</w:t>
      </w:r>
      <w:r w:rsidR="00AC466E" w:rsidRPr="00206ACB">
        <w:t xml:space="preserve"> </w:t>
      </w:r>
      <w:r w:rsidRPr="00206ACB">
        <w:t>code.</w:t>
      </w:r>
      <w:r w:rsidR="00AC466E" w:rsidRPr="00206ACB">
        <w:t xml:space="preserve"> </w:t>
      </w:r>
      <w:r w:rsidRPr="00206ACB">
        <w:t>First,</w:t>
      </w:r>
      <w:r w:rsidR="00AC466E" w:rsidRPr="00206ACB">
        <w:t xml:space="preserve"> </w:t>
      </w:r>
      <w:r w:rsidRPr="00206ACB">
        <w:t>unlike</w:t>
      </w:r>
      <w:r w:rsidR="00AC466E" w:rsidRPr="00206ACB">
        <w:t xml:space="preserve"> </w:t>
      </w:r>
      <w:r w:rsidRPr="00206ACB">
        <w:t>the</w:t>
      </w:r>
      <w:r w:rsidR="00AC466E" w:rsidRPr="00206ACB">
        <w:t xml:space="preserve"> </w:t>
      </w:r>
      <w:r w:rsidRPr="00206ACB">
        <w:t>other</w:t>
      </w:r>
      <w:r w:rsidR="00AC466E" w:rsidRPr="00206ACB">
        <w:t xml:space="preserve"> </w:t>
      </w:r>
      <w:r w:rsidRPr="00206ACB">
        <w:t>interrupt</w:t>
      </w:r>
      <w:r w:rsidR="00AC466E" w:rsidRPr="00206ACB">
        <w:t xml:space="preserve"> </w:t>
      </w:r>
      <w:r w:rsidRPr="00206ACB">
        <w:t>handlers,</w:t>
      </w:r>
      <w:r w:rsidR="00AC466E" w:rsidRPr="00206ACB">
        <w:t xml:space="preserve"> </w:t>
      </w:r>
      <w:r w:rsidRPr="00206ACB">
        <w:t>it</w:t>
      </w:r>
      <w:r w:rsidR="00AC466E" w:rsidRPr="00206ACB">
        <w:t xml:space="preserve"> </w:t>
      </w:r>
      <w:r w:rsidRPr="00206ACB">
        <w:t>does</w:t>
      </w:r>
      <w:r w:rsidR="00AC466E" w:rsidRPr="00206ACB">
        <w:t xml:space="preserve"> </w:t>
      </w:r>
      <w:r w:rsidRPr="00206ACB">
        <w:t>not</w:t>
      </w:r>
      <w:r w:rsidR="00AC466E" w:rsidRPr="00206ACB">
        <w:t xml:space="preserve"> </w:t>
      </w:r>
      <w:r w:rsidRPr="00206ACB">
        <w:t>end</w:t>
      </w:r>
      <w:r w:rsidR="00AC466E" w:rsidRPr="00206ACB">
        <w:t xml:space="preserve"> </w:t>
      </w:r>
      <w:r w:rsidRPr="00206ACB">
        <w:t>in</w:t>
      </w:r>
      <w:r w:rsidR="00AC466E" w:rsidRPr="00206ACB">
        <w:t xml:space="preserve"> </w:t>
      </w:r>
      <w:r w:rsidRPr="009E6759">
        <w:rPr>
          <w:rStyle w:val="QuoteChar"/>
        </w:rPr>
        <w:t>RTI</w:t>
      </w:r>
      <w:r w:rsidR="00AC466E" w:rsidRPr="00206ACB">
        <w:t xml:space="preserve"> </w:t>
      </w:r>
      <w:r w:rsidRPr="00206ACB">
        <w:t>-</w:t>
      </w:r>
      <w:r w:rsidR="00AC466E" w:rsidRPr="00206ACB">
        <w:t xml:space="preserve"> </w:t>
      </w:r>
      <w:r w:rsidRPr="00206ACB">
        <w:t>that's</w:t>
      </w:r>
      <w:r w:rsidR="00AC466E" w:rsidRPr="00206ACB">
        <w:t xml:space="preserve"> </w:t>
      </w:r>
      <w:r w:rsidRPr="00206ACB">
        <w:t>because</w:t>
      </w:r>
      <w:r w:rsidR="00AC466E" w:rsidRPr="00206ACB">
        <w:t xml:space="preserve"> </w:t>
      </w:r>
      <w:r w:rsidRPr="00206ACB">
        <w:t>when</w:t>
      </w:r>
      <w:r w:rsidR="00AC466E" w:rsidRPr="00206ACB">
        <w:t xml:space="preserve"> </w:t>
      </w:r>
      <w:r w:rsidRPr="00206ACB">
        <w:t>the</w:t>
      </w:r>
      <w:r w:rsidR="00AC466E" w:rsidRPr="00206ACB">
        <w:t xml:space="preserve"> </w:t>
      </w:r>
      <w:r w:rsidRPr="00206ACB">
        <w:t>system</w:t>
      </w:r>
      <w:r w:rsidR="00AC466E" w:rsidRPr="00206ACB">
        <w:t xml:space="preserve"> </w:t>
      </w:r>
      <w:r w:rsidRPr="00206ACB">
        <w:t>is</w:t>
      </w:r>
      <w:r w:rsidR="00AC466E" w:rsidRPr="00206ACB">
        <w:t xml:space="preserve"> </w:t>
      </w:r>
      <w:r w:rsidRPr="00206ACB">
        <w:t>first</w:t>
      </w:r>
      <w:r w:rsidR="00AC466E" w:rsidRPr="00206ACB">
        <w:t xml:space="preserve"> </w:t>
      </w:r>
      <w:r w:rsidRPr="00206ACB">
        <w:t>turned</w:t>
      </w:r>
      <w:r w:rsidR="00AC466E" w:rsidRPr="00206ACB">
        <w:t xml:space="preserve"> </w:t>
      </w:r>
      <w:r w:rsidRPr="00206ACB">
        <w:t>on,</w:t>
      </w:r>
      <w:r w:rsidR="00AC466E" w:rsidRPr="00206ACB">
        <w:t xml:space="preserve"> </w:t>
      </w:r>
      <w:r w:rsidRPr="00206ACB">
        <w:t>the</w:t>
      </w:r>
      <w:r w:rsidR="00AC466E" w:rsidRPr="00206ACB">
        <w:t xml:space="preserve"> </w:t>
      </w:r>
      <w:r w:rsidRPr="00206ACB">
        <w:t>processor</w:t>
      </w:r>
      <w:r w:rsidR="00AC466E" w:rsidRPr="00206ACB">
        <w:t xml:space="preserve"> </w:t>
      </w:r>
      <w:r w:rsidRPr="00206ACB">
        <w:t>wasn't</w:t>
      </w:r>
      <w:r w:rsidR="00AC466E" w:rsidRPr="00206ACB">
        <w:t xml:space="preserve"> </w:t>
      </w:r>
      <w:r w:rsidRPr="00206ACB">
        <w:t>in</w:t>
      </w:r>
      <w:r w:rsidR="00AC466E" w:rsidRPr="00206ACB">
        <w:t xml:space="preserve"> </w:t>
      </w:r>
      <w:r w:rsidRPr="00206ACB">
        <w:t>the</w:t>
      </w:r>
      <w:r w:rsidR="00AC466E" w:rsidRPr="00206ACB">
        <w:t xml:space="preserve"> </w:t>
      </w:r>
      <w:r w:rsidRPr="00206ACB">
        <w:t>middle</w:t>
      </w:r>
      <w:r w:rsidR="00AC466E" w:rsidRPr="00206ACB">
        <w:t xml:space="preserve"> </w:t>
      </w:r>
      <w:r w:rsidRPr="00206ACB">
        <w:t>of</w:t>
      </w:r>
      <w:r w:rsidR="00AC466E" w:rsidRPr="00206ACB">
        <w:t xml:space="preserve"> </w:t>
      </w:r>
      <w:r w:rsidRPr="00206ACB">
        <w:t>doing</w:t>
      </w:r>
      <w:r w:rsidR="00AC466E" w:rsidRPr="00206ACB">
        <w:t xml:space="preserve"> </w:t>
      </w:r>
      <w:r w:rsidRPr="00206ACB">
        <w:t>anything</w:t>
      </w:r>
      <w:r w:rsidR="00AC466E" w:rsidRPr="00206ACB">
        <w:t xml:space="preserve"> </w:t>
      </w:r>
      <w:r w:rsidRPr="00206ACB">
        <w:t>else,</w:t>
      </w:r>
      <w:r w:rsidR="00AC466E" w:rsidRPr="00206ACB">
        <w:t xml:space="preserve"> </w:t>
      </w:r>
      <w:r w:rsidRPr="00206ACB">
        <w:t>so</w:t>
      </w:r>
      <w:r w:rsidR="00AC466E" w:rsidRPr="00206ACB">
        <w:t xml:space="preserve"> </w:t>
      </w:r>
      <w:r w:rsidRPr="00206ACB">
        <w:t>there</w:t>
      </w:r>
      <w:r w:rsidR="00AC466E" w:rsidRPr="00206ACB">
        <w:t xml:space="preserve"> </w:t>
      </w:r>
      <w:r w:rsidRPr="00206ACB">
        <w:t>is</w:t>
      </w:r>
      <w:r w:rsidR="00AC466E" w:rsidRPr="00206ACB">
        <w:t xml:space="preserve"> </w:t>
      </w:r>
      <w:r w:rsidRPr="00206ACB">
        <w:t>nowhere</w:t>
      </w:r>
      <w:r w:rsidR="00AC466E" w:rsidRPr="00206ACB">
        <w:t xml:space="preserve"> </w:t>
      </w:r>
      <w:r w:rsidRPr="00206ACB">
        <w:t>to</w:t>
      </w:r>
      <w:r w:rsidR="00AC466E" w:rsidRPr="00206ACB">
        <w:t xml:space="preserve"> </w:t>
      </w:r>
      <w:r w:rsidRPr="00206ACB">
        <w:t>"return"</w:t>
      </w:r>
      <w:r w:rsidR="00AC466E" w:rsidRPr="00206ACB">
        <w:t xml:space="preserve"> </w:t>
      </w:r>
      <w:r w:rsidRPr="00206ACB">
        <w:t>to.</w:t>
      </w:r>
      <w:r w:rsidR="00AC466E" w:rsidRPr="00206ACB">
        <w:t xml:space="preserve"> </w:t>
      </w:r>
      <w:r w:rsidRPr="00206ACB">
        <w:t>Instead,</w:t>
      </w:r>
      <w:r w:rsidR="00AC466E" w:rsidRPr="00206ACB">
        <w:t xml:space="preserve"> </w:t>
      </w:r>
      <w:r w:rsidRPr="00206ACB">
        <w:t>it</w:t>
      </w:r>
      <w:r w:rsidR="00AC466E" w:rsidRPr="00206ACB">
        <w:t xml:space="preserve"> </w:t>
      </w:r>
      <w:r w:rsidRPr="00206ACB">
        <w:t>ends</w:t>
      </w:r>
      <w:r w:rsidR="00AC466E" w:rsidRPr="00206ACB">
        <w:t xml:space="preserve"> </w:t>
      </w:r>
      <w:r w:rsidRPr="00206ACB">
        <w:t>with</w:t>
      </w:r>
      <w:r w:rsidR="00AC466E" w:rsidRPr="00206ACB">
        <w:t xml:space="preserve"> </w:t>
      </w:r>
      <w:r w:rsidRPr="009E6759">
        <w:rPr>
          <w:rStyle w:val="QuoteChar"/>
        </w:rPr>
        <w:t>JMP</w:t>
      </w:r>
      <w:r w:rsidR="00AC466E" w:rsidRPr="009E6759">
        <w:rPr>
          <w:rStyle w:val="QuoteChar"/>
        </w:rPr>
        <w:t xml:space="preserve"> </w:t>
      </w:r>
      <w:r w:rsidRPr="009E6759">
        <w:rPr>
          <w:rStyle w:val="QuoteChar"/>
        </w:rPr>
        <w:t>main</w:t>
      </w:r>
      <w:r w:rsidRPr="00206ACB">
        <w:t>.</w:t>
      </w:r>
      <w:r w:rsidR="00AC466E" w:rsidRPr="00206ACB">
        <w:t xml:space="preserve"> </w:t>
      </w:r>
      <w:r w:rsidRPr="00206ACB">
        <w:t>We</w:t>
      </w:r>
      <w:r w:rsidR="00AC466E" w:rsidRPr="00206ACB">
        <w:t xml:space="preserve"> </w:t>
      </w:r>
      <w:r w:rsidRPr="00206ACB">
        <w:t>saw</w:t>
      </w:r>
      <w:r w:rsidR="00AC466E" w:rsidRPr="00206ACB">
        <w:t xml:space="preserve"> </w:t>
      </w:r>
      <w:r w:rsidRPr="009E6759">
        <w:rPr>
          <w:rStyle w:val="QuoteChar"/>
        </w:rPr>
        <w:t>JMP</w:t>
      </w:r>
      <w:r w:rsidR="00AC466E" w:rsidRPr="00206ACB">
        <w:t xml:space="preserve"> </w:t>
      </w:r>
      <w:r w:rsidRPr="00206ACB">
        <w:t>at</w:t>
      </w:r>
      <w:r w:rsidR="00AC466E" w:rsidRPr="00206ACB">
        <w:t xml:space="preserve"> </w:t>
      </w:r>
      <w:r w:rsidRPr="00206ACB">
        <w:t>the</w:t>
      </w:r>
      <w:r w:rsidR="00AC466E" w:rsidRPr="00206ACB">
        <w:t xml:space="preserve"> </w:t>
      </w:r>
      <w:r w:rsidRPr="00206ACB">
        <w:t>end</w:t>
      </w:r>
      <w:r w:rsidR="00AC466E" w:rsidRPr="00206ACB">
        <w:t xml:space="preserve"> </w:t>
      </w:r>
      <w:r w:rsidRPr="00206ACB">
        <w:t>of</w:t>
      </w:r>
      <w:r w:rsidR="00AC466E" w:rsidRPr="00206ACB">
        <w:t xml:space="preserve"> </w:t>
      </w:r>
      <w:r w:rsidRPr="009E6759">
        <w:rPr>
          <w:rStyle w:val="QuoteChar"/>
        </w:rPr>
        <w:t>main</w:t>
      </w:r>
      <w:r w:rsidR="00AC466E" w:rsidRPr="00206ACB">
        <w:t xml:space="preserve"> </w:t>
      </w:r>
      <w:r w:rsidRPr="00206ACB">
        <w:t>last</w:t>
      </w:r>
      <w:r w:rsidR="00AC466E" w:rsidRPr="00206ACB">
        <w:t xml:space="preserve"> </w:t>
      </w:r>
      <w:r w:rsidRPr="00206ACB">
        <w:t>chapter,</w:t>
      </w:r>
      <w:r w:rsidR="00AC466E" w:rsidRPr="00206ACB">
        <w:t xml:space="preserve"> </w:t>
      </w:r>
      <w:r w:rsidRPr="00206ACB">
        <w:t>where</w:t>
      </w:r>
      <w:r w:rsidR="00AC466E" w:rsidRPr="00206ACB">
        <w:t xml:space="preserve"> </w:t>
      </w:r>
      <w:r w:rsidRPr="009E6759">
        <w:rPr>
          <w:rStyle w:val="QuoteChar"/>
        </w:rPr>
        <w:t>JMP</w:t>
      </w:r>
      <w:r w:rsidR="00AC466E" w:rsidRPr="00206ACB">
        <w:rPr>
          <w:rStyle w:val="HTMLCode"/>
          <w:rFonts w:ascii="QTKorrin" w:eastAsiaTheme="majorEastAsia" w:hAnsi="QTKorrin" w:cstheme="minorHAnsi"/>
          <w:color w:val="88030F"/>
          <w:sz w:val="26"/>
          <w:szCs w:val="26"/>
        </w:rPr>
        <w:t xml:space="preserve"> </w:t>
      </w:r>
      <w:r w:rsidRPr="009E6759">
        <w:rPr>
          <w:rStyle w:val="QuoteChar"/>
        </w:rPr>
        <w:t>forever</w:t>
      </w:r>
      <w:r w:rsidR="00AC466E" w:rsidRPr="00206ACB">
        <w:t xml:space="preserve"> </w:t>
      </w:r>
      <w:r w:rsidRPr="00206ACB">
        <w:t>created</w:t>
      </w:r>
      <w:r w:rsidR="00AC466E" w:rsidRPr="00206ACB">
        <w:t xml:space="preserve"> </w:t>
      </w:r>
      <w:r w:rsidRPr="00206ACB">
        <w:t>our</w:t>
      </w:r>
      <w:r w:rsidR="00AC466E" w:rsidRPr="00206ACB">
        <w:t xml:space="preserve"> </w:t>
      </w:r>
      <w:r w:rsidRPr="00206ACB">
        <w:t>infinite</w:t>
      </w:r>
      <w:r w:rsidR="00AC466E" w:rsidRPr="00206ACB">
        <w:t xml:space="preserve"> </w:t>
      </w:r>
      <w:r w:rsidRPr="00206ACB">
        <w:t>loop.</w:t>
      </w:r>
      <w:r w:rsidR="00AC466E" w:rsidRPr="00206ACB">
        <w:t xml:space="preserve"> </w:t>
      </w:r>
      <w:r w:rsidRPr="009E6759">
        <w:rPr>
          <w:rStyle w:val="QuoteChar"/>
        </w:rPr>
        <w:t>JMP</w:t>
      </w:r>
      <w:r w:rsidR="00AC466E" w:rsidRPr="00206ACB">
        <w:t xml:space="preserve"> </w:t>
      </w:r>
      <w:r w:rsidRPr="00206ACB">
        <w:t>stands</w:t>
      </w:r>
      <w:r w:rsidR="00AC466E" w:rsidRPr="00206ACB">
        <w:t xml:space="preserve"> </w:t>
      </w:r>
      <w:r w:rsidRPr="00206ACB">
        <w:t>for</w:t>
      </w:r>
      <w:r w:rsidR="00AC466E" w:rsidRPr="00206ACB">
        <w:t xml:space="preserve"> </w:t>
      </w:r>
      <w:r w:rsidRPr="00206ACB">
        <w:t>"jump",</w:t>
      </w:r>
      <w:r w:rsidR="00AC466E" w:rsidRPr="00206ACB">
        <w:t xml:space="preserve"> </w:t>
      </w:r>
      <w:r w:rsidRPr="00206ACB">
        <w:t>and</w:t>
      </w:r>
      <w:r w:rsidR="00AC466E" w:rsidRPr="00206ACB">
        <w:t xml:space="preserve"> </w:t>
      </w:r>
      <w:r w:rsidRPr="00206ACB">
        <w:t>it</w:t>
      </w:r>
      <w:r w:rsidR="00AC466E" w:rsidRPr="00206ACB">
        <w:t xml:space="preserve"> </w:t>
      </w:r>
      <w:r w:rsidRPr="00206ACB">
        <w:t>tells</w:t>
      </w:r>
      <w:r w:rsidR="00AC466E" w:rsidRPr="00206ACB">
        <w:t xml:space="preserve"> </w:t>
      </w:r>
      <w:r w:rsidRPr="00206ACB">
        <w:t>the</w:t>
      </w:r>
      <w:r w:rsidR="00AC466E" w:rsidRPr="00206ACB">
        <w:t xml:space="preserve"> </w:t>
      </w:r>
      <w:r w:rsidRPr="00206ACB">
        <w:t>processor</w:t>
      </w:r>
      <w:r w:rsidR="00AC466E" w:rsidRPr="00206ACB">
        <w:t xml:space="preserve"> </w:t>
      </w:r>
      <w:r w:rsidRPr="00206ACB">
        <w:t>to</w:t>
      </w:r>
      <w:r w:rsidR="00AC466E" w:rsidRPr="00206ACB">
        <w:t xml:space="preserve"> </w:t>
      </w:r>
      <w:r w:rsidRPr="00206ACB">
        <w:t>go</w:t>
      </w:r>
      <w:r w:rsidR="00AC466E" w:rsidRPr="00206ACB">
        <w:t xml:space="preserve"> </w:t>
      </w:r>
      <w:r w:rsidRPr="00206ACB">
        <w:t>somewhere</w:t>
      </w:r>
      <w:r w:rsidR="00AC466E" w:rsidRPr="00206ACB">
        <w:t xml:space="preserve"> </w:t>
      </w:r>
      <w:r w:rsidRPr="00206ACB">
        <w:t>else</w:t>
      </w:r>
      <w:r w:rsidR="00AC466E" w:rsidRPr="00206ACB">
        <w:t xml:space="preserve"> </w:t>
      </w:r>
      <w:r w:rsidRPr="00206ACB">
        <w:t>to</w:t>
      </w:r>
      <w:r w:rsidR="00AC466E" w:rsidRPr="00206ACB">
        <w:t xml:space="preserve"> </w:t>
      </w:r>
      <w:r w:rsidRPr="00206ACB">
        <w:t>fetch</w:t>
      </w:r>
      <w:r w:rsidR="00AC466E" w:rsidRPr="00206ACB">
        <w:t xml:space="preserve"> </w:t>
      </w:r>
      <w:r w:rsidRPr="00206ACB">
        <w:t>its</w:t>
      </w:r>
      <w:r w:rsidR="00AC466E" w:rsidRPr="00206ACB">
        <w:t xml:space="preserve"> </w:t>
      </w:r>
      <w:r w:rsidRPr="00206ACB">
        <w:t>next</w:t>
      </w:r>
      <w:r w:rsidR="00AC466E" w:rsidRPr="00206ACB">
        <w:t xml:space="preserve"> </w:t>
      </w:r>
      <w:r w:rsidRPr="00206ACB">
        <w:t>instruction.</w:t>
      </w:r>
      <w:r w:rsidR="00AC466E" w:rsidRPr="00206ACB">
        <w:t xml:space="preserve"> </w:t>
      </w:r>
      <w:r w:rsidRPr="00206ACB">
        <w:t>The</w:t>
      </w:r>
      <w:r w:rsidR="00AC466E" w:rsidRPr="00206ACB">
        <w:t xml:space="preserve"> </w:t>
      </w:r>
      <w:r w:rsidRPr="00206ACB">
        <w:t>operand</w:t>
      </w:r>
      <w:r w:rsidR="00AC466E" w:rsidRPr="00206ACB">
        <w:t xml:space="preserve"> </w:t>
      </w:r>
      <w:r w:rsidRPr="00206ACB">
        <w:t>for</w:t>
      </w:r>
      <w:r w:rsidR="00AC466E" w:rsidRPr="00206ACB">
        <w:t xml:space="preserve"> </w:t>
      </w:r>
      <w:r w:rsidRPr="009E6759">
        <w:rPr>
          <w:rStyle w:val="QuoteChar"/>
        </w:rPr>
        <w:t>JMP</w:t>
      </w:r>
      <w:r w:rsidR="00AC466E" w:rsidRPr="00206ACB">
        <w:t xml:space="preserve"> </w:t>
      </w:r>
      <w:r w:rsidRPr="00206ACB">
        <w:t>is</w:t>
      </w:r>
      <w:r w:rsidR="00AC466E" w:rsidRPr="00206ACB">
        <w:t xml:space="preserve"> </w:t>
      </w:r>
      <w:r w:rsidRPr="00206ACB">
        <w:t>a</w:t>
      </w:r>
      <w:r w:rsidR="00AC466E" w:rsidRPr="00206ACB">
        <w:t xml:space="preserve"> </w:t>
      </w:r>
      <w:r w:rsidRPr="00206ACB">
        <w:t>full,</w:t>
      </w:r>
      <w:r w:rsidR="00AC466E" w:rsidRPr="00206ACB">
        <w:t xml:space="preserve"> </w:t>
      </w:r>
      <w:r w:rsidRPr="00206ACB">
        <w:t>two-byte</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but</w:t>
      </w:r>
      <w:r w:rsidR="00AC466E" w:rsidRPr="00206ACB">
        <w:t xml:space="preserve"> </w:t>
      </w:r>
      <w:r w:rsidRPr="00206ACB">
        <w:t>it</w:t>
      </w:r>
      <w:r w:rsidR="00AC466E" w:rsidRPr="00206ACB">
        <w:t xml:space="preserve"> </w:t>
      </w:r>
      <w:r w:rsidRPr="00206ACB">
        <w:t>is</w:t>
      </w:r>
      <w:r w:rsidR="00AC466E" w:rsidRPr="00206ACB">
        <w:t xml:space="preserve"> </w:t>
      </w:r>
      <w:r w:rsidRPr="00206ACB">
        <w:t>nearly</w:t>
      </w:r>
      <w:r w:rsidR="00AC466E" w:rsidRPr="00206ACB">
        <w:t xml:space="preserve"> </w:t>
      </w:r>
      <w:r w:rsidRPr="00206ACB">
        <w:t>always</w:t>
      </w:r>
      <w:r w:rsidR="00AC466E" w:rsidRPr="00206ACB">
        <w:t xml:space="preserve"> </w:t>
      </w:r>
      <w:r w:rsidRPr="00206ACB">
        <w:t>used</w:t>
      </w:r>
      <w:r w:rsidR="00AC466E" w:rsidRPr="00206ACB">
        <w:t xml:space="preserve"> </w:t>
      </w:r>
      <w:r w:rsidRPr="00206ACB">
        <w:t>with</w:t>
      </w:r>
      <w:r w:rsidR="00AC466E" w:rsidRPr="00206ACB">
        <w:t xml:space="preserve"> </w:t>
      </w:r>
      <w:r w:rsidRPr="00206ACB">
        <w:t>a</w:t>
      </w:r>
      <w:r w:rsidR="00AC466E" w:rsidRPr="00206ACB">
        <w:t xml:space="preserve"> </w:t>
      </w:r>
      <w:r w:rsidRPr="00206ACB">
        <w:t>label</w:t>
      </w:r>
      <w:r w:rsidR="00AC466E" w:rsidRPr="00206ACB">
        <w:t xml:space="preserve"> </w:t>
      </w:r>
      <w:r w:rsidRPr="00206ACB">
        <w:t>that</w:t>
      </w:r>
      <w:r w:rsidR="00AC466E" w:rsidRPr="00206ACB">
        <w:t xml:space="preserve"> </w:t>
      </w:r>
      <w:r w:rsidRPr="00206ACB">
        <w:t>the</w:t>
      </w:r>
      <w:r w:rsidR="00AC466E" w:rsidRPr="00206ACB">
        <w:t xml:space="preserve"> </w:t>
      </w:r>
      <w:r w:rsidRPr="00206ACB">
        <w:t>assembler</w:t>
      </w:r>
      <w:r w:rsidR="00AC466E" w:rsidRPr="00206ACB">
        <w:t xml:space="preserve"> </w:t>
      </w:r>
      <w:r w:rsidRPr="00206ACB">
        <w:t>will</w:t>
      </w:r>
      <w:r w:rsidR="00AC466E" w:rsidRPr="00206ACB">
        <w:t xml:space="preserve"> </w:t>
      </w:r>
      <w:r w:rsidRPr="00206ACB">
        <w:t>convert</w:t>
      </w:r>
      <w:r w:rsidR="00AC466E" w:rsidRPr="00206ACB">
        <w:t xml:space="preserve"> </w:t>
      </w:r>
      <w:r w:rsidRPr="00206ACB">
        <w:t>to</w:t>
      </w:r>
      <w:r w:rsidR="00AC466E" w:rsidRPr="00206ACB">
        <w:t xml:space="preserve"> </w:t>
      </w:r>
      <w:r w:rsidRPr="00206ACB">
        <w:t>a</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at</w:t>
      </w:r>
      <w:r w:rsidR="00AC466E" w:rsidRPr="00206ACB">
        <w:t xml:space="preserve"> </w:t>
      </w:r>
      <w:r w:rsidRPr="00206ACB">
        <w:t>assemble</w:t>
      </w:r>
      <w:r w:rsidR="00AC466E" w:rsidRPr="00206ACB">
        <w:t xml:space="preserve"> </w:t>
      </w:r>
      <w:r w:rsidRPr="00206ACB">
        <w:t>time.</w:t>
      </w:r>
      <w:r w:rsidR="00AC466E" w:rsidRPr="00206ACB">
        <w:t xml:space="preserve"> </w:t>
      </w:r>
      <w:r w:rsidRPr="009E6759">
        <w:rPr>
          <w:rStyle w:val="QuoteChar"/>
        </w:rPr>
        <w:t>JMP</w:t>
      </w:r>
      <w:r w:rsidR="00AC466E" w:rsidRPr="009E6759">
        <w:rPr>
          <w:rStyle w:val="QuoteChar"/>
        </w:rPr>
        <w:t xml:space="preserve"> </w:t>
      </w:r>
      <w:r w:rsidRPr="009E6759">
        <w:rPr>
          <w:rStyle w:val="QuoteChar"/>
        </w:rPr>
        <w:t>main</w:t>
      </w:r>
      <w:r w:rsidRPr="00206ACB">
        <w:t>,</w:t>
      </w:r>
      <w:r w:rsidR="00AC466E" w:rsidRPr="00206ACB">
        <w:t xml:space="preserve"> </w:t>
      </w:r>
      <w:r w:rsidRPr="00206ACB">
        <w:t>here,</w:t>
      </w:r>
      <w:r w:rsidR="00AC466E" w:rsidRPr="00206ACB">
        <w:t xml:space="preserve"> </w:t>
      </w:r>
      <w:r w:rsidRPr="00206ACB">
        <w:t>tells</w:t>
      </w:r>
      <w:r w:rsidR="00AC466E" w:rsidRPr="00206ACB">
        <w:t xml:space="preserve"> </w:t>
      </w:r>
      <w:r w:rsidRPr="00206ACB">
        <w:t>the</w:t>
      </w:r>
      <w:r w:rsidR="00AC466E" w:rsidRPr="00206ACB">
        <w:t xml:space="preserve"> </w:t>
      </w:r>
      <w:r w:rsidRPr="00206ACB">
        <w:t>processor</w:t>
      </w:r>
      <w:r w:rsidR="00AC466E" w:rsidRPr="00206ACB">
        <w:t xml:space="preserve"> </w:t>
      </w:r>
      <w:r w:rsidRPr="00206ACB">
        <w:t>to</w:t>
      </w:r>
      <w:r w:rsidR="00AC466E" w:rsidRPr="00206ACB">
        <w:t xml:space="preserve"> </w:t>
      </w:r>
      <w:r w:rsidRPr="00206ACB">
        <w:t>start</w:t>
      </w:r>
      <w:r w:rsidR="00AC466E" w:rsidRPr="00206ACB">
        <w:t xml:space="preserve"> </w:t>
      </w:r>
      <w:r w:rsidRPr="00206ACB">
        <w:t>executing</w:t>
      </w:r>
      <w:r w:rsidR="00AC466E" w:rsidRPr="00206ACB">
        <w:t xml:space="preserve"> </w:t>
      </w:r>
      <w:r w:rsidRPr="00206ACB">
        <w:t>the</w:t>
      </w:r>
      <w:r w:rsidR="00AC466E" w:rsidRPr="00206ACB">
        <w:t xml:space="preserve"> </w:t>
      </w:r>
      <w:r w:rsidRPr="00206ACB">
        <w:t>code</w:t>
      </w:r>
      <w:r w:rsidR="00AC466E" w:rsidRPr="00206ACB">
        <w:t xml:space="preserve"> </w:t>
      </w:r>
      <w:r w:rsidRPr="00206ACB">
        <w:t>in</w:t>
      </w:r>
      <w:r w:rsidR="00AC466E" w:rsidRPr="00206ACB">
        <w:t xml:space="preserve"> </w:t>
      </w:r>
      <w:r w:rsidRPr="009E6759">
        <w:rPr>
          <w:rStyle w:val="QuoteChar"/>
        </w:rPr>
        <w:t>main</w:t>
      </w:r>
      <w:r w:rsidR="00AC466E" w:rsidRPr="00206ACB">
        <w:t xml:space="preserve"> </w:t>
      </w:r>
      <w:r w:rsidRPr="00206ACB">
        <w:t>once</w:t>
      </w:r>
      <w:r w:rsidR="00AC466E" w:rsidRPr="00206ACB">
        <w:t xml:space="preserve"> </w:t>
      </w:r>
      <w:r w:rsidRPr="00206ACB">
        <w:t>it</w:t>
      </w:r>
      <w:r w:rsidR="00AC466E" w:rsidRPr="00206ACB">
        <w:t xml:space="preserve"> </w:t>
      </w:r>
      <w:r w:rsidRPr="00206ACB">
        <w:t>is</w:t>
      </w:r>
      <w:r w:rsidR="00AC466E" w:rsidRPr="00206ACB">
        <w:t xml:space="preserve"> </w:t>
      </w:r>
      <w:r w:rsidRPr="00206ACB">
        <w:t>done</w:t>
      </w:r>
      <w:r w:rsidR="00AC466E" w:rsidRPr="00206ACB">
        <w:t xml:space="preserve"> </w:t>
      </w:r>
      <w:r w:rsidRPr="00206ACB">
        <w:t>with</w:t>
      </w:r>
      <w:r w:rsidR="00AC466E" w:rsidRPr="00206ACB">
        <w:t xml:space="preserve"> </w:t>
      </w:r>
      <w:r w:rsidRPr="00206ACB">
        <w:t>the</w:t>
      </w:r>
      <w:r w:rsidR="00AC466E" w:rsidRPr="00206ACB">
        <w:t xml:space="preserve"> </w:t>
      </w:r>
      <w:r w:rsidRPr="00206ACB">
        <w:t>reset</w:t>
      </w:r>
      <w:r w:rsidR="00AC466E" w:rsidRPr="00206ACB">
        <w:t xml:space="preserve"> </w:t>
      </w:r>
      <w:r w:rsidRPr="00206ACB">
        <w:t>handler.</w:t>
      </w:r>
    </w:p>
    <w:p w14:paraId="4B42D831" w14:textId="135FC5CA" w:rsidR="009A39E2" w:rsidRPr="00206ACB" w:rsidRDefault="009A39E2" w:rsidP="0053741F">
      <w:r w:rsidRPr="00206ACB">
        <w:t>Second,</w:t>
      </w:r>
      <w:r w:rsidR="00AC466E" w:rsidRPr="00206ACB">
        <w:t xml:space="preserve"> </w:t>
      </w:r>
      <w:r w:rsidRPr="00206ACB">
        <w:t>this</w:t>
      </w:r>
      <w:r w:rsidR="00AC466E" w:rsidRPr="00206ACB">
        <w:t xml:space="preserve"> </w:t>
      </w:r>
      <w:r w:rsidRPr="00206ACB">
        <w:t>code</w:t>
      </w:r>
      <w:r w:rsidR="00AC466E" w:rsidRPr="00206ACB">
        <w:t xml:space="preserve"> </w:t>
      </w:r>
      <w:r w:rsidRPr="00206ACB">
        <w:t>features</w:t>
      </w:r>
      <w:r w:rsidR="00AC466E" w:rsidRPr="00206ACB">
        <w:t xml:space="preserve"> </w:t>
      </w:r>
      <w:r w:rsidRPr="00206ACB">
        <w:t>several</w:t>
      </w:r>
      <w:r w:rsidR="00AC466E" w:rsidRPr="00206ACB">
        <w:t xml:space="preserve"> </w:t>
      </w:r>
      <w:r w:rsidRPr="00206ACB">
        <w:t>opcodes</w:t>
      </w:r>
      <w:r w:rsidR="00AC466E" w:rsidRPr="00206ACB">
        <w:t xml:space="preserve"> </w:t>
      </w:r>
      <w:r w:rsidRPr="00206ACB">
        <w:t>we</w:t>
      </w:r>
      <w:r w:rsidR="00AC466E" w:rsidRPr="00206ACB">
        <w:t xml:space="preserve"> </w:t>
      </w:r>
      <w:r w:rsidRPr="00206ACB">
        <w:t>haven't</w:t>
      </w:r>
      <w:r w:rsidR="00AC466E" w:rsidRPr="00206ACB">
        <w:t xml:space="preserve"> </w:t>
      </w:r>
      <w:r w:rsidRPr="00206ACB">
        <w:t>seen</w:t>
      </w:r>
      <w:r w:rsidR="00AC466E" w:rsidRPr="00206ACB">
        <w:t xml:space="preserve"> </w:t>
      </w:r>
      <w:r w:rsidRPr="00206ACB">
        <w:t>before.</w:t>
      </w:r>
      <w:r w:rsidR="00AC466E" w:rsidRPr="00206ACB">
        <w:t xml:space="preserve"> </w:t>
      </w:r>
      <w:r w:rsidRPr="00206ACB">
        <w:t>Let's</w:t>
      </w:r>
      <w:r w:rsidR="00AC466E" w:rsidRPr="00206ACB">
        <w:t xml:space="preserve"> </w:t>
      </w:r>
      <w:r w:rsidRPr="00206ACB">
        <w:t>learn</w:t>
      </w:r>
      <w:r w:rsidR="00AC466E" w:rsidRPr="00206ACB">
        <w:t xml:space="preserve"> </w:t>
      </w:r>
      <w:r w:rsidRPr="00206ACB">
        <w:t>about</w:t>
      </w:r>
      <w:r w:rsidR="00AC466E" w:rsidRPr="00206ACB">
        <w:t xml:space="preserve"> </w:t>
      </w:r>
      <w:r w:rsidRPr="00206ACB">
        <w:t>them</w:t>
      </w:r>
      <w:r w:rsidR="00AC466E" w:rsidRPr="00206ACB">
        <w:t xml:space="preserve"> </w:t>
      </w:r>
      <w:r w:rsidRPr="00206ACB">
        <w:t>by</w:t>
      </w:r>
      <w:r w:rsidR="00AC466E" w:rsidRPr="00206ACB">
        <w:t xml:space="preserve"> </w:t>
      </w:r>
      <w:r w:rsidRPr="00206ACB">
        <w:t>analyzing</w:t>
      </w:r>
      <w:r w:rsidR="00AC466E" w:rsidRPr="00206ACB">
        <w:t xml:space="preserve"> </w:t>
      </w:r>
      <w:r w:rsidRPr="00206ACB">
        <w:t>the</w:t>
      </w:r>
      <w:r w:rsidR="00AC466E" w:rsidRPr="00206ACB">
        <w:t xml:space="preserve"> </w:t>
      </w:r>
      <w:r w:rsidRPr="00206ACB">
        <w:t>reset</w:t>
      </w:r>
      <w:r w:rsidR="00AC466E" w:rsidRPr="00206ACB">
        <w:t xml:space="preserve"> </w:t>
      </w:r>
      <w:r w:rsidRPr="00206ACB">
        <w:t>handler</w:t>
      </w:r>
      <w:r w:rsidR="00AC466E" w:rsidRPr="00206ACB">
        <w:t xml:space="preserve"> </w:t>
      </w:r>
      <w:r w:rsidRPr="00206ACB">
        <w:t>line-by-line.</w:t>
      </w:r>
    </w:p>
    <w:p w14:paraId="35FBCB59" w14:textId="77777777" w:rsidR="003B0233" w:rsidRDefault="009A39E2" w:rsidP="002A0DC8">
      <w:r w:rsidRPr="00206ACB">
        <w:t>Lines</w:t>
      </w:r>
      <w:r w:rsidR="00AC466E" w:rsidRPr="00206ACB">
        <w:t xml:space="preserve"> </w:t>
      </w:r>
      <w:r w:rsidRPr="00206ACB">
        <w:t>14</w:t>
      </w:r>
      <w:r w:rsidR="00AC466E" w:rsidRPr="00206ACB">
        <w:t xml:space="preserve"> </w:t>
      </w:r>
      <w:r w:rsidRPr="00206ACB">
        <w:t>and</w:t>
      </w:r>
      <w:r w:rsidR="00AC466E" w:rsidRPr="00206ACB">
        <w:t xml:space="preserve"> </w:t>
      </w:r>
      <w:r w:rsidRPr="00206ACB">
        <w:t>15</w:t>
      </w:r>
      <w:r w:rsidR="00AC466E" w:rsidRPr="00206ACB">
        <w:t xml:space="preserve"> </w:t>
      </w:r>
      <w:r w:rsidRPr="00206ACB">
        <w:t>feature</w:t>
      </w:r>
      <w:r w:rsidR="00AC466E" w:rsidRPr="00206ACB">
        <w:t xml:space="preserve"> </w:t>
      </w:r>
      <w:r w:rsidRPr="00206ACB">
        <w:t>two</w:t>
      </w:r>
      <w:r w:rsidR="00AC466E" w:rsidRPr="00206ACB">
        <w:t xml:space="preserve"> </w:t>
      </w:r>
      <w:r w:rsidRPr="00206ACB">
        <w:t>opcodes</w:t>
      </w:r>
      <w:r w:rsidR="00AC466E" w:rsidRPr="00206ACB">
        <w:t xml:space="preserve"> </w:t>
      </w:r>
      <w:r w:rsidRPr="00206ACB">
        <w:t>that</w:t>
      </w:r>
      <w:r w:rsidR="00AC466E" w:rsidRPr="00206ACB">
        <w:t xml:space="preserve"> </w:t>
      </w:r>
      <w:r w:rsidRPr="00206ACB">
        <w:t>are,</w:t>
      </w:r>
      <w:r w:rsidR="00AC466E" w:rsidRPr="00206ACB">
        <w:t xml:space="preserve"> </w:t>
      </w:r>
      <w:r w:rsidRPr="00206ACB">
        <w:t>generally,</w:t>
      </w:r>
      <w:r w:rsidR="00AC466E" w:rsidRPr="00206ACB">
        <w:t xml:space="preserve"> </w:t>
      </w:r>
      <w:r w:rsidRPr="00206ACB">
        <w:t>only</w:t>
      </w:r>
      <w:r w:rsidR="00AC466E" w:rsidRPr="00206ACB">
        <w:t xml:space="preserve"> </w:t>
      </w:r>
      <w:r w:rsidRPr="00206ACB">
        <w:t>found</w:t>
      </w:r>
      <w:r w:rsidR="00AC466E" w:rsidRPr="00206ACB">
        <w:t xml:space="preserve"> </w:t>
      </w:r>
      <w:r w:rsidRPr="00206ACB">
        <w:t>in</w:t>
      </w:r>
      <w:r w:rsidR="00AC466E" w:rsidRPr="00206ACB">
        <w:t xml:space="preserve"> </w:t>
      </w:r>
      <w:r w:rsidRPr="00206ACB">
        <w:t>reset</w:t>
      </w:r>
      <w:r w:rsidR="00AC466E" w:rsidRPr="00206ACB">
        <w:t xml:space="preserve"> </w:t>
      </w:r>
      <w:r w:rsidRPr="00206ACB">
        <w:t>handlers.</w:t>
      </w:r>
      <w:r w:rsidR="00AC466E" w:rsidRPr="00206ACB">
        <w:t xml:space="preserve"> </w:t>
      </w:r>
      <w:r w:rsidRPr="009E6759">
        <w:rPr>
          <w:rStyle w:val="QuoteChar"/>
        </w:rPr>
        <w:t>SEI</w:t>
      </w:r>
      <w:r w:rsidR="00AC466E" w:rsidRPr="00206ACB">
        <w:t xml:space="preserve"> </w:t>
      </w:r>
      <w:r w:rsidRPr="00206ACB">
        <w:t>is</w:t>
      </w:r>
      <w:r w:rsidR="00AC466E" w:rsidRPr="00206ACB">
        <w:t xml:space="preserve"> </w:t>
      </w:r>
      <w:r w:rsidRPr="00206ACB">
        <w:t>"Set</w:t>
      </w:r>
      <w:r w:rsidR="00AC466E" w:rsidRPr="00206ACB">
        <w:t xml:space="preserve"> </w:t>
      </w:r>
      <w:r w:rsidRPr="00206ACB">
        <w:t>Interrupt</w:t>
      </w:r>
      <w:r w:rsidR="00AC466E" w:rsidRPr="00206ACB">
        <w:t xml:space="preserve"> </w:t>
      </w:r>
      <w:r w:rsidRPr="00206ACB">
        <w:t>ignore</w:t>
      </w:r>
      <w:r w:rsidR="00AC466E" w:rsidRPr="00206ACB">
        <w:t xml:space="preserve"> </w:t>
      </w:r>
      <w:r w:rsidRPr="00206ACB">
        <w:t>bit".</w:t>
      </w:r>
      <w:r w:rsidR="00AC466E" w:rsidRPr="00206ACB">
        <w:t xml:space="preserve"> </w:t>
      </w:r>
      <w:r w:rsidRPr="00206ACB">
        <w:t>After</w:t>
      </w:r>
      <w:r w:rsidR="00AC466E" w:rsidRPr="00206ACB">
        <w:t xml:space="preserve"> </w:t>
      </w:r>
      <w:r w:rsidRPr="00206ACB">
        <w:t>an</w:t>
      </w:r>
      <w:r w:rsidR="00AC466E" w:rsidRPr="00206ACB">
        <w:t xml:space="preserve"> </w:t>
      </w:r>
      <w:r w:rsidRPr="009E6759">
        <w:rPr>
          <w:rStyle w:val="QuoteChar"/>
        </w:rPr>
        <w:t>SEI</w:t>
      </w:r>
      <w:r w:rsidRPr="00206ACB">
        <w:t>,</w:t>
      </w:r>
      <w:r w:rsidR="00AC466E" w:rsidRPr="00206ACB">
        <w:t xml:space="preserve"> </w:t>
      </w:r>
      <w:r w:rsidRPr="00206ACB">
        <w:t>anything</w:t>
      </w:r>
      <w:r w:rsidR="00AC466E" w:rsidRPr="00206ACB">
        <w:t xml:space="preserve"> </w:t>
      </w:r>
      <w:r w:rsidRPr="00206ACB">
        <w:t>that</w:t>
      </w:r>
      <w:r w:rsidR="00AC466E" w:rsidRPr="00206ACB">
        <w:t xml:space="preserve"> </w:t>
      </w:r>
      <w:r w:rsidRPr="00206ACB">
        <w:t>would</w:t>
      </w:r>
      <w:r w:rsidR="00AC466E" w:rsidRPr="00206ACB">
        <w:t xml:space="preserve"> </w:t>
      </w:r>
      <w:r w:rsidRPr="00206ACB">
        <w:t>trigger</w:t>
      </w:r>
      <w:r w:rsidR="00AC466E" w:rsidRPr="00206ACB">
        <w:t xml:space="preserve"> </w:t>
      </w:r>
      <w:r w:rsidRPr="00206ACB">
        <w:t>an</w:t>
      </w:r>
      <w:r w:rsidR="00AC466E" w:rsidRPr="00206ACB">
        <w:t xml:space="preserve"> </w:t>
      </w:r>
      <w:r w:rsidRPr="00206ACB">
        <w:t>IRQ</w:t>
      </w:r>
      <w:r w:rsidR="00AC466E" w:rsidRPr="00206ACB">
        <w:t xml:space="preserve"> </w:t>
      </w:r>
      <w:r w:rsidRPr="00206ACB">
        <w:t>event</w:t>
      </w:r>
      <w:r w:rsidR="00AC466E" w:rsidRPr="00206ACB">
        <w:t xml:space="preserve"> </w:t>
      </w:r>
      <w:r w:rsidRPr="00206ACB">
        <w:t>does</w:t>
      </w:r>
      <w:r w:rsidR="00AC466E" w:rsidRPr="00206ACB">
        <w:t xml:space="preserve"> </w:t>
      </w:r>
      <w:r w:rsidRPr="00206ACB">
        <w:t>nothing</w:t>
      </w:r>
      <w:r w:rsidR="00AC466E" w:rsidRPr="00206ACB">
        <w:t xml:space="preserve"> </w:t>
      </w:r>
      <w:r w:rsidRPr="00206ACB">
        <w:t>instead.</w:t>
      </w:r>
      <w:r w:rsidR="00AC466E" w:rsidRPr="00206ACB">
        <w:t xml:space="preserve"> </w:t>
      </w:r>
      <w:r w:rsidRPr="00206ACB">
        <w:t>Our</w:t>
      </w:r>
      <w:r w:rsidR="00AC466E" w:rsidRPr="00206ACB">
        <w:t xml:space="preserve"> </w:t>
      </w:r>
      <w:r w:rsidRPr="00206ACB">
        <w:t>reset</w:t>
      </w:r>
      <w:r w:rsidR="00AC466E" w:rsidRPr="00206ACB">
        <w:t xml:space="preserve"> </w:t>
      </w:r>
      <w:r w:rsidRPr="00206ACB">
        <w:t>handler</w:t>
      </w:r>
      <w:r w:rsidR="00AC466E" w:rsidRPr="00206ACB">
        <w:t xml:space="preserve"> </w:t>
      </w:r>
      <w:r w:rsidRPr="00206ACB">
        <w:t>calls</w:t>
      </w:r>
      <w:r w:rsidR="00AC466E" w:rsidRPr="00206ACB">
        <w:t xml:space="preserve"> </w:t>
      </w:r>
      <w:r w:rsidRPr="009E6759">
        <w:rPr>
          <w:rStyle w:val="QuoteChar"/>
        </w:rPr>
        <w:t>SEI</w:t>
      </w:r>
      <w:r w:rsidR="00AC466E" w:rsidRPr="00206ACB">
        <w:t xml:space="preserve"> </w:t>
      </w:r>
      <w:r w:rsidRPr="00206ACB">
        <w:t>before</w:t>
      </w:r>
      <w:r w:rsidR="00AC466E" w:rsidRPr="00206ACB">
        <w:t xml:space="preserve"> </w:t>
      </w:r>
      <w:r w:rsidRPr="00206ACB">
        <w:t>doing</w:t>
      </w:r>
      <w:r w:rsidR="00AC466E" w:rsidRPr="00206ACB">
        <w:t xml:space="preserve"> </w:t>
      </w:r>
      <w:r w:rsidRPr="00206ACB">
        <w:t>anything</w:t>
      </w:r>
      <w:r w:rsidR="00AC466E" w:rsidRPr="00206ACB">
        <w:t xml:space="preserve"> </w:t>
      </w:r>
      <w:r w:rsidRPr="00206ACB">
        <w:t>else</w:t>
      </w:r>
      <w:r w:rsidR="00AC466E" w:rsidRPr="00206ACB">
        <w:t xml:space="preserve"> </w:t>
      </w:r>
      <w:r w:rsidRPr="00206ACB">
        <w:t>because</w:t>
      </w:r>
      <w:r w:rsidR="00AC466E" w:rsidRPr="00206ACB">
        <w:t xml:space="preserve"> </w:t>
      </w:r>
      <w:r w:rsidRPr="00206ACB">
        <w:t>we</w:t>
      </w:r>
      <w:r w:rsidR="00AC466E" w:rsidRPr="00206ACB">
        <w:t xml:space="preserve"> </w:t>
      </w:r>
      <w:r w:rsidRPr="00206ACB">
        <w:t>don't</w:t>
      </w:r>
      <w:r w:rsidR="00AC466E" w:rsidRPr="00206ACB">
        <w:t xml:space="preserve"> </w:t>
      </w:r>
      <w:r w:rsidRPr="00206ACB">
        <w:t>want</w:t>
      </w:r>
      <w:r w:rsidR="00AC466E" w:rsidRPr="00206ACB">
        <w:t xml:space="preserve"> </w:t>
      </w:r>
      <w:r w:rsidRPr="00206ACB">
        <w:t>our</w:t>
      </w:r>
      <w:r w:rsidR="00AC466E" w:rsidRPr="00206ACB">
        <w:t xml:space="preserve"> </w:t>
      </w:r>
      <w:r w:rsidRPr="00206ACB">
        <w:t>code</w:t>
      </w:r>
      <w:r w:rsidR="00AC466E" w:rsidRPr="00206ACB">
        <w:t xml:space="preserve"> </w:t>
      </w:r>
      <w:r w:rsidRPr="00206ACB">
        <w:t>to</w:t>
      </w:r>
      <w:r w:rsidR="00AC466E" w:rsidRPr="00206ACB">
        <w:t xml:space="preserve"> </w:t>
      </w:r>
      <w:r w:rsidRPr="00206ACB">
        <w:t>jump</w:t>
      </w:r>
      <w:r w:rsidR="00AC466E" w:rsidRPr="00206ACB">
        <w:t xml:space="preserve"> </w:t>
      </w:r>
      <w:r w:rsidRPr="00206ACB">
        <w:t>to</w:t>
      </w:r>
      <w:r w:rsidR="00AC466E" w:rsidRPr="00206ACB">
        <w:t xml:space="preserve"> </w:t>
      </w:r>
      <w:r w:rsidRPr="00206ACB">
        <w:t>the</w:t>
      </w:r>
      <w:r w:rsidR="00AC466E" w:rsidRPr="00206ACB">
        <w:t xml:space="preserve"> </w:t>
      </w:r>
      <w:r w:rsidRPr="00206ACB">
        <w:t>IRQ</w:t>
      </w:r>
      <w:r w:rsidR="00AC466E" w:rsidRPr="00206ACB">
        <w:t xml:space="preserve"> </w:t>
      </w:r>
      <w:r w:rsidRPr="00206ACB">
        <w:t>handler</w:t>
      </w:r>
      <w:r w:rsidR="00AC466E" w:rsidRPr="00206ACB">
        <w:t xml:space="preserve"> </w:t>
      </w:r>
      <w:r w:rsidRPr="00206ACB">
        <w:t>before</w:t>
      </w:r>
      <w:r w:rsidR="00AC466E" w:rsidRPr="00206ACB">
        <w:t xml:space="preserve"> </w:t>
      </w:r>
      <w:r w:rsidRPr="00206ACB">
        <w:t>it</w:t>
      </w:r>
      <w:r w:rsidR="00AC466E" w:rsidRPr="00206ACB">
        <w:t xml:space="preserve"> </w:t>
      </w:r>
      <w:r w:rsidRPr="00206ACB">
        <w:t>has</w:t>
      </w:r>
      <w:r w:rsidR="00AC466E" w:rsidRPr="00206ACB">
        <w:t xml:space="preserve"> </w:t>
      </w:r>
      <w:r w:rsidRPr="00206ACB">
        <w:t>finished</w:t>
      </w:r>
      <w:r w:rsidR="00AC466E" w:rsidRPr="00206ACB">
        <w:t xml:space="preserve"> </w:t>
      </w:r>
      <w:r w:rsidRPr="00206ACB">
        <w:t>initializing</w:t>
      </w:r>
      <w:r w:rsidR="00AC466E" w:rsidRPr="00206ACB">
        <w:t xml:space="preserve"> </w:t>
      </w:r>
      <w:r w:rsidRPr="00206ACB">
        <w:t>the</w:t>
      </w:r>
      <w:r w:rsidR="00AC466E" w:rsidRPr="00206ACB">
        <w:t xml:space="preserve"> </w:t>
      </w:r>
      <w:r w:rsidRPr="00206ACB">
        <w:t>system.</w:t>
      </w:r>
      <w:r w:rsidR="00AC466E" w:rsidRPr="00206ACB">
        <w:t xml:space="preserve"> </w:t>
      </w:r>
      <w:r w:rsidRPr="009E6759">
        <w:rPr>
          <w:rStyle w:val="QuoteChar"/>
        </w:rPr>
        <w:t>CLD</w:t>
      </w:r>
      <w:r w:rsidR="00AC466E" w:rsidRPr="00206ACB">
        <w:t xml:space="preserve"> </w:t>
      </w:r>
      <w:r w:rsidRPr="00206ACB">
        <w:t>stands</w:t>
      </w:r>
      <w:r w:rsidR="00AC466E" w:rsidRPr="00206ACB">
        <w:t xml:space="preserve"> </w:t>
      </w:r>
      <w:r w:rsidRPr="00206ACB">
        <w:t>for</w:t>
      </w:r>
      <w:r w:rsidR="00AC466E" w:rsidRPr="00206ACB">
        <w:t xml:space="preserve"> </w:t>
      </w:r>
      <w:r w:rsidRPr="00206ACB">
        <w:t>"Clear</w:t>
      </w:r>
      <w:r w:rsidR="00AC466E" w:rsidRPr="00206ACB">
        <w:t xml:space="preserve"> </w:t>
      </w:r>
      <w:r w:rsidRPr="00206ACB">
        <w:t>Decimal</w:t>
      </w:r>
      <w:r w:rsidR="00AC466E" w:rsidRPr="00206ACB">
        <w:t xml:space="preserve"> </w:t>
      </w:r>
      <w:r w:rsidRPr="00206ACB">
        <w:t>mode</w:t>
      </w:r>
      <w:r w:rsidR="00AC466E" w:rsidRPr="00206ACB">
        <w:t xml:space="preserve"> </w:t>
      </w:r>
      <w:r w:rsidRPr="00206ACB">
        <w:t>bit",</w:t>
      </w:r>
      <w:r w:rsidR="00AC466E" w:rsidRPr="00206ACB">
        <w:t xml:space="preserve"> </w:t>
      </w:r>
      <w:r w:rsidRPr="00206ACB">
        <w:t>disabling</w:t>
      </w:r>
      <w:r w:rsidR="00AC466E" w:rsidRPr="00206ACB">
        <w:t xml:space="preserve"> </w:t>
      </w:r>
      <w:r w:rsidRPr="00206ACB">
        <w:t>"binary-coded</w:t>
      </w:r>
      <w:r w:rsidR="00AC466E" w:rsidRPr="00206ACB">
        <w:t xml:space="preserve"> </w:t>
      </w:r>
      <w:r w:rsidRPr="00206ACB">
        <w:t>decimal"</w:t>
      </w:r>
      <w:r w:rsidR="00AC466E" w:rsidRPr="00206ACB">
        <w:t xml:space="preserve"> </w:t>
      </w:r>
      <w:r w:rsidRPr="00206ACB">
        <w:t>mode</w:t>
      </w:r>
      <w:r w:rsidR="00AC466E" w:rsidRPr="00206ACB">
        <w:t xml:space="preserve"> </w:t>
      </w:r>
      <w:r w:rsidRPr="00206ACB">
        <w:t>on</w:t>
      </w:r>
      <w:r w:rsidR="00AC466E" w:rsidRPr="00206ACB">
        <w:t xml:space="preserve"> </w:t>
      </w:r>
      <w:r w:rsidRPr="00206ACB">
        <w:t>the</w:t>
      </w:r>
      <w:r w:rsidR="00AC466E" w:rsidRPr="00206ACB">
        <w:t xml:space="preserve"> </w:t>
      </w:r>
      <w:r w:rsidRPr="00206ACB">
        <w:t>6502.</w:t>
      </w:r>
    </w:p>
    <w:p w14:paraId="36345A84" w14:textId="48D1DC43" w:rsidR="009B3F8C" w:rsidRDefault="009A39E2" w:rsidP="002A0DC8">
      <w:pPr>
        <w:rPr>
          <w:rStyle w:val="marginnote"/>
          <w:rFonts w:cstheme="minorHAnsi"/>
          <w:color w:val="111111"/>
          <w:szCs w:val="26"/>
        </w:rPr>
      </w:pPr>
      <w:r w:rsidRPr="00206ACB">
        <w:rPr>
          <w:rStyle w:val="marginnote"/>
          <w:rFonts w:cstheme="minorHAnsi"/>
          <w:color w:val="111111"/>
          <w:szCs w:val="26"/>
        </w:rPr>
        <w:lastRenderedPageBreak/>
        <w:t>Due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convoluted</w:t>
      </w:r>
      <w:r w:rsidR="00AC466E" w:rsidRPr="00206ACB">
        <w:rPr>
          <w:rStyle w:val="marginnote"/>
          <w:rFonts w:cstheme="minorHAnsi"/>
          <w:color w:val="111111"/>
          <w:szCs w:val="26"/>
        </w:rPr>
        <w:t xml:space="preserve"> </w:t>
      </w:r>
      <w:r w:rsidRPr="00206ACB">
        <w:rPr>
          <w:rStyle w:val="marginnote"/>
          <w:rFonts w:cstheme="minorHAnsi"/>
          <w:color w:val="111111"/>
          <w:szCs w:val="26"/>
        </w:rPr>
        <w:t>licensing</w:t>
      </w:r>
      <w:r w:rsidR="00AC466E" w:rsidRPr="00206ACB">
        <w:rPr>
          <w:rStyle w:val="marginnote"/>
          <w:rFonts w:cstheme="minorHAnsi"/>
          <w:color w:val="111111"/>
          <w:szCs w:val="26"/>
        </w:rPr>
        <w:t xml:space="preserve"> </w:t>
      </w:r>
      <w:r w:rsidRPr="00206ACB">
        <w:rPr>
          <w:rStyle w:val="marginnote"/>
          <w:rFonts w:cstheme="minorHAnsi"/>
          <w:color w:val="111111"/>
          <w:szCs w:val="26"/>
        </w:rPr>
        <w:t>issues</w:t>
      </w:r>
      <w:r w:rsidR="00AC466E" w:rsidRPr="00206ACB">
        <w:rPr>
          <w:rStyle w:val="marginnote"/>
          <w:rFonts w:cstheme="minorHAnsi"/>
          <w:color w:val="111111"/>
          <w:szCs w:val="26"/>
        </w:rPr>
        <w:t xml:space="preserve"> </w:t>
      </w:r>
      <w:r w:rsidRPr="00206ACB">
        <w:rPr>
          <w:rStyle w:val="marginnote"/>
          <w:rFonts w:cstheme="minorHAnsi"/>
          <w:color w:val="111111"/>
          <w:szCs w:val="26"/>
        </w:rPr>
        <w:t>surrounding</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6502</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Ricoh's</w:t>
      </w:r>
      <w:r w:rsidR="00AC466E" w:rsidRPr="00206ACB">
        <w:rPr>
          <w:rStyle w:val="marginnote"/>
          <w:rFonts w:cstheme="minorHAnsi"/>
          <w:color w:val="111111"/>
          <w:szCs w:val="26"/>
        </w:rPr>
        <w:t xml:space="preserve"> </w:t>
      </w:r>
      <w:r w:rsidRPr="00206ACB">
        <w:rPr>
          <w:rStyle w:val="marginnote"/>
          <w:rFonts w:cstheme="minorHAnsi"/>
          <w:color w:val="111111"/>
          <w:szCs w:val="26"/>
        </w:rPr>
        <w:t>legal</w:t>
      </w:r>
      <w:r w:rsidR="00AC466E" w:rsidRPr="00206ACB">
        <w:rPr>
          <w:rStyle w:val="marginnote"/>
          <w:rFonts w:cstheme="minorHAnsi"/>
          <w:color w:val="111111"/>
          <w:szCs w:val="26"/>
        </w:rPr>
        <w:t xml:space="preserve"> </w:t>
      </w:r>
      <w:r w:rsidRPr="00206ACB">
        <w:rPr>
          <w:rStyle w:val="marginnote"/>
          <w:rFonts w:cstheme="minorHAnsi"/>
          <w:color w:val="111111"/>
          <w:szCs w:val="26"/>
        </w:rPr>
        <w:t>ability</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manufacture</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2A03</w:t>
      </w:r>
      <w:r w:rsidR="00AC466E" w:rsidRPr="00206ACB">
        <w:rPr>
          <w:rStyle w:val="marginnote"/>
          <w:rFonts w:cstheme="minorHAnsi"/>
          <w:color w:val="111111"/>
          <w:szCs w:val="26"/>
        </w:rPr>
        <w:t xml:space="preserve"> </w:t>
      </w:r>
      <w:r w:rsidRPr="00206ACB">
        <w:rPr>
          <w:rStyle w:val="marginnote"/>
          <w:rFonts w:cstheme="minorHAnsi"/>
          <w:color w:val="111111"/>
          <w:szCs w:val="26"/>
        </w:rPr>
        <w:t>used</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has</w:t>
      </w:r>
      <w:r w:rsidR="00AC466E" w:rsidRPr="00206ACB">
        <w:rPr>
          <w:rStyle w:val="marginnote"/>
          <w:rFonts w:cstheme="minorHAnsi"/>
          <w:color w:val="111111"/>
          <w:szCs w:val="26"/>
        </w:rPr>
        <w:t xml:space="preserve"> </w:t>
      </w:r>
      <w:r w:rsidRPr="00206ACB">
        <w:rPr>
          <w:rStyle w:val="marginnote"/>
          <w:rFonts w:cstheme="minorHAnsi"/>
          <w:color w:val="111111"/>
          <w:szCs w:val="26"/>
        </w:rPr>
        <w:t>binary-coded</w:t>
      </w:r>
      <w:r w:rsidR="00AC466E" w:rsidRPr="00206ACB">
        <w:rPr>
          <w:rStyle w:val="marginnote"/>
          <w:rFonts w:cstheme="minorHAnsi"/>
          <w:color w:val="111111"/>
          <w:szCs w:val="26"/>
        </w:rPr>
        <w:t xml:space="preserve"> </w:t>
      </w:r>
      <w:r w:rsidRPr="00206ACB">
        <w:rPr>
          <w:rStyle w:val="marginnote"/>
          <w:rFonts w:cstheme="minorHAnsi"/>
          <w:color w:val="111111"/>
          <w:szCs w:val="26"/>
        </w:rPr>
        <w:t>decimal</w:t>
      </w:r>
      <w:r w:rsidR="00AC466E" w:rsidRPr="00206ACB">
        <w:rPr>
          <w:rStyle w:val="marginnote"/>
          <w:rFonts w:cstheme="minorHAnsi"/>
          <w:color w:val="111111"/>
          <w:szCs w:val="26"/>
        </w:rPr>
        <w:t xml:space="preserve"> </w:t>
      </w:r>
      <w:r w:rsidRPr="00206ACB">
        <w:rPr>
          <w:rStyle w:val="marginnote"/>
          <w:rFonts w:cstheme="minorHAnsi"/>
          <w:color w:val="111111"/>
          <w:szCs w:val="26"/>
        </w:rPr>
        <w:t>mode</w:t>
      </w:r>
      <w:r w:rsidR="00AC466E" w:rsidRPr="00206ACB">
        <w:rPr>
          <w:rStyle w:val="marginnote"/>
          <w:rFonts w:cstheme="minorHAnsi"/>
          <w:color w:val="111111"/>
          <w:szCs w:val="26"/>
        </w:rPr>
        <w:t xml:space="preserve"> </w:t>
      </w:r>
      <w:r w:rsidRPr="00206ACB">
        <w:rPr>
          <w:rStyle w:val="marginnote"/>
          <w:rFonts w:cstheme="minorHAnsi"/>
          <w:color w:val="111111"/>
          <w:szCs w:val="26"/>
        </w:rPr>
        <w:t>circuitry</w:t>
      </w:r>
      <w:r w:rsidR="00AC466E" w:rsidRPr="00206ACB">
        <w:rPr>
          <w:rStyle w:val="marginnote"/>
          <w:rFonts w:cstheme="minorHAnsi"/>
          <w:color w:val="111111"/>
          <w:szCs w:val="26"/>
        </w:rPr>
        <w:t xml:space="preserve"> </w:t>
      </w:r>
      <w:r w:rsidRPr="00206ACB">
        <w:rPr>
          <w:rStyle w:val="marginnote"/>
          <w:rFonts w:cstheme="minorHAnsi"/>
          <w:color w:val="111111"/>
          <w:szCs w:val="26"/>
        </w:rPr>
        <w:t>within</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but</w:t>
      </w:r>
      <w:r w:rsidR="00AC466E" w:rsidRPr="00206ACB">
        <w:rPr>
          <w:rStyle w:val="marginnote"/>
          <w:rFonts w:cstheme="minorHAnsi"/>
          <w:color w:val="111111"/>
          <w:szCs w:val="26"/>
        </w:rPr>
        <w:t xml:space="preserve"> </w:t>
      </w:r>
      <w:r w:rsidRPr="00206ACB">
        <w:rPr>
          <w:rStyle w:val="marginnote"/>
          <w:rFonts w:cstheme="minorHAnsi"/>
          <w:color w:val="111111"/>
          <w:szCs w:val="26"/>
        </w:rPr>
        <w:t>all</w:t>
      </w:r>
      <w:r w:rsidR="00AC466E" w:rsidRPr="00206ACB">
        <w:rPr>
          <w:rStyle w:val="marginnote"/>
          <w:rFonts w:cstheme="minorHAnsi"/>
          <w:color w:val="111111"/>
          <w:szCs w:val="26"/>
        </w:rPr>
        <w:t xml:space="preserve"> </w:t>
      </w:r>
      <w:r w:rsidRPr="00206ACB">
        <w:rPr>
          <w:rStyle w:val="marginnote"/>
          <w:rFonts w:cstheme="minorHAnsi"/>
          <w:color w:val="111111"/>
          <w:szCs w:val="26"/>
        </w:rPr>
        <w:t>electrical</w:t>
      </w:r>
      <w:r w:rsidR="00AC466E" w:rsidRPr="00206ACB">
        <w:rPr>
          <w:rStyle w:val="marginnote"/>
          <w:rFonts w:cstheme="minorHAnsi"/>
          <w:color w:val="111111"/>
          <w:szCs w:val="26"/>
        </w:rPr>
        <w:t xml:space="preserve"> </w:t>
      </w:r>
      <w:r w:rsidRPr="00206ACB">
        <w:rPr>
          <w:rStyle w:val="marginnote"/>
          <w:rFonts w:cstheme="minorHAnsi"/>
          <w:color w:val="111111"/>
          <w:szCs w:val="26"/>
        </w:rPr>
        <w:t>traces</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would</w:t>
      </w:r>
      <w:r w:rsidR="00AC466E" w:rsidRPr="00206ACB">
        <w:rPr>
          <w:rStyle w:val="marginnote"/>
          <w:rFonts w:cstheme="minorHAnsi"/>
          <w:color w:val="111111"/>
          <w:szCs w:val="26"/>
        </w:rPr>
        <w:t xml:space="preserve"> </w:t>
      </w:r>
      <w:r w:rsidRPr="00206ACB">
        <w:rPr>
          <w:rStyle w:val="marginnote"/>
          <w:rFonts w:cstheme="minorHAnsi"/>
          <w:color w:val="111111"/>
          <w:szCs w:val="26"/>
        </w:rPr>
        <w:t>connect</w:t>
      </w:r>
      <w:r w:rsidR="00AC466E" w:rsidRPr="00206ACB">
        <w:rPr>
          <w:rStyle w:val="marginnote"/>
          <w:rFonts w:cstheme="minorHAnsi"/>
          <w:color w:val="111111"/>
          <w:szCs w:val="26"/>
        </w:rPr>
        <w:t xml:space="preserve"> </w:t>
      </w:r>
      <w:r w:rsidRPr="00206ACB">
        <w:rPr>
          <w:rStyle w:val="marginnote"/>
          <w:rFonts w:cstheme="minorHAnsi"/>
          <w:color w:val="111111"/>
          <w:szCs w:val="26"/>
        </w:rPr>
        <w:t>those</w:t>
      </w:r>
      <w:r w:rsidR="00AC466E" w:rsidRPr="00206ACB">
        <w:rPr>
          <w:rStyle w:val="marginnote"/>
          <w:rFonts w:cstheme="minorHAnsi"/>
          <w:color w:val="111111"/>
          <w:szCs w:val="26"/>
        </w:rPr>
        <w:t xml:space="preserve"> </w:t>
      </w:r>
      <w:r w:rsidRPr="00206ACB">
        <w:rPr>
          <w:rStyle w:val="marginnote"/>
          <w:rFonts w:cstheme="minorHAnsi"/>
          <w:color w:val="111111"/>
          <w:szCs w:val="26"/>
        </w:rPr>
        <w:t>circuits</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rest</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Pr="00206ACB">
        <w:rPr>
          <w:rStyle w:val="marginnote"/>
          <w:rFonts w:cstheme="minorHAnsi"/>
          <w:color w:val="111111"/>
          <w:szCs w:val="26"/>
        </w:rPr>
        <w:t>have</w:t>
      </w:r>
      <w:r w:rsidR="00AC466E" w:rsidRPr="00206ACB">
        <w:rPr>
          <w:rStyle w:val="marginnote"/>
          <w:rFonts w:cstheme="minorHAnsi"/>
          <w:color w:val="111111"/>
          <w:szCs w:val="26"/>
        </w:rPr>
        <w:t xml:space="preserve"> </w:t>
      </w:r>
      <w:r w:rsidRPr="00206ACB">
        <w:rPr>
          <w:rStyle w:val="marginnote"/>
          <w:rFonts w:cstheme="minorHAnsi"/>
          <w:color w:val="111111"/>
          <w:szCs w:val="26"/>
        </w:rPr>
        <w:t>been</w:t>
      </w:r>
      <w:r w:rsidR="00AC466E" w:rsidRPr="00206ACB">
        <w:rPr>
          <w:rStyle w:val="marginnote"/>
          <w:rFonts w:cstheme="minorHAnsi"/>
          <w:color w:val="111111"/>
          <w:szCs w:val="26"/>
        </w:rPr>
        <w:t xml:space="preserve"> </w:t>
      </w:r>
      <w:r w:rsidRPr="00206ACB">
        <w:rPr>
          <w:rStyle w:val="marginnote"/>
          <w:rFonts w:cstheme="minorHAnsi"/>
          <w:color w:val="111111"/>
          <w:szCs w:val="26"/>
        </w:rPr>
        <w:t>cut.</w:t>
      </w:r>
      <w:r w:rsidR="00AC466E" w:rsidRPr="00206ACB">
        <w:rPr>
          <w:rStyle w:val="marginnote"/>
          <w:rFonts w:cstheme="minorHAnsi"/>
          <w:color w:val="111111"/>
          <w:szCs w:val="26"/>
        </w:rPr>
        <w:t xml:space="preserve"> </w:t>
      </w:r>
      <w:r w:rsidRPr="009E6759">
        <w:rPr>
          <w:rStyle w:val="QuoteChar"/>
        </w:rPr>
        <w:t>CLD</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its</w:t>
      </w:r>
      <w:r w:rsidR="00AC466E" w:rsidRPr="00206ACB">
        <w:rPr>
          <w:rStyle w:val="marginnote"/>
          <w:rFonts w:cstheme="minorHAnsi"/>
          <w:color w:val="111111"/>
          <w:szCs w:val="26"/>
        </w:rPr>
        <w:t xml:space="preserve"> </w:t>
      </w:r>
      <w:r w:rsidRPr="00206ACB">
        <w:rPr>
          <w:rStyle w:val="marginnote"/>
          <w:rFonts w:cstheme="minorHAnsi"/>
          <w:color w:val="111111"/>
          <w:szCs w:val="26"/>
        </w:rPr>
        <w:t>counterpart,</w:t>
      </w:r>
      <w:r w:rsidR="00AC466E" w:rsidRPr="00206ACB">
        <w:rPr>
          <w:rStyle w:val="marginnote"/>
          <w:rFonts w:cstheme="minorHAnsi"/>
          <w:color w:val="111111"/>
          <w:szCs w:val="26"/>
        </w:rPr>
        <w:t xml:space="preserve"> </w:t>
      </w:r>
      <w:r w:rsidRPr="009E6759">
        <w:rPr>
          <w:rStyle w:val="QuoteChar"/>
        </w:rPr>
        <w:t>SED</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do</w:t>
      </w:r>
      <w:r w:rsidR="00AC466E" w:rsidRPr="00206ACB">
        <w:rPr>
          <w:rStyle w:val="marginnote"/>
          <w:rFonts w:cstheme="minorHAnsi"/>
          <w:color w:val="111111"/>
          <w:szCs w:val="26"/>
        </w:rPr>
        <w:t xml:space="preserve"> </w:t>
      </w:r>
      <w:r w:rsidRPr="00206ACB">
        <w:rPr>
          <w:rStyle w:val="marginnote"/>
          <w:rFonts w:cstheme="minorHAnsi"/>
          <w:color w:val="111111"/>
          <w:szCs w:val="26"/>
        </w:rPr>
        <w:t>nothing</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as</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result,</w:t>
      </w:r>
      <w:r w:rsidR="00AC466E" w:rsidRPr="00206ACB">
        <w:rPr>
          <w:rStyle w:val="marginnote"/>
          <w:rFonts w:cstheme="minorHAnsi"/>
          <w:color w:val="111111"/>
          <w:szCs w:val="26"/>
        </w:rPr>
        <w:t xml:space="preserve"> </w:t>
      </w:r>
      <w:r w:rsidRPr="00206ACB">
        <w:rPr>
          <w:rStyle w:val="marginnote"/>
          <w:rFonts w:cstheme="minorHAnsi"/>
          <w:color w:val="111111"/>
          <w:szCs w:val="26"/>
        </w:rPr>
        <w:t>but</w:t>
      </w:r>
      <w:r w:rsidR="00AC466E" w:rsidRPr="00206ACB">
        <w:rPr>
          <w:rStyle w:val="marginnote"/>
          <w:rFonts w:cstheme="minorHAnsi"/>
          <w:color w:val="111111"/>
          <w:szCs w:val="26"/>
        </w:rPr>
        <w:t xml:space="preserve"> </w:t>
      </w:r>
      <w:r w:rsidRPr="00206ACB">
        <w:rPr>
          <w:rStyle w:val="marginnote"/>
          <w:rFonts w:cstheme="minorHAnsi"/>
          <w:color w:val="111111"/>
          <w:szCs w:val="26"/>
        </w:rPr>
        <w:t>calling</w:t>
      </w:r>
      <w:r w:rsidR="00AC466E" w:rsidRPr="00206ACB">
        <w:rPr>
          <w:rStyle w:val="marginnote"/>
          <w:rFonts w:cstheme="minorHAnsi"/>
          <w:color w:val="111111"/>
          <w:szCs w:val="26"/>
        </w:rPr>
        <w:t xml:space="preserve"> </w:t>
      </w:r>
      <w:r w:rsidRPr="009E6759">
        <w:rPr>
          <w:rStyle w:val="QuoteChar"/>
        </w:rPr>
        <w:t>CLD</w:t>
      </w:r>
      <w:r w:rsidR="00AC466E" w:rsidRPr="00206ACB">
        <w:rPr>
          <w:rStyle w:val="marginnote"/>
          <w:rFonts w:cstheme="minorHAnsi"/>
          <w:color w:val="111111"/>
          <w:szCs w:val="26"/>
        </w:rPr>
        <w:t xml:space="preserve"> </w:t>
      </w:r>
      <w:r w:rsidRPr="00206ACB">
        <w:rPr>
          <w:rStyle w:val="marginnote"/>
          <w:rFonts w:cstheme="minorHAnsi"/>
          <w:color w:val="111111"/>
          <w:szCs w:val="26"/>
        </w:rPr>
        <w:t>as</w:t>
      </w:r>
      <w:r w:rsidR="00AC466E" w:rsidRPr="00206ACB">
        <w:rPr>
          <w:rStyle w:val="marginnote"/>
          <w:rFonts w:cstheme="minorHAnsi"/>
          <w:color w:val="111111"/>
          <w:szCs w:val="26"/>
        </w:rPr>
        <w:t xml:space="preserve"> </w:t>
      </w:r>
      <w:r w:rsidRPr="00206ACB">
        <w:rPr>
          <w:rStyle w:val="marginnote"/>
          <w:rFonts w:cstheme="minorHAnsi"/>
          <w:color w:val="111111"/>
          <w:szCs w:val="26"/>
        </w:rPr>
        <w:t>part</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reset</w:t>
      </w:r>
      <w:r w:rsidR="00AC466E" w:rsidRPr="00206ACB">
        <w:rPr>
          <w:rStyle w:val="marginnote"/>
          <w:rFonts w:cstheme="minorHAnsi"/>
          <w:color w:val="111111"/>
          <w:szCs w:val="26"/>
        </w:rPr>
        <w:t xml:space="preserve"> </w:t>
      </w:r>
      <w:r w:rsidRPr="00206ACB">
        <w:rPr>
          <w:rStyle w:val="marginnote"/>
          <w:rFonts w:cstheme="minorHAnsi"/>
          <w:color w:val="111111"/>
          <w:szCs w:val="26"/>
        </w:rPr>
        <w:t>handler</w:t>
      </w:r>
      <w:r w:rsidR="00AC466E" w:rsidRPr="00206ACB">
        <w:rPr>
          <w:rStyle w:val="marginnote"/>
          <w:rFonts w:cstheme="minorHAnsi"/>
          <w:color w:val="111111"/>
          <w:szCs w:val="26"/>
        </w:rPr>
        <w:t xml:space="preserve"> </w:t>
      </w:r>
      <w:r w:rsidRPr="00206ACB">
        <w:rPr>
          <w:rStyle w:val="marginnote"/>
          <w:rFonts w:cstheme="minorHAnsi"/>
          <w:color w:val="111111"/>
          <w:szCs w:val="26"/>
        </w:rPr>
        <w:t>just-in-case</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considered</w:t>
      </w:r>
      <w:r w:rsidR="00AC466E" w:rsidRPr="00206ACB">
        <w:rPr>
          <w:rStyle w:val="marginnote"/>
          <w:rFonts w:cstheme="minorHAnsi"/>
          <w:color w:val="111111"/>
          <w:szCs w:val="26"/>
        </w:rPr>
        <w:t xml:space="preserve"> </w:t>
      </w:r>
      <w:r w:rsidRPr="00206ACB">
        <w:rPr>
          <w:rStyle w:val="marginnote"/>
          <w:rFonts w:cstheme="minorHAnsi"/>
          <w:color w:val="111111"/>
          <w:szCs w:val="26"/>
        </w:rPr>
        <w:t>best</w:t>
      </w:r>
      <w:r w:rsidR="00AC466E" w:rsidRPr="00206ACB">
        <w:rPr>
          <w:rStyle w:val="marginnote"/>
          <w:rFonts w:cstheme="minorHAnsi"/>
          <w:color w:val="111111"/>
          <w:szCs w:val="26"/>
        </w:rPr>
        <w:t xml:space="preserve"> </w:t>
      </w:r>
      <w:r w:rsidRPr="00206ACB">
        <w:rPr>
          <w:rStyle w:val="marginnote"/>
          <w:rFonts w:cstheme="minorHAnsi"/>
          <w:color w:val="111111"/>
          <w:szCs w:val="26"/>
        </w:rPr>
        <w:t>practice.</w:t>
      </w:r>
    </w:p>
    <w:p w14:paraId="0D2FA8AB" w14:textId="1667028B" w:rsidR="002A0DC8" w:rsidRDefault="002A0DC8" w:rsidP="002A0DC8">
      <w:pPr>
        <w:rPr>
          <w:rStyle w:val="marginnote"/>
          <w:rFonts w:cstheme="minorHAnsi"/>
          <w:color w:val="111111"/>
          <w:szCs w:val="26"/>
        </w:rPr>
      </w:pPr>
      <w:r w:rsidRPr="002A0DC8">
        <w:rPr>
          <w:rStyle w:val="marginnote"/>
          <w:rFonts w:cstheme="minorHAnsi"/>
          <w:color w:val="111111"/>
          <w:szCs w:val="26"/>
        </w:rPr>
        <w:t xml:space="preserve">The next four lines disable audio IRQs (which are handled separately from the </w:t>
      </w:r>
      <w:r w:rsidRPr="002A0DC8">
        <w:rPr>
          <w:rStyle w:val="QuoteChar"/>
        </w:rPr>
        <w:t>SEI</w:t>
      </w:r>
      <w:r w:rsidRPr="002A0DC8">
        <w:rPr>
          <w:rStyle w:val="marginnote"/>
          <w:rFonts w:cstheme="minorHAnsi"/>
          <w:color w:val="111111"/>
          <w:szCs w:val="26"/>
        </w:rPr>
        <w:t xml:space="preserve"> we used earlier) and set up the “stack”. I’m not going to go into detail on these yet; this reset code is something that you will likely copy verbatim into each project, so it’s not something you will need to change on your own. I’ll cover both of these much later.</w:t>
      </w:r>
    </w:p>
    <w:p w14:paraId="0BF69042" w14:textId="14947B1D" w:rsidR="009A39E2" w:rsidRPr="00206ACB" w:rsidRDefault="009A39E2" w:rsidP="002A0DC8">
      <w:r w:rsidRPr="00206ACB">
        <w:t>The</w:t>
      </w:r>
      <w:r w:rsidR="00AC466E" w:rsidRPr="00206ACB">
        <w:t xml:space="preserve"> </w:t>
      </w:r>
      <w:r w:rsidRPr="00206ACB">
        <w:t>next</w:t>
      </w:r>
      <w:r w:rsidR="00AC466E" w:rsidRPr="00206ACB">
        <w:t xml:space="preserve"> </w:t>
      </w:r>
      <w:r w:rsidRPr="00206ACB">
        <w:t>three</w:t>
      </w:r>
      <w:r w:rsidR="00AC466E" w:rsidRPr="00206ACB">
        <w:t xml:space="preserve"> </w:t>
      </w:r>
      <w:r w:rsidRPr="00206ACB">
        <w:t>lines</w:t>
      </w:r>
      <w:r w:rsidR="002A0DC8">
        <w:t xml:space="preserve"> </w:t>
      </w:r>
      <w:r w:rsidR="002A0DC8" w:rsidRPr="002A0DC8">
        <w:t xml:space="preserve">(after </w:t>
      </w:r>
      <w:r w:rsidR="002A0DC8" w:rsidRPr="002A0DC8">
        <w:rPr>
          <w:rStyle w:val="QuoteChar"/>
        </w:rPr>
        <w:t>INX</w:t>
      </w:r>
      <w:r w:rsidR="002A0DC8" w:rsidRPr="002A0DC8">
        <w:t>)</w:t>
      </w:r>
      <w:r w:rsidR="00AC466E" w:rsidRPr="00206ACB">
        <w:t xml:space="preserve"> </w:t>
      </w:r>
      <w:r w:rsidRPr="00206ACB">
        <w:t>go</w:t>
      </w:r>
      <w:r w:rsidR="00AC466E" w:rsidRPr="00206ACB">
        <w:t xml:space="preserve"> </w:t>
      </w:r>
      <w:r w:rsidRPr="00206ACB">
        <w:t>back</w:t>
      </w:r>
      <w:r w:rsidR="00AC466E" w:rsidRPr="00206ACB">
        <w:t xml:space="preserve"> </w:t>
      </w:r>
      <w:r w:rsidRPr="00206ACB">
        <w:t>to</w:t>
      </w:r>
      <w:r w:rsidR="00AC466E" w:rsidRPr="00206ACB">
        <w:t xml:space="preserve"> </w:t>
      </w:r>
      <w:r w:rsidRPr="00206ACB">
        <w:t>familiar</w:t>
      </w:r>
      <w:r w:rsidR="00AC466E" w:rsidRPr="00206ACB">
        <w:t xml:space="preserve"> </w:t>
      </w:r>
      <w:r w:rsidRPr="00206ACB">
        <w:t>loads</w:t>
      </w:r>
      <w:r w:rsidR="00AC466E" w:rsidRPr="00206ACB">
        <w:t xml:space="preserve"> </w:t>
      </w:r>
      <w:r w:rsidRPr="00206ACB">
        <w:t>and</w:t>
      </w:r>
      <w:r w:rsidR="00AC466E" w:rsidRPr="00206ACB">
        <w:t xml:space="preserve"> </w:t>
      </w:r>
      <w:r w:rsidRPr="00206ACB">
        <w:t>stores.</w:t>
      </w:r>
      <w:r w:rsidR="00AC466E" w:rsidRPr="00206ACB">
        <w:t xml:space="preserve"> </w:t>
      </w:r>
      <w:r w:rsidRPr="00206ACB">
        <w:t>We've</w:t>
      </w:r>
      <w:r w:rsidR="00AC466E" w:rsidRPr="00206ACB">
        <w:t xml:space="preserve"> </w:t>
      </w:r>
      <w:r w:rsidRPr="00206ACB">
        <w:t>seen</w:t>
      </w:r>
      <w:r w:rsidR="00AC466E" w:rsidRPr="00206ACB">
        <w:t xml:space="preserve"> </w:t>
      </w:r>
      <w:r w:rsidRPr="009E6759">
        <w:rPr>
          <w:rStyle w:val="QuoteChar"/>
        </w:rPr>
        <w:t>$2001</w:t>
      </w:r>
      <w:r w:rsidR="00AC466E" w:rsidRPr="00206ACB">
        <w:t xml:space="preserve"> </w:t>
      </w:r>
      <w:r w:rsidRPr="00206ACB">
        <w:t>before</w:t>
      </w:r>
      <w:r w:rsidR="00AC466E" w:rsidRPr="00206ACB">
        <w:t xml:space="preserve"> </w:t>
      </w:r>
      <w:r w:rsidRPr="00206ACB">
        <w:t>-</w:t>
      </w:r>
      <w:r w:rsidR="00AC466E" w:rsidRPr="00206ACB">
        <w:t xml:space="preserve"> </w:t>
      </w:r>
      <w:r w:rsidRPr="00206ACB">
        <w:t>it's</w:t>
      </w:r>
      <w:r w:rsidR="00AC466E" w:rsidRPr="00206ACB">
        <w:t xml:space="preserve"> </w:t>
      </w:r>
      <w:r w:rsidRPr="00206ACB">
        <w:t>PPUMASK</w:t>
      </w:r>
      <w:r w:rsidR="00AC466E" w:rsidRPr="00206ACB">
        <w:t xml:space="preserve"> </w:t>
      </w:r>
      <w:r w:rsidRPr="00206ACB">
        <w:t>-</w:t>
      </w:r>
      <w:r w:rsidR="00AC466E" w:rsidRPr="00206ACB">
        <w:t xml:space="preserve"> </w:t>
      </w:r>
      <w:r w:rsidRPr="00206ACB">
        <w:t>but</w:t>
      </w:r>
      <w:r w:rsidR="00AC466E" w:rsidRPr="00206ACB">
        <w:t xml:space="preserve"> </w:t>
      </w:r>
      <w:r w:rsidRPr="009E6759">
        <w:rPr>
          <w:rStyle w:val="QuoteChar"/>
        </w:rPr>
        <w:t>$2000</w:t>
      </w:r>
      <w:r w:rsidR="00AC466E" w:rsidRPr="00206ACB">
        <w:t xml:space="preserve"> </w:t>
      </w:r>
      <w:r w:rsidRPr="00206ACB">
        <w:t>is</w:t>
      </w:r>
      <w:r w:rsidR="00AC466E" w:rsidRPr="00206ACB">
        <w:t xml:space="preserve"> </w:t>
      </w:r>
      <w:r w:rsidRPr="00206ACB">
        <w:t>new.</w:t>
      </w:r>
      <w:r w:rsidR="00AC466E" w:rsidRPr="00206ACB">
        <w:t xml:space="preserve"> </w:t>
      </w:r>
      <w:r w:rsidRPr="00206ACB">
        <w:t>This</w:t>
      </w:r>
      <w:r w:rsidR="00AC466E" w:rsidRPr="00206ACB">
        <w:t xml:space="preserve"> </w:t>
      </w:r>
      <w:r w:rsidRPr="00206ACB">
        <w:t>address</w:t>
      </w:r>
      <w:r w:rsidR="00AC466E" w:rsidRPr="00206ACB">
        <w:t xml:space="preserve"> </w:t>
      </w:r>
      <w:r w:rsidRPr="00206ACB">
        <w:t>is</w:t>
      </w:r>
      <w:r w:rsidR="00AC466E" w:rsidRPr="00206ACB">
        <w:t xml:space="preserve"> </w:t>
      </w:r>
      <w:r w:rsidRPr="00206ACB">
        <w:t>commonly</w:t>
      </w:r>
      <w:r w:rsidR="00AC466E" w:rsidRPr="00206ACB">
        <w:t xml:space="preserve"> </w:t>
      </w:r>
      <w:r w:rsidRPr="00206ACB">
        <w:t>referred</w:t>
      </w:r>
      <w:r w:rsidR="00AC466E" w:rsidRPr="00206ACB">
        <w:t xml:space="preserve"> </w:t>
      </w:r>
      <w:r w:rsidRPr="00206ACB">
        <w:t>to</w:t>
      </w:r>
      <w:r w:rsidR="00AC466E" w:rsidRPr="00206ACB">
        <w:t xml:space="preserve"> </w:t>
      </w:r>
      <w:r w:rsidRPr="00206ACB">
        <w:t>as</w:t>
      </w:r>
      <w:r w:rsidR="00AC466E" w:rsidRPr="00206ACB">
        <w:t xml:space="preserve"> </w:t>
      </w:r>
      <w:r w:rsidRPr="00206ACB">
        <w:t>PPUCTRL,</w:t>
      </w:r>
      <w:r w:rsidR="00AC466E" w:rsidRPr="00206ACB">
        <w:t xml:space="preserve"> </w:t>
      </w:r>
      <w:r w:rsidRPr="00206ACB">
        <w:t>and</w:t>
      </w:r>
      <w:r w:rsidR="00AC466E" w:rsidRPr="00206ACB">
        <w:t xml:space="preserve"> </w:t>
      </w:r>
      <w:r w:rsidRPr="00206ACB">
        <w:t>it</w:t>
      </w:r>
      <w:r w:rsidR="00AC466E" w:rsidRPr="00206ACB">
        <w:t xml:space="preserve"> </w:t>
      </w:r>
      <w:r w:rsidRPr="00206ACB">
        <w:t>changes</w:t>
      </w:r>
      <w:r w:rsidR="00AC466E" w:rsidRPr="00206ACB">
        <w:t xml:space="preserve"> </w:t>
      </w:r>
      <w:r w:rsidRPr="00206ACB">
        <w:t>the</w:t>
      </w:r>
      <w:r w:rsidR="00AC466E" w:rsidRPr="00206ACB">
        <w:t xml:space="preserve"> </w:t>
      </w:r>
      <w:r w:rsidRPr="00206ACB">
        <w:t>operation</w:t>
      </w:r>
      <w:r w:rsidR="00AC466E" w:rsidRPr="00206ACB">
        <w:t xml:space="preserve"> </w:t>
      </w:r>
      <w:r w:rsidRPr="00206ACB">
        <w:t>of</w:t>
      </w:r>
      <w:r w:rsidR="00AC466E" w:rsidRPr="00206ACB">
        <w:t xml:space="preserve"> </w:t>
      </w:r>
      <w:r w:rsidRPr="00206ACB">
        <w:t>the</w:t>
      </w:r>
      <w:r w:rsidR="00AC466E" w:rsidRPr="00206ACB">
        <w:t xml:space="preserve"> </w:t>
      </w:r>
      <w:r w:rsidRPr="00206ACB">
        <w:t>PPU</w:t>
      </w:r>
      <w:r w:rsidR="00AC466E" w:rsidRPr="00206ACB">
        <w:t xml:space="preserve"> </w:t>
      </w:r>
      <w:r w:rsidRPr="00206ACB">
        <w:t>in</w:t>
      </w:r>
      <w:r w:rsidR="00AC466E" w:rsidRPr="00206ACB">
        <w:t xml:space="preserve"> </w:t>
      </w:r>
      <w:r w:rsidRPr="00206ACB">
        <w:t>ways</w:t>
      </w:r>
      <w:r w:rsidR="00AC466E" w:rsidRPr="00206ACB">
        <w:t xml:space="preserve"> </w:t>
      </w:r>
      <w:r w:rsidRPr="00206ACB">
        <w:t>more</w:t>
      </w:r>
      <w:r w:rsidR="00AC466E" w:rsidRPr="00206ACB">
        <w:t xml:space="preserve"> </w:t>
      </w:r>
      <w:r w:rsidRPr="00206ACB">
        <w:t>complicated</w:t>
      </w:r>
      <w:r w:rsidR="00AC466E" w:rsidRPr="00206ACB">
        <w:t xml:space="preserve"> </w:t>
      </w:r>
      <w:r w:rsidRPr="00206ACB">
        <w:t>than</w:t>
      </w:r>
      <w:r w:rsidR="00AC466E" w:rsidRPr="00206ACB">
        <w:t xml:space="preserve"> </w:t>
      </w:r>
      <w:r w:rsidRPr="00206ACB">
        <w:t>PPUMASK's</w:t>
      </w:r>
      <w:r w:rsidR="00AC466E" w:rsidRPr="00206ACB">
        <w:t xml:space="preserve"> </w:t>
      </w:r>
      <w:r w:rsidRPr="00206ACB">
        <w:t>ability</w:t>
      </w:r>
      <w:r w:rsidR="00AC466E" w:rsidRPr="00206ACB">
        <w:t xml:space="preserve"> </w:t>
      </w:r>
      <w:r w:rsidRPr="00206ACB">
        <w:t>to</w:t>
      </w:r>
      <w:r w:rsidR="00AC466E" w:rsidRPr="00206ACB">
        <w:t xml:space="preserve"> </w:t>
      </w:r>
      <w:r w:rsidRPr="00206ACB">
        <w:t>turn</w:t>
      </w:r>
      <w:r w:rsidR="00AC466E" w:rsidRPr="00206ACB">
        <w:t xml:space="preserve"> </w:t>
      </w:r>
      <w:r w:rsidRPr="00206ACB">
        <w:t>rendering</w:t>
      </w:r>
      <w:r w:rsidR="00AC466E" w:rsidRPr="00206ACB">
        <w:t xml:space="preserve"> </w:t>
      </w:r>
      <w:r w:rsidRPr="00206ACB">
        <w:t>on</w:t>
      </w:r>
      <w:r w:rsidR="00AC466E" w:rsidRPr="00206ACB">
        <w:t xml:space="preserve"> </w:t>
      </w:r>
      <w:r w:rsidRPr="00206ACB">
        <w:t>or</w:t>
      </w:r>
      <w:r w:rsidR="00AC466E" w:rsidRPr="00206ACB">
        <w:t xml:space="preserve"> </w:t>
      </w:r>
      <w:r w:rsidRPr="00206ACB">
        <w:t>off.</w:t>
      </w:r>
      <w:r w:rsidR="00AC466E" w:rsidRPr="00206ACB">
        <w:t xml:space="preserve"> </w:t>
      </w:r>
      <w:r w:rsidRPr="00206ACB">
        <w:t>We</w:t>
      </w:r>
      <w:r w:rsidR="00AC466E" w:rsidRPr="00206ACB">
        <w:t xml:space="preserve"> </w:t>
      </w:r>
      <w:r w:rsidRPr="00206ACB">
        <w:t>won't</w:t>
      </w:r>
      <w:r w:rsidR="00AC466E" w:rsidRPr="00206ACB">
        <w:t xml:space="preserve"> </w:t>
      </w:r>
      <w:r w:rsidRPr="00206ACB">
        <w:t>cover</w:t>
      </w:r>
      <w:r w:rsidR="00AC466E" w:rsidRPr="00206ACB">
        <w:t xml:space="preserve"> </w:t>
      </w:r>
      <w:r w:rsidRPr="00206ACB">
        <w:t>PPUCTRL</w:t>
      </w:r>
      <w:r w:rsidR="00AC466E" w:rsidRPr="00206ACB">
        <w:t xml:space="preserve"> </w:t>
      </w:r>
      <w:r w:rsidRPr="00206ACB">
        <w:t>in</w:t>
      </w:r>
      <w:r w:rsidR="00AC466E" w:rsidRPr="00206ACB">
        <w:t xml:space="preserve"> </w:t>
      </w:r>
      <w:r w:rsidRPr="00206ACB">
        <w:t>detail</w:t>
      </w:r>
      <w:r w:rsidR="00AC466E" w:rsidRPr="00206ACB">
        <w:t xml:space="preserve"> </w:t>
      </w:r>
      <w:r w:rsidRPr="00206ACB">
        <w:t>until</w:t>
      </w:r>
      <w:r w:rsidR="00AC466E" w:rsidRPr="00206ACB">
        <w:t xml:space="preserve"> </w:t>
      </w:r>
      <w:r w:rsidRPr="00206ACB">
        <w:t>later</w:t>
      </w:r>
      <w:r w:rsidR="00AC466E" w:rsidRPr="00206ACB">
        <w:t xml:space="preserve"> </w:t>
      </w:r>
      <w:r w:rsidRPr="00206ACB">
        <w:t>in</w:t>
      </w:r>
      <w:r w:rsidR="00AC466E" w:rsidRPr="00206ACB">
        <w:t xml:space="preserve"> </w:t>
      </w:r>
      <w:r w:rsidRPr="00206ACB">
        <w:t>this</w:t>
      </w:r>
      <w:r w:rsidR="00AC466E" w:rsidRPr="00206ACB">
        <w:t xml:space="preserve"> </w:t>
      </w:r>
      <w:r w:rsidRPr="00206ACB">
        <w:t>book,</w:t>
      </w:r>
      <w:r w:rsidR="00AC466E" w:rsidRPr="00206ACB">
        <w:t xml:space="preserve"> </w:t>
      </w:r>
      <w:r w:rsidRPr="00206ACB">
        <w:t>when</w:t>
      </w:r>
      <w:r w:rsidR="00AC466E" w:rsidRPr="00206ACB">
        <w:t xml:space="preserve"> </w:t>
      </w:r>
      <w:r w:rsidRPr="00206ACB">
        <w:t>we've</w:t>
      </w:r>
      <w:r w:rsidR="00AC466E" w:rsidRPr="00206ACB">
        <w:t xml:space="preserve"> </w:t>
      </w:r>
      <w:r w:rsidRPr="00206ACB">
        <w:t>seen</w:t>
      </w:r>
      <w:r w:rsidR="00AC466E" w:rsidRPr="00206ACB">
        <w:t xml:space="preserve"> </w:t>
      </w:r>
      <w:r w:rsidRPr="00206ACB">
        <w:t>more</w:t>
      </w:r>
      <w:r w:rsidR="00AC466E" w:rsidRPr="00206ACB">
        <w:t xml:space="preserve"> </w:t>
      </w:r>
      <w:r w:rsidRPr="00206ACB">
        <w:t>of</w:t>
      </w:r>
      <w:r w:rsidR="00AC466E" w:rsidRPr="00206ACB">
        <w:t xml:space="preserve"> </w:t>
      </w:r>
      <w:r w:rsidRPr="00206ACB">
        <w:t>how</w:t>
      </w:r>
      <w:r w:rsidR="00AC466E" w:rsidRPr="00206ACB">
        <w:t xml:space="preserve"> </w:t>
      </w:r>
      <w:r w:rsidRPr="00206ACB">
        <w:t>the</w:t>
      </w:r>
      <w:r w:rsidR="00AC466E" w:rsidRPr="00206ACB">
        <w:t xml:space="preserve"> </w:t>
      </w:r>
      <w:r w:rsidRPr="00206ACB">
        <w:t>NES</w:t>
      </w:r>
      <w:r w:rsidR="00AC466E" w:rsidRPr="00206ACB">
        <w:t xml:space="preserve"> </w:t>
      </w:r>
      <w:r w:rsidRPr="00206ACB">
        <w:t>PPU</w:t>
      </w:r>
      <w:r w:rsidR="00AC466E" w:rsidRPr="00206ACB">
        <w:t xml:space="preserve"> </w:t>
      </w:r>
      <w:r w:rsidRPr="00206ACB">
        <w:t>draws</w:t>
      </w:r>
      <w:r w:rsidR="00AC466E" w:rsidRPr="00206ACB">
        <w:t xml:space="preserve"> </w:t>
      </w:r>
      <w:r w:rsidRPr="00206ACB">
        <w:t>graphics.</w:t>
      </w:r>
      <w:r w:rsidR="00AC466E" w:rsidRPr="00206ACB">
        <w:t xml:space="preserve"> </w:t>
      </w:r>
      <w:r w:rsidRPr="00206ACB">
        <w:t>Like</w:t>
      </w:r>
      <w:r w:rsidR="00AC466E" w:rsidRPr="00206ACB">
        <w:t xml:space="preserve"> </w:t>
      </w:r>
      <w:r w:rsidRPr="00206ACB">
        <w:t>PPUMASK,</w:t>
      </w:r>
      <w:r w:rsidR="00AC466E" w:rsidRPr="00206ACB">
        <w:t xml:space="preserve"> </w:t>
      </w:r>
      <w:r w:rsidRPr="00206ACB">
        <w:t>it</w:t>
      </w:r>
      <w:r w:rsidR="00AC466E" w:rsidRPr="00206ACB">
        <w:t xml:space="preserve"> </w:t>
      </w:r>
      <w:r w:rsidRPr="00206ACB">
        <w:t>is</w:t>
      </w:r>
      <w:r w:rsidR="00AC466E" w:rsidRPr="00206ACB">
        <w:t xml:space="preserve"> </w:t>
      </w:r>
      <w:r w:rsidRPr="00206ACB">
        <w:t>a</w:t>
      </w:r>
      <w:r w:rsidR="00AC466E" w:rsidRPr="00206ACB">
        <w:t xml:space="preserve"> </w:t>
      </w:r>
      <w:r w:rsidRPr="00206ACB">
        <w:t>set</w:t>
      </w:r>
      <w:r w:rsidR="00AC466E" w:rsidRPr="00206ACB">
        <w:t xml:space="preserve"> </w:t>
      </w:r>
      <w:r w:rsidRPr="00206ACB">
        <w:t>of</w:t>
      </w:r>
      <w:r w:rsidR="00AC466E" w:rsidRPr="00206ACB">
        <w:t xml:space="preserve"> </w:t>
      </w:r>
      <w:r w:rsidRPr="00206ACB">
        <w:t>bit</w:t>
      </w:r>
      <w:r w:rsidR="00AC466E" w:rsidRPr="00206ACB">
        <w:t xml:space="preserve"> </w:t>
      </w:r>
      <w:r w:rsidRPr="00206ACB">
        <w:t>fields.</w:t>
      </w:r>
      <w:r w:rsidR="00AC466E" w:rsidRPr="00206ACB">
        <w:t xml:space="preserve"> </w:t>
      </w:r>
      <w:r w:rsidRPr="00206ACB">
        <w:t>For</w:t>
      </w:r>
      <w:r w:rsidR="00AC466E" w:rsidRPr="00206ACB">
        <w:t xml:space="preserve"> </w:t>
      </w:r>
      <w:r w:rsidRPr="00206ACB">
        <w:t>the</w:t>
      </w:r>
      <w:r w:rsidR="00AC466E" w:rsidRPr="00206ACB">
        <w:t xml:space="preserve"> </w:t>
      </w:r>
      <w:r w:rsidRPr="00206ACB">
        <w:t>purpose</w:t>
      </w:r>
      <w:r w:rsidR="00AC466E" w:rsidRPr="00206ACB">
        <w:t xml:space="preserve"> </w:t>
      </w:r>
      <w:r w:rsidRPr="00206ACB">
        <w:t>of</w:t>
      </w:r>
      <w:r w:rsidR="00AC466E" w:rsidRPr="00206ACB">
        <w:t xml:space="preserve"> </w:t>
      </w:r>
      <w:r w:rsidRPr="00206ACB">
        <w:t>initializing</w:t>
      </w:r>
      <w:r w:rsidR="00AC466E" w:rsidRPr="00206ACB">
        <w:t xml:space="preserve"> </w:t>
      </w:r>
      <w:r w:rsidRPr="00206ACB">
        <w:t>the</w:t>
      </w:r>
      <w:r w:rsidR="00AC466E" w:rsidRPr="00206ACB">
        <w:t xml:space="preserve"> </w:t>
      </w:r>
      <w:r w:rsidRPr="00206ACB">
        <w:t>NES,</w:t>
      </w:r>
      <w:r w:rsidR="00AC466E" w:rsidRPr="00206ACB">
        <w:t xml:space="preserve"> </w:t>
      </w:r>
      <w:r w:rsidRPr="00206ACB">
        <w:t>the</w:t>
      </w:r>
      <w:r w:rsidR="00AC466E" w:rsidRPr="00206ACB">
        <w:t xml:space="preserve"> </w:t>
      </w:r>
      <w:r w:rsidRPr="00206ACB">
        <w:t>main</w:t>
      </w:r>
      <w:r w:rsidR="00AC466E" w:rsidRPr="00206ACB">
        <w:t xml:space="preserve"> </w:t>
      </w:r>
      <w:r w:rsidRPr="00206ACB">
        <w:t>thing</w:t>
      </w:r>
      <w:r w:rsidR="00AC466E" w:rsidRPr="00206ACB">
        <w:t xml:space="preserve"> </w:t>
      </w:r>
      <w:r w:rsidRPr="00206ACB">
        <w:t>to</w:t>
      </w:r>
      <w:r w:rsidR="00AC466E" w:rsidRPr="00206ACB">
        <w:t xml:space="preserve"> </w:t>
      </w:r>
      <w:r w:rsidRPr="00206ACB">
        <w:t>point</w:t>
      </w:r>
      <w:r w:rsidR="00AC466E" w:rsidRPr="00206ACB">
        <w:t xml:space="preserve"> </w:t>
      </w:r>
      <w:r w:rsidRPr="00206ACB">
        <w:t>out</w:t>
      </w:r>
      <w:r w:rsidR="00AC466E" w:rsidRPr="00206ACB">
        <w:t xml:space="preserve"> </w:t>
      </w:r>
      <w:r w:rsidRPr="00206ACB">
        <w:t>is</w:t>
      </w:r>
      <w:r w:rsidR="00AC466E" w:rsidRPr="00206ACB">
        <w:t xml:space="preserve"> </w:t>
      </w:r>
      <w:r w:rsidRPr="00206ACB">
        <w:t>that</w:t>
      </w:r>
      <w:r w:rsidR="00AC466E" w:rsidRPr="00206ACB">
        <w:t xml:space="preserve"> </w:t>
      </w:r>
      <w:r w:rsidRPr="00206ACB">
        <w:t>bit</w:t>
      </w:r>
      <w:r w:rsidR="00AC466E" w:rsidRPr="00206ACB">
        <w:t xml:space="preserve"> </w:t>
      </w:r>
      <w:r w:rsidRPr="00206ACB">
        <w:t>7</w:t>
      </w:r>
      <w:r w:rsidR="00AC466E" w:rsidRPr="00206ACB">
        <w:t xml:space="preserve"> </w:t>
      </w:r>
      <w:r w:rsidRPr="00206ACB">
        <w:t>controls</w:t>
      </w:r>
      <w:r w:rsidR="00AC466E" w:rsidRPr="00206ACB">
        <w:t xml:space="preserve"> </w:t>
      </w:r>
      <w:r w:rsidRPr="00206ACB">
        <w:t>whether</w:t>
      </w:r>
      <w:r w:rsidR="00AC466E" w:rsidRPr="00206ACB">
        <w:t xml:space="preserve"> </w:t>
      </w:r>
      <w:r w:rsidRPr="00206ACB">
        <w:t>or</w:t>
      </w:r>
      <w:r w:rsidR="00AC466E" w:rsidRPr="00206ACB">
        <w:t xml:space="preserve"> </w:t>
      </w:r>
      <w:r w:rsidRPr="00206ACB">
        <w:t>not</w:t>
      </w:r>
      <w:r w:rsidR="00AC466E" w:rsidRPr="00206ACB">
        <w:t xml:space="preserve"> </w:t>
      </w:r>
      <w:r w:rsidRPr="00206ACB">
        <w:t>the</w:t>
      </w:r>
      <w:r w:rsidR="00AC466E" w:rsidRPr="00206ACB">
        <w:t xml:space="preserve"> </w:t>
      </w:r>
      <w:r w:rsidRPr="00206ACB">
        <w:t>PPU</w:t>
      </w:r>
      <w:r w:rsidR="00AC466E" w:rsidRPr="00206ACB">
        <w:t xml:space="preserve"> </w:t>
      </w:r>
      <w:r w:rsidRPr="00206ACB">
        <w:t>will</w:t>
      </w:r>
      <w:r w:rsidR="00AC466E" w:rsidRPr="00206ACB">
        <w:t xml:space="preserve"> </w:t>
      </w:r>
      <w:r w:rsidRPr="00206ACB">
        <w:t>trigger</w:t>
      </w:r>
      <w:r w:rsidR="00AC466E" w:rsidRPr="00206ACB">
        <w:t xml:space="preserve"> </w:t>
      </w:r>
      <w:r w:rsidRPr="00206ACB">
        <w:t>an</w:t>
      </w:r>
      <w:r w:rsidR="00AC466E" w:rsidRPr="00206ACB">
        <w:t xml:space="preserve"> </w:t>
      </w:r>
      <w:r w:rsidRPr="00206ACB">
        <w:t>NMI</w:t>
      </w:r>
      <w:r w:rsidR="00AC466E" w:rsidRPr="00206ACB">
        <w:t xml:space="preserve"> </w:t>
      </w:r>
      <w:r w:rsidRPr="00206ACB">
        <w:t>every</w:t>
      </w:r>
      <w:r w:rsidR="00AC466E" w:rsidRPr="00206ACB">
        <w:t xml:space="preserve"> </w:t>
      </w:r>
      <w:r w:rsidRPr="00206ACB">
        <w:t>frame.</w:t>
      </w:r>
      <w:r w:rsidR="00AC466E" w:rsidRPr="00206ACB">
        <w:t xml:space="preserve"> </w:t>
      </w:r>
      <w:r w:rsidRPr="00206ACB">
        <w:t>By</w:t>
      </w:r>
      <w:r w:rsidR="00AC466E" w:rsidRPr="00206ACB">
        <w:t xml:space="preserve"> </w:t>
      </w:r>
      <w:r w:rsidRPr="00206ACB">
        <w:t>storing</w:t>
      </w:r>
      <w:r w:rsidR="00AC466E" w:rsidRPr="00206ACB">
        <w:t xml:space="preserve"> </w:t>
      </w:r>
      <w:r w:rsidRPr="009E6759">
        <w:rPr>
          <w:rStyle w:val="QuoteChar"/>
        </w:rPr>
        <w:t>$00</w:t>
      </w:r>
      <w:r w:rsidR="00AC466E" w:rsidRPr="00206ACB">
        <w:t xml:space="preserve"> </w:t>
      </w:r>
      <w:r w:rsidRPr="00206ACB">
        <w:t>to</w:t>
      </w:r>
      <w:r w:rsidR="00AC466E" w:rsidRPr="00206ACB">
        <w:t xml:space="preserve"> </w:t>
      </w:r>
      <w:r w:rsidRPr="00206ACB">
        <w:t>both</w:t>
      </w:r>
      <w:r w:rsidR="00AC466E" w:rsidRPr="00206ACB">
        <w:t xml:space="preserve"> </w:t>
      </w:r>
      <w:r w:rsidRPr="00206ACB">
        <w:t>PPUCTRL</w:t>
      </w:r>
      <w:r w:rsidR="00AC466E" w:rsidRPr="00206ACB">
        <w:t xml:space="preserve"> </w:t>
      </w:r>
      <w:r w:rsidRPr="00206ACB">
        <w:t>and</w:t>
      </w:r>
      <w:r w:rsidR="00AC466E" w:rsidRPr="00206ACB">
        <w:t xml:space="preserve"> </w:t>
      </w:r>
      <w:r w:rsidRPr="00206ACB">
        <w:t>PPUMASK,</w:t>
      </w:r>
      <w:r w:rsidR="00AC466E" w:rsidRPr="00206ACB">
        <w:t xml:space="preserve"> </w:t>
      </w:r>
      <w:r w:rsidRPr="00206ACB">
        <w:t>we</w:t>
      </w:r>
      <w:r w:rsidR="00AC466E" w:rsidRPr="00206ACB">
        <w:t xml:space="preserve"> </w:t>
      </w:r>
      <w:r w:rsidRPr="00206ACB">
        <w:t>turn</w:t>
      </w:r>
      <w:r w:rsidR="00AC466E" w:rsidRPr="00206ACB">
        <w:t xml:space="preserve"> </w:t>
      </w:r>
      <w:r w:rsidRPr="00206ACB">
        <w:t>off</w:t>
      </w:r>
      <w:r w:rsidR="00AC466E" w:rsidRPr="00206ACB">
        <w:t xml:space="preserve"> </w:t>
      </w:r>
      <w:r w:rsidRPr="00206ACB">
        <w:t>NMIs</w:t>
      </w:r>
      <w:r w:rsidR="00AC466E" w:rsidRPr="00206ACB">
        <w:t xml:space="preserve"> </w:t>
      </w:r>
      <w:r w:rsidRPr="00206ACB">
        <w:t>and</w:t>
      </w:r>
      <w:r w:rsidR="00AC466E" w:rsidRPr="00206ACB">
        <w:t xml:space="preserve"> </w:t>
      </w:r>
      <w:r w:rsidRPr="00206ACB">
        <w:t>disable</w:t>
      </w:r>
      <w:r w:rsidR="00AC466E" w:rsidRPr="00206ACB">
        <w:t xml:space="preserve"> </w:t>
      </w:r>
      <w:r w:rsidRPr="00206ACB">
        <w:t>rendering</w:t>
      </w:r>
      <w:r w:rsidR="00AC466E" w:rsidRPr="00206ACB">
        <w:t xml:space="preserve"> </w:t>
      </w:r>
      <w:r w:rsidRPr="00206ACB">
        <w:t>to</w:t>
      </w:r>
      <w:r w:rsidR="00AC466E" w:rsidRPr="00206ACB">
        <w:t xml:space="preserve"> </w:t>
      </w:r>
      <w:r w:rsidRPr="00206ACB">
        <w:t>the</w:t>
      </w:r>
      <w:r w:rsidR="00AC466E" w:rsidRPr="00206ACB">
        <w:t xml:space="preserve"> </w:t>
      </w:r>
      <w:r w:rsidRPr="00206ACB">
        <w:t>screen</w:t>
      </w:r>
      <w:r w:rsidR="00AC466E" w:rsidRPr="00206ACB">
        <w:t xml:space="preserve"> </w:t>
      </w:r>
      <w:r w:rsidRPr="00206ACB">
        <w:t>during</w:t>
      </w:r>
      <w:r w:rsidR="00AC466E" w:rsidRPr="00206ACB">
        <w:t xml:space="preserve"> </w:t>
      </w:r>
      <w:r w:rsidRPr="00206ACB">
        <w:t>startup,</w:t>
      </w:r>
      <w:r w:rsidR="00AC466E" w:rsidRPr="00206ACB">
        <w:t xml:space="preserve"> </w:t>
      </w:r>
      <w:r w:rsidRPr="00206ACB">
        <w:t>to</w:t>
      </w:r>
      <w:r w:rsidR="00AC466E" w:rsidRPr="00206ACB">
        <w:t xml:space="preserve"> </w:t>
      </w:r>
      <w:r w:rsidRPr="00206ACB">
        <w:t>ensure</w:t>
      </w:r>
      <w:r w:rsidR="00AC466E" w:rsidRPr="00206ACB">
        <w:t xml:space="preserve"> </w:t>
      </w:r>
      <w:r w:rsidRPr="00206ACB">
        <w:t>that</w:t>
      </w:r>
      <w:r w:rsidR="00AC466E" w:rsidRPr="00206ACB">
        <w:t xml:space="preserve"> </w:t>
      </w:r>
      <w:r w:rsidRPr="00206ACB">
        <w:t>we</w:t>
      </w:r>
      <w:r w:rsidR="00AC466E" w:rsidRPr="00206ACB">
        <w:t xml:space="preserve"> </w:t>
      </w:r>
      <w:r w:rsidRPr="00206ACB">
        <w:t>don't</w:t>
      </w:r>
      <w:r w:rsidR="00AC466E" w:rsidRPr="00206ACB">
        <w:t xml:space="preserve"> </w:t>
      </w:r>
      <w:r w:rsidRPr="00206ACB">
        <w:t>draw</w:t>
      </w:r>
      <w:r w:rsidR="00AC466E" w:rsidRPr="00206ACB">
        <w:t xml:space="preserve"> </w:t>
      </w:r>
      <w:r w:rsidRPr="00206ACB">
        <w:t>random</w:t>
      </w:r>
      <w:r w:rsidR="00AC466E" w:rsidRPr="00206ACB">
        <w:t xml:space="preserve"> </w:t>
      </w:r>
      <w:r w:rsidRPr="00206ACB">
        <w:t>garbage</w:t>
      </w:r>
      <w:r w:rsidR="00AC466E" w:rsidRPr="00206ACB">
        <w:t xml:space="preserve"> </w:t>
      </w:r>
      <w:r w:rsidRPr="00206ACB">
        <w:t>to</w:t>
      </w:r>
      <w:r w:rsidR="00AC466E" w:rsidRPr="00206ACB">
        <w:t xml:space="preserve"> </w:t>
      </w:r>
      <w:r w:rsidRPr="00206ACB">
        <w:t>the</w:t>
      </w:r>
      <w:r w:rsidR="00AC466E" w:rsidRPr="00206ACB">
        <w:t xml:space="preserve"> </w:t>
      </w:r>
      <w:r w:rsidRPr="00206ACB">
        <w:t>screen.</w:t>
      </w:r>
    </w:p>
    <w:p w14:paraId="0D08F6AB" w14:textId="7054533C" w:rsidR="009A39E2" w:rsidRPr="00206ACB" w:rsidRDefault="009A39E2" w:rsidP="0053741F">
      <w:r w:rsidRPr="00206ACB">
        <w:t>The</w:t>
      </w:r>
      <w:r w:rsidR="00AC466E" w:rsidRPr="00206ACB">
        <w:t xml:space="preserve"> </w:t>
      </w:r>
      <w:r w:rsidRPr="00206ACB">
        <w:t>remainder</w:t>
      </w:r>
      <w:r w:rsidR="00AC466E" w:rsidRPr="00206ACB">
        <w:t xml:space="preserve"> </w:t>
      </w:r>
      <w:r w:rsidRPr="00206ACB">
        <w:t>of</w:t>
      </w:r>
      <w:r w:rsidR="00AC466E" w:rsidRPr="00206ACB">
        <w:t xml:space="preserve"> </w:t>
      </w:r>
      <w:r w:rsidRPr="00206ACB">
        <w:t>the</w:t>
      </w:r>
      <w:r w:rsidR="00AC466E" w:rsidRPr="00206ACB">
        <w:t xml:space="preserve"> </w:t>
      </w:r>
      <w:r w:rsidRPr="00206ACB">
        <w:t>reset</w:t>
      </w:r>
      <w:r w:rsidR="00AC466E" w:rsidRPr="00206ACB">
        <w:t xml:space="preserve"> </w:t>
      </w:r>
      <w:r w:rsidRPr="00206ACB">
        <w:t>handler</w:t>
      </w:r>
      <w:r w:rsidR="00AC466E" w:rsidRPr="00206ACB">
        <w:t xml:space="preserve"> </w:t>
      </w:r>
      <w:r w:rsidRPr="00206ACB">
        <w:t>is</w:t>
      </w:r>
      <w:r w:rsidR="00AC466E" w:rsidRPr="00206ACB">
        <w:t xml:space="preserve"> </w:t>
      </w:r>
      <w:r w:rsidRPr="00206ACB">
        <w:t>a</w:t>
      </w:r>
      <w:r w:rsidR="00AC466E" w:rsidRPr="00206ACB">
        <w:t xml:space="preserve"> </w:t>
      </w:r>
      <w:r w:rsidRPr="00206ACB">
        <w:t>loop</w:t>
      </w:r>
      <w:r w:rsidR="00AC466E" w:rsidRPr="00206ACB">
        <w:t xml:space="preserve"> </w:t>
      </w:r>
      <w:r w:rsidRPr="00206ACB">
        <w:t>that</w:t>
      </w:r>
      <w:r w:rsidR="00AC466E" w:rsidRPr="00206ACB">
        <w:t xml:space="preserve"> </w:t>
      </w:r>
      <w:r w:rsidRPr="00206ACB">
        <w:t>waits</w:t>
      </w:r>
      <w:r w:rsidR="00AC466E" w:rsidRPr="00206ACB">
        <w:t xml:space="preserve"> </w:t>
      </w:r>
      <w:r w:rsidRPr="00206ACB">
        <w:t>for</w:t>
      </w:r>
      <w:r w:rsidR="00AC466E" w:rsidRPr="00206ACB">
        <w:t xml:space="preserve"> </w:t>
      </w:r>
      <w:r w:rsidRPr="00206ACB">
        <w:t>the</w:t>
      </w:r>
      <w:r w:rsidR="00AC466E" w:rsidRPr="00206ACB">
        <w:t xml:space="preserve"> </w:t>
      </w:r>
      <w:r w:rsidRPr="00206ACB">
        <w:t>PPU</w:t>
      </w:r>
      <w:r w:rsidR="00AC466E" w:rsidRPr="00206ACB">
        <w:t xml:space="preserve"> </w:t>
      </w:r>
      <w:r w:rsidRPr="00206ACB">
        <w:t>to</w:t>
      </w:r>
      <w:r w:rsidR="00AC466E" w:rsidRPr="00206ACB">
        <w:t xml:space="preserve"> </w:t>
      </w:r>
      <w:r w:rsidRPr="00206ACB">
        <w:t>fully</w:t>
      </w:r>
      <w:r w:rsidR="00AC466E" w:rsidRPr="00206ACB">
        <w:t xml:space="preserve"> </w:t>
      </w:r>
      <w:r w:rsidRPr="00206ACB">
        <w:t>boot</w:t>
      </w:r>
      <w:r w:rsidR="00AC466E" w:rsidRPr="00206ACB">
        <w:t xml:space="preserve"> </w:t>
      </w:r>
      <w:r w:rsidRPr="00206ACB">
        <w:t>up</w:t>
      </w:r>
      <w:r w:rsidR="00AC466E" w:rsidRPr="00206ACB">
        <w:t xml:space="preserve"> </w:t>
      </w:r>
      <w:r w:rsidRPr="00206ACB">
        <w:t>before</w:t>
      </w:r>
      <w:r w:rsidR="00AC466E" w:rsidRPr="00206ACB">
        <w:t xml:space="preserve"> </w:t>
      </w:r>
      <w:r w:rsidRPr="00206ACB">
        <w:t>moving</w:t>
      </w:r>
      <w:r w:rsidR="00AC466E" w:rsidRPr="00206ACB">
        <w:t xml:space="preserve"> </w:t>
      </w:r>
      <w:r w:rsidRPr="00206ACB">
        <w:t>on</w:t>
      </w:r>
      <w:r w:rsidR="00AC466E" w:rsidRPr="00206ACB">
        <w:t xml:space="preserve"> </w:t>
      </w:r>
      <w:r w:rsidRPr="00206ACB">
        <w:t>to</w:t>
      </w:r>
      <w:r w:rsidR="00AC466E" w:rsidRPr="00206ACB">
        <w:t xml:space="preserve"> </w:t>
      </w:r>
      <w:r w:rsidRPr="00206ACB">
        <w:t>our</w:t>
      </w:r>
      <w:r w:rsidR="00AC466E" w:rsidRPr="00206ACB">
        <w:t xml:space="preserve"> </w:t>
      </w:r>
      <w:r w:rsidRPr="00206ACB">
        <w:t>main</w:t>
      </w:r>
      <w:r w:rsidR="00AC466E" w:rsidRPr="00206ACB">
        <w:t xml:space="preserve"> </w:t>
      </w:r>
      <w:r w:rsidRPr="00206ACB">
        <w:t>code.</w:t>
      </w:r>
      <w:r w:rsidR="00AC466E" w:rsidRPr="00206ACB">
        <w:t xml:space="preserve"> </w:t>
      </w:r>
      <w:r w:rsidRPr="00206ACB">
        <w:t>The</w:t>
      </w:r>
      <w:r w:rsidR="00AC466E" w:rsidRPr="00206ACB">
        <w:t xml:space="preserve"> </w:t>
      </w:r>
      <w:r w:rsidRPr="00206ACB">
        <w:t>PPU</w:t>
      </w:r>
      <w:r w:rsidR="00AC466E" w:rsidRPr="00206ACB">
        <w:t xml:space="preserve"> </w:t>
      </w:r>
      <w:r w:rsidRPr="00206ACB">
        <w:t>takes</w:t>
      </w:r>
      <w:r w:rsidR="00AC466E" w:rsidRPr="00206ACB">
        <w:t xml:space="preserve"> </w:t>
      </w:r>
      <w:r w:rsidRPr="00206ACB">
        <w:t>about</w:t>
      </w:r>
      <w:r w:rsidR="00AC466E" w:rsidRPr="00206ACB">
        <w:t xml:space="preserve"> </w:t>
      </w:r>
      <w:r w:rsidRPr="00206ACB">
        <w:t>30,000</w:t>
      </w:r>
      <w:r w:rsidR="00AC466E" w:rsidRPr="00206ACB">
        <w:t xml:space="preserve"> </w:t>
      </w:r>
      <w:r w:rsidRPr="00206ACB">
        <w:t>CPU</w:t>
      </w:r>
      <w:r w:rsidR="00AC466E" w:rsidRPr="00206ACB">
        <w:t xml:space="preserve"> </w:t>
      </w:r>
      <w:r w:rsidRPr="00206ACB">
        <w:t>cycles</w:t>
      </w:r>
      <w:r w:rsidR="00AC466E" w:rsidRPr="00206ACB">
        <w:t xml:space="preserve"> </w:t>
      </w:r>
      <w:r w:rsidRPr="00206ACB">
        <w:t>to</w:t>
      </w:r>
      <w:r w:rsidR="00AC466E" w:rsidRPr="00206ACB">
        <w:t xml:space="preserve"> </w:t>
      </w:r>
      <w:r w:rsidRPr="00206ACB">
        <w:t>become</w:t>
      </w:r>
      <w:r w:rsidR="00AC466E" w:rsidRPr="00206ACB">
        <w:t xml:space="preserve"> </w:t>
      </w:r>
      <w:r w:rsidRPr="00206ACB">
        <w:t>stable</w:t>
      </w:r>
      <w:r w:rsidR="00AC466E" w:rsidRPr="00206ACB">
        <w:t xml:space="preserve"> </w:t>
      </w:r>
      <w:r w:rsidRPr="00206ACB">
        <w:t>from</w:t>
      </w:r>
      <w:r w:rsidR="00AC466E" w:rsidRPr="00206ACB">
        <w:t xml:space="preserve"> </w:t>
      </w:r>
      <w:r w:rsidRPr="00206ACB">
        <w:t>first</w:t>
      </w:r>
      <w:r w:rsidR="00AC466E" w:rsidRPr="00206ACB">
        <w:t xml:space="preserve"> </w:t>
      </w:r>
      <w:r w:rsidRPr="00206ACB">
        <w:t>powering</w:t>
      </w:r>
      <w:r w:rsidR="00AC466E" w:rsidRPr="00206ACB">
        <w:t xml:space="preserve"> </w:t>
      </w:r>
      <w:r w:rsidRPr="00206ACB">
        <w:t>on,</w:t>
      </w:r>
      <w:r w:rsidR="00AC466E" w:rsidRPr="00206ACB">
        <w:t xml:space="preserve"> </w:t>
      </w:r>
      <w:r w:rsidRPr="00206ACB">
        <w:t>so</w:t>
      </w:r>
      <w:r w:rsidR="00AC466E" w:rsidRPr="00206ACB">
        <w:t xml:space="preserve"> </w:t>
      </w:r>
      <w:r w:rsidRPr="00206ACB">
        <w:t>this</w:t>
      </w:r>
      <w:r w:rsidR="00AC466E" w:rsidRPr="00206ACB">
        <w:t xml:space="preserve"> </w:t>
      </w:r>
      <w:r w:rsidRPr="00206ACB">
        <w:t>code</w:t>
      </w:r>
      <w:r w:rsidR="00AC466E" w:rsidRPr="00206ACB">
        <w:t xml:space="preserve"> </w:t>
      </w:r>
      <w:r w:rsidRPr="00206ACB">
        <w:t>repeatedly</w:t>
      </w:r>
      <w:r w:rsidR="00AC466E" w:rsidRPr="00206ACB">
        <w:t xml:space="preserve"> </w:t>
      </w:r>
      <w:r w:rsidRPr="00206ACB">
        <w:t>fetches</w:t>
      </w:r>
      <w:r w:rsidR="00AC466E" w:rsidRPr="00206ACB">
        <w:t xml:space="preserve"> </w:t>
      </w:r>
      <w:r w:rsidRPr="00206ACB">
        <w:t>the</w:t>
      </w:r>
      <w:r w:rsidR="00AC466E" w:rsidRPr="00206ACB">
        <w:t xml:space="preserve"> </w:t>
      </w:r>
      <w:r w:rsidRPr="00206ACB">
        <w:t>PPU's</w:t>
      </w:r>
      <w:r w:rsidR="00AC466E" w:rsidRPr="00206ACB">
        <w:t xml:space="preserve"> </w:t>
      </w:r>
      <w:r w:rsidRPr="00206ACB">
        <w:t>status</w:t>
      </w:r>
      <w:r w:rsidR="00AC466E" w:rsidRPr="00206ACB">
        <w:t xml:space="preserve"> </w:t>
      </w:r>
      <w:r w:rsidRPr="00206ACB">
        <w:t>from</w:t>
      </w:r>
      <w:r w:rsidR="00AC466E" w:rsidRPr="00206ACB">
        <w:t xml:space="preserve"> </w:t>
      </w:r>
      <w:r w:rsidRPr="00206ACB">
        <w:t>PPUSTATUS</w:t>
      </w:r>
      <w:r w:rsidR="00AC466E" w:rsidRPr="00206ACB">
        <w:t xml:space="preserve"> </w:t>
      </w:r>
      <w:r w:rsidRPr="00206ACB">
        <w:t>(</w:t>
      </w:r>
      <w:r w:rsidRPr="009E6759">
        <w:rPr>
          <w:rStyle w:val="QuoteChar"/>
        </w:rPr>
        <w:t>$2002</w:t>
      </w:r>
      <w:r w:rsidRPr="00206ACB">
        <w:t>)</w:t>
      </w:r>
      <w:r w:rsidR="00AC466E" w:rsidRPr="00206ACB">
        <w:t xml:space="preserve"> </w:t>
      </w:r>
      <w:r w:rsidRPr="00206ACB">
        <w:t>until</w:t>
      </w:r>
      <w:r w:rsidR="00AC466E" w:rsidRPr="00206ACB">
        <w:t xml:space="preserve"> </w:t>
      </w:r>
      <w:r w:rsidRPr="00206ACB">
        <w:t>it</w:t>
      </w:r>
      <w:r w:rsidR="00AC466E" w:rsidRPr="00206ACB">
        <w:t xml:space="preserve"> </w:t>
      </w:r>
      <w:r w:rsidRPr="00206ACB">
        <w:t>reports</w:t>
      </w:r>
      <w:r w:rsidR="00AC466E" w:rsidRPr="00206ACB">
        <w:t xml:space="preserve"> </w:t>
      </w:r>
      <w:r w:rsidRPr="00206ACB">
        <w:t>that</w:t>
      </w:r>
      <w:r w:rsidR="00AC466E" w:rsidRPr="00206ACB">
        <w:t xml:space="preserve"> </w:t>
      </w:r>
      <w:r w:rsidRPr="00206ACB">
        <w:t>it</w:t>
      </w:r>
      <w:r w:rsidR="00AC466E" w:rsidRPr="00206ACB">
        <w:t xml:space="preserve"> </w:t>
      </w:r>
      <w:r w:rsidRPr="00206ACB">
        <w:t>is</w:t>
      </w:r>
      <w:r w:rsidR="00AC466E" w:rsidRPr="00206ACB">
        <w:t xml:space="preserve"> </w:t>
      </w:r>
      <w:r w:rsidRPr="00206ACB">
        <w:t>ready.</w:t>
      </w:r>
      <w:r w:rsidR="00AC466E" w:rsidRPr="00206ACB">
        <w:t xml:space="preserve"> </w:t>
      </w:r>
      <w:r w:rsidRPr="00206ACB">
        <w:t>30,000</w:t>
      </w:r>
      <w:r w:rsidR="00AC466E" w:rsidRPr="00206ACB">
        <w:t xml:space="preserve"> </w:t>
      </w:r>
      <w:r w:rsidRPr="00206ACB">
        <w:t>cycles</w:t>
      </w:r>
      <w:r w:rsidR="00AC466E" w:rsidRPr="00206ACB">
        <w:t xml:space="preserve"> </w:t>
      </w:r>
      <w:r w:rsidRPr="00206ACB">
        <w:t>sounds</w:t>
      </w:r>
      <w:r w:rsidR="00AC466E" w:rsidRPr="00206ACB">
        <w:t xml:space="preserve"> </w:t>
      </w:r>
      <w:r w:rsidRPr="00206ACB">
        <w:t>like</w:t>
      </w:r>
      <w:r w:rsidR="00AC466E" w:rsidRPr="00206ACB">
        <w:t xml:space="preserve"> </w:t>
      </w:r>
      <w:r w:rsidRPr="00206ACB">
        <w:t>a</w:t>
      </w:r>
      <w:r w:rsidR="00AC466E" w:rsidRPr="00206ACB">
        <w:t xml:space="preserve"> </w:t>
      </w:r>
      <w:r w:rsidRPr="00206ACB">
        <w:t>long</w:t>
      </w:r>
      <w:r w:rsidR="00AC466E" w:rsidRPr="00206ACB">
        <w:t xml:space="preserve"> </w:t>
      </w:r>
      <w:r w:rsidRPr="00206ACB">
        <w:t>time,</w:t>
      </w:r>
      <w:r w:rsidR="00AC466E" w:rsidRPr="00206ACB">
        <w:t xml:space="preserve"> </w:t>
      </w:r>
      <w:r w:rsidRPr="00206ACB">
        <w:t>but</w:t>
      </w:r>
      <w:r w:rsidR="00AC466E" w:rsidRPr="00206ACB">
        <w:t xml:space="preserve"> </w:t>
      </w:r>
      <w:r w:rsidRPr="00206ACB">
        <w:t>the</w:t>
      </w:r>
      <w:r w:rsidR="00AC466E" w:rsidRPr="00206ACB">
        <w:t xml:space="preserve"> </w:t>
      </w:r>
      <w:r w:rsidRPr="00206ACB">
        <w:t>NES'</w:t>
      </w:r>
      <w:r w:rsidR="00AC466E" w:rsidRPr="00206ACB">
        <w:t xml:space="preserve"> </w:t>
      </w:r>
      <w:r w:rsidRPr="00206ACB">
        <w:t>2A03</w:t>
      </w:r>
      <w:r w:rsidR="00AC466E" w:rsidRPr="00206ACB">
        <w:t xml:space="preserve"> </w:t>
      </w:r>
      <w:r w:rsidRPr="00206ACB">
        <w:t>processor</w:t>
      </w:r>
      <w:r w:rsidR="00AC466E" w:rsidRPr="00206ACB">
        <w:t xml:space="preserve"> </w:t>
      </w:r>
      <w:r w:rsidRPr="00206ACB">
        <w:t>runs</w:t>
      </w:r>
      <w:r w:rsidR="00AC466E" w:rsidRPr="00206ACB">
        <w:t xml:space="preserve"> </w:t>
      </w:r>
      <w:r w:rsidRPr="00206ACB">
        <w:t>at</w:t>
      </w:r>
      <w:r w:rsidR="00AC466E" w:rsidRPr="00206ACB">
        <w:t xml:space="preserve"> </w:t>
      </w:r>
      <w:r w:rsidRPr="00206ACB">
        <w:t>1.78</w:t>
      </w:r>
      <w:r w:rsidR="00AC466E" w:rsidRPr="00206ACB">
        <w:t xml:space="preserve"> </w:t>
      </w:r>
      <w:r w:rsidRPr="00206ACB">
        <w:t>MHz,</w:t>
      </w:r>
      <w:r w:rsidR="00AC466E" w:rsidRPr="00206ACB">
        <w:t xml:space="preserve"> </w:t>
      </w:r>
      <w:r w:rsidRPr="00206ACB">
        <w:t>so</w:t>
      </w:r>
      <w:r w:rsidR="00AC466E" w:rsidRPr="00206ACB">
        <w:t xml:space="preserve"> </w:t>
      </w:r>
      <w:r w:rsidRPr="00206ACB">
        <w:t>30,000</w:t>
      </w:r>
      <w:r w:rsidR="00AC466E" w:rsidRPr="00206ACB">
        <w:t xml:space="preserve"> </w:t>
      </w:r>
      <w:r w:rsidRPr="00206ACB">
        <w:t>cycles</w:t>
      </w:r>
      <w:r w:rsidR="00AC466E" w:rsidRPr="00206ACB">
        <w:t xml:space="preserve"> </w:t>
      </w:r>
      <w:r w:rsidRPr="00206ACB">
        <w:t>is</w:t>
      </w:r>
      <w:r w:rsidR="00AC466E" w:rsidRPr="00206ACB">
        <w:t xml:space="preserve"> </w:t>
      </w:r>
      <w:r w:rsidRPr="00206ACB">
        <w:t>a</w:t>
      </w:r>
      <w:r w:rsidR="00AC466E" w:rsidRPr="00206ACB">
        <w:t xml:space="preserve"> </w:t>
      </w:r>
      <w:r w:rsidRPr="00206ACB">
        <w:t>tiny,</w:t>
      </w:r>
      <w:r w:rsidR="00AC466E" w:rsidRPr="00206ACB">
        <w:t xml:space="preserve"> </w:t>
      </w:r>
      <w:r w:rsidRPr="00206ACB">
        <w:t>tiny</w:t>
      </w:r>
      <w:r w:rsidR="00AC466E" w:rsidRPr="00206ACB">
        <w:t xml:space="preserve"> </w:t>
      </w:r>
      <w:r w:rsidRPr="00206ACB">
        <w:t>fraction</w:t>
      </w:r>
      <w:r w:rsidR="00AC466E" w:rsidRPr="00206ACB">
        <w:t xml:space="preserve"> </w:t>
      </w:r>
      <w:r w:rsidRPr="00206ACB">
        <w:t>of</w:t>
      </w:r>
      <w:r w:rsidR="00AC466E" w:rsidRPr="00206ACB">
        <w:t xml:space="preserve"> </w:t>
      </w:r>
      <w:r w:rsidRPr="00206ACB">
        <w:t>a</w:t>
      </w:r>
      <w:r w:rsidR="00AC466E" w:rsidRPr="00206ACB">
        <w:t xml:space="preserve"> </w:t>
      </w:r>
      <w:r w:rsidRPr="00206ACB">
        <w:t>second.</w:t>
      </w:r>
      <w:r w:rsidR="00AC466E" w:rsidRPr="00206ACB">
        <w:t xml:space="preserve"> </w:t>
      </w:r>
      <w:r w:rsidRPr="00206ACB">
        <w:t>I'm</w:t>
      </w:r>
      <w:r w:rsidR="00AC466E" w:rsidRPr="00206ACB">
        <w:t xml:space="preserve"> </w:t>
      </w:r>
      <w:r w:rsidRPr="00206ACB">
        <w:t>not</w:t>
      </w:r>
      <w:r w:rsidR="00AC466E" w:rsidRPr="00206ACB">
        <w:t xml:space="preserve"> </w:t>
      </w:r>
      <w:r w:rsidRPr="00206ACB">
        <w:t>going</w:t>
      </w:r>
      <w:r w:rsidR="00AC466E" w:rsidRPr="00206ACB">
        <w:t xml:space="preserve"> </w:t>
      </w:r>
      <w:r w:rsidRPr="00206ACB">
        <w:t>to</w:t>
      </w:r>
      <w:r w:rsidR="00AC466E" w:rsidRPr="00206ACB">
        <w:t xml:space="preserve"> </w:t>
      </w:r>
      <w:r w:rsidRPr="00206ACB">
        <w:t>cover</w:t>
      </w:r>
      <w:r w:rsidR="00AC466E" w:rsidRPr="00206ACB">
        <w:t xml:space="preserve"> </w:t>
      </w:r>
      <w:r w:rsidRPr="009E6759">
        <w:rPr>
          <w:rStyle w:val="QuoteChar"/>
        </w:rPr>
        <w:t>BIT</w:t>
      </w:r>
      <w:r w:rsidR="00AC466E" w:rsidRPr="00206ACB">
        <w:t xml:space="preserve"> </w:t>
      </w:r>
      <w:r w:rsidRPr="00206ACB">
        <w:t>or</w:t>
      </w:r>
      <w:r w:rsidR="00AC466E" w:rsidRPr="00206ACB">
        <w:t xml:space="preserve"> </w:t>
      </w:r>
      <w:r w:rsidRPr="009E6759">
        <w:rPr>
          <w:rStyle w:val="QuoteChar"/>
        </w:rPr>
        <w:t>BPL</w:t>
      </w:r>
      <w:r w:rsidR="00AC466E" w:rsidRPr="00206ACB">
        <w:t xml:space="preserve"> </w:t>
      </w:r>
      <w:r w:rsidRPr="00206ACB">
        <w:t>here,</w:t>
      </w:r>
      <w:r w:rsidR="00AC466E" w:rsidRPr="00206ACB">
        <w:t xml:space="preserve"> </w:t>
      </w:r>
      <w:r w:rsidRPr="00206ACB">
        <w:t>but</w:t>
      </w:r>
      <w:r w:rsidR="00AC466E" w:rsidRPr="00206ACB">
        <w:t xml:space="preserve"> </w:t>
      </w:r>
      <w:r w:rsidRPr="00206ACB">
        <w:t>rest</w:t>
      </w:r>
      <w:r w:rsidR="00AC466E" w:rsidRPr="00206ACB">
        <w:t xml:space="preserve"> </w:t>
      </w:r>
      <w:r w:rsidRPr="00206ACB">
        <w:t>assured</w:t>
      </w:r>
      <w:r w:rsidR="00AC466E" w:rsidRPr="00206ACB">
        <w:t xml:space="preserve"> </w:t>
      </w:r>
      <w:r w:rsidRPr="00206ACB">
        <w:t>that</w:t>
      </w:r>
      <w:r w:rsidR="00AC466E" w:rsidRPr="00206ACB">
        <w:t xml:space="preserve"> </w:t>
      </w:r>
      <w:r w:rsidRPr="00206ACB">
        <w:t>we</w:t>
      </w:r>
      <w:r w:rsidR="00AC466E" w:rsidRPr="00206ACB">
        <w:t xml:space="preserve"> </w:t>
      </w:r>
      <w:r w:rsidRPr="00206ACB">
        <w:t>will</w:t>
      </w:r>
      <w:r w:rsidR="00AC466E" w:rsidRPr="00206ACB">
        <w:t xml:space="preserve"> </w:t>
      </w:r>
      <w:r w:rsidRPr="00206ACB">
        <w:t>come</w:t>
      </w:r>
      <w:r w:rsidR="00AC466E" w:rsidRPr="00206ACB">
        <w:t xml:space="preserve"> </w:t>
      </w:r>
      <w:r w:rsidRPr="00206ACB">
        <w:t>back</w:t>
      </w:r>
      <w:r w:rsidR="00AC466E" w:rsidRPr="00206ACB">
        <w:t xml:space="preserve"> </w:t>
      </w:r>
      <w:r w:rsidRPr="00206ACB">
        <w:t>to</w:t>
      </w:r>
      <w:r w:rsidR="00AC466E" w:rsidRPr="00206ACB">
        <w:t xml:space="preserve"> </w:t>
      </w:r>
      <w:r w:rsidRPr="00206ACB">
        <w:t>them</w:t>
      </w:r>
      <w:r w:rsidR="00AC466E" w:rsidRPr="00206ACB">
        <w:t xml:space="preserve"> </w:t>
      </w:r>
      <w:r w:rsidRPr="00206ACB">
        <w:t>later.</w:t>
      </w:r>
    </w:p>
    <w:p w14:paraId="2BEBA490" w14:textId="53F32536" w:rsidR="009A39E2" w:rsidRPr="00206ACB" w:rsidRDefault="009A39E2" w:rsidP="0053741F">
      <w:r w:rsidRPr="00206ACB">
        <w:t>Finally,</w:t>
      </w:r>
      <w:r w:rsidR="00AC466E" w:rsidRPr="00206ACB">
        <w:t xml:space="preserve"> </w:t>
      </w:r>
      <w:r w:rsidRPr="00206ACB">
        <w:t>with</w:t>
      </w:r>
      <w:r w:rsidR="00AC466E" w:rsidRPr="00206ACB">
        <w:t xml:space="preserve"> </w:t>
      </w:r>
      <w:r w:rsidRPr="00206ACB">
        <w:t>all</w:t>
      </w:r>
      <w:r w:rsidR="00AC466E" w:rsidRPr="00206ACB">
        <w:t xml:space="preserve"> </w:t>
      </w:r>
      <w:r w:rsidRPr="00206ACB">
        <w:t>of</w:t>
      </w:r>
      <w:r w:rsidR="00AC466E" w:rsidRPr="00206ACB">
        <w:t xml:space="preserve"> </w:t>
      </w:r>
      <w:r w:rsidRPr="00206ACB">
        <w:t>our</w:t>
      </w:r>
      <w:r w:rsidR="00AC466E" w:rsidRPr="00206ACB">
        <w:t xml:space="preserve"> </w:t>
      </w:r>
      <w:r w:rsidRPr="00206ACB">
        <w:t>setup</w:t>
      </w:r>
      <w:r w:rsidR="00AC466E" w:rsidRPr="00206ACB">
        <w:t xml:space="preserve"> </w:t>
      </w:r>
      <w:r w:rsidRPr="00206ACB">
        <w:t>complete,</w:t>
      </w:r>
      <w:r w:rsidR="00AC466E" w:rsidRPr="00206ACB">
        <w:t xml:space="preserve"> </w:t>
      </w:r>
      <w:r w:rsidRPr="00206ACB">
        <w:t>we</w:t>
      </w:r>
      <w:r w:rsidR="00AC466E" w:rsidRPr="00206ACB">
        <w:t xml:space="preserve"> </w:t>
      </w:r>
      <w:r w:rsidRPr="00206ACB">
        <w:t>jump</w:t>
      </w:r>
      <w:r w:rsidR="00AC466E" w:rsidRPr="00206ACB">
        <w:t xml:space="preserve"> </w:t>
      </w:r>
      <w:r w:rsidRPr="00206ACB">
        <w:t>to</w:t>
      </w:r>
      <w:r w:rsidR="00AC466E" w:rsidRPr="00206ACB">
        <w:t xml:space="preserve"> </w:t>
      </w:r>
      <w:r w:rsidRPr="009E6759">
        <w:rPr>
          <w:rStyle w:val="QuoteChar"/>
        </w:rPr>
        <w:t>.proc</w:t>
      </w:r>
      <w:r w:rsidR="00AC466E" w:rsidRPr="009E6759">
        <w:rPr>
          <w:rStyle w:val="QuoteChar"/>
        </w:rPr>
        <w:t xml:space="preserve"> </w:t>
      </w:r>
      <w:r w:rsidRPr="009E6759">
        <w:rPr>
          <w:rStyle w:val="QuoteChar"/>
        </w:rPr>
        <w:t>main</w:t>
      </w:r>
      <w:r w:rsidR="00AC466E" w:rsidRPr="00206ACB">
        <w:t xml:space="preserve"> </w:t>
      </w:r>
      <w:r w:rsidRPr="00206ACB">
        <w:t>and</w:t>
      </w:r>
      <w:r w:rsidR="00AC466E" w:rsidRPr="00206ACB">
        <w:t xml:space="preserve"> </w:t>
      </w:r>
      <w:r w:rsidRPr="00206ACB">
        <w:t>execute</w:t>
      </w:r>
      <w:r w:rsidR="00AC466E" w:rsidRPr="00206ACB">
        <w:t xml:space="preserve"> </w:t>
      </w:r>
      <w:r w:rsidRPr="00206ACB">
        <w:t>our</w:t>
      </w:r>
      <w:r w:rsidR="00AC466E" w:rsidRPr="00206ACB">
        <w:t xml:space="preserve"> </w:t>
      </w:r>
      <w:r w:rsidRPr="00206ACB">
        <w:t>game's</w:t>
      </w:r>
      <w:r w:rsidR="00AC466E" w:rsidRPr="00206ACB">
        <w:t xml:space="preserve"> </w:t>
      </w:r>
      <w:r w:rsidRPr="00206ACB">
        <w:t>actual</w:t>
      </w:r>
      <w:r w:rsidR="00AC466E" w:rsidRPr="00206ACB">
        <w:t xml:space="preserve"> </w:t>
      </w:r>
      <w:r w:rsidRPr="00206ACB">
        <w:t>code.</w:t>
      </w:r>
    </w:p>
    <w:p w14:paraId="0A14E2C3" w14:textId="181D4E3F" w:rsidR="009A39E2" w:rsidRPr="00206ACB" w:rsidRDefault="009A39E2">
      <w:pPr>
        <w:pStyle w:val="ListParagraph"/>
        <w:numPr>
          <w:ilvl w:val="0"/>
          <w:numId w:val="10"/>
        </w:numPr>
        <w:rPr>
          <w:rFonts w:cstheme="minorHAnsi"/>
          <w:szCs w:val="26"/>
        </w:rPr>
      </w:pPr>
      <w:r w:rsidRPr="00206ACB">
        <w:rPr>
          <w:rFonts w:cstheme="minorHAnsi"/>
          <w:szCs w:val="26"/>
        </w:rPr>
        <w:t>A</w:t>
      </w:r>
      <w:r w:rsidR="00AC466E" w:rsidRPr="00206ACB">
        <w:rPr>
          <w:rFonts w:cstheme="minorHAnsi"/>
          <w:szCs w:val="26"/>
        </w:rPr>
        <w:t xml:space="preserve"> </w:t>
      </w:r>
      <w:r w:rsidRPr="00206ACB">
        <w:rPr>
          <w:rFonts w:cstheme="minorHAnsi"/>
          <w:szCs w:val="26"/>
        </w:rPr>
        <w:t>Full</w:t>
      </w:r>
      <w:r w:rsidR="00AC466E" w:rsidRPr="00206ACB">
        <w:rPr>
          <w:rFonts w:cstheme="minorHAnsi"/>
          <w:szCs w:val="26"/>
        </w:rPr>
        <w:t xml:space="preserve"> </w:t>
      </w:r>
      <w:r w:rsidRPr="00206ACB">
        <w:rPr>
          <w:rFonts w:cstheme="minorHAnsi"/>
          <w:szCs w:val="26"/>
        </w:rPr>
        <w:t>Reset</w:t>
      </w:r>
    </w:p>
    <w:p w14:paraId="5E4BFA07" w14:textId="14E8882A" w:rsidR="009A39E2" w:rsidRPr="00206ACB" w:rsidRDefault="009A39E2" w:rsidP="00F871D7">
      <w:r w:rsidRPr="00206ACB">
        <w:t>The</w:t>
      </w:r>
      <w:r w:rsidR="00AC466E" w:rsidRPr="00206ACB">
        <w:t xml:space="preserve"> </w:t>
      </w:r>
      <w:r w:rsidRPr="00206ACB">
        <w:t>reset</w:t>
      </w:r>
      <w:r w:rsidR="00AC466E" w:rsidRPr="00206ACB">
        <w:t xml:space="preserve"> </w:t>
      </w:r>
      <w:r w:rsidRPr="00206ACB">
        <w:t>handler</w:t>
      </w:r>
      <w:r w:rsidR="00AC466E" w:rsidRPr="00206ACB">
        <w:t xml:space="preserve"> </w:t>
      </w:r>
      <w:r w:rsidRPr="00206ACB">
        <w:t>our</w:t>
      </w:r>
      <w:r w:rsidR="00AC466E" w:rsidRPr="00206ACB">
        <w:t xml:space="preserve"> </w:t>
      </w:r>
      <w:r w:rsidRPr="00206ACB">
        <w:t>test</w:t>
      </w:r>
      <w:r w:rsidR="00AC466E" w:rsidRPr="00206ACB">
        <w:t xml:space="preserve"> </w:t>
      </w:r>
      <w:r w:rsidRPr="00206ACB">
        <w:t>project</w:t>
      </w:r>
      <w:r w:rsidR="00AC466E" w:rsidRPr="00206ACB">
        <w:t xml:space="preserve"> </w:t>
      </w:r>
      <w:r w:rsidRPr="00206ACB">
        <w:t>uses</w:t>
      </w:r>
      <w:r w:rsidR="00AC466E" w:rsidRPr="00206ACB">
        <w:t xml:space="preserve"> </w:t>
      </w:r>
      <w:r w:rsidRPr="00206ACB">
        <w:t>is</w:t>
      </w:r>
      <w:r w:rsidR="00AC466E" w:rsidRPr="00206ACB">
        <w:t xml:space="preserve"> </w:t>
      </w:r>
      <w:r w:rsidRPr="00206ACB">
        <w:t>the</w:t>
      </w:r>
      <w:r w:rsidR="00AC466E" w:rsidRPr="00206ACB">
        <w:t xml:space="preserve"> </w:t>
      </w:r>
      <w:r w:rsidRPr="00206ACB">
        <w:t>most</w:t>
      </w:r>
      <w:r w:rsidR="00AC466E" w:rsidRPr="00206ACB">
        <w:t xml:space="preserve"> </w:t>
      </w:r>
      <w:r w:rsidRPr="00206ACB">
        <w:t>basic</w:t>
      </w:r>
      <w:r w:rsidR="00AC466E" w:rsidRPr="00206ACB">
        <w:t xml:space="preserve"> </w:t>
      </w:r>
      <w:r w:rsidRPr="00206ACB">
        <w:t>handler</w:t>
      </w:r>
      <w:r w:rsidR="00AC466E" w:rsidRPr="00206ACB">
        <w:t xml:space="preserve"> </w:t>
      </w:r>
      <w:r w:rsidRPr="00206ACB">
        <w:t>that</w:t>
      </w:r>
      <w:r w:rsidR="00AC466E" w:rsidRPr="00206ACB">
        <w:t xml:space="preserve"> </w:t>
      </w:r>
      <w:r w:rsidRPr="00206ACB">
        <w:t>will</w:t>
      </w:r>
      <w:r w:rsidR="00AC466E" w:rsidRPr="00206ACB">
        <w:t xml:space="preserve"> </w:t>
      </w:r>
      <w:r w:rsidRPr="00206ACB">
        <w:t>reliably</w:t>
      </w:r>
      <w:r w:rsidR="00AC466E" w:rsidRPr="00206ACB">
        <w:t xml:space="preserve"> </w:t>
      </w:r>
      <w:r w:rsidRPr="00206ACB">
        <w:t>start</w:t>
      </w:r>
      <w:r w:rsidR="00AC466E" w:rsidRPr="00206ACB">
        <w:t xml:space="preserve"> </w:t>
      </w:r>
      <w:r w:rsidRPr="00206ACB">
        <w:t>up</w:t>
      </w:r>
      <w:r w:rsidR="00AC466E" w:rsidRPr="00206ACB">
        <w:t xml:space="preserve"> </w:t>
      </w:r>
      <w:r w:rsidRPr="00206ACB">
        <w:t>the</w:t>
      </w:r>
      <w:r w:rsidR="00AC466E" w:rsidRPr="00206ACB">
        <w:t xml:space="preserve"> </w:t>
      </w:r>
      <w:r w:rsidRPr="00206ACB">
        <w:t>NES</w:t>
      </w:r>
      <w:r w:rsidR="00AC466E" w:rsidRPr="00206ACB">
        <w:t xml:space="preserve"> </w:t>
      </w:r>
      <w:r w:rsidRPr="00206ACB">
        <w:t>in</w:t>
      </w:r>
      <w:r w:rsidR="00AC466E" w:rsidRPr="00206ACB">
        <w:t xml:space="preserve"> </w:t>
      </w:r>
      <w:r w:rsidRPr="00206ACB">
        <w:t>a</w:t>
      </w:r>
      <w:r w:rsidR="00AC466E" w:rsidRPr="00206ACB">
        <w:t xml:space="preserve"> </w:t>
      </w:r>
      <w:r w:rsidRPr="00206ACB">
        <w:t>known-good</w:t>
      </w:r>
      <w:r w:rsidR="00AC466E" w:rsidRPr="00206ACB">
        <w:t xml:space="preserve"> </w:t>
      </w:r>
      <w:r w:rsidRPr="00206ACB">
        <w:t>state.</w:t>
      </w:r>
      <w:r w:rsidR="00AC466E" w:rsidRPr="00206ACB">
        <w:t xml:space="preserve"> </w:t>
      </w:r>
      <w:r w:rsidRPr="00206ACB">
        <w:t>There</w:t>
      </w:r>
      <w:r w:rsidR="00AC466E" w:rsidRPr="00206ACB">
        <w:t xml:space="preserve"> </w:t>
      </w:r>
      <w:r w:rsidRPr="00206ACB">
        <w:t>are</w:t>
      </w:r>
      <w:r w:rsidR="00AC466E" w:rsidRPr="00206ACB">
        <w:t xml:space="preserve"> </w:t>
      </w:r>
      <w:r w:rsidRPr="00206ACB">
        <w:t>many</w:t>
      </w:r>
      <w:r w:rsidR="00AC466E" w:rsidRPr="00206ACB">
        <w:t xml:space="preserve"> </w:t>
      </w:r>
      <w:r w:rsidRPr="00206ACB">
        <w:t>other</w:t>
      </w:r>
      <w:r w:rsidR="00AC466E" w:rsidRPr="00206ACB">
        <w:t xml:space="preserve"> </w:t>
      </w:r>
      <w:r w:rsidRPr="00206ACB">
        <w:t>tasks</w:t>
      </w:r>
      <w:r w:rsidR="00AC466E" w:rsidRPr="00206ACB">
        <w:t xml:space="preserve"> </w:t>
      </w:r>
      <w:r w:rsidRPr="00206ACB">
        <w:t>that</w:t>
      </w:r>
      <w:r w:rsidR="00AC466E" w:rsidRPr="00206ACB">
        <w:t xml:space="preserve"> </w:t>
      </w:r>
      <w:r w:rsidRPr="00206ACB">
        <w:t>the</w:t>
      </w:r>
      <w:r w:rsidR="00AC466E" w:rsidRPr="00206ACB">
        <w:t xml:space="preserve"> </w:t>
      </w:r>
      <w:r w:rsidRPr="00206ACB">
        <w:t>reset</w:t>
      </w:r>
      <w:r w:rsidR="00AC466E" w:rsidRPr="00206ACB">
        <w:t xml:space="preserve"> </w:t>
      </w:r>
      <w:r w:rsidRPr="00206ACB">
        <w:t>handler</w:t>
      </w:r>
      <w:r w:rsidR="00AC466E" w:rsidRPr="00206ACB">
        <w:t xml:space="preserve"> </w:t>
      </w:r>
      <w:r w:rsidRPr="00206ACB">
        <w:t>can</w:t>
      </w:r>
      <w:r w:rsidR="00AC466E" w:rsidRPr="00206ACB">
        <w:t xml:space="preserve"> </w:t>
      </w:r>
      <w:r w:rsidRPr="00206ACB">
        <w:t>take</w:t>
      </w:r>
      <w:r w:rsidR="00AC466E" w:rsidRPr="00206ACB">
        <w:t xml:space="preserve"> </w:t>
      </w:r>
      <w:r w:rsidRPr="00206ACB">
        <w:t>care</w:t>
      </w:r>
      <w:r w:rsidR="00AC466E" w:rsidRPr="00206ACB">
        <w:t xml:space="preserve"> </w:t>
      </w:r>
      <w:r w:rsidRPr="00206ACB">
        <w:t>of,</w:t>
      </w:r>
      <w:r w:rsidR="00AC466E" w:rsidRPr="00206ACB">
        <w:t xml:space="preserve"> </w:t>
      </w:r>
      <w:r w:rsidRPr="00206ACB">
        <w:t>like</w:t>
      </w:r>
      <w:r w:rsidR="00AC466E" w:rsidRPr="00206ACB">
        <w:t xml:space="preserve"> </w:t>
      </w:r>
      <w:r w:rsidRPr="00206ACB">
        <w:t>setting</w:t>
      </w:r>
      <w:r w:rsidR="00AC466E" w:rsidRPr="00206ACB">
        <w:t xml:space="preserve"> </w:t>
      </w:r>
      <w:r w:rsidRPr="00206ACB">
        <w:t>up</w:t>
      </w:r>
      <w:r w:rsidR="00AC466E" w:rsidRPr="00206ACB">
        <w:t xml:space="preserve"> </w:t>
      </w:r>
      <w:r w:rsidRPr="00206ACB">
        <w:t>the</w:t>
      </w:r>
      <w:r w:rsidR="00AC466E" w:rsidRPr="00206ACB">
        <w:t xml:space="preserve"> </w:t>
      </w:r>
      <w:r w:rsidRPr="00206ACB">
        <w:t>Audio</w:t>
      </w:r>
      <w:r w:rsidR="00AC466E" w:rsidRPr="00206ACB">
        <w:t xml:space="preserve"> </w:t>
      </w:r>
      <w:r w:rsidRPr="00206ACB">
        <w:t>Processing</w:t>
      </w:r>
      <w:r w:rsidR="00AC466E" w:rsidRPr="00206ACB">
        <w:t xml:space="preserve"> </w:t>
      </w:r>
      <w:r w:rsidRPr="00206ACB">
        <w:t>Unit</w:t>
      </w:r>
      <w:r w:rsidR="00AC466E" w:rsidRPr="00206ACB">
        <w:t xml:space="preserve"> </w:t>
      </w:r>
      <w:r w:rsidRPr="00206ACB">
        <w:t>(APU)</w:t>
      </w:r>
      <w:r w:rsidR="00AC466E" w:rsidRPr="00206ACB">
        <w:t xml:space="preserve"> </w:t>
      </w:r>
      <w:r w:rsidRPr="00206ACB">
        <w:t>and</w:t>
      </w:r>
      <w:r w:rsidR="00AC466E" w:rsidRPr="00206ACB">
        <w:t xml:space="preserve"> </w:t>
      </w:r>
      <w:r w:rsidRPr="00206ACB">
        <w:t>clearing</w:t>
      </w:r>
      <w:r w:rsidR="00AC466E" w:rsidRPr="00206ACB">
        <w:t xml:space="preserve"> </w:t>
      </w:r>
      <w:r w:rsidRPr="00206ACB">
        <w:t>out</w:t>
      </w:r>
      <w:r w:rsidR="00AC466E" w:rsidRPr="00206ACB">
        <w:t xml:space="preserve"> </w:t>
      </w:r>
      <w:r w:rsidRPr="00206ACB">
        <w:t>RAM.</w:t>
      </w:r>
      <w:r w:rsidR="00AC466E" w:rsidRPr="00206ACB">
        <w:t xml:space="preserve"> </w:t>
      </w:r>
      <w:r w:rsidRPr="00206ACB">
        <w:t>As</w:t>
      </w:r>
      <w:r w:rsidR="00AC466E" w:rsidRPr="00206ACB">
        <w:t xml:space="preserve"> </w:t>
      </w:r>
      <w:r w:rsidRPr="00206ACB">
        <w:t>we</w:t>
      </w:r>
      <w:r w:rsidR="00AC466E" w:rsidRPr="00206ACB">
        <w:t xml:space="preserve"> </w:t>
      </w:r>
      <w:r w:rsidRPr="00206ACB">
        <w:t>add</w:t>
      </w:r>
      <w:r w:rsidR="00AC466E" w:rsidRPr="00206ACB">
        <w:t xml:space="preserve"> </w:t>
      </w:r>
      <w:r w:rsidRPr="00206ACB">
        <w:t>more</w:t>
      </w:r>
      <w:r w:rsidR="00AC466E" w:rsidRPr="00206ACB">
        <w:t xml:space="preserve"> </w:t>
      </w:r>
      <w:r w:rsidRPr="00206ACB">
        <w:t>functionality</w:t>
      </w:r>
      <w:r w:rsidR="00AC466E" w:rsidRPr="00206ACB">
        <w:t xml:space="preserve"> </w:t>
      </w:r>
      <w:r w:rsidRPr="00206ACB">
        <w:t>to</w:t>
      </w:r>
      <w:r w:rsidR="00AC466E" w:rsidRPr="00206ACB">
        <w:t xml:space="preserve"> </w:t>
      </w:r>
      <w:r w:rsidRPr="00206ACB">
        <w:t>our</w:t>
      </w:r>
      <w:r w:rsidR="00AC466E" w:rsidRPr="00206ACB">
        <w:t xml:space="preserve"> </w:t>
      </w:r>
      <w:r w:rsidRPr="00206ACB">
        <w:t>games,</w:t>
      </w:r>
      <w:r w:rsidR="00AC466E" w:rsidRPr="00206ACB">
        <w:t xml:space="preserve"> </w:t>
      </w:r>
      <w:r w:rsidRPr="00206ACB">
        <w:t>we</w:t>
      </w:r>
      <w:r w:rsidR="00AC466E" w:rsidRPr="00206ACB">
        <w:t xml:space="preserve"> </w:t>
      </w:r>
      <w:r w:rsidRPr="00206ACB">
        <w:t>will</w:t>
      </w:r>
      <w:r w:rsidR="00AC466E" w:rsidRPr="00206ACB">
        <w:t xml:space="preserve"> </w:t>
      </w:r>
      <w:r w:rsidRPr="00206ACB">
        <w:t>expand</w:t>
      </w:r>
      <w:r w:rsidR="00AC466E" w:rsidRPr="00206ACB">
        <w:t xml:space="preserve"> </w:t>
      </w:r>
      <w:r w:rsidRPr="00206ACB">
        <w:t>the</w:t>
      </w:r>
      <w:r w:rsidR="00AC466E" w:rsidRPr="00206ACB">
        <w:t xml:space="preserve"> </w:t>
      </w:r>
      <w:r w:rsidRPr="00206ACB">
        <w:t>role</w:t>
      </w:r>
      <w:r w:rsidR="00AC466E" w:rsidRPr="00206ACB">
        <w:t xml:space="preserve"> </w:t>
      </w:r>
      <w:r w:rsidRPr="00206ACB">
        <w:t>of</w:t>
      </w:r>
      <w:r w:rsidR="00AC466E" w:rsidRPr="00206ACB">
        <w:t xml:space="preserve"> </w:t>
      </w:r>
      <w:r w:rsidRPr="00206ACB">
        <w:t>the</w:t>
      </w:r>
      <w:r w:rsidR="00AC466E" w:rsidRPr="00206ACB">
        <w:t xml:space="preserve"> </w:t>
      </w:r>
      <w:r w:rsidRPr="00206ACB">
        <w:t>reset</w:t>
      </w:r>
      <w:r w:rsidR="00AC466E" w:rsidRPr="00206ACB">
        <w:t xml:space="preserve"> </w:t>
      </w:r>
      <w:r w:rsidRPr="00206ACB">
        <w:t>handler</w:t>
      </w:r>
      <w:r w:rsidR="00AC466E" w:rsidRPr="00206ACB">
        <w:t xml:space="preserve"> </w:t>
      </w:r>
      <w:r w:rsidRPr="00206ACB">
        <w:t>as</w:t>
      </w:r>
      <w:r w:rsidR="00AC466E" w:rsidRPr="00206ACB">
        <w:t xml:space="preserve"> </w:t>
      </w:r>
      <w:r w:rsidRPr="00206ACB">
        <w:t>well.</w:t>
      </w:r>
    </w:p>
    <w:p w14:paraId="6EE7A4B3" w14:textId="3C6856AB" w:rsidR="00B81173" w:rsidRPr="00206ACB" w:rsidRDefault="009A39E2" w:rsidP="0053741F">
      <w:r w:rsidRPr="00206ACB">
        <w:t>We</w:t>
      </w:r>
      <w:r w:rsidR="00AC466E" w:rsidRPr="00206ACB">
        <w:t xml:space="preserve"> </w:t>
      </w:r>
      <w:r w:rsidRPr="00206ACB">
        <w:t>have</w:t>
      </w:r>
      <w:r w:rsidR="00AC466E" w:rsidRPr="00206ACB">
        <w:t xml:space="preserve"> </w:t>
      </w:r>
      <w:r w:rsidRPr="00206ACB">
        <w:t>now</w:t>
      </w:r>
      <w:r w:rsidR="00AC466E" w:rsidRPr="00206ACB">
        <w:t xml:space="preserve"> </w:t>
      </w:r>
      <w:r w:rsidRPr="00206ACB">
        <w:t>covered</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code</w:t>
      </w:r>
      <w:r w:rsidR="00AC466E" w:rsidRPr="00206ACB">
        <w:t xml:space="preserve"> </w:t>
      </w:r>
      <w:r w:rsidRPr="00206ACB">
        <w:t>from</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w:t>
      </w:r>
      <w:r w:rsidR="00AC466E" w:rsidRPr="00206ACB">
        <w:t xml:space="preserve"> </w:t>
      </w:r>
      <w:r w:rsidRPr="00206ACB">
        <w:t>-</w:t>
      </w:r>
      <w:r w:rsidR="00AC466E" w:rsidRPr="00206ACB">
        <w:t xml:space="preserve"> </w:t>
      </w:r>
      <w:r w:rsidRPr="00206ACB">
        <w:t>congratulations!</w:t>
      </w:r>
      <w:r w:rsidR="00AC466E" w:rsidRPr="00206ACB">
        <w:t xml:space="preserve"> </w:t>
      </w:r>
      <w:r w:rsidRPr="00206ACB">
        <w:t>After</w:t>
      </w:r>
      <w:r w:rsidR="00AC466E" w:rsidRPr="00206ACB">
        <w:t xml:space="preserve"> </w:t>
      </w:r>
      <w:r w:rsidRPr="00206ACB">
        <w:t>the</w:t>
      </w:r>
      <w:r w:rsidR="00AC466E" w:rsidRPr="00206ACB">
        <w:t xml:space="preserve"> </w:t>
      </w:r>
      <w:r w:rsidRPr="00206ACB">
        <w:t>last</w:t>
      </w:r>
      <w:r w:rsidR="00AC466E" w:rsidRPr="00206ACB">
        <w:t xml:space="preserve"> </w:t>
      </w:r>
      <w:r w:rsidRPr="00206ACB">
        <w:t>few</w:t>
      </w:r>
      <w:r w:rsidR="00AC466E" w:rsidRPr="00206ACB">
        <w:t xml:space="preserve"> </w:t>
      </w:r>
      <w:r w:rsidRPr="00206ACB">
        <w:t>chapters,</w:t>
      </w:r>
      <w:r w:rsidR="00AC466E" w:rsidRPr="00206ACB">
        <w:t xml:space="preserve"> </w:t>
      </w:r>
      <w:r w:rsidRPr="00206ACB">
        <w:t>you</w:t>
      </w:r>
      <w:r w:rsidR="00AC466E" w:rsidRPr="00206ACB">
        <w:t xml:space="preserve"> </w:t>
      </w:r>
      <w:r w:rsidRPr="00206ACB">
        <w:t>might</w:t>
      </w:r>
      <w:r w:rsidR="00AC466E" w:rsidRPr="00206ACB">
        <w:t xml:space="preserve"> </w:t>
      </w:r>
      <w:r w:rsidRPr="00206ACB">
        <w:t>be</w:t>
      </w:r>
      <w:r w:rsidR="00AC466E" w:rsidRPr="00206ACB">
        <w:t xml:space="preserve"> </w:t>
      </w:r>
      <w:r w:rsidRPr="00206ACB">
        <w:t>thinking</w:t>
      </w:r>
      <w:r w:rsidR="00AC466E" w:rsidRPr="00206ACB">
        <w:t xml:space="preserve"> </w:t>
      </w:r>
      <w:r w:rsidRPr="00206ACB">
        <w:t>to</w:t>
      </w:r>
      <w:r w:rsidR="00AC466E" w:rsidRPr="00206ACB">
        <w:t xml:space="preserve"> </w:t>
      </w:r>
      <w:r w:rsidRPr="00206ACB">
        <w:t>yourself</w:t>
      </w:r>
      <w:r w:rsidR="00AC466E" w:rsidRPr="00206ACB">
        <w:t xml:space="preserve"> </w:t>
      </w:r>
      <w:r w:rsidRPr="00206ACB">
        <w:t>"this</w:t>
      </w:r>
      <w:r w:rsidR="00AC466E" w:rsidRPr="00206ACB">
        <w:t xml:space="preserve"> </w:t>
      </w:r>
      <w:r w:rsidRPr="00206ACB">
        <w:t>is</w:t>
      </w:r>
      <w:r w:rsidR="00AC466E" w:rsidRPr="00206ACB">
        <w:t xml:space="preserve"> </w:t>
      </w:r>
      <w:r w:rsidRPr="00206ACB">
        <w:t>incredibly</w:t>
      </w:r>
      <w:r w:rsidR="00AC466E" w:rsidRPr="00206ACB">
        <w:t xml:space="preserve"> </w:t>
      </w:r>
      <w:r w:rsidRPr="00206ACB">
        <w:t>complicated,</w:t>
      </w:r>
      <w:r w:rsidR="00AC466E" w:rsidRPr="00206ACB">
        <w:t xml:space="preserve"> </w:t>
      </w:r>
      <w:r w:rsidRPr="00206ACB">
        <w:t>why</w:t>
      </w:r>
      <w:r w:rsidR="00AC466E" w:rsidRPr="00206ACB">
        <w:t xml:space="preserve"> </w:t>
      </w:r>
      <w:r w:rsidRPr="00206ACB">
        <w:t>bother?"</w:t>
      </w:r>
      <w:r w:rsidR="00AC466E" w:rsidRPr="00206ACB">
        <w:t xml:space="preserve"> </w:t>
      </w:r>
      <w:r w:rsidRPr="00206ACB">
        <w:t>The</w:t>
      </w:r>
      <w:r w:rsidR="00AC466E" w:rsidRPr="00206ACB">
        <w:t xml:space="preserve"> </w:t>
      </w:r>
      <w:r w:rsidRPr="00206ACB">
        <w:t>next</w:t>
      </w:r>
      <w:r w:rsidR="00AC466E" w:rsidRPr="00206ACB">
        <w:t xml:space="preserve"> </w:t>
      </w:r>
      <w:r w:rsidRPr="00206ACB">
        <w:t>chapter</w:t>
      </w:r>
      <w:r w:rsidR="00AC466E" w:rsidRPr="00206ACB">
        <w:t xml:space="preserve"> </w:t>
      </w:r>
      <w:r w:rsidRPr="00206ACB">
        <w:t>is</w:t>
      </w:r>
      <w:r w:rsidR="00AC466E" w:rsidRPr="00206ACB">
        <w:t xml:space="preserve"> </w:t>
      </w:r>
      <w:r w:rsidRPr="00206ACB">
        <w:t>for</w:t>
      </w:r>
      <w:r w:rsidR="00AC466E" w:rsidRPr="00206ACB">
        <w:t xml:space="preserve"> </w:t>
      </w:r>
      <w:r w:rsidRPr="00206ACB">
        <w:t>you!</w:t>
      </w:r>
    </w:p>
    <w:p w14:paraId="05FEFAD3" w14:textId="21E935AA" w:rsidR="001E3942" w:rsidRPr="00206ACB" w:rsidRDefault="001E3942">
      <w:pPr>
        <w:widowControl/>
        <w:autoSpaceDE/>
        <w:autoSpaceDN/>
        <w:jc w:val="left"/>
        <w:rPr>
          <w:rFonts w:eastAsia="Times New Roman" w:cstheme="minorHAnsi"/>
          <w:color w:val="111111"/>
          <w:kern w:val="0"/>
          <w:szCs w:val="26"/>
          <w:lang w:eastAsia="ja-JP"/>
        </w:rPr>
      </w:pPr>
      <w:r w:rsidRPr="00206ACB">
        <w:rPr>
          <w:rFonts w:cstheme="minorHAnsi"/>
          <w:color w:val="111111"/>
          <w:szCs w:val="26"/>
        </w:rPr>
        <w:br w:type="page"/>
      </w:r>
    </w:p>
    <w:p w14:paraId="1D4BD3F9" w14:textId="5EF3910B" w:rsidR="009654E3" w:rsidRPr="00206ACB" w:rsidRDefault="009654E3">
      <w:pPr>
        <w:pStyle w:val="Heading2"/>
        <w:numPr>
          <w:ilvl w:val="0"/>
          <w:numId w:val="59"/>
        </w:numPr>
        <w:rPr>
          <w:rFonts w:cstheme="minorHAnsi"/>
        </w:rPr>
      </w:pPr>
      <w:bookmarkStart w:id="75" w:name="_Toc168434219"/>
      <w:bookmarkStart w:id="76" w:name="_Toc168542730"/>
      <w:r w:rsidRPr="00206ACB">
        <w:rPr>
          <w:rFonts w:cstheme="minorHAnsi"/>
        </w:rPr>
        <w:lastRenderedPageBreak/>
        <w:t>Why</w:t>
      </w:r>
      <w:r w:rsidR="00AC466E" w:rsidRPr="00206ACB">
        <w:rPr>
          <w:rFonts w:cstheme="minorHAnsi"/>
        </w:rPr>
        <w:t xml:space="preserve"> </w:t>
      </w:r>
      <w:r w:rsidRPr="00206ACB">
        <w:rPr>
          <w:rFonts w:cstheme="minorHAnsi"/>
        </w:rPr>
        <w:t>Would</w:t>
      </w:r>
      <w:r w:rsidR="00AC466E" w:rsidRPr="00206ACB">
        <w:rPr>
          <w:rFonts w:cstheme="minorHAnsi"/>
        </w:rPr>
        <w:t xml:space="preserve"> </w:t>
      </w:r>
      <w:r w:rsidRPr="00206ACB">
        <w:rPr>
          <w:rFonts w:cstheme="minorHAnsi"/>
        </w:rPr>
        <w:t>Anyone</w:t>
      </w:r>
      <w:r w:rsidR="00AC466E" w:rsidRPr="00206ACB">
        <w:rPr>
          <w:rFonts w:cstheme="minorHAnsi"/>
        </w:rPr>
        <w:t xml:space="preserve"> </w:t>
      </w:r>
      <w:r w:rsidRPr="00206ACB">
        <w:rPr>
          <w:rFonts w:cstheme="minorHAnsi"/>
        </w:rPr>
        <w:t>Do</w:t>
      </w:r>
      <w:r w:rsidR="00AC466E" w:rsidRPr="00206ACB">
        <w:rPr>
          <w:rFonts w:cstheme="minorHAnsi"/>
        </w:rPr>
        <w:t xml:space="preserve"> </w:t>
      </w:r>
      <w:r w:rsidRPr="00206ACB">
        <w:rPr>
          <w:rFonts w:cstheme="minorHAnsi"/>
        </w:rPr>
        <w:t>This?</w:t>
      </w:r>
      <w:bookmarkEnd w:id="75"/>
      <w:bookmarkEnd w:id="76"/>
    </w:p>
    <w:p w14:paraId="11B8A73E" w14:textId="740CC560" w:rsidR="0019672A" w:rsidRPr="00206ACB" w:rsidRDefault="0019672A" w:rsidP="00F871D7">
      <w:r w:rsidRPr="00206ACB">
        <w:t>We've</w:t>
      </w:r>
      <w:r w:rsidR="00AC466E" w:rsidRPr="00206ACB">
        <w:t xml:space="preserve"> </w:t>
      </w:r>
      <w:r w:rsidRPr="00206ACB">
        <w:t>spent</w:t>
      </w:r>
      <w:r w:rsidR="00AC466E" w:rsidRPr="00206ACB">
        <w:t xml:space="preserve"> </w:t>
      </w:r>
      <w:r w:rsidRPr="00206ACB">
        <w:t>six</w:t>
      </w:r>
      <w:r w:rsidR="00AC466E" w:rsidRPr="00206ACB">
        <w:t xml:space="preserve"> </w:t>
      </w:r>
      <w:r w:rsidRPr="00206ACB">
        <w:t>chapters</w:t>
      </w:r>
      <w:r w:rsidR="00AC466E" w:rsidRPr="00206ACB">
        <w:t xml:space="preserve"> </w:t>
      </w:r>
      <w:r w:rsidRPr="00206ACB">
        <w:t>together</w:t>
      </w:r>
      <w:r w:rsidR="00AC466E" w:rsidRPr="00206ACB">
        <w:t xml:space="preserve"> </w:t>
      </w:r>
      <w:r w:rsidRPr="00206ACB">
        <w:t>talking</w:t>
      </w:r>
      <w:r w:rsidR="00AC466E" w:rsidRPr="00206ACB">
        <w:t xml:space="preserve"> </w:t>
      </w:r>
      <w:r w:rsidRPr="00206ACB">
        <w:t>about</w:t>
      </w:r>
      <w:r w:rsidR="00AC466E" w:rsidRPr="00206ACB">
        <w:t xml:space="preserve"> </w:t>
      </w:r>
      <w:r w:rsidRPr="00206ACB">
        <w:t>how</w:t>
      </w:r>
      <w:r w:rsidR="00AC466E" w:rsidRPr="00206ACB">
        <w:t xml:space="preserve"> </w:t>
      </w:r>
      <w:r w:rsidRPr="00206ACB">
        <w:t>to</w:t>
      </w:r>
      <w:r w:rsidR="00AC466E" w:rsidRPr="00206ACB">
        <w:t xml:space="preserve"> </w:t>
      </w:r>
      <w:r w:rsidRPr="00206ACB">
        <w:t>get</w:t>
      </w:r>
      <w:r w:rsidR="00AC466E" w:rsidRPr="00206ACB">
        <w:t xml:space="preserve"> </w:t>
      </w:r>
      <w:r w:rsidRPr="00206ACB">
        <w:t>an</w:t>
      </w:r>
      <w:r w:rsidR="00AC466E" w:rsidRPr="00206ACB">
        <w:t xml:space="preserve"> </w:t>
      </w:r>
      <w:r w:rsidRPr="00206ACB">
        <w:t>over-30-year-old</w:t>
      </w:r>
      <w:r w:rsidR="00AC466E" w:rsidRPr="00206ACB">
        <w:t xml:space="preserve"> </w:t>
      </w:r>
      <w:r w:rsidRPr="00206ACB">
        <w:t>game</w:t>
      </w:r>
      <w:r w:rsidR="00AC466E" w:rsidRPr="00206ACB">
        <w:t xml:space="preserve"> </w:t>
      </w:r>
      <w:r w:rsidRPr="00206ACB">
        <w:t>system</w:t>
      </w:r>
      <w:r w:rsidR="00AC466E" w:rsidRPr="00206ACB">
        <w:t xml:space="preserve"> </w:t>
      </w:r>
      <w:r w:rsidRPr="00206ACB">
        <w:t>to</w:t>
      </w:r>
      <w:r w:rsidR="00AC466E" w:rsidRPr="00206ACB">
        <w:t xml:space="preserve"> </w:t>
      </w:r>
      <w:r w:rsidRPr="00206ACB">
        <w:t>display</w:t>
      </w:r>
      <w:r w:rsidR="00AC466E" w:rsidRPr="00206ACB">
        <w:t xml:space="preserve"> </w:t>
      </w:r>
      <w:r w:rsidRPr="00206ACB">
        <w:t>a</w:t>
      </w:r>
      <w:r w:rsidR="00AC466E" w:rsidRPr="00206ACB">
        <w:t xml:space="preserve"> </w:t>
      </w:r>
      <w:r w:rsidRPr="00206ACB">
        <w:t>static,</w:t>
      </w:r>
      <w:r w:rsidR="00AC466E" w:rsidRPr="00206ACB">
        <w:t xml:space="preserve"> </w:t>
      </w:r>
      <w:r w:rsidRPr="00206ACB">
        <w:t>green</w:t>
      </w:r>
      <w:r w:rsidR="00AC466E" w:rsidRPr="00206ACB">
        <w:t xml:space="preserve"> </w:t>
      </w:r>
      <w:r w:rsidRPr="00206ACB">
        <w:t>background.</w:t>
      </w:r>
      <w:r w:rsidR="00AC466E" w:rsidRPr="00206ACB">
        <w:t xml:space="preserve"> </w:t>
      </w:r>
      <w:r w:rsidRPr="00206ACB">
        <w:t>(Thank</w:t>
      </w:r>
      <w:r w:rsidR="00AC466E" w:rsidRPr="00206ACB">
        <w:t xml:space="preserve"> </w:t>
      </w:r>
      <w:r w:rsidRPr="00206ACB">
        <w:t>you,</w:t>
      </w:r>
      <w:r w:rsidR="00AC466E" w:rsidRPr="00206ACB">
        <w:t xml:space="preserve"> </w:t>
      </w:r>
      <w:r w:rsidRPr="00206ACB">
        <w:t>by</w:t>
      </w:r>
      <w:r w:rsidR="00AC466E" w:rsidRPr="00206ACB">
        <w:t xml:space="preserve"> </w:t>
      </w:r>
      <w:r w:rsidRPr="00206ACB">
        <w:t>the</w:t>
      </w:r>
      <w:r w:rsidR="00AC466E" w:rsidRPr="00206ACB">
        <w:t xml:space="preserve"> </w:t>
      </w:r>
      <w:r w:rsidRPr="00206ACB">
        <w:t>way,</w:t>
      </w:r>
      <w:r w:rsidR="00AC466E" w:rsidRPr="00206ACB">
        <w:t xml:space="preserve"> </w:t>
      </w:r>
      <w:r w:rsidRPr="00206ACB">
        <w:t>for</w:t>
      </w:r>
      <w:r w:rsidR="00AC466E" w:rsidRPr="00206ACB">
        <w:t xml:space="preserve"> </w:t>
      </w:r>
      <w:r w:rsidRPr="00206ACB">
        <w:t>sticking</w:t>
      </w:r>
      <w:r w:rsidR="00AC466E" w:rsidRPr="00206ACB">
        <w:t xml:space="preserve"> </w:t>
      </w:r>
      <w:r w:rsidRPr="00206ACB">
        <w:t>with</w:t>
      </w:r>
      <w:r w:rsidR="00AC466E" w:rsidRPr="00206ACB">
        <w:t xml:space="preserve"> </w:t>
      </w:r>
      <w:r w:rsidRPr="00206ACB">
        <w:t>me</w:t>
      </w:r>
      <w:r w:rsidR="00AC466E" w:rsidRPr="00206ACB">
        <w:t xml:space="preserve"> </w:t>
      </w:r>
      <w:r w:rsidRPr="00206ACB">
        <w:t>this</w:t>
      </w:r>
      <w:r w:rsidR="00AC466E" w:rsidRPr="00206ACB">
        <w:t xml:space="preserve"> </w:t>
      </w:r>
      <w:r w:rsidRPr="00206ACB">
        <w:t>long!)</w:t>
      </w:r>
      <w:r w:rsidR="00AC466E" w:rsidRPr="00206ACB">
        <w:t xml:space="preserve"> </w:t>
      </w:r>
      <w:r w:rsidRPr="00206ACB">
        <w:t>This</w:t>
      </w:r>
      <w:r w:rsidR="00AC466E" w:rsidRPr="00206ACB">
        <w:t xml:space="preserve"> </w:t>
      </w:r>
      <w:r w:rsidRPr="00206ACB">
        <w:t>is,</w:t>
      </w:r>
      <w:r w:rsidR="00AC466E" w:rsidRPr="00206ACB">
        <w:t xml:space="preserve"> </w:t>
      </w:r>
      <w:r w:rsidRPr="00206ACB">
        <w:t>to</w:t>
      </w:r>
      <w:r w:rsidR="00AC466E" w:rsidRPr="00206ACB">
        <w:t xml:space="preserve"> </w:t>
      </w:r>
      <w:r w:rsidRPr="00206ACB">
        <w:t>be</w:t>
      </w:r>
      <w:r w:rsidR="00AC466E" w:rsidRPr="00206ACB">
        <w:t xml:space="preserve"> </w:t>
      </w:r>
      <w:r w:rsidRPr="00206ACB">
        <w:t>fair,</w:t>
      </w:r>
      <w:r w:rsidR="00AC466E" w:rsidRPr="00206ACB">
        <w:t xml:space="preserve"> </w:t>
      </w:r>
      <w:r w:rsidRPr="00206ACB">
        <w:t>an</w:t>
      </w:r>
      <w:r w:rsidR="00AC466E" w:rsidRPr="00206ACB">
        <w:t xml:space="preserve"> </w:t>
      </w:r>
      <w:r w:rsidRPr="00206ACB">
        <w:t>incredible</w:t>
      </w:r>
      <w:r w:rsidR="00AC466E" w:rsidRPr="00206ACB">
        <w:t xml:space="preserve"> </w:t>
      </w:r>
      <w:r w:rsidRPr="00206ACB">
        <w:t>amount</w:t>
      </w:r>
      <w:r w:rsidR="00AC466E" w:rsidRPr="00206ACB">
        <w:t xml:space="preserve"> </w:t>
      </w:r>
      <w:r w:rsidRPr="00206ACB">
        <w:t>of</w:t>
      </w:r>
      <w:r w:rsidR="00AC466E" w:rsidRPr="00206ACB">
        <w:t xml:space="preserve"> </w:t>
      </w:r>
      <w:r w:rsidRPr="00206ACB">
        <w:t>work</w:t>
      </w:r>
      <w:r w:rsidR="00AC466E" w:rsidRPr="00206ACB">
        <w:t xml:space="preserve"> </w:t>
      </w:r>
      <w:r w:rsidRPr="00206ACB">
        <w:t>for</w:t>
      </w:r>
      <w:r w:rsidR="00AC466E" w:rsidRPr="00206ACB">
        <w:t xml:space="preserve"> </w:t>
      </w:r>
      <w:r w:rsidRPr="00206ACB">
        <w:t>such</w:t>
      </w:r>
      <w:r w:rsidR="00AC466E" w:rsidRPr="00206ACB">
        <w:t xml:space="preserve"> </w:t>
      </w:r>
      <w:r w:rsidRPr="00206ACB">
        <w:t>an</w:t>
      </w:r>
      <w:r w:rsidR="00AC466E" w:rsidRPr="00206ACB">
        <w:t xml:space="preserve"> </w:t>
      </w:r>
      <w:r w:rsidRPr="00206ACB">
        <w:t>unimpressive</w:t>
      </w:r>
      <w:r w:rsidR="00AC466E" w:rsidRPr="00206ACB">
        <w:t xml:space="preserve"> </w:t>
      </w:r>
      <w:r w:rsidRPr="00206ACB">
        <w:t>result.</w:t>
      </w:r>
      <w:r w:rsidR="00AC466E" w:rsidRPr="00206ACB">
        <w:t xml:space="preserve"> </w:t>
      </w:r>
      <w:r w:rsidRPr="00206ACB">
        <w:t>At</w:t>
      </w:r>
      <w:r w:rsidR="00AC466E" w:rsidRPr="00206ACB">
        <w:t xml:space="preserve"> </w:t>
      </w:r>
      <w:r w:rsidRPr="00206ACB">
        <w:t>this</w:t>
      </w:r>
      <w:r w:rsidR="00AC466E" w:rsidRPr="00206ACB">
        <w:t xml:space="preserve"> </w:t>
      </w:r>
      <w:r w:rsidRPr="00206ACB">
        <w:t>point,</w:t>
      </w:r>
      <w:r w:rsidR="00AC466E" w:rsidRPr="00206ACB">
        <w:t xml:space="preserve"> </w:t>
      </w:r>
      <w:r w:rsidRPr="00206ACB">
        <w:t>you</w:t>
      </w:r>
      <w:r w:rsidR="00AC466E" w:rsidRPr="00206ACB">
        <w:t xml:space="preserve"> </w:t>
      </w:r>
      <w:r w:rsidRPr="00206ACB">
        <w:t>may</w:t>
      </w:r>
      <w:r w:rsidR="00AC466E" w:rsidRPr="00206ACB">
        <w:t xml:space="preserve"> </w:t>
      </w:r>
      <w:r w:rsidRPr="00206ACB">
        <w:t>be</w:t>
      </w:r>
      <w:r w:rsidR="00AC466E" w:rsidRPr="00206ACB">
        <w:t xml:space="preserve"> </w:t>
      </w:r>
      <w:r w:rsidRPr="00206ACB">
        <w:t>wondering</w:t>
      </w:r>
      <w:r w:rsidR="00AC466E" w:rsidRPr="00206ACB">
        <w:t xml:space="preserve"> </w:t>
      </w:r>
      <w:r w:rsidRPr="00206ACB">
        <w:t>why</w:t>
      </w:r>
      <w:r w:rsidR="00AC466E" w:rsidRPr="00206ACB">
        <w:t xml:space="preserve"> </w:t>
      </w:r>
      <w:r w:rsidRPr="00206ACB">
        <w:t>anyone</w:t>
      </w:r>
      <w:r w:rsidR="00AC466E" w:rsidRPr="00206ACB">
        <w:t xml:space="preserve"> </w:t>
      </w:r>
      <w:r w:rsidRPr="00206ACB">
        <w:t>would</w:t>
      </w:r>
      <w:r w:rsidR="00AC466E" w:rsidRPr="00206ACB">
        <w:t xml:space="preserve"> </w:t>
      </w:r>
      <w:r w:rsidRPr="00206ACB">
        <w:t>bother</w:t>
      </w:r>
      <w:r w:rsidR="00AC466E" w:rsidRPr="00206ACB">
        <w:t xml:space="preserve"> </w:t>
      </w:r>
      <w:r w:rsidRPr="00206ACB">
        <w:t>going</w:t>
      </w:r>
      <w:r w:rsidR="00AC466E" w:rsidRPr="00206ACB">
        <w:t xml:space="preserve"> </w:t>
      </w:r>
      <w:r w:rsidRPr="00206ACB">
        <w:t>through</w:t>
      </w:r>
      <w:r w:rsidR="00AC466E" w:rsidRPr="00206ACB">
        <w:t xml:space="preserve"> </w:t>
      </w:r>
      <w:r w:rsidRPr="00206ACB">
        <w:t>so</w:t>
      </w:r>
      <w:r w:rsidR="00AC466E" w:rsidRPr="00206ACB">
        <w:t xml:space="preserve"> </w:t>
      </w:r>
      <w:r w:rsidRPr="00206ACB">
        <w:t>much</w:t>
      </w:r>
      <w:r w:rsidR="00AC466E" w:rsidRPr="00206ACB">
        <w:t xml:space="preserve"> </w:t>
      </w:r>
      <w:r w:rsidRPr="00206ACB">
        <w:t>work.</w:t>
      </w:r>
      <w:r w:rsidR="00AC466E" w:rsidRPr="00206ACB">
        <w:t xml:space="preserve"> </w:t>
      </w:r>
      <w:r w:rsidRPr="00206ACB">
        <w:t>Before</w:t>
      </w:r>
      <w:r w:rsidR="00AC466E" w:rsidRPr="00206ACB">
        <w:t xml:space="preserve"> </w:t>
      </w:r>
      <w:r w:rsidRPr="00206ACB">
        <w:t>we</w:t>
      </w:r>
      <w:r w:rsidR="00AC466E" w:rsidRPr="00206ACB">
        <w:t xml:space="preserve"> </w:t>
      </w:r>
      <w:r w:rsidRPr="00206ACB">
        <w:t>move</w:t>
      </w:r>
      <w:r w:rsidR="00AC466E" w:rsidRPr="00206ACB">
        <w:t xml:space="preserve"> </w:t>
      </w:r>
      <w:r w:rsidRPr="00206ACB">
        <w:t>on,</w:t>
      </w:r>
      <w:r w:rsidR="00AC466E" w:rsidRPr="00206ACB">
        <w:t xml:space="preserve"> </w:t>
      </w:r>
      <w:r w:rsidRPr="00206ACB">
        <w:t>I'd</w:t>
      </w:r>
      <w:r w:rsidR="00AC466E" w:rsidRPr="00206ACB">
        <w:t xml:space="preserve"> </w:t>
      </w:r>
      <w:r w:rsidRPr="00206ACB">
        <w:t>like</w:t>
      </w:r>
      <w:r w:rsidR="00AC466E" w:rsidRPr="00206ACB">
        <w:t xml:space="preserve"> </w:t>
      </w:r>
      <w:r w:rsidRPr="00206ACB">
        <w:t>to</w:t>
      </w:r>
      <w:r w:rsidR="00AC466E" w:rsidRPr="00206ACB">
        <w:t xml:space="preserve"> </w:t>
      </w:r>
      <w:r w:rsidRPr="00206ACB">
        <w:t>take</w:t>
      </w:r>
      <w:r w:rsidR="00AC466E" w:rsidRPr="00206ACB">
        <w:t xml:space="preserve"> </w:t>
      </w:r>
      <w:r w:rsidRPr="00206ACB">
        <w:t>the</w:t>
      </w:r>
      <w:r w:rsidR="00AC466E" w:rsidRPr="00206ACB">
        <w:t xml:space="preserve"> </w:t>
      </w:r>
      <w:r w:rsidRPr="00206ACB">
        <w:t>opportunity</w:t>
      </w:r>
      <w:r w:rsidR="00AC466E" w:rsidRPr="00206ACB">
        <w:t xml:space="preserve"> </w:t>
      </w:r>
      <w:r w:rsidRPr="00206ACB">
        <w:t>to</w:t>
      </w:r>
      <w:r w:rsidR="00AC466E" w:rsidRPr="00206ACB">
        <w:t xml:space="preserve"> </w:t>
      </w:r>
      <w:r w:rsidRPr="00206ACB">
        <w:t>remind</w:t>
      </w:r>
      <w:r w:rsidR="00AC466E" w:rsidRPr="00206ACB">
        <w:t xml:space="preserve"> </w:t>
      </w:r>
      <w:r w:rsidRPr="00206ACB">
        <w:t>you</w:t>
      </w:r>
      <w:r w:rsidR="00AC466E" w:rsidRPr="00206ACB">
        <w:t xml:space="preserve"> </w:t>
      </w:r>
      <w:r w:rsidRPr="00206ACB">
        <w:t>of</w:t>
      </w:r>
      <w:r w:rsidR="00AC466E" w:rsidRPr="00206ACB">
        <w:t xml:space="preserve"> </w:t>
      </w:r>
      <w:r w:rsidRPr="00206ACB">
        <w:t>why</w:t>
      </w:r>
      <w:r w:rsidR="00AC466E" w:rsidRPr="00206ACB">
        <w:t xml:space="preserve"> </w:t>
      </w:r>
      <w:r w:rsidRPr="00206ACB">
        <w:t>it's</w:t>
      </w:r>
      <w:r w:rsidR="00AC466E" w:rsidRPr="00206ACB">
        <w:t xml:space="preserve"> </w:t>
      </w:r>
      <w:r w:rsidRPr="00206ACB">
        <w:t>worth</w:t>
      </w:r>
      <w:r w:rsidR="00AC466E" w:rsidRPr="00206ACB">
        <w:t xml:space="preserve"> </w:t>
      </w:r>
      <w:r w:rsidRPr="00206ACB">
        <w:t>investing</w:t>
      </w:r>
      <w:r w:rsidR="00AC466E" w:rsidRPr="00206ACB">
        <w:t xml:space="preserve"> </w:t>
      </w:r>
      <w:r w:rsidRPr="00206ACB">
        <w:t>the</w:t>
      </w:r>
      <w:r w:rsidR="00AC466E" w:rsidRPr="00206ACB">
        <w:t xml:space="preserve"> </w:t>
      </w:r>
      <w:r w:rsidRPr="00206ACB">
        <w:t>time</w:t>
      </w:r>
      <w:r w:rsidR="00AC466E" w:rsidRPr="00206ACB">
        <w:t xml:space="preserve"> </w:t>
      </w:r>
      <w:r w:rsidRPr="00206ACB">
        <w:t>to</w:t>
      </w:r>
      <w:r w:rsidR="00AC466E" w:rsidRPr="00206ACB">
        <w:t xml:space="preserve"> </w:t>
      </w:r>
      <w:r w:rsidRPr="00206ACB">
        <w:t>develop</w:t>
      </w:r>
      <w:r w:rsidR="00AC466E" w:rsidRPr="00206ACB">
        <w:t xml:space="preserve"> </w:t>
      </w:r>
      <w:r w:rsidRPr="00206ACB">
        <w:t>for</w:t>
      </w:r>
      <w:r w:rsidR="00AC466E" w:rsidRPr="00206ACB">
        <w:t xml:space="preserve"> </w:t>
      </w:r>
      <w:r w:rsidRPr="00206ACB">
        <w:t>the</w:t>
      </w:r>
      <w:r w:rsidR="00AC466E" w:rsidRPr="00206ACB">
        <w:t xml:space="preserve"> </w:t>
      </w:r>
      <w:r w:rsidRPr="00206ACB">
        <w:t>Nintendo</w:t>
      </w:r>
      <w:r w:rsidR="00AC466E" w:rsidRPr="00206ACB">
        <w:t xml:space="preserve"> </w:t>
      </w:r>
      <w:r w:rsidRPr="00206ACB">
        <w:t>Entertainment</w:t>
      </w:r>
      <w:r w:rsidR="00AC466E" w:rsidRPr="00206ACB">
        <w:t xml:space="preserve"> </w:t>
      </w:r>
      <w:r w:rsidRPr="00206ACB">
        <w:t>System.</w:t>
      </w:r>
    </w:p>
    <w:p w14:paraId="0CD36DCC" w14:textId="2BC48B3D" w:rsidR="00E17E4A" w:rsidRPr="00206ACB" w:rsidRDefault="00E17E4A" w:rsidP="00E45735">
      <w:pPr>
        <w:pStyle w:val="Heading3"/>
        <w:rPr>
          <w:rFonts w:cstheme="minorHAnsi"/>
        </w:rPr>
      </w:pPr>
      <w:bookmarkStart w:id="77" w:name="_Toc168434220"/>
      <w:bookmarkStart w:id="78" w:name="_Toc168542731"/>
      <w:r w:rsidRPr="00206ACB">
        <w:rPr>
          <w:rFonts w:cstheme="minorHAnsi"/>
        </w:rPr>
        <w:t>It's</w:t>
      </w:r>
      <w:r w:rsidR="00AC466E" w:rsidRPr="00206ACB">
        <w:rPr>
          <w:rFonts w:cstheme="minorHAnsi"/>
        </w:rPr>
        <w:t xml:space="preserve"> </w:t>
      </w:r>
      <w:r w:rsidRPr="00206ACB">
        <w:rPr>
          <w:rFonts w:cstheme="minorHAnsi"/>
        </w:rPr>
        <w:t>a</w:t>
      </w:r>
      <w:r w:rsidR="00AC466E" w:rsidRPr="00206ACB">
        <w:rPr>
          <w:rFonts w:cstheme="minorHAnsi"/>
        </w:rPr>
        <w:t xml:space="preserve"> </w:t>
      </w:r>
      <w:r w:rsidRPr="00206ACB">
        <w:rPr>
          <w:rFonts w:cstheme="minorHAnsi"/>
        </w:rPr>
        <w:t>Classic</w:t>
      </w:r>
      <w:bookmarkEnd w:id="77"/>
      <w:bookmarkEnd w:id="78"/>
    </w:p>
    <w:p w14:paraId="224E3791" w14:textId="1E1697DF" w:rsidR="00EC7F79" w:rsidRPr="00206ACB" w:rsidRDefault="00EC7F79" w:rsidP="00F0199C">
      <w:r w:rsidRPr="00206ACB">
        <w:t>First,</w:t>
      </w:r>
      <w:r w:rsidR="00AC466E" w:rsidRPr="00206ACB">
        <w:t xml:space="preserve"> </w:t>
      </w:r>
      <w:r w:rsidRPr="00206ACB">
        <w:t>the</w:t>
      </w:r>
      <w:r w:rsidR="00AC466E" w:rsidRPr="00206ACB">
        <w:t xml:space="preserve"> </w:t>
      </w:r>
      <w:r w:rsidRPr="00206ACB">
        <w:t>NES</w:t>
      </w:r>
      <w:r w:rsidR="00AC466E" w:rsidRPr="00206ACB">
        <w:t xml:space="preserve"> </w:t>
      </w:r>
      <w:r w:rsidRPr="00206ACB">
        <w:t>is</w:t>
      </w:r>
      <w:r w:rsidR="00AC466E" w:rsidRPr="00206ACB">
        <w:t xml:space="preserve"> </w:t>
      </w:r>
      <w:r w:rsidRPr="00206ACB">
        <w:t>an</w:t>
      </w:r>
      <w:r w:rsidR="00AC466E" w:rsidRPr="00206ACB">
        <w:t xml:space="preserve"> </w:t>
      </w:r>
      <w:r w:rsidRPr="00206ACB">
        <w:t>absolute</w:t>
      </w:r>
      <w:r w:rsidR="00AC466E" w:rsidRPr="00206ACB">
        <w:t xml:space="preserve"> </w:t>
      </w:r>
      <w:r w:rsidRPr="00206ACB">
        <w:t>classic.</w:t>
      </w:r>
      <w:r w:rsidR="00AC466E" w:rsidRPr="00206ACB">
        <w:t xml:space="preserve"> </w:t>
      </w:r>
      <w:r w:rsidRPr="00206ACB">
        <w:t>In</w:t>
      </w:r>
      <w:r w:rsidR="00AC466E" w:rsidRPr="00206ACB">
        <w:t xml:space="preserve"> </w:t>
      </w:r>
      <w:r w:rsidRPr="00206ACB">
        <w:t>both</w:t>
      </w:r>
      <w:r w:rsidR="00AC466E" w:rsidRPr="00206ACB">
        <w:t xml:space="preserve"> </w:t>
      </w:r>
      <w:r w:rsidRPr="00206ACB">
        <w:t>the</w:t>
      </w:r>
      <w:r w:rsidR="00AC466E" w:rsidRPr="00206ACB">
        <w:t xml:space="preserve"> </w:t>
      </w:r>
      <w:r w:rsidRPr="00206ACB">
        <w:t>US</w:t>
      </w:r>
      <w:r w:rsidR="00AC466E" w:rsidRPr="00206ACB">
        <w:t xml:space="preserve"> </w:t>
      </w:r>
      <w:r w:rsidRPr="00206ACB">
        <w:t>and</w:t>
      </w:r>
      <w:r w:rsidR="00AC466E" w:rsidRPr="00206ACB">
        <w:t xml:space="preserve"> </w:t>
      </w:r>
      <w:r w:rsidRPr="00206ACB">
        <w:t>Japan,</w:t>
      </w:r>
      <w:r w:rsidR="00AC466E" w:rsidRPr="00206ACB">
        <w:t xml:space="preserve"> </w:t>
      </w:r>
      <w:r w:rsidRPr="00206ACB">
        <w:t>it</w:t>
      </w:r>
      <w:r w:rsidR="00AC466E" w:rsidRPr="00206ACB">
        <w:t xml:space="preserve"> </w:t>
      </w:r>
      <w:r w:rsidRPr="00206ACB">
        <w:t>dominated</w:t>
      </w:r>
      <w:r w:rsidR="00AC466E" w:rsidRPr="00206ACB">
        <w:t xml:space="preserve"> </w:t>
      </w:r>
      <w:r w:rsidRPr="00206ACB">
        <w:t>the</w:t>
      </w:r>
      <w:r w:rsidR="00AC466E" w:rsidRPr="00206ACB">
        <w:t xml:space="preserve"> </w:t>
      </w:r>
      <w:r w:rsidRPr="00206ACB">
        <w:t>home</w:t>
      </w:r>
      <w:r w:rsidR="00AC466E" w:rsidRPr="00206ACB">
        <w:t xml:space="preserve"> </w:t>
      </w:r>
      <w:r w:rsidRPr="00206ACB">
        <w:t>video</w:t>
      </w:r>
      <w:r w:rsidR="00AC466E" w:rsidRPr="00206ACB">
        <w:t xml:space="preserve"> </w:t>
      </w:r>
      <w:r w:rsidRPr="00206ACB">
        <w:t>game</w:t>
      </w:r>
      <w:r w:rsidR="00AC466E" w:rsidRPr="00206ACB">
        <w:t xml:space="preserve"> </w:t>
      </w:r>
      <w:r w:rsidRPr="00206ACB">
        <w:t>market</w:t>
      </w:r>
      <w:r w:rsidR="00AC466E" w:rsidRPr="00206ACB">
        <w:t xml:space="preserve"> </w:t>
      </w:r>
      <w:r w:rsidRPr="00206ACB">
        <w:t>for</w:t>
      </w:r>
      <w:r w:rsidR="00AC466E" w:rsidRPr="00206ACB">
        <w:t xml:space="preserve"> </w:t>
      </w:r>
      <w:r w:rsidRPr="00206ACB">
        <w:t>most</w:t>
      </w:r>
      <w:r w:rsidR="00AC466E" w:rsidRPr="00206ACB">
        <w:t xml:space="preserve"> </w:t>
      </w:r>
      <w:r w:rsidRPr="00206ACB">
        <w:t>of</w:t>
      </w:r>
      <w:r w:rsidR="00AC466E" w:rsidRPr="00206ACB">
        <w:t xml:space="preserve"> </w:t>
      </w:r>
      <w:r w:rsidRPr="00206ACB">
        <w:t>the</w:t>
      </w:r>
      <w:r w:rsidR="00AC466E" w:rsidRPr="00206ACB">
        <w:t xml:space="preserve"> </w:t>
      </w:r>
      <w:r w:rsidRPr="00206ACB">
        <w:t>1980's.</w:t>
      </w:r>
      <w:r w:rsidR="00AC466E" w:rsidRPr="00206ACB">
        <w:t xml:space="preserve"> </w:t>
      </w:r>
      <w:r w:rsidRPr="00206ACB">
        <w:t>In</w:t>
      </w:r>
      <w:r w:rsidR="00AC466E" w:rsidRPr="00206ACB">
        <w:t xml:space="preserve"> </w:t>
      </w:r>
      <w:r w:rsidRPr="00206ACB">
        <w:t>the</w:t>
      </w:r>
      <w:r w:rsidR="00AC466E" w:rsidRPr="00206ACB">
        <w:t xml:space="preserve"> </w:t>
      </w:r>
      <w:r w:rsidRPr="00206ACB">
        <w:t>aftermath</w:t>
      </w:r>
      <w:r w:rsidR="00AC466E" w:rsidRPr="00206ACB">
        <w:t xml:space="preserve"> </w:t>
      </w:r>
      <w:r w:rsidRPr="00206ACB">
        <w:t>of</w:t>
      </w:r>
      <w:r w:rsidR="00AC466E" w:rsidRPr="00206ACB">
        <w:t xml:space="preserve"> </w:t>
      </w:r>
      <w:r w:rsidRPr="00206ACB">
        <w:t>the</w:t>
      </w:r>
      <w:r w:rsidR="00AC466E" w:rsidRPr="00206ACB">
        <w:t xml:space="preserve"> </w:t>
      </w:r>
      <w:r w:rsidRPr="00206ACB">
        <w:t>1983</w:t>
      </w:r>
      <w:r w:rsidR="00AC466E" w:rsidRPr="00206ACB">
        <w:t xml:space="preserve"> </w:t>
      </w:r>
      <w:r w:rsidRPr="00206ACB">
        <w:t>"Atari</w:t>
      </w:r>
      <w:r w:rsidR="00AC466E" w:rsidRPr="00206ACB">
        <w:t xml:space="preserve"> </w:t>
      </w:r>
      <w:r w:rsidRPr="00206ACB">
        <w:t>crash",</w:t>
      </w:r>
      <w:r w:rsidR="00AC466E" w:rsidRPr="00206ACB">
        <w:t xml:space="preserve"> </w:t>
      </w:r>
      <w:r w:rsidRPr="00206ACB">
        <w:t>it</w:t>
      </w:r>
      <w:r w:rsidR="00AC466E" w:rsidRPr="00206ACB">
        <w:t xml:space="preserve"> </w:t>
      </w:r>
      <w:r w:rsidRPr="00206ACB">
        <w:t>single-handedly</w:t>
      </w:r>
      <w:r w:rsidR="00AC466E" w:rsidRPr="00206ACB">
        <w:t xml:space="preserve"> </w:t>
      </w:r>
      <w:r w:rsidRPr="00206ACB">
        <w:t>revitalized</w:t>
      </w:r>
      <w:r w:rsidR="00AC466E" w:rsidRPr="00206ACB">
        <w:t xml:space="preserve"> </w:t>
      </w:r>
      <w:r w:rsidRPr="00206ACB">
        <w:t>the</w:t>
      </w:r>
      <w:r w:rsidR="00AC466E" w:rsidRPr="00206ACB">
        <w:t xml:space="preserve"> </w:t>
      </w:r>
      <w:r w:rsidRPr="00206ACB">
        <w:t>US</w:t>
      </w:r>
      <w:r w:rsidR="00AC466E" w:rsidRPr="00206ACB">
        <w:t xml:space="preserve"> </w:t>
      </w:r>
      <w:r w:rsidRPr="00206ACB">
        <w:t>home</w:t>
      </w:r>
      <w:r w:rsidR="00AC466E" w:rsidRPr="00206ACB">
        <w:t xml:space="preserve"> </w:t>
      </w:r>
      <w:r w:rsidRPr="00206ACB">
        <w:t>video</w:t>
      </w:r>
      <w:r w:rsidR="00AC466E" w:rsidRPr="00206ACB">
        <w:t xml:space="preserve"> </w:t>
      </w:r>
      <w:r w:rsidRPr="00206ACB">
        <w:t>game</w:t>
      </w:r>
      <w:r w:rsidR="00AC466E" w:rsidRPr="00206ACB">
        <w:t xml:space="preserve"> </w:t>
      </w:r>
      <w:r w:rsidRPr="00206ACB">
        <w:t>market.</w:t>
      </w:r>
      <w:r w:rsidR="00AC466E" w:rsidRPr="00206ACB">
        <w:t xml:space="preserve"> </w:t>
      </w:r>
      <w:r w:rsidRPr="00206ACB">
        <w:t>An</w:t>
      </w:r>
      <w:r w:rsidR="00AC466E" w:rsidRPr="00206ACB">
        <w:t xml:space="preserve"> </w:t>
      </w:r>
      <w:r w:rsidRPr="00206ACB">
        <w:t>entire</w:t>
      </w:r>
      <w:r w:rsidR="00AC466E" w:rsidRPr="00206ACB">
        <w:t xml:space="preserve"> </w:t>
      </w:r>
      <w:r w:rsidRPr="00206ACB">
        <w:t>generation</w:t>
      </w:r>
      <w:r w:rsidR="00AC466E" w:rsidRPr="00206ACB">
        <w:t xml:space="preserve"> </w:t>
      </w:r>
      <w:r w:rsidRPr="00206ACB">
        <w:t>of</w:t>
      </w:r>
      <w:r w:rsidR="00AC466E" w:rsidRPr="00206ACB">
        <w:t xml:space="preserve"> </w:t>
      </w:r>
      <w:r w:rsidRPr="00206ACB">
        <w:t>gamers</w:t>
      </w:r>
      <w:r w:rsidR="00AC466E" w:rsidRPr="00206ACB">
        <w:t xml:space="preserve"> </w:t>
      </w:r>
      <w:r w:rsidRPr="00206ACB">
        <w:t>have</w:t>
      </w:r>
      <w:r w:rsidR="00AC466E" w:rsidRPr="00206ACB">
        <w:t xml:space="preserve"> </w:t>
      </w:r>
      <w:r w:rsidRPr="00206ACB">
        <w:t>fond</w:t>
      </w:r>
      <w:r w:rsidR="00AC466E" w:rsidRPr="00206ACB">
        <w:t xml:space="preserve"> </w:t>
      </w:r>
      <w:r w:rsidRPr="00206ACB">
        <w:t>memories</w:t>
      </w:r>
      <w:r w:rsidR="00AC466E" w:rsidRPr="00206ACB">
        <w:t xml:space="preserve"> </w:t>
      </w:r>
      <w:r w:rsidRPr="00206ACB">
        <w:t>of</w:t>
      </w:r>
      <w:r w:rsidR="00AC466E" w:rsidRPr="00206ACB">
        <w:t xml:space="preserve"> </w:t>
      </w:r>
      <w:r w:rsidRPr="00206ACB">
        <w:t>the</w:t>
      </w:r>
      <w:r w:rsidR="00AC466E" w:rsidRPr="00206ACB">
        <w:t xml:space="preserve"> </w:t>
      </w:r>
      <w:r w:rsidRPr="00206ACB">
        <w:t>system,</w:t>
      </w:r>
      <w:r w:rsidR="00AC466E" w:rsidRPr="00206ACB">
        <w:t xml:space="preserve"> </w:t>
      </w:r>
      <w:r w:rsidRPr="00206ACB">
        <w:t>and</w:t>
      </w:r>
      <w:r w:rsidR="00AC466E" w:rsidRPr="00206ACB">
        <w:t xml:space="preserve"> </w:t>
      </w:r>
      <w:r w:rsidRPr="00206ACB">
        <w:t>even</w:t>
      </w:r>
      <w:r w:rsidR="00AC466E" w:rsidRPr="00206ACB">
        <w:t xml:space="preserve"> </w:t>
      </w:r>
      <w:r w:rsidRPr="00206ACB">
        <w:t>young</w:t>
      </w:r>
      <w:r w:rsidR="00AC466E" w:rsidRPr="00206ACB">
        <w:t xml:space="preserve"> </w:t>
      </w:r>
      <w:r w:rsidRPr="00206ACB">
        <w:t>people</w:t>
      </w:r>
      <w:r w:rsidR="00AC466E" w:rsidRPr="00206ACB">
        <w:t xml:space="preserve"> </w:t>
      </w:r>
      <w:r w:rsidRPr="00206ACB">
        <w:t>with</w:t>
      </w:r>
      <w:r w:rsidR="00AC466E" w:rsidRPr="00206ACB">
        <w:t xml:space="preserve"> </w:t>
      </w:r>
      <w:r w:rsidRPr="00206ACB">
        <w:t>no</w:t>
      </w:r>
      <w:r w:rsidR="00AC466E" w:rsidRPr="00206ACB">
        <w:t xml:space="preserve"> </w:t>
      </w:r>
      <w:r w:rsidRPr="00206ACB">
        <w:t>prior</w:t>
      </w:r>
      <w:r w:rsidR="00AC466E" w:rsidRPr="00206ACB">
        <w:t xml:space="preserve"> </w:t>
      </w:r>
      <w:r w:rsidRPr="00206ACB">
        <w:t>experience</w:t>
      </w:r>
      <w:r w:rsidR="00AC466E" w:rsidRPr="00206ACB">
        <w:t xml:space="preserve"> </w:t>
      </w:r>
      <w:r w:rsidRPr="00206ACB">
        <w:t>with</w:t>
      </w:r>
      <w:r w:rsidR="00AC466E" w:rsidRPr="00206ACB">
        <w:t xml:space="preserve"> </w:t>
      </w:r>
      <w:r w:rsidRPr="00206ACB">
        <w:t>the</w:t>
      </w:r>
      <w:r w:rsidR="00AC466E" w:rsidRPr="00206ACB">
        <w:t xml:space="preserve"> </w:t>
      </w:r>
      <w:r w:rsidRPr="00206ACB">
        <w:t>system</w:t>
      </w:r>
      <w:r w:rsidR="00AC466E" w:rsidRPr="00206ACB">
        <w:t xml:space="preserve"> </w:t>
      </w:r>
      <w:r w:rsidRPr="00206ACB">
        <w:t>recognize</w:t>
      </w:r>
      <w:r w:rsidR="00AC466E" w:rsidRPr="00206ACB">
        <w:t xml:space="preserve"> </w:t>
      </w:r>
      <w:r w:rsidRPr="00206ACB">
        <w:t>its</w:t>
      </w:r>
      <w:r w:rsidR="00AC466E" w:rsidRPr="00206ACB">
        <w:t xml:space="preserve"> </w:t>
      </w:r>
      <w:r w:rsidRPr="00206ACB">
        <w:t>historical</w:t>
      </w:r>
      <w:r w:rsidR="00AC466E" w:rsidRPr="00206ACB">
        <w:t xml:space="preserve"> </w:t>
      </w:r>
      <w:r w:rsidRPr="00206ACB">
        <w:t>importance.</w:t>
      </w:r>
    </w:p>
    <w:p w14:paraId="75BBE723" w14:textId="07C4EA44" w:rsidR="00616C30" w:rsidRPr="00206ACB" w:rsidRDefault="00000000" w:rsidP="009944E9">
      <w:pPr>
        <w:rPr>
          <w:rFonts w:eastAsia="Times New Roman" w:cstheme="minorHAnsi"/>
          <w:color w:val="111111"/>
          <w:kern w:val="0"/>
          <w:szCs w:val="26"/>
          <w:lang w:eastAsia="ja-JP"/>
        </w:rPr>
      </w:pPr>
      <w:hyperlink r:id="rId71" w:history="1">
        <w:r w:rsidR="00616C30" w:rsidRPr="00206ACB">
          <w:rPr>
            <w:rStyle w:val="Hyperlink"/>
            <w:rFonts w:eastAsia="Times New Roman" w:cstheme="minorHAnsi"/>
            <w:kern w:val="0"/>
            <w:szCs w:val="26"/>
            <w:lang w:eastAsia="ja-JP"/>
          </w:rPr>
          <w:t>https://youtu.be/bDOZbvE01Fk</w:t>
        </w:r>
      </w:hyperlink>
    </w:p>
    <w:p w14:paraId="2DB6895F" w14:textId="0B0DC876" w:rsidR="00EC7F79" w:rsidRPr="00206ACB" w:rsidRDefault="00EC7F79" w:rsidP="00E63621">
      <w:pPr>
        <w:widowControl/>
        <w:autoSpaceDE/>
        <w:autoSpaceDN/>
        <w:ind w:left="720" w:right="1320" w:firstLine="0"/>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imagine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world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video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saying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TV</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work,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movie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work.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It's</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a</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classic.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classic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vinyl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record.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classic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vinyl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video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p>
    <w:p w14:paraId="3F63B1F4" w14:textId="2ED4A0BF" w:rsidR="00EC7F79" w:rsidRPr="00206ACB" w:rsidRDefault="00EC7F79" w:rsidP="00E63621">
      <w:pPr>
        <w:widowControl/>
        <w:autoSpaceDE/>
        <w:autoSpaceDN/>
        <w:jc w:val="right"/>
        <w:rPr>
          <w:rFonts w:eastAsia="Times New Roman" w:cstheme="minorHAnsi"/>
          <w:color w:val="111111"/>
          <w:kern w:val="0"/>
          <w:szCs w:val="26"/>
          <w:lang w:eastAsia="ja-JP"/>
        </w:rPr>
      </w:pPr>
      <w:r w:rsidRPr="00206ACB">
        <w:rPr>
          <w:rFonts w:eastAsia="Times New Roman" w:cstheme="minorHAnsi"/>
          <w:color w:val="111111"/>
          <w:kern w:val="0"/>
          <w:szCs w:val="26"/>
          <w:lang w:eastAsia="ja-JP"/>
        </w:rPr>
        <w:t>Ethan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James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19),</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"Teens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React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Nintendo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p>
    <w:p w14:paraId="2627E75B" w14:textId="4708E7C0" w:rsidR="00E17E4A" w:rsidRPr="00206ACB" w:rsidRDefault="00E17E4A" w:rsidP="00CE1CB6">
      <w:pPr>
        <w:pStyle w:val="Heading3"/>
        <w:rPr>
          <w:rFonts w:cstheme="minorHAnsi"/>
        </w:rPr>
      </w:pPr>
      <w:bookmarkStart w:id="79" w:name="_Toc168434221"/>
      <w:bookmarkStart w:id="80" w:name="_Toc168542732"/>
      <w:r w:rsidRPr="00206ACB">
        <w:rPr>
          <w:rFonts w:cstheme="minorHAnsi"/>
        </w:rPr>
        <w:t>It's</w:t>
      </w:r>
      <w:r w:rsidR="00AC466E" w:rsidRPr="00206ACB">
        <w:rPr>
          <w:rFonts w:cstheme="minorHAnsi"/>
        </w:rPr>
        <w:t xml:space="preserve"> </w:t>
      </w:r>
      <w:r w:rsidRPr="00206ACB">
        <w:rPr>
          <w:rFonts w:cstheme="minorHAnsi"/>
        </w:rPr>
        <w:t>Good</w:t>
      </w:r>
      <w:r w:rsidR="00AC466E" w:rsidRPr="00206ACB">
        <w:rPr>
          <w:rFonts w:cstheme="minorHAnsi"/>
        </w:rPr>
        <w:t xml:space="preserve"> </w:t>
      </w:r>
      <w:r w:rsidRPr="00206ACB">
        <w:rPr>
          <w:rFonts w:cstheme="minorHAnsi"/>
        </w:rPr>
        <w:t>for</w:t>
      </w:r>
      <w:r w:rsidR="00AC466E" w:rsidRPr="00206ACB">
        <w:rPr>
          <w:rFonts w:cstheme="minorHAnsi"/>
        </w:rPr>
        <w:t xml:space="preserve"> </w:t>
      </w:r>
      <w:r w:rsidRPr="00206ACB">
        <w:rPr>
          <w:rFonts w:cstheme="minorHAnsi"/>
        </w:rPr>
        <w:t>Individuals</w:t>
      </w:r>
      <w:r w:rsidR="00AC466E" w:rsidRPr="00206ACB">
        <w:rPr>
          <w:rFonts w:cstheme="minorHAnsi"/>
        </w:rPr>
        <w:t xml:space="preserve"> </w:t>
      </w:r>
      <w:r w:rsidRPr="00206ACB">
        <w:rPr>
          <w:rFonts w:cstheme="minorHAnsi"/>
        </w:rPr>
        <w:t>and</w:t>
      </w:r>
      <w:r w:rsidR="00AC466E" w:rsidRPr="00206ACB">
        <w:rPr>
          <w:rFonts w:cstheme="minorHAnsi"/>
        </w:rPr>
        <w:t xml:space="preserve"> </w:t>
      </w:r>
      <w:r w:rsidRPr="00206ACB">
        <w:rPr>
          <w:rFonts w:cstheme="minorHAnsi"/>
        </w:rPr>
        <w:t>Small</w:t>
      </w:r>
      <w:r w:rsidR="00AC466E" w:rsidRPr="00206ACB">
        <w:rPr>
          <w:rFonts w:cstheme="minorHAnsi"/>
        </w:rPr>
        <w:t xml:space="preserve"> </w:t>
      </w:r>
      <w:r w:rsidRPr="00206ACB">
        <w:rPr>
          <w:rFonts w:cstheme="minorHAnsi"/>
        </w:rPr>
        <w:t>Teams</w:t>
      </w:r>
      <w:bookmarkEnd w:id="79"/>
      <w:bookmarkEnd w:id="80"/>
    </w:p>
    <w:p w14:paraId="123DB3BA" w14:textId="28C59F11" w:rsidR="00252D58" w:rsidRPr="00206ACB" w:rsidRDefault="00252D58" w:rsidP="00F0199C">
      <w:pPr>
        <w:rPr>
          <w:lang w:eastAsia="ja-JP"/>
        </w:rPr>
      </w:pPr>
      <w:r w:rsidRPr="00206ACB">
        <w:rPr>
          <w:lang w:eastAsia="ja-JP"/>
        </w:rPr>
        <w:t>Most</w:t>
      </w:r>
      <w:r w:rsidR="00AC466E" w:rsidRPr="00206ACB">
        <w:rPr>
          <w:lang w:eastAsia="ja-JP"/>
        </w:rPr>
        <w:t xml:space="preserve"> </w:t>
      </w:r>
      <w:r w:rsidRPr="00206ACB">
        <w:rPr>
          <w:lang w:eastAsia="ja-JP"/>
        </w:rPr>
        <w:t>commercial</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games</w:t>
      </w:r>
      <w:r w:rsidR="00AC466E" w:rsidRPr="00206ACB">
        <w:rPr>
          <w:lang w:eastAsia="ja-JP"/>
        </w:rPr>
        <w:t xml:space="preserve"> </w:t>
      </w:r>
      <w:r w:rsidRPr="00206ACB">
        <w:rPr>
          <w:lang w:eastAsia="ja-JP"/>
        </w:rPr>
        <w:t>were</w:t>
      </w:r>
      <w:r w:rsidR="00AC466E" w:rsidRPr="00206ACB">
        <w:rPr>
          <w:lang w:eastAsia="ja-JP"/>
        </w:rPr>
        <w:t xml:space="preserve"> </w:t>
      </w:r>
      <w:r w:rsidRPr="00206ACB">
        <w:rPr>
          <w:lang w:eastAsia="ja-JP"/>
        </w:rPr>
        <w:t>made</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small</w:t>
      </w:r>
      <w:r w:rsidR="00AC466E" w:rsidRPr="00206ACB">
        <w:rPr>
          <w:lang w:eastAsia="ja-JP"/>
        </w:rPr>
        <w:t xml:space="preserve"> </w:t>
      </w:r>
      <w:r w:rsidRPr="00206ACB">
        <w:rPr>
          <w:lang w:eastAsia="ja-JP"/>
        </w:rPr>
        <w:t>teams.</w:t>
      </w:r>
      <w:r w:rsidR="00AC466E" w:rsidRPr="00206ACB">
        <w:rPr>
          <w:lang w:eastAsia="ja-JP"/>
        </w:rPr>
        <w:t xml:space="preserve"> </w:t>
      </w:r>
      <w:r w:rsidRPr="00206ACB">
        <w:rPr>
          <w:lang w:eastAsia="ja-JP"/>
        </w:rPr>
        <w:t>Consider</w:t>
      </w:r>
      <w:r w:rsidR="00AC466E" w:rsidRPr="00206ACB">
        <w:rPr>
          <w:lang w:eastAsia="ja-JP"/>
        </w:rPr>
        <w:t xml:space="preserve"> </w:t>
      </w:r>
      <w:r w:rsidRPr="00206ACB">
        <w:rPr>
          <w:i/>
          <w:iCs/>
          <w:lang w:eastAsia="ja-JP"/>
        </w:rPr>
        <w:t>Donkey</w:t>
      </w:r>
      <w:r w:rsidR="00AC466E" w:rsidRPr="00206ACB">
        <w:rPr>
          <w:i/>
          <w:iCs/>
          <w:lang w:eastAsia="ja-JP"/>
        </w:rPr>
        <w:t xml:space="preserve"> </w:t>
      </w:r>
      <w:r w:rsidRPr="00206ACB">
        <w:rPr>
          <w:i/>
          <w:iCs/>
          <w:lang w:eastAsia="ja-JP"/>
        </w:rPr>
        <w:t>Kong</w:t>
      </w:r>
      <w:r w:rsidRPr="00206ACB">
        <w:rPr>
          <w:lang w:eastAsia="ja-JP"/>
        </w:rPr>
        <w: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designed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play:</w:t>
      </w:r>
    </w:p>
    <w:tbl>
      <w:tblPr>
        <w:tblW w:w="0" w:type="auto"/>
        <w:tblCellSpacing w:w="15" w:type="dxa"/>
        <w:tblInd w:w="855" w:type="dxa"/>
        <w:tblCellMar>
          <w:top w:w="15" w:type="dxa"/>
          <w:left w:w="15" w:type="dxa"/>
          <w:bottom w:w="15" w:type="dxa"/>
          <w:right w:w="15" w:type="dxa"/>
        </w:tblCellMar>
        <w:tblLook w:val="04A0" w:firstRow="1" w:lastRow="0" w:firstColumn="1" w:lastColumn="0" w:noHBand="0" w:noVBand="1"/>
      </w:tblPr>
      <w:tblGrid>
        <w:gridCol w:w="3465"/>
        <w:gridCol w:w="3114"/>
      </w:tblGrid>
      <w:tr w:rsidR="00252D58" w:rsidRPr="00206ACB" w14:paraId="389C9B16" w14:textId="77777777" w:rsidTr="00F871D7">
        <w:trPr>
          <w:tblHeader/>
          <w:tblCellSpacing w:w="15" w:type="dxa"/>
        </w:trPr>
        <w:tc>
          <w:tcPr>
            <w:tcW w:w="3420" w:type="dxa"/>
            <w:vAlign w:val="center"/>
            <w:hideMark/>
          </w:tcPr>
          <w:p w14:paraId="6424A895" w14:textId="77777777" w:rsidR="00252D58" w:rsidRPr="00206ACB" w:rsidRDefault="00252D58" w:rsidP="00E63621">
            <w:pPr>
              <w:widowControl/>
              <w:autoSpaceDE/>
              <w:autoSpaceDN/>
              <w:spacing w:after="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Role</w:t>
            </w:r>
          </w:p>
        </w:tc>
        <w:tc>
          <w:tcPr>
            <w:tcW w:w="3069" w:type="dxa"/>
            <w:vAlign w:val="center"/>
            <w:hideMark/>
          </w:tcPr>
          <w:p w14:paraId="6D6436F1" w14:textId="77777777" w:rsidR="00252D58" w:rsidRPr="00206ACB" w:rsidRDefault="00252D58" w:rsidP="00E63621">
            <w:pPr>
              <w:widowControl/>
              <w:autoSpaceDE/>
              <w:autoSpaceDN/>
              <w:spacing w:after="0" w:line="240" w:lineRule="auto"/>
              <w:ind w:firstLine="3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Name</w:t>
            </w:r>
          </w:p>
        </w:tc>
      </w:tr>
      <w:tr w:rsidR="00252D58" w:rsidRPr="00206ACB" w14:paraId="004C8002" w14:textId="77777777" w:rsidTr="00F871D7">
        <w:trPr>
          <w:tblCellSpacing w:w="15" w:type="dxa"/>
        </w:trPr>
        <w:tc>
          <w:tcPr>
            <w:tcW w:w="3420" w:type="dxa"/>
            <w:vAlign w:val="center"/>
            <w:hideMark/>
          </w:tcPr>
          <w:p w14:paraId="6AF6653E" w14:textId="77777777" w:rsidR="00252D58" w:rsidRPr="00206ACB" w:rsidRDefault="00252D58" w:rsidP="00E636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Programmer</w:t>
            </w:r>
          </w:p>
        </w:tc>
        <w:tc>
          <w:tcPr>
            <w:tcW w:w="3069" w:type="dxa"/>
            <w:vAlign w:val="center"/>
            <w:hideMark/>
          </w:tcPr>
          <w:p w14:paraId="0996FBF4" w14:textId="402E9477" w:rsidR="00252D58" w:rsidRPr="00206ACB" w:rsidRDefault="00252D58" w:rsidP="00E63621">
            <w:pPr>
              <w:widowControl/>
              <w:autoSpaceDE/>
              <w:autoSpaceDN/>
              <w:spacing w:after="0" w:line="240" w:lineRule="auto"/>
              <w:ind w:firstLine="30"/>
              <w:jc w:val="left"/>
              <w:rPr>
                <w:rFonts w:eastAsia="Times New Roman" w:cstheme="minorHAnsi"/>
                <w:kern w:val="0"/>
                <w:szCs w:val="26"/>
                <w:lang w:eastAsia="ja-JP"/>
              </w:rPr>
            </w:pPr>
            <w:r w:rsidRPr="00206ACB">
              <w:rPr>
                <w:rFonts w:eastAsia="Times New Roman" w:cstheme="minorHAnsi"/>
                <w:kern w:val="0"/>
                <w:szCs w:val="26"/>
                <w:lang w:eastAsia="ja-JP"/>
              </w:rPr>
              <w:t>Toshihiko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Nakago</w:t>
            </w:r>
          </w:p>
        </w:tc>
      </w:tr>
      <w:tr w:rsidR="00252D58" w:rsidRPr="00206ACB" w14:paraId="129ADC6F" w14:textId="77777777" w:rsidTr="00F871D7">
        <w:trPr>
          <w:tblCellSpacing w:w="15" w:type="dxa"/>
        </w:trPr>
        <w:tc>
          <w:tcPr>
            <w:tcW w:w="3420" w:type="dxa"/>
            <w:vAlign w:val="center"/>
            <w:hideMark/>
          </w:tcPr>
          <w:p w14:paraId="11D78154" w14:textId="38051FB4" w:rsidR="00252D58" w:rsidRPr="00206ACB" w:rsidRDefault="00252D58" w:rsidP="00E636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Course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Designer</w:t>
            </w:r>
          </w:p>
        </w:tc>
        <w:tc>
          <w:tcPr>
            <w:tcW w:w="3069" w:type="dxa"/>
            <w:vAlign w:val="center"/>
            <w:hideMark/>
          </w:tcPr>
          <w:p w14:paraId="13893AA1" w14:textId="437D6CFF" w:rsidR="00252D58" w:rsidRPr="00206ACB" w:rsidRDefault="00252D58" w:rsidP="00E63621">
            <w:pPr>
              <w:widowControl/>
              <w:autoSpaceDE/>
              <w:autoSpaceDN/>
              <w:spacing w:after="0" w:line="240" w:lineRule="auto"/>
              <w:ind w:firstLine="30"/>
              <w:jc w:val="left"/>
              <w:rPr>
                <w:rFonts w:eastAsia="Times New Roman" w:cstheme="minorHAnsi"/>
                <w:kern w:val="0"/>
                <w:szCs w:val="26"/>
                <w:lang w:eastAsia="ja-JP"/>
              </w:rPr>
            </w:pPr>
            <w:r w:rsidRPr="00206ACB">
              <w:rPr>
                <w:rFonts w:eastAsia="Times New Roman" w:cstheme="minorHAnsi"/>
                <w:kern w:val="0"/>
                <w:szCs w:val="26"/>
                <w:lang w:eastAsia="ja-JP"/>
              </w:rPr>
              <w:t>Kenta</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Usui</w:t>
            </w:r>
          </w:p>
        </w:tc>
      </w:tr>
      <w:tr w:rsidR="00252D58" w:rsidRPr="00206ACB" w14:paraId="11C2D3A5" w14:textId="77777777" w:rsidTr="00F871D7">
        <w:trPr>
          <w:tblCellSpacing w:w="15" w:type="dxa"/>
        </w:trPr>
        <w:tc>
          <w:tcPr>
            <w:tcW w:w="3420" w:type="dxa"/>
            <w:vAlign w:val="center"/>
            <w:hideMark/>
          </w:tcPr>
          <w:p w14:paraId="5A073EDC" w14:textId="2D194A0A" w:rsidR="00252D58" w:rsidRPr="00206ACB" w:rsidRDefault="00252D58" w:rsidP="00E636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Original</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Game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Designer</w:t>
            </w:r>
          </w:p>
        </w:tc>
        <w:tc>
          <w:tcPr>
            <w:tcW w:w="3069" w:type="dxa"/>
            <w:vAlign w:val="center"/>
            <w:hideMark/>
          </w:tcPr>
          <w:p w14:paraId="63035438" w14:textId="5A562AA5" w:rsidR="00252D58" w:rsidRPr="00206ACB" w:rsidRDefault="00252D58" w:rsidP="00E63621">
            <w:pPr>
              <w:widowControl/>
              <w:autoSpaceDE/>
              <w:autoSpaceDN/>
              <w:spacing w:after="0" w:line="240" w:lineRule="auto"/>
              <w:ind w:firstLine="30"/>
              <w:jc w:val="left"/>
              <w:rPr>
                <w:rFonts w:eastAsia="Times New Roman" w:cstheme="minorHAnsi"/>
                <w:kern w:val="0"/>
                <w:szCs w:val="26"/>
                <w:lang w:eastAsia="ja-JP"/>
              </w:rPr>
            </w:pPr>
            <w:r w:rsidRPr="00206ACB">
              <w:rPr>
                <w:rFonts w:eastAsia="Times New Roman" w:cstheme="minorHAnsi"/>
                <w:kern w:val="0"/>
                <w:szCs w:val="26"/>
                <w:lang w:eastAsia="ja-JP"/>
              </w:rPr>
              <w:t>Shigeru</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Miyamoto</w:t>
            </w:r>
          </w:p>
        </w:tc>
      </w:tr>
      <w:tr w:rsidR="00252D58" w:rsidRPr="00206ACB" w14:paraId="17E1BDEA" w14:textId="77777777" w:rsidTr="00F871D7">
        <w:trPr>
          <w:tblCellSpacing w:w="15" w:type="dxa"/>
        </w:trPr>
        <w:tc>
          <w:tcPr>
            <w:tcW w:w="3420" w:type="dxa"/>
            <w:vAlign w:val="center"/>
            <w:hideMark/>
          </w:tcPr>
          <w:p w14:paraId="7A3E189C" w14:textId="4B0BEDFD" w:rsidR="00252D58" w:rsidRPr="00206ACB" w:rsidRDefault="00252D58" w:rsidP="00E636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Music</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&amp;</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Sound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Effects</w:t>
            </w:r>
          </w:p>
        </w:tc>
        <w:tc>
          <w:tcPr>
            <w:tcW w:w="3069" w:type="dxa"/>
            <w:vAlign w:val="center"/>
            <w:hideMark/>
          </w:tcPr>
          <w:p w14:paraId="3B43174D" w14:textId="153588A8" w:rsidR="00252D58" w:rsidRPr="00206ACB" w:rsidRDefault="00252D58" w:rsidP="00E63621">
            <w:pPr>
              <w:widowControl/>
              <w:autoSpaceDE/>
              <w:autoSpaceDN/>
              <w:spacing w:after="0" w:line="240" w:lineRule="auto"/>
              <w:ind w:firstLine="30"/>
              <w:jc w:val="left"/>
              <w:rPr>
                <w:rFonts w:eastAsia="Times New Roman" w:cstheme="minorHAnsi"/>
                <w:kern w:val="0"/>
                <w:szCs w:val="26"/>
                <w:lang w:eastAsia="ja-JP"/>
              </w:rPr>
            </w:pPr>
            <w:r w:rsidRPr="00206ACB">
              <w:rPr>
                <w:rFonts w:eastAsia="Times New Roman" w:cstheme="minorHAnsi"/>
                <w:kern w:val="0"/>
                <w:szCs w:val="26"/>
                <w:lang w:eastAsia="ja-JP"/>
              </w:rPr>
              <w:t>Yukio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Taneoka</w:t>
            </w:r>
          </w:p>
        </w:tc>
      </w:tr>
      <w:tr w:rsidR="00252D58" w:rsidRPr="00206ACB" w14:paraId="0884B33C" w14:textId="77777777" w:rsidTr="00F871D7">
        <w:trPr>
          <w:tblCellSpacing w:w="15" w:type="dxa"/>
        </w:trPr>
        <w:tc>
          <w:tcPr>
            <w:tcW w:w="3420" w:type="dxa"/>
            <w:vAlign w:val="center"/>
            <w:hideMark/>
          </w:tcPr>
          <w:p w14:paraId="4A3F84C9" w14:textId="77777777" w:rsidR="00252D58" w:rsidRPr="00206ACB" w:rsidRDefault="00252D58" w:rsidP="00E636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Producer</w:t>
            </w:r>
          </w:p>
        </w:tc>
        <w:tc>
          <w:tcPr>
            <w:tcW w:w="3069" w:type="dxa"/>
            <w:vAlign w:val="center"/>
            <w:hideMark/>
          </w:tcPr>
          <w:p w14:paraId="01D5F781" w14:textId="3A256553" w:rsidR="00252D58" w:rsidRPr="00206ACB" w:rsidRDefault="00252D58" w:rsidP="00E63621">
            <w:pPr>
              <w:widowControl/>
              <w:autoSpaceDE/>
              <w:autoSpaceDN/>
              <w:spacing w:after="0" w:line="240" w:lineRule="auto"/>
              <w:ind w:firstLine="30"/>
              <w:jc w:val="left"/>
              <w:rPr>
                <w:rFonts w:eastAsia="Times New Roman" w:cstheme="minorHAnsi"/>
                <w:kern w:val="0"/>
                <w:szCs w:val="26"/>
                <w:lang w:eastAsia="ja-JP"/>
              </w:rPr>
            </w:pPr>
            <w:r w:rsidRPr="00206ACB">
              <w:rPr>
                <w:rFonts w:eastAsia="Times New Roman" w:cstheme="minorHAnsi"/>
                <w:kern w:val="0"/>
                <w:szCs w:val="26"/>
                <w:lang w:eastAsia="ja-JP"/>
              </w:rPr>
              <w:t>Masayuki</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Uemura</w:t>
            </w:r>
          </w:p>
        </w:tc>
      </w:tr>
    </w:tbl>
    <w:p w14:paraId="285D4090" w14:textId="77777777" w:rsidR="00F0199C" w:rsidRDefault="00F0199C" w:rsidP="00F0199C">
      <w:pPr>
        <w:ind w:firstLine="0"/>
        <w:rPr>
          <w:lang w:eastAsia="ja-JP"/>
        </w:rPr>
      </w:pPr>
    </w:p>
    <w:p w14:paraId="59C4FDD8" w14:textId="77777777" w:rsidR="00F0199C" w:rsidRDefault="00F0199C">
      <w:pPr>
        <w:widowControl/>
        <w:kinsoku/>
        <w:overflowPunct/>
        <w:autoSpaceDE/>
        <w:autoSpaceDN/>
        <w:spacing w:before="0" w:after="160" w:line="259" w:lineRule="auto"/>
        <w:ind w:firstLine="0"/>
        <w:jc w:val="left"/>
        <w:rPr>
          <w:lang w:eastAsia="ja-JP"/>
        </w:rPr>
      </w:pPr>
      <w:r>
        <w:rPr>
          <w:lang w:eastAsia="ja-JP"/>
        </w:rPr>
        <w:br w:type="page"/>
      </w:r>
    </w:p>
    <w:p w14:paraId="65DCAE15" w14:textId="1C829CC5" w:rsidR="00252D58" w:rsidRPr="00206ACB" w:rsidRDefault="00252D58" w:rsidP="004C75F4">
      <w:pPr>
        <w:rPr>
          <w:lang w:eastAsia="ja-JP"/>
        </w:rPr>
      </w:pPr>
      <w:r w:rsidRPr="00206ACB">
        <w:rPr>
          <w:lang w:eastAsia="ja-JP"/>
        </w:rPr>
        <w:lastRenderedPageBreak/>
        <w:t>The</w:t>
      </w:r>
      <w:r w:rsidR="00AC466E" w:rsidRPr="00206ACB">
        <w:rPr>
          <w:lang w:eastAsia="ja-JP"/>
        </w:rPr>
        <w:t xml:space="preserve"> </w:t>
      </w:r>
      <w:r w:rsidRPr="00206ACB">
        <w:rPr>
          <w:lang w:eastAsia="ja-JP"/>
        </w:rPr>
        <w:t>entire</w:t>
      </w:r>
      <w:r w:rsidR="00AC466E" w:rsidRPr="00206ACB">
        <w:rPr>
          <w:lang w:eastAsia="ja-JP"/>
        </w:rPr>
        <w:t xml:space="preserve"> </w:t>
      </w:r>
      <w:r w:rsidRPr="00206ACB">
        <w:rPr>
          <w:lang w:eastAsia="ja-JP"/>
        </w:rPr>
        <w:t>Famicom</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made</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team</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five</w:t>
      </w:r>
      <w:r w:rsidR="00AC466E" w:rsidRPr="00206ACB">
        <w:rPr>
          <w:lang w:eastAsia="ja-JP"/>
        </w:rPr>
        <w:t xml:space="preserve"> </w:t>
      </w:r>
      <w:r w:rsidRPr="00206ACB">
        <w:rPr>
          <w:lang w:eastAsia="ja-JP"/>
        </w:rPr>
        <w:t>people,</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"Programmer".</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best</w:t>
      </w:r>
      <w:r w:rsidR="00AC466E" w:rsidRPr="00206ACB">
        <w:rPr>
          <w:lang w:eastAsia="ja-JP"/>
        </w:rPr>
        <w:t xml:space="preserve"> </w:t>
      </w:r>
      <w:r w:rsidRPr="00206ACB">
        <w:rPr>
          <w:lang w:eastAsia="ja-JP"/>
        </w:rPr>
        <w:t>games</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were</w:t>
      </w:r>
      <w:r w:rsidR="00AC466E" w:rsidRPr="00206ACB">
        <w:rPr>
          <w:lang w:eastAsia="ja-JP"/>
        </w:rPr>
        <w:t xml:space="preserve"> </w:t>
      </w:r>
      <w:r w:rsidRPr="00206ACB">
        <w:rPr>
          <w:lang w:eastAsia="ja-JP"/>
        </w:rPr>
        <w:t>made</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similarly</w:t>
      </w:r>
      <w:r w:rsidR="00AC466E" w:rsidRPr="00206ACB">
        <w:rPr>
          <w:lang w:eastAsia="ja-JP"/>
        </w:rPr>
        <w:t xml:space="preserve"> </w:t>
      </w:r>
      <w:r w:rsidRPr="00206ACB">
        <w:rPr>
          <w:lang w:eastAsia="ja-JP"/>
        </w:rPr>
        <w:t>small</w:t>
      </w:r>
      <w:r w:rsidR="00AC466E" w:rsidRPr="00206ACB">
        <w:rPr>
          <w:lang w:eastAsia="ja-JP"/>
        </w:rPr>
        <w:t xml:space="preserve"> </w:t>
      </w:r>
      <w:r w:rsidRPr="00206ACB">
        <w:rPr>
          <w:lang w:eastAsia="ja-JP"/>
        </w:rPr>
        <w:t>teams,</w:t>
      </w:r>
      <w:r w:rsidR="00AC466E" w:rsidRPr="00206ACB">
        <w:rPr>
          <w:lang w:eastAsia="ja-JP"/>
        </w:rPr>
        <w:t xml:space="preserve"> </w:t>
      </w:r>
      <w:r w:rsidRPr="00206ACB">
        <w:rPr>
          <w:lang w:eastAsia="ja-JP"/>
        </w:rPr>
        <w:t>like</w:t>
      </w:r>
      <w:r w:rsidR="00AC466E" w:rsidRPr="00206ACB">
        <w:rPr>
          <w:lang w:eastAsia="ja-JP"/>
        </w:rPr>
        <w:t xml:space="preserve"> </w:t>
      </w:r>
      <w:r w:rsidRPr="00206ACB">
        <w:rPr>
          <w:i/>
          <w:iCs/>
          <w:lang w:eastAsia="ja-JP"/>
        </w:rPr>
        <w:t>Super</w:t>
      </w:r>
      <w:r w:rsidR="00AC466E" w:rsidRPr="00206ACB">
        <w:rPr>
          <w:i/>
          <w:iCs/>
          <w:lang w:eastAsia="ja-JP"/>
        </w:rPr>
        <w:t xml:space="preserve"> </w:t>
      </w:r>
      <w:r w:rsidRPr="00206ACB">
        <w:rPr>
          <w:i/>
          <w:iCs/>
          <w:lang w:eastAsia="ja-JP"/>
        </w:rPr>
        <w:t>Mario</w:t>
      </w:r>
      <w:r w:rsidR="00AC466E" w:rsidRPr="00206ACB">
        <w:rPr>
          <w:i/>
          <w:iCs/>
          <w:lang w:eastAsia="ja-JP"/>
        </w:rPr>
        <w:t xml:space="preserve"> </w:t>
      </w:r>
      <w:r w:rsidRPr="00206ACB">
        <w:rPr>
          <w:i/>
          <w:iCs/>
          <w:lang w:eastAsia="ja-JP"/>
        </w:rPr>
        <w:t>Bros.</w:t>
      </w:r>
      <w:r w:rsidRPr="00206ACB">
        <w:rPr>
          <w:lang w:eastAsia="ja-JP"/>
        </w:rPr>
        <w:t>:</w:t>
      </w:r>
    </w:p>
    <w:tbl>
      <w:tblPr>
        <w:tblW w:w="0" w:type="auto"/>
        <w:tblCellSpacing w:w="15" w:type="dxa"/>
        <w:tblInd w:w="765" w:type="dxa"/>
        <w:tblCellMar>
          <w:top w:w="15" w:type="dxa"/>
          <w:left w:w="15" w:type="dxa"/>
          <w:bottom w:w="15" w:type="dxa"/>
          <w:right w:w="15" w:type="dxa"/>
        </w:tblCellMar>
        <w:tblLook w:val="04A0" w:firstRow="1" w:lastRow="0" w:firstColumn="1" w:lastColumn="0" w:noHBand="0" w:noVBand="1"/>
      </w:tblPr>
      <w:tblGrid>
        <w:gridCol w:w="3645"/>
        <w:gridCol w:w="2604"/>
      </w:tblGrid>
      <w:tr w:rsidR="00252D58" w:rsidRPr="00206ACB" w14:paraId="5D4204A3" w14:textId="77777777" w:rsidTr="0058788E">
        <w:trPr>
          <w:tblHeader/>
          <w:tblCellSpacing w:w="15" w:type="dxa"/>
        </w:trPr>
        <w:tc>
          <w:tcPr>
            <w:tcW w:w="3600" w:type="dxa"/>
            <w:vAlign w:val="center"/>
            <w:hideMark/>
          </w:tcPr>
          <w:p w14:paraId="5E0F4FAF" w14:textId="77777777" w:rsidR="00252D58" w:rsidRPr="00206ACB" w:rsidRDefault="00252D58" w:rsidP="00A71636">
            <w:pPr>
              <w:widowControl/>
              <w:autoSpaceDE/>
              <w:autoSpaceDN/>
              <w:spacing w:after="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Role</w:t>
            </w:r>
          </w:p>
        </w:tc>
        <w:tc>
          <w:tcPr>
            <w:tcW w:w="2559" w:type="dxa"/>
            <w:vAlign w:val="center"/>
            <w:hideMark/>
          </w:tcPr>
          <w:p w14:paraId="0C70C4FE" w14:textId="77777777" w:rsidR="00252D58" w:rsidRPr="00206ACB" w:rsidRDefault="00252D58" w:rsidP="00A71636">
            <w:pPr>
              <w:widowControl/>
              <w:autoSpaceDE/>
              <w:autoSpaceDN/>
              <w:spacing w:after="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Name</w:t>
            </w:r>
          </w:p>
        </w:tc>
      </w:tr>
      <w:tr w:rsidR="00252D58" w:rsidRPr="00206ACB" w14:paraId="1C8AF53A" w14:textId="77777777" w:rsidTr="0058788E">
        <w:trPr>
          <w:tblCellSpacing w:w="15" w:type="dxa"/>
        </w:trPr>
        <w:tc>
          <w:tcPr>
            <w:tcW w:w="3600" w:type="dxa"/>
            <w:vAlign w:val="center"/>
            <w:hideMark/>
          </w:tcPr>
          <w:p w14:paraId="48B8BC2D" w14:textId="77777777"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Producer/Director/Designer</w:t>
            </w:r>
          </w:p>
        </w:tc>
        <w:tc>
          <w:tcPr>
            <w:tcW w:w="2559" w:type="dxa"/>
            <w:vAlign w:val="center"/>
            <w:hideMark/>
          </w:tcPr>
          <w:p w14:paraId="7217F7D1" w14:textId="33762133"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Shigeru</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Miyamoto</w:t>
            </w:r>
          </w:p>
        </w:tc>
      </w:tr>
      <w:tr w:rsidR="00252D58" w:rsidRPr="00206ACB" w14:paraId="49415490" w14:textId="77777777" w:rsidTr="0058788E">
        <w:trPr>
          <w:tblCellSpacing w:w="15" w:type="dxa"/>
        </w:trPr>
        <w:tc>
          <w:tcPr>
            <w:tcW w:w="3600" w:type="dxa"/>
            <w:vAlign w:val="center"/>
            <w:hideMark/>
          </w:tcPr>
          <w:p w14:paraId="19EE85EB" w14:textId="38FBDB38"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Assitant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Director/Designer</w:t>
            </w:r>
          </w:p>
        </w:tc>
        <w:tc>
          <w:tcPr>
            <w:tcW w:w="2559" w:type="dxa"/>
            <w:vAlign w:val="center"/>
            <w:hideMark/>
          </w:tcPr>
          <w:p w14:paraId="6E9445A9" w14:textId="2A5C6D8B"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Takashi</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Tezuka</w:t>
            </w:r>
          </w:p>
        </w:tc>
      </w:tr>
      <w:tr w:rsidR="00252D58" w:rsidRPr="00206ACB" w14:paraId="1DA21917" w14:textId="77777777" w:rsidTr="0058788E">
        <w:trPr>
          <w:tblCellSpacing w:w="15" w:type="dxa"/>
        </w:trPr>
        <w:tc>
          <w:tcPr>
            <w:tcW w:w="3600" w:type="dxa"/>
            <w:vAlign w:val="center"/>
            <w:hideMark/>
          </w:tcPr>
          <w:p w14:paraId="6A55EF01" w14:textId="2CAB56BC"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Sound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&amp;</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Music</w:t>
            </w:r>
          </w:p>
        </w:tc>
        <w:tc>
          <w:tcPr>
            <w:tcW w:w="2559" w:type="dxa"/>
            <w:vAlign w:val="center"/>
            <w:hideMark/>
          </w:tcPr>
          <w:p w14:paraId="7DBED945" w14:textId="46473969"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Koji</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Kondo</w:t>
            </w:r>
          </w:p>
        </w:tc>
      </w:tr>
      <w:tr w:rsidR="00252D58" w:rsidRPr="00206ACB" w14:paraId="77C33714" w14:textId="77777777" w:rsidTr="0058788E">
        <w:trPr>
          <w:tblCellSpacing w:w="15" w:type="dxa"/>
        </w:trPr>
        <w:tc>
          <w:tcPr>
            <w:tcW w:w="3600" w:type="dxa"/>
            <w:vAlign w:val="center"/>
            <w:hideMark/>
          </w:tcPr>
          <w:p w14:paraId="6EA945EB" w14:textId="77777777"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Programmer</w:t>
            </w:r>
          </w:p>
        </w:tc>
        <w:tc>
          <w:tcPr>
            <w:tcW w:w="2559" w:type="dxa"/>
            <w:vAlign w:val="center"/>
            <w:hideMark/>
          </w:tcPr>
          <w:p w14:paraId="6EEC3BE8" w14:textId="7CE17525"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Toshihiko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Nakago</w:t>
            </w:r>
          </w:p>
        </w:tc>
      </w:tr>
      <w:tr w:rsidR="00252D58" w:rsidRPr="00206ACB" w14:paraId="79027083" w14:textId="77777777" w:rsidTr="0058788E">
        <w:trPr>
          <w:tblCellSpacing w:w="15" w:type="dxa"/>
        </w:trPr>
        <w:tc>
          <w:tcPr>
            <w:tcW w:w="3600" w:type="dxa"/>
            <w:vAlign w:val="center"/>
            <w:hideMark/>
          </w:tcPr>
          <w:p w14:paraId="1724E797" w14:textId="77777777"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Programmer</w:t>
            </w:r>
          </w:p>
        </w:tc>
        <w:tc>
          <w:tcPr>
            <w:tcW w:w="2559" w:type="dxa"/>
            <w:vAlign w:val="center"/>
            <w:hideMark/>
          </w:tcPr>
          <w:p w14:paraId="7DD53FED" w14:textId="7E7695D6"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Kazuaki</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Morita</w:t>
            </w:r>
          </w:p>
        </w:tc>
      </w:tr>
    </w:tbl>
    <w:p w14:paraId="6B7FEB0D" w14:textId="5925556E" w:rsidR="00907FE1" w:rsidRPr="00206ACB" w:rsidRDefault="00252D58" w:rsidP="004C75F4">
      <w:pPr>
        <w:rPr>
          <w:lang w:eastAsia="ja-JP"/>
        </w:rPr>
      </w:pPr>
      <w:r w:rsidRPr="00206ACB">
        <w:rPr>
          <w:i/>
          <w:iCs/>
          <w:lang w:eastAsia="ja-JP"/>
        </w:rPr>
        <w:t>Super</w:t>
      </w:r>
      <w:r w:rsidR="00AC466E" w:rsidRPr="00206ACB">
        <w:rPr>
          <w:i/>
          <w:iCs/>
          <w:lang w:eastAsia="ja-JP"/>
        </w:rPr>
        <w:t xml:space="preserve"> </w:t>
      </w:r>
      <w:r w:rsidRPr="00206ACB">
        <w:rPr>
          <w:i/>
          <w:iCs/>
          <w:lang w:eastAsia="ja-JP"/>
        </w:rPr>
        <w:t>Mario</w:t>
      </w:r>
      <w:r w:rsidR="00AC466E" w:rsidRPr="00206ACB">
        <w:rPr>
          <w:i/>
          <w:iCs/>
          <w:lang w:eastAsia="ja-JP"/>
        </w:rPr>
        <w:t xml:space="preserve"> </w:t>
      </w:r>
      <w:r w:rsidRPr="00206ACB">
        <w:rPr>
          <w:i/>
          <w:iCs/>
          <w:lang w:eastAsia="ja-JP"/>
        </w:rPr>
        <w:t>Bros.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quite</w:t>
      </w:r>
      <w:r w:rsidR="00AC466E" w:rsidRPr="00206ACB">
        <w:rPr>
          <w:lang w:eastAsia="ja-JP"/>
        </w:rPr>
        <w:t xml:space="preserve"> </w:t>
      </w:r>
      <w:r w:rsidRPr="00206ACB">
        <w:rPr>
          <w:lang w:eastAsia="ja-JP"/>
        </w:rPr>
        <w:t>likely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most</w:t>
      </w:r>
      <w:r w:rsidR="00AC466E" w:rsidRPr="00206ACB">
        <w:rPr>
          <w:lang w:eastAsia="ja-JP"/>
        </w:rPr>
        <w:t xml:space="preserve"> </w:t>
      </w:r>
      <w:r w:rsidRPr="00206ACB">
        <w:rPr>
          <w:lang w:eastAsia="ja-JP"/>
        </w:rPr>
        <w:t>iconic</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like</w:t>
      </w:r>
      <w:r w:rsidR="00AC466E" w:rsidRPr="00206ACB">
        <w:rPr>
          <w:lang w:eastAsia="ja-JP"/>
        </w:rPr>
        <w:t xml:space="preserve"> </w:t>
      </w:r>
      <w:r w:rsidRPr="00206ACB">
        <w:rPr>
          <w:i/>
          <w:iCs/>
          <w:lang w:eastAsia="ja-JP"/>
        </w:rPr>
        <w:t>Donkey</w:t>
      </w:r>
      <w:r w:rsidR="00AC466E" w:rsidRPr="00206ACB">
        <w:rPr>
          <w:i/>
          <w:iCs/>
          <w:lang w:eastAsia="ja-JP"/>
        </w:rPr>
        <w:t xml:space="preserve"> </w:t>
      </w:r>
      <w:r w:rsidRPr="00206ACB">
        <w:rPr>
          <w:i/>
          <w:iCs/>
          <w:lang w:eastAsia="ja-JP"/>
        </w:rPr>
        <w:t>Kong</w:t>
      </w:r>
      <w:r w:rsidRPr="00206ACB">
        <w:rPr>
          <w:lang w:eastAsia="ja-JP"/>
        </w:rPr>
        <w:t>,</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produced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team</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five</w:t>
      </w:r>
      <w:r w:rsidR="00AC466E" w:rsidRPr="00206ACB">
        <w:rPr>
          <w:lang w:eastAsia="ja-JP"/>
        </w:rPr>
        <w:t xml:space="preserve"> </w:t>
      </w:r>
      <w:r w:rsidRPr="00206ACB">
        <w:rPr>
          <w:lang w:eastAsia="ja-JP"/>
        </w:rPr>
        <w:t>people,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whom</w:t>
      </w:r>
      <w:r w:rsidR="00AC466E" w:rsidRPr="00206ACB">
        <w:rPr>
          <w:lang w:eastAsia="ja-JP"/>
        </w:rPr>
        <w:t xml:space="preserve"> </w:t>
      </w:r>
      <w:r w:rsidRPr="00206ACB">
        <w:rPr>
          <w:lang w:eastAsia="ja-JP"/>
        </w:rPr>
        <w:t>were</w:t>
      </w:r>
      <w:r w:rsidR="00AC466E" w:rsidRPr="00206ACB">
        <w:rPr>
          <w:lang w:eastAsia="ja-JP"/>
        </w:rPr>
        <w:t xml:space="preserve"> </w:t>
      </w:r>
      <w:r w:rsidRPr="00206ACB">
        <w:rPr>
          <w:lang w:eastAsia="ja-JP"/>
        </w:rPr>
        <w:t>programmers.</w:t>
      </w:r>
    </w:p>
    <w:p w14:paraId="63E34E88" w14:textId="45AE2555" w:rsidR="00E17E4A" w:rsidRPr="00206ACB" w:rsidRDefault="00E17E4A" w:rsidP="00CE1CB6">
      <w:pPr>
        <w:pStyle w:val="Heading3"/>
        <w:rPr>
          <w:rFonts w:cstheme="minorHAnsi"/>
        </w:rPr>
      </w:pPr>
      <w:bookmarkStart w:id="81" w:name="_Toc168434222"/>
      <w:bookmarkStart w:id="82" w:name="_Toc168542733"/>
      <w:r w:rsidRPr="00206ACB">
        <w:rPr>
          <w:rFonts w:cstheme="minorHAnsi"/>
        </w:rPr>
        <w:t>It's</w:t>
      </w:r>
      <w:r w:rsidR="00AC466E" w:rsidRPr="00206ACB">
        <w:rPr>
          <w:rFonts w:cstheme="minorHAnsi"/>
        </w:rPr>
        <w:t xml:space="preserve"> </w:t>
      </w:r>
      <w:r w:rsidRPr="00206ACB">
        <w:rPr>
          <w:rFonts w:cstheme="minorHAnsi"/>
        </w:rPr>
        <w:t>Powerful</w:t>
      </w:r>
      <w:r w:rsidR="00AC466E" w:rsidRPr="00206ACB">
        <w:rPr>
          <w:rFonts w:cstheme="minorHAnsi"/>
        </w:rPr>
        <w:t xml:space="preserve"> </w:t>
      </w:r>
      <w:r w:rsidRPr="00206ACB">
        <w:rPr>
          <w:rFonts w:cstheme="minorHAnsi"/>
        </w:rPr>
        <w:t>Enough</w:t>
      </w:r>
      <w:r w:rsidR="00AC466E" w:rsidRPr="00206ACB">
        <w:rPr>
          <w:rFonts w:cstheme="minorHAnsi"/>
        </w:rPr>
        <w:t xml:space="preserve"> </w:t>
      </w:r>
      <w:r w:rsidRPr="00206ACB">
        <w:rPr>
          <w:rFonts w:cstheme="minorHAnsi"/>
        </w:rPr>
        <w:t>to</w:t>
      </w:r>
      <w:r w:rsidR="00AC466E" w:rsidRPr="00206ACB">
        <w:rPr>
          <w:rFonts w:cstheme="minorHAnsi"/>
        </w:rPr>
        <w:t xml:space="preserve"> </w:t>
      </w:r>
      <w:r w:rsidRPr="00206ACB">
        <w:rPr>
          <w:rFonts w:cstheme="minorHAnsi"/>
        </w:rPr>
        <w:t>Be</w:t>
      </w:r>
      <w:r w:rsidR="00AC466E" w:rsidRPr="00206ACB">
        <w:rPr>
          <w:rFonts w:cstheme="minorHAnsi"/>
        </w:rPr>
        <w:t xml:space="preserve"> </w:t>
      </w:r>
      <w:r w:rsidRPr="00206ACB">
        <w:rPr>
          <w:rFonts w:cstheme="minorHAnsi"/>
        </w:rPr>
        <w:t>Interesting</w:t>
      </w:r>
      <w:bookmarkEnd w:id="81"/>
      <w:bookmarkEnd w:id="82"/>
    </w:p>
    <w:p w14:paraId="10882C81" w14:textId="1339608F" w:rsidR="00B56DEF" w:rsidRPr="00206ACB" w:rsidRDefault="00B56DEF" w:rsidP="004C75F4">
      <w:pPr>
        <w:rPr>
          <w:lang w:eastAsia="ja-JP"/>
        </w:rPr>
      </w:pPr>
      <w:r w:rsidRPr="00206ACB">
        <w:rPr>
          <w:lang w:eastAsia="ja-JP"/>
        </w:rPr>
        <w:t>Compared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predecessor</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home</w:t>
      </w:r>
      <w:r w:rsidR="00AC466E" w:rsidRPr="00206ACB">
        <w:rPr>
          <w:lang w:eastAsia="ja-JP"/>
        </w:rPr>
        <w:t xml:space="preserve"> </w:t>
      </w:r>
      <w:r w:rsidRPr="00206ACB">
        <w:rPr>
          <w:lang w:eastAsia="ja-JP"/>
        </w:rPr>
        <w:t>video</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market,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Atari</w:t>
      </w:r>
      <w:r w:rsidR="00AC466E" w:rsidRPr="00206ACB">
        <w:rPr>
          <w:lang w:eastAsia="ja-JP"/>
        </w:rPr>
        <w:t xml:space="preserve"> </w:t>
      </w:r>
      <w:r w:rsidRPr="00206ACB">
        <w:rPr>
          <w:lang w:eastAsia="ja-JP"/>
        </w:rPr>
        <w:t>2600,</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offers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greater</w:t>
      </w:r>
      <w:r w:rsidR="00AC466E" w:rsidRPr="00206ACB">
        <w:rPr>
          <w:lang w:eastAsia="ja-JP"/>
        </w:rPr>
        <w:t xml:space="preserve"> </w:t>
      </w:r>
      <w:r w:rsidRPr="00206ACB">
        <w:rPr>
          <w:lang w:eastAsia="ja-JP"/>
        </w:rPr>
        <w:t>range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expression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developer.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Atari</w:t>
      </w:r>
      <w:r w:rsidR="00AC466E" w:rsidRPr="00206ACB">
        <w:rPr>
          <w:lang w:eastAsia="ja-JP"/>
        </w:rPr>
        <w:t xml:space="preserve"> </w:t>
      </w:r>
      <w:r w:rsidRPr="00206ACB">
        <w:rPr>
          <w:lang w:eastAsia="ja-JP"/>
        </w:rPr>
        <w:t>2600</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designed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play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called</w:t>
      </w:r>
      <w:r w:rsidR="00AC466E" w:rsidRPr="00206ACB">
        <w:rPr>
          <w:lang w:eastAsia="ja-JP"/>
        </w:rPr>
        <w:t xml:space="preserve"> </w:t>
      </w:r>
      <w:r w:rsidRPr="00206ACB">
        <w:rPr>
          <w:i/>
          <w:iCs/>
          <w:lang w:eastAsia="ja-JP"/>
        </w:rPr>
        <w:t>Combat</w:t>
      </w:r>
      <w:r w:rsidRPr="00206ACB">
        <w:rPr>
          <w:lang w:eastAsia="ja-JP"/>
        </w:rPr>
        <w:t>:</w:t>
      </w:r>
    </w:p>
    <w:p w14:paraId="278C3DC1" w14:textId="5BADE3CB" w:rsidR="00616C30" w:rsidRPr="00206ACB" w:rsidRDefault="00000000" w:rsidP="009944E9">
      <w:pPr>
        <w:widowControl/>
        <w:autoSpaceDE/>
        <w:autoSpaceDN/>
        <w:spacing w:line="240" w:lineRule="auto"/>
        <w:textAlignment w:val="baseline"/>
        <w:rPr>
          <w:rFonts w:eastAsia="Times New Roman" w:cstheme="minorHAnsi"/>
          <w:color w:val="111111"/>
          <w:kern w:val="0"/>
          <w:szCs w:val="26"/>
          <w:lang w:eastAsia="ja-JP"/>
        </w:rPr>
      </w:pPr>
      <w:hyperlink r:id="rId72" w:history="1">
        <w:r w:rsidR="00616C30" w:rsidRPr="00206ACB">
          <w:rPr>
            <w:rStyle w:val="Hyperlink"/>
            <w:rFonts w:eastAsia="Times New Roman" w:cstheme="minorHAnsi"/>
            <w:kern w:val="0"/>
            <w:szCs w:val="26"/>
            <w:lang w:eastAsia="ja-JP"/>
          </w:rPr>
          <w:t>https://youtu.be/3m86ftny1uY</w:t>
        </w:r>
      </w:hyperlink>
    </w:p>
    <w:p w14:paraId="532002D7" w14:textId="64C8D568" w:rsidR="00B56DEF" w:rsidRPr="00206ACB" w:rsidRDefault="00B56DEF" w:rsidP="004C75F4">
      <w:pPr>
        <w:rPr>
          <w:lang w:eastAsia="ja-JP"/>
        </w:rPr>
      </w:pPr>
      <w:r w:rsidRPr="00206ACB">
        <w:rPr>
          <w:i/>
          <w:iCs/>
          <w:lang w:eastAsia="ja-JP"/>
        </w:rPr>
        <w:t>Combat</w:t>
      </w:r>
      <w:r w:rsidR="00AC466E" w:rsidRPr="00206ACB">
        <w:rPr>
          <w:lang w:eastAsia="ja-JP"/>
        </w:rPr>
        <w:t xml:space="preserve"> </w:t>
      </w:r>
      <w:r w:rsidRPr="00206ACB">
        <w:rPr>
          <w:lang w:eastAsia="ja-JP"/>
        </w:rPr>
        <w:t>features</w:t>
      </w:r>
      <w:r w:rsidR="00AC466E" w:rsidRPr="00206ACB">
        <w:rPr>
          <w:lang w:eastAsia="ja-JP"/>
        </w:rPr>
        <w:t xml:space="preserve"> </w:t>
      </w:r>
      <w:r w:rsidRPr="00206ACB">
        <w:rPr>
          <w:lang w:eastAsia="ja-JP"/>
        </w:rPr>
        <w:t>no</w:t>
      </w:r>
      <w:r w:rsidR="00AC466E" w:rsidRPr="00206ACB">
        <w:rPr>
          <w:lang w:eastAsia="ja-JP"/>
        </w:rPr>
        <w:t xml:space="preserve"> </w:t>
      </w:r>
      <w:r w:rsidRPr="00206ACB">
        <w:rPr>
          <w:lang w:eastAsia="ja-JP"/>
        </w:rPr>
        <w:t>music,</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sound</w:t>
      </w:r>
      <w:r w:rsidR="00AC466E" w:rsidRPr="00206ACB">
        <w:rPr>
          <w:lang w:eastAsia="ja-JP"/>
        </w:rPr>
        <w:t xml:space="preserve"> </w:t>
      </w:r>
      <w:r w:rsidRPr="00206ACB">
        <w:rPr>
          <w:lang w:eastAsia="ja-JP"/>
        </w:rPr>
        <w:t>effects,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limited</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graphics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convey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"playfield"</w:t>
      </w:r>
      <w:r w:rsidR="00AC466E" w:rsidRPr="00206ACB">
        <w:rPr>
          <w:lang w:eastAsia="ja-JP"/>
        </w:rPr>
        <w:t xml:space="preserve"> </w:t>
      </w:r>
      <w:r w:rsidRPr="00206ACB">
        <w:rPr>
          <w:lang w:eastAsia="ja-JP"/>
        </w:rPr>
        <w:t>where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action</w:t>
      </w:r>
      <w:r w:rsidR="00AC466E" w:rsidRPr="00206ACB">
        <w:rPr>
          <w:lang w:eastAsia="ja-JP"/>
        </w:rPr>
        <w:t xml:space="preserve"> </w:t>
      </w:r>
      <w:r w:rsidRPr="00206ACB">
        <w:rPr>
          <w:lang w:eastAsia="ja-JP"/>
        </w:rPr>
        <w:t>takes</w:t>
      </w:r>
      <w:r w:rsidR="00AC466E" w:rsidRPr="00206ACB">
        <w:rPr>
          <w:lang w:eastAsia="ja-JP"/>
        </w:rPr>
        <w:t xml:space="preserve"> </w:t>
      </w:r>
      <w:r w:rsidRPr="00206ACB">
        <w:rPr>
          <w:lang w:eastAsia="ja-JP"/>
        </w:rPr>
        <w:t>place.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2600</w:t>
      </w:r>
      <w:r w:rsidR="00AC466E" w:rsidRPr="00206ACB">
        <w:rPr>
          <w:lang w:eastAsia="ja-JP"/>
        </w:rPr>
        <w:t xml:space="preserve"> </w:t>
      </w:r>
      <w:r w:rsidRPr="00206ACB">
        <w:rPr>
          <w:lang w:eastAsia="ja-JP"/>
        </w:rPr>
        <w:t>gave</w:t>
      </w:r>
      <w:r w:rsidR="00AC466E" w:rsidRPr="00206ACB">
        <w:rPr>
          <w:lang w:eastAsia="ja-JP"/>
        </w:rPr>
        <w:t xml:space="preserve"> </w:t>
      </w:r>
      <w:r w:rsidRPr="00206ACB">
        <w:rPr>
          <w:lang w:eastAsia="ja-JP"/>
        </w:rPr>
        <w:t>developers</w:t>
      </w:r>
      <w:r w:rsidR="00AC466E" w:rsidRPr="00206ACB">
        <w:rPr>
          <w:lang w:eastAsia="ja-JP"/>
        </w:rPr>
        <w:t xml:space="preserve"> </w:t>
      </w:r>
      <w:r w:rsidRPr="00206ACB">
        <w:rPr>
          <w:lang w:eastAsia="ja-JP"/>
        </w:rPr>
        <w:t>access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layer,</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"sprite"</w:t>
      </w:r>
      <w:r w:rsidR="00AC466E" w:rsidRPr="00206ACB">
        <w:rPr>
          <w:lang w:eastAsia="ja-JP"/>
        </w:rPr>
        <w:t xml:space="preserve"> </w:t>
      </w:r>
      <w:r w:rsidRPr="00206ACB">
        <w:rPr>
          <w:lang w:eastAsia="ja-JP"/>
        </w:rPr>
        <w:t>objects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case,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tanks),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"ball"</w:t>
      </w:r>
      <w:r w:rsidR="00AC466E" w:rsidRPr="00206ACB">
        <w:rPr>
          <w:lang w:eastAsia="ja-JP"/>
        </w:rPr>
        <w:t xml:space="preserve"> </w:t>
      </w:r>
      <w:r w:rsidRPr="00206ACB">
        <w:rPr>
          <w:lang w:eastAsia="ja-JP"/>
        </w:rPr>
        <w:t>objects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bullets</w:t>
      </w:r>
      <w:r w:rsidR="00AC466E" w:rsidRPr="00206ACB">
        <w:rPr>
          <w:lang w:eastAsia="ja-JP"/>
        </w:rPr>
        <w:t xml:space="preserve"> </w:t>
      </w:r>
      <w:r w:rsidRPr="00206ACB">
        <w:rPr>
          <w:lang w:eastAsia="ja-JP"/>
        </w:rPr>
        <w:t>fired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tanks).</w:t>
      </w:r>
      <w:r w:rsidR="00AC466E" w:rsidRPr="00206ACB">
        <w:rPr>
          <w:lang w:eastAsia="ja-JP"/>
        </w:rPr>
        <w:t xml:space="preserve"> </w:t>
      </w:r>
      <w:r w:rsidRPr="00206ACB">
        <w:rPr>
          <w:lang w:eastAsia="ja-JP"/>
        </w:rPr>
        <w:t>Any</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graphics</w:t>
      </w:r>
      <w:r w:rsidR="00AC466E" w:rsidRPr="00206ACB">
        <w:rPr>
          <w:lang w:eastAsia="ja-JP"/>
        </w:rPr>
        <w:t xml:space="preserve"> </w:t>
      </w:r>
      <w:r w:rsidRPr="00206ACB">
        <w:rPr>
          <w:lang w:eastAsia="ja-JP"/>
        </w:rPr>
        <w:t>had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come</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player's</w:t>
      </w:r>
      <w:r w:rsidR="00AC466E" w:rsidRPr="00206ACB">
        <w:rPr>
          <w:lang w:eastAsia="ja-JP"/>
        </w:rPr>
        <w:t xml:space="preserve"> </w:t>
      </w:r>
      <w:r w:rsidRPr="00206ACB">
        <w:rPr>
          <w:lang w:eastAsia="ja-JP"/>
        </w:rPr>
        <w:t>own</w:t>
      </w:r>
      <w:r w:rsidR="00AC466E" w:rsidRPr="00206ACB">
        <w:rPr>
          <w:lang w:eastAsia="ja-JP"/>
        </w:rPr>
        <w:t xml:space="preserve"> </w:t>
      </w:r>
      <w:r w:rsidRPr="00206ACB">
        <w:rPr>
          <w:lang w:eastAsia="ja-JP"/>
        </w:rPr>
        <w:t>imagination.</w:t>
      </w:r>
    </w:p>
    <w:p w14:paraId="0E19D1DE" w14:textId="2A5A1567" w:rsidR="00B56DEF" w:rsidRPr="00206ACB" w:rsidRDefault="00B56DEF"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i/>
          <w:iCs/>
          <w:color w:val="111111"/>
          <w:kern w:val="0"/>
          <w:szCs w:val="26"/>
          <w:lang w:eastAsia="ja-JP"/>
        </w:rPr>
        <w:t>Donkey</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Kong</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designed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different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experience:</w:t>
      </w:r>
    </w:p>
    <w:p w14:paraId="74A55830" w14:textId="7AEA16E6" w:rsidR="00C57457" w:rsidRPr="00206ACB" w:rsidRDefault="00000000" w:rsidP="009944E9">
      <w:pPr>
        <w:widowControl/>
        <w:autoSpaceDE/>
        <w:autoSpaceDN/>
        <w:spacing w:line="240" w:lineRule="auto"/>
        <w:textAlignment w:val="baseline"/>
        <w:rPr>
          <w:rFonts w:eastAsia="Times New Roman" w:cstheme="minorHAnsi"/>
          <w:color w:val="111111"/>
          <w:kern w:val="0"/>
          <w:szCs w:val="26"/>
          <w:lang w:eastAsia="ja-JP"/>
        </w:rPr>
      </w:pPr>
      <w:hyperlink r:id="rId73" w:history="1">
        <w:r w:rsidR="00C57457" w:rsidRPr="00206ACB">
          <w:rPr>
            <w:rStyle w:val="Hyperlink"/>
            <w:rFonts w:eastAsia="Times New Roman" w:cstheme="minorHAnsi"/>
            <w:kern w:val="0"/>
            <w:szCs w:val="26"/>
            <w:lang w:eastAsia="ja-JP"/>
          </w:rPr>
          <w:t>https://youtu.be/C_PrG8P5W8o</w:t>
        </w:r>
      </w:hyperlink>
    </w:p>
    <w:p w14:paraId="0F94EA5F" w14:textId="7757730E" w:rsidR="00B56DEF" w:rsidRPr="00206ACB" w:rsidRDefault="00B56DEF" w:rsidP="00083C17">
      <w:pPr>
        <w:rPr>
          <w:lang w:eastAsia="ja-JP"/>
        </w:rPr>
      </w:pPr>
      <w:r w:rsidRPr="00206ACB">
        <w:rPr>
          <w:lang w:eastAsia="ja-JP"/>
        </w:rPr>
        <w:t>There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simple,</w:t>
      </w:r>
      <w:r w:rsidR="00AC466E" w:rsidRPr="00206ACB">
        <w:rPr>
          <w:lang w:eastAsia="ja-JP"/>
        </w:rPr>
        <w:t xml:space="preserve"> </w:t>
      </w:r>
      <w:r w:rsidRPr="00206ACB">
        <w:rPr>
          <w:lang w:eastAsia="ja-JP"/>
        </w:rPr>
        <w:t>repetitive</w:t>
      </w:r>
      <w:r w:rsidR="00AC466E" w:rsidRPr="00206ACB">
        <w:rPr>
          <w:lang w:eastAsia="ja-JP"/>
        </w:rPr>
        <w:t xml:space="preserve"> </w:t>
      </w:r>
      <w:r w:rsidRPr="00206ACB">
        <w:rPr>
          <w:lang w:eastAsia="ja-JP"/>
        </w:rPr>
        <w:t>music</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addition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sound</w:t>
      </w:r>
      <w:r w:rsidR="00AC466E" w:rsidRPr="00206ACB">
        <w:rPr>
          <w:lang w:eastAsia="ja-JP"/>
        </w:rPr>
        <w:t xml:space="preserve"> </w:t>
      </w:r>
      <w:r w:rsidRPr="00206ACB">
        <w:rPr>
          <w:lang w:eastAsia="ja-JP"/>
        </w:rPr>
        <w:t>effects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Mario</w:t>
      </w:r>
      <w:r w:rsidR="00AC466E" w:rsidRPr="00206ACB">
        <w:rPr>
          <w:lang w:eastAsia="ja-JP"/>
        </w:rPr>
        <w:t xml:space="preserve"> </w:t>
      </w:r>
      <w:r w:rsidRPr="00206ACB">
        <w:rPr>
          <w:lang w:eastAsia="ja-JP"/>
        </w:rPr>
        <w:t>walking</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jumping</w:t>
      </w:r>
      <w:r w:rsidR="00AC466E" w:rsidRPr="00206ACB">
        <w:rPr>
          <w:lang w:eastAsia="ja-JP"/>
        </w:rPr>
        <w:t xml:space="preserve"> </w:t>
      </w:r>
      <w:r w:rsidRPr="00206ACB">
        <w:rPr>
          <w:lang w:eastAsia="ja-JP"/>
        </w:rPr>
        <w:t>over</w:t>
      </w:r>
      <w:r w:rsidR="00AC466E" w:rsidRPr="00206ACB">
        <w:rPr>
          <w:lang w:eastAsia="ja-JP"/>
        </w:rPr>
        <w:t xml:space="preserve"> </w:t>
      </w:r>
      <w:r w:rsidRPr="00206ACB">
        <w:rPr>
          <w:lang w:eastAsia="ja-JP"/>
        </w:rPr>
        <w:t>barrels.</w:t>
      </w:r>
      <w:r w:rsidR="00AC466E" w:rsidRPr="00206ACB">
        <w:rPr>
          <w:lang w:eastAsia="ja-JP"/>
        </w:rPr>
        <w:t xml:space="preserve"> </w:t>
      </w:r>
      <w:r w:rsidRPr="00206ACB">
        <w:rPr>
          <w:lang w:eastAsia="ja-JP"/>
        </w:rPr>
        <w:t>Multiple</w:t>
      </w:r>
      <w:r w:rsidR="00AC466E" w:rsidRPr="00206ACB">
        <w:rPr>
          <w:lang w:eastAsia="ja-JP"/>
        </w:rPr>
        <w:t xml:space="preserve"> </w:t>
      </w:r>
      <w:r w:rsidRPr="00206ACB">
        <w:rPr>
          <w:lang w:eastAsia="ja-JP"/>
        </w:rPr>
        <w:t>moving</w:t>
      </w:r>
      <w:r w:rsidR="00AC466E" w:rsidRPr="00206ACB">
        <w:rPr>
          <w:lang w:eastAsia="ja-JP"/>
        </w:rPr>
        <w:t xml:space="preserve"> </w:t>
      </w:r>
      <w:r w:rsidRPr="00206ACB">
        <w:rPr>
          <w:lang w:eastAsia="ja-JP"/>
        </w:rPr>
        <w:t>objects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screen</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(barrels,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flaming</w:t>
      </w:r>
      <w:r w:rsidR="00AC466E" w:rsidRPr="00206ACB">
        <w:rPr>
          <w:lang w:eastAsia="ja-JP"/>
        </w:rPr>
        <w:t xml:space="preserve"> </w:t>
      </w:r>
      <w:r w:rsidRPr="00206ACB">
        <w:rPr>
          <w:lang w:eastAsia="ja-JP"/>
        </w:rPr>
        <w:t>oil</w:t>
      </w:r>
      <w:r w:rsidR="00AC466E" w:rsidRPr="00206ACB">
        <w:rPr>
          <w:lang w:eastAsia="ja-JP"/>
        </w:rPr>
        <w:t xml:space="preserve"> </w:t>
      </w:r>
      <w:r w:rsidRPr="00206ACB">
        <w:rPr>
          <w:lang w:eastAsia="ja-JP"/>
        </w:rPr>
        <w:t>drum,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animated</w:t>
      </w:r>
      <w:r w:rsidR="00AC466E" w:rsidRPr="00206ACB">
        <w:rPr>
          <w:lang w:eastAsia="ja-JP"/>
        </w:rPr>
        <w:t xml:space="preserve"> </w:t>
      </w:r>
      <w:r w:rsidRPr="00206ACB">
        <w:rPr>
          <w:lang w:eastAsia="ja-JP"/>
        </w:rPr>
        <w:t>Donkey</w:t>
      </w:r>
      <w:r w:rsidR="00AC466E" w:rsidRPr="00206ACB">
        <w:rPr>
          <w:lang w:eastAsia="ja-JP"/>
        </w:rPr>
        <w:t xml:space="preserve"> </w:t>
      </w:r>
      <w:r w:rsidRPr="00206ACB">
        <w:rPr>
          <w:lang w:eastAsia="ja-JP"/>
        </w:rPr>
        <w:t>Kong</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top</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screen).</w:t>
      </w:r>
      <w:r w:rsidR="00AC466E" w:rsidRPr="00206ACB">
        <w:rPr>
          <w:lang w:eastAsia="ja-JP"/>
        </w:rPr>
        <w:t xml:space="preserve"> </w:t>
      </w:r>
      <w:r w:rsidRPr="00206ACB">
        <w:rPr>
          <w:lang w:eastAsia="ja-JP"/>
        </w:rPr>
        <w:t>Even</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their</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text,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games</w:t>
      </w:r>
      <w:r w:rsidR="00AC466E" w:rsidRPr="00206ACB">
        <w:rPr>
          <w:lang w:eastAsia="ja-JP"/>
        </w:rPr>
        <w:t xml:space="preserve"> </w:t>
      </w:r>
      <w:r w:rsidRPr="00206ACB">
        <w:rPr>
          <w:lang w:eastAsia="ja-JP"/>
        </w:rPr>
        <w:t>differ</w:t>
      </w:r>
      <w:r w:rsidR="00AC466E" w:rsidRPr="00206ACB">
        <w:rPr>
          <w:lang w:eastAsia="ja-JP"/>
        </w:rPr>
        <w:t xml:space="preserve"> </w:t>
      </w:r>
      <w:r w:rsidRPr="00206ACB">
        <w:rPr>
          <w:lang w:eastAsia="ja-JP"/>
        </w:rPr>
        <w:t>greatly.</w:t>
      </w:r>
      <w:r w:rsidR="00AC466E" w:rsidRPr="00206ACB">
        <w:rPr>
          <w:lang w:eastAsia="ja-JP"/>
        </w:rPr>
        <w:t xml:space="preserve"> </w:t>
      </w:r>
      <w:r w:rsidRPr="00206ACB">
        <w:rPr>
          <w:i/>
          <w:iCs/>
          <w:lang w:eastAsia="ja-JP"/>
        </w:rPr>
        <w:t>Combat</w:t>
      </w:r>
      <w:r w:rsidR="00AC466E" w:rsidRPr="00206ACB">
        <w:rPr>
          <w:lang w:eastAsia="ja-JP"/>
        </w:rPr>
        <w:t xml:space="preserve"> </w:t>
      </w:r>
      <w:r w:rsidRPr="00206ACB">
        <w:rPr>
          <w:lang w:eastAsia="ja-JP"/>
        </w:rPr>
        <w:t>displays</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single</w:t>
      </w:r>
      <w:r w:rsidR="00AC466E" w:rsidRPr="00206ACB">
        <w:rPr>
          <w:lang w:eastAsia="ja-JP"/>
        </w:rPr>
        <w:t xml:space="preserve"> </w:t>
      </w:r>
      <w:r w:rsidRPr="00206ACB">
        <w:rPr>
          <w:lang w:eastAsia="ja-JP"/>
        </w:rPr>
        <w:t>large</w:t>
      </w:r>
      <w:r w:rsidR="00AC466E" w:rsidRPr="00206ACB">
        <w:rPr>
          <w:lang w:eastAsia="ja-JP"/>
        </w:rPr>
        <w:t xml:space="preserve"> </w:t>
      </w:r>
      <w:r w:rsidRPr="00206ACB">
        <w:rPr>
          <w:lang w:eastAsia="ja-JP"/>
        </w:rPr>
        <w:t>score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player</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top;</w:t>
      </w:r>
      <w:r w:rsidR="00AC466E" w:rsidRPr="00206ACB">
        <w:rPr>
          <w:lang w:eastAsia="ja-JP"/>
        </w:rPr>
        <w:t xml:space="preserve"> </w:t>
      </w:r>
      <w:r w:rsidRPr="00206ACB">
        <w:rPr>
          <w:i/>
          <w:iCs/>
          <w:lang w:eastAsia="ja-JP"/>
        </w:rPr>
        <w:t>Donkey</w:t>
      </w:r>
      <w:r w:rsidR="00AC466E" w:rsidRPr="00206ACB">
        <w:rPr>
          <w:i/>
          <w:iCs/>
          <w:lang w:eastAsia="ja-JP"/>
        </w:rPr>
        <w:t xml:space="preserve"> </w:t>
      </w:r>
      <w:r w:rsidRPr="00206ACB">
        <w:rPr>
          <w:i/>
          <w:iCs/>
          <w:lang w:eastAsia="ja-JP"/>
        </w:rPr>
        <w:t>Kong</w:t>
      </w:r>
      <w:r w:rsidR="00AC466E" w:rsidRPr="00206ACB">
        <w:rPr>
          <w:lang w:eastAsia="ja-JP"/>
        </w:rPr>
        <w:t xml:space="preserve"> </w:t>
      </w:r>
      <w:r w:rsidRPr="00206ACB">
        <w:rPr>
          <w:lang w:eastAsia="ja-JP"/>
        </w:rPr>
        <w:t>shows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player's</w:t>
      </w:r>
      <w:r w:rsidR="00AC466E" w:rsidRPr="00206ACB">
        <w:rPr>
          <w:lang w:eastAsia="ja-JP"/>
        </w:rPr>
        <w:t xml:space="preserve"> </w:t>
      </w:r>
      <w:r w:rsidRPr="00206ACB">
        <w:rPr>
          <w:lang w:eastAsia="ja-JP"/>
        </w:rPr>
        <w:t>current</w:t>
      </w:r>
      <w:r w:rsidR="00AC466E" w:rsidRPr="00206ACB">
        <w:rPr>
          <w:lang w:eastAsia="ja-JP"/>
        </w:rPr>
        <w:t xml:space="preserve"> </w:t>
      </w:r>
      <w:r w:rsidRPr="00206ACB">
        <w:rPr>
          <w:lang w:eastAsia="ja-JP"/>
        </w:rPr>
        <w:t>score</w:t>
      </w:r>
      <w:r w:rsidR="00AC466E" w:rsidRPr="00206ACB">
        <w:rPr>
          <w:lang w:eastAsia="ja-JP"/>
        </w:rPr>
        <w:t xml:space="preserve"> </w:t>
      </w:r>
      <w:r w:rsidRPr="00206ACB">
        <w:rPr>
          <w:lang w:eastAsia="ja-JP"/>
        </w:rPr>
        <w:t>(using</w:t>
      </w:r>
      <w:r w:rsidR="00AC466E" w:rsidRPr="00206ACB">
        <w:rPr>
          <w:lang w:eastAsia="ja-JP"/>
        </w:rPr>
        <w:t xml:space="preserve"> </w:t>
      </w:r>
      <w:r w:rsidRPr="00206ACB">
        <w:rPr>
          <w:lang w:eastAsia="ja-JP"/>
        </w:rPr>
        <w:t>six</w:t>
      </w:r>
      <w:r w:rsidR="00AC466E" w:rsidRPr="00206ACB">
        <w:rPr>
          <w:lang w:eastAsia="ja-JP"/>
        </w:rPr>
        <w:t xml:space="preserve"> </w:t>
      </w:r>
      <w:r w:rsidRPr="00206ACB">
        <w:rPr>
          <w:lang w:eastAsia="ja-JP"/>
        </w:rPr>
        <w:t>digits),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current</w:t>
      </w:r>
      <w:r w:rsidR="00AC466E" w:rsidRPr="00206ACB">
        <w:rPr>
          <w:lang w:eastAsia="ja-JP"/>
        </w:rPr>
        <w:t xml:space="preserve"> </w:t>
      </w:r>
      <w:r w:rsidRPr="00206ACB">
        <w:rPr>
          <w:lang w:eastAsia="ja-JP"/>
        </w:rPr>
        <w:t>high</w:t>
      </w:r>
      <w:r w:rsidR="00AC466E" w:rsidRPr="00206ACB">
        <w:rPr>
          <w:lang w:eastAsia="ja-JP"/>
        </w:rPr>
        <w:t xml:space="preserve"> </w:t>
      </w:r>
      <w:r w:rsidRPr="00206ACB">
        <w:rPr>
          <w:lang w:eastAsia="ja-JP"/>
        </w:rPr>
        <w:t>score,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lives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player</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remaining,</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"bonus"</w:t>
      </w:r>
      <w:r w:rsidR="00AC466E" w:rsidRPr="00206ACB">
        <w:rPr>
          <w:lang w:eastAsia="ja-JP"/>
        </w:rPr>
        <w:t xml:space="preserve"> </w:t>
      </w:r>
      <w:r w:rsidRPr="00206ACB">
        <w:rPr>
          <w:lang w:eastAsia="ja-JP"/>
        </w:rPr>
        <w:t>points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player</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able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earn</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completing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stage.</w:t>
      </w:r>
    </w:p>
    <w:p w14:paraId="1B19FAEB" w14:textId="65F5775F" w:rsidR="00F571B8" w:rsidRDefault="00B56DEF" w:rsidP="004C75F4">
      <w:pPr>
        <w:rPr>
          <w:lang w:eastAsia="ja-JP"/>
        </w:rPr>
      </w:pPr>
      <w:r w:rsidRPr="00206ACB">
        <w:rPr>
          <w:lang w:eastAsia="ja-JP"/>
        </w:rPr>
        <w:t>In</w:t>
      </w:r>
      <w:r w:rsidR="00AC466E" w:rsidRPr="00206ACB">
        <w:rPr>
          <w:lang w:eastAsia="ja-JP"/>
        </w:rPr>
        <w:t xml:space="preserve"> </w:t>
      </w:r>
      <w:r w:rsidRPr="00206ACB">
        <w:rPr>
          <w:lang w:eastAsia="ja-JP"/>
        </w:rPr>
        <w:t>total,</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changes</w:t>
      </w:r>
      <w:r w:rsidR="00AC466E" w:rsidRPr="00206ACB">
        <w:rPr>
          <w:lang w:eastAsia="ja-JP"/>
        </w:rPr>
        <w:t xml:space="preserve"> </w:t>
      </w:r>
      <w:r w:rsidRPr="00206ACB">
        <w:rPr>
          <w:lang w:eastAsia="ja-JP"/>
        </w:rPr>
        <w:t>allow</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information</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screen</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giving</w:t>
      </w:r>
      <w:r w:rsidR="00AC466E" w:rsidRPr="00206ACB">
        <w:rPr>
          <w:lang w:eastAsia="ja-JP"/>
        </w:rPr>
        <w:t xml:space="preserve"> </w:t>
      </w:r>
      <w:r w:rsidRPr="00206ACB">
        <w:rPr>
          <w:lang w:eastAsia="ja-JP"/>
        </w:rPr>
        <w:t>developers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freedom</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create</w:t>
      </w:r>
      <w:r w:rsidR="00AC466E" w:rsidRPr="00206ACB">
        <w:rPr>
          <w:lang w:eastAsia="ja-JP"/>
        </w:rPr>
        <w:t xml:space="preserve"> </w:t>
      </w:r>
      <w:r w:rsidRPr="00206ACB">
        <w:rPr>
          <w:lang w:eastAsia="ja-JP"/>
        </w:rPr>
        <w:t>far</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detailed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nuanced</w:t>
      </w:r>
      <w:r w:rsidR="00AC466E" w:rsidRPr="00206ACB">
        <w:rPr>
          <w:lang w:eastAsia="ja-JP"/>
        </w:rPr>
        <w:t xml:space="preserve"> </w:t>
      </w:r>
      <w:r w:rsidRPr="00206ACB">
        <w:rPr>
          <w:lang w:eastAsia="ja-JP"/>
        </w:rPr>
        <w:t>games</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possible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Atari</w:t>
      </w:r>
      <w:r w:rsidR="00AC466E" w:rsidRPr="00206ACB">
        <w:rPr>
          <w:lang w:eastAsia="ja-JP"/>
        </w:rPr>
        <w:t xml:space="preserve"> </w:t>
      </w:r>
      <w:r w:rsidRPr="00206ACB">
        <w:rPr>
          <w:lang w:eastAsia="ja-JP"/>
        </w:rPr>
        <w:t>2600.</w:t>
      </w:r>
    </w:p>
    <w:p w14:paraId="14F15B2B" w14:textId="77777777" w:rsidR="00F571B8" w:rsidRDefault="00F571B8">
      <w:pPr>
        <w:widowControl/>
        <w:kinsoku/>
        <w:overflowPunct/>
        <w:autoSpaceDE/>
        <w:autoSpaceDN/>
        <w:spacing w:before="0" w:after="160" w:line="259" w:lineRule="auto"/>
        <w:ind w:firstLine="0"/>
        <w:jc w:val="left"/>
        <w:rPr>
          <w:lang w:eastAsia="ja-JP"/>
        </w:rPr>
      </w:pPr>
      <w:r>
        <w:rPr>
          <w:lang w:eastAsia="ja-JP"/>
        </w:rPr>
        <w:br w:type="page"/>
      </w:r>
    </w:p>
    <w:p w14:paraId="2248B001" w14:textId="157847B4" w:rsidR="00E17E4A" w:rsidRPr="00206ACB" w:rsidRDefault="00E17E4A" w:rsidP="00907FE1">
      <w:pPr>
        <w:pStyle w:val="Heading3"/>
        <w:rPr>
          <w:rFonts w:cstheme="minorHAnsi"/>
        </w:rPr>
      </w:pPr>
      <w:bookmarkStart w:id="83" w:name="_Toc168434223"/>
      <w:bookmarkStart w:id="84" w:name="_Toc168542734"/>
      <w:r w:rsidRPr="00206ACB">
        <w:rPr>
          <w:rFonts w:cstheme="minorHAnsi"/>
        </w:rPr>
        <w:lastRenderedPageBreak/>
        <w:t>It's</w:t>
      </w:r>
      <w:r w:rsidR="00AC466E" w:rsidRPr="00206ACB">
        <w:rPr>
          <w:rFonts w:cstheme="minorHAnsi"/>
        </w:rPr>
        <w:t xml:space="preserve"> </w:t>
      </w:r>
      <w:r w:rsidRPr="00206ACB">
        <w:rPr>
          <w:rFonts w:cstheme="minorHAnsi"/>
        </w:rPr>
        <w:t>Simple</w:t>
      </w:r>
      <w:r w:rsidR="00AC466E" w:rsidRPr="00206ACB">
        <w:rPr>
          <w:rFonts w:cstheme="minorHAnsi"/>
        </w:rPr>
        <w:t xml:space="preserve"> </w:t>
      </w:r>
      <w:r w:rsidRPr="00206ACB">
        <w:rPr>
          <w:rFonts w:cstheme="minorHAnsi"/>
        </w:rPr>
        <w:t>Enough</w:t>
      </w:r>
      <w:r w:rsidR="00AC466E" w:rsidRPr="00206ACB">
        <w:rPr>
          <w:rFonts w:cstheme="minorHAnsi"/>
        </w:rPr>
        <w:t xml:space="preserve"> </w:t>
      </w:r>
      <w:r w:rsidRPr="00206ACB">
        <w:rPr>
          <w:rFonts w:cstheme="minorHAnsi"/>
        </w:rPr>
        <w:t>to</w:t>
      </w:r>
      <w:r w:rsidR="00AC466E" w:rsidRPr="00206ACB">
        <w:rPr>
          <w:rFonts w:cstheme="minorHAnsi"/>
        </w:rPr>
        <w:t xml:space="preserve"> </w:t>
      </w:r>
      <w:r w:rsidRPr="00206ACB">
        <w:rPr>
          <w:rFonts w:cstheme="minorHAnsi"/>
        </w:rPr>
        <w:t>Be</w:t>
      </w:r>
      <w:r w:rsidR="00AC466E" w:rsidRPr="00206ACB">
        <w:rPr>
          <w:rFonts w:cstheme="minorHAnsi"/>
        </w:rPr>
        <w:t xml:space="preserve"> </w:t>
      </w:r>
      <w:r w:rsidRPr="00206ACB">
        <w:rPr>
          <w:rFonts w:cstheme="minorHAnsi"/>
        </w:rPr>
        <w:t>Approachable</w:t>
      </w:r>
      <w:bookmarkEnd w:id="83"/>
      <w:bookmarkEnd w:id="84"/>
    </w:p>
    <w:p w14:paraId="342C4919" w14:textId="3A660FD7" w:rsidR="00E11C81" w:rsidRPr="00206ACB" w:rsidRDefault="00E11C81" w:rsidP="00083C17">
      <w:pPr>
        <w:rPr>
          <w:lang w:eastAsia="ja-JP"/>
        </w:rPr>
      </w:pPr>
      <w:r w:rsidRPr="00206ACB">
        <w:rPr>
          <w:lang w:eastAsia="ja-JP"/>
        </w:rPr>
        <w:t>While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major</w:t>
      </w:r>
      <w:r w:rsidR="00AC466E" w:rsidRPr="00206ACB">
        <w:rPr>
          <w:lang w:eastAsia="ja-JP"/>
        </w:rPr>
        <w:t xml:space="preserve"> </w:t>
      </w:r>
      <w:r w:rsidRPr="00206ACB">
        <w:rPr>
          <w:lang w:eastAsia="ja-JP"/>
        </w:rPr>
        <w:t>step</w:t>
      </w:r>
      <w:r w:rsidR="00AC466E" w:rsidRPr="00206ACB">
        <w:rPr>
          <w:lang w:eastAsia="ja-JP"/>
        </w:rPr>
        <w:t xml:space="preserve"> </w:t>
      </w:r>
      <w:r w:rsidRPr="00206ACB">
        <w:rPr>
          <w:lang w:eastAsia="ja-JP"/>
        </w:rPr>
        <w:t>up</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capabilities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Atari</w:t>
      </w:r>
      <w:r w:rsidR="00AC466E" w:rsidRPr="00206ACB">
        <w:rPr>
          <w:lang w:eastAsia="ja-JP"/>
        </w:rPr>
        <w:t xml:space="preserve"> </w:t>
      </w:r>
      <w:r w:rsidRPr="00206ACB">
        <w:rPr>
          <w:lang w:eastAsia="ja-JP"/>
        </w:rPr>
        <w:t>2600,</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pales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comparison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own</w:t>
      </w:r>
      <w:r w:rsidR="00AC466E" w:rsidRPr="00206ACB">
        <w:rPr>
          <w:lang w:eastAsia="ja-JP"/>
        </w:rPr>
        <w:t xml:space="preserve"> </w:t>
      </w:r>
      <w:r w:rsidRPr="00206ACB">
        <w:rPr>
          <w:lang w:eastAsia="ja-JP"/>
        </w:rPr>
        <w:t>successor,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Super</w:t>
      </w:r>
      <w:r w:rsidR="00AC466E" w:rsidRPr="00206ACB">
        <w:rPr>
          <w:lang w:eastAsia="ja-JP"/>
        </w:rPr>
        <w:t xml:space="preserve"> </w:t>
      </w:r>
      <w:r w:rsidRPr="00206ACB">
        <w:rPr>
          <w:lang w:eastAsia="ja-JP"/>
        </w:rPr>
        <w:t>Famicom</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Super</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brief</w:t>
      </w:r>
      <w:r w:rsidR="00AC466E" w:rsidRPr="00206ACB">
        <w:rPr>
          <w:lang w:eastAsia="ja-JP"/>
        </w:rPr>
        <w:t xml:space="preserve"> </w:t>
      </w:r>
      <w:r w:rsidRPr="00206ACB">
        <w:rPr>
          <w:lang w:eastAsia="ja-JP"/>
        </w:rPr>
        <w:t>list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differences</w:t>
      </w:r>
      <w:r w:rsidR="00AC466E" w:rsidRPr="00206ACB">
        <w:rPr>
          <w:lang w:eastAsia="ja-JP"/>
        </w:rPr>
        <w:t xml:space="preserve"> </w:t>
      </w:r>
      <w:r w:rsidRPr="00206ACB">
        <w:rPr>
          <w:lang w:eastAsia="ja-JP"/>
        </w:rPr>
        <w:t>between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consoles:</w:t>
      </w:r>
    </w:p>
    <w:tbl>
      <w:tblPr>
        <w:tblW w:w="10318" w:type="dxa"/>
        <w:tblCellSpacing w:w="15" w:type="dxa"/>
        <w:tblCellMar>
          <w:top w:w="15" w:type="dxa"/>
          <w:left w:w="15" w:type="dxa"/>
          <w:bottom w:w="15" w:type="dxa"/>
          <w:right w:w="15" w:type="dxa"/>
        </w:tblCellMar>
        <w:tblLook w:val="04A0" w:firstRow="1" w:lastRow="0" w:firstColumn="1" w:lastColumn="0" w:noHBand="0" w:noVBand="1"/>
      </w:tblPr>
      <w:tblGrid>
        <w:gridCol w:w="2430"/>
        <w:gridCol w:w="3755"/>
        <w:gridCol w:w="4133"/>
      </w:tblGrid>
      <w:tr w:rsidR="00E11C81" w:rsidRPr="00206ACB" w14:paraId="5D35071B" w14:textId="77777777" w:rsidTr="008768C4">
        <w:trPr>
          <w:tblHeader/>
          <w:tblCellSpacing w:w="15" w:type="dxa"/>
        </w:trPr>
        <w:tc>
          <w:tcPr>
            <w:tcW w:w="2385" w:type="dxa"/>
            <w:tcBorders>
              <w:right w:val="single" w:sz="4" w:space="0" w:color="auto"/>
            </w:tcBorders>
            <w:vAlign w:val="center"/>
            <w:hideMark/>
          </w:tcPr>
          <w:p w14:paraId="21FD2604" w14:textId="77777777" w:rsidR="00E11C81" w:rsidRPr="00206ACB" w:rsidRDefault="00E11C81" w:rsidP="004C75F4">
            <w:pPr>
              <w:widowControl/>
              <w:autoSpaceDE/>
              <w:autoSpaceDN/>
              <w:spacing w:after="0" w:line="240" w:lineRule="auto"/>
              <w:ind w:firstLine="0"/>
              <w:jc w:val="left"/>
              <w:rPr>
                <w:rFonts w:eastAsia="Times New Roman" w:cstheme="minorHAnsi"/>
                <w:color w:val="111111"/>
                <w:kern w:val="0"/>
                <w:szCs w:val="26"/>
                <w:lang w:eastAsia="ja-JP"/>
              </w:rPr>
            </w:pPr>
          </w:p>
        </w:tc>
        <w:tc>
          <w:tcPr>
            <w:tcW w:w="0" w:type="auto"/>
            <w:tcBorders>
              <w:right w:val="single" w:sz="4" w:space="0" w:color="auto"/>
            </w:tcBorders>
            <w:vAlign w:val="center"/>
            <w:hideMark/>
          </w:tcPr>
          <w:p w14:paraId="07A82A71" w14:textId="77777777" w:rsidR="00E11C81" w:rsidRPr="00206ACB" w:rsidRDefault="00E11C81" w:rsidP="004C75F4">
            <w:pPr>
              <w:widowControl/>
              <w:autoSpaceDE/>
              <w:autoSpaceDN/>
              <w:spacing w:after="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NES</w:t>
            </w:r>
          </w:p>
        </w:tc>
        <w:tc>
          <w:tcPr>
            <w:tcW w:w="0" w:type="auto"/>
            <w:vAlign w:val="center"/>
            <w:hideMark/>
          </w:tcPr>
          <w:p w14:paraId="5970F35C" w14:textId="77777777" w:rsidR="00E11C81" w:rsidRPr="00206ACB" w:rsidRDefault="00E11C81" w:rsidP="004C75F4">
            <w:pPr>
              <w:widowControl/>
              <w:autoSpaceDE/>
              <w:autoSpaceDN/>
              <w:spacing w:after="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SNES</w:t>
            </w:r>
          </w:p>
        </w:tc>
      </w:tr>
      <w:tr w:rsidR="00E11C81" w:rsidRPr="00206ACB" w14:paraId="2C8C6976" w14:textId="77777777" w:rsidTr="008768C4">
        <w:trPr>
          <w:tblCellSpacing w:w="15" w:type="dxa"/>
        </w:trPr>
        <w:tc>
          <w:tcPr>
            <w:tcW w:w="2385" w:type="dxa"/>
            <w:tcBorders>
              <w:bottom w:val="single" w:sz="4" w:space="0" w:color="auto"/>
              <w:right w:val="single" w:sz="4" w:space="0" w:color="auto"/>
            </w:tcBorders>
            <w:vAlign w:val="center"/>
            <w:hideMark/>
          </w:tcPr>
          <w:p w14:paraId="565E8C38"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CPU</w:t>
            </w:r>
          </w:p>
        </w:tc>
        <w:tc>
          <w:tcPr>
            <w:tcW w:w="0" w:type="auto"/>
            <w:tcBorders>
              <w:bottom w:val="single" w:sz="4" w:space="0" w:color="auto"/>
              <w:right w:val="single" w:sz="4" w:space="0" w:color="auto"/>
            </w:tcBorders>
            <w:vAlign w:val="center"/>
            <w:hideMark/>
          </w:tcPr>
          <w:p w14:paraId="04363263" w14:textId="4745E0BB"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8-bit</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MOS</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6502</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derivative,</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1.79</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MHz</w:t>
            </w:r>
          </w:p>
        </w:tc>
        <w:tc>
          <w:tcPr>
            <w:tcW w:w="0" w:type="auto"/>
            <w:tcBorders>
              <w:bottom w:val="single" w:sz="4" w:space="0" w:color="auto"/>
            </w:tcBorders>
            <w:vAlign w:val="center"/>
            <w:hideMark/>
          </w:tcPr>
          <w:p w14:paraId="2E37C4FA" w14:textId="236739AB"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16-bit</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MOS</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65c816</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derivative,</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3.58</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MHz</w:t>
            </w:r>
          </w:p>
        </w:tc>
      </w:tr>
      <w:tr w:rsidR="00E11C81" w:rsidRPr="00206ACB" w14:paraId="63FB38CC" w14:textId="77777777" w:rsidTr="008768C4">
        <w:trPr>
          <w:tblCellSpacing w:w="15" w:type="dxa"/>
        </w:trPr>
        <w:tc>
          <w:tcPr>
            <w:tcW w:w="2385" w:type="dxa"/>
            <w:tcBorders>
              <w:right w:val="single" w:sz="4" w:space="0" w:color="auto"/>
            </w:tcBorders>
            <w:vAlign w:val="center"/>
            <w:hideMark/>
          </w:tcPr>
          <w:p w14:paraId="21B6A804" w14:textId="31CA5883"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Addressable</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memory</w:t>
            </w:r>
          </w:p>
        </w:tc>
        <w:tc>
          <w:tcPr>
            <w:tcW w:w="0" w:type="auto"/>
            <w:tcBorders>
              <w:right w:val="single" w:sz="4" w:space="0" w:color="auto"/>
            </w:tcBorders>
            <w:vAlign w:val="center"/>
            <w:hideMark/>
          </w:tcPr>
          <w:p w14:paraId="77585440"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64KB</w:t>
            </w:r>
          </w:p>
        </w:tc>
        <w:tc>
          <w:tcPr>
            <w:tcW w:w="0" w:type="auto"/>
            <w:vAlign w:val="center"/>
            <w:hideMark/>
          </w:tcPr>
          <w:p w14:paraId="12A5214D"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16MB</w:t>
            </w:r>
          </w:p>
        </w:tc>
      </w:tr>
      <w:tr w:rsidR="00E11C81" w:rsidRPr="00206ACB" w14:paraId="1300C978" w14:textId="77777777" w:rsidTr="008768C4">
        <w:trPr>
          <w:tblCellSpacing w:w="15" w:type="dxa"/>
        </w:trPr>
        <w:tc>
          <w:tcPr>
            <w:tcW w:w="2385" w:type="dxa"/>
            <w:tcBorders>
              <w:top w:val="single" w:sz="4" w:space="0" w:color="auto"/>
              <w:right w:val="single" w:sz="4" w:space="0" w:color="auto"/>
            </w:tcBorders>
            <w:vAlign w:val="center"/>
            <w:hideMark/>
          </w:tcPr>
          <w:p w14:paraId="37BEE24C"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RAM</w:t>
            </w:r>
          </w:p>
        </w:tc>
        <w:tc>
          <w:tcPr>
            <w:tcW w:w="0" w:type="auto"/>
            <w:tcBorders>
              <w:top w:val="single" w:sz="4" w:space="0" w:color="auto"/>
              <w:right w:val="single" w:sz="4" w:space="0" w:color="auto"/>
            </w:tcBorders>
            <w:vAlign w:val="center"/>
            <w:hideMark/>
          </w:tcPr>
          <w:p w14:paraId="30FC3E93"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2KB</w:t>
            </w:r>
          </w:p>
        </w:tc>
        <w:tc>
          <w:tcPr>
            <w:tcW w:w="0" w:type="auto"/>
            <w:tcBorders>
              <w:top w:val="single" w:sz="4" w:space="0" w:color="auto"/>
            </w:tcBorders>
            <w:vAlign w:val="center"/>
            <w:hideMark/>
          </w:tcPr>
          <w:p w14:paraId="57F95362"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128KB</w:t>
            </w:r>
          </w:p>
        </w:tc>
      </w:tr>
      <w:tr w:rsidR="00E11C81" w:rsidRPr="00206ACB" w14:paraId="6F5ACF58" w14:textId="77777777" w:rsidTr="008768C4">
        <w:trPr>
          <w:tblCellSpacing w:w="15" w:type="dxa"/>
        </w:trPr>
        <w:tc>
          <w:tcPr>
            <w:tcW w:w="2385" w:type="dxa"/>
            <w:tcBorders>
              <w:top w:val="single" w:sz="4" w:space="0" w:color="auto"/>
              <w:right w:val="single" w:sz="4" w:space="0" w:color="auto"/>
            </w:tcBorders>
            <w:vAlign w:val="center"/>
            <w:hideMark/>
          </w:tcPr>
          <w:p w14:paraId="203DC588" w14:textId="6987A5B4"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Graphics</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resolution</w:t>
            </w:r>
          </w:p>
        </w:tc>
        <w:tc>
          <w:tcPr>
            <w:tcW w:w="0" w:type="auto"/>
            <w:tcBorders>
              <w:top w:val="single" w:sz="4" w:space="0" w:color="auto"/>
              <w:right w:val="single" w:sz="4" w:space="0" w:color="auto"/>
            </w:tcBorders>
            <w:vAlign w:val="center"/>
            <w:hideMark/>
          </w:tcPr>
          <w:p w14:paraId="7CCFAA13"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256x240</w:t>
            </w:r>
          </w:p>
        </w:tc>
        <w:tc>
          <w:tcPr>
            <w:tcW w:w="0" w:type="auto"/>
            <w:tcBorders>
              <w:top w:val="single" w:sz="4" w:space="0" w:color="auto"/>
            </w:tcBorders>
            <w:vAlign w:val="center"/>
            <w:hideMark/>
          </w:tcPr>
          <w:p w14:paraId="45BC9988" w14:textId="4F5F1A44"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up</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to</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512x478</w:t>
            </w:r>
          </w:p>
        </w:tc>
      </w:tr>
      <w:tr w:rsidR="00E11C81" w:rsidRPr="00206ACB" w14:paraId="2FA4667C" w14:textId="77777777" w:rsidTr="008768C4">
        <w:trPr>
          <w:tblCellSpacing w:w="15" w:type="dxa"/>
        </w:trPr>
        <w:tc>
          <w:tcPr>
            <w:tcW w:w="2385" w:type="dxa"/>
            <w:tcBorders>
              <w:top w:val="single" w:sz="4" w:space="0" w:color="auto"/>
              <w:right w:val="single" w:sz="4" w:space="0" w:color="auto"/>
            </w:tcBorders>
            <w:vAlign w:val="center"/>
            <w:hideMark/>
          </w:tcPr>
          <w:p w14:paraId="09D1541D" w14:textId="4B63D778"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Available</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colors</w:t>
            </w:r>
          </w:p>
        </w:tc>
        <w:tc>
          <w:tcPr>
            <w:tcW w:w="0" w:type="auto"/>
            <w:tcBorders>
              <w:top w:val="single" w:sz="4" w:space="0" w:color="auto"/>
              <w:right w:val="single" w:sz="4" w:space="0" w:color="auto"/>
            </w:tcBorders>
            <w:vAlign w:val="center"/>
            <w:hideMark/>
          </w:tcPr>
          <w:p w14:paraId="3E949ACD"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64</w:t>
            </w:r>
          </w:p>
        </w:tc>
        <w:tc>
          <w:tcPr>
            <w:tcW w:w="0" w:type="auto"/>
            <w:tcBorders>
              <w:top w:val="single" w:sz="4" w:space="0" w:color="auto"/>
            </w:tcBorders>
            <w:vAlign w:val="center"/>
            <w:hideMark/>
          </w:tcPr>
          <w:p w14:paraId="66038223"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32,768</w:t>
            </w:r>
          </w:p>
        </w:tc>
      </w:tr>
      <w:tr w:rsidR="00E11C81" w:rsidRPr="00206ACB" w14:paraId="6E929EC8" w14:textId="77777777" w:rsidTr="008768C4">
        <w:trPr>
          <w:tblCellSpacing w:w="15" w:type="dxa"/>
        </w:trPr>
        <w:tc>
          <w:tcPr>
            <w:tcW w:w="2385" w:type="dxa"/>
            <w:tcBorders>
              <w:top w:val="single" w:sz="4" w:space="0" w:color="auto"/>
              <w:bottom w:val="single" w:sz="4" w:space="0" w:color="auto"/>
              <w:right w:val="single" w:sz="4" w:space="0" w:color="auto"/>
            </w:tcBorders>
            <w:vAlign w:val="center"/>
            <w:hideMark/>
          </w:tcPr>
          <w:p w14:paraId="50FC80DB" w14:textId="5B4F6A00"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Background</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layers</w:t>
            </w:r>
          </w:p>
        </w:tc>
        <w:tc>
          <w:tcPr>
            <w:tcW w:w="0" w:type="auto"/>
            <w:tcBorders>
              <w:top w:val="single" w:sz="4" w:space="0" w:color="auto"/>
              <w:bottom w:val="single" w:sz="4" w:space="0" w:color="auto"/>
              <w:right w:val="single" w:sz="4" w:space="0" w:color="auto"/>
            </w:tcBorders>
            <w:vAlign w:val="center"/>
            <w:hideMark/>
          </w:tcPr>
          <w:p w14:paraId="01E83B49" w14:textId="6B58CCEC"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1,</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up</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to</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512x512</w:t>
            </w:r>
          </w:p>
        </w:tc>
        <w:tc>
          <w:tcPr>
            <w:tcW w:w="0" w:type="auto"/>
            <w:tcBorders>
              <w:top w:val="single" w:sz="4" w:space="0" w:color="auto"/>
              <w:bottom w:val="single" w:sz="4" w:space="0" w:color="auto"/>
            </w:tcBorders>
            <w:vAlign w:val="center"/>
            <w:hideMark/>
          </w:tcPr>
          <w:p w14:paraId="45371E4F" w14:textId="7D93F0B5"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4,</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each</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up</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to</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1024x1024</w:t>
            </w:r>
          </w:p>
        </w:tc>
      </w:tr>
      <w:tr w:rsidR="00E11C81" w:rsidRPr="00206ACB" w14:paraId="22B9DE18" w14:textId="77777777" w:rsidTr="008768C4">
        <w:trPr>
          <w:tblCellSpacing w:w="15" w:type="dxa"/>
        </w:trPr>
        <w:tc>
          <w:tcPr>
            <w:tcW w:w="2385" w:type="dxa"/>
            <w:tcBorders>
              <w:right w:val="single" w:sz="4" w:space="0" w:color="auto"/>
            </w:tcBorders>
            <w:vAlign w:val="center"/>
            <w:hideMark/>
          </w:tcPr>
          <w:p w14:paraId="09E24696" w14:textId="4C1879F5"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Audio</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output</w:t>
            </w:r>
          </w:p>
        </w:tc>
        <w:tc>
          <w:tcPr>
            <w:tcW w:w="0" w:type="auto"/>
            <w:tcBorders>
              <w:right w:val="single" w:sz="4" w:space="0" w:color="auto"/>
            </w:tcBorders>
            <w:vAlign w:val="center"/>
            <w:hideMark/>
          </w:tcPr>
          <w:p w14:paraId="48BA9992" w14:textId="3520B05C"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5</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fixed</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channels</w:t>
            </w:r>
          </w:p>
        </w:tc>
        <w:tc>
          <w:tcPr>
            <w:tcW w:w="0" w:type="auto"/>
            <w:vAlign w:val="center"/>
            <w:hideMark/>
          </w:tcPr>
          <w:p w14:paraId="39A24EE8" w14:textId="24208822"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8</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fully-programmable</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channels</w:t>
            </w:r>
          </w:p>
        </w:tc>
      </w:tr>
      <w:tr w:rsidR="00E11C81" w:rsidRPr="00206ACB" w14:paraId="2A05BEAC" w14:textId="77777777" w:rsidTr="008768C4">
        <w:trPr>
          <w:tblCellSpacing w:w="15" w:type="dxa"/>
        </w:trPr>
        <w:tc>
          <w:tcPr>
            <w:tcW w:w="2385" w:type="dxa"/>
            <w:tcBorders>
              <w:top w:val="single" w:sz="4" w:space="0" w:color="auto"/>
              <w:right w:val="single" w:sz="4" w:space="0" w:color="auto"/>
            </w:tcBorders>
            <w:vAlign w:val="center"/>
            <w:hideMark/>
          </w:tcPr>
          <w:p w14:paraId="4F8A00F4" w14:textId="2AAC6470"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Largest</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released</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game</w:t>
            </w:r>
          </w:p>
        </w:tc>
        <w:tc>
          <w:tcPr>
            <w:tcW w:w="0" w:type="auto"/>
            <w:tcBorders>
              <w:top w:val="single" w:sz="4" w:space="0" w:color="auto"/>
              <w:right w:val="single" w:sz="4" w:space="0" w:color="auto"/>
            </w:tcBorders>
            <w:vAlign w:val="center"/>
            <w:hideMark/>
          </w:tcPr>
          <w:p w14:paraId="7C53805B"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1MB</w:t>
            </w:r>
          </w:p>
        </w:tc>
        <w:tc>
          <w:tcPr>
            <w:tcW w:w="0" w:type="auto"/>
            <w:tcBorders>
              <w:top w:val="single" w:sz="4" w:space="0" w:color="auto"/>
            </w:tcBorders>
            <w:vAlign w:val="center"/>
            <w:hideMark/>
          </w:tcPr>
          <w:p w14:paraId="2A701C98"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6MB</w:t>
            </w:r>
          </w:p>
        </w:tc>
      </w:tr>
    </w:tbl>
    <w:p w14:paraId="3970A2F4" w14:textId="3C152A06" w:rsidR="00E11C81" w:rsidRPr="00206ACB" w:rsidRDefault="00E11C81" w:rsidP="00130695">
      <w:pPr>
        <w:rPr>
          <w:lang w:eastAsia="ja-JP"/>
        </w:rPr>
      </w:pP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additional</w:t>
      </w:r>
      <w:r w:rsidR="00AC466E" w:rsidRPr="00206ACB">
        <w:rPr>
          <w:lang w:eastAsia="ja-JP"/>
        </w:rPr>
        <w:t xml:space="preserve"> </w:t>
      </w:r>
      <w:r w:rsidRPr="00206ACB">
        <w:rPr>
          <w:lang w:eastAsia="ja-JP"/>
        </w:rPr>
        <w:t>power</w:t>
      </w:r>
      <w:r w:rsidR="00AC466E" w:rsidRPr="00206ACB">
        <w:rPr>
          <w:lang w:eastAsia="ja-JP"/>
        </w:rPr>
        <w:t xml:space="preserve"> </w:t>
      </w:r>
      <w:r w:rsidRPr="00206ACB">
        <w:rPr>
          <w:lang w:eastAsia="ja-JP"/>
        </w:rPr>
        <w:t>comes</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cost.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Super</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difficult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program</w:t>
      </w:r>
      <w:r w:rsidR="00AC466E" w:rsidRPr="00206ACB">
        <w:rPr>
          <w:lang w:eastAsia="ja-JP"/>
        </w:rPr>
        <w:t xml:space="preserve"> </w:t>
      </w:r>
      <w:r w:rsidRPr="00206ACB">
        <w:rPr>
          <w:lang w:eastAsia="ja-JP"/>
        </w:rPr>
        <w:t>compared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limited</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Having</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space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graphical</w:t>
      </w:r>
      <w:r w:rsidR="00AC466E" w:rsidRPr="00206ACB">
        <w:rPr>
          <w:lang w:eastAsia="ja-JP"/>
        </w:rPr>
        <w:t xml:space="preserve"> </w:t>
      </w:r>
      <w:r w:rsidRPr="00206ACB">
        <w:rPr>
          <w:lang w:eastAsia="ja-JP"/>
        </w:rPr>
        <w:t>assets</w:t>
      </w:r>
      <w:r w:rsidR="00AC466E" w:rsidRPr="00206ACB">
        <w:rPr>
          <w:lang w:eastAsia="ja-JP"/>
        </w:rPr>
        <w:t xml:space="preserve"> </w:t>
      </w:r>
      <w:r w:rsidRPr="00206ACB">
        <w:rPr>
          <w:lang w:eastAsia="ja-JP"/>
        </w:rPr>
        <w:t>means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designers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expected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produce</w:t>
      </w:r>
      <w:r w:rsidR="00AC466E" w:rsidRPr="00206ACB">
        <w:rPr>
          <w:lang w:eastAsia="ja-JP"/>
        </w:rPr>
        <w:t xml:space="preserve"> </w:t>
      </w:r>
      <w:r w:rsidRPr="00206ACB">
        <w:rPr>
          <w:lang w:eastAsia="ja-JP"/>
        </w:rPr>
        <w:t>far</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output.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amazing</w:t>
      </w:r>
      <w:r w:rsidR="00AC466E" w:rsidRPr="00206ACB">
        <w:rPr>
          <w:lang w:eastAsia="ja-JP"/>
        </w:rPr>
        <w:t xml:space="preserve"> </w:t>
      </w:r>
      <w:r w:rsidRPr="00206ACB">
        <w:rPr>
          <w:lang w:eastAsia="ja-JP"/>
        </w:rPr>
        <w:t>audio</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Super</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requires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composer</w:t>
      </w:r>
      <w:r w:rsidR="00AC466E" w:rsidRPr="00206ACB">
        <w:rPr>
          <w:lang w:eastAsia="ja-JP"/>
        </w:rPr>
        <w:t xml:space="preserve"> </w:t>
      </w:r>
      <w:r w:rsidRPr="00206ACB">
        <w:rPr>
          <w:lang w:eastAsia="ja-JP"/>
        </w:rPr>
        <w:t>who</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well-versed</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intricacies,</w:t>
      </w:r>
      <w:r w:rsidR="00AC466E" w:rsidRPr="00206ACB">
        <w:rPr>
          <w:lang w:eastAsia="ja-JP"/>
        </w:rPr>
        <w:t xml:space="preserve"> </w:t>
      </w:r>
      <w:r w:rsidRPr="00206ACB">
        <w:rPr>
          <w:lang w:eastAsia="ja-JP"/>
        </w:rPr>
        <w:t>since</w:t>
      </w:r>
      <w:r w:rsidR="00AC466E" w:rsidRPr="00206ACB">
        <w:rPr>
          <w:lang w:eastAsia="ja-JP"/>
        </w:rPr>
        <w:t xml:space="preserve"> </w:t>
      </w:r>
      <w:r w:rsidRPr="00206ACB">
        <w:rPr>
          <w:lang w:eastAsia="ja-JP"/>
        </w:rPr>
        <w:t>developers</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provide</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sound</w:t>
      </w:r>
      <w:r w:rsidR="00AC466E" w:rsidRPr="00206ACB">
        <w:rPr>
          <w:lang w:eastAsia="ja-JP"/>
        </w:rPr>
        <w:t xml:space="preserve"> </w:t>
      </w:r>
      <w:r w:rsidRPr="00206ACB">
        <w:rPr>
          <w:lang w:eastAsia="ja-JP"/>
        </w:rPr>
        <w:t>samples</w:t>
      </w:r>
      <w:r w:rsidR="00AC466E" w:rsidRPr="00206ACB">
        <w:rPr>
          <w:lang w:eastAsia="ja-JP"/>
        </w:rPr>
        <w:t xml:space="preserve"> </w:t>
      </w:r>
      <w:r w:rsidRPr="00206ACB">
        <w:rPr>
          <w:lang w:eastAsia="ja-JP"/>
        </w:rPr>
        <w:t>rather</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using</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built-in</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instruments.</w:t>
      </w:r>
      <w:r w:rsidR="00AC466E" w:rsidRPr="00206ACB">
        <w:rPr>
          <w:lang w:eastAsia="ja-JP"/>
        </w:rPr>
        <w:t xml:space="preserve"> </w:t>
      </w:r>
      <w:r w:rsidRPr="00206ACB">
        <w:rPr>
          <w:lang w:eastAsia="ja-JP"/>
        </w:rPr>
        <w:t>Super</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development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less</w:t>
      </w:r>
      <w:r w:rsidR="00AC466E" w:rsidRPr="00206ACB">
        <w:rPr>
          <w:lang w:eastAsia="ja-JP"/>
        </w:rPr>
        <w:t xml:space="preserve"> </w:t>
      </w:r>
      <w:r w:rsidRPr="00206ACB">
        <w:rPr>
          <w:lang w:eastAsia="ja-JP"/>
        </w:rPr>
        <w:t>feasible</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solo</w:t>
      </w:r>
      <w:r w:rsidR="00AC466E" w:rsidRPr="00206ACB">
        <w:rPr>
          <w:lang w:eastAsia="ja-JP"/>
        </w:rPr>
        <w:t xml:space="preserve"> </w:t>
      </w:r>
      <w:r w:rsidRPr="00206ACB">
        <w:rPr>
          <w:lang w:eastAsia="ja-JP"/>
        </w:rPr>
        <w:t>developer</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small</w:t>
      </w:r>
      <w:r w:rsidR="00AC466E" w:rsidRPr="00206ACB">
        <w:rPr>
          <w:lang w:eastAsia="ja-JP"/>
        </w:rPr>
        <w:t xml:space="preserve"> </w:t>
      </w:r>
      <w:r w:rsidRPr="00206ACB">
        <w:rPr>
          <w:lang w:eastAsia="ja-JP"/>
        </w:rPr>
        <w:t>team.</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compare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staff</w:t>
      </w:r>
      <w:r w:rsidR="00AC466E" w:rsidRPr="00206ACB">
        <w:rPr>
          <w:lang w:eastAsia="ja-JP"/>
        </w:rPr>
        <w:t xml:space="preserve"> </w:t>
      </w:r>
      <w:r w:rsidRPr="00206ACB">
        <w:rPr>
          <w:lang w:eastAsia="ja-JP"/>
        </w:rPr>
        <w:t>rolls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games</w:t>
      </w:r>
      <w:r w:rsidR="00AC466E" w:rsidRPr="00206ACB">
        <w:rPr>
          <w:lang w:eastAsia="ja-JP"/>
        </w:rPr>
        <w:t xml:space="preserve"> </w:t>
      </w:r>
      <w:r w:rsidRPr="00206ACB">
        <w:rPr>
          <w:lang w:eastAsia="ja-JP"/>
        </w:rPr>
        <w:t>above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team</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created</w:t>
      </w:r>
      <w:r w:rsidR="00AC466E" w:rsidRPr="00206ACB">
        <w:rPr>
          <w:lang w:eastAsia="ja-JP"/>
        </w:rPr>
        <w:t xml:space="preserve"> </w:t>
      </w:r>
      <w:r w:rsidRPr="00206ACB">
        <w:rPr>
          <w:i/>
          <w:iCs/>
          <w:lang w:eastAsia="ja-JP"/>
        </w:rPr>
        <w:t>Super</w:t>
      </w:r>
      <w:r w:rsidR="00AC466E" w:rsidRPr="00206ACB">
        <w:rPr>
          <w:i/>
          <w:iCs/>
          <w:lang w:eastAsia="ja-JP"/>
        </w:rPr>
        <w:t xml:space="preserve"> </w:t>
      </w:r>
      <w:r w:rsidRPr="00206ACB">
        <w:rPr>
          <w:i/>
          <w:iCs/>
          <w:lang w:eastAsia="ja-JP"/>
        </w:rPr>
        <w:t>Mario</w:t>
      </w:r>
      <w:r w:rsidR="00AC466E" w:rsidRPr="00206ACB">
        <w:rPr>
          <w:i/>
          <w:iCs/>
          <w:lang w:eastAsia="ja-JP"/>
        </w:rPr>
        <w:t xml:space="preserve"> </w:t>
      </w:r>
      <w:r w:rsidRPr="00206ACB">
        <w:rPr>
          <w:i/>
          <w:iCs/>
          <w:lang w:eastAsia="ja-JP"/>
        </w:rPr>
        <w:t>World</w:t>
      </w:r>
      <w:r w:rsidRPr="00206ACB">
        <w:rPr>
          <w:lang w:eastAsia="ja-JP"/>
        </w:rPr>
        <w: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Super</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designed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play: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5"/>
        <w:gridCol w:w="2970"/>
      </w:tblGrid>
      <w:tr w:rsidR="00E11C81" w:rsidRPr="00206ACB" w14:paraId="5D503A18" w14:textId="77777777" w:rsidTr="00083C17">
        <w:trPr>
          <w:tblHeader/>
          <w:tblCellSpacing w:w="15" w:type="dxa"/>
        </w:trPr>
        <w:tc>
          <w:tcPr>
            <w:tcW w:w="3510" w:type="dxa"/>
            <w:vAlign w:val="center"/>
            <w:hideMark/>
          </w:tcPr>
          <w:p w14:paraId="312835A5" w14:textId="77777777" w:rsidR="00E11C81" w:rsidRPr="00206ACB" w:rsidRDefault="00E11C81" w:rsidP="00083C17">
            <w:pPr>
              <w:widowControl/>
              <w:autoSpaceDE/>
              <w:autoSpaceDN/>
              <w:spacing w:before="60" w:after="6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Role</w:t>
            </w:r>
          </w:p>
        </w:tc>
        <w:tc>
          <w:tcPr>
            <w:tcW w:w="2925" w:type="dxa"/>
            <w:vAlign w:val="center"/>
            <w:hideMark/>
          </w:tcPr>
          <w:p w14:paraId="6E9ECDF6" w14:textId="77777777" w:rsidR="00E11C81" w:rsidRPr="00206ACB" w:rsidRDefault="00E11C81" w:rsidP="00083C17">
            <w:pPr>
              <w:widowControl/>
              <w:autoSpaceDE/>
              <w:autoSpaceDN/>
              <w:spacing w:before="60" w:after="6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Name</w:t>
            </w:r>
          </w:p>
        </w:tc>
      </w:tr>
      <w:tr w:rsidR="00E11C81" w:rsidRPr="00206ACB" w14:paraId="27B6594B" w14:textId="77777777" w:rsidTr="00083C17">
        <w:trPr>
          <w:tblCellSpacing w:w="15" w:type="dxa"/>
        </w:trPr>
        <w:tc>
          <w:tcPr>
            <w:tcW w:w="3510" w:type="dxa"/>
            <w:vAlign w:val="center"/>
            <w:hideMark/>
          </w:tcPr>
          <w:p w14:paraId="69D1A1ED" w14:textId="77777777"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Producer</w:t>
            </w:r>
          </w:p>
        </w:tc>
        <w:tc>
          <w:tcPr>
            <w:tcW w:w="2925" w:type="dxa"/>
            <w:vAlign w:val="center"/>
            <w:hideMark/>
          </w:tcPr>
          <w:p w14:paraId="2A3E00ED" w14:textId="19D38685"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Shigeru</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Miyamoto</w:t>
            </w:r>
          </w:p>
        </w:tc>
      </w:tr>
      <w:tr w:rsidR="00E11C81" w:rsidRPr="00206ACB" w14:paraId="767524B7" w14:textId="77777777" w:rsidTr="00083C17">
        <w:trPr>
          <w:tblCellSpacing w:w="15" w:type="dxa"/>
        </w:trPr>
        <w:tc>
          <w:tcPr>
            <w:tcW w:w="3510" w:type="dxa"/>
            <w:vAlign w:val="center"/>
            <w:hideMark/>
          </w:tcPr>
          <w:p w14:paraId="198C59E1" w14:textId="77777777"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Director</w:t>
            </w:r>
          </w:p>
        </w:tc>
        <w:tc>
          <w:tcPr>
            <w:tcW w:w="2925" w:type="dxa"/>
            <w:vAlign w:val="center"/>
            <w:hideMark/>
          </w:tcPr>
          <w:p w14:paraId="3860D917" w14:textId="3B74B352"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Takashi</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Tezuka</w:t>
            </w:r>
          </w:p>
        </w:tc>
      </w:tr>
      <w:tr w:rsidR="00E11C81" w:rsidRPr="00206ACB" w14:paraId="77A18AF9" w14:textId="77777777" w:rsidTr="00083C17">
        <w:trPr>
          <w:tblCellSpacing w:w="15" w:type="dxa"/>
        </w:trPr>
        <w:tc>
          <w:tcPr>
            <w:tcW w:w="3510" w:type="dxa"/>
            <w:vAlign w:val="center"/>
            <w:hideMark/>
          </w:tcPr>
          <w:p w14:paraId="070E66C3" w14:textId="1134E031"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Sound</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Composer</w:t>
            </w:r>
          </w:p>
        </w:tc>
        <w:tc>
          <w:tcPr>
            <w:tcW w:w="2925" w:type="dxa"/>
            <w:vAlign w:val="center"/>
            <w:hideMark/>
          </w:tcPr>
          <w:p w14:paraId="4E88F811" w14:textId="16C5B5E4"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Koji</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Kondo</w:t>
            </w:r>
          </w:p>
        </w:tc>
      </w:tr>
      <w:tr w:rsidR="00E11C81" w:rsidRPr="00206ACB" w14:paraId="1EA8E4A1" w14:textId="77777777" w:rsidTr="00083C17">
        <w:trPr>
          <w:tblCellSpacing w:w="15" w:type="dxa"/>
        </w:trPr>
        <w:tc>
          <w:tcPr>
            <w:tcW w:w="3510" w:type="dxa"/>
            <w:vAlign w:val="center"/>
            <w:hideMark/>
          </w:tcPr>
          <w:p w14:paraId="0B5D7AC1" w14:textId="53E959C1"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Map</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Director</w:t>
            </w:r>
          </w:p>
        </w:tc>
        <w:tc>
          <w:tcPr>
            <w:tcW w:w="2925" w:type="dxa"/>
            <w:vAlign w:val="center"/>
            <w:hideMark/>
          </w:tcPr>
          <w:p w14:paraId="1C3B012D" w14:textId="403989C4"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Hideki</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Konno</w:t>
            </w:r>
          </w:p>
        </w:tc>
      </w:tr>
      <w:tr w:rsidR="00E11C81" w:rsidRPr="00206ACB" w14:paraId="6CB648B9" w14:textId="77777777" w:rsidTr="00083C17">
        <w:trPr>
          <w:tblCellSpacing w:w="15" w:type="dxa"/>
        </w:trPr>
        <w:tc>
          <w:tcPr>
            <w:tcW w:w="3510" w:type="dxa"/>
            <w:vAlign w:val="center"/>
            <w:hideMark/>
          </w:tcPr>
          <w:p w14:paraId="5057C0B1" w14:textId="5A247513"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Area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Director</w:t>
            </w:r>
          </w:p>
        </w:tc>
        <w:tc>
          <w:tcPr>
            <w:tcW w:w="2925" w:type="dxa"/>
            <w:vAlign w:val="center"/>
            <w:hideMark/>
          </w:tcPr>
          <w:p w14:paraId="518815B9" w14:textId="42C7F4FC"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Katsuya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Eguchi</w:t>
            </w:r>
          </w:p>
        </w:tc>
      </w:tr>
      <w:tr w:rsidR="00E11C81" w:rsidRPr="00206ACB" w14:paraId="5295D78A" w14:textId="77777777" w:rsidTr="00083C17">
        <w:trPr>
          <w:tblCellSpacing w:w="15" w:type="dxa"/>
        </w:trPr>
        <w:tc>
          <w:tcPr>
            <w:tcW w:w="3510" w:type="dxa"/>
            <w:vAlign w:val="center"/>
            <w:hideMark/>
          </w:tcPr>
          <w:p w14:paraId="2810DE57" w14:textId="1ABE3B54"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Programming</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Director</w:t>
            </w:r>
          </w:p>
        </w:tc>
        <w:tc>
          <w:tcPr>
            <w:tcW w:w="2925" w:type="dxa"/>
            <w:vAlign w:val="center"/>
            <w:hideMark/>
          </w:tcPr>
          <w:p w14:paraId="2A2E7045" w14:textId="2B996922"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Toshihiko</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Nakago</w:t>
            </w:r>
          </w:p>
        </w:tc>
      </w:tr>
      <w:tr w:rsidR="00E11C81" w:rsidRPr="00206ACB" w14:paraId="2DC4B6C9" w14:textId="77777777" w:rsidTr="00083C17">
        <w:trPr>
          <w:tblCellSpacing w:w="15" w:type="dxa"/>
        </w:trPr>
        <w:tc>
          <w:tcPr>
            <w:tcW w:w="3510" w:type="dxa"/>
            <w:vAlign w:val="center"/>
            <w:hideMark/>
          </w:tcPr>
          <w:p w14:paraId="597AA61E" w14:textId="6FA002EB"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Mario/System</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Programmer</w:t>
            </w:r>
          </w:p>
        </w:tc>
        <w:tc>
          <w:tcPr>
            <w:tcW w:w="2925" w:type="dxa"/>
            <w:vAlign w:val="center"/>
            <w:hideMark/>
          </w:tcPr>
          <w:p w14:paraId="5143B6B2" w14:textId="6631BA10"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Toshio</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Iwawaki</w:t>
            </w:r>
          </w:p>
        </w:tc>
      </w:tr>
      <w:tr w:rsidR="00E11C81" w:rsidRPr="00206ACB" w14:paraId="2298ABAC" w14:textId="77777777" w:rsidTr="00083C17">
        <w:trPr>
          <w:tblCellSpacing w:w="15" w:type="dxa"/>
        </w:trPr>
        <w:tc>
          <w:tcPr>
            <w:tcW w:w="3510" w:type="dxa"/>
            <w:vAlign w:val="center"/>
            <w:hideMark/>
          </w:tcPr>
          <w:p w14:paraId="6EA51AFA" w14:textId="707FF622"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Object</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Programmer</w:t>
            </w:r>
          </w:p>
        </w:tc>
        <w:tc>
          <w:tcPr>
            <w:tcW w:w="2925" w:type="dxa"/>
            <w:vAlign w:val="center"/>
            <w:hideMark/>
          </w:tcPr>
          <w:p w14:paraId="4F08E07B" w14:textId="76162605"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Kazuaki</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Morita</w:t>
            </w:r>
          </w:p>
        </w:tc>
      </w:tr>
      <w:tr w:rsidR="00E11C81" w:rsidRPr="00206ACB" w14:paraId="7FC85EBB" w14:textId="77777777" w:rsidTr="00083C17">
        <w:trPr>
          <w:tblCellSpacing w:w="15" w:type="dxa"/>
        </w:trPr>
        <w:tc>
          <w:tcPr>
            <w:tcW w:w="3510" w:type="dxa"/>
            <w:vAlign w:val="center"/>
            <w:hideMark/>
          </w:tcPr>
          <w:p w14:paraId="55FEA8EB" w14:textId="6212C930"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Background</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Programmer</w:t>
            </w:r>
          </w:p>
        </w:tc>
        <w:tc>
          <w:tcPr>
            <w:tcW w:w="2925" w:type="dxa"/>
            <w:vAlign w:val="center"/>
            <w:hideMark/>
          </w:tcPr>
          <w:p w14:paraId="25A32B7F" w14:textId="41B8DEDF"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Shigehiro</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Kasamatsu</w:t>
            </w:r>
          </w:p>
        </w:tc>
      </w:tr>
      <w:tr w:rsidR="00E11C81" w:rsidRPr="00206ACB" w14:paraId="1CB0C3B1" w14:textId="77777777" w:rsidTr="00083C17">
        <w:trPr>
          <w:tblCellSpacing w:w="15" w:type="dxa"/>
        </w:trPr>
        <w:tc>
          <w:tcPr>
            <w:tcW w:w="3510" w:type="dxa"/>
            <w:vAlign w:val="center"/>
            <w:hideMark/>
          </w:tcPr>
          <w:p w14:paraId="44E72398" w14:textId="0E4EFF55"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Background</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Programmer</w:t>
            </w:r>
          </w:p>
        </w:tc>
        <w:tc>
          <w:tcPr>
            <w:tcW w:w="2925" w:type="dxa"/>
            <w:vAlign w:val="center"/>
            <w:hideMark/>
          </w:tcPr>
          <w:p w14:paraId="724D5B34" w14:textId="08FC5ED7"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Tatsunori</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Takakura</w:t>
            </w:r>
          </w:p>
        </w:tc>
      </w:tr>
      <w:tr w:rsidR="00E11C81" w:rsidRPr="00206ACB" w14:paraId="17AA9172" w14:textId="77777777" w:rsidTr="00083C17">
        <w:trPr>
          <w:tblCellSpacing w:w="15" w:type="dxa"/>
        </w:trPr>
        <w:tc>
          <w:tcPr>
            <w:tcW w:w="3510" w:type="dxa"/>
            <w:vAlign w:val="center"/>
            <w:hideMark/>
          </w:tcPr>
          <w:p w14:paraId="4450230F" w14:textId="24642F83"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Map</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Programmer</w:t>
            </w:r>
          </w:p>
        </w:tc>
        <w:tc>
          <w:tcPr>
            <w:tcW w:w="2925" w:type="dxa"/>
            <w:vAlign w:val="center"/>
            <w:hideMark/>
          </w:tcPr>
          <w:p w14:paraId="515DD469" w14:textId="61966E7F"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Tatsuo</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Nishiyama</w:t>
            </w:r>
          </w:p>
        </w:tc>
      </w:tr>
      <w:tr w:rsidR="00E11C81" w:rsidRPr="00206ACB" w14:paraId="57876668" w14:textId="77777777" w:rsidTr="00083C17">
        <w:trPr>
          <w:tblCellSpacing w:w="15" w:type="dxa"/>
        </w:trPr>
        <w:tc>
          <w:tcPr>
            <w:tcW w:w="3510" w:type="dxa"/>
            <w:vAlign w:val="center"/>
            <w:hideMark/>
          </w:tcPr>
          <w:p w14:paraId="059A78F7" w14:textId="4541A4C6"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Area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Data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Input</w:t>
            </w:r>
          </w:p>
        </w:tc>
        <w:tc>
          <w:tcPr>
            <w:tcW w:w="2925" w:type="dxa"/>
            <w:vAlign w:val="center"/>
            <w:hideMark/>
          </w:tcPr>
          <w:p w14:paraId="121F5833" w14:textId="7D7C7AC7"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Yoshihiro</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Nomoto</w:t>
            </w:r>
          </w:p>
        </w:tc>
      </w:tr>
      <w:tr w:rsidR="00E11C81" w:rsidRPr="00206ACB" w14:paraId="19474040" w14:textId="77777777" w:rsidTr="00083C17">
        <w:trPr>
          <w:tblCellSpacing w:w="15" w:type="dxa"/>
        </w:trPr>
        <w:tc>
          <w:tcPr>
            <w:tcW w:w="3510" w:type="dxa"/>
            <w:vAlign w:val="center"/>
            <w:hideMark/>
          </w:tcPr>
          <w:p w14:paraId="0070815F" w14:textId="562A2B14"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Area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Data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Input</w:t>
            </w:r>
          </w:p>
        </w:tc>
        <w:tc>
          <w:tcPr>
            <w:tcW w:w="2925" w:type="dxa"/>
            <w:vAlign w:val="center"/>
            <w:hideMark/>
          </w:tcPr>
          <w:p w14:paraId="771FC7F7" w14:textId="26A463D6"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Eiji</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Noto</w:t>
            </w:r>
          </w:p>
        </w:tc>
      </w:tr>
      <w:tr w:rsidR="00E11C81" w:rsidRPr="00206ACB" w14:paraId="0B6E3395" w14:textId="77777777" w:rsidTr="00083C17">
        <w:trPr>
          <w:tblCellSpacing w:w="15" w:type="dxa"/>
        </w:trPr>
        <w:tc>
          <w:tcPr>
            <w:tcW w:w="3510" w:type="dxa"/>
            <w:vAlign w:val="center"/>
            <w:hideMark/>
          </w:tcPr>
          <w:p w14:paraId="5D789D75" w14:textId="1988F763"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Area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Data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Input</w:t>
            </w:r>
          </w:p>
        </w:tc>
        <w:tc>
          <w:tcPr>
            <w:tcW w:w="2925" w:type="dxa"/>
            <w:vAlign w:val="center"/>
            <w:hideMark/>
          </w:tcPr>
          <w:p w14:paraId="773D72E8" w14:textId="02BD6229"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Satoru</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Takahata</w:t>
            </w:r>
          </w:p>
        </w:tc>
      </w:tr>
      <w:tr w:rsidR="00E11C81" w:rsidRPr="00206ACB" w14:paraId="1264BBB4" w14:textId="77777777" w:rsidTr="00083C17">
        <w:trPr>
          <w:tblCellSpacing w:w="15" w:type="dxa"/>
        </w:trPr>
        <w:tc>
          <w:tcPr>
            <w:tcW w:w="3510" w:type="dxa"/>
            <w:vAlign w:val="center"/>
            <w:hideMark/>
          </w:tcPr>
          <w:p w14:paraId="1DBD9400" w14:textId="7C49F654"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Character</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Graphic</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Design</w:t>
            </w:r>
          </w:p>
        </w:tc>
        <w:tc>
          <w:tcPr>
            <w:tcW w:w="2925" w:type="dxa"/>
            <w:vAlign w:val="center"/>
            <w:hideMark/>
          </w:tcPr>
          <w:p w14:paraId="0CE398AC" w14:textId="7C1CF4EE"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Shigefumi</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Hino</w:t>
            </w:r>
          </w:p>
        </w:tc>
      </w:tr>
    </w:tbl>
    <w:p w14:paraId="5994EA6E" w14:textId="7176400E" w:rsidR="00E17E4A" w:rsidRPr="00206ACB" w:rsidRDefault="00E17E4A" w:rsidP="008159CA">
      <w:pPr>
        <w:pStyle w:val="Heading3"/>
        <w:rPr>
          <w:rFonts w:cstheme="minorHAnsi"/>
        </w:rPr>
      </w:pPr>
      <w:bookmarkStart w:id="85" w:name="_Toc168434224"/>
      <w:bookmarkStart w:id="86" w:name="_Toc168542735"/>
      <w:r w:rsidRPr="00206ACB">
        <w:rPr>
          <w:rFonts w:cstheme="minorHAnsi"/>
        </w:rPr>
        <w:lastRenderedPageBreak/>
        <w:t>People</w:t>
      </w:r>
      <w:r w:rsidR="00AC466E" w:rsidRPr="00206ACB">
        <w:rPr>
          <w:rFonts w:cstheme="minorHAnsi"/>
        </w:rPr>
        <w:t xml:space="preserve"> </w:t>
      </w:r>
      <w:r w:rsidRPr="00206ACB">
        <w:rPr>
          <w:rFonts w:cstheme="minorHAnsi"/>
        </w:rPr>
        <w:t>Still</w:t>
      </w:r>
      <w:r w:rsidR="00AC466E" w:rsidRPr="00206ACB">
        <w:rPr>
          <w:rFonts w:cstheme="minorHAnsi"/>
        </w:rPr>
        <w:t xml:space="preserve"> </w:t>
      </w:r>
      <w:r w:rsidRPr="00206ACB">
        <w:rPr>
          <w:rFonts w:cstheme="minorHAnsi"/>
        </w:rPr>
        <w:t>Make</w:t>
      </w:r>
      <w:r w:rsidR="00AC466E" w:rsidRPr="00206ACB">
        <w:rPr>
          <w:rFonts w:cstheme="minorHAnsi"/>
        </w:rPr>
        <w:t xml:space="preserve"> </w:t>
      </w:r>
      <w:r w:rsidRPr="00206ACB">
        <w:rPr>
          <w:rFonts w:cstheme="minorHAnsi"/>
        </w:rPr>
        <w:t>NES</w:t>
      </w:r>
      <w:r w:rsidR="00AC466E" w:rsidRPr="00206ACB">
        <w:rPr>
          <w:rFonts w:cstheme="minorHAnsi"/>
        </w:rPr>
        <w:t xml:space="preserve"> </w:t>
      </w:r>
      <w:r w:rsidRPr="00206ACB">
        <w:rPr>
          <w:rFonts w:cstheme="minorHAnsi"/>
        </w:rPr>
        <w:t>Games</w:t>
      </w:r>
      <w:r w:rsidR="00AC466E" w:rsidRPr="00206ACB">
        <w:rPr>
          <w:rFonts w:cstheme="minorHAnsi"/>
        </w:rPr>
        <w:t xml:space="preserve"> </w:t>
      </w:r>
      <w:r w:rsidRPr="00206ACB">
        <w:rPr>
          <w:rFonts w:cstheme="minorHAnsi"/>
        </w:rPr>
        <w:t>Today</w:t>
      </w:r>
      <w:bookmarkEnd w:id="85"/>
      <w:bookmarkEnd w:id="86"/>
    </w:p>
    <w:p w14:paraId="59E6766D" w14:textId="3F498E10" w:rsidR="003B31C0" w:rsidRPr="00206ACB" w:rsidRDefault="003B31C0" w:rsidP="00130695">
      <w:r w:rsidRPr="00206ACB">
        <w:t>Nintendo</w:t>
      </w:r>
      <w:r w:rsidR="00AC466E" w:rsidRPr="00206ACB">
        <w:t xml:space="preserve"> </w:t>
      </w:r>
      <w:r w:rsidRPr="00206ACB">
        <w:t>ceased</w:t>
      </w:r>
      <w:r w:rsidR="00AC466E" w:rsidRPr="00206ACB">
        <w:t xml:space="preserve"> </w:t>
      </w:r>
      <w:r w:rsidRPr="00206ACB">
        <w:t>production</w:t>
      </w:r>
      <w:r w:rsidR="00AC466E" w:rsidRPr="00206ACB">
        <w:t xml:space="preserve"> </w:t>
      </w:r>
      <w:r w:rsidRPr="00206ACB">
        <w:t>of</w:t>
      </w:r>
      <w:r w:rsidR="00AC466E" w:rsidRPr="00206ACB">
        <w:t xml:space="preserve"> </w:t>
      </w:r>
      <w:r w:rsidRPr="00206ACB">
        <w:t>the</w:t>
      </w:r>
      <w:r w:rsidR="00AC466E" w:rsidRPr="00206ACB">
        <w:t xml:space="preserve"> </w:t>
      </w:r>
      <w:r w:rsidRPr="00206ACB">
        <w:t>NES</w:t>
      </w:r>
      <w:r w:rsidR="00AC466E" w:rsidRPr="00206ACB">
        <w:t xml:space="preserve"> </w:t>
      </w:r>
      <w:r w:rsidRPr="00206ACB">
        <w:t>in</w:t>
      </w:r>
      <w:r w:rsidR="00AC466E" w:rsidRPr="00206ACB">
        <w:t xml:space="preserve"> </w:t>
      </w:r>
      <w:r w:rsidRPr="00206ACB">
        <w:t>1995,</w:t>
      </w:r>
      <w:r w:rsidR="00AC466E" w:rsidRPr="00206ACB">
        <w:t xml:space="preserve"> </w:t>
      </w:r>
      <w:r w:rsidRPr="00206ACB">
        <w:t>ten</w:t>
      </w:r>
      <w:r w:rsidR="00AC466E" w:rsidRPr="00206ACB">
        <w:t xml:space="preserve"> </w:t>
      </w:r>
      <w:r w:rsidRPr="00206ACB">
        <w:t>years</w:t>
      </w:r>
      <w:r w:rsidR="00AC466E" w:rsidRPr="00206ACB">
        <w:t xml:space="preserve"> </w:t>
      </w:r>
      <w:r w:rsidRPr="00206ACB">
        <w:t>after</w:t>
      </w:r>
      <w:r w:rsidR="00AC466E" w:rsidRPr="00206ACB">
        <w:t xml:space="preserve"> </w:t>
      </w:r>
      <w:r w:rsidRPr="00206ACB">
        <w:t>it</w:t>
      </w:r>
      <w:r w:rsidR="00AC466E" w:rsidRPr="00206ACB">
        <w:t xml:space="preserve"> </w:t>
      </w:r>
      <w:r w:rsidRPr="00206ACB">
        <w:t>was</w:t>
      </w:r>
      <w:r w:rsidR="00AC466E" w:rsidRPr="00206ACB">
        <w:t xml:space="preserve"> </w:t>
      </w:r>
      <w:r w:rsidRPr="00206ACB">
        <w:t>first</w:t>
      </w:r>
      <w:r w:rsidR="00AC466E" w:rsidRPr="00206ACB">
        <w:t xml:space="preserve"> </w:t>
      </w:r>
      <w:r w:rsidRPr="00206ACB">
        <w:t>released</w:t>
      </w:r>
      <w:r w:rsidR="00AC466E" w:rsidRPr="00206ACB">
        <w:t xml:space="preserve"> </w:t>
      </w:r>
      <w:r w:rsidRPr="00206ACB">
        <w:t>in</w:t>
      </w:r>
      <w:r w:rsidR="00AC466E" w:rsidRPr="00206ACB">
        <w:t xml:space="preserve"> </w:t>
      </w:r>
      <w:r w:rsidRPr="00206ACB">
        <w:t>the</w:t>
      </w:r>
      <w:r w:rsidR="00AC466E" w:rsidRPr="00206ACB">
        <w:t xml:space="preserve"> </w:t>
      </w:r>
      <w:r w:rsidRPr="00206ACB">
        <w:t>US.</w:t>
      </w:r>
      <w:r w:rsidR="00AC466E" w:rsidRPr="00206ACB">
        <w:t xml:space="preserve"> </w:t>
      </w:r>
      <w:r w:rsidRPr="00206ACB">
        <w:t>The</w:t>
      </w:r>
      <w:r w:rsidR="00AC466E" w:rsidRPr="00206ACB">
        <w:t xml:space="preserve"> </w:t>
      </w:r>
      <w:r w:rsidRPr="00206ACB">
        <w:t>last</w:t>
      </w:r>
      <w:r w:rsidR="00AC466E" w:rsidRPr="00206ACB">
        <w:t xml:space="preserve"> </w:t>
      </w:r>
      <w:r w:rsidRPr="00206ACB">
        <w:t>officially-licensed</w:t>
      </w:r>
      <w:r w:rsidR="00AC466E" w:rsidRPr="00206ACB">
        <w:t xml:space="preserve"> </w:t>
      </w:r>
      <w:r w:rsidRPr="00206ACB">
        <w:t>NES</w:t>
      </w:r>
      <w:r w:rsidR="00AC466E" w:rsidRPr="00206ACB">
        <w:t xml:space="preserve"> </w:t>
      </w:r>
      <w:r w:rsidRPr="00206ACB">
        <w:t>game</w:t>
      </w:r>
      <w:r w:rsidR="00AC466E" w:rsidRPr="00206ACB">
        <w:t xml:space="preserve"> </w:t>
      </w:r>
      <w:r w:rsidRPr="00206ACB">
        <w:t>released</w:t>
      </w:r>
      <w:r w:rsidR="00AC466E" w:rsidRPr="00206ACB">
        <w:t xml:space="preserve"> </w:t>
      </w:r>
      <w:r w:rsidRPr="00206ACB">
        <w:t>in</w:t>
      </w:r>
      <w:r w:rsidR="00AC466E" w:rsidRPr="00206ACB">
        <w:t xml:space="preserve"> </w:t>
      </w:r>
      <w:r w:rsidRPr="00206ACB">
        <w:t>North</w:t>
      </w:r>
      <w:r w:rsidR="00AC466E" w:rsidRPr="00206ACB">
        <w:t xml:space="preserve"> </w:t>
      </w:r>
      <w:r w:rsidRPr="00206ACB">
        <w:t>America</w:t>
      </w:r>
      <w:r w:rsidR="00AC466E" w:rsidRPr="00206ACB">
        <w:t xml:space="preserve"> </w:t>
      </w:r>
      <w:r w:rsidRPr="00206ACB">
        <w:t>was</w:t>
      </w:r>
      <w:r w:rsidR="00AC466E" w:rsidRPr="00206ACB">
        <w:t xml:space="preserve"> </w:t>
      </w:r>
      <w:r w:rsidRPr="00206ACB">
        <w:t>1994's</w:t>
      </w:r>
      <w:r w:rsidR="00AC466E" w:rsidRPr="00206ACB">
        <w:t xml:space="preserve"> </w:t>
      </w:r>
      <w:r w:rsidRPr="00206ACB">
        <w:rPr>
          <w:rStyle w:val="Emphasis"/>
          <w:rFonts w:eastAsiaTheme="majorEastAsia" w:cstheme="minorHAnsi"/>
          <w:color w:val="111111"/>
          <w:szCs w:val="26"/>
        </w:rPr>
        <w:t>Wario's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Woods</w:t>
      </w:r>
      <w:r w:rsidRPr="00206ACB">
        <w:t>.</w:t>
      </w:r>
      <w:r w:rsidR="00AC466E" w:rsidRPr="00206ACB">
        <w:t xml:space="preserve"> </w:t>
      </w:r>
      <w:r w:rsidRPr="00206ACB">
        <w:t>In</w:t>
      </w:r>
      <w:r w:rsidR="00AC466E" w:rsidRPr="00206ACB">
        <w:t xml:space="preserve"> </w:t>
      </w:r>
      <w:r w:rsidRPr="00206ACB">
        <w:t>the</w:t>
      </w:r>
      <w:r w:rsidR="00AC466E" w:rsidRPr="00206ACB">
        <w:t xml:space="preserve"> </w:t>
      </w:r>
      <w:r w:rsidRPr="00206ACB">
        <w:t>years</w:t>
      </w:r>
      <w:r w:rsidR="00AC466E" w:rsidRPr="00206ACB">
        <w:t xml:space="preserve"> </w:t>
      </w:r>
      <w:r w:rsidRPr="00206ACB">
        <w:t>that</w:t>
      </w:r>
      <w:r w:rsidR="00AC466E" w:rsidRPr="00206ACB">
        <w:t xml:space="preserve"> </w:t>
      </w:r>
      <w:r w:rsidRPr="00206ACB">
        <w:t>followed,</w:t>
      </w:r>
      <w:r w:rsidR="00AC466E" w:rsidRPr="00206ACB">
        <w:t xml:space="preserve"> </w:t>
      </w:r>
      <w:r w:rsidRPr="00206ACB">
        <w:t>as</w:t>
      </w:r>
      <w:r w:rsidR="00AC466E" w:rsidRPr="00206ACB">
        <w:t xml:space="preserve"> </w:t>
      </w:r>
      <w:r w:rsidRPr="00206ACB">
        <w:t>emulation</w:t>
      </w:r>
      <w:r w:rsidR="00AC466E" w:rsidRPr="00206ACB">
        <w:t xml:space="preserve"> </w:t>
      </w:r>
      <w:r w:rsidRPr="00206ACB">
        <w:t>(and</w:t>
      </w:r>
      <w:r w:rsidR="00AC466E" w:rsidRPr="00206ACB">
        <w:t xml:space="preserve"> </w:t>
      </w:r>
      <w:r w:rsidRPr="00206ACB">
        <w:t>therefore</w:t>
      </w:r>
      <w:r w:rsidR="00AC466E" w:rsidRPr="00206ACB">
        <w:t xml:space="preserve"> </w:t>
      </w:r>
      <w:r w:rsidRPr="00206ACB">
        <w:t>understanding)</w:t>
      </w:r>
      <w:r w:rsidR="00AC466E" w:rsidRPr="00206ACB">
        <w:t xml:space="preserve"> </w:t>
      </w:r>
      <w:r w:rsidRPr="00206ACB">
        <w:t>of</w:t>
      </w:r>
      <w:r w:rsidR="00AC466E" w:rsidRPr="00206ACB">
        <w:t xml:space="preserve"> </w:t>
      </w:r>
      <w:r w:rsidRPr="00206ACB">
        <w:t>the</w:t>
      </w:r>
      <w:r w:rsidR="00AC466E" w:rsidRPr="00206ACB">
        <w:t xml:space="preserve"> </w:t>
      </w:r>
      <w:r w:rsidRPr="00206ACB">
        <w:t>NES</w:t>
      </w:r>
      <w:r w:rsidR="00AC466E" w:rsidRPr="00206ACB">
        <w:t xml:space="preserve"> </w:t>
      </w:r>
      <w:r w:rsidRPr="00206ACB">
        <w:t>increased</w:t>
      </w:r>
      <w:r w:rsidR="00AC466E" w:rsidRPr="00206ACB">
        <w:t xml:space="preserve"> </w:t>
      </w:r>
      <w:r w:rsidRPr="00206ACB">
        <w:t>in</w:t>
      </w:r>
      <w:r w:rsidR="00AC466E" w:rsidRPr="00206ACB">
        <w:t xml:space="preserve"> </w:t>
      </w:r>
      <w:r w:rsidRPr="00206ACB">
        <w:t>quality,</w:t>
      </w:r>
      <w:r w:rsidR="00AC466E" w:rsidRPr="00206ACB">
        <w:t xml:space="preserve"> </w:t>
      </w:r>
      <w:r w:rsidRPr="00206ACB">
        <w:t>many</w:t>
      </w:r>
      <w:r w:rsidR="00AC466E" w:rsidRPr="00206ACB">
        <w:t xml:space="preserve"> </w:t>
      </w:r>
      <w:r w:rsidRPr="00206ACB">
        <w:t>independently-produced</w:t>
      </w:r>
      <w:r w:rsidR="00AC466E" w:rsidRPr="00206ACB">
        <w:t xml:space="preserve"> </w:t>
      </w:r>
      <w:r w:rsidRPr="00206ACB">
        <w:t>games</w:t>
      </w:r>
      <w:r w:rsidR="00AC466E" w:rsidRPr="00206ACB">
        <w:t xml:space="preserve"> </w:t>
      </w:r>
      <w:r w:rsidRPr="00206ACB">
        <w:t>were</w:t>
      </w:r>
      <w:r w:rsidR="00AC466E" w:rsidRPr="00206ACB">
        <w:t xml:space="preserve"> </w:t>
      </w:r>
      <w:r w:rsidRPr="00206ACB">
        <w:t>released</w:t>
      </w:r>
      <w:r w:rsidR="00AC466E" w:rsidRPr="00206ACB">
        <w:t xml:space="preserve"> </w:t>
      </w:r>
      <w:r w:rsidRPr="00206ACB">
        <w:t>for</w:t>
      </w:r>
      <w:r w:rsidR="00AC466E" w:rsidRPr="00206ACB">
        <w:t xml:space="preserve"> </w:t>
      </w:r>
      <w:r w:rsidRPr="00206ACB">
        <w:t>the</w:t>
      </w:r>
      <w:r w:rsidR="00AC466E" w:rsidRPr="00206ACB">
        <w:t xml:space="preserve"> </w:t>
      </w:r>
      <w:r w:rsidRPr="00206ACB">
        <w:t>system,</w:t>
      </w:r>
      <w:r w:rsidR="00AC466E" w:rsidRPr="00206ACB">
        <w:t xml:space="preserve"> </w:t>
      </w:r>
      <w:r w:rsidRPr="00206ACB">
        <w:t>often</w:t>
      </w:r>
      <w:r w:rsidR="00AC466E" w:rsidRPr="00206ACB">
        <w:t xml:space="preserve"> </w:t>
      </w:r>
      <w:r w:rsidRPr="00206ACB">
        <w:t>created</w:t>
      </w:r>
      <w:r w:rsidR="00AC466E" w:rsidRPr="00206ACB">
        <w:t xml:space="preserve"> </w:t>
      </w:r>
      <w:r w:rsidRPr="00206ACB">
        <w:t>by</w:t>
      </w:r>
      <w:r w:rsidR="00AC466E" w:rsidRPr="00206ACB">
        <w:t xml:space="preserve"> </w:t>
      </w:r>
      <w:r w:rsidRPr="00206ACB">
        <w:t>solo</w:t>
      </w:r>
      <w:r w:rsidR="00AC466E" w:rsidRPr="00206ACB">
        <w:t xml:space="preserve"> </w:t>
      </w:r>
      <w:r w:rsidRPr="00206ACB">
        <w:t>developers</w:t>
      </w:r>
      <w:r w:rsidR="00AC466E" w:rsidRPr="00206ACB">
        <w:t xml:space="preserve"> </w:t>
      </w:r>
      <w:r w:rsidRPr="00206ACB">
        <w:t>or</w:t>
      </w:r>
      <w:r w:rsidR="00AC466E" w:rsidRPr="00206ACB">
        <w:t xml:space="preserve"> </w:t>
      </w:r>
      <w:r w:rsidRPr="00206ACB">
        <w:t>very</w:t>
      </w:r>
      <w:r w:rsidR="00AC466E" w:rsidRPr="00206ACB">
        <w:t xml:space="preserve"> </w:t>
      </w:r>
      <w:r w:rsidRPr="00206ACB">
        <w:t>small</w:t>
      </w:r>
      <w:r w:rsidR="00AC466E" w:rsidRPr="00206ACB">
        <w:t xml:space="preserve"> </w:t>
      </w:r>
      <w:r w:rsidRPr="00206ACB">
        <w:t>teams.</w:t>
      </w:r>
      <w:r w:rsidR="00AC466E" w:rsidRPr="00206ACB">
        <w:t xml:space="preserve"> </w:t>
      </w:r>
      <w:r w:rsidRPr="00206ACB">
        <w:t>Here</w:t>
      </w:r>
      <w:r w:rsidR="00AC466E" w:rsidRPr="00206ACB">
        <w:t xml:space="preserve"> </w:t>
      </w:r>
      <w:r w:rsidRPr="00206ACB">
        <w:t>are</w:t>
      </w:r>
      <w:r w:rsidR="00AC466E" w:rsidRPr="00206ACB">
        <w:t xml:space="preserve"> </w:t>
      </w:r>
      <w:r w:rsidRPr="00206ACB">
        <w:t>just</w:t>
      </w:r>
      <w:r w:rsidR="00AC466E" w:rsidRPr="00206ACB">
        <w:t xml:space="preserve"> </w:t>
      </w:r>
      <w:r w:rsidRPr="00206ACB">
        <w:t>a</w:t>
      </w:r>
      <w:r w:rsidR="00AC466E" w:rsidRPr="00206ACB">
        <w:t xml:space="preserve"> </w:t>
      </w:r>
      <w:r w:rsidRPr="00206ACB">
        <w:t>few</w:t>
      </w:r>
      <w:r w:rsidR="00AC466E" w:rsidRPr="00206ACB">
        <w:t xml:space="preserve"> </w:t>
      </w:r>
      <w:r w:rsidRPr="00206ACB">
        <w:t>"homebrew"</w:t>
      </w:r>
      <w:r w:rsidR="00AC466E" w:rsidRPr="00206ACB">
        <w:t xml:space="preserve"> </w:t>
      </w:r>
      <w:r w:rsidRPr="00206ACB">
        <w:t>NES</w:t>
      </w:r>
      <w:r w:rsidR="00AC466E" w:rsidRPr="00206ACB">
        <w:t xml:space="preserve"> </w:t>
      </w:r>
      <w:r w:rsidRPr="00206ACB">
        <w:t>games</w:t>
      </w:r>
      <w:r w:rsidR="00AC466E" w:rsidRPr="00206ACB">
        <w:t xml:space="preserve"> </w:t>
      </w:r>
      <w:r w:rsidRPr="00206ACB">
        <w:t>that</w:t>
      </w:r>
      <w:r w:rsidR="00AC466E" w:rsidRPr="00206ACB">
        <w:t xml:space="preserve"> </w:t>
      </w:r>
      <w:r w:rsidRPr="00206ACB">
        <w:t>show</w:t>
      </w:r>
      <w:r w:rsidR="00AC466E" w:rsidRPr="00206ACB">
        <w:t xml:space="preserve"> </w:t>
      </w:r>
      <w:r w:rsidRPr="00206ACB">
        <w:t>what</w:t>
      </w:r>
      <w:r w:rsidR="00AC466E" w:rsidRPr="00206ACB">
        <w:t xml:space="preserve"> </w:t>
      </w:r>
      <w:r w:rsidRPr="00206ACB">
        <w:t>the</w:t>
      </w:r>
      <w:r w:rsidR="00AC466E" w:rsidRPr="00206ACB">
        <w:t xml:space="preserve"> </w:t>
      </w:r>
      <w:r w:rsidRPr="00206ACB">
        <w:t>system</w:t>
      </w:r>
      <w:r w:rsidR="00AC466E" w:rsidRPr="00206ACB">
        <w:t xml:space="preserve"> </w:t>
      </w:r>
      <w:r w:rsidRPr="00206ACB">
        <w:t>is</w:t>
      </w:r>
      <w:r w:rsidR="00AC466E" w:rsidRPr="00206ACB">
        <w:t xml:space="preserve"> </w:t>
      </w:r>
      <w:r w:rsidRPr="00206ACB">
        <w:t>capable</w:t>
      </w:r>
      <w:r w:rsidR="00AC466E" w:rsidRPr="00206ACB">
        <w:t xml:space="preserve"> </w:t>
      </w:r>
      <w:r w:rsidRPr="00206ACB">
        <w:t>of.</w:t>
      </w:r>
    </w:p>
    <w:p w14:paraId="795A2410" w14:textId="57C017F7" w:rsidR="003B31C0" w:rsidRPr="00206ACB" w:rsidRDefault="003B31C0">
      <w:pPr>
        <w:pStyle w:val="ListParagraph"/>
        <w:numPr>
          <w:ilvl w:val="0"/>
          <w:numId w:val="10"/>
        </w:numPr>
        <w:rPr>
          <w:rFonts w:cstheme="minorHAnsi"/>
          <w:szCs w:val="26"/>
        </w:rPr>
      </w:pPr>
      <w:r w:rsidRPr="00206ACB">
        <w:rPr>
          <w:rStyle w:val="Emphasis"/>
          <w:rFonts w:cstheme="minorHAnsi"/>
          <w:b/>
          <w:bCs/>
          <w:color w:val="111111"/>
          <w:szCs w:val="26"/>
        </w:rPr>
        <w:t>Battle</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Kid:</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Fortress</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of</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Peril</w:t>
      </w:r>
      <w:r w:rsidRPr="00206ACB">
        <w:rPr>
          <w:rFonts w:cstheme="minorHAnsi"/>
          <w:szCs w:val="26"/>
        </w:rPr>
        <w:t>,</w:t>
      </w:r>
      <w:r w:rsidR="00AC466E" w:rsidRPr="00206ACB">
        <w:rPr>
          <w:rFonts w:cstheme="minorHAnsi"/>
          <w:szCs w:val="26"/>
        </w:rPr>
        <w:t xml:space="preserve"> </w:t>
      </w:r>
      <w:r w:rsidRPr="00206ACB">
        <w:rPr>
          <w:rFonts w:cstheme="minorHAnsi"/>
          <w:szCs w:val="26"/>
        </w:rPr>
        <w:t>Sivak</w:t>
      </w:r>
      <w:r w:rsidR="00AC466E" w:rsidRPr="00206ACB">
        <w:rPr>
          <w:rFonts w:cstheme="minorHAnsi"/>
          <w:szCs w:val="26"/>
        </w:rPr>
        <w:t xml:space="preserve"> </w:t>
      </w:r>
      <w:r w:rsidRPr="00206ACB">
        <w:rPr>
          <w:rFonts w:cstheme="minorHAnsi"/>
          <w:szCs w:val="26"/>
        </w:rPr>
        <w:t>Games,</w:t>
      </w:r>
      <w:r w:rsidR="00AC466E" w:rsidRPr="00206ACB">
        <w:rPr>
          <w:rFonts w:cstheme="minorHAnsi"/>
          <w:szCs w:val="26"/>
        </w:rPr>
        <w:t xml:space="preserve"> </w:t>
      </w:r>
      <w:r w:rsidRPr="00206ACB">
        <w:rPr>
          <w:rFonts w:cstheme="minorHAnsi"/>
          <w:szCs w:val="26"/>
        </w:rPr>
        <w:t>2010</w:t>
      </w:r>
    </w:p>
    <w:p w14:paraId="66070E23" w14:textId="7C179371" w:rsidR="00310F47" w:rsidRPr="00206ACB" w:rsidRDefault="00000000" w:rsidP="009944E9">
      <w:pPr>
        <w:rPr>
          <w:rFonts w:cstheme="minorHAnsi"/>
          <w:szCs w:val="26"/>
        </w:rPr>
      </w:pPr>
      <w:hyperlink r:id="rId74" w:history="1">
        <w:r w:rsidR="00310F47" w:rsidRPr="00206ACB">
          <w:rPr>
            <w:rStyle w:val="Hyperlink"/>
            <w:rFonts w:cstheme="minorHAnsi"/>
            <w:szCs w:val="26"/>
          </w:rPr>
          <w:t>https://youtu.be/yne04hukuyc</w:t>
        </w:r>
      </w:hyperlink>
    </w:p>
    <w:p w14:paraId="12266C4E" w14:textId="159F73D9" w:rsidR="003B31C0" w:rsidRPr="00206ACB" w:rsidRDefault="003B31C0" w:rsidP="00130695">
      <w:r w:rsidRPr="00206ACB">
        <w:t>Produced</w:t>
      </w:r>
      <w:r w:rsidR="00AC466E" w:rsidRPr="00206ACB">
        <w:t xml:space="preserve"> </w:t>
      </w:r>
      <w:r w:rsidRPr="00206ACB">
        <w:t>by</w:t>
      </w:r>
      <w:r w:rsidR="00AC466E" w:rsidRPr="00206ACB">
        <w:t xml:space="preserve"> </w:t>
      </w:r>
      <w:r w:rsidRPr="00206ACB">
        <w:t>a</w:t>
      </w:r>
      <w:r w:rsidR="00AC466E" w:rsidRPr="00206ACB">
        <w:t xml:space="preserve"> </w:t>
      </w:r>
      <w:r w:rsidRPr="00206ACB">
        <w:t>solo</w:t>
      </w:r>
      <w:r w:rsidR="00AC466E" w:rsidRPr="00206ACB">
        <w:t xml:space="preserve"> </w:t>
      </w:r>
      <w:r w:rsidRPr="00206ACB">
        <w:t>developer,</w:t>
      </w:r>
      <w:r w:rsidR="00AC466E" w:rsidRPr="00206ACB">
        <w:t xml:space="preserve"> </w:t>
      </w:r>
      <w:r w:rsidRPr="00206ACB">
        <w:rPr>
          <w:rStyle w:val="Emphasis"/>
          <w:rFonts w:eastAsiaTheme="majorEastAsia" w:cstheme="minorHAnsi"/>
          <w:color w:val="111111"/>
          <w:szCs w:val="26"/>
        </w:rPr>
        <w:t>Battle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Kid:</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Fortress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of</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Peril</w:t>
      </w:r>
      <w:r w:rsidR="00AC466E" w:rsidRPr="00206ACB">
        <w:t xml:space="preserve"> </w:t>
      </w:r>
      <w:r w:rsidRPr="00206ACB">
        <w:t>helped</w:t>
      </w:r>
      <w:r w:rsidR="00AC466E" w:rsidRPr="00206ACB">
        <w:t xml:space="preserve"> </w:t>
      </w:r>
      <w:r w:rsidRPr="00206ACB">
        <w:t>popularize</w:t>
      </w:r>
      <w:r w:rsidR="00AC466E" w:rsidRPr="00206ACB">
        <w:t xml:space="preserve"> </w:t>
      </w:r>
      <w:r w:rsidRPr="00206ACB">
        <w:t>the</w:t>
      </w:r>
      <w:r w:rsidR="00AC466E" w:rsidRPr="00206ACB">
        <w:t xml:space="preserve"> </w:t>
      </w:r>
      <w:r w:rsidRPr="00206ACB">
        <w:t>idea</w:t>
      </w:r>
      <w:r w:rsidR="00AC466E" w:rsidRPr="00206ACB">
        <w:t xml:space="preserve"> </w:t>
      </w:r>
      <w:r w:rsidRPr="00206ACB">
        <w:t>of</w:t>
      </w:r>
      <w:r w:rsidR="00AC466E" w:rsidRPr="00206ACB">
        <w:t xml:space="preserve"> </w:t>
      </w:r>
      <w:r w:rsidRPr="00206ACB">
        <w:t>homebrew</w:t>
      </w:r>
      <w:r w:rsidR="00AC466E" w:rsidRPr="00206ACB">
        <w:t xml:space="preserve"> </w:t>
      </w:r>
      <w:r w:rsidRPr="00206ACB">
        <w:t>NES</w:t>
      </w:r>
      <w:r w:rsidR="00AC466E" w:rsidRPr="00206ACB">
        <w:t xml:space="preserve"> </w:t>
      </w:r>
      <w:r w:rsidRPr="00206ACB">
        <w:t>development.</w:t>
      </w:r>
    </w:p>
    <w:p w14:paraId="6715B4CA" w14:textId="36F48A08" w:rsidR="003B31C0" w:rsidRPr="00206ACB" w:rsidRDefault="003B31C0">
      <w:pPr>
        <w:pStyle w:val="ListParagraph"/>
        <w:numPr>
          <w:ilvl w:val="0"/>
          <w:numId w:val="10"/>
        </w:numPr>
        <w:rPr>
          <w:rFonts w:cstheme="minorHAnsi"/>
          <w:szCs w:val="26"/>
        </w:rPr>
      </w:pPr>
      <w:r w:rsidRPr="00206ACB">
        <w:rPr>
          <w:rStyle w:val="Emphasis"/>
          <w:rFonts w:cstheme="minorHAnsi"/>
          <w:b/>
          <w:bCs/>
          <w:color w:val="111111"/>
          <w:szCs w:val="26"/>
        </w:rPr>
        <w:t>Kira</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Kira</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Star</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Night</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DX</w:t>
      </w:r>
      <w:r w:rsidRPr="00206ACB">
        <w:rPr>
          <w:rFonts w:cstheme="minorHAnsi"/>
          <w:szCs w:val="26"/>
        </w:rPr>
        <w:t>,</w:t>
      </w:r>
      <w:r w:rsidR="00AC466E" w:rsidRPr="00206ACB">
        <w:rPr>
          <w:rFonts w:cstheme="minorHAnsi"/>
          <w:szCs w:val="26"/>
        </w:rPr>
        <w:t xml:space="preserve"> </w:t>
      </w:r>
      <w:r w:rsidRPr="00206ACB">
        <w:rPr>
          <w:rFonts w:cstheme="minorHAnsi"/>
          <w:szCs w:val="26"/>
        </w:rPr>
        <w:t>RIKI,</w:t>
      </w:r>
      <w:r w:rsidR="00AC466E" w:rsidRPr="00206ACB">
        <w:rPr>
          <w:rFonts w:cstheme="minorHAnsi"/>
          <w:szCs w:val="26"/>
        </w:rPr>
        <w:t xml:space="preserve"> </w:t>
      </w:r>
      <w:r w:rsidRPr="00206ACB">
        <w:rPr>
          <w:rFonts w:cstheme="minorHAnsi"/>
          <w:szCs w:val="26"/>
        </w:rPr>
        <w:t>2013</w:t>
      </w:r>
    </w:p>
    <w:p w14:paraId="4614C3CF" w14:textId="711BAB56" w:rsidR="00310F47" w:rsidRPr="00206ACB" w:rsidRDefault="00000000" w:rsidP="009944E9">
      <w:pPr>
        <w:pStyle w:val="NormalWeb"/>
        <w:spacing w:before="120" w:beforeAutospacing="0" w:after="120" w:afterAutospacing="0"/>
        <w:jc w:val="both"/>
        <w:textAlignment w:val="baseline"/>
        <w:rPr>
          <w:rFonts w:cstheme="minorHAnsi"/>
          <w:color w:val="111111"/>
          <w:sz w:val="26"/>
          <w:szCs w:val="26"/>
        </w:rPr>
      </w:pPr>
      <w:hyperlink r:id="rId75" w:history="1">
        <w:r w:rsidR="00310F47" w:rsidRPr="00206ACB">
          <w:rPr>
            <w:rStyle w:val="Hyperlink"/>
            <w:rFonts w:cstheme="minorHAnsi"/>
            <w:sz w:val="26"/>
            <w:szCs w:val="26"/>
          </w:rPr>
          <w:t>https://youtu.be/h8kj7kytJp4</w:t>
        </w:r>
      </w:hyperlink>
    </w:p>
    <w:p w14:paraId="46C59C06" w14:textId="41E04F68" w:rsidR="003B31C0" w:rsidRPr="00206ACB" w:rsidRDefault="003B31C0" w:rsidP="00130695">
      <w:r w:rsidRPr="00206ACB">
        <w:t>A</w:t>
      </w:r>
      <w:r w:rsidR="00AC466E" w:rsidRPr="00206ACB">
        <w:t xml:space="preserve"> </w:t>
      </w:r>
      <w:r w:rsidRPr="00206ACB">
        <w:t>Famicom</w:t>
      </w:r>
      <w:r w:rsidR="00AC466E" w:rsidRPr="00206ACB">
        <w:t xml:space="preserve"> </w:t>
      </w:r>
      <w:r w:rsidRPr="00206ACB">
        <w:t>exclusive,</w:t>
      </w:r>
      <w:r w:rsidR="00AC466E" w:rsidRPr="00206ACB">
        <w:t xml:space="preserve"> </w:t>
      </w:r>
      <w:r w:rsidRPr="00206ACB">
        <w:rPr>
          <w:rStyle w:val="Emphasis"/>
          <w:rFonts w:eastAsiaTheme="majorEastAsia" w:cstheme="minorHAnsi"/>
          <w:color w:val="111111"/>
          <w:szCs w:val="26"/>
        </w:rPr>
        <w:t>Kira</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Kira</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Star</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Night</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DX</w:t>
      </w:r>
      <w:r w:rsidR="00AC466E" w:rsidRPr="00206ACB">
        <w:t xml:space="preserve"> </w:t>
      </w:r>
      <w:r w:rsidRPr="00206ACB">
        <w:t>is</w:t>
      </w:r>
      <w:r w:rsidR="00AC466E" w:rsidRPr="00206ACB">
        <w:t xml:space="preserve"> </w:t>
      </w:r>
      <w:r w:rsidRPr="00206ACB">
        <w:t>essentially</w:t>
      </w:r>
      <w:r w:rsidR="00AC466E" w:rsidRPr="00206ACB">
        <w:t xml:space="preserve"> </w:t>
      </w:r>
      <w:r w:rsidRPr="00206ACB">
        <w:t>a</w:t>
      </w:r>
      <w:r w:rsidR="00AC466E" w:rsidRPr="00206ACB">
        <w:t xml:space="preserve"> </w:t>
      </w:r>
      <w:r w:rsidRPr="00206ACB">
        <w:t>great</w:t>
      </w:r>
      <w:r w:rsidR="00AC466E" w:rsidRPr="00206ACB">
        <w:t xml:space="preserve"> </w:t>
      </w:r>
      <w:r w:rsidRPr="00206ACB">
        <w:t>chiptune</w:t>
      </w:r>
      <w:r w:rsidR="00AC466E" w:rsidRPr="00206ACB">
        <w:t xml:space="preserve"> </w:t>
      </w:r>
      <w:r w:rsidRPr="00206ACB">
        <w:t>album</w:t>
      </w:r>
      <w:r w:rsidR="00AC466E" w:rsidRPr="00206ACB">
        <w:t xml:space="preserve"> </w:t>
      </w:r>
      <w:r w:rsidRPr="00206ACB">
        <w:t>with</w:t>
      </w:r>
      <w:r w:rsidR="00AC466E" w:rsidRPr="00206ACB">
        <w:t xml:space="preserve"> </w:t>
      </w:r>
      <w:r w:rsidRPr="00206ACB">
        <w:t>a</w:t>
      </w:r>
      <w:r w:rsidR="00AC466E" w:rsidRPr="00206ACB">
        <w:t xml:space="preserve"> </w:t>
      </w:r>
      <w:r w:rsidRPr="00206ACB">
        <w:t>beautiful</w:t>
      </w:r>
      <w:r w:rsidR="00AC466E" w:rsidRPr="00206ACB">
        <w:t xml:space="preserve"> </w:t>
      </w:r>
      <w:r w:rsidRPr="00206ACB">
        <w:t>(if</w:t>
      </w:r>
      <w:r w:rsidR="00AC466E" w:rsidRPr="00206ACB">
        <w:t xml:space="preserve"> </w:t>
      </w:r>
      <w:r w:rsidRPr="00206ACB">
        <w:t>simple)</w:t>
      </w:r>
      <w:r w:rsidR="00AC466E" w:rsidRPr="00206ACB">
        <w:t xml:space="preserve"> </w:t>
      </w:r>
      <w:r w:rsidRPr="00206ACB">
        <w:t>game</w:t>
      </w:r>
      <w:r w:rsidR="00AC466E" w:rsidRPr="00206ACB">
        <w:t xml:space="preserve"> </w:t>
      </w:r>
      <w:r w:rsidRPr="00206ACB">
        <w:t>attached.</w:t>
      </w:r>
      <w:r w:rsidR="00AC466E" w:rsidRPr="00206ACB">
        <w:t xml:space="preserve"> </w:t>
      </w:r>
      <w:r w:rsidRPr="00206ACB">
        <w:t>Its</w:t>
      </w:r>
      <w:r w:rsidR="00AC466E" w:rsidRPr="00206ACB">
        <w:t xml:space="preserve"> </w:t>
      </w:r>
      <w:r w:rsidRPr="00206ACB">
        <w:t>initial</w:t>
      </w:r>
      <w:r w:rsidR="00AC466E" w:rsidRPr="00206ACB">
        <w:t xml:space="preserve"> </w:t>
      </w:r>
      <w:r w:rsidRPr="00206ACB">
        <w:t>cartridge</w:t>
      </w:r>
      <w:r w:rsidR="00AC466E" w:rsidRPr="00206ACB">
        <w:t xml:space="preserve"> </w:t>
      </w:r>
      <w:r w:rsidRPr="00206ACB">
        <w:t>print</w:t>
      </w:r>
      <w:r w:rsidR="00AC466E" w:rsidRPr="00206ACB">
        <w:t xml:space="preserve"> </w:t>
      </w:r>
      <w:r w:rsidRPr="00206ACB">
        <w:t>run</w:t>
      </w:r>
      <w:r w:rsidR="00AC466E" w:rsidRPr="00206ACB">
        <w:t xml:space="preserve"> </w:t>
      </w:r>
      <w:r w:rsidRPr="00206ACB">
        <w:t>sold</w:t>
      </w:r>
      <w:r w:rsidR="00AC466E" w:rsidRPr="00206ACB">
        <w:t xml:space="preserve"> </w:t>
      </w:r>
      <w:r w:rsidRPr="00206ACB">
        <w:t>out</w:t>
      </w:r>
      <w:r w:rsidR="00AC466E" w:rsidRPr="00206ACB">
        <w:t xml:space="preserve"> </w:t>
      </w:r>
      <w:r w:rsidRPr="00206ACB">
        <w:t>in</w:t>
      </w:r>
      <w:r w:rsidR="00AC466E" w:rsidRPr="00206ACB">
        <w:t xml:space="preserve"> </w:t>
      </w:r>
      <w:r w:rsidRPr="00206ACB">
        <w:t>a</w:t>
      </w:r>
      <w:r w:rsidR="00AC466E" w:rsidRPr="00206ACB">
        <w:t xml:space="preserve"> </w:t>
      </w:r>
      <w:r w:rsidRPr="00206ACB">
        <w:t>single</w:t>
      </w:r>
      <w:r w:rsidR="00AC466E" w:rsidRPr="00206ACB">
        <w:t xml:space="preserve"> </w:t>
      </w:r>
      <w:r w:rsidRPr="00206ACB">
        <w:t>day.</w:t>
      </w:r>
    </w:p>
    <w:p w14:paraId="25FF6893" w14:textId="10F2DA4E" w:rsidR="003B31C0" w:rsidRPr="00206ACB" w:rsidRDefault="003B31C0">
      <w:pPr>
        <w:pStyle w:val="ListParagraph"/>
        <w:numPr>
          <w:ilvl w:val="0"/>
          <w:numId w:val="10"/>
        </w:numPr>
        <w:rPr>
          <w:rFonts w:cstheme="minorHAnsi"/>
          <w:szCs w:val="26"/>
        </w:rPr>
      </w:pPr>
      <w:r w:rsidRPr="00206ACB">
        <w:rPr>
          <w:rStyle w:val="Emphasis"/>
          <w:rFonts w:cstheme="minorHAnsi"/>
          <w:b/>
          <w:bCs/>
          <w:color w:val="111111"/>
          <w:szCs w:val="26"/>
        </w:rPr>
        <w:t>Twin</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Dragons</w:t>
      </w:r>
      <w:r w:rsidRPr="00206ACB">
        <w:rPr>
          <w:rFonts w:cstheme="minorHAnsi"/>
          <w:szCs w:val="26"/>
        </w:rPr>
        <w:t>,</w:t>
      </w:r>
      <w:r w:rsidR="00AC466E" w:rsidRPr="00206ACB">
        <w:rPr>
          <w:rFonts w:cstheme="minorHAnsi"/>
          <w:szCs w:val="26"/>
        </w:rPr>
        <w:t xml:space="preserve"> </w:t>
      </w:r>
      <w:r w:rsidRPr="00206ACB">
        <w:rPr>
          <w:rFonts w:cstheme="minorHAnsi"/>
          <w:szCs w:val="26"/>
        </w:rPr>
        <w:t>Broke</w:t>
      </w:r>
      <w:r w:rsidR="00AC466E" w:rsidRPr="00206ACB">
        <w:rPr>
          <w:rFonts w:cstheme="minorHAnsi"/>
          <w:szCs w:val="26"/>
        </w:rPr>
        <w:t xml:space="preserve"> </w:t>
      </w:r>
      <w:r w:rsidRPr="00206ACB">
        <w:rPr>
          <w:rFonts w:cstheme="minorHAnsi"/>
          <w:szCs w:val="26"/>
        </w:rPr>
        <w:t>Studio,</w:t>
      </w:r>
      <w:r w:rsidR="00AC466E" w:rsidRPr="00206ACB">
        <w:rPr>
          <w:rFonts w:cstheme="minorHAnsi"/>
          <w:szCs w:val="26"/>
        </w:rPr>
        <w:t xml:space="preserve"> </w:t>
      </w:r>
      <w:r w:rsidRPr="00206ACB">
        <w:rPr>
          <w:rFonts w:cstheme="minorHAnsi"/>
          <w:szCs w:val="26"/>
        </w:rPr>
        <w:t>2018</w:t>
      </w:r>
    </w:p>
    <w:p w14:paraId="1D2591E5" w14:textId="5822A906" w:rsidR="00310F47" w:rsidRPr="00206ACB" w:rsidRDefault="00000000" w:rsidP="009944E9">
      <w:pPr>
        <w:pStyle w:val="NormalWeb"/>
        <w:spacing w:before="120" w:beforeAutospacing="0" w:after="120" w:afterAutospacing="0"/>
        <w:jc w:val="both"/>
        <w:textAlignment w:val="baseline"/>
        <w:rPr>
          <w:rStyle w:val="Emphasis"/>
          <w:rFonts w:eastAsiaTheme="majorEastAsia" w:cstheme="minorHAnsi"/>
          <w:color w:val="111111"/>
          <w:sz w:val="26"/>
          <w:szCs w:val="26"/>
        </w:rPr>
      </w:pPr>
      <w:hyperlink r:id="rId76" w:history="1">
        <w:r w:rsidR="00310F47" w:rsidRPr="00206ACB">
          <w:rPr>
            <w:rStyle w:val="Hyperlink"/>
            <w:rFonts w:eastAsiaTheme="majorEastAsia" w:cstheme="minorHAnsi"/>
            <w:sz w:val="26"/>
            <w:szCs w:val="26"/>
          </w:rPr>
          <w:t>https://youtu.be/BOn6hEZuolU</w:t>
        </w:r>
      </w:hyperlink>
    </w:p>
    <w:p w14:paraId="525B9370" w14:textId="467D4F5D" w:rsidR="003B31C0" w:rsidRPr="00206ACB" w:rsidRDefault="003B31C0" w:rsidP="00130695">
      <w:r w:rsidRPr="00206ACB">
        <w:rPr>
          <w:rStyle w:val="Emphasis"/>
          <w:rFonts w:eastAsiaTheme="majorEastAsia" w:cstheme="minorHAnsi"/>
          <w:color w:val="111111"/>
          <w:szCs w:val="26"/>
        </w:rPr>
        <w:t>Twin</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Dragons</w:t>
      </w:r>
      <w:r w:rsidR="00AC466E" w:rsidRPr="00206ACB">
        <w:t xml:space="preserve"> </w:t>
      </w:r>
      <w:r w:rsidRPr="00206ACB">
        <w:t>was</w:t>
      </w:r>
      <w:r w:rsidR="00AC466E" w:rsidRPr="00206ACB">
        <w:t xml:space="preserve"> </w:t>
      </w:r>
      <w:r w:rsidRPr="00206ACB">
        <w:t>a</w:t>
      </w:r>
      <w:r w:rsidR="00AC466E" w:rsidRPr="00206ACB">
        <w:t xml:space="preserve"> </w:t>
      </w:r>
      <w:r w:rsidRPr="00206ACB">
        <w:t>Kickstarter</w:t>
      </w:r>
      <w:r w:rsidR="00AC466E" w:rsidRPr="00206ACB">
        <w:t xml:space="preserve"> </w:t>
      </w:r>
      <w:r w:rsidRPr="00206ACB">
        <w:t>project</w:t>
      </w:r>
      <w:r w:rsidR="00AC466E" w:rsidRPr="00206ACB">
        <w:t xml:space="preserve"> </w:t>
      </w:r>
      <w:r w:rsidRPr="00206ACB">
        <w:t>by</w:t>
      </w:r>
      <w:r w:rsidR="00AC466E" w:rsidRPr="00206ACB">
        <w:t xml:space="preserve"> </w:t>
      </w:r>
      <w:r w:rsidRPr="00206ACB">
        <w:t>French</w:t>
      </w:r>
      <w:r w:rsidR="00AC466E" w:rsidRPr="00206ACB">
        <w:t xml:space="preserve"> </w:t>
      </w:r>
      <w:r w:rsidRPr="00206ACB">
        <w:t>developers</w:t>
      </w:r>
      <w:r w:rsidR="00AC466E" w:rsidRPr="00206ACB">
        <w:t xml:space="preserve"> </w:t>
      </w:r>
      <w:r w:rsidRPr="00206ACB">
        <w:t>Broke</w:t>
      </w:r>
      <w:r w:rsidR="00AC466E" w:rsidRPr="00206ACB">
        <w:t xml:space="preserve"> </w:t>
      </w:r>
      <w:r w:rsidRPr="00206ACB">
        <w:t>Studio.</w:t>
      </w:r>
      <w:r w:rsidR="00AC466E" w:rsidRPr="00206ACB">
        <w:t xml:space="preserve"> </w:t>
      </w:r>
      <w:r w:rsidRPr="00206ACB">
        <w:t>It</w:t>
      </w:r>
      <w:r w:rsidR="00AC466E" w:rsidRPr="00206ACB">
        <w:t xml:space="preserve"> </w:t>
      </w:r>
      <w:r w:rsidRPr="00206ACB">
        <w:t>raised</w:t>
      </w:r>
      <w:r w:rsidR="00AC466E" w:rsidRPr="00206ACB">
        <w:t xml:space="preserve"> </w:t>
      </w:r>
      <w:r w:rsidRPr="00206ACB">
        <w:t>over</w:t>
      </w:r>
      <w:r w:rsidR="00AC466E" w:rsidRPr="00206ACB">
        <w:t xml:space="preserve"> </w:t>
      </w:r>
      <w:r w:rsidRPr="00206ACB">
        <w:rPr>
          <w:rFonts w:ascii="ＭＳ 明朝" w:eastAsia="ＭＳ 明朝" w:hAnsi="ＭＳ 明朝" w:cs="ＭＳ 明朝" w:hint="eastAsia"/>
        </w:rPr>
        <w:t>€</w:t>
      </w:r>
      <w:r w:rsidRPr="00206ACB">
        <w:t>30,000,</w:t>
      </w:r>
      <w:r w:rsidR="00AC466E" w:rsidRPr="00206ACB">
        <w:t xml:space="preserve"> </w:t>
      </w:r>
      <w:r w:rsidRPr="00206ACB">
        <w:t>easily</w:t>
      </w:r>
      <w:r w:rsidR="00AC466E" w:rsidRPr="00206ACB">
        <w:t xml:space="preserve"> </w:t>
      </w:r>
      <w:r w:rsidRPr="00206ACB">
        <w:t>meeting</w:t>
      </w:r>
      <w:r w:rsidR="00AC466E" w:rsidRPr="00206ACB">
        <w:t xml:space="preserve"> </w:t>
      </w:r>
      <w:r w:rsidRPr="00206ACB">
        <w:t>its</w:t>
      </w:r>
      <w:r w:rsidR="00AC466E" w:rsidRPr="00206ACB">
        <w:t xml:space="preserve"> </w:t>
      </w:r>
      <w:r w:rsidRPr="00206ACB">
        <w:t>campaign</w:t>
      </w:r>
      <w:r w:rsidR="00AC466E" w:rsidRPr="00206ACB">
        <w:t xml:space="preserve"> </w:t>
      </w:r>
      <w:r w:rsidRPr="00206ACB">
        <w:t>funding</w:t>
      </w:r>
      <w:r w:rsidR="00AC466E" w:rsidRPr="00206ACB">
        <w:t xml:space="preserve"> </w:t>
      </w:r>
      <w:r w:rsidRPr="00206ACB">
        <w:t>goals.</w:t>
      </w:r>
    </w:p>
    <w:p w14:paraId="1E3406D5" w14:textId="42786E79" w:rsidR="003B31C0" w:rsidRPr="00206ACB" w:rsidRDefault="003B31C0">
      <w:pPr>
        <w:pStyle w:val="ListParagraph"/>
        <w:numPr>
          <w:ilvl w:val="0"/>
          <w:numId w:val="10"/>
        </w:numPr>
        <w:rPr>
          <w:rFonts w:cstheme="minorHAnsi"/>
          <w:szCs w:val="26"/>
        </w:rPr>
      </w:pPr>
      <w:r w:rsidRPr="00206ACB">
        <w:rPr>
          <w:rStyle w:val="Emphasis"/>
          <w:rFonts w:cstheme="minorHAnsi"/>
          <w:b/>
          <w:bCs/>
          <w:color w:val="111111"/>
          <w:szCs w:val="26"/>
        </w:rPr>
        <w:t>Lizard</w:t>
      </w:r>
      <w:r w:rsidRPr="00206ACB">
        <w:rPr>
          <w:rFonts w:cstheme="minorHAnsi"/>
          <w:szCs w:val="26"/>
        </w:rPr>
        <w:t>,</w:t>
      </w:r>
      <w:r w:rsidR="00AC466E" w:rsidRPr="00206ACB">
        <w:rPr>
          <w:rFonts w:cstheme="minorHAnsi"/>
          <w:szCs w:val="26"/>
        </w:rPr>
        <w:t xml:space="preserve"> </w:t>
      </w:r>
      <w:r w:rsidRPr="00206ACB">
        <w:rPr>
          <w:rFonts w:cstheme="minorHAnsi"/>
          <w:szCs w:val="26"/>
        </w:rPr>
        <w:t>Brad</w:t>
      </w:r>
      <w:r w:rsidR="00AC466E" w:rsidRPr="00206ACB">
        <w:rPr>
          <w:rFonts w:cstheme="minorHAnsi"/>
          <w:szCs w:val="26"/>
        </w:rPr>
        <w:t xml:space="preserve"> </w:t>
      </w:r>
      <w:r w:rsidRPr="00206ACB">
        <w:rPr>
          <w:rFonts w:cstheme="minorHAnsi"/>
          <w:szCs w:val="26"/>
        </w:rPr>
        <w:t>Smith,</w:t>
      </w:r>
      <w:r w:rsidR="00AC466E" w:rsidRPr="00206ACB">
        <w:rPr>
          <w:rFonts w:cstheme="minorHAnsi"/>
          <w:szCs w:val="26"/>
        </w:rPr>
        <w:t xml:space="preserve"> </w:t>
      </w:r>
      <w:r w:rsidRPr="00206ACB">
        <w:rPr>
          <w:rFonts w:cstheme="minorHAnsi"/>
          <w:szCs w:val="26"/>
        </w:rPr>
        <w:t>2018</w:t>
      </w:r>
    </w:p>
    <w:p w14:paraId="42D4C500" w14:textId="17046CE9" w:rsidR="00310F47" w:rsidRPr="00206ACB" w:rsidRDefault="00000000" w:rsidP="009944E9">
      <w:pPr>
        <w:pStyle w:val="NormalWeb"/>
        <w:spacing w:before="120" w:beforeAutospacing="0" w:after="120" w:afterAutospacing="0"/>
        <w:textAlignment w:val="baseline"/>
        <w:rPr>
          <w:rStyle w:val="Emphasis"/>
          <w:rFonts w:eastAsiaTheme="majorEastAsia" w:cstheme="minorHAnsi"/>
          <w:color w:val="111111"/>
          <w:sz w:val="26"/>
          <w:szCs w:val="26"/>
        </w:rPr>
      </w:pPr>
      <w:hyperlink r:id="rId77" w:history="1">
        <w:r w:rsidR="00310F47" w:rsidRPr="00206ACB">
          <w:rPr>
            <w:rStyle w:val="Hyperlink"/>
            <w:rFonts w:eastAsiaTheme="majorEastAsia" w:cstheme="minorHAnsi"/>
            <w:sz w:val="26"/>
            <w:szCs w:val="26"/>
          </w:rPr>
          <w:t>https://youtu.be/5RDAoN_qO9w</w:t>
        </w:r>
      </w:hyperlink>
    </w:p>
    <w:p w14:paraId="26D634B6" w14:textId="12828602" w:rsidR="00835A0E" w:rsidRPr="00206ACB" w:rsidRDefault="003B31C0" w:rsidP="00130695">
      <w:r w:rsidRPr="00206ACB">
        <w:rPr>
          <w:rStyle w:val="Emphasis"/>
          <w:rFonts w:eastAsiaTheme="majorEastAsia" w:cstheme="minorHAnsi"/>
          <w:color w:val="111111"/>
          <w:szCs w:val="26"/>
        </w:rPr>
        <w:t>Lizard</w:t>
      </w:r>
      <w:r w:rsidR="00AC466E" w:rsidRPr="00206ACB">
        <w:t xml:space="preserve"> </w:t>
      </w:r>
      <w:r w:rsidRPr="00206ACB">
        <w:t>is</w:t>
      </w:r>
      <w:r w:rsidR="00AC466E" w:rsidRPr="00206ACB">
        <w:t xml:space="preserve"> </w:t>
      </w:r>
      <w:r w:rsidRPr="00206ACB">
        <w:t>a</w:t>
      </w:r>
      <w:r w:rsidR="00AC466E" w:rsidRPr="00206ACB">
        <w:t xml:space="preserve"> </w:t>
      </w:r>
      <w:r w:rsidRPr="00206ACB">
        <w:t>new</w:t>
      </w:r>
      <w:r w:rsidR="00AC466E" w:rsidRPr="00206ACB">
        <w:t xml:space="preserve"> </w:t>
      </w:r>
      <w:r w:rsidRPr="00206ACB">
        <w:t>NES</w:t>
      </w:r>
      <w:r w:rsidR="00AC466E" w:rsidRPr="00206ACB">
        <w:t xml:space="preserve"> </w:t>
      </w:r>
      <w:r w:rsidRPr="00206ACB">
        <w:t>game</w:t>
      </w:r>
      <w:r w:rsidR="00AC466E" w:rsidRPr="00206ACB">
        <w:t xml:space="preserve"> </w:t>
      </w:r>
      <w:r w:rsidRPr="00206ACB">
        <w:t>released</w:t>
      </w:r>
      <w:r w:rsidR="00AC466E" w:rsidRPr="00206ACB">
        <w:t xml:space="preserve"> </w:t>
      </w:r>
      <w:r w:rsidRPr="00206ACB">
        <w:t>both</w:t>
      </w:r>
      <w:r w:rsidR="00AC466E" w:rsidRPr="00206ACB">
        <w:t xml:space="preserve"> </w:t>
      </w:r>
      <w:r w:rsidRPr="00206ACB">
        <w:t>on</w:t>
      </w:r>
      <w:r w:rsidR="00AC466E" w:rsidRPr="00206ACB">
        <w:t xml:space="preserve"> </w:t>
      </w:r>
      <w:r w:rsidRPr="00206ACB">
        <w:t>a</w:t>
      </w:r>
      <w:r w:rsidR="00AC466E" w:rsidRPr="00206ACB">
        <w:t xml:space="preserve"> </w:t>
      </w:r>
      <w:r w:rsidRPr="00206ACB">
        <w:t>physical</w:t>
      </w:r>
      <w:r w:rsidR="00AC466E" w:rsidRPr="00206ACB">
        <w:t xml:space="preserve"> </w:t>
      </w:r>
      <w:r w:rsidRPr="00206ACB">
        <w:t>NES</w:t>
      </w:r>
      <w:r w:rsidR="00AC466E" w:rsidRPr="00206ACB">
        <w:t xml:space="preserve"> </w:t>
      </w:r>
      <w:r w:rsidRPr="00206ACB">
        <w:t>cartridge</w:t>
      </w:r>
      <w:r w:rsidR="00AC466E" w:rsidRPr="00206ACB">
        <w:t xml:space="preserve"> </w:t>
      </w:r>
      <w:r w:rsidRPr="00206ACB">
        <w:t>and</w:t>
      </w:r>
      <w:r w:rsidR="00AC466E" w:rsidRPr="00206ACB">
        <w:t xml:space="preserve"> </w:t>
      </w:r>
      <w:r w:rsidRPr="00206ACB">
        <w:t>digitally</w:t>
      </w:r>
      <w:r w:rsidR="00AC466E" w:rsidRPr="00206ACB">
        <w:t xml:space="preserve"> </w:t>
      </w:r>
      <w:r w:rsidRPr="00206ACB">
        <w:t>over</w:t>
      </w:r>
      <w:r w:rsidR="00AC466E" w:rsidRPr="00206ACB">
        <w:t xml:space="preserve"> </w:t>
      </w:r>
      <w:r w:rsidRPr="00206ACB">
        <w:t>Steam</w:t>
      </w:r>
      <w:r w:rsidR="00AC466E" w:rsidRPr="00206ACB">
        <w:t xml:space="preserve"> </w:t>
      </w:r>
      <w:r w:rsidRPr="00206ACB">
        <w:t>(wrapped</w:t>
      </w:r>
      <w:r w:rsidR="00AC466E" w:rsidRPr="00206ACB">
        <w:t xml:space="preserve"> </w:t>
      </w:r>
      <w:r w:rsidRPr="00206ACB">
        <w:t>in</w:t>
      </w:r>
      <w:r w:rsidR="00AC466E" w:rsidRPr="00206ACB">
        <w:t xml:space="preserve"> </w:t>
      </w:r>
      <w:r w:rsidRPr="00206ACB">
        <w:t>an</w:t>
      </w:r>
      <w:r w:rsidR="00AC466E" w:rsidRPr="00206ACB">
        <w:t xml:space="preserve"> </w:t>
      </w:r>
      <w:r w:rsidRPr="00206ACB">
        <w:t>NES</w:t>
      </w:r>
      <w:r w:rsidR="00AC466E" w:rsidRPr="00206ACB">
        <w:t xml:space="preserve"> </w:t>
      </w:r>
      <w:r w:rsidRPr="00206ACB">
        <w:t>emulator).</w:t>
      </w:r>
    </w:p>
    <w:p w14:paraId="02B0F26D" w14:textId="5BBA9A72" w:rsidR="00835A0E" w:rsidRPr="00206ACB" w:rsidRDefault="00342AFE">
      <w:pPr>
        <w:pStyle w:val="ListParagraph"/>
        <w:numPr>
          <w:ilvl w:val="0"/>
          <w:numId w:val="10"/>
        </w:numPr>
        <w:rPr>
          <w:rFonts w:cstheme="minorHAnsi"/>
          <w:szCs w:val="26"/>
        </w:rPr>
      </w:pPr>
      <w:r w:rsidRPr="00206ACB">
        <w:rPr>
          <w:rStyle w:val="Emphasis"/>
          <w:rFonts w:cstheme="minorHAnsi"/>
          <w:b/>
          <w:bCs/>
          <w:color w:val="111111"/>
          <w:szCs w:val="26"/>
        </w:rPr>
        <w:t>Micro</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Mages,</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Morphcat</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Games</w:t>
      </w:r>
      <w:r w:rsidR="00835A0E" w:rsidRPr="00206ACB">
        <w:rPr>
          <w:rFonts w:cstheme="minorHAnsi"/>
          <w:szCs w:val="26"/>
        </w:rPr>
        <w:t>,</w:t>
      </w:r>
      <w:r w:rsidR="00AC466E" w:rsidRPr="00206ACB">
        <w:rPr>
          <w:rFonts w:cstheme="minorHAnsi"/>
          <w:szCs w:val="26"/>
        </w:rPr>
        <w:t xml:space="preserve"> </w:t>
      </w:r>
      <w:r w:rsidR="00835A0E" w:rsidRPr="00206ACB">
        <w:rPr>
          <w:rFonts w:cstheme="minorHAnsi"/>
          <w:szCs w:val="26"/>
        </w:rPr>
        <w:t>201</w:t>
      </w:r>
      <w:r w:rsidRPr="00206ACB">
        <w:rPr>
          <w:rFonts w:cstheme="minorHAnsi"/>
          <w:szCs w:val="26"/>
        </w:rPr>
        <w:t>9</w:t>
      </w:r>
    </w:p>
    <w:p w14:paraId="5950FDF0" w14:textId="13DAC15D" w:rsidR="00835A0E" w:rsidRPr="00206ACB" w:rsidRDefault="00000000" w:rsidP="009944E9">
      <w:pPr>
        <w:pStyle w:val="NormalWeb"/>
        <w:spacing w:before="120" w:beforeAutospacing="0" w:after="120" w:afterAutospacing="0"/>
        <w:textAlignment w:val="baseline"/>
        <w:rPr>
          <w:rStyle w:val="Emphasis"/>
          <w:rFonts w:eastAsiaTheme="majorEastAsia" w:cstheme="minorHAnsi"/>
          <w:color w:val="111111"/>
          <w:sz w:val="26"/>
          <w:szCs w:val="26"/>
        </w:rPr>
      </w:pPr>
      <w:hyperlink r:id="rId78" w:history="1">
        <w:r w:rsidR="00835A0E" w:rsidRPr="00206ACB">
          <w:rPr>
            <w:rStyle w:val="Hyperlink"/>
            <w:rFonts w:eastAsiaTheme="majorEastAsia" w:cstheme="minorHAnsi"/>
            <w:sz w:val="26"/>
            <w:szCs w:val="26"/>
          </w:rPr>
          <w:t>https://youtu.be/VFX401vvKTQ</w:t>
        </w:r>
      </w:hyperlink>
    </w:p>
    <w:p w14:paraId="1451169C" w14:textId="244DA04D" w:rsidR="00B56DEF" w:rsidRPr="00206ACB" w:rsidRDefault="00E972CD" w:rsidP="00130695">
      <w:r w:rsidRPr="00206ACB">
        <w:rPr>
          <w:rStyle w:val="Emphasis"/>
          <w:rFonts w:eastAsiaTheme="majorEastAsia" w:cstheme="minorHAnsi"/>
          <w:color w:val="111111"/>
          <w:szCs w:val="26"/>
        </w:rPr>
        <w:t>Micro</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Mages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is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a</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new</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platform</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game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for</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the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NES,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play</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solo</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or</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with</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up</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to</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4</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players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simultaneously.</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Fight</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to</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get</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the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best</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score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or</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cooperate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to</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overcome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challenging</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levels.</w:t>
      </w:r>
    </w:p>
    <w:p w14:paraId="40F27685" w14:textId="480C16B1" w:rsidR="00E17E4A" w:rsidRPr="00206ACB" w:rsidRDefault="00E17E4A" w:rsidP="00D4075A">
      <w:pPr>
        <w:pStyle w:val="Heading3"/>
        <w:rPr>
          <w:rFonts w:cstheme="minorHAnsi"/>
        </w:rPr>
      </w:pPr>
      <w:bookmarkStart w:id="87" w:name="_Toc168434225"/>
      <w:bookmarkStart w:id="88" w:name="_Toc168542736"/>
      <w:r w:rsidRPr="00206ACB">
        <w:rPr>
          <w:rFonts w:cstheme="minorHAnsi"/>
        </w:rPr>
        <w:t>It</w:t>
      </w:r>
      <w:r w:rsidR="00AC466E" w:rsidRPr="00206ACB">
        <w:rPr>
          <w:rFonts w:cstheme="minorHAnsi"/>
        </w:rPr>
        <w:t xml:space="preserve"> </w:t>
      </w:r>
      <w:r w:rsidRPr="00206ACB">
        <w:rPr>
          <w:rFonts w:cstheme="minorHAnsi"/>
        </w:rPr>
        <w:t>Has</w:t>
      </w:r>
      <w:r w:rsidR="00AC466E" w:rsidRPr="00206ACB">
        <w:rPr>
          <w:rFonts w:cstheme="minorHAnsi"/>
        </w:rPr>
        <w:t xml:space="preserve"> </w:t>
      </w:r>
      <w:r w:rsidRPr="00206ACB">
        <w:rPr>
          <w:rFonts w:cstheme="minorHAnsi"/>
        </w:rPr>
        <w:t>a</w:t>
      </w:r>
      <w:r w:rsidR="00AC466E" w:rsidRPr="00206ACB">
        <w:rPr>
          <w:rFonts w:cstheme="minorHAnsi"/>
        </w:rPr>
        <w:t xml:space="preserve"> </w:t>
      </w:r>
      <w:r w:rsidRPr="00206ACB">
        <w:rPr>
          <w:rFonts w:cstheme="minorHAnsi"/>
        </w:rPr>
        <w:t>Vibrant</w:t>
      </w:r>
      <w:r w:rsidR="00AC466E" w:rsidRPr="00206ACB">
        <w:rPr>
          <w:rFonts w:cstheme="minorHAnsi"/>
        </w:rPr>
        <w:t xml:space="preserve"> </w:t>
      </w:r>
      <w:r w:rsidRPr="00206ACB">
        <w:rPr>
          <w:rFonts w:cstheme="minorHAnsi"/>
        </w:rPr>
        <w:t>Community</w:t>
      </w:r>
      <w:bookmarkEnd w:id="87"/>
      <w:bookmarkEnd w:id="88"/>
    </w:p>
    <w:p w14:paraId="0DA9467F" w14:textId="164140ED" w:rsidR="00B56DEF" w:rsidRPr="00206ACB" w:rsidRDefault="003B31C0" w:rsidP="00130695">
      <w:r w:rsidRPr="00206ACB">
        <w:t>Thankfully,</w:t>
      </w:r>
      <w:r w:rsidR="00AC466E" w:rsidRPr="00206ACB">
        <w:t xml:space="preserve"> </w:t>
      </w:r>
      <w:r w:rsidRPr="00206ACB">
        <w:t>the</w:t>
      </w:r>
      <w:r w:rsidR="00AC466E" w:rsidRPr="00206ACB">
        <w:t xml:space="preserve"> </w:t>
      </w:r>
      <w:r w:rsidRPr="00206ACB">
        <w:t>developers</w:t>
      </w:r>
      <w:r w:rsidR="00AC466E" w:rsidRPr="00206ACB">
        <w:t xml:space="preserve"> </w:t>
      </w:r>
      <w:r w:rsidRPr="00206ACB">
        <w:t>who</w:t>
      </w:r>
      <w:r w:rsidR="00AC466E" w:rsidRPr="00206ACB">
        <w:t xml:space="preserve"> </w:t>
      </w:r>
      <w:r w:rsidRPr="00206ACB">
        <w:t>continue</w:t>
      </w:r>
      <w:r w:rsidR="00AC466E" w:rsidRPr="00206ACB">
        <w:t xml:space="preserve"> </w:t>
      </w:r>
      <w:r w:rsidRPr="00206ACB">
        <w:t>to</w:t>
      </w:r>
      <w:r w:rsidR="00AC466E" w:rsidRPr="00206ACB">
        <w:t xml:space="preserve"> </w:t>
      </w:r>
      <w:r w:rsidRPr="00206ACB">
        <w:t>create</w:t>
      </w:r>
      <w:r w:rsidR="00AC466E" w:rsidRPr="00206ACB">
        <w:t xml:space="preserve"> </w:t>
      </w:r>
      <w:r w:rsidRPr="00206ACB">
        <w:t>new</w:t>
      </w:r>
      <w:r w:rsidR="00AC466E" w:rsidRPr="00206ACB">
        <w:t xml:space="preserve"> </w:t>
      </w:r>
      <w:r w:rsidRPr="00206ACB">
        <w:t>NES</w:t>
      </w:r>
      <w:r w:rsidR="00AC466E" w:rsidRPr="00206ACB">
        <w:t xml:space="preserve"> </w:t>
      </w:r>
      <w:r w:rsidRPr="00206ACB">
        <w:t>games</w:t>
      </w:r>
      <w:r w:rsidR="00AC466E" w:rsidRPr="00206ACB">
        <w:t xml:space="preserve"> </w:t>
      </w:r>
      <w:r w:rsidRPr="00206ACB">
        <w:t>to</w:t>
      </w:r>
      <w:r w:rsidR="00AC466E" w:rsidRPr="00206ACB">
        <w:t xml:space="preserve"> </w:t>
      </w:r>
      <w:r w:rsidRPr="00206ACB">
        <w:t>this</w:t>
      </w:r>
      <w:r w:rsidR="00AC466E" w:rsidRPr="00206ACB">
        <w:t xml:space="preserve"> </w:t>
      </w:r>
      <w:r w:rsidRPr="00206ACB">
        <w:t>day</w:t>
      </w:r>
      <w:r w:rsidR="00AC466E" w:rsidRPr="00206ACB">
        <w:t xml:space="preserve"> </w:t>
      </w:r>
      <w:r w:rsidRPr="00206ACB">
        <w:t>are</w:t>
      </w:r>
      <w:r w:rsidR="00AC466E" w:rsidRPr="00206ACB">
        <w:t xml:space="preserve"> </w:t>
      </w:r>
      <w:r w:rsidRPr="00206ACB">
        <w:t>not</w:t>
      </w:r>
      <w:r w:rsidR="00AC466E" w:rsidRPr="00206ACB">
        <w:t xml:space="preserve"> </w:t>
      </w:r>
      <w:r w:rsidRPr="00206ACB">
        <w:t>isolated</w:t>
      </w:r>
      <w:r w:rsidR="00AC466E" w:rsidRPr="00206ACB">
        <w:t xml:space="preserve"> </w:t>
      </w:r>
      <w:r w:rsidRPr="00206ACB">
        <w:t>hermits.</w:t>
      </w:r>
      <w:r w:rsidR="00AC466E" w:rsidRPr="00206ACB">
        <w:t xml:space="preserve"> </w:t>
      </w:r>
      <w:r w:rsidRPr="00206ACB">
        <w:t>They</w:t>
      </w:r>
      <w:r w:rsidR="00AC466E" w:rsidRPr="00206ACB">
        <w:t xml:space="preserve"> </w:t>
      </w:r>
      <w:r w:rsidRPr="00206ACB">
        <w:t>are</w:t>
      </w:r>
      <w:r w:rsidR="00AC466E" w:rsidRPr="00206ACB">
        <w:t xml:space="preserve"> </w:t>
      </w:r>
      <w:r w:rsidRPr="00206ACB">
        <w:t>part</w:t>
      </w:r>
      <w:r w:rsidR="00AC466E" w:rsidRPr="00206ACB">
        <w:t xml:space="preserve"> </w:t>
      </w:r>
      <w:r w:rsidRPr="00206ACB">
        <w:t>of</w:t>
      </w:r>
      <w:r w:rsidR="00AC466E" w:rsidRPr="00206ACB">
        <w:t xml:space="preserve"> </w:t>
      </w:r>
      <w:r w:rsidRPr="00206ACB">
        <w:t>a</w:t>
      </w:r>
      <w:r w:rsidR="00AC466E" w:rsidRPr="00206ACB">
        <w:t xml:space="preserve"> </w:t>
      </w:r>
      <w:r w:rsidRPr="00206ACB">
        <w:t>broad</w:t>
      </w:r>
      <w:r w:rsidR="00AC466E" w:rsidRPr="00206ACB">
        <w:t xml:space="preserve"> </w:t>
      </w:r>
      <w:r w:rsidRPr="00206ACB">
        <w:t>community</w:t>
      </w:r>
      <w:r w:rsidR="00AC466E" w:rsidRPr="00206ACB">
        <w:t xml:space="preserve"> </w:t>
      </w:r>
      <w:r w:rsidRPr="00206ACB">
        <w:t>of</w:t>
      </w:r>
      <w:r w:rsidR="00AC466E" w:rsidRPr="00206ACB">
        <w:t xml:space="preserve"> </w:t>
      </w:r>
      <w:r w:rsidRPr="00206ACB">
        <w:t>hobbyists</w:t>
      </w:r>
      <w:r w:rsidR="00AC466E" w:rsidRPr="00206ACB">
        <w:t xml:space="preserve"> </w:t>
      </w:r>
      <w:r w:rsidRPr="00206ACB">
        <w:t>and</w:t>
      </w:r>
      <w:r w:rsidR="00AC466E" w:rsidRPr="00206ACB">
        <w:t xml:space="preserve"> </w:t>
      </w:r>
      <w:r w:rsidRPr="00206ACB">
        <w:t>NES</w:t>
      </w:r>
      <w:r w:rsidR="00AC466E" w:rsidRPr="00206ACB">
        <w:t xml:space="preserve"> </w:t>
      </w:r>
      <w:r w:rsidRPr="00206ACB">
        <w:t>players</w:t>
      </w:r>
      <w:r w:rsidR="00AC466E" w:rsidRPr="00206ACB">
        <w:t xml:space="preserve"> </w:t>
      </w:r>
      <w:r w:rsidRPr="00206ACB">
        <w:t>who</w:t>
      </w:r>
      <w:r w:rsidR="00AC466E" w:rsidRPr="00206ACB">
        <w:t xml:space="preserve"> </w:t>
      </w:r>
      <w:r w:rsidRPr="00206ACB">
        <w:t>continue</w:t>
      </w:r>
      <w:r w:rsidR="00AC466E" w:rsidRPr="00206ACB">
        <w:t xml:space="preserve"> </w:t>
      </w:r>
      <w:r w:rsidRPr="00206ACB">
        <w:t>to</w:t>
      </w:r>
      <w:r w:rsidR="00AC466E" w:rsidRPr="00206ACB">
        <w:t xml:space="preserve"> </w:t>
      </w:r>
      <w:r w:rsidRPr="00206ACB">
        <w:t>expand</w:t>
      </w:r>
      <w:r w:rsidR="00AC466E" w:rsidRPr="00206ACB">
        <w:t xml:space="preserve"> </w:t>
      </w:r>
      <w:r w:rsidRPr="00206ACB">
        <w:t>our</w:t>
      </w:r>
      <w:r w:rsidR="00AC466E" w:rsidRPr="00206ACB">
        <w:t xml:space="preserve"> </w:t>
      </w:r>
      <w:r w:rsidRPr="00206ACB">
        <w:t>knowledge</w:t>
      </w:r>
      <w:r w:rsidR="00AC466E" w:rsidRPr="00206ACB">
        <w:t xml:space="preserve"> </w:t>
      </w:r>
      <w:r w:rsidRPr="00206ACB">
        <w:t>of</w:t>
      </w:r>
      <w:r w:rsidR="00AC466E" w:rsidRPr="00206ACB">
        <w:t xml:space="preserve"> </w:t>
      </w:r>
      <w:r w:rsidRPr="00206ACB">
        <w:t>how</w:t>
      </w:r>
      <w:r w:rsidR="00AC466E" w:rsidRPr="00206ACB">
        <w:t xml:space="preserve"> </w:t>
      </w:r>
      <w:r w:rsidRPr="00206ACB">
        <w:t>the</w:t>
      </w:r>
      <w:r w:rsidR="00AC466E" w:rsidRPr="00206ACB">
        <w:t xml:space="preserve"> </w:t>
      </w:r>
      <w:r w:rsidRPr="00206ACB">
        <w:t>NES</w:t>
      </w:r>
      <w:r w:rsidR="00AC466E" w:rsidRPr="00206ACB">
        <w:t xml:space="preserve"> </w:t>
      </w:r>
      <w:r w:rsidRPr="00206ACB">
        <w:t>operates</w:t>
      </w:r>
      <w:r w:rsidR="00AC466E" w:rsidRPr="00206ACB">
        <w:t xml:space="preserve"> </w:t>
      </w:r>
      <w:r w:rsidRPr="00206ACB">
        <w:t>and</w:t>
      </w:r>
      <w:r w:rsidR="00AC466E" w:rsidRPr="00206ACB">
        <w:t xml:space="preserve"> </w:t>
      </w:r>
      <w:r w:rsidRPr="00206ACB">
        <w:t>how</w:t>
      </w:r>
      <w:r w:rsidR="00AC466E" w:rsidRPr="00206ACB">
        <w:t xml:space="preserve"> </w:t>
      </w:r>
      <w:r w:rsidRPr="00206ACB">
        <w:t>best</w:t>
      </w:r>
      <w:r w:rsidR="00AC466E" w:rsidRPr="00206ACB">
        <w:t xml:space="preserve"> </w:t>
      </w:r>
      <w:r w:rsidRPr="00206ACB">
        <w:t>to</w:t>
      </w:r>
      <w:r w:rsidR="00AC466E" w:rsidRPr="00206ACB">
        <w:t xml:space="preserve"> </w:t>
      </w:r>
      <w:r w:rsidRPr="00206ACB">
        <w:t>create</w:t>
      </w:r>
      <w:r w:rsidR="00AC466E" w:rsidRPr="00206ACB">
        <w:t xml:space="preserve"> </w:t>
      </w:r>
      <w:r w:rsidRPr="00206ACB">
        <w:t>games</w:t>
      </w:r>
      <w:r w:rsidR="00AC466E" w:rsidRPr="00206ACB">
        <w:t xml:space="preserve"> </w:t>
      </w:r>
      <w:r w:rsidRPr="00206ACB">
        <w:t>for</w:t>
      </w:r>
      <w:r w:rsidR="00AC466E" w:rsidRPr="00206ACB">
        <w:t xml:space="preserve"> </w:t>
      </w:r>
      <w:r w:rsidRPr="00206ACB">
        <w:t>it.</w:t>
      </w:r>
      <w:r w:rsidR="00AC466E" w:rsidRPr="00206ACB">
        <w:t xml:space="preserve"> </w:t>
      </w:r>
      <w:r w:rsidRPr="00206ACB">
        <w:t>The</w:t>
      </w:r>
      <w:r w:rsidR="00AC466E" w:rsidRPr="00206ACB">
        <w:t xml:space="preserve"> </w:t>
      </w:r>
      <w:r w:rsidRPr="00206ACB">
        <w:t>community</w:t>
      </w:r>
      <w:r w:rsidR="00AC466E" w:rsidRPr="00206ACB">
        <w:t xml:space="preserve"> </w:t>
      </w:r>
      <w:r w:rsidRPr="00206ACB">
        <w:t>has</w:t>
      </w:r>
      <w:r w:rsidR="00AC466E" w:rsidRPr="00206ACB">
        <w:t xml:space="preserve"> </w:t>
      </w:r>
      <w:r w:rsidRPr="00206ACB">
        <w:t>put</w:t>
      </w:r>
      <w:r w:rsidR="00AC466E" w:rsidRPr="00206ACB">
        <w:t xml:space="preserve"> </w:t>
      </w:r>
      <w:r w:rsidRPr="00206ACB">
        <w:t>together</w:t>
      </w:r>
      <w:r w:rsidR="00AC466E" w:rsidRPr="00206ACB">
        <w:t xml:space="preserve"> </w:t>
      </w:r>
      <w:r w:rsidRPr="00206ACB">
        <w:t>enormous</w:t>
      </w:r>
      <w:r w:rsidR="00AC466E" w:rsidRPr="00206ACB">
        <w:t xml:space="preserve"> </w:t>
      </w:r>
      <w:r w:rsidRPr="00206ACB">
        <w:t>amounts</w:t>
      </w:r>
      <w:r w:rsidR="00AC466E" w:rsidRPr="00206ACB">
        <w:t xml:space="preserve"> </w:t>
      </w:r>
      <w:r w:rsidRPr="00206ACB">
        <w:t>of</w:t>
      </w:r>
      <w:r w:rsidR="00AC466E" w:rsidRPr="00206ACB">
        <w:t xml:space="preserve"> </w:t>
      </w:r>
      <w:r w:rsidRPr="00206ACB">
        <w:t>reference</w:t>
      </w:r>
      <w:r w:rsidR="00AC466E" w:rsidRPr="00206ACB">
        <w:t xml:space="preserve"> </w:t>
      </w:r>
      <w:r w:rsidRPr="00206ACB">
        <w:t>documentation</w:t>
      </w:r>
      <w:r w:rsidR="00AC466E" w:rsidRPr="00206ACB">
        <w:t xml:space="preserve"> </w:t>
      </w:r>
      <w:r w:rsidRPr="00206ACB">
        <w:t>at</w:t>
      </w:r>
      <w:r w:rsidR="00AC466E" w:rsidRPr="00206ACB">
        <w:t xml:space="preserve"> </w:t>
      </w:r>
      <w:r w:rsidRPr="00206ACB">
        <w:t>the</w:t>
      </w:r>
      <w:r w:rsidR="00AC466E" w:rsidRPr="00206ACB">
        <w:t xml:space="preserve"> </w:t>
      </w:r>
      <w:hyperlink r:id="rId79" w:tgtFrame="_blank" w:history="1">
        <w:r w:rsidRPr="00206ACB">
          <w:rPr>
            <w:rStyle w:val="Hyperlink"/>
            <w:rFonts w:cstheme="minorHAnsi"/>
            <w:color w:val="82642B"/>
            <w:szCs w:val="26"/>
          </w:rPr>
          <w:t>NESDev</w:t>
        </w:r>
        <w:r w:rsidR="00AC466E" w:rsidRPr="00206ACB">
          <w:rPr>
            <w:rStyle w:val="Hyperlink"/>
            <w:rFonts w:cstheme="minorHAnsi"/>
            <w:color w:val="82642B"/>
            <w:szCs w:val="26"/>
          </w:rPr>
          <w:t xml:space="preserve"> </w:t>
        </w:r>
        <w:r w:rsidRPr="00206ACB">
          <w:rPr>
            <w:rStyle w:val="Hyperlink"/>
            <w:rFonts w:cstheme="minorHAnsi"/>
            <w:color w:val="82642B"/>
            <w:szCs w:val="26"/>
          </w:rPr>
          <w:t>Wiki</w:t>
        </w:r>
      </w:hyperlink>
      <w:r w:rsidRPr="00206ACB">
        <w:t>,</w:t>
      </w:r>
      <w:r w:rsidR="00AC466E" w:rsidRPr="00206ACB">
        <w:t xml:space="preserve"> </w:t>
      </w:r>
      <w:r w:rsidRPr="00206ACB">
        <w:t>and</w:t>
      </w:r>
      <w:r w:rsidR="00AC466E" w:rsidRPr="00206ACB">
        <w:t xml:space="preserve"> </w:t>
      </w:r>
      <w:r w:rsidRPr="00206ACB">
        <w:t>the</w:t>
      </w:r>
      <w:r w:rsidR="00AC466E" w:rsidRPr="00206ACB">
        <w:t xml:space="preserve"> </w:t>
      </w:r>
      <w:hyperlink r:id="rId80" w:tgtFrame="_blank" w:history="1">
        <w:r w:rsidRPr="00206ACB">
          <w:rPr>
            <w:rStyle w:val="Hyperlink"/>
            <w:rFonts w:cstheme="minorHAnsi"/>
            <w:color w:val="82642B"/>
            <w:szCs w:val="26"/>
          </w:rPr>
          <w:t>NESDev</w:t>
        </w:r>
        <w:r w:rsidR="00AC466E" w:rsidRPr="00206ACB">
          <w:rPr>
            <w:rStyle w:val="Hyperlink"/>
            <w:rFonts w:cstheme="minorHAnsi"/>
            <w:color w:val="82642B"/>
            <w:szCs w:val="26"/>
          </w:rPr>
          <w:t xml:space="preserve"> </w:t>
        </w:r>
        <w:r w:rsidRPr="00206ACB">
          <w:rPr>
            <w:rStyle w:val="Hyperlink"/>
            <w:rFonts w:cstheme="minorHAnsi"/>
            <w:color w:val="82642B"/>
            <w:szCs w:val="26"/>
          </w:rPr>
          <w:t>Forums</w:t>
        </w:r>
      </w:hyperlink>
      <w:r w:rsidR="00AC466E" w:rsidRPr="00206ACB">
        <w:t xml:space="preserve"> </w:t>
      </w:r>
      <w:r w:rsidRPr="00206ACB">
        <w:t>are</w:t>
      </w:r>
      <w:r w:rsidR="00AC466E" w:rsidRPr="00206ACB">
        <w:t xml:space="preserve"> </w:t>
      </w:r>
      <w:r w:rsidRPr="00206ACB">
        <w:t>a</w:t>
      </w:r>
      <w:r w:rsidR="00AC466E" w:rsidRPr="00206ACB">
        <w:t xml:space="preserve"> </w:t>
      </w:r>
      <w:r w:rsidRPr="00206ACB">
        <w:t>great</w:t>
      </w:r>
      <w:r w:rsidR="00AC466E" w:rsidRPr="00206ACB">
        <w:t xml:space="preserve"> </w:t>
      </w:r>
      <w:r w:rsidRPr="00206ACB">
        <w:t>place</w:t>
      </w:r>
      <w:r w:rsidR="00AC466E" w:rsidRPr="00206ACB">
        <w:t xml:space="preserve"> </w:t>
      </w:r>
      <w:r w:rsidRPr="00206ACB">
        <w:t>to</w:t>
      </w:r>
      <w:r w:rsidR="00AC466E" w:rsidRPr="00206ACB">
        <w:t xml:space="preserve"> </w:t>
      </w:r>
      <w:r w:rsidRPr="00206ACB">
        <w:t>get</w:t>
      </w:r>
      <w:r w:rsidR="00AC466E" w:rsidRPr="00206ACB">
        <w:t xml:space="preserve"> </w:t>
      </w:r>
      <w:r w:rsidRPr="00206ACB">
        <w:t>help</w:t>
      </w:r>
      <w:r w:rsidR="00AC466E" w:rsidRPr="00206ACB">
        <w:t xml:space="preserve"> </w:t>
      </w:r>
      <w:r w:rsidRPr="00206ACB">
        <w:t>or</w:t>
      </w:r>
      <w:r w:rsidR="00AC466E" w:rsidRPr="00206ACB">
        <w:t xml:space="preserve"> </w:t>
      </w:r>
      <w:r w:rsidRPr="00206ACB">
        <w:t>to</w:t>
      </w:r>
      <w:r w:rsidR="00AC466E" w:rsidRPr="00206ACB">
        <w:t xml:space="preserve"> </w:t>
      </w:r>
      <w:r w:rsidRPr="00206ACB">
        <w:t>see</w:t>
      </w:r>
      <w:r w:rsidR="00AC466E" w:rsidRPr="00206ACB">
        <w:t xml:space="preserve"> </w:t>
      </w:r>
      <w:r w:rsidRPr="00206ACB">
        <w:t>some</w:t>
      </w:r>
      <w:r w:rsidR="00AC466E" w:rsidRPr="00206ACB">
        <w:t xml:space="preserve"> </w:t>
      </w:r>
      <w:r w:rsidRPr="00206ACB">
        <w:t>of</w:t>
      </w:r>
      <w:r w:rsidR="00AC466E" w:rsidRPr="00206ACB">
        <w:t xml:space="preserve"> </w:t>
      </w:r>
      <w:r w:rsidRPr="00206ACB">
        <w:t>the</w:t>
      </w:r>
      <w:r w:rsidR="00AC466E" w:rsidRPr="00206ACB">
        <w:t xml:space="preserve"> </w:t>
      </w:r>
      <w:r w:rsidRPr="00206ACB">
        <w:t>latest</w:t>
      </w:r>
      <w:r w:rsidR="00AC466E" w:rsidRPr="00206ACB">
        <w:t xml:space="preserve"> </w:t>
      </w:r>
      <w:r w:rsidRPr="00206ACB">
        <w:t>techniques</w:t>
      </w:r>
      <w:r w:rsidR="00AC466E" w:rsidRPr="00206ACB">
        <w:t xml:space="preserve"> </w:t>
      </w:r>
      <w:r w:rsidRPr="00206ACB">
        <w:t>homebrew</w:t>
      </w:r>
      <w:r w:rsidR="00AC466E" w:rsidRPr="00206ACB">
        <w:t xml:space="preserve"> </w:t>
      </w:r>
      <w:r w:rsidRPr="00206ACB">
        <w:t>developers</w:t>
      </w:r>
      <w:r w:rsidR="00AC466E" w:rsidRPr="00206ACB">
        <w:t xml:space="preserve"> </w:t>
      </w:r>
      <w:r w:rsidRPr="00206ACB">
        <w:t>are</w:t>
      </w:r>
      <w:r w:rsidR="00AC466E" w:rsidRPr="00206ACB">
        <w:t xml:space="preserve"> </w:t>
      </w:r>
      <w:r w:rsidRPr="00206ACB">
        <w:t>using.</w:t>
      </w:r>
    </w:p>
    <w:p w14:paraId="5F33B68F" w14:textId="320230CF" w:rsidR="00E17E4A" w:rsidRPr="00206ACB" w:rsidRDefault="00E17E4A" w:rsidP="00D4075A">
      <w:pPr>
        <w:pStyle w:val="Heading3"/>
        <w:rPr>
          <w:rFonts w:cstheme="minorHAnsi"/>
        </w:rPr>
      </w:pPr>
      <w:bookmarkStart w:id="89" w:name="_Toc168434226"/>
      <w:bookmarkStart w:id="90" w:name="_Toc168542737"/>
      <w:r w:rsidRPr="00206ACB">
        <w:rPr>
          <w:rFonts w:cstheme="minorHAnsi"/>
        </w:rPr>
        <w:lastRenderedPageBreak/>
        <w:t>...Continue?</w:t>
      </w:r>
      <w:bookmarkEnd w:id="89"/>
      <w:bookmarkEnd w:id="90"/>
    </w:p>
    <w:p w14:paraId="1917314B" w14:textId="20BD1D27" w:rsidR="00183F55" w:rsidRDefault="0047654E" w:rsidP="00183F55">
      <w:r w:rsidRPr="00206ACB">
        <w:t>If,</w:t>
      </w:r>
      <w:r w:rsidR="00AC466E" w:rsidRPr="00206ACB">
        <w:t xml:space="preserve"> </w:t>
      </w:r>
      <w:r w:rsidRPr="00206ACB">
        <w:t>over</w:t>
      </w:r>
      <w:r w:rsidR="00AC466E" w:rsidRPr="00206ACB">
        <w:t xml:space="preserve"> </w:t>
      </w:r>
      <w:r w:rsidRPr="00206ACB">
        <w:t>the</w:t>
      </w:r>
      <w:r w:rsidR="00AC466E" w:rsidRPr="00206ACB">
        <w:t xml:space="preserve"> </w:t>
      </w:r>
      <w:r w:rsidRPr="00206ACB">
        <w:t>last</w:t>
      </w:r>
      <w:r w:rsidR="00AC466E" w:rsidRPr="00206ACB">
        <w:t xml:space="preserve"> </w:t>
      </w:r>
      <w:r w:rsidRPr="00206ACB">
        <w:t>few</w:t>
      </w:r>
      <w:r w:rsidR="00AC466E" w:rsidRPr="00206ACB">
        <w:t xml:space="preserve"> </w:t>
      </w:r>
      <w:r w:rsidRPr="00206ACB">
        <w:t>chapters,</w:t>
      </w:r>
      <w:r w:rsidR="00AC466E" w:rsidRPr="00206ACB">
        <w:t xml:space="preserve"> </w:t>
      </w:r>
      <w:r w:rsidRPr="00206ACB">
        <w:t>you</w:t>
      </w:r>
      <w:r w:rsidR="00AC466E" w:rsidRPr="00206ACB">
        <w:t xml:space="preserve"> </w:t>
      </w:r>
      <w:r w:rsidRPr="00206ACB">
        <w:t>were</w:t>
      </w:r>
      <w:r w:rsidR="00AC466E" w:rsidRPr="00206ACB">
        <w:t xml:space="preserve"> </w:t>
      </w:r>
      <w:r w:rsidRPr="00206ACB">
        <w:t>a</w:t>
      </w:r>
      <w:r w:rsidR="00AC466E" w:rsidRPr="00206ACB">
        <w:t xml:space="preserve"> </w:t>
      </w:r>
      <w:r w:rsidRPr="00206ACB">
        <w:t>bit</w:t>
      </w:r>
      <w:r w:rsidR="00AC466E" w:rsidRPr="00206ACB">
        <w:t xml:space="preserve"> </w:t>
      </w:r>
      <w:r w:rsidRPr="00206ACB">
        <w:t>frightened</w:t>
      </w:r>
      <w:r w:rsidR="00AC466E" w:rsidRPr="00206ACB">
        <w:t xml:space="preserve"> </w:t>
      </w:r>
      <w:r w:rsidRPr="00206ACB">
        <w:t>about</w:t>
      </w:r>
      <w:r w:rsidR="00AC466E" w:rsidRPr="00206ACB">
        <w:t xml:space="preserve"> </w:t>
      </w:r>
      <w:r w:rsidRPr="00206ACB">
        <w:t>what</w:t>
      </w:r>
      <w:r w:rsidR="00AC466E" w:rsidRPr="00206ACB">
        <w:t xml:space="preserve"> </w:t>
      </w:r>
      <w:r w:rsidRPr="00206ACB">
        <w:t>you</w:t>
      </w:r>
      <w:r w:rsidR="00AC466E" w:rsidRPr="00206ACB">
        <w:t xml:space="preserve"> </w:t>
      </w:r>
      <w:r w:rsidRPr="00206ACB">
        <w:t>were</w:t>
      </w:r>
      <w:r w:rsidR="00AC466E" w:rsidRPr="00206ACB">
        <w:t xml:space="preserve"> </w:t>
      </w:r>
      <w:r w:rsidRPr="00206ACB">
        <w:t>getting</w:t>
      </w:r>
      <w:r w:rsidR="00AC466E" w:rsidRPr="00206ACB">
        <w:t xml:space="preserve"> </w:t>
      </w:r>
      <w:r w:rsidRPr="00206ACB">
        <w:t>into,</w:t>
      </w:r>
      <w:r w:rsidR="00AC466E" w:rsidRPr="00206ACB">
        <w:t xml:space="preserve"> </w:t>
      </w:r>
      <w:r w:rsidRPr="00206ACB">
        <w:t>I</w:t>
      </w:r>
      <w:r w:rsidR="00AC466E" w:rsidRPr="00206ACB">
        <w:t xml:space="preserve"> </w:t>
      </w:r>
      <w:r w:rsidRPr="00206ACB">
        <w:t>hope</w:t>
      </w:r>
      <w:r w:rsidR="00AC466E" w:rsidRPr="00206ACB">
        <w:t xml:space="preserve"> </w:t>
      </w:r>
      <w:r w:rsidRPr="00206ACB">
        <w:t>that</w:t>
      </w:r>
      <w:r w:rsidR="00AC466E" w:rsidRPr="00206ACB">
        <w:t xml:space="preserve"> </w:t>
      </w:r>
      <w:r w:rsidRPr="00206ACB">
        <w:t>this</w:t>
      </w:r>
      <w:r w:rsidR="00AC466E" w:rsidRPr="00206ACB">
        <w:t xml:space="preserve"> </w:t>
      </w:r>
      <w:r w:rsidRPr="00206ACB">
        <w:t>chapter</w:t>
      </w:r>
      <w:r w:rsidR="00AC466E" w:rsidRPr="00206ACB">
        <w:t xml:space="preserve"> </w:t>
      </w:r>
      <w:r w:rsidRPr="00206ACB">
        <w:t>has</w:t>
      </w:r>
      <w:r w:rsidR="00AC466E" w:rsidRPr="00206ACB">
        <w:t xml:space="preserve"> </w:t>
      </w:r>
      <w:r w:rsidRPr="00206ACB">
        <w:t>re-invigorated</w:t>
      </w:r>
      <w:r w:rsidR="00AC466E" w:rsidRPr="00206ACB">
        <w:t xml:space="preserve"> </w:t>
      </w:r>
      <w:r w:rsidRPr="00206ACB">
        <w:t>you.</w:t>
      </w:r>
      <w:r w:rsidR="00AC466E" w:rsidRPr="00206ACB">
        <w:t xml:space="preserve"> </w:t>
      </w:r>
      <w:r w:rsidRPr="00206ACB">
        <w:t>The</w:t>
      </w:r>
      <w:r w:rsidR="00AC466E" w:rsidRPr="00206ACB">
        <w:t xml:space="preserve"> </w:t>
      </w:r>
      <w:r w:rsidRPr="00206ACB">
        <w:t>NES</w:t>
      </w:r>
      <w:r w:rsidR="00AC466E" w:rsidRPr="00206ACB">
        <w:t xml:space="preserve"> </w:t>
      </w:r>
      <w:r w:rsidRPr="00206ACB">
        <w:t>is</w:t>
      </w:r>
      <w:r w:rsidR="00AC466E" w:rsidRPr="00206ACB">
        <w:t xml:space="preserve"> </w:t>
      </w:r>
      <w:r w:rsidRPr="00206ACB">
        <w:t>a</w:t>
      </w:r>
      <w:r w:rsidR="00AC466E" w:rsidRPr="00206ACB">
        <w:t xml:space="preserve"> </w:t>
      </w:r>
      <w:r w:rsidRPr="00206ACB">
        <w:t>strong</w:t>
      </w:r>
      <w:r w:rsidR="00AC466E" w:rsidRPr="00206ACB">
        <w:t xml:space="preserve"> </w:t>
      </w:r>
      <w:r w:rsidRPr="00206ACB">
        <w:t>platform</w:t>
      </w:r>
      <w:r w:rsidR="00AC466E" w:rsidRPr="00206ACB">
        <w:t xml:space="preserve"> </w:t>
      </w:r>
      <w:r w:rsidRPr="00206ACB">
        <w:t>for</w:t>
      </w:r>
      <w:r w:rsidR="00AC466E" w:rsidRPr="00206ACB">
        <w:t xml:space="preserve"> </w:t>
      </w:r>
      <w:r w:rsidRPr="00206ACB">
        <w:t>development</w:t>
      </w:r>
      <w:r w:rsidR="00AC466E" w:rsidRPr="00206ACB">
        <w:t xml:space="preserve"> </w:t>
      </w:r>
      <w:r w:rsidRPr="00206ACB">
        <w:t>that</w:t>
      </w:r>
      <w:r w:rsidR="00AC466E" w:rsidRPr="00206ACB">
        <w:t xml:space="preserve"> </w:t>
      </w:r>
      <w:r w:rsidRPr="00206ACB">
        <w:t>sees</w:t>
      </w:r>
      <w:r w:rsidR="00AC466E" w:rsidRPr="00206ACB">
        <w:t xml:space="preserve"> </w:t>
      </w:r>
      <w:r w:rsidRPr="00206ACB">
        <w:t>new</w:t>
      </w:r>
      <w:r w:rsidR="00AC466E" w:rsidRPr="00206ACB">
        <w:t xml:space="preserve"> </w:t>
      </w:r>
      <w:r w:rsidRPr="00206ACB">
        <w:t>releases</w:t>
      </w:r>
      <w:r w:rsidR="00AC466E" w:rsidRPr="00206ACB">
        <w:t xml:space="preserve"> </w:t>
      </w:r>
      <w:r w:rsidRPr="00206ACB">
        <w:t>and</w:t>
      </w:r>
      <w:r w:rsidR="00AC466E" w:rsidRPr="00206ACB">
        <w:t xml:space="preserve"> </w:t>
      </w:r>
      <w:r w:rsidRPr="00206ACB">
        <w:t>new</w:t>
      </w:r>
      <w:r w:rsidR="00AC466E" w:rsidRPr="00206ACB">
        <w:t xml:space="preserve"> </w:t>
      </w:r>
      <w:r w:rsidRPr="00206ACB">
        <w:t>insight</w:t>
      </w:r>
      <w:r w:rsidR="00AC466E" w:rsidRPr="00206ACB">
        <w:t xml:space="preserve"> </w:t>
      </w:r>
      <w:r w:rsidRPr="00206ACB">
        <w:t>frequently,</w:t>
      </w:r>
      <w:r w:rsidR="00AC466E" w:rsidRPr="00206ACB">
        <w:t xml:space="preserve"> </w:t>
      </w:r>
      <w:r w:rsidRPr="00206ACB">
        <w:t>and</w:t>
      </w:r>
      <w:r w:rsidR="00AC466E" w:rsidRPr="00206ACB">
        <w:t xml:space="preserve"> </w:t>
      </w:r>
      <w:r w:rsidRPr="00206ACB">
        <w:t>I</w:t>
      </w:r>
      <w:r w:rsidR="00AC466E" w:rsidRPr="00206ACB">
        <w:t xml:space="preserve"> </w:t>
      </w:r>
      <w:r w:rsidRPr="00206ACB">
        <w:t>can't</w:t>
      </w:r>
      <w:r w:rsidR="00AC466E" w:rsidRPr="00206ACB">
        <w:t xml:space="preserve"> </w:t>
      </w:r>
      <w:r w:rsidRPr="00206ACB">
        <w:t>wait</w:t>
      </w:r>
      <w:r w:rsidR="00AC466E" w:rsidRPr="00206ACB">
        <w:t xml:space="preserve"> </w:t>
      </w:r>
      <w:r w:rsidRPr="00206ACB">
        <w:t>to</w:t>
      </w:r>
      <w:r w:rsidR="00AC466E" w:rsidRPr="00206ACB">
        <w:t xml:space="preserve"> </w:t>
      </w:r>
      <w:r w:rsidRPr="00206ACB">
        <w:t>continue</w:t>
      </w:r>
      <w:r w:rsidR="00AC466E" w:rsidRPr="00206ACB">
        <w:t xml:space="preserve"> </w:t>
      </w:r>
      <w:r w:rsidRPr="00206ACB">
        <w:t>introducing</w:t>
      </w:r>
      <w:r w:rsidR="00AC466E" w:rsidRPr="00206ACB">
        <w:t xml:space="preserve"> </w:t>
      </w:r>
      <w:r w:rsidRPr="00206ACB">
        <w:t>you</w:t>
      </w:r>
      <w:r w:rsidR="00AC466E" w:rsidRPr="00206ACB">
        <w:t xml:space="preserve"> </w:t>
      </w:r>
      <w:r w:rsidRPr="00206ACB">
        <w:t>to</w:t>
      </w:r>
      <w:r w:rsidR="00AC466E" w:rsidRPr="00206ACB">
        <w:t xml:space="preserve"> </w:t>
      </w:r>
      <w:r w:rsidRPr="00206ACB">
        <w:t>how</w:t>
      </w:r>
      <w:r w:rsidR="00AC466E" w:rsidRPr="00206ACB">
        <w:t xml:space="preserve"> </w:t>
      </w:r>
      <w:r w:rsidRPr="00206ACB">
        <w:t>it</w:t>
      </w:r>
      <w:r w:rsidR="00AC466E" w:rsidRPr="00206ACB">
        <w:t xml:space="preserve"> </w:t>
      </w:r>
      <w:r w:rsidRPr="00206ACB">
        <w:t>works.</w:t>
      </w:r>
      <w:r w:rsidR="00AC466E" w:rsidRPr="00206ACB">
        <w:t xml:space="preserve"> </w:t>
      </w:r>
      <w:r w:rsidRPr="00206ACB">
        <w:t>Let's</w:t>
      </w:r>
      <w:r w:rsidR="00AC466E" w:rsidRPr="00206ACB">
        <w:t xml:space="preserve"> </w:t>
      </w:r>
      <w:r w:rsidRPr="00206ACB">
        <w:t>keep</w:t>
      </w:r>
      <w:r w:rsidR="00AC466E" w:rsidRPr="00206ACB">
        <w:t xml:space="preserve"> </w:t>
      </w:r>
      <w:r w:rsidRPr="00206ACB">
        <w:t>going!</w:t>
      </w:r>
    </w:p>
    <w:p w14:paraId="12142A3A" w14:textId="77777777" w:rsidR="00183F55" w:rsidRDefault="00183F55">
      <w:pPr>
        <w:widowControl/>
        <w:kinsoku/>
        <w:overflowPunct/>
        <w:autoSpaceDE/>
        <w:autoSpaceDN/>
        <w:spacing w:before="0" w:after="160" w:line="259" w:lineRule="auto"/>
        <w:ind w:firstLine="0"/>
        <w:jc w:val="left"/>
      </w:pPr>
      <w:r>
        <w:br w:type="page"/>
      </w:r>
    </w:p>
    <w:p w14:paraId="60574001" w14:textId="479E3B1E" w:rsidR="004120FA" w:rsidRPr="00206ACB" w:rsidRDefault="004120FA">
      <w:pPr>
        <w:pStyle w:val="Heading2"/>
        <w:numPr>
          <w:ilvl w:val="0"/>
          <w:numId w:val="59"/>
        </w:numPr>
        <w:rPr>
          <w:rFonts w:cstheme="minorHAnsi"/>
        </w:rPr>
      </w:pPr>
      <w:bookmarkStart w:id="91" w:name="_Toc168434227"/>
      <w:bookmarkStart w:id="92" w:name="_Toc168542738"/>
      <w:r w:rsidRPr="00206ACB">
        <w:rPr>
          <w:rFonts w:cstheme="minorHAnsi"/>
        </w:rPr>
        <w:lastRenderedPageBreak/>
        <w:t>Refactoring</w:t>
      </w:r>
      <w:bookmarkEnd w:id="91"/>
      <w:bookmarkEnd w:id="92"/>
    </w:p>
    <w:p w14:paraId="1C4EC3FE" w14:textId="46D218C7" w:rsidR="0015472D" w:rsidRPr="00206ACB" w:rsidRDefault="0015472D" w:rsidP="0041004D">
      <w:r w:rsidRPr="00206ACB">
        <w:t>Before</w:t>
      </w:r>
      <w:r w:rsidR="00AC466E" w:rsidRPr="00206ACB">
        <w:t xml:space="preserve"> </w:t>
      </w:r>
      <w:r w:rsidRPr="00206ACB">
        <w:t>we</w:t>
      </w:r>
      <w:r w:rsidR="00AC466E" w:rsidRPr="00206ACB">
        <w:t xml:space="preserve"> </w:t>
      </w:r>
      <w:r w:rsidRPr="00206ACB">
        <w:t>move</w:t>
      </w:r>
      <w:r w:rsidR="00AC466E" w:rsidRPr="00206ACB">
        <w:t xml:space="preserve"> </w:t>
      </w:r>
      <w:r w:rsidRPr="00206ACB">
        <w:t>on</w:t>
      </w:r>
      <w:r w:rsidR="00AC466E" w:rsidRPr="00206ACB">
        <w:t xml:space="preserve"> </w:t>
      </w:r>
      <w:r w:rsidRPr="00206ACB">
        <w:t>to</w:t>
      </w:r>
      <w:r w:rsidR="00AC466E" w:rsidRPr="00206ACB">
        <w:t xml:space="preserve"> </w:t>
      </w:r>
      <w:r w:rsidRPr="00206ACB">
        <w:t>learning</w:t>
      </w:r>
      <w:r w:rsidR="00AC466E" w:rsidRPr="00206ACB">
        <w:t xml:space="preserve"> </w:t>
      </w:r>
      <w:r w:rsidRPr="00206ACB">
        <w:t>more</w:t>
      </w:r>
      <w:r w:rsidR="00AC466E" w:rsidRPr="00206ACB">
        <w:t xml:space="preserve"> </w:t>
      </w:r>
      <w:r w:rsidRPr="00206ACB">
        <w:t>about</w:t>
      </w:r>
      <w:r w:rsidR="00AC466E" w:rsidRPr="00206ACB">
        <w:t xml:space="preserve"> </w:t>
      </w:r>
      <w:r w:rsidRPr="00206ACB">
        <w:t>how</w:t>
      </w:r>
      <w:r w:rsidR="00AC466E" w:rsidRPr="00206ACB">
        <w:t xml:space="preserve"> </w:t>
      </w:r>
      <w:r w:rsidRPr="00206ACB">
        <w:t>the</w:t>
      </w:r>
      <w:r w:rsidR="00AC466E" w:rsidRPr="00206ACB">
        <w:t xml:space="preserve"> </w:t>
      </w:r>
      <w:r w:rsidRPr="00206ACB">
        <w:t>NES</w:t>
      </w:r>
      <w:r w:rsidR="00AC466E" w:rsidRPr="00206ACB">
        <w:t xml:space="preserve"> </w:t>
      </w:r>
      <w:r w:rsidRPr="00206ACB">
        <w:t>draws</w:t>
      </w:r>
      <w:r w:rsidR="00AC466E" w:rsidRPr="00206ACB">
        <w:t xml:space="preserve"> </w:t>
      </w:r>
      <w:r w:rsidRPr="00206ACB">
        <w:t>graphics,</w:t>
      </w:r>
      <w:r w:rsidR="00AC466E" w:rsidRPr="00206ACB">
        <w:t xml:space="preserve"> </w:t>
      </w:r>
      <w:r w:rsidRPr="00206ACB">
        <w:t>let's</w:t>
      </w:r>
      <w:r w:rsidR="00AC466E" w:rsidRPr="00206ACB">
        <w:t xml:space="preserve"> </w:t>
      </w:r>
      <w:r w:rsidRPr="00206ACB">
        <w:t>take</w:t>
      </w:r>
      <w:r w:rsidR="00AC466E" w:rsidRPr="00206ACB">
        <w:t xml:space="preserve"> </w:t>
      </w:r>
      <w:r w:rsidRPr="00206ACB">
        <w:t>some</w:t>
      </w:r>
      <w:r w:rsidR="00AC466E" w:rsidRPr="00206ACB">
        <w:t xml:space="preserve"> </w:t>
      </w:r>
      <w:r w:rsidRPr="00206ACB">
        <w:t>time</w:t>
      </w:r>
      <w:r w:rsidR="00AC466E" w:rsidRPr="00206ACB">
        <w:t xml:space="preserve"> </w:t>
      </w:r>
      <w:r w:rsidRPr="00206ACB">
        <w:t>to</w:t>
      </w:r>
      <w:r w:rsidR="00AC466E" w:rsidRPr="00206ACB">
        <w:t xml:space="preserve"> </w:t>
      </w:r>
      <w:r w:rsidRPr="00206ACB">
        <w:t>reflect</w:t>
      </w:r>
      <w:r w:rsidR="00AC466E" w:rsidRPr="00206ACB">
        <w:t xml:space="preserve"> </w:t>
      </w:r>
      <w:r w:rsidRPr="00206ACB">
        <w:t>on</w:t>
      </w:r>
      <w:r w:rsidR="00AC466E" w:rsidRPr="00206ACB">
        <w:t xml:space="preserve"> </w:t>
      </w:r>
      <w:r w:rsidRPr="00206ACB">
        <w:t>what</w:t>
      </w:r>
      <w:r w:rsidR="00AC466E" w:rsidRPr="00206ACB">
        <w:t xml:space="preserve"> </w:t>
      </w:r>
      <w:r w:rsidRPr="00206ACB">
        <w:t>we've</w:t>
      </w:r>
      <w:r w:rsidR="00AC466E" w:rsidRPr="00206ACB">
        <w:t xml:space="preserve"> </w:t>
      </w:r>
      <w:r w:rsidRPr="00206ACB">
        <w:t>already</w:t>
      </w:r>
      <w:r w:rsidR="00AC466E" w:rsidRPr="00206ACB">
        <w:t xml:space="preserve"> </w:t>
      </w:r>
      <w:r w:rsidRPr="00206ACB">
        <w:t>built.</w:t>
      </w:r>
      <w:r w:rsidR="00AC466E" w:rsidRPr="00206ACB">
        <w:t xml:space="preserve"> </w:t>
      </w:r>
      <w:r w:rsidRPr="00206ACB">
        <w:t>There</w:t>
      </w:r>
      <w:r w:rsidR="00AC466E" w:rsidRPr="00206ACB">
        <w:t xml:space="preserve"> </w:t>
      </w:r>
      <w:r w:rsidRPr="00206ACB">
        <w:t>are</w:t>
      </w:r>
      <w:r w:rsidR="00AC466E" w:rsidRPr="00206ACB">
        <w:t xml:space="preserve"> </w:t>
      </w:r>
      <w:r w:rsidRPr="00206ACB">
        <w:t>a</w:t>
      </w:r>
      <w:r w:rsidR="00AC466E" w:rsidRPr="00206ACB">
        <w:t xml:space="preserve"> </w:t>
      </w:r>
      <w:r w:rsidRPr="00206ACB">
        <w:t>number</w:t>
      </w:r>
      <w:r w:rsidR="00AC466E" w:rsidRPr="00206ACB">
        <w:t xml:space="preserve"> </w:t>
      </w:r>
      <w:r w:rsidRPr="00206ACB">
        <w:t>of</w:t>
      </w:r>
      <w:r w:rsidR="00AC466E" w:rsidRPr="00206ACB">
        <w:t xml:space="preserve"> </w:t>
      </w:r>
      <w:r w:rsidRPr="00206ACB">
        <w:t>improvements</w:t>
      </w:r>
      <w:r w:rsidR="00AC466E" w:rsidRPr="00206ACB">
        <w:t xml:space="preserve"> </w:t>
      </w:r>
      <w:r w:rsidRPr="00206ACB">
        <w:t>we</w:t>
      </w:r>
      <w:r w:rsidR="00AC466E" w:rsidRPr="00206ACB">
        <w:t xml:space="preserve"> </w:t>
      </w:r>
      <w:r w:rsidRPr="00206ACB">
        <w:t>can</w:t>
      </w:r>
      <w:r w:rsidR="00AC466E" w:rsidRPr="00206ACB">
        <w:t xml:space="preserve"> </w:t>
      </w:r>
      <w:r w:rsidRPr="00206ACB">
        <w:t>make</w:t>
      </w:r>
      <w:r w:rsidR="00AC466E" w:rsidRPr="00206ACB">
        <w:t xml:space="preserve"> </w:t>
      </w:r>
      <w:r w:rsidRPr="00206ACB">
        <w:t>now</w:t>
      </w:r>
      <w:r w:rsidR="00AC466E" w:rsidRPr="00206ACB">
        <w:t xml:space="preserve"> </w:t>
      </w:r>
      <w:r w:rsidRPr="00206ACB">
        <w:t>that</w:t>
      </w:r>
      <w:r w:rsidR="00AC466E" w:rsidRPr="00206ACB">
        <w:t xml:space="preserve"> </w:t>
      </w:r>
      <w:r w:rsidRPr="00206ACB">
        <w:t>will</w:t>
      </w:r>
      <w:r w:rsidR="00AC466E" w:rsidRPr="00206ACB">
        <w:t xml:space="preserve"> </w:t>
      </w:r>
      <w:r w:rsidRPr="00206ACB">
        <w:t>be</w:t>
      </w:r>
      <w:r w:rsidR="00AC466E" w:rsidRPr="00206ACB">
        <w:t xml:space="preserve"> </w:t>
      </w:r>
      <w:r w:rsidRPr="00206ACB">
        <w:t>useful</w:t>
      </w:r>
      <w:r w:rsidR="00AC466E" w:rsidRPr="00206ACB">
        <w:t xml:space="preserve"> </w:t>
      </w:r>
      <w:r w:rsidRPr="00206ACB">
        <w:t>in</w:t>
      </w:r>
      <w:r w:rsidR="00AC466E" w:rsidRPr="00206ACB">
        <w:t xml:space="preserve"> </w:t>
      </w:r>
      <w:r w:rsidRPr="00206ACB">
        <w:t>the</w:t>
      </w:r>
      <w:r w:rsidR="00AC466E" w:rsidRPr="00206ACB">
        <w:t xml:space="preserve"> </w:t>
      </w:r>
      <w:r w:rsidRPr="00206ACB">
        <w:t>future.</w:t>
      </w:r>
      <w:r w:rsidR="00AC466E" w:rsidRPr="00206ACB">
        <w:t xml:space="preserve"> </w:t>
      </w:r>
      <w:r w:rsidRPr="00206ACB">
        <w:t>By</w:t>
      </w:r>
      <w:r w:rsidR="00AC466E" w:rsidRPr="00206ACB">
        <w:t xml:space="preserve"> </w:t>
      </w:r>
      <w:r w:rsidRPr="00206ACB">
        <w:t>refactoring</w:t>
      </w:r>
      <w:r w:rsidR="00AC466E" w:rsidRPr="00206ACB">
        <w:t xml:space="preserve"> </w:t>
      </w:r>
      <w:r w:rsidRPr="00206ACB">
        <w:t>now,</w:t>
      </w:r>
      <w:r w:rsidR="00AC466E" w:rsidRPr="00206ACB">
        <w:t xml:space="preserve"> </w:t>
      </w:r>
      <w:r w:rsidRPr="00206ACB">
        <w:t>we</w:t>
      </w:r>
      <w:r w:rsidR="00AC466E" w:rsidRPr="00206ACB">
        <w:t xml:space="preserve"> </w:t>
      </w:r>
      <w:r w:rsidRPr="00206ACB">
        <w:t>will</w:t>
      </w:r>
      <w:r w:rsidR="00AC466E" w:rsidRPr="00206ACB">
        <w:t xml:space="preserve"> </w:t>
      </w:r>
      <w:r w:rsidRPr="00206ACB">
        <w:t>create</w:t>
      </w:r>
      <w:r w:rsidR="00AC466E" w:rsidRPr="00206ACB">
        <w:t xml:space="preserve"> </w:t>
      </w:r>
      <w:r w:rsidRPr="00206ACB">
        <w:t>a</w:t>
      </w:r>
      <w:r w:rsidR="00AC466E" w:rsidRPr="00206ACB">
        <w:t xml:space="preserve"> </w:t>
      </w:r>
      <w:r w:rsidRPr="00206ACB">
        <w:t>useful</w:t>
      </w:r>
      <w:r w:rsidR="00AC466E" w:rsidRPr="00206ACB">
        <w:t xml:space="preserve"> </w:t>
      </w:r>
      <w:r w:rsidRPr="00206ACB">
        <w:t>template</w:t>
      </w:r>
      <w:r w:rsidR="00AC466E" w:rsidRPr="00206ACB">
        <w:t xml:space="preserve"> </w:t>
      </w:r>
      <w:r w:rsidRPr="00206ACB">
        <w:t>for</w:t>
      </w:r>
      <w:r w:rsidR="00AC466E" w:rsidRPr="00206ACB">
        <w:t xml:space="preserve"> </w:t>
      </w:r>
      <w:r w:rsidRPr="00206ACB">
        <w:t>our</w:t>
      </w:r>
      <w:r w:rsidR="00AC466E" w:rsidRPr="00206ACB">
        <w:t xml:space="preserve"> </w:t>
      </w:r>
      <w:r w:rsidRPr="00206ACB">
        <w:t>upcoming</w:t>
      </w:r>
      <w:r w:rsidR="00AC466E" w:rsidRPr="00206ACB">
        <w:t xml:space="preserve"> </w:t>
      </w:r>
      <w:r w:rsidRPr="00206ACB">
        <w:t>projects.</w:t>
      </w:r>
    </w:p>
    <w:p w14:paraId="7D4C0DDA" w14:textId="6FA28E9B" w:rsidR="006A66CE" w:rsidRPr="00206ACB" w:rsidRDefault="006A66CE" w:rsidP="00D4075A">
      <w:pPr>
        <w:pStyle w:val="Heading3"/>
        <w:rPr>
          <w:rFonts w:cstheme="minorHAnsi"/>
        </w:rPr>
      </w:pPr>
      <w:bookmarkStart w:id="93" w:name="_Toc168434228"/>
      <w:bookmarkStart w:id="94" w:name="_Toc168542739"/>
      <w:r w:rsidRPr="00206ACB">
        <w:rPr>
          <w:rFonts w:cstheme="minorHAnsi"/>
        </w:rPr>
        <w:t>Constants</w:t>
      </w:r>
      <w:bookmarkEnd w:id="93"/>
      <w:bookmarkEnd w:id="94"/>
    </w:p>
    <w:p w14:paraId="590990E2" w14:textId="2ADDEECF" w:rsidR="0015638E" w:rsidRPr="00206ACB" w:rsidRDefault="0015638E" w:rsidP="0041004D">
      <w:pPr>
        <w:rPr>
          <w:lang w:eastAsia="ja-JP"/>
        </w:rPr>
      </w:pPr>
      <w:r w:rsidRPr="00206ACB">
        <w:rPr>
          <w:lang w:eastAsia="ja-JP"/>
        </w:rPr>
        <w:t>There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several</w:t>
      </w:r>
      <w:r w:rsidR="00AC466E" w:rsidRPr="00206ACB">
        <w:rPr>
          <w:lang w:eastAsia="ja-JP"/>
        </w:rPr>
        <w:t xml:space="preserve"> </w:t>
      </w:r>
      <w:r w:rsidRPr="00206ACB">
        <w:rPr>
          <w:lang w:eastAsia="ja-JP"/>
        </w:rPr>
        <w:t>places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where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particular</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doesn't</w:t>
      </w:r>
      <w:r w:rsidR="00AC466E" w:rsidRPr="00206ACB">
        <w:rPr>
          <w:lang w:eastAsia="ja-JP"/>
        </w:rPr>
        <w:t xml:space="preserve"> </w:t>
      </w:r>
      <w:r w:rsidRPr="00206ACB">
        <w:rPr>
          <w:lang w:eastAsia="ja-JP"/>
        </w:rPr>
        <w:t>change,</w:t>
      </w:r>
      <w:r w:rsidR="00AC466E" w:rsidRPr="00206ACB">
        <w:rPr>
          <w:lang w:eastAsia="ja-JP"/>
        </w:rPr>
        <w:t xml:space="preserve"> </w:t>
      </w:r>
      <w:r w:rsidRPr="00206ACB">
        <w:rPr>
          <w:lang w:eastAsia="ja-JP"/>
        </w:rPr>
        <w:t>such</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MMIO</w:t>
      </w:r>
      <w:r w:rsidR="00AC466E" w:rsidRPr="00206ACB">
        <w:rPr>
          <w:lang w:eastAsia="ja-JP"/>
        </w:rPr>
        <w:t xml:space="preserve"> </w:t>
      </w:r>
      <w:r w:rsidRPr="00206ACB">
        <w:rPr>
          <w:lang w:eastAsia="ja-JP"/>
        </w:rPr>
        <w:t>addresses</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talking</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hard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tell</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referring</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looking</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code.</w:t>
      </w:r>
    </w:p>
    <w:p w14:paraId="5F0812F4" w14:textId="00B9702F" w:rsidR="0015638E" w:rsidRPr="00206ACB" w:rsidRDefault="0015638E" w:rsidP="0041004D">
      <w:pPr>
        <w:rPr>
          <w:lang w:eastAsia="ja-JP"/>
        </w:rPr>
      </w:pPr>
      <w:r w:rsidRPr="00206ACB">
        <w:rPr>
          <w:lang w:eastAsia="ja-JP"/>
        </w:rPr>
        <w:t>Thankfully,</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replace</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abstract</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descriptive</w:t>
      </w:r>
      <w:r w:rsidR="00AC466E" w:rsidRPr="00206ACB">
        <w:rPr>
          <w:lang w:eastAsia="ja-JP"/>
        </w:rPr>
        <w:t xml:space="preserve"> </w:t>
      </w:r>
      <w:r w:rsidRPr="00206ACB">
        <w:rPr>
          <w:lang w:eastAsia="ja-JP"/>
        </w:rPr>
        <w:t>text,</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declaring</w:t>
      </w:r>
      <w:r w:rsidR="00AC466E" w:rsidRPr="00206ACB">
        <w:rPr>
          <w:lang w:eastAsia="ja-JP"/>
        </w:rPr>
        <w:t xml:space="preserve"> </w:t>
      </w:r>
      <w:r w:rsidRPr="00206ACB">
        <w:rPr>
          <w:i/>
          <w:iCs/>
          <w:lang w:eastAsia="ja-JP"/>
        </w:rPr>
        <w:t>constants</w:t>
      </w:r>
      <w:r w:rsidRPr="00206ACB">
        <w:rPr>
          <w:lang w:eastAsia="ja-JP"/>
        </w:rPr>
        <w: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constant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essentially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name</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can't</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changed.</w:t>
      </w:r>
      <w:r w:rsidR="00AC466E" w:rsidRPr="00206ACB">
        <w:rPr>
          <w:lang w:eastAsia="ja-JP"/>
        </w:rPr>
        <w:t xml:space="preserve"> </w:t>
      </w:r>
      <w:r w:rsidRPr="00206ACB">
        <w:rPr>
          <w:lang w:eastAsia="ja-JP"/>
        </w:rPr>
        <w:t>Let's</w:t>
      </w:r>
      <w:r w:rsidR="00AC466E" w:rsidRPr="00206ACB">
        <w:rPr>
          <w:lang w:eastAsia="ja-JP"/>
        </w:rPr>
        <w:t xml:space="preserve"> </w:t>
      </w:r>
      <w:r w:rsidRPr="00206ACB">
        <w:rPr>
          <w:lang w:eastAsia="ja-JP"/>
        </w:rPr>
        <w:t>create</w:t>
      </w:r>
      <w:r w:rsidR="00AC466E" w:rsidRPr="00206ACB">
        <w:rPr>
          <w:lang w:eastAsia="ja-JP"/>
        </w:rPr>
        <w:t xml:space="preserve"> </w:t>
      </w:r>
      <w:r w:rsidRPr="00206ACB">
        <w:rPr>
          <w:lang w:eastAsia="ja-JP"/>
        </w:rPr>
        <w:t>constants</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addresses</w:t>
      </w:r>
      <w:r w:rsidR="00AC466E" w:rsidRPr="00206ACB">
        <w:rPr>
          <w:lang w:eastAsia="ja-JP"/>
        </w:rPr>
        <w:t xml:space="preserve"> </w:t>
      </w:r>
      <w:r w:rsidRPr="00206ACB">
        <w:rPr>
          <w:lang w:eastAsia="ja-JP"/>
        </w:rPr>
        <w:t>we've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far:</w:t>
      </w:r>
    </w:p>
    <w:p w14:paraId="485811D4" w14:textId="3A5E63D5" w:rsidR="00F13BF2" w:rsidRPr="00613C21" w:rsidRDefault="00F13BF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07E2FA"/>
          <w:kern w:val="0"/>
          <w:szCs w:val="26"/>
          <w:bdr w:val="none" w:sz="0" w:space="0" w:color="auto" w:frame="1"/>
          <w:shd w:val="clear" w:color="auto" w:fill="272822"/>
          <w:lang w:eastAsia="ja-JP"/>
        </w:rPr>
      </w:pPr>
      <w:r w:rsidRPr="00613C21">
        <w:rPr>
          <w:rFonts w:ascii="DejaVu Sans Mono" w:eastAsia="Times New Roman" w:hAnsi="DejaVu Sans Mono" w:cs="DejaVu Sans Mono"/>
          <w:color w:val="10C26F"/>
          <w:kern w:val="0"/>
          <w:szCs w:val="26"/>
          <w:bdr w:val="none" w:sz="0" w:space="0" w:color="auto" w:frame="1"/>
          <w:shd w:val="clear" w:color="auto" w:fill="272822"/>
          <w:lang w:eastAsia="ja-JP"/>
        </w:rPr>
        <w:t>PPUCTRL</w:t>
      </w:r>
      <w:r w:rsidR="00AC466E" w:rsidRPr="00613C21">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613C21">
        <w:rPr>
          <w:rFonts w:ascii="DejaVu Sans Mono" w:eastAsia="Times New Roman" w:hAnsi="DejaVu Sans Mono" w:cs="DejaVu Sans Mono"/>
          <w:color w:val="10C26F"/>
          <w:kern w:val="0"/>
          <w:szCs w:val="26"/>
          <w:bdr w:val="none" w:sz="0" w:space="0" w:color="auto" w:frame="1"/>
          <w:shd w:val="clear" w:color="auto" w:fill="272822"/>
          <w:lang w:eastAsia="ja-JP"/>
        </w:rPr>
        <w:t>=</w:t>
      </w:r>
      <w:r w:rsidR="00AC466E" w:rsidRPr="00613C21">
        <w:rPr>
          <w:rFonts w:ascii="DejaVu Sans Mono" w:eastAsia="Times New Roman" w:hAnsi="DejaVu Sans Mono" w:cs="DejaVu Sans Mono"/>
          <w:color w:val="07E2FA"/>
          <w:kern w:val="0"/>
          <w:szCs w:val="26"/>
          <w:bdr w:val="none" w:sz="0" w:space="0" w:color="auto" w:frame="1"/>
          <w:shd w:val="clear" w:color="auto" w:fill="272822"/>
          <w:lang w:eastAsia="ja-JP"/>
        </w:rPr>
        <w:t xml:space="preserve"> </w:t>
      </w:r>
      <w:r w:rsidRPr="00613C21">
        <w:rPr>
          <w:rFonts w:ascii="DejaVu Sans Mono" w:eastAsia="Times New Roman" w:hAnsi="DejaVu Sans Mono" w:cs="DejaVu Sans Mono"/>
          <w:color w:val="07E2FA"/>
          <w:kern w:val="0"/>
          <w:szCs w:val="26"/>
          <w:bdr w:val="none" w:sz="0" w:space="0" w:color="auto" w:frame="1"/>
          <w:shd w:val="clear" w:color="auto" w:fill="272822"/>
          <w:lang w:eastAsia="ja-JP"/>
        </w:rPr>
        <w:t>$2000</w:t>
      </w:r>
    </w:p>
    <w:p w14:paraId="75B0BAFE" w14:textId="0779F06F" w:rsidR="00F13BF2" w:rsidRPr="00613C21" w:rsidRDefault="00F13BF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07E2FA"/>
          <w:kern w:val="0"/>
          <w:szCs w:val="26"/>
          <w:bdr w:val="none" w:sz="0" w:space="0" w:color="auto" w:frame="1"/>
          <w:shd w:val="clear" w:color="auto" w:fill="272822"/>
          <w:lang w:eastAsia="ja-JP"/>
        </w:rPr>
      </w:pPr>
      <w:bookmarkStart w:id="95" w:name="_Hlk168531865"/>
      <w:r w:rsidRPr="00613C21">
        <w:rPr>
          <w:rFonts w:ascii="DejaVu Sans Mono" w:eastAsia="Times New Roman" w:hAnsi="DejaVu Sans Mono" w:cs="DejaVu Sans Mono"/>
          <w:color w:val="10C26F"/>
          <w:kern w:val="0"/>
          <w:szCs w:val="26"/>
          <w:bdr w:val="none" w:sz="0" w:space="0" w:color="auto" w:frame="1"/>
          <w:shd w:val="clear" w:color="auto" w:fill="272822"/>
          <w:lang w:eastAsia="ja-JP"/>
        </w:rPr>
        <w:t>PPUMASK</w:t>
      </w:r>
      <w:bookmarkEnd w:id="95"/>
      <w:r w:rsidR="00AC466E" w:rsidRPr="00613C21">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613C21">
        <w:rPr>
          <w:rFonts w:ascii="DejaVu Sans Mono" w:eastAsia="Times New Roman" w:hAnsi="DejaVu Sans Mono" w:cs="DejaVu Sans Mono"/>
          <w:color w:val="10C26F"/>
          <w:kern w:val="0"/>
          <w:szCs w:val="26"/>
          <w:bdr w:val="none" w:sz="0" w:space="0" w:color="auto" w:frame="1"/>
          <w:shd w:val="clear" w:color="auto" w:fill="272822"/>
          <w:lang w:eastAsia="ja-JP"/>
        </w:rPr>
        <w:t>=</w:t>
      </w:r>
      <w:r w:rsidR="00AC466E" w:rsidRPr="00613C21">
        <w:rPr>
          <w:rFonts w:ascii="DejaVu Sans Mono" w:eastAsia="Times New Roman" w:hAnsi="DejaVu Sans Mono" w:cs="DejaVu Sans Mono"/>
          <w:color w:val="07E2FA"/>
          <w:kern w:val="0"/>
          <w:szCs w:val="26"/>
          <w:bdr w:val="none" w:sz="0" w:space="0" w:color="auto" w:frame="1"/>
          <w:shd w:val="clear" w:color="auto" w:fill="272822"/>
          <w:lang w:eastAsia="ja-JP"/>
        </w:rPr>
        <w:t xml:space="preserve"> </w:t>
      </w:r>
      <w:r w:rsidRPr="00613C21">
        <w:rPr>
          <w:rFonts w:ascii="DejaVu Sans Mono" w:eastAsia="Times New Roman" w:hAnsi="DejaVu Sans Mono" w:cs="DejaVu Sans Mono"/>
          <w:color w:val="07E2FA"/>
          <w:kern w:val="0"/>
          <w:szCs w:val="26"/>
          <w:bdr w:val="none" w:sz="0" w:space="0" w:color="auto" w:frame="1"/>
          <w:shd w:val="clear" w:color="auto" w:fill="272822"/>
          <w:lang w:eastAsia="ja-JP"/>
        </w:rPr>
        <w:t>$2001</w:t>
      </w:r>
    </w:p>
    <w:p w14:paraId="18029F55" w14:textId="06F47CCF" w:rsidR="00F13BF2" w:rsidRPr="00613C21" w:rsidRDefault="00F13BF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07E2FA"/>
          <w:kern w:val="0"/>
          <w:szCs w:val="26"/>
          <w:bdr w:val="none" w:sz="0" w:space="0" w:color="auto" w:frame="1"/>
          <w:shd w:val="clear" w:color="auto" w:fill="272822"/>
          <w:lang w:eastAsia="ja-JP"/>
        </w:rPr>
      </w:pPr>
      <w:bookmarkStart w:id="96" w:name="_Hlk168531804"/>
      <w:r w:rsidRPr="00613C21">
        <w:rPr>
          <w:rFonts w:ascii="DejaVu Sans Mono" w:eastAsia="Times New Roman" w:hAnsi="DejaVu Sans Mono" w:cs="DejaVu Sans Mono"/>
          <w:color w:val="10C26F"/>
          <w:kern w:val="0"/>
          <w:szCs w:val="26"/>
          <w:bdr w:val="none" w:sz="0" w:space="0" w:color="auto" w:frame="1"/>
          <w:shd w:val="clear" w:color="auto" w:fill="272822"/>
          <w:lang w:eastAsia="ja-JP"/>
        </w:rPr>
        <w:t>PPUSTATUS</w:t>
      </w:r>
      <w:bookmarkEnd w:id="96"/>
      <w:r w:rsidR="00AC466E" w:rsidRPr="00613C21">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613C21">
        <w:rPr>
          <w:rFonts w:ascii="DejaVu Sans Mono" w:eastAsia="Times New Roman" w:hAnsi="DejaVu Sans Mono" w:cs="DejaVu Sans Mono"/>
          <w:color w:val="10C26F"/>
          <w:kern w:val="0"/>
          <w:szCs w:val="26"/>
          <w:bdr w:val="none" w:sz="0" w:space="0" w:color="auto" w:frame="1"/>
          <w:shd w:val="clear" w:color="auto" w:fill="272822"/>
          <w:lang w:eastAsia="ja-JP"/>
        </w:rPr>
        <w:t>=</w:t>
      </w:r>
      <w:r w:rsidR="00AC466E" w:rsidRPr="00613C21">
        <w:rPr>
          <w:rFonts w:ascii="DejaVu Sans Mono" w:eastAsia="Times New Roman" w:hAnsi="DejaVu Sans Mono" w:cs="DejaVu Sans Mono"/>
          <w:color w:val="07E2FA"/>
          <w:kern w:val="0"/>
          <w:szCs w:val="26"/>
          <w:bdr w:val="none" w:sz="0" w:space="0" w:color="auto" w:frame="1"/>
          <w:shd w:val="clear" w:color="auto" w:fill="272822"/>
          <w:lang w:eastAsia="ja-JP"/>
        </w:rPr>
        <w:t xml:space="preserve"> </w:t>
      </w:r>
      <w:r w:rsidRPr="00613C21">
        <w:rPr>
          <w:rFonts w:ascii="DejaVu Sans Mono" w:eastAsia="Times New Roman" w:hAnsi="DejaVu Sans Mono" w:cs="DejaVu Sans Mono"/>
          <w:color w:val="07E2FA"/>
          <w:kern w:val="0"/>
          <w:szCs w:val="26"/>
          <w:bdr w:val="none" w:sz="0" w:space="0" w:color="auto" w:frame="1"/>
          <w:shd w:val="clear" w:color="auto" w:fill="272822"/>
          <w:lang w:eastAsia="ja-JP"/>
        </w:rPr>
        <w:t>$2002</w:t>
      </w:r>
    </w:p>
    <w:p w14:paraId="37A73980" w14:textId="7B4BAADC" w:rsidR="00F13BF2" w:rsidRPr="00613C21" w:rsidRDefault="00F13BF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07E2FA"/>
          <w:kern w:val="0"/>
          <w:szCs w:val="26"/>
          <w:bdr w:val="none" w:sz="0" w:space="0" w:color="auto" w:frame="1"/>
          <w:shd w:val="clear" w:color="auto" w:fill="272822"/>
          <w:lang w:eastAsia="ja-JP"/>
        </w:rPr>
      </w:pPr>
      <w:bookmarkStart w:id="97" w:name="_Hlk168531837"/>
      <w:r w:rsidRPr="00613C21">
        <w:rPr>
          <w:rFonts w:ascii="DejaVu Sans Mono" w:eastAsia="Times New Roman" w:hAnsi="DejaVu Sans Mono" w:cs="DejaVu Sans Mono"/>
          <w:color w:val="10C26F"/>
          <w:kern w:val="0"/>
          <w:szCs w:val="26"/>
          <w:bdr w:val="none" w:sz="0" w:space="0" w:color="auto" w:frame="1"/>
          <w:shd w:val="clear" w:color="auto" w:fill="272822"/>
          <w:lang w:eastAsia="ja-JP"/>
        </w:rPr>
        <w:t>PPUADDR</w:t>
      </w:r>
      <w:bookmarkEnd w:id="97"/>
      <w:r w:rsidR="00AC466E" w:rsidRPr="00613C21">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613C21">
        <w:rPr>
          <w:rFonts w:ascii="DejaVu Sans Mono" w:eastAsia="Times New Roman" w:hAnsi="DejaVu Sans Mono" w:cs="DejaVu Sans Mono"/>
          <w:color w:val="10C26F"/>
          <w:kern w:val="0"/>
          <w:szCs w:val="26"/>
          <w:bdr w:val="none" w:sz="0" w:space="0" w:color="auto" w:frame="1"/>
          <w:shd w:val="clear" w:color="auto" w:fill="272822"/>
          <w:lang w:eastAsia="ja-JP"/>
        </w:rPr>
        <w:t>=</w:t>
      </w:r>
      <w:r w:rsidR="00AC466E" w:rsidRPr="00613C21">
        <w:rPr>
          <w:rFonts w:ascii="DejaVu Sans Mono" w:eastAsia="Times New Roman" w:hAnsi="DejaVu Sans Mono" w:cs="DejaVu Sans Mono"/>
          <w:color w:val="07E2FA"/>
          <w:kern w:val="0"/>
          <w:szCs w:val="26"/>
          <w:bdr w:val="none" w:sz="0" w:space="0" w:color="auto" w:frame="1"/>
          <w:shd w:val="clear" w:color="auto" w:fill="272822"/>
          <w:lang w:eastAsia="ja-JP"/>
        </w:rPr>
        <w:t xml:space="preserve"> </w:t>
      </w:r>
      <w:r w:rsidRPr="00613C21">
        <w:rPr>
          <w:rFonts w:ascii="DejaVu Sans Mono" w:eastAsia="Times New Roman" w:hAnsi="DejaVu Sans Mono" w:cs="DejaVu Sans Mono"/>
          <w:color w:val="07E2FA"/>
          <w:kern w:val="0"/>
          <w:szCs w:val="26"/>
          <w:bdr w:val="none" w:sz="0" w:space="0" w:color="auto" w:frame="1"/>
          <w:shd w:val="clear" w:color="auto" w:fill="272822"/>
          <w:lang w:eastAsia="ja-JP"/>
        </w:rPr>
        <w:t>$2006</w:t>
      </w:r>
    </w:p>
    <w:p w14:paraId="41A039BF" w14:textId="052201D1" w:rsidR="00D7656D" w:rsidRPr="00613C21" w:rsidRDefault="00F13BF2" w:rsidP="00864A6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07E2FA"/>
          <w:kern w:val="0"/>
          <w:szCs w:val="26"/>
          <w:lang w:eastAsia="ja-JP"/>
        </w:rPr>
      </w:pPr>
      <w:r w:rsidRPr="00613C21">
        <w:rPr>
          <w:rFonts w:ascii="DejaVu Sans Mono" w:eastAsia="Times New Roman" w:hAnsi="DejaVu Sans Mono" w:cs="DejaVu Sans Mono"/>
          <w:color w:val="10C26F"/>
          <w:kern w:val="0"/>
          <w:szCs w:val="26"/>
          <w:bdr w:val="none" w:sz="0" w:space="0" w:color="auto" w:frame="1"/>
          <w:shd w:val="clear" w:color="auto" w:fill="272822"/>
          <w:lang w:eastAsia="ja-JP"/>
        </w:rPr>
        <w:t>PPUDATA</w:t>
      </w:r>
      <w:r w:rsidR="00AC466E" w:rsidRPr="00613C21">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613C21">
        <w:rPr>
          <w:rFonts w:ascii="DejaVu Sans Mono" w:eastAsia="Times New Roman" w:hAnsi="DejaVu Sans Mono" w:cs="DejaVu Sans Mono"/>
          <w:color w:val="10C26F"/>
          <w:kern w:val="0"/>
          <w:szCs w:val="26"/>
          <w:bdr w:val="none" w:sz="0" w:space="0" w:color="auto" w:frame="1"/>
          <w:shd w:val="clear" w:color="auto" w:fill="272822"/>
          <w:lang w:eastAsia="ja-JP"/>
        </w:rPr>
        <w:t>=</w:t>
      </w:r>
      <w:r w:rsidR="00AC466E" w:rsidRPr="00613C21">
        <w:rPr>
          <w:rFonts w:ascii="DejaVu Sans Mono" w:eastAsia="Times New Roman" w:hAnsi="DejaVu Sans Mono" w:cs="DejaVu Sans Mono"/>
          <w:color w:val="07E2FA"/>
          <w:kern w:val="0"/>
          <w:szCs w:val="26"/>
          <w:bdr w:val="none" w:sz="0" w:space="0" w:color="auto" w:frame="1"/>
          <w:shd w:val="clear" w:color="auto" w:fill="272822"/>
          <w:lang w:eastAsia="ja-JP"/>
        </w:rPr>
        <w:t xml:space="preserve"> </w:t>
      </w:r>
      <w:r w:rsidRPr="00613C21">
        <w:rPr>
          <w:rFonts w:ascii="DejaVu Sans Mono" w:eastAsia="Times New Roman" w:hAnsi="DejaVu Sans Mono" w:cs="DejaVu Sans Mono"/>
          <w:color w:val="07E2FA"/>
          <w:kern w:val="0"/>
          <w:szCs w:val="26"/>
          <w:bdr w:val="none" w:sz="0" w:space="0" w:color="auto" w:frame="1"/>
          <w:shd w:val="clear" w:color="auto" w:fill="272822"/>
          <w:lang w:eastAsia="ja-JP"/>
        </w:rPr>
        <w:t>$2007</w:t>
      </w:r>
    </w:p>
    <w:p w14:paraId="6BBB1E0A" w14:textId="1F1F40F6" w:rsidR="0015638E" w:rsidRPr="00206ACB" w:rsidRDefault="00000000" w:rsidP="0041004D">
      <w:r>
        <w:rPr>
          <w:noProof/>
          <w:color w:val="111111"/>
        </w:rPr>
        <w:pict w14:anchorId="4C844B30">
          <v:rect id="_x0000_s2155" style="position:absolute;left:0;text-align:left;margin-left:-5.35pt;margin-top:24.1pt;width:20.3pt;height:239.25pt;z-index:251711488;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55" inset="0,0,0,0">
              <w:txbxContent>
                <w:p w14:paraId="423EB4EA" w14:textId="2A2DB831" w:rsidR="00293712" w:rsidRDefault="00293712"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w:t>
                  </w:r>
                  <w:r w:rsidR="00613C21">
                    <w:rPr>
                      <w:rFonts w:ascii="DejaVu Sans Mono" w:hAnsi="DejaVu Sans Mono" w:cs="DejaVu Sans Mono"/>
                      <w:szCs w:val="26"/>
                    </w:rPr>
                    <w:t>4</w:t>
                  </w:r>
                </w:p>
                <w:p w14:paraId="7AAF4554" w14:textId="14AB02CB" w:rsidR="00293712" w:rsidRDefault="00293712"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w:t>
                  </w:r>
                  <w:r w:rsidR="00613C21">
                    <w:rPr>
                      <w:rFonts w:ascii="DejaVu Sans Mono" w:hAnsi="DejaVu Sans Mono" w:cs="DejaVu Sans Mono"/>
                      <w:szCs w:val="26"/>
                    </w:rPr>
                    <w:t>5</w:t>
                  </w:r>
                </w:p>
                <w:p w14:paraId="31039CEE" w14:textId="59041248" w:rsidR="00293712" w:rsidRDefault="00293712"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w:t>
                  </w:r>
                  <w:r w:rsidR="00613C21">
                    <w:rPr>
                      <w:rFonts w:ascii="DejaVu Sans Mono" w:hAnsi="DejaVu Sans Mono" w:cs="DejaVu Sans Mono"/>
                      <w:szCs w:val="26"/>
                    </w:rPr>
                    <w:t>6</w:t>
                  </w:r>
                </w:p>
                <w:p w14:paraId="4CBBB02A" w14:textId="69C766A1" w:rsidR="00613C21" w:rsidRDefault="00613C21"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37</w:t>
                  </w:r>
                </w:p>
                <w:p w14:paraId="56D11E86" w14:textId="4D00531A" w:rsidR="00613C21" w:rsidRDefault="00613C21"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38</w:t>
                  </w:r>
                </w:p>
                <w:p w14:paraId="0E42B6D9" w14:textId="6D332AC4" w:rsidR="00613C21" w:rsidRDefault="00613C21"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39</w:t>
                  </w:r>
                </w:p>
                <w:p w14:paraId="1AB7FC54" w14:textId="075A6738" w:rsidR="00613C21" w:rsidRDefault="00613C21"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40</w:t>
                  </w:r>
                </w:p>
                <w:p w14:paraId="6D9682DE" w14:textId="7E48F963" w:rsidR="00613C21" w:rsidRDefault="00613C21"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41</w:t>
                  </w:r>
                </w:p>
                <w:p w14:paraId="63B5A6B5" w14:textId="2BF3C888" w:rsidR="00613C21" w:rsidRDefault="00613C21"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42</w:t>
                  </w:r>
                </w:p>
                <w:p w14:paraId="18262EA4" w14:textId="7AF0D2C7" w:rsidR="00613C21" w:rsidRDefault="00613C21"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43</w:t>
                  </w:r>
                </w:p>
                <w:p w14:paraId="52A60094" w14:textId="1D88281C" w:rsidR="00613C21" w:rsidRDefault="00613C21"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44</w:t>
                  </w:r>
                </w:p>
                <w:p w14:paraId="035C80F3" w14:textId="34DFE1BE" w:rsidR="00613C21" w:rsidRDefault="00613C21"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45</w:t>
                  </w:r>
                </w:p>
                <w:p w14:paraId="46195047" w14:textId="5978EE08" w:rsidR="00613C21" w:rsidRPr="0039594C" w:rsidRDefault="00613C21" w:rsidP="00613C2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46</w:t>
                  </w:r>
                </w:p>
              </w:txbxContent>
            </v:textbox>
          </v:rect>
        </w:pict>
      </w:r>
      <w:r w:rsidR="00F13BF2" w:rsidRPr="00206ACB">
        <w:t>With</w:t>
      </w:r>
      <w:r w:rsidR="00AC466E" w:rsidRPr="00206ACB">
        <w:t xml:space="preserve"> </w:t>
      </w:r>
      <w:r w:rsidR="00F13BF2" w:rsidRPr="00206ACB">
        <w:t>these</w:t>
      </w:r>
      <w:r w:rsidR="00AC466E" w:rsidRPr="00206ACB">
        <w:t xml:space="preserve"> </w:t>
      </w:r>
      <w:r w:rsidR="00F13BF2" w:rsidRPr="00206ACB">
        <w:t>constants,</w:t>
      </w:r>
      <w:r w:rsidR="00AC466E" w:rsidRPr="00206ACB">
        <w:t xml:space="preserve"> </w:t>
      </w:r>
      <w:r w:rsidR="00F13BF2" w:rsidRPr="00206ACB">
        <w:t>our</w:t>
      </w:r>
      <w:r w:rsidR="00AC466E" w:rsidRPr="00206ACB">
        <w:t xml:space="preserve"> </w:t>
      </w:r>
      <w:r w:rsidR="00F13BF2" w:rsidRPr="00206ACB">
        <w:t>main</w:t>
      </w:r>
      <w:r w:rsidR="00AC466E" w:rsidRPr="00206ACB">
        <w:t xml:space="preserve"> </w:t>
      </w:r>
      <w:r w:rsidR="00F13BF2" w:rsidRPr="00206ACB">
        <w:t>code</w:t>
      </w:r>
      <w:r w:rsidR="00AC466E" w:rsidRPr="00206ACB">
        <w:t xml:space="preserve"> </w:t>
      </w:r>
      <w:r w:rsidR="00F13BF2" w:rsidRPr="00206ACB">
        <w:t>becomes</w:t>
      </w:r>
      <w:r w:rsidR="00AC466E" w:rsidRPr="00206ACB">
        <w:t xml:space="preserve"> </w:t>
      </w:r>
      <w:r w:rsidR="00F13BF2" w:rsidRPr="00206ACB">
        <w:t>much</w:t>
      </w:r>
      <w:r w:rsidR="00AC466E" w:rsidRPr="00206ACB">
        <w:t xml:space="preserve"> </w:t>
      </w:r>
      <w:r w:rsidR="00F13BF2" w:rsidRPr="00206ACB">
        <w:t>more</w:t>
      </w:r>
      <w:r w:rsidR="00AC466E" w:rsidRPr="00206ACB">
        <w:t xml:space="preserve"> </w:t>
      </w:r>
      <w:r w:rsidR="00F13BF2" w:rsidRPr="00206ACB">
        <w:t>readable:</w:t>
      </w:r>
    </w:p>
    <w:p w14:paraId="586869C0" w14:textId="77777777"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.proc main</w:t>
      </w:r>
    </w:p>
    <w:p w14:paraId="38ADCC75" w14:textId="62B59094"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LDX</w:t>
      </w:r>
      <w:r w:rsidRPr="00317C42">
        <w:rPr>
          <w:rFonts w:ascii="DejaVu Sans Mono" w:hAnsi="DejaVu Sans Mono" w:cs="DejaVu Sans Mono"/>
          <w:color w:val="10C26F"/>
          <w:sz w:val="26"/>
          <w:szCs w:val="26"/>
        </w:rPr>
        <w:t xml:space="preserve"> </w:t>
      </w:r>
      <w:r w:rsidRPr="00613C21">
        <w:rPr>
          <w:rFonts w:ascii="DejaVu Sans Mono" w:hAnsi="DejaVu Sans Mono" w:cs="DejaVu Sans Mono"/>
          <w:color w:val="10C26F"/>
          <w:sz w:val="26"/>
          <w:szCs w:val="26"/>
        </w:rPr>
        <w:t>PPUSTATUS</w:t>
      </w:r>
    </w:p>
    <w:p w14:paraId="7E8978F2" w14:textId="77777777"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$3f</w:t>
      </w:r>
    </w:p>
    <w:p w14:paraId="7AF1D0F3" w14:textId="158F3694"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D77109">
        <w:rPr>
          <w:rFonts w:ascii="DejaVu Sans Mono" w:hAnsi="DejaVu Sans Mono" w:cs="DejaVu Sans Mono"/>
          <w:color w:val="10C26F"/>
          <w:sz w:val="26"/>
          <w:szCs w:val="26"/>
        </w:rPr>
        <w:t>PPUADDR</w:t>
      </w:r>
    </w:p>
    <w:p w14:paraId="29E9EFFE" w14:textId="77777777"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$00</w:t>
      </w:r>
    </w:p>
    <w:p w14:paraId="0EA8A48A" w14:textId="2DD1BA0C"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D77109">
        <w:rPr>
          <w:rFonts w:ascii="DejaVu Sans Mono" w:hAnsi="DejaVu Sans Mono" w:cs="DejaVu Sans Mono"/>
          <w:color w:val="10C26F"/>
          <w:sz w:val="26"/>
          <w:szCs w:val="26"/>
        </w:rPr>
        <w:t>PPUADDR</w:t>
      </w:r>
    </w:p>
    <w:p w14:paraId="76BCFD9F" w14:textId="77777777"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LDA</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$29</w:t>
      </w:r>
    </w:p>
    <w:p w14:paraId="4B5AC581" w14:textId="641366DC"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STA</w:t>
      </w:r>
      <w:r w:rsidRPr="00317C42">
        <w:rPr>
          <w:rFonts w:ascii="DejaVu Sans Mono" w:hAnsi="DejaVu Sans Mono" w:cs="DejaVu Sans Mono"/>
          <w:color w:val="10C26F"/>
          <w:sz w:val="26"/>
          <w:szCs w:val="26"/>
        </w:rPr>
        <w:t xml:space="preserve"> </w:t>
      </w:r>
      <w:r w:rsidRPr="00D77109">
        <w:rPr>
          <w:rFonts w:ascii="DejaVu Sans Mono" w:hAnsi="DejaVu Sans Mono" w:cs="DejaVu Sans Mono"/>
          <w:color w:val="10C26F"/>
          <w:sz w:val="26"/>
          <w:szCs w:val="26"/>
        </w:rPr>
        <w:t>PPUDATA</w:t>
      </w:r>
    </w:p>
    <w:p w14:paraId="7457D2BB" w14:textId="77777777"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LDA</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8B76F1">
        <w:rPr>
          <w:rFonts w:ascii="DejaVu Sans Mono" w:hAnsi="DejaVu Sans Mono" w:cs="DejaVu Sans Mono"/>
          <w:color w:val="07E2FA"/>
          <w:sz w:val="26"/>
          <w:szCs w:val="26"/>
        </w:rPr>
        <w:t>%00011110</w:t>
      </w:r>
    </w:p>
    <w:p w14:paraId="683C4D36" w14:textId="6FDC6097"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STA</w:t>
      </w:r>
      <w:r w:rsidRPr="00317C42">
        <w:rPr>
          <w:rFonts w:ascii="DejaVu Sans Mono" w:hAnsi="DejaVu Sans Mono" w:cs="DejaVu Sans Mono"/>
          <w:color w:val="10C26F"/>
          <w:sz w:val="26"/>
          <w:szCs w:val="26"/>
        </w:rPr>
        <w:t xml:space="preserve"> </w:t>
      </w:r>
      <w:r w:rsidRPr="00D77109">
        <w:rPr>
          <w:rFonts w:ascii="DejaVu Sans Mono" w:hAnsi="DejaVu Sans Mono" w:cs="DejaVu Sans Mono"/>
          <w:color w:val="10C26F"/>
          <w:sz w:val="26"/>
          <w:szCs w:val="26"/>
        </w:rPr>
        <w:t>PPUMASK</w:t>
      </w:r>
    </w:p>
    <w:p w14:paraId="6C6B056E" w14:textId="77777777"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forever:</w:t>
      </w:r>
    </w:p>
    <w:p w14:paraId="60BC2D9E" w14:textId="77777777"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JMP</w:t>
      </w:r>
      <w:r w:rsidRPr="00317C42">
        <w:rPr>
          <w:rFonts w:ascii="DejaVu Sans Mono" w:hAnsi="DejaVu Sans Mono" w:cs="DejaVu Sans Mono"/>
          <w:color w:val="10C26F"/>
          <w:sz w:val="26"/>
          <w:szCs w:val="26"/>
        </w:rPr>
        <w:t xml:space="preserve"> forever</w:t>
      </w:r>
    </w:p>
    <w:p w14:paraId="2E2EEC87" w14:textId="77777777" w:rsidR="00613C21" w:rsidRPr="00317C42" w:rsidRDefault="00613C21" w:rsidP="00613C2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.endproc</w:t>
      </w:r>
    </w:p>
    <w:p w14:paraId="6EF4D750" w14:textId="6A96F6F0" w:rsidR="00F13BF2" w:rsidRPr="00206ACB" w:rsidRDefault="00DE0864" w:rsidP="0041004D">
      <w:r w:rsidRPr="00206ACB">
        <w:t>Where</w:t>
      </w:r>
      <w:r w:rsidR="00AC466E" w:rsidRPr="00206ACB">
        <w:t xml:space="preserve"> </w:t>
      </w:r>
      <w:r w:rsidRPr="00206ACB">
        <w:t>do</w:t>
      </w:r>
      <w:r w:rsidR="00AC466E" w:rsidRPr="00206ACB">
        <w:t xml:space="preserve"> </w:t>
      </w:r>
      <w:r w:rsidRPr="00206ACB">
        <w:t>we</w:t>
      </w:r>
      <w:r w:rsidR="00AC466E" w:rsidRPr="00206ACB">
        <w:t xml:space="preserve"> </w:t>
      </w:r>
      <w:r w:rsidRPr="00206ACB">
        <w:t>put</w:t>
      </w:r>
      <w:r w:rsidR="00AC466E" w:rsidRPr="00206ACB">
        <w:t xml:space="preserve"> </w:t>
      </w:r>
      <w:r w:rsidRPr="00206ACB">
        <w:t>these</w:t>
      </w:r>
      <w:r w:rsidR="00AC466E" w:rsidRPr="00206ACB">
        <w:t xml:space="preserve"> </w:t>
      </w:r>
      <w:r w:rsidRPr="00206ACB">
        <w:t>constants?</w:t>
      </w:r>
      <w:r w:rsidR="00AC466E" w:rsidRPr="00206ACB">
        <w:t xml:space="preserve"> </w:t>
      </w:r>
      <w:r w:rsidRPr="00206ACB">
        <w:t>The</w:t>
      </w:r>
      <w:r w:rsidR="00AC466E" w:rsidRPr="00206ACB">
        <w:t xml:space="preserve"> </w:t>
      </w:r>
      <w:r w:rsidRPr="00206ACB">
        <w:t>common</w:t>
      </w:r>
      <w:r w:rsidR="00AC466E" w:rsidRPr="00206ACB">
        <w:t xml:space="preserve"> </w:t>
      </w:r>
      <w:r w:rsidRPr="00206ACB">
        <w:t>approach</w:t>
      </w:r>
      <w:r w:rsidR="00AC466E" w:rsidRPr="00206ACB">
        <w:t xml:space="preserve"> </w:t>
      </w:r>
      <w:r w:rsidRPr="00206ACB">
        <w:t>is</w:t>
      </w:r>
      <w:r w:rsidR="00AC466E" w:rsidRPr="00206ACB">
        <w:t xml:space="preserve"> </w:t>
      </w:r>
      <w:r w:rsidRPr="00206ACB">
        <w:t>to</w:t>
      </w:r>
      <w:r w:rsidR="00AC466E" w:rsidRPr="00206ACB">
        <w:t xml:space="preserve"> </w:t>
      </w:r>
      <w:r w:rsidRPr="00206ACB">
        <w:t>make</w:t>
      </w:r>
      <w:r w:rsidR="00AC466E" w:rsidRPr="00206ACB">
        <w:t xml:space="preserve"> </w:t>
      </w:r>
      <w:r w:rsidRPr="00206ACB">
        <w:t>a</w:t>
      </w:r>
      <w:r w:rsidR="00AC466E" w:rsidRPr="00206ACB">
        <w:t xml:space="preserve"> </w:t>
      </w:r>
      <w:r w:rsidRPr="00206ACB">
        <w:t>separate</w:t>
      </w:r>
      <w:r w:rsidR="00AC466E" w:rsidRPr="00206ACB">
        <w:t xml:space="preserve"> </w:t>
      </w:r>
      <w:r w:rsidRPr="00206ACB">
        <w:t>constants</w:t>
      </w:r>
      <w:r w:rsidR="00AC466E" w:rsidRPr="00206ACB">
        <w:t xml:space="preserve"> </w:t>
      </w:r>
      <w:r w:rsidRPr="00206ACB">
        <w:t>file,</w:t>
      </w:r>
      <w:r w:rsidR="00AC466E" w:rsidRPr="00206ACB">
        <w:t xml:space="preserve"> </w:t>
      </w:r>
      <w:r w:rsidRPr="00206ACB">
        <w:t>which</w:t>
      </w:r>
      <w:r w:rsidR="00AC466E" w:rsidRPr="00206ACB">
        <w:t xml:space="preserve"> </w:t>
      </w:r>
      <w:r w:rsidRPr="00206ACB">
        <w:t>can</w:t>
      </w:r>
      <w:r w:rsidR="00AC466E" w:rsidRPr="00206ACB">
        <w:t xml:space="preserve"> </w:t>
      </w:r>
      <w:r w:rsidRPr="00206ACB">
        <w:t>be</w:t>
      </w:r>
      <w:r w:rsidR="00AC466E" w:rsidRPr="00206ACB">
        <w:t xml:space="preserve"> </w:t>
      </w:r>
      <w:r w:rsidRPr="00206ACB">
        <w:t>included</w:t>
      </w:r>
      <w:r w:rsidR="00AC466E" w:rsidRPr="00206ACB">
        <w:t xml:space="preserve"> </w:t>
      </w:r>
      <w:r w:rsidRPr="00206ACB">
        <w:t>into</w:t>
      </w:r>
      <w:r w:rsidR="00AC466E" w:rsidRPr="00206ACB">
        <w:t xml:space="preserve"> </w:t>
      </w:r>
      <w:r w:rsidRPr="00206ACB">
        <w:t>our</w:t>
      </w:r>
      <w:r w:rsidR="00AC466E" w:rsidRPr="00206ACB">
        <w:t xml:space="preserve"> </w:t>
      </w:r>
      <w:r w:rsidRPr="00206ACB">
        <w:t>main</w:t>
      </w:r>
      <w:r w:rsidR="00AC466E" w:rsidRPr="00206ACB">
        <w:t xml:space="preserve"> </w:t>
      </w:r>
      <w:r w:rsidRPr="00206ACB">
        <w:t>assembly</w:t>
      </w:r>
      <w:r w:rsidR="00AC466E" w:rsidRPr="00206ACB">
        <w:t xml:space="preserve"> </w:t>
      </w:r>
      <w:r w:rsidRPr="00206ACB">
        <w:t>file.</w:t>
      </w:r>
      <w:r w:rsidR="00AC466E" w:rsidRPr="00206ACB">
        <w:t xml:space="preserve"> </w:t>
      </w:r>
      <w:r w:rsidRPr="00206ACB">
        <w:t>We'll</w:t>
      </w:r>
      <w:r w:rsidR="00AC466E" w:rsidRPr="00206ACB">
        <w:t xml:space="preserve"> </w:t>
      </w:r>
      <w:r w:rsidRPr="00206ACB">
        <w:t>call</w:t>
      </w:r>
      <w:r w:rsidR="00AC466E" w:rsidRPr="00206ACB">
        <w:t xml:space="preserve"> </w:t>
      </w:r>
      <w:r w:rsidRPr="00206ACB">
        <w:t>the</w:t>
      </w:r>
      <w:r w:rsidR="00AC466E" w:rsidRPr="00206ACB">
        <w:t xml:space="preserve"> </w:t>
      </w:r>
      <w:r w:rsidRPr="00206ACB">
        <w:t>constants</w:t>
      </w:r>
      <w:r w:rsidR="00AC466E" w:rsidRPr="00206ACB">
        <w:t xml:space="preserve"> </w:t>
      </w:r>
      <w:r w:rsidRPr="00206ACB">
        <w:t>file</w:t>
      </w:r>
      <w:r w:rsidR="00AC466E" w:rsidRPr="00206ACB">
        <w:t xml:space="preserve"> </w:t>
      </w:r>
      <w:r w:rsidRPr="0041004D">
        <w:rPr>
          <w:rStyle w:val="QuoteChar"/>
        </w:rPr>
        <w:t>constants.inc</w:t>
      </w:r>
      <w:r w:rsidRPr="00206ACB">
        <w:t>.</w:t>
      </w:r>
      <w:r w:rsidR="00AC466E" w:rsidRPr="00206ACB">
        <w:t xml:space="preserve"> </w:t>
      </w:r>
      <w:r w:rsidRPr="00206ACB">
        <w:rPr>
          <w:rStyle w:val="marginnote"/>
          <w:rFonts w:cstheme="minorHAnsi"/>
          <w:color w:val="111111"/>
          <w:szCs w:val="26"/>
        </w:rPr>
        <w:t>Why</w:t>
      </w:r>
      <w:r w:rsidR="00AC466E" w:rsidRPr="00206ACB">
        <w:rPr>
          <w:rStyle w:val="marginnote"/>
          <w:rFonts w:cstheme="minorHAnsi"/>
          <w:color w:val="111111"/>
          <w:szCs w:val="26"/>
        </w:rPr>
        <w:t xml:space="preserve"> </w:t>
      </w:r>
      <w:r w:rsidRPr="00206ACB">
        <w:rPr>
          <w:rStyle w:val="marginnote"/>
          <w:rFonts w:cstheme="minorHAnsi"/>
          <w:color w:val="111111"/>
          <w:szCs w:val="26"/>
        </w:rPr>
        <w:t>does</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end</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41004D">
        <w:rPr>
          <w:rStyle w:val="QuoteChar"/>
        </w:rPr>
        <w:t>.inc</w:t>
      </w:r>
      <w:r w:rsidR="00AC466E" w:rsidRPr="00206ACB">
        <w:rPr>
          <w:rStyle w:val="marginnote"/>
          <w:rFonts w:cstheme="minorHAnsi"/>
          <w:color w:val="111111"/>
          <w:szCs w:val="26"/>
        </w:rPr>
        <w:t xml:space="preserve"> </w:t>
      </w:r>
      <w:r w:rsidRPr="00206ACB">
        <w:rPr>
          <w:rStyle w:val="marginnote"/>
          <w:rFonts w:cstheme="minorHAnsi"/>
          <w:color w:val="111111"/>
          <w:szCs w:val="26"/>
        </w:rPr>
        <w:t>instead</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41004D">
        <w:rPr>
          <w:rStyle w:val="QuoteChar"/>
        </w:rPr>
        <w:t>.asm</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constants</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not</w:t>
      </w:r>
      <w:r w:rsidR="00AC466E" w:rsidRPr="00206ACB">
        <w:rPr>
          <w:rStyle w:val="marginnote"/>
          <w:rFonts w:cstheme="minorHAnsi"/>
          <w:color w:val="111111"/>
          <w:szCs w:val="26"/>
        </w:rPr>
        <w:t xml:space="preserve"> </w:t>
      </w:r>
      <w:r w:rsidRPr="00206ACB">
        <w:rPr>
          <w:rStyle w:val="marginnote"/>
          <w:rFonts w:cstheme="minorHAnsi"/>
          <w:color w:val="111111"/>
          <w:szCs w:val="26"/>
        </w:rPr>
        <w:t>exactly</w:t>
      </w:r>
      <w:r w:rsidR="00AC466E" w:rsidRPr="00206ACB">
        <w:rPr>
          <w:rStyle w:val="marginnote"/>
          <w:rFonts w:cstheme="minorHAnsi"/>
          <w:color w:val="111111"/>
          <w:szCs w:val="26"/>
        </w:rPr>
        <w:t xml:space="preserve"> </w:t>
      </w:r>
      <w:r w:rsidRPr="00206ACB">
        <w:rPr>
          <w:rStyle w:val="marginnote"/>
          <w:rFonts w:cstheme="minorHAnsi"/>
          <w:color w:val="111111"/>
          <w:szCs w:val="26"/>
        </w:rPr>
        <w:t>assembly</w:t>
      </w:r>
      <w:r w:rsidR="00AC466E" w:rsidRPr="00206ACB">
        <w:rPr>
          <w:rStyle w:val="marginnote"/>
          <w:rFonts w:cstheme="minorHAnsi"/>
          <w:color w:val="111111"/>
          <w:szCs w:val="26"/>
        </w:rPr>
        <w:t xml:space="preserve"> </w:t>
      </w:r>
      <w:r w:rsidRPr="00206ACB">
        <w:rPr>
          <w:rStyle w:val="marginnote"/>
          <w:rFonts w:cstheme="minorHAnsi"/>
          <w:color w:val="111111"/>
          <w:szCs w:val="26"/>
        </w:rPr>
        <w:t>code;</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doesn't</w:t>
      </w:r>
      <w:r w:rsidR="00AC466E" w:rsidRPr="00206ACB">
        <w:rPr>
          <w:rStyle w:val="marginnote"/>
          <w:rFonts w:cstheme="minorHAnsi"/>
          <w:color w:val="111111"/>
          <w:szCs w:val="26"/>
        </w:rPr>
        <w:t xml:space="preserve"> </w:t>
      </w:r>
      <w:r w:rsidRPr="00206ACB">
        <w:rPr>
          <w:rStyle w:val="marginnote"/>
          <w:rFonts w:cstheme="minorHAnsi"/>
          <w:color w:val="111111"/>
          <w:szCs w:val="26"/>
        </w:rPr>
        <w:t>have</w:t>
      </w:r>
      <w:r w:rsidR="00AC466E" w:rsidRPr="00206ACB">
        <w:rPr>
          <w:rStyle w:val="marginnote"/>
          <w:rFonts w:cstheme="minorHAnsi"/>
          <w:color w:val="111111"/>
          <w:szCs w:val="26"/>
        </w:rPr>
        <w:t xml:space="preserve"> </w:t>
      </w:r>
      <w:r w:rsidRPr="00206ACB">
        <w:rPr>
          <w:rStyle w:val="marginnote"/>
          <w:rFonts w:cstheme="minorHAnsi"/>
          <w:color w:val="111111"/>
          <w:szCs w:val="26"/>
        </w:rPr>
        <w:t>any</w:t>
      </w:r>
      <w:r w:rsidR="00AC466E" w:rsidRPr="00206ACB">
        <w:rPr>
          <w:rStyle w:val="marginnote"/>
          <w:rFonts w:cstheme="minorHAnsi"/>
          <w:color w:val="111111"/>
          <w:szCs w:val="26"/>
        </w:rPr>
        <w:t xml:space="preserve"> </w:t>
      </w:r>
      <w:r w:rsidRPr="00206ACB">
        <w:rPr>
          <w:rStyle w:val="marginnote"/>
          <w:rFonts w:cstheme="minorHAnsi"/>
          <w:color w:val="111111"/>
          <w:szCs w:val="26"/>
        </w:rPr>
        <w:t>opcodes.</w:t>
      </w:r>
      <w:r w:rsidR="00AC466E" w:rsidRPr="00206ACB">
        <w:rPr>
          <w:rStyle w:val="marginnote"/>
          <w:rFonts w:cstheme="minorHAnsi"/>
          <w:color w:val="111111"/>
          <w:szCs w:val="26"/>
        </w:rPr>
        <w:t xml:space="preserve"> </w:t>
      </w:r>
      <w:r w:rsidRPr="00206ACB">
        <w:rPr>
          <w:rStyle w:val="marginnote"/>
          <w:rFonts w:cstheme="minorHAnsi"/>
          <w:color w:val="111111"/>
          <w:szCs w:val="26"/>
        </w:rPr>
        <w:t>We</w:t>
      </w:r>
      <w:r w:rsidR="00AC466E" w:rsidRPr="00206ACB">
        <w:rPr>
          <w:rStyle w:val="marginnote"/>
          <w:rFonts w:cstheme="minorHAnsi"/>
          <w:color w:val="111111"/>
          <w:szCs w:val="26"/>
        </w:rPr>
        <w:t xml:space="preserve"> </w:t>
      </w:r>
      <w:r w:rsidRPr="00206ACB">
        <w:rPr>
          <w:rStyle w:val="marginnote"/>
          <w:rFonts w:cstheme="minorHAnsi"/>
          <w:color w:val="111111"/>
          <w:szCs w:val="26"/>
        </w:rPr>
        <w:t>will</w:t>
      </w:r>
      <w:r w:rsidR="00AC466E" w:rsidRPr="00206ACB">
        <w:rPr>
          <w:rStyle w:val="marginnote"/>
          <w:rFonts w:cstheme="minorHAnsi"/>
          <w:color w:val="111111"/>
          <w:szCs w:val="26"/>
        </w:rPr>
        <w:t xml:space="preserve"> </w:t>
      </w:r>
      <w:r w:rsidRPr="00206ACB">
        <w:rPr>
          <w:rStyle w:val="marginnote"/>
          <w:rFonts w:cstheme="minorHAnsi"/>
          <w:color w:val="111111"/>
          <w:szCs w:val="26"/>
        </w:rPr>
        <w:t>use</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41004D">
        <w:rPr>
          <w:rStyle w:val="QuoteChar"/>
        </w:rPr>
        <w:t>.asm</w:t>
      </w:r>
      <w:r w:rsidR="00AC466E" w:rsidRPr="00206ACB">
        <w:rPr>
          <w:rStyle w:val="marginnote"/>
          <w:rFonts w:cstheme="minorHAnsi"/>
          <w:color w:val="111111"/>
          <w:szCs w:val="26"/>
        </w:rPr>
        <w:t xml:space="preserve"> </w:t>
      </w:r>
      <w:r w:rsidRPr="00206ACB">
        <w:rPr>
          <w:rStyle w:val="marginnote"/>
          <w:rFonts w:cstheme="minorHAnsi"/>
          <w:color w:val="111111"/>
          <w:szCs w:val="26"/>
        </w:rPr>
        <w:t>extension</w:t>
      </w:r>
      <w:r w:rsidR="00AC466E" w:rsidRPr="00206ACB">
        <w:rPr>
          <w:rStyle w:val="marginnote"/>
          <w:rFonts w:cstheme="minorHAnsi"/>
          <w:color w:val="111111"/>
          <w:szCs w:val="26"/>
        </w:rPr>
        <w:t xml:space="preserve"> </w:t>
      </w:r>
      <w:r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Pr="00206ACB">
        <w:rPr>
          <w:rStyle w:val="marginnote"/>
          <w:rFonts w:cstheme="minorHAnsi"/>
          <w:color w:val="111111"/>
          <w:szCs w:val="26"/>
        </w:rPr>
        <w:t>assembly</w:t>
      </w:r>
      <w:r w:rsidR="00AC466E" w:rsidRPr="00206ACB">
        <w:rPr>
          <w:rStyle w:val="marginnote"/>
          <w:rFonts w:cstheme="minorHAnsi"/>
          <w:color w:val="111111"/>
          <w:szCs w:val="26"/>
        </w:rPr>
        <w:t xml:space="preserve"> </w:t>
      </w:r>
      <w:r w:rsidRPr="00206ACB">
        <w:rPr>
          <w:rStyle w:val="marginnote"/>
          <w:rFonts w:cstheme="minorHAnsi"/>
          <w:color w:val="111111"/>
          <w:szCs w:val="26"/>
        </w:rPr>
        <w:t>code</w:t>
      </w:r>
      <w:r w:rsidR="00AC466E" w:rsidRPr="00206ACB">
        <w:rPr>
          <w:rStyle w:val="marginnote"/>
          <w:rFonts w:cstheme="minorHAnsi"/>
          <w:color w:val="111111"/>
          <w:szCs w:val="26"/>
        </w:rPr>
        <w:t xml:space="preserve"> </w:t>
      </w:r>
      <w:r w:rsidRPr="00206ACB">
        <w:rPr>
          <w:rStyle w:val="marginnote"/>
          <w:rFonts w:cstheme="minorHAnsi"/>
          <w:color w:val="111111"/>
          <w:szCs w:val="26"/>
        </w:rPr>
        <w:t>files,</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41004D">
        <w:rPr>
          <w:rStyle w:val="QuoteChar"/>
        </w:rPr>
        <w:t>.inc</w:t>
      </w:r>
      <w:r w:rsidR="00AC466E" w:rsidRPr="00206ACB">
        <w:rPr>
          <w:rStyle w:val="marginnote"/>
          <w:rFonts w:cstheme="minorHAnsi"/>
          <w:color w:val="111111"/>
          <w:szCs w:val="26"/>
        </w:rPr>
        <w:t xml:space="preserve"> </w:t>
      </w:r>
      <w:r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Pr="00206ACB">
        <w:rPr>
          <w:rStyle w:val="marginnote"/>
          <w:rFonts w:cstheme="minorHAnsi"/>
          <w:color w:val="111111"/>
          <w:szCs w:val="26"/>
        </w:rPr>
        <w:t>files</w:t>
      </w:r>
      <w:r w:rsidR="00AC466E" w:rsidRPr="00206ACB">
        <w:rPr>
          <w:rStyle w:val="marginnote"/>
          <w:rFonts w:cstheme="minorHAnsi"/>
          <w:color w:val="111111"/>
          <w:szCs w:val="26"/>
        </w:rPr>
        <w:t xml:space="preserve"> </w:t>
      </w:r>
      <w:r w:rsidRPr="00206ACB">
        <w:rPr>
          <w:rStyle w:val="marginnote"/>
          <w:rFonts w:cstheme="minorHAnsi"/>
          <w:color w:val="111111"/>
          <w:szCs w:val="26"/>
        </w:rPr>
        <w:t>which</w:t>
      </w:r>
      <w:r w:rsidR="00AC466E" w:rsidRPr="00206ACB">
        <w:rPr>
          <w:rStyle w:val="marginnote"/>
          <w:rFonts w:cstheme="minorHAnsi"/>
          <w:color w:val="111111"/>
          <w:szCs w:val="26"/>
        </w:rPr>
        <w:t xml:space="preserve"> </w:t>
      </w:r>
      <w:r w:rsidRPr="00206ACB">
        <w:rPr>
          <w:rStyle w:val="marginnote"/>
          <w:rFonts w:cstheme="minorHAnsi"/>
          <w:color w:val="111111"/>
          <w:szCs w:val="26"/>
        </w:rPr>
        <w:t>are</w:t>
      </w:r>
      <w:r w:rsidR="00AC466E" w:rsidRPr="00206ACB">
        <w:rPr>
          <w:rStyle w:val="marginnote"/>
          <w:rFonts w:cstheme="minorHAnsi"/>
          <w:color w:val="111111"/>
          <w:szCs w:val="26"/>
        </w:rPr>
        <w:t xml:space="preserve"> </w:t>
      </w:r>
      <w:r w:rsidRPr="00206ACB">
        <w:rPr>
          <w:rStyle w:val="marginnote"/>
          <w:rFonts w:cstheme="minorHAnsi"/>
          <w:color w:val="111111"/>
          <w:szCs w:val="26"/>
        </w:rPr>
        <w:t>included</w:t>
      </w:r>
      <w:r w:rsidR="00AC466E" w:rsidRPr="00206ACB">
        <w:rPr>
          <w:rStyle w:val="marginnote"/>
          <w:rFonts w:cstheme="minorHAnsi"/>
          <w:color w:val="111111"/>
          <w:szCs w:val="26"/>
        </w:rPr>
        <w:t xml:space="preserve"> </w:t>
      </w:r>
      <w:r w:rsidRPr="00206ACB">
        <w:rPr>
          <w:rStyle w:val="marginnote"/>
          <w:rFonts w:cstheme="minorHAnsi"/>
          <w:color w:val="111111"/>
          <w:szCs w:val="26"/>
        </w:rPr>
        <w:t>into</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assembly</w:t>
      </w:r>
      <w:r w:rsidR="00AC466E" w:rsidRPr="00206ACB">
        <w:rPr>
          <w:rStyle w:val="marginnote"/>
          <w:rFonts w:cstheme="minorHAnsi"/>
          <w:color w:val="111111"/>
          <w:szCs w:val="26"/>
        </w:rPr>
        <w:t xml:space="preserve"> </w:t>
      </w:r>
      <w:r w:rsidRPr="00206ACB">
        <w:rPr>
          <w:rStyle w:val="marginnote"/>
          <w:rFonts w:cstheme="minorHAnsi"/>
          <w:color w:val="111111"/>
          <w:szCs w:val="26"/>
        </w:rPr>
        <w:t>code</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t>Then,</w:t>
      </w:r>
      <w:r w:rsidR="00AC466E" w:rsidRPr="00206ACB">
        <w:t xml:space="preserve"> </w:t>
      </w:r>
      <w:r w:rsidRPr="00206ACB">
        <w:t>we</w:t>
      </w:r>
      <w:r w:rsidR="00AC466E" w:rsidRPr="00206ACB">
        <w:t xml:space="preserve"> </w:t>
      </w:r>
      <w:r w:rsidRPr="00206ACB">
        <w:t>include</w:t>
      </w:r>
      <w:r w:rsidR="00AC466E" w:rsidRPr="00206ACB">
        <w:t xml:space="preserve"> </w:t>
      </w:r>
      <w:r w:rsidRPr="00206ACB">
        <w:t>the</w:t>
      </w:r>
      <w:r w:rsidR="00AC466E" w:rsidRPr="00206ACB">
        <w:t xml:space="preserve"> </w:t>
      </w:r>
      <w:r w:rsidRPr="00206ACB">
        <w:t>constants</w:t>
      </w:r>
      <w:r w:rsidR="00AC466E" w:rsidRPr="00206ACB">
        <w:t xml:space="preserve"> </w:t>
      </w:r>
      <w:r w:rsidRPr="00206ACB">
        <w:t>file</w:t>
      </w:r>
      <w:r w:rsidR="00AC466E" w:rsidRPr="00206ACB">
        <w:t xml:space="preserve"> </w:t>
      </w:r>
      <w:r w:rsidRPr="00206ACB">
        <w:t>at</w:t>
      </w:r>
      <w:r w:rsidR="00AC466E" w:rsidRPr="00206ACB">
        <w:t xml:space="preserve"> </w:t>
      </w:r>
      <w:r w:rsidRPr="00206ACB">
        <w:t>the</w:t>
      </w:r>
      <w:r w:rsidR="00AC466E" w:rsidRPr="00206ACB">
        <w:t xml:space="preserve"> </w:t>
      </w:r>
      <w:r w:rsidRPr="00206ACB">
        <w:t>top</w:t>
      </w:r>
      <w:r w:rsidR="00AC466E" w:rsidRPr="00206ACB">
        <w:t xml:space="preserve"> </w:t>
      </w:r>
      <w:r w:rsidRPr="00206ACB">
        <w:t>of</w:t>
      </w:r>
      <w:r w:rsidR="00AC466E" w:rsidRPr="00206ACB">
        <w:t xml:space="preserve"> </w:t>
      </w:r>
      <w:r w:rsidRPr="00206ACB">
        <w:t>our</w:t>
      </w:r>
      <w:r w:rsidR="00AC466E" w:rsidRPr="00206ACB">
        <w:t xml:space="preserve"> </w:t>
      </w:r>
      <w:r w:rsidRPr="0041004D">
        <w:rPr>
          <w:rStyle w:val="QuoteChar"/>
        </w:rPr>
        <w:t>.asm</w:t>
      </w:r>
      <w:r w:rsidR="00AC466E" w:rsidRPr="00206ACB">
        <w:t xml:space="preserve"> </w:t>
      </w:r>
      <w:r w:rsidRPr="00206ACB">
        <w:t>file</w:t>
      </w:r>
      <w:r w:rsidR="00AC466E" w:rsidRPr="00206ACB">
        <w:t xml:space="preserve"> </w:t>
      </w:r>
      <w:r w:rsidRPr="00206ACB">
        <w:t>like</w:t>
      </w:r>
      <w:r w:rsidR="00AC466E" w:rsidRPr="00206ACB">
        <w:t xml:space="preserve"> </w:t>
      </w:r>
      <w:r w:rsidRPr="00206ACB">
        <w:t>this:</w:t>
      </w:r>
    </w:p>
    <w:p w14:paraId="17F1879D" w14:textId="77735BE9" w:rsidR="00B53FA7" w:rsidRPr="00C07260" w:rsidRDefault="00B53FA7" w:rsidP="00E42CF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10C26F"/>
          <w:kern w:val="0"/>
          <w:szCs w:val="26"/>
          <w:lang w:eastAsia="ja-JP"/>
        </w:rPr>
      </w:pP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.include</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"constants.inc"</w:t>
      </w:r>
    </w:p>
    <w:p w14:paraId="69BC575C" w14:textId="727FDB3A" w:rsidR="006A66CE" w:rsidRPr="00206ACB" w:rsidRDefault="006A66CE" w:rsidP="007E5BBF">
      <w:pPr>
        <w:pStyle w:val="Heading3"/>
        <w:rPr>
          <w:rFonts w:cstheme="minorHAnsi"/>
        </w:rPr>
      </w:pPr>
      <w:bookmarkStart w:id="98" w:name="_Toc168434229"/>
      <w:bookmarkStart w:id="99" w:name="_Toc168542740"/>
      <w:r w:rsidRPr="00206ACB">
        <w:rPr>
          <w:rFonts w:cstheme="minorHAnsi"/>
        </w:rPr>
        <w:lastRenderedPageBreak/>
        <w:t>Header</w:t>
      </w:r>
      <w:r w:rsidR="00AC466E" w:rsidRPr="00206ACB">
        <w:rPr>
          <w:rFonts w:cstheme="minorHAnsi"/>
        </w:rPr>
        <w:t xml:space="preserve"> </w:t>
      </w:r>
      <w:r w:rsidRPr="00206ACB">
        <w:rPr>
          <w:rFonts w:cstheme="minorHAnsi"/>
        </w:rPr>
        <w:t>File</w:t>
      </w:r>
      <w:bookmarkEnd w:id="98"/>
      <w:bookmarkEnd w:id="99"/>
    </w:p>
    <w:p w14:paraId="12C8EAA1" w14:textId="3A7B50EB" w:rsidR="00FE073D" w:rsidRPr="00206ACB" w:rsidRDefault="00FE073D" w:rsidP="0041004D">
      <w:pPr>
        <w:rPr>
          <w:lang w:eastAsia="ja-JP"/>
        </w:rPr>
      </w:pPr>
      <w:r w:rsidRPr="00206ACB">
        <w:rPr>
          <w:lang w:eastAsia="ja-JP"/>
        </w:rPr>
        <w:t>We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do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thing</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the</w:t>
      </w:r>
      <w:r w:rsidR="00AC466E" w:rsidRPr="00206ACB">
        <w:rPr>
          <w:lang w:eastAsia="ja-JP"/>
        </w:rPr>
        <w:t xml:space="preserve"> </w:t>
      </w:r>
      <w:r w:rsidRPr="0041004D">
        <w:rPr>
          <w:rStyle w:val="QuoteChar"/>
        </w:rPr>
        <w:t>.header</w:t>
      </w:r>
      <w:r w:rsidR="00AC466E" w:rsidRPr="00206ACB">
        <w:rPr>
          <w:lang w:eastAsia="ja-JP"/>
        </w:rPr>
        <w:t xml:space="preserve"> </w:t>
      </w:r>
      <w:r w:rsidRPr="00206ACB">
        <w:rPr>
          <w:lang w:eastAsia="ja-JP"/>
        </w:rPr>
        <w:t>segment,</w:t>
      </w:r>
      <w:r w:rsidR="00AC466E" w:rsidRPr="00206ACB">
        <w:rPr>
          <w:lang w:eastAsia="ja-JP"/>
        </w:rPr>
        <w:t xml:space="preserve"> </w:t>
      </w:r>
      <w:r w:rsidRPr="00206ACB">
        <w:rPr>
          <w:lang w:eastAsia="ja-JP"/>
        </w:rPr>
        <w:t>since</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generally</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Let's</w:t>
      </w:r>
      <w:r w:rsidR="00AC466E" w:rsidRPr="00206ACB">
        <w:rPr>
          <w:lang w:eastAsia="ja-JP"/>
        </w:rPr>
        <w:t xml:space="preserve"> </w:t>
      </w:r>
      <w:r w:rsidRPr="00206ACB">
        <w:rPr>
          <w:lang w:eastAsia="ja-JP"/>
        </w:rPr>
        <w:t>make</w:t>
      </w:r>
      <w:r w:rsidR="00AC466E" w:rsidRPr="00206ACB">
        <w:rPr>
          <w:lang w:eastAsia="ja-JP"/>
        </w:rPr>
        <w:t xml:space="preserve"> </w:t>
      </w:r>
      <w:r w:rsidRPr="00206ACB">
        <w:rPr>
          <w:lang w:eastAsia="ja-JP"/>
        </w:rPr>
        <w:t>a</w:t>
      </w:r>
      <w:r w:rsidR="00AC466E" w:rsidRPr="00206ACB">
        <w:rPr>
          <w:lang w:eastAsia="ja-JP"/>
        </w:rPr>
        <w:t xml:space="preserve"> </w:t>
      </w:r>
      <w:r w:rsidRPr="0041004D">
        <w:rPr>
          <w:rStyle w:val="QuoteChar"/>
        </w:rPr>
        <w:t>header.inc</w:t>
      </w:r>
      <w:r w:rsidR="00AC466E" w:rsidRPr="00206ACB">
        <w:rPr>
          <w:lang w:eastAsia="ja-JP"/>
        </w:rPr>
        <w:t xml:space="preserve"> </w:t>
      </w:r>
      <w:r w:rsidRPr="00206ACB">
        <w:rPr>
          <w:lang w:eastAsia="ja-JP"/>
        </w:rPr>
        <w:t>file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header</w:t>
      </w:r>
      <w:r w:rsidR="00AC466E" w:rsidRPr="00206ACB">
        <w:rPr>
          <w:lang w:eastAsia="ja-JP"/>
        </w:rPr>
        <w:t xml:space="preserve"> </w:t>
      </w:r>
      <w:r w:rsidRPr="00206ACB">
        <w:rPr>
          <w:lang w:eastAsia="ja-JP"/>
        </w:rPr>
        <w:t>content.</w:t>
      </w:r>
      <w:r w:rsidR="00AC466E" w:rsidRPr="00206ACB">
        <w:rPr>
          <w:lang w:eastAsia="ja-JP"/>
        </w:rPr>
        <w:t xml:space="preserve"> </w:t>
      </w:r>
      <w:r w:rsidRPr="00206ACB">
        <w:rPr>
          <w:lang w:eastAsia="ja-JP"/>
        </w:rPr>
        <w:t>Now</w:t>
      </w:r>
      <w:r w:rsidR="00AC466E" w:rsidRPr="00206ACB">
        <w:rPr>
          <w:lang w:eastAsia="ja-JP"/>
        </w:rPr>
        <w:t xml:space="preserve"> </w:t>
      </w:r>
      <w:r w:rsidRPr="00206ACB">
        <w:rPr>
          <w:lang w:eastAsia="ja-JP"/>
        </w:rPr>
        <w:t>would</w:t>
      </w:r>
      <w:r w:rsidR="00AC466E" w:rsidRPr="00206ACB">
        <w:rPr>
          <w:lang w:eastAsia="ja-JP"/>
        </w:rPr>
        <w:t xml:space="preserve"> </w:t>
      </w:r>
      <w:r w:rsidRPr="00206ACB">
        <w:rPr>
          <w:lang w:eastAsia="ja-JP"/>
        </w:rPr>
        <w:t>also</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good</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add</w:t>
      </w:r>
      <w:r w:rsidR="00AC466E" w:rsidRPr="00206ACB">
        <w:rPr>
          <w:lang w:eastAsia="ja-JP"/>
        </w:rPr>
        <w:t xml:space="preserve"> </w:t>
      </w:r>
      <w:r w:rsidRPr="00206ACB">
        <w:rPr>
          <w:lang w:eastAsia="ja-JP"/>
        </w:rPr>
        <w:t>some</w:t>
      </w:r>
      <w:r w:rsidR="00AC466E" w:rsidRPr="00206ACB">
        <w:rPr>
          <w:lang w:eastAsia="ja-JP"/>
        </w:rPr>
        <w:t xml:space="preserve"> </w:t>
      </w:r>
      <w:r w:rsidRPr="00206ACB">
        <w:rPr>
          <w:lang w:eastAsia="ja-JP"/>
        </w:rPr>
        <w:t>comments:</w:t>
      </w:r>
    </w:p>
    <w:p w14:paraId="40DDD12B" w14:textId="43716099" w:rsidR="00FE073D" w:rsidRPr="00C07260" w:rsidRDefault="00FE073D" w:rsidP="00C0726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0"/>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.segment</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"HEADER"</w:t>
      </w:r>
    </w:p>
    <w:p w14:paraId="344E793A" w14:textId="77777777" w:rsidR="00C07260" w:rsidRDefault="00FE073D" w:rsidP="00C0726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0"/>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.byte</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8D6185">
        <w:rPr>
          <w:rFonts w:ascii="DejaVu Sans Mono" w:eastAsia="Times New Roman" w:hAnsi="DejaVu Sans Mono" w:cs="DejaVu Sans Mono"/>
          <w:color w:val="07E2FA"/>
          <w:kern w:val="0"/>
          <w:szCs w:val="26"/>
          <w:bdr w:val="none" w:sz="0" w:space="0" w:color="auto" w:frame="1"/>
          <w:shd w:val="clear" w:color="auto" w:fill="272822"/>
          <w:lang w:eastAsia="ja-JP"/>
        </w:rPr>
        <w:t>$4e,</w:t>
      </w:r>
      <w:r w:rsidR="00AC466E" w:rsidRPr="008D6185">
        <w:rPr>
          <w:rFonts w:ascii="DejaVu Sans Mono" w:eastAsia="Times New Roman" w:hAnsi="DejaVu Sans Mono" w:cs="DejaVu Sans Mono"/>
          <w:color w:val="07E2FA"/>
          <w:kern w:val="0"/>
          <w:szCs w:val="26"/>
          <w:bdr w:val="none" w:sz="0" w:space="0" w:color="auto" w:frame="1"/>
          <w:shd w:val="clear" w:color="auto" w:fill="272822"/>
          <w:lang w:eastAsia="ja-JP"/>
        </w:rPr>
        <w:t xml:space="preserve"> </w:t>
      </w:r>
      <w:r w:rsidRPr="008D6185">
        <w:rPr>
          <w:rFonts w:ascii="DejaVu Sans Mono" w:eastAsia="Times New Roman" w:hAnsi="DejaVu Sans Mono" w:cs="DejaVu Sans Mono"/>
          <w:color w:val="07E2FA"/>
          <w:kern w:val="0"/>
          <w:szCs w:val="26"/>
          <w:bdr w:val="none" w:sz="0" w:space="0" w:color="auto" w:frame="1"/>
          <w:shd w:val="clear" w:color="auto" w:fill="272822"/>
          <w:lang w:eastAsia="ja-JP"/>
        </w:rPr>
        <w:t>$45,</w:t>
      </w:r>
      <w:r w:rsidR="00AC466E" w:rsidRPr="008D6185">
        <w:rPr>
          <w:rFonts w:ascii="DejaVu Sans Mono" w:eastAsia="Times New Roman" w:hAnsi="DejaVu Sans Mono" w:cs="DejaVu Sans Mono"/>
          <w:color w:val="07E2FA"/>
          <w:kern w:val="0"/>
          <w:szCs w:val="26"/>
          <w:bdr w:val="none" w:sz="0" w:space="0" w:color="auto" w:frame="1"/>
          <w:shd w:val="clear" w:color="auto" w:fill="272822"/>
          <w:lang w:eastAsia="ja-JP"/>
        </w:rPr>
        <w:t xml:space="preserve"> </w:t>
      </w:r>
      <w:r w:rsidRPr="008D6185">
        <w:rPr>
          <w:rFonts w:ascii="DejaVu Sans Mono" w:eastAsia="Times New Roman" w:hAnsi="DejaVu Sans Mono" w:cs="DejaVu Sans Mono"/>
          <w:color w:val="07E2FA"/>
          <w:kern w:val="0"/>
          <w:szCs w:val="26"/>
          <w:bdr w:val="none" w:sz="0" w:space="0" w:color="auto" w:frame="1"/>
          <w:shd w:val="clear" w:color="auto" w:fill="272822"/>
          <w:lang w:eastAsia="ja-JP"/>
        </w:rPr>
        <w:t>$53,</w:t>
      </w:r>
      <w:r w:rsidR="00AC466E" w:rsidRPr="008D6185">
        <w:rPr>
          <w:rFonts w:ascii="DejaVu Sans Mono" w:eastAsia="Times New Roman" w:hAnsi="DejaVu Sans Mono" w:cs="DejaVu Sans Mono"/>
          <w:color w:val="07E2FA"/>
          <w:kern w:val="0"/>
          <w:szCs w:val="26"/>
          <w:bdr w:val="none" w:sz="0" w:space="0" w:color="auto" w:frame="1"/>
          <w:shd w:val="clear" w:color="auto" w:fill="272822"/>
          <w:lang w:eastAsia="ja-JP"/>
        </w:rPr>
        <w:t xml:space="preserve"> </w:t>
      </w:r>
      <w:r w:rsidRPr="008D6185">
        <w:rPr>
          <w:rFonts w:ascii="DejaVu Sans Mono" w:eastAsia="Times New Roman" w:hAnsi="DejaVu Sans Mono" w:cs="DejaVu Sans Mono"/>
          <w:color w:val="07E2FA"/>
          <w:kern w:val="0"/>
          <w:szCs w:val="26"/>
          <w:bdr w:val="none" w:sz="0" w:space="0" w:color="auto" w:frame="1"/>
          <w:shd w:val="clear" w:color="auto" w:fill="272822"/>
          <w:lang w:eastAsia="ja-JP"/>
        </w:rPr>
        <w:t>$1a</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Magic</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string</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that</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always</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begins</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an</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p>
    <w:p w14:paraId="18AE3EAF" w14:textId="53D71B22" w:rsidR="00FE073D" w:rsidRPr="00C10ABF" w:rsidRDefault="00C07260" w:rsidP="00C0726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0"/>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00FE073D" w:rsidRPr="00C10ABF">
        <w:rPr>
          <w:rFonts w:ascii="DejaVu Sans Mono" w:eastAsia="Times New Roman" w:hAnsi="DejaVu Sans Mono" w:cs="DejaVu Sans Mono"/>
          <w:color w:val="FFC000"/>
          <w:kern w:val="0"/>
          <w:szCs w:val="26"/>
          <w:bdr w:val="none" w:sz="0" w:space="0" w:color="auto" w:frame="1"/>
          <w:shd w:val="clear" w:color="auto" w:fill="272822"/>
          <w:lang w:eastAsia="ja-JP"/>
        </w:rPr>
        <w:t>iNES</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FE073D" w:rsidRPr="00C10ABF">
        <w:rPr>
          <w:rFonts w:ascii="DejaVu Sans Mono" w:eastAsia="Times New Roman" w:hAnsi="DejaVu Sans Mono" w:cs="DejaVu Sans Mono"/>
          <w:color w:val="FFC000"/>
          <w:kern w:val="0"/>
          <w:szCs w:val="26"/>
          <w:bdr w:val="none" w:sz="0" w:space="0" w:color="auto" w:frame="1"/>
          <w:shd w:val="clear" w:color="auto" w:fill="272822"/>
          <w:lang w:eastAsia="ja-JP"/>
        </w:rPr>
        <w:t>header</w:t>
      </w:r>
    </w:p>
    <w:p w14:paraId="6FA76DCD" w14:textId="64AB9085" w:rsidR="00FE073D" w:rsidRPr="00C10ABF" w:rsidRDefault="00FE073D" w:rsidP="00C0726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0"/>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.byte</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8D6185">
        <w:rPr>
          <w:rFonts w:ascii="DejaVu Sans Mono" w:eastAsia="Times New Roman" w:hAnsi="DejaVu Sans Mono" w:cs="DejaVu Sans Mono"/>
          <w:color w:val="07E2FA"/>
          <w:kern w:val="0"/>
          <w:szCs w:val="26"/>
          <w:bdr w:val="none" w:sz="0" w:space="0" w:color="auto" w:frame="1"/>
          <w:shd w:val="clear" w:color="auto" w:fill="272822"/>
          <w:lang w:eastAsia="ja-JP"/>
        </w:rPr>
        <w:t>$02</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Number</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of</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16KB</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PRG-ROM</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banks</w:t>
      </w:r>
    </w:p>
    <w:p w14:paraId="052C5474" w14:textId="014A91D3" w:rsidR="00FE073D" w:rsidRPr="00C07260" w:rsidRDefault="00FE073D" w:rsidP="00C0726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0"/>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.byte</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8D6185">
        <w:rPr>
          <w:rFonts w:ascii="DejaVu Sans Mono" w:eastAsia="Times New Roman" w:hAnsi="DejaVu Sans Mono" w:cs="DejaVu Sans Mono"/>
          <w:color w:val="07E2FA"/>
          <w:kern w:val="0"/>
          <w:szCs w:val="26"/>
          <w:bdr w:val="none" w:sz="0" w:space="0" w:color="auto" w:frame="1"/>
          <w:shd w:val="clear" w:color="auto" w:fill="272822"/>
          <w:lang w:eastAsia="ja-JP"/>
        </w:rPr>
        <w:t>$01</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Number</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of</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8KB</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CHR-ROM</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banks</w:t>
      </w:r>
    </w:p>
    <w:p w14:paraId="10B086BD" w14:textId="5BD09EBA" w:rsidR="00FE073D" w:rsidRPr="00C07260" w:rsidRDefault="00FE073D" w:rsidP="00C0726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0"/>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.byte</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8D6185">
        <w:rPr>
          <w:rFonts w:ascii="DejaVu Sans Mono" w:eastAsia="Times New Roman" w:hAnsi="DejaVu Sans Mono" w:cs="DejaVu Sans Mono"/>
          <w:color w:val="07E2FA"/>
          <w:kern w:val="0"/>
          <w:szCs w:val="26"/>
          <w:bdr w:val="none" w:sz="0" w:space="0" w:color="auto" w:frame="1"/>
          <w:shd w:val="clear" w:color="auto" w:fill="272822"/>
          <w:lang w:eastAsia="ja-JP"/>
        </w:rPr>
        <w:t>%00000001</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Vertical</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mirroring,</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no</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save</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RAM,</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no</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mapper</w:t>
      </w:r>
    </w:p>
    <w:p w14:paraId="5F2DB4A9" w14:textId="4D4B6D13" w:rsidR="00FE073D" w:rsidRPr="00C07260" w:rsidRDefault="00FE073D" w:rsidP="00C0726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0"/>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.byte</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8D6185">
        <w:rPr>
          <w:rFonts w:ascii="DejaVu Sans Mono" w:eastAsia="Times New Roman" w:hAnsi="DejaVu Sans Mono" w:cs="DejaVu Sans Mono"/>
          <w:color w:val="07E2FA"/>
          <w:kern w:val="0"/>
          <w:szCs w:val="26"/>
          <w:bdr w:val="none" w:sz="0" w:space="0" w:color="auto" w:frame="1"/>
          <w:shd w:val="clear" w:color="auto" w:fill="272822"/>
          <w:lang w:eastAsia="ja-JP"/>
        </w:rPr>
        <w:t>%00000000</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No</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special-case</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flags</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set,</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no</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mapper</w:t>
      </w:r>
    </w:p>
    <w:p w14:paraId="7778937A" w14:textId="78181CE9" w:rsidR="00FE073D" w:rsidRPr="00C10ABF" w:rsidRDefault="00FE073D" w:rsidP="00C0726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0"/>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.byte</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8D6185">
        <w:rPr>
          <w:rFonts w:ascii="DejaVu Sans Mono" w:eastAsia="Times New Roman" w:hAnsi="DejaVu Sans Mono" w:cs="DejaVu Sans Mono"/>
          <w:color w:val="07E2FA"/>
          <w:kern w:val="0"/>
          <w:szCs w:val="26"/>
          <w:bdr w:val="none" w:sz="0" w:space="0" w:color="auto" w:frame="1"/>
          <w:shd w:val="clear" w:color="auto" w:fill="272822"/>
          <w:lang w:eastAsia="ja-JP"/>
        </w:rPr>
        <w:t>$00</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No</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PRG-RAM</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present</w:t>
      </w:r>
    </w:p>
    <w:p w14:paraId="67BEB896" w14:textId="3EF61AB3" w:rsidR="00FE073D" w:rsidRPr="00C10ABF" w:rsidRDefault="00FE073D" w:rsidP="00C0726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0"/>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C07260">
        <w:rPr>
          <w:rFonts w:ascii="DejaVu Sans Mono" w:eastAsia="Times New Roman" w:hAnsi="DejaVu Sans Mono" w:cs="DejaVu Sans Mono"/>
          <w:color w:val="10C26F"/>
          <w:kern w:val="0"/>
          <w:szCs w:val="26"/>
          <w:bdr w:val="none" w:sz="0" w:space="0" w:color="auto" w:frame="1"/>
          <w:shd w:val="clear" w:color="auto" w:fill="272822"/>
          <w:lang w:eastAsia="ja-JP"/>
        </w:rPr>
        <w:t>.byte</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8D6185">
        <w:rPr>
          <w:rFonts w:ascii="DejaVu Sans Mono" w:eastAsia="Times New Roman" w:hAnsi="DejaVu Sans Mono" w:cs="DejaVu Sans Mono"/>
          <w:color w:val="07E2FA"/>
          <w:kern w:val="0"/>
          <w:szCs w:val="26"/>
          <w:bdr w:val="none" w:sz="0" w:space="0" w:color="auto" w:frame="1"/>
          <w:shd w:val="clear" w:color="auto" w:fill="272822"/>
          <w:lang w:eastAsia="ja-JP"/>
        </w:rPr>
        <w:t>$00</w:t>
      </w:r>
      <w:r w:rsidR="00AC466E" w:rsidRPr="00C07260">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NTSC</w:t>
      </w:r>
      <w:r w:rsidR="00AC466E" w:rsidRPr="00C10ABF">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Pr="00C10ABF">
        <w:rPr>
          <w:rFonts w:ascii="DejaVu Sans Mono" w:eastAsia="Times New Roman" w:hAnsi="DejaVu Sans Mono" w:cs="DejaVu Sans Mono"/>
          <w:color w:val="FFC000"/>
          <w:kern w:val="0"/>
          <w:szCs w:val="26"/>
          <w:bdr w:val="none" w:sz="0" w:space="0" w:color="auto" w:frame="1"/>
          <w:shd w:val="clear" w:color="auto" w:fill="272822"/>
          <w:lang w:eastAsia="ja-JP"/>
        </w:rPr>
        <w:t>format</w:t>
      </w:r>
    </w:p>
    <w:p w14:paraId="1ABC49B5" w14:textId="38DB2113" w:rsidR="00FE073D" w:rsidRPr="00206ACB" w:rsidRDefault="00FE073D" w:rsidP="00397EB2">
      <w:pPr>
        <w:rPr>
          <w:lang w:eastAsia="ja-JP"/>
        </w:rPr>
      </w:pPr>
      <w:r w:rsidRPr="00206ACB">
        <w:rPr>
          <w:lang w:eastAsia="ja-JP"/>
        </w:rPr>
        <w:t>Now</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delete</w:t>
      </w:r>
      <w:r w:rsidR="00AC466E" w:rsidRPr="00206ACB">
        <w:rPr>
          <w:lang w:eastAsia="ja-JP"/>
        </w:rPr>
        <w:t xml:space="preserve"> </w:t>
      </w:r>
      <w:r w:rsidRPr="00206ACB">
        <w:rPr>
          <w:lang w:eastAsia="ja-JP"/>
        </w:rPr>
        <w:t>the</w:t>
      </w:r>
      <w:r w:rsidR="00AC466E" w:rsidRPr="00206ACB">
        <w:rPr>
          <w:lang w:eastAsia="ja-JP"/>
        </w:rPr>
        <w:t xml:space="preserve"> </w:t>
      </w:r>
      <w:r w:rsidRPr="000243F2">
        <w:rPr>
          <w:rStyle w:val="QuoteChar"/>
        </w:rPr>
        <w:t>.segment</w:t>
      </w:r>
      <w:r w:rsidR="00AC466E" w:rsidRPr="000243F2">
        <w:rPr>
          <w:rStyle w:val="QuoteChar"/>
        </w:rPr>
        <w:t xml:space="preserve"> </w:t>
      </w:r>
      <w:r w:rsidRPr="000243F2">
        <w:rPr>
          <w:rStyle w:val="QuoteChar"/>
        </w:rPr>
        <w:t>"HEADER"</w:t>
      </w:r>
      <w:r w:rsidR="00AC466E" w:rsidRPr="00206ACB">
        <w:rPr>
          <w:lang w:eastAsia="ja-JP"/>
        </w:rPr>
        <w:t xml:space="preserve"> </w:t>
      </w:r>
      <w:r w:rsidRPr="00206ACB">
        <w:rPr>
          <w:lang w:eastAsia="ja-JP"/>
        </w:rPr>
        <w:t>section</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main</w:t>
      </w:r>
      <w:r w:rsidR="00AC466E" w:rsidRPr="00206ACB">
        <w:rPr>
          <w:lang w:eastAsia="ja-JP"/>
        </w:rPr>
        <w:t xml:space="preserve"> </w:t>
      </w:r>
      <w:r w:rsidRPr="000243F2">
        <w:rPr>
          <w:rStyle w:val="QuoteChar"/>
        </w:rPr>
        <w:t>.asm</w:t>
      </w:r>
      <w:r w:rsidR="00AC466E" w:rsidRPr="00206ACB">
        <w:rPr>
          <w:lang w:eastAsia="ja-JP"/>
        </w:rPr>
        <w:t xml:space="preserve"> </w:t>
      </w:r>
      <w:r w:rsidRPr="00206ACB">
        <w:rPr>
          <w:lang w:eastAsia="ja-JP"/>
        </w:rPr>
        <w:t>file,</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include</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new</w:t>
      </w:r>
      <w:r w:rsidR="00AC466E" w:rsidRPr="00206ACB">
        <w:rPr>
          <w:lang w:eastAsia="ja-JP"/>
        </w:rPr>
        <w:t xml:space="preserve"> </w:t>
      </w:r>
      <w:r w:rsidRPr="00206ACB">
        <w:rPr>
          <w:lang w:eastAsia="ja-JP"/>
        </w:rPr>
        <w:t>header</w:t>
      </w:r>
      <w:r w:rsidR="00AC466E" w:rsidRPr="00206ACB">
        <w:rPr>
          <w:lang w:eastAsia="ja-JP"/>
        </w:rPr>
        <w:t xml:space="preserve"> </w:t>
      </w:r>
      <w:r w:rsidRPr="00206ACB">
        <w:rPr>
          <w:lang w:eastAsia="ja-JP"/>
        </w:rPr>
        <w:t>file.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top</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our</w:t>
      </w:r>
      <w:r w:rsidR="00AC466E" w:rsidRPr="00206ACB">
        <w:rPr>
          <w:lang w:eastAsia="ja-JP"/>
        </w:rPr>
        <w:t xml:space="preserve"> </w:t>
      </w:r>
      <w:r w:rsidRPr="000243F2">
        <w:rPr>
          <w:rStyle w:val="QuoteChar"/>
        </w:rPr>
        <w:t>.asm</w:t>
      </w:r>
      <w:r w:rsidR="00AC466E" w:rsidRPr="00206ACB">
        <w:rPr>
          <w:lang w:eastAsia="ja-JP"/>
        </w:rPr>
        <w:t xml:space="preserve"> </w:t>
      </w:r>
      <w:r w:rsidRPr="00206ACB">
        <w:rPr>
          <w:lang w:eastAsia="ja-JP"/>
        </w:rPr>
        <w:t>file</w:t>
      </w:r>
      <w:r w:rsidR="00AC466E" w:rsidRPr="00206ACB">
        <w:rPr>
          <w:lang w:eastAsia="ja-JP"/>
        </w:rPr>
        <w:t xml:space="preserve"> </w:t>
      </w:r>
      <w:r w:rsidRPr="00206ACB">
        <w:rPr>
          <w:lang w:eastAsia="ja-JP"/>
        </w:rPr>
        <w:t>should</w:t>
      </w:r>
      <w:r w:rsidR="00AC466E" w:rsidRPr="00206ACB">
        <w:rPr>
          <w:lang w:eastAsia="ja-JP"/>
        </w:rPr>
        <w:t xml:space="preserve"> </w:t>
      </w:r>
      <w:r w:rsidRPr="00206ACB">
        <w:rPr>
          <w:lang w:eastAsia="ja-JP"/>
        </w:rPr>
        <w:t>now</w:t>
      </w:r>
      <w:r w:rsidR="00AC466E" w:rsidRPr="00206ACB">
        <w:rPr>
          <w:lang w:eastAsia="ja-JP"/>
        </w:rPr>
        <w:t xml:space="preserve"> </w:t>
      </w:r>
      <w:r w:rsidRPr="00206ACB">
        <w:rPr>
          <w:lang w:eastAsia="ja-JP"/>
        </w:rPr>
        <w:t>look</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this:</w:t>
      </w:r>
    </w:p>
    <w:p w14:paraId="446457DB" w14:textId="4FD81081" w:rsidR="00FE073D" w:rsidRPr="00C6286D" w:rsidRDefault="00FE073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C6286D">
        <w:rPr>
          <w:rFonts w:ascii="DejaVu Sans Mono" w:eastAsia="Times New Roman" w:hAnsi="DejaVu Sans Mono" w:cs="DejaVu Sans Mono"/>
          <w:color w:val="10C26F"/>
          <w:kern w:val="0"/>
          <w:szCs w:val="26"/>
          <w:bdr w:val="none" w:sz="0" w:space="0" w:color="auto" w:frame="1"/>
          <w:shd w:val="clear" w:color="auto" w:fill="272822"/>
          <w:lang w:eastAsia="ja-JP"/>
        </w:rPr>
        <w:t>.include</w:t>
      </w:r>
      <w:r w:rsidR="00AC466E" w:rsidRPr="00C6286D">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6286D">
        <w:rPr>
          <w:rFonts w:ascii="DejaVu Sans Mono" w:eastAsia="Times New Roman" w:hAnsi="DejaVu Sans Mono" w:cs="DejaVu Sans Mono"/>
          <w:color w:val="10C26F"/>
          <w:kern w:val="0"/>
          <w:szCs w:val="26"/>
          <w:bdr w:val="none" w:sz="0" w:space="0" w:color="auto" w:frame="1"/>
          <w:shd w:val="clear" w:color="auto" w:fill="272822"/>
          <w:lang w:eastAsia="ja-JP"/>
        </w:rPr>
        <w:t>"constants.inc"</w:t>
      </w:r>
    </w:p>
    <w:p w14:paraId="588B41C0" w14:textId="614F0EFE" w:rsidR="00FE073D" w:rsidRPr="00C6286D" w:rsidRDefault="00FE073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C6286D">
        <w:rPr>
          <w:rFonts w:ascii="DejaVu Sans Mono" w:eastAsia="Times New Roman" w:hAnsi="DejaVu Sans Mono" w:cs="DejaVu Sans Mono"/>
          <w:color w:val="10C26F"/>
          <w:kern w:val="0"/>
          <w:szCs w:val="26"/>
          <w:bdr w:val="none" w:sz="0" w:space="0" w:color="auto" w:frame="1"/>
          <w:shd w:val="clear" w:color="auto" w:fill="272822"/>
          <w:lang w:eastAsia="ja-JP"/>
        </w:rPr>
        <w:t>.include</w:t>
      </w:r>
      <w:r w:rsidR="00AC466E" w:rsidRPr="00C6286D">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6286D">
        <w:rPr>
          <w:rFonts w:ascii="DejaVu Sans Mono" w:eastAsia="Times New Roman" w:hAnsi="DejaVu Sans Mono" w:cs="DejaVu Sans Mono"/>
          <w:color w:val="10C26F"/>
          <w:kern w:val="0"/>
          <w:szCs w:val="26"/>
          <w:bdr w:val="none" w:sz="0" w:space="0" w:color="auto" w:frame="1"/>
          <w:shd w:val="clear" w:color="auto" w:fill="272822"/>
          <w:lang w:eastAsia="ja-JP"/>
        </w:rPr>
        <w:t>"header.inc"</w:t>
      </w:r>
    </w:p>
    <w:p w14:paraId="716650BE" w14:textId="77777777" w:rsidR="00FE073D" w:rsidRPr="00C6286D" w:rsidRDefault="00FE073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10C26F"/>
          <w:kern w:val="0"/>
          <w:szCs w:val="26"/>
          <w:bdr w:val="none" w:sz="0" w:space="0" w:color="auto" w:frame="1"/>
          <w:shd w:val="clear" w:color="auto" w:fill="272822"/>
          <w:lang w:eastAsia="ja-JP"/>
        </w:rPr>
      </w:pPr>
    </w:p>
    <w:p w14:paraId="7D347BBC" w14:textId="4340D85C" w:rsidR="00FE073D" w:rsidRPr="00C6286D" w:rsidRDefault="00FE073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C6286D">
        <w:rPr>
          <w:rFonts w:ascii="DejaVu Sans Mono" w:eastAsia="Times New Roman" w:hAnsi="DejaVu Sans Mono" w:cs="DejaVu Sans Mono"/>
          <w:color w:val="10C26F"/>
          <w:kern w:val="0"/>
          <w:szCs w:val="26"/>
          <w:bdr w:val="none" w:sz="0" w:space="0" w:color="auto" w:frame="1"/>
          <w:shd w:val="clear" w:color="auto" w:fill="272822"/>
          <w:lang w:eastAsia="ja-JP"/>
        </w:rPr>
        <w:t>.segment</w:t>
      </w:r>
      <w:r w:rsidR="00AC466E" w:rsidRPr="00C6286D">
        <w:rPr>
          <w:rFonts w:ascii="DejaVu Sans Mono" w:eastAsia="Times New Roman" w:hAnsi="DejaVu Sans Mono" w:cs="DejaVu Sans Mono"/>
          <w:color w:val="10C26F"/>
          <w:kern w:val="0"/>
          <w:szCs w:val="26"/>
          <w:bdr w:val="none" w:sz="0" w:space="0" w:color="auto" w:frame="1"/>
          <w:shd w:val="clear" w:color="auto" w:fill="272822"/>
          <w:lang w:eastAsia="ja-JP"/>
        </w:rPr>
        <w:t xml:space="preserve"> </w:t>
      </w:r>
      <w:r w:rsidRPr="00C6286D">
        <w:rPr>
          <w:rFonts w:ascii="DejaVu Sans Mono" w:eastAsia="Times New Roman" w:hAnsi="DejaVu Sans Mono" w:cs="DejaVu Sans Mono"/>
          <w:color w:val="10C26F"/>
          <w:kern w:val="0"/>
          <w:szCs w:val="26"/>
          <w:bdr w:val="none" w:sz="0" w:space="0" w:color="auto" w:frame="1"/>
          <w:shd w:val="clear" w:color="auto" w:fill="272822"/>
          <w:lang w:eastAsia="ja-JP"/>
        </w:rPr>
        <w:t>"CODE"</w:t>
      </w:r>
    </w:p>
    <w:p w14:paraId="1996A5DF" w14:textId="6179ABCD" w:rsidR="00FE073D" w:rsidRPr="00206ACB" w:rsidRDefault="00FE073D" w:rsidP="00397EB2">
      <w:pPr>
        <w:rPr>
          <w:lang w:eastAsia="ja-JP"/>
        </w:rPr>
      </w:pPr>
      <w:r w:rsidRPr="00206ACB">
        <w:rPr>
          <w:lang w:eastAsia="ja-JP"/>
        </w:rPr>
        <w:t>When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assembler</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linker</w:t>
      </w:r>
      <w:r w:rsidR="00AC466E" w:rsidRPr="00206ACB">
        <w:rPr>
          <w:lang w:eastAsia="ja-JP"/>
        </w:rPr>
        <w:t xml:space="preserve"> </w:t>
      </w:r>
      <w:r w:rsidRPr="00206ACB">
        <w:rPr>
          <w:lang w:eastAsia="ja-JP"/>
        </w:rPr>
        <w:t>run,</w:t>
      </w:r>
      <w:r w:rsidR="00AC466E" w:rsidRPr="00206ACB">
        <w:rPr>
          <w:lang w:eastAsia="ja-JP"/>
        </w:rPr>
        <w:t xml:space="preserve"> </w:t>
      </w:r>
      <w:r w:rsidRPr="00206ACB">
        <w:rPr>
          <w:lang w:eastAsia="ja-JP"/>
        </w:rPr>
        <w:t>they</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take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contents</w:t>
      </w:r>
      <w:r w:rsidR="00AC466E" w:rsidRPr="00206ACB">
        <w:rPr>
          <w:lang w:eastAsia="ja-JP"/>
        </w:rPr>
        <w:t xml:space="preserve"> </w:t>
      </w:r>
      <w:r w:rsidRPr="00206ACB">
        <w:rPr>
          <w:lang w:eastAsia="ja-JP"/>
        </w:rPr>
        <w:t>of</w:t>
      </w:r>
      <w:r w:rsidR="00AC466E" w:rsidRPr="00206ACB">
        <w:rPr>
          <w:lang w:eastAsia="ja-JP"/>
        </w:rPr>
        <w:t xml:space="preserve"> </w:t>
      </w:r>
      <w:r w:rsidRPr="000243F2">
        <w:rPr>
          <w:rStyle w:val="QuoteChar"/>
        </w:rPr>
        <w:t>header.inc</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put</w:t>
      </w:r>
      <w:r w:rsidR="00AC466E" w:rsidRPr="00206ACB">
        <w:rPr>
          <w:lang w:eastAsia="ja-JP"/>
        </w:rPr>
        <w:t xml:space="preserve"> </w:t>
      </w:r>
      <w:r w:rsidRPr="00206ACB">
        <w:rPr>
          <w:lang w:eastAsia="ja-JP"/>
        </w:rPr>
        <w:t>them</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correct</w:t>
      </w:r>
      <w:r w:rsidR="00AC466E" w:rsidRPr="00206ACB">
        <w:rPr>
          <w:lang w:eastAsia="ja-JP"/>
        </w:rPr>
        <w:t xml:space="preserve"> </w:t>
      </w:r>
      <w:r w:rsidRPr="00206ACB">
        <w:rPr>
          <w:lang w:eastAsia="ja-JP"/>
        </w:rPr>
        <w:t>place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output</w:t>
      </w:r>
      <w:r w:rsidR="00AC466E" w:rsidRPr="00206ACB">
        <w:rPr>
          <w:lang w:eastAsia="ja-JP"/>
        </w:rPr>
        <w:t xml:space="preserve"> </w:t>
      </w:r>
      <w:r w:rsidRPr="00206ACB">
        <w:rPr>
          <w:lang w:eastAsia="ja-JP"/>
        </w:rPr>
        <w:t>ROM,</w:t>
      </w:r>
      <w:r w:rsidR="00AC466E" w:rsidRPr="00206ACB">
        <w:rPr>
          <w:lang w:eastAsia="ja-JP"/>
        </w:rPr>
        <w:t xml:space="preserve"> </w:t>
      </w:r>
      <w:r w:rsidRPr="00206ACB">
        <w:rPr>
          <w:lang w:eastAsia="ja-JP"/>
        </w:rPr>
        <w:t>exactly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had</w:t>
      </w:r>
      <w:r w:rsidR="00AC466E" w:rsidRPr="00206ACB">
        <w:rPr>
          <w:lang w:eastAsia="ja-JP"/>
        </w:rPr>
        <w:t xml:space="preserve"> </w:t>
      </w:r>
      <w:r w:rsidRPr="00206ACB">
        <w:rPr>
          <w:lang w:eastAsia="ja-JP"/>
        </w:rPr>
        <w:t>put</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directly</w:t>
      </w:r>
      <w:r w:rsidR="00AC466E" w:rsidRPr="00206ACB">
        <w:rPr>
          <w:lang w:eastAsia="ja-JP"/>
        </w:rPr>
        <w:t xml:space="preserve"> </w:t>
      </w:r>
      <w:r w:rsidRPr="00206ACB">
        <w:rPr>
          <w:lang w:eastAsia="ja-JP"/>
        </w:rPr>
        <w:t>into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assembly</w:t>
      </w:r>
      <w:r w:rsidR="00AC466E" w:rsidRPr="00206ACB">
        <w:rPr>
          <w:lang w:eastAsia="ja-JP"/>
        </w:rPr>
        <w:t xml:space="preserve"> </w:t>
      </w:r>
      <w:r w:rsidRPr="00206ACB">
        <w:rPr>
          <w:lang w:eastAsia="ja-JP"/>
        </w:rPr>
        <w:t>file.</w:t>
      </w:r>
    </w:p>
    <w:p w14:paraId="7970454D" w14:textId="2A5BE3EA" w:rsidR="006A66CE" w:rsidRPr="00206ACB" w:rsidRDefault="006A66CE" w:rsidP="00A4094E">
      <w:pPr>
        <w:pStyle w:val="Heading3"/>
        <w:rPr>
          <w:rFonts w:cstheme="minorHAnsi"/>
        </w:rPr>
      </w:pPr>
      <w:bookmarkStart w:id="100" w:name="_Toc168434230"/>
      <w:bookmarkStart w:id="101" w:name="_Toc168542741"/>
      <w:r w:rsidRPr="00206ACB">
        <w:rPr>
          <w:rFonts w:cstheme="minorHAnsi"/>
        </w:rPr>
        <w:t>ca65</w:t>
      </w:r>
      <w:r w:rsidR="00AC466E" w:rsidRPr="00206ACB">
        <w:rPr>
          <w:rFonts w:cstheme="minorHAnsi"/>
        </w:rPr>
        <w:t xml:space="preserve"> </w:t>
      </w:r>
      <w:r w:rsidRPr="00206ACB">
        <w:rPr>
          <w:rFonts w:cstheme="minorHAnsi"/>
        </w:rPr>
        <w:t>Imports</w:t>
      </w:r>
      <w:r w:rsidR="00AC466E" w:rsidRPr="00206ACB">
        <w:rPr>
          <w:rFonts w:cstheme="minorHAnsi"/>
        </w:rPr>
        <w:t xml:space="preserve"> </w:t>
      </w:r>
      <w:r w:rsidRPr="00206ACB">
        <w:rPr>
          <w:rFonts w:cstheme="minorHAnsi"/>
        </w:rPr>
        <w:t>and</w:t>
      </w:r>
      <w:r w:rsidR="00AC466E" w:rsidRPr="00206ACB">
        <w:rPr>
          <w:rFonts w:cstheme="minorHAnsi"/>
        </w:rPr>
        <w:t xml:space="preserve"> </w:t>
      </w:r>
      <w:r w:rsidRPr="00206ACB">
        <w:rPr>
          <w:rFonts w:cstheme="minorHAnsi"/>
        </w:rPr>
        <w:t>Exports</w:t>
      </w:r>
      <w:bookmarkEnd w:id="100"/>
      <w:bookmarkEnd w:id="101"/>
    </w:p>
    <w:p w14:paraId="1AC49AF0" w14:textId="7EA6F065" w:rsidR="00BD64A5" w:rsidRPr="00206ACB" w:rsidRDefault="00BD64A5" w:rsidP="00397EB2">
      <w:pPr>
        <w:rPr>
          <w:lang w:eastAsia="ja-JP"/>
        </w:rPr>
      </w:pPr>
      <w:r w:rsidRPr="00206ACB">
        <w:rPr>
          <w:lang w:eastAsia="ja-JP"/>
        </w:rPr>
        <w:t>A</w:t>
      </w:r>
      <w:r w:rsidR="00AC466E" w:rsidRPr="00206ACB">
        <w:rPr>
          <w:lang w:eastAsia="ja-JP"/>
        </w:rPr>
        <w:t xml:space="preserve"> </w:t>
      </w:r>
      <w:r w:rsidRPr="00206ACB">
        <w:rPr>
          <w:lang w:eastAsia="ja-JP"/>
        </w:rPr>
        <w:t>full</w:t>
      </w:r>
      <w:r w:rsidR="00AC466E" w:rsidRPr="00206ACB">
        <w:rPr>
          <w:lang w:eastAsia="ja-JP"/>
        </w:rPr>
        <w:t xml:space="preserve"> </w:t>
      </w:r>
      <w:r w:rsidRPr="00206ACB">
        <w:rPr>
          <w:lang w:eastAsia="ja-JP"/>
        </w:rPr>
        <w:t>reset</w:t>
      </w:r>
      <w:r w:rsidR="00AC466E" w:rsidRPr="00206ACB">
        <w:rPr>
          <w:lang w:eastAsia="ja-JP"/>
        </w:rPr>
        <w:t xml:space="preserve"> </w:t>
      </w:r>
      <w:r w:rsidRPr="00206ACB">
        <w:rPr>
          <w:lang w:eastAsia="ja-JP"/>
        </w:rPr>
        <w:t>handler</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become</w:t>
      </w:r>
      <w:r w:rsidR="00AC466E" w:rsidRPr="00206ACB">
        <w:rPr>
          <w:lang w:eastAsia="ja-JP"/>
        </w:rPr>
        <w:t xml:space="preserve"> </w:t>
      </w:r>
      <w:r w:rsidRPr="00206ACB">
        <w:rPr>
          <w:lang w:eastAsia="ja-JP"/>
        </w:rPr>
        <w:t>quite</w:t>
      </w:r>
      <w:r w:rsidR="00AC466E" w:rsidRPr="00206ACB">
        <w:rPr>
          <w:lang w:eastAsia="ja-JP"/>
        </w:rPr>
        <w:t xml:space="preserve"> </w:t>
      </w:r>
      <w:r w:rsidRPr="00206ACB">
        <w:rPr>
          <w:lang w:eastAsia="ja-JP"/>
        </w:rPr>
        <w:t>large,</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useful</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put</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into</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separate</w:t>
      </w:r>
      <w:r w:rsidR="00AC466E" w:rsidRPr="00206ACB">
        <w:rPr>
          <w:lang w:eastAsia="ja-JP"/>
        </w:rPr>
        <w:t xml:space="preserve"> </w:t>
      </w:r>
      <w:r w:rsidRPr="00206ACB">
        <w:rPr>
          <w:lang w:eastAsia="ja-JP"/>
        </w:rPr>
        <w:t>file.</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can't</w:t>
      </w:r>
      <w:r w:rsidR="00AC466E" w:rsidRPr="00206ACB">
        <w:rPr>
          <w:lang w:eastAsia="ja-JP"/>
        </w:rPr>
        <w:t xml:space="preserve"> </w:t>
      </w:r>
      <w:r w:rsidRPr="00206ACB">
        <w:rPr>
          <w:lang w:eastAsia="ja-JP"/>
        </w:rPr>
        <w:t>just</w:t>
      </w:r>
      <w:r w:rsidR="00AC466E" w:rsidRPr="00206ACB">
        <w:rPr>
          <w:lang w:eastAsia="ja-JP"/>
        </w:rPr>
        <w:t xml:space="preserve"> </w:t>
      </w:r>
      <w:r w:rsidRPr="000243F2">
        <w:rPr>
          <w:rStyle w:val="QuoteChar"/>
        </w:rPr>
        <w:t>.include</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because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need</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reference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reset</w:t>
      </w:r>
      <w:r w:rsidR="00AC466E" w:rsidRPr="00206ACB">
        <w:rPr>
          <w:lang w:eastAsia="ja-JP"/>
        </w:rPr>
        <w:t xml:space="preserve"> </w:t>
      </w:r>
      <w:r w:rsidRPr="00206ACB">
        <w:rPr>
          <w:lang w:eastAsia="ja-JP"/>
        </w:rPr>
        <w:t>handler</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0243F2">
        <w:rPr>
          <w:rStyle w:val="QuoteChar"/>
        </w:rPr>
        <w:t>VECT</w:t>
      </w:r>
      <w:r w:rsidR="000243F2">
        <w:rPr>
          <w:rStyle w:val="QuoteChar"/>
        </w:rPr>
        <w:t>O</w:t>
      </w:r>
      <w:r w:rsidRPr="000243F2">
        <w:rPr>
          <w:rStyle w:val="QuoteChar"/>
        </w:rPr>
        <w:t>RS</w:t>
      </w:r>
      <w:r w:rsidR="00AC466E" w:rsidRPr="00206ACB">
        <w:rPr>
          <w:lang w:eastAsia="ja-JP"/>
        </w:rPr>
        <w:t xml:space="preserve"> </w:t>
      </w:r>
      <w:r w:rsidRPr="00206ACB">
        <w:rPr>
          <w:lang w:eastAsia="ja-JP"/>
        </w:rPr>
        <w:t>segment.</w:t>
      </w:r>
    </w:p>
    <w:p w14:paraId="0378AF1A" w14:textId="06EB2021" w:rsidR="00F92EB1" w:rsidRDefault="00BD64A5" w:rsidP="00397EB2">
      <w:pPr>
        <w:rPr>
          <w:lang w:eastAsia="ja-JP"/>
        </w:rPr>
      </w:pPr>
      <w:r w:rsidRPr="00206ACB">
        <w:rPr>
          <w:lang w:eastAsia="ja-JP"/>
        </w:rPr>
        <w:t>The</w:t>
      </w:r>
      <w:r w:rsidR="00AC466E" w:rsidRPr="00206ACB">
        <w:rPr>
          <w:lang w:eastAsia="ja-JP"/>
        </w:rPr>
        <w:t xml:space="preserve"> </w:t>
      </w:r>
      <w:r w:rsidRPr="00206ACB">
        <w:rPr>
          <w:lang w:eastAsia="ja-JP"/>
        </w:rPr>
        <w:t>solution</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ca65's</w:t>
      </w:r>
      <w:r w:rsidR="00AC466E" w:rsidRPr="00206ACB">
        <w:rPr>
          <w:lang w:eastAsia="ja-JP"/>
        </w:rPr>
        <w:t xml:space="preserve"> </w:t>
      </w:r>
      <w:r w:rsidRPr="00206ACB">
        <w:rPr>
          <w:lang w:eastAsia="ja-JP"/>
        </w:rPr>
        <w:t>ability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import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export</w:t>
      </w:r>
      <w:r w:rsidR="00AC466E" w:rsidRPr="00206ACB">
        <w:rPr>
          <w:lang w:eastAsia="ja-JP"/>
        </w:rPr>
        <w:t xml:space="preserve"> </w:t>
      </w:r>
      <w:r w:rsidRPr="000243F2">
        <w:rPr>
          <w:rStyle w:val="QuoteChar"/>
        </w:rPr>
        <w:t>.proc</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the</w:t>
      </w:r>
      <w:r w:rsidR="00AC466E" w:rsidRPr="00206ACB">
        <w:rPr>
          <w:lang w:eastAsia="ja-JP"/>
        </w:rPr>
        <w:t xml:space="preserve"> </w:t>
      </w:r>
      <w:r w:rsidRPr="000243F2">
        <w:rPr>
          <w:rStyle w:val="QuoteChar"/>
        </w:rPr>
        <w:t>.export</w:t>
      </w:r>
      <w:r w:rsidR="00AC466E" w:rsidRPr="00206ACB">
        <w:rPr>
          <w:lang w:eastAsia="ja-JP"/>
        </w:rPr>
        <w:t xml:space="preserve"> </w:t>
      </w:r>
      <w:r w:rsidRPr="00206ACB">
        <w:rPr>
          <w:lang w:eastAsia="ja-JP"/>
        </w:rPr>
        <w:t>directive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inform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assembler</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certain</w:t>
      </w:r>
      <w:r w:rsidR="00AC466E" w:rsidRPr="00206ACB">
        <w:rPr>
          <w:lang w:eastAsia="ja-JP"/>
        </w:rPr>
        <w:t xml:space="preserve"> </w:t>
      </w:r>
      <w:r w:rsidRPr="00206ACB">
        <w:rPr>
          <w:lang w:eastAsia="ja-JP"/>
        </w:rPr>
        <w:t>proc</w:t>
      </w:r>
      <w:r w:rsidR="00AC466E" w:rsidRPr="00206ACB">
        <w:rPr>
          <w:lang w:eastAsia="ja-JP"/>
        </w:rPr>
        <w:t xml:space="preserve"> </w:t>
      </w:r>
      <w:r w:rsidRPr="00206ACB">
        <w:rPr>
          <w:lang w:eastAsia="ja-JP"/>
        </w:rPr>
        <w:t>should</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available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files,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0243F2">
        <w:rPr>
          <w:rStyle w:val="QuoteChar"/>
        </w:rPr>
        <w:t>.import</w:t>
      </w:r>
      <w:r w:rsidR="00AC466E" w:rsidRPr="00206ACB">
        <w:rPr>
          <w:lang w:eastAsia="ja-JP"/>
        </w:rPr>
        <w:t xml:space="preserve"> </w:t>
      </w:r>
      <w:r w:rsidRPr="00206ACB">
        <w:rPr>
          <w:lang w:eastAsia="ja-JP"/>
        </w:rPr>
        <w:t>directive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w:t>
      </w:r>
      <w:r w:rsidR="00AC466E" w:rsidRPr="00206ACB">
        <w:rPr>
          <w:lang w:eastAsia="ja-JP"/>
        </w:rPr>
        <w:t xml:space="preserve"> </w:t>
      </w:r>
      <w:r w:rsidRPr="00206ACB">
        <w:rPr>
          <w:lang w:eastAsia="ja-JP"/>
        </w:rPr>
        <w:t>somewhere</w:t>
      </w:r>
      <w:r w:rsidR="00AC466E" w:rsidRPr="00206ACB">
        <w:rPr>
          <w:lang w:eastAsia="ja-JP"/>
        </w:rPr>
        <w:t xml:space="preserve"> </w:t>
      </w:r>
      <w:r w:rsidRPr="00206ACB">
        <w:rPr>
          <w:lang w:eastAsia="ja-JP"/>
        </w:rPr>
        <w:t>else.</w:t>
      </w:r>
    </w:p>
    <w:p w14:paraId="053C35CF" w14:textId="77777777" w:rsidR="00F92EB1" w:rsidRDefault="00F92EB1">
      <w:pPr>
        <w:widowControl/>
        <w:kinsoku/>
        <w:overflowPunct/>
        <w:autoSpaceDE/>
        <w:autoSpaceDN/>
        <w:spacing w:before="0" w:after="160" w:line="259" w:lineRule="auto"/>
        <w:ind w:firstLine="0"/>
        <w:jc w:val="left"/>
        <w:rPr>
          <w:lang w:eastAsia="ja-JP"/>
        </w:rPr>
      </w:pPr>
      <w:r>
        <w:rPr>
          <w:lang w:eastAsia="ja-JP"/>
        </w:rPr>
        <w:br w:type="page"/>
      </w:r>
    </w:p>
    <w:p w14:paraId="47E2179E" w14:textId="6809D4B7" w:rsidR="00BD64A5" w:rsidRPr="00206ACB" w:rsidRDefault="00000000" w:rsidP="00397EB2">
      <w:pPr>
        <w:rPr>
          <w:lang w:eastAsia="ja-JP"/>
        </w:rPr>
      </w:pPr>
      <w:r>
        <w:rPr>
          <w:rFonts w:ascii="DejaVu Sans Mono" w:hAnsi="DejaVu Sans Mono" w:cs="DejaVu Sans Mono"/>
          <w:noProof/>
          <w:color w:val="10C26F"/>
          <w:szCs w:val="26"/>
        </w:rPr>
        <w:lastRenderedPageBreak/>
        <w:pict w14:anchorId="51F92068">
          <v:rect id="_x0000_s2156" style="position:absolute;left:0;text-align:left;margin-left:-4.7pt;margin-top:26.1pt;width:22.55pt;height:454.35pt;z-index:251713536;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56" inset="0,0,0,0">
              <w:txbxContent>
                <w:p w14:paraId="4F8C11BB" w14:textId="4B9108BA"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w:t>
                  </w:r>
                </w:p>
                <w:p w14:paraId="64056C3D" w14:textId="3F164085"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w:t>
                  </w:r>
                </w:p>
                <w:p w14:paraId="0708135E" w14:textId="5BDB9F3D"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w:t>
                  </w:r>
                </w:p>
                <w:p w14:paraId="1E4863DE" w14:textId="5A2BFFAF"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w:t>
                  </w:r>
                </w:p>
                <w:p w14:paraId="4D8756D6" w14:textId="5C1B2409"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5</w:t>
                  </w:r>
                </w:p>
                <w:p w14:paraId="43AB97F4" w14:textId="28F14482"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6</w:t>
                  </w:r>
                </w:p>
                <w:p w14:paraId="3FC188DF" w14:textId="7EAC9C5D"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7</w:t>
                  </w:r>
                </w:p>
                <w:p w14:paraId="3B28363E" w14:textId="10B5BEFE"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8</w:t>
                  </w:r>
                </w:p>
                <w:p w14:paraId="170B33D1" w14:textId="23CF964B"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9</w:t>
                  </w:r>
                </w:p>
                <w:p w14:paraId="4E996E50" w14:textId="31954C5E"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10</w:t>
                  </w:r>
                </w:p>
                <w:p w14:paraId="4CADD2E5" w14:textId="3324B96C"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11</w:t>
                  </w:r>
                </w:p>
                <w:p w14:paraId="0EBB37D2" w14:textId="5A36BE9D"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12</w:t>
                  </w:r>
                </w:p>
                <w:p w14:paraId="5D5D15B0" w14:textId="2A67148C" w:rsidR="00F92EB1" w:rsidRDefault="00F92EB1" w:rsidP="00F92EB1">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1</w:t>
                  </w:r>
                  <w:r>
                    <w:rPr>
                      <w:rFonts w:ascii="DejaVu Sans Mono" w:hAnsi="DejaVu Sans Mono" w:cs="DejaVu Sans Mono"/>
                      <w:szCs w:val="26"/>
                    </w:rPr>
                    <w:t>3</w:t>
                  </w:r>
                </w:p>
                <w:p w14:paraId="5715EDF5"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14</w:t>
                  </w:r>
                </w:p>
                <w:p w14:paraId="7F56B4DB"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15</w:t>
                  </w:r>
                </w:p>
                <w:p w14:paraId="3C652221"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16</w:t>
                  </w:r>
                </w:p>
                <w:p w14:paraId="0EDB2D79"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17</w:t>
                  </w:r>
                </w:p>
                <w:p w14:paraId="096C3A80"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18</w:t>
                  </w:r>
                </w:p>
                <w:p w14:paraId="180CF52D"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19</w:t>
                  </w:r>
                </w:p>
                <w:p w14:paraId="44268D6C"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20</w:t>
                  </w:r>
                </w:p>
                <w:p w14:paraId="160C4C6B"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21</w:t>
                  </w:r>
                </w:p>
                <w:p w14:paraId="70DC52B9"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22</w:t>
                  </w:r>
                </w:p>
                <w:p w14:paraId="4F5E89B4"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23</w:t>
                  </w:r>
                </w:p>
                <w:p w14:paraId="78D59A06" w14:textId="77777777" w:rsidR="00F92EB1"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24</w:t>
                  </w:r>
                </w:p>
                <w:p w14:paraId="1B66C10C" w14:textId="10BC7F29" w:rsidR="00F92EB1" w:rsidRPr="0039594C" w:rsidRDefault="00F92EB1" w:rsidP="00F92EB1">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25</w:t>
                  </w:r>
                </w:p>
              </w:txbxContent>
            </v:textbox>
          </v:rect>
        </w:pict>
      </w:r>
      <w:r w:rsidR="00BD64A5" w:rsidRPr="00206ACB">
        <w:rPr>
          <w:lang w:eastAsia="ja-JP"/>
        </w:rPr>
        <w:t>First,</w:t>
      </w:r>
      <w:r w:rsidR="00AC466E" w:rsidRPr="00206ACB">
        <w:rPr>
          <w:lang w:eastAsia="ja-JP"/>
        </w:rPr>
        <w:t xml:space="preserve"> </w:t>
      </w:r>
      <w:r w:rsidR="00BD64A5" w:rsidRPr="00206ACB">
        <w:rPr>
          <w:lang w:eastAsia="ja-JP"/>
        </w:rPr>
        <w:t>let's</w:t>
      </w:r>
      <w:r w:rsidR="00AC466E" w:rsidRPr="00206ACB">
        <w:rPr>
          <w:lang w:eastAsia="ja-JP"/>
        </w:rPr>
        <w:t xml:space="preserve"> </w:t>
      </w:r>
      <w:r w:rsidR="00BD64A5" w:rsidRPr="00206ACB">
        <w:rPr>
          <w:lang w:eastAsia="ja-JP"/>
        </w:rPr>
        <w:t>create</w:t>
      </w:r>
      <w:r w:rsidR="00AC466E" w:rsidRPr="00206ACB">
        <w:rPr>
          <w:lang w:eastAsia="ja-JP"/>
        </w:rPr>
        <w:t xml:space="preserve"> </w:t>
      </w:r>
      <w:r w:rsidR="00BD64A5" w:rsidRPr="000243F2">
        <w:rPr>
          <w:rStyle w:val="QuoteChar"/>
        </w:rPr>
        <w:t>reset.asm</w:t>
      </w:r>
      <w:r w:rsidR="00BD64A5" w:rsidRPr="00206ACB">
        <w:rPr>
          <w:lang w:eastAsia="ja-JP"/>
        </w:rPr>
        <w:t>,</w:t>
      </w:r>
      <w:r w:rsidR="00AC466E" w:rsidRPr="00206ACB">
        <w:rPr>
          <w:lang w:eastAsia="ja-JP"/>
        </w:rPr>
        <w:t xml:space="preserve"> </w:t>
      </w:r>
      <w:r w:rsidR="00BD64A5" w:rsidRPr="00206ACB">
        <w:rPr>
          <w:lang w:eastAsia="ja-JP"/>
        </w:rPr>
        <w:t>including</w:t>
      </w:r>
      <w:r w:rsidR="00AC466E" w:rsidRPr="00206ACB">
        <w:rPr>
          <w:lang w:eastAsia="ja-JP"/>
        </w:rPr>
        <w:t xml:space="preserve"> </w:t>
      </w:r>
      <w:r w:rsidR="00BD64A5" w:rsidRPr="00206ACB">
        <w:rPr>
          <w:lang w:eastAsia="ja-JP"/>
        </w:rPr>
        <w:t>the</w:t>
      </w:r>
      <w:r w:rsidR="00AC466E" w:rsidRPr="00206ACB">
        <w:rPr>
          <w:lang w:eastAsia="ja-JP"/>
        </w:rPr>
        <w:t xml:space="preserve"> </w:t>
      </w:r>
      <w:r w:rsidR="00BD64A5" w:rsidRPr="000243F2">
        <w:rPr>
          <w:rStyle w:val="QuoteChar"/>
        </w:rPr>
        <w:t>.export</w:t>
      </w:r>
      <w:r w:rsidR="00AC466E" w:rsidRPr="00206ACB">
        <w:rPr>
          <w:lang w:eastAsia="ja-JP"/>
        </w:rPr>
        <w:t xml:space="preserve"> </w:t>
      </w:r>
      <w:r w:rsidR="00BD64A5" w:rsidRPr="00206ACB">
        <w:rPr>
          <w:lang w:eastAsia="ja-JP"/>
        </w:rPr>
        <w:t>directive:</w:t>
      </w:r>
    </w:p>
    <w:p w14:paraId="5585F38A" w14:textId="3D7C5E1E" w:rsidR="00F92EB1"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92EB1">
        <w:rPr>
          <w:rFonts w:ascii="DejaVu Sans Mono" w:hAnsi="DejaVu Sans Mono" w:cs="DejaVu Sans Mono"/>
          <w:color w:val="10C26F"/>
          <w:sz w:val="26"/>
          <w:szCs w:val="26"/>
        </w:rPr>
        <w:t>.include "constants.inc"</w:t>
      </w:r>
    </w:p>
    <w:p w14:paraId="3F273819"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p>
    <w:p w14:paraId="0EDCD5DE"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.segment "CODE"</w:t>
      </w:r>
    </w:p>
    <w:p w14:paraId="105C6B0F" w14:textId="77777777" w:rsidR="00F92EB1" w:rsidRPr="00F92EB1"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92EB1">
        <w:rPr>
          <w:rFonts w:ascii="DejaVu Sans Mono" w:hAnsi="DejaVu Sans Mono" w:cs="DejaVu Sans Mono"/>
          <w:color w:val="10C26F"/>
          <w:sz w:val="26"/>
          <w:szCs w:val="26"/>
        </w:rPr>
        <w:t>.import main</w:t>
      </w:r>
    </w:p>
    <w:p w14:paraId="727E9C6B" w14:textId="4483E4BB"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92EB1">
        <w:rPr>
          <w:rFonts w:ascii="DejaVu Sans Mono" w:hAnsi="DejaVu Sans Mono" w:cs="DejaVu Sans Mono"/>
          <w:color w:val="10C26F"/>
          <w:sz w:val="26"/>
          <w:szCs w:val="26"/>
        </w:rPr>
        <w:t>.export reset_handler</w:t>
      </w:r>
    </w:p>
    <w:p w14:paraId="7E43B7FE" w14:textId="74A138B8" w:rsidR="00F92EB1"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.proc reset_handler</w:t>
      </w:r>
    </w:p>
    <w:p w14:paraId="06F686AF" w14:textId="77777777" w:rsidR="00F92EB1" w:rsidRPr="00C41B6E"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E3371E"/>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SEI</w:t>
      </w:r>
    </w:p>
    <w:p w14:paraId="3A99A158" w14:textId="77777777" w:rsidR="00F92EB1" w:rsidRPr="00C41B6E"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E3371E"/>
          <w:sz w:val="26"/>
          <w:szCs w:val="26"/>
        </w:rPr>
      </w:pPr>
      <w:r w:rsidRPr="00C41B6E">
        <w:rPr>
          <w:rFonts w:ascii="DejaVu Sans Mono" w:hAnsi="DejaVu Sans Mono" w:cs="DejaVu Sans Mono"/>
          <w:color w:val="E3371E"/>
          <w:sz w:val="26"/>
          <w:szCs w:val="26"/>
        </w:rPr>
        <w:t xml:space="preserve">  CLD</w:t>
      </w:r>
    </w:p>
    <w:p w14:paraId="32CF8888"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C41B6E">
        <w:rPr>
          <w:rFonts w:ascii="DejaVu Sans Mono" w:hAnsi="DejaVu Sans Mono" w:cs="DejaVu Sans Mono"/>
          <w:color w:val="E3371E"/>
          <w:sz w:val="26"/>
          <w:szCs w:val="26"/>
        </w:rPr>
        <w:t xml:space="preserve">  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$40</w:t>
      </w:r>
    </w:p>
    <w:p w14:paraId="5EB5A1E5"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$4017</w:t>
      </w:r>
    </w:p>
    <w:p w14:paraId="7910BBE2"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$FF</w:t>
      </w:r>
    </w:p>
    <w:p w14:paraId="1204CA4F" w14:textId="77777777" w:rsidR="00F92EB1" w:rsidRPr="00C41B6E"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E3371E"/>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TXS</w:t>
      </w:r>
    </w:p>
    <w:p w14:paraId="5CD20041" w14:textId="77777777" w:rsidR="00F92EB1" w:rsidRPr="00C41B6E"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E3371E"/>
          <w:sz w:val="26"/>
          <w:szCs w:val="26"/>
        </w:rPr>
      </w:pPr>
      <w:r w:rsidRPr="00C41B6E">
        <w:rPr>
          <w:rFonts w:ascii="DejaVu Sans Mono" w:hAnsi="DejaVu Sans Mono" w:cs="DejaVu Sans Mono"/>
          <w:color w:val="E3371E"/>
          <w:sz w:val="26"/>
          <w:szCs w:val="26"/>
        </w:rPr>
        <w:t xml:space="preserve">  INX</w:t>
      </w:r>
    </w:p>
    <w:p w14:paraId="7F60A95B"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C41B6E">
        <w:rPr>
          <w:rFonts w:ascii="DejaVu Sans Mono" w:hAnsi="DejaVu Sans Mono" w:cs="DejaVu Sans Mono"/>
          <w:color w:val="E3371E"/>
          <w:sz w:val="26"/>
          <w:szCs w:val="26"/>
        </w:rPr>
        <w:t xml:space="preserve">  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$2000</w:t>
      </w:r>
    </w:p>
    <w:p w14:paraId="3A4E0FE7"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$2001</w:t>
      </w:r>
    </w:p>
    <w:p w14:paraId="5FC4F6E5"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$4010</w:t>
      </w:r>
    </w:p>
    <w:p w14:paraId="22409133"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BIT</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$2002</w:t>
      </w:r>
    </w:p>
    <w:p w14:paraId="220F1B7C"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vblankwait:</w:t>
      </w:r>
    </w:p>
    <w:p w14:paraId="389E223D"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BIT</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$2002</w:t>
      </w:r>
    </w:p>
    <w:p w14:paraId="25944EDC"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BPL</w:t>
      </w:r>
      <w:r w:rsidRPr="00317C42">
        <w:rPr>
          <w:rFonts w:ascii="DejaVu Sans Mono" w:hAnsi="DejaVu Sans Mono" w:cs="DejaVu Sans Mono"/>
          <w:color w:val="10C26F"/>
          <w:sz w:val="26"/>
          <w:szCs w:val="26"/>
        </w:rPr>
        <w:t xml:space="preserve"> vblankwait</w:t>
      </w:r>
    </w:p>
    <w:p w14:paraId="45A21973"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vblankwait2:</w:t>
      </w:r>
    </w:p>
    <w:p w14:paraId="76B72E36"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BIT</w:t>
      </w: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07E2FA"/>
          <w:sz w:val="26"/>
          <w:szCs w:val="26"/>
        </w:rPr>
        <w:t>$2002</w:t>
      </w:r>
    </w:p>
    <w:p w14:paraId="6C74BADC"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BPL</w:t>
      </w:r>
      <w:r w:rsidRPr="00317C42">
        <w:rPr>
          <w:rFonts w:ascii="DejaVu Sans Mono" w:hAnsi="DejaVu Sans Mono" w:cs="DejaVu Sans Mono"/>
          <w:color w:val="10C26F"/>
          <w:sz w:val="26"/>
          <w:szCs w:val="26"/>
        </w:rPr>
        <w:t xml:space="preserve"> vblankwait2</w:t>
      </w:r>
    </w:p>
    <w:p w14:paraId="553183D4"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JMP</w:t>
      </w:r>
      <w:r w:rsidRPr="00317C42">
        <w:rPr>
          <w:rFonts w:ascii="DejaVu Sans Mono" w:hAnsi="DejaVu Sans Mono" w:cs="DejaVu Sans Mono"/>
          <w:color w:val="10C26F"/>
          <w:sz w:val="26"/>
          <w:szCs w:val="26"/>
        </w:rPr>
        <w:t xml:space="preserve"> main</w:t>
      </w:r>
    </w:p>
    <w:p w14:paraId="679B4A3C" w14:textId="77777777" w:rsidR="00F92EB1" w:rsidRPr="00317C42" w:rsidRDefault="00F92EB1" w:rsidP="00F92EB1">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.endproc</w:t>
      </w:r>
    </w:p>
    <w:p w14:paraId="2C790C8F" w14:textId="2A44AD99" w:rsidR="00F657E5" w:rsidRDefault="00BA2DD4" w:rsidP="00EA3AB4">
      <w:pPr>
        <w:rPr>
          <w:lang w:eastAsia="ja-JP"/>
        </w:rPr>
      </w:pPr>
      <w:r w:rsidRPr="00206ACB">
        <w:rPr>
          <w:lang w:eastAsia="ja-JP"/>
        </w:rPr>
        <w:t>There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few</w:t>
      </w:r>
      <w:r w:rsidR="00AC466E" w:rsidRPr="00206ACB">
        <w:rPr>
          <w:lang w:eastAsia="ja-JP"/>
        </w:rPr>
        <w:t xml:space="preserve"> </w:t>
      </w:r>
      <w:r w:rsidRPr="00206ACB">
        <w:rPr>
          <w:lang w:eastAsia="ja-JP"/>
        </w:rPr>
        <w:t>things</w:t>
      </w:r>
      <w:r w:rsidR="00AC466E" w:rsidRPr="00206ACB">
        <w:rPr>
          <w:lang w:eastAsia="ja-JP"/>
        </w:rPr>
        <w:t xml:space="preserve"> </w:t>
      </w:r>
      <w:r w:rsidRPr="00206ACB">
        <w:rPr>
          <w:lang w:eastAsia="ja-JP"/>
        </w:rPr>
        <w:t>I'd</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point</w:t>
      </w:r>
      <w:r w:rsidR="00AC466E" w:rsidRPr="00206ACB">
        <w:rPr>
          <w:lang w:eastAsia="ja-JP"/>
        </w:rPr>
        <w:t xml:space="preserve"> </w:t>
      </w:r>
      <w:r w:rsidRPr="00206ACB">
        <w:rPr>
          <w:lang w:eastAsia="ja-JP"/>
        </w:rPr>
        <w:t>out</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file.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file</w:t>
      </w:r>
      <w:r w:rsidR="00AC466E" w:rsidRPr="00206ACB">
        <w:rPr>
          <w:lang w:eastAsia="ja-JP"/>
        </w:rPr>
        <w:t xml:space="preserve"> </w:t>
      </w:r>
      <w:r w:rsidRPr="00206ACB">
        <w:rPr>
          <w:lang w:eastAsia="ja-JP"/>
        </w:rPr>
        <w:t>ends</w:t>
      </w:r>
      <w:r w:rsidR="00AC466E" w:rsidRPr="00206ACB">
        <w:rPr>
          <w:lang w:eastAsia="ja-JP"/>
        </w:rPr>
        <w:t xml:space="preserve"> </w:t>
      </w:r>
      <w:r w:rsidRPr="00206ACB">
        <w:rPr>
          <w:lang w:eastAsia="ja-JP"/>
        </w:rPr>
        <w:t>in</w:t>
      </w:r>
      <w:r w:rsidR="00AC466E" w:rsidRPr="00206ACB">
        <w:rPr>
          <w:lang w:eastAsia="ja-JP"/>
        </w:rPr>
        <w:t xml:space="preserve"> </w:t>
      </w:r>
      <w:r w:rsidRPr="00EA3AB4">
        <w:rPr>
          <w:rStyle w:val="QuoteChar"/>
        </w:rPr>
        <w:t>.asm</w:t>
      </w:r>
      <w:r w:rsidRPr="00206ACB">
        <w:rPr>
          <w:lang w:eastAsia="ja-JP"/>
        </w:rPr>
        <w:t>,</w:t>
      </w:r>
      <w:r w:rsidR="00AC466E" w:rsidRPr="00206ACB">
        <w:rPr>
          <w:lang w:eastAsia="ja-JP"/>
        </w:rPr>
        <w:t xml:space="preserve"> </w:t>
      </w:r>
      <w:r w:rsidRPr="00206ACB">
        <w:rPr>
          <w:lang w:eastAsia="ja-JP"/>
        </w:rPr>
        <w:t>because</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contains</w:t>
      </w:r>
      <w:r w:rsidR="00AC466E" w:rsidRPr="00206ACB">
        <w:rPr>
          <w:lang w:eastAsia="ja-JP"/>
        </w:rPr>
        <w:t xml:space="preserve"> </w:t>
      </w:r>
      <w:r w:rsidRPr="00206ACB">
        <w:rPr>
          <w:lang w:eastAsia="ja-JP"/>
        </w:rPr>
        <w:t>opcodes.</w:t>
      </w:r>
      <w:r w:rsidR="00AC466E" w:rsidRPr="00206ACB">
        <w:rPr>
          <w:lang w:eastAsia="ja-JP"/>
        </w:rPr>
        <w:t xml:space="preserve"> </w:t>
      </w:r>
      <w:r w:rsidRPr="00206ACB">
        <w:rPr>
          <w:lang w:eastAsia="ja-JP"/>
        </w:rPr>
        <w:t>Second,</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include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constants</w:t>
      </w:r>
      <w:r w:rsidR="00AC466E" w:rsidRPr="00206ACB">
        <w:rPr>
          <w:lang w:eastAsia="ja-JP"/>
        </w:rPr>
        <w:t xml:space="preserve"> </w:t>
      </w:r>
      <w:r w:rsidRPr="00206ACB">
        <w:rPr>
          <w:lang w:eastAsia="ja-JP"/>
        </w:rPr>
        <w:t>file</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here.</w:t>
      </w:r>
      <w:r w:rsidR="00AC466E" w:rsidRPr="00206ACB">
        <w:rPr>
          <w:lang w:eastAsia="ja-JP"/>
        </w:rPr>
        <w:t xml:space="preserve"> </w:t>
      </w:r>
      <w:r w:rsidRPr="00206ACB">
        <w:rPr>
          <w:lang w:eastAsia="ja-JP"/>
        </w:rPr>
        <w:t>Third,</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need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specify</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segment</w:t>
      </w:r>
      <w:r w:rsidR="00AC466E" w:rsidRPr="00206ACB">
        <w:rPr>
          <w:lang w:eastAsia="ja-JP"/>
        </w:rPr>
        <w:t xml:space="preserve"> </w:t>
      </w:r>
      <w:r w:rsidRPr="00206ACB">
        <w:rPr>
          <w:lang w:eastAsia="ja-JP"/>
        </w:rPr>
        <w:t>this</w:t>
      </w:r>
      <w:r w:rsidR="00AC466E" w:rsidRPr="00206ACB">
        <w:rPr>
          <w:lang w:eastAsia="ja-JP"/>
        </w:rPr>
        <w:t xml:space="preserve"> </w:t>
      </w:r>
      <w:r w:rsidRPr="00EA3AB4">
        <w:rPr>
          <w:rStyle w:val="QuoteChar"/>
        </w:rPr>
        <w:t>.proc</w:t>
      </w:r>
      <w:r w:rsidR="00AC466E" w:rsidRPr="00206ACB">
        <w:rPr>
          <w:lang w:eastAsia="ja-JP"/>
        </w:rPr>
        <w:t xml:space="preserve"> </w:t>
      </w:r>
      <w:r w:rsidRPr="00206ACB">
        <w:rPr>
          <w:lang w:eastAsia="ja-JP"/>
        </w:rPr>
        <w:t>belongs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linker</w:t>
      </w:r>
      <w:r w:rsidR="00AC466E" w:rsidRPr="00206ACB">
        <w:rPr>
          <w:lang w:eastAsia="ja-JP"/>
        </w:rPr>
        <w:t xml:space="preserve"> </w:t>
      </w:r>
      <w:r w:rsidRPr="00206ACB">
        <w:rPr>
          <w:lang w:eastAsia="ja-JP"/>
        </w:rPr>
        <w:t>knows</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put</w:t>
      </w:r>
      <w:r w:rsidR="00AC466E" w:rsidRPr="00206ACB">
        <w:rPr>
          <w:lang w:eastAsia="ja-JP"/>
        </w:rPr>
        <w:t xml:space="preserve"> </w:t>
      </w:r>
      <w:r w:rsidRPr="00206ACB">
        <w:rPr>
          <w:lang w:eastAsia="ja-JP"/>
        </w:rPr>
        <w:t>everything</w:t>
      </w:r>
      <w:r w:rsidR="00AC466E" w:rsidRPr="00206ACB">
        <w:rPr>
          <w:lang w:eastAsia="ja-JP"/>
        </w:rPr>
        <w:t xml:space="preserve"> </w:t>
      </w:r>
      <w:r w:rsidRPr="00206ACB">
        <w:rPr>
          <w:lang w:eastAsia="ja-JP"/>
        </w:rPr>
        <w:t>together.</w:t>
      </w:r>
      <w:r w:rsidR="00AC466E" w:rsidRPr="00206ACB">
        <w:rPr>
          <w:lang w:eastAsia="ja-JP"/>
        </w:rPr>
        <w:t xml:space="preserve"> </w:t>
      </w:r>
      <w:r w:rsidRPr="00206ACB">
        <w:rPr>
          <w:lang w:eastAsia="ja-JP"/>
        </w:rPr>
        <w:t>Finally,</w:t>
      </w:r>
      <w:r w:rsidR="00AC466E" w:rsidRPr="00206ACB">
        <w:rPr>
          <w:lang w:eastAsia="ja-JP"/>
        </w:rPr>
        <w:t xml:space="preserve"> </w:t>
      </w:r>
      <w:r w:rsidRPr="00206ACB">
        <w:rPr>
          <w:lang w:eastAsia="ja-JP"/>
        </w:rPr>
        <w:t>note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importing</w:t>
      </w:r>
      <w:r w:rsidR="00AC466E" w:rsidRPr="00206ACB">
        <w:rPr>
          <w:lang w:eastAsia="ja-JP"/>
        </w:rPr>
        <w:t xml:space="preserve"> </w:t>
      </w:r>
      <w:r w:rsidRPr="00EA3AB4">
        <w:rPr>
          <w:rStyle w:val="QuoteChar"/>
        </w:rPr>
        <w:t>main</w:t>
      </w:r>
      <w:r w:rsidRPr="00206ACB">
        <w:rPr>
          <w:lang w:eastAsia="ja-JP"/>
        </w:rPr>
        <w:t>.</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assembler</w:t>
      </w:r>
      <w:r w:rsidR="00AC466E" w:rsidRPr="00206ACB">
        <w:rPr>
          <w:lang w:eastAsia="ja-JP"/>
        </w:rPr>
        <w:t xml:space="preserve"> </w:t>
      </w:r>
      <w:r w:rsidRPr="00206ACB">
        <w:rPr>
          <w:lang w:eastAsia="ja-JP"/>
        </w:rPr>
        <w:t>knows</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the</w:t>
      </w:r>
      <w:r w:rsidR="00AC466E" w:rsidRPr="00206ACB">
        <w:rPr>
          <w:lang w:eastAsia="ja-JP"/>
        </w:rPr>
        <w:t xml:space="preserve"> </w:t>
      </w:r>
      <w:r w:rsidRPr="00EA3AB4">
        <w:rPr>
          <w:rStyle w:val="QuoteChar"/>
        </w:rPr>
        <w:t>main</w:t>
      </w:r>
      <w:r w:rsidR="00AC466E" w:rsidRPr="00206ACB">
        <w:rPr>
          <w:lang w:eastAsia="ja-JP"/>
        </w:rPr>
        <w:t xml:space="preserve"> </w:t>
      </w:r>
      <w:r w:rsidRPr="00206ACB">
        <w:rPr>
          <w:lang w:eastAsia="ja-JP"/>
        </w:rPr>
        <w:t>proc</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located</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reset</w:t>
      </w:r>
      <w:r w:rsidR="00AC466E" w:rsidRPr="00206ACB">
        <w:rPr>
          <w:lang w:eastAsia="ja-JP"/>
        </w:rPr>
        <w:t xml:space="preserve"> </w:t>
      </w:r>
      <w:r w:rsidRPr="00206ACB">
        <w:rPr>
          <w:lang w:eastAsia="ja-JP"/>
        </w:rPr>
        <w:t>handler</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jump</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correct</w:t>
      </w:r>
      <w:r w:rsidR="00AC466E" w:rsidRPr="00206ACB">
        <w:rPr>
          <w:lang w:eastAsia="ja-JP"/>
        </w:rPr>
        <w:t xml:space="preserve"> </w:t>
      </w:r>
      <w:r w:rsidRPr="00206ACB">
        <w:rPr>
          <w:lang w:eastAsia="ja-JP"/>
        </w:rPr>
        <w:t>address.</w:t>
      </w:r>
    </w:p>
    <w:p w14:paraId="27C49D20" w14:textId="77777777" w:rsidR="00F657E5" w:rsidRDefault="00F657E5">
      <w:pPr>
        <w:widowControl/>
        <w:kinsoku/>
        <w:overflowPunct/>
        <w:autoSpaceDE/>
        <w:autoSpaceDN/>
        <w:spacing w:before="0" w:after="160" w:line="259" w:lineRule="auto"/>
        <w:ind w:firstLine="0"/>
        <w:jc w:val="left"/>
        <w:rPr>
          <w:lang w:eastAsia="ja-JP"/>
        </w:rPr>
      </w:pPr>
      <w:r>
        <w:rPr>
          <w:lang w:eastAsia="ja-JP"/>
        </w:rPr>
        <w:br w:type="page"/>
      </w:r>
    </w:p>
    <w:p w14:paraId="3AE3964D" w14:textId="43F3B96E" w:rsidR="00BA2DD4" w:rsidRPr="00206ACB" w:rsidRDefault="00000000" w:rsidP="00EA3AB4">
      <w:pPr>
        <w:rPr>
          <w:lang w:eastAsia="ja-JP"/>
        </w:rPr>
      </w:pPr>
      <w:r>
        <w:rPr>
          <w:rFonts w:ascii="DejaVu Sans Mono" w:hAnsi="DejaVu Sans Mono" w:cs="DejaVu Sans Mono"/>
          <w:noProof/>
          <w:color w:val="10C26F"/>
          <w:szCs w:val="26"/>
        </w:rPr>
        <w:lastRenderedPageBreak/>
        <w:pict w14:anchorId="51F92068">
          <v:rect id="_x0000_s2157" style="position:absolute;left:0;text-align:left;margin-left:-7pt;margin-top:24.45pt;width:22.55pt;height:335.25pt;z-index:251714560;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57" inset="0,0,0,0">
              <w:txbxContent>
                <w:p w14:paraId="4893EB7A" w14:textId="417AAF30"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w:t>
                  </w:r>
                </w:p>
                <w:p w14:paraId="6DBD783E"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5</w:t>
                  </w:r>
                </w:p>
                <w:p w14:paraId="18BAC2F5"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6</w:t>
                  </w:r>
                </w:p>
                <w:p w14:paraId="4FD60227"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7</w:t>
                  </w:r>
                </w:p>
                <w:p w14:paraId="601D6124"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8</w:t>
                  </w:r>
                </w:p>
                <w:p w14:paraId="62248D26"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9</w:t>
                  </w:r>
                </w:p>
                <w:p w14:paraId="2F47DA4D"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10</w:t>
                  </w:r>
                </w:p>
                <w:p w14:paraId="728E7A3C"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11</w:t>
                  </w:r>
                </w:p>
                <w:p w14:paraId="5EF44DD3"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12</w:t>
                  </w:r>
                </w:p>
                <w:p w14:paraId="5D5A8592" w14:textId="77777777" w:rsidR="00F657E5" w:rsidRDefault="00F657E5" w:rsidP="00F657E5">
                  <w:pPr>
                    <w:spacing w:before="60" w:after="60" w:line="240" w:lineRule="auto"/>
                    <w:ind w:firstLine="0"/>
                    <w:jc w:val="left"/>
                    <w:rPr>
                      <w:rFonts w:ascii="DejaVu Sans Mono" w:hAnsi="DejaVu Sans Mono" w:cs="DejaVu Sans Mono"/>
                      <w:szCs w:val="26"/>
                    </w:rPr>
                  </w:pPr>
                  <w:r w:rsidRPr="0039594C">
                    <w:rPr>
                      <w:rFonts w:ascii="DejaVu Sans Mono" w:hAnsi="DejaVu Sans Mono" w:cs="DejaVu Sans Mono"/>
                      <w:szCs w:val="26"/>
                    </w:rPr>
                    <w:t>1</w:t>
                  </w:r>
                  <w:r>
                    <w:rPr>
                      <w:rFonts w:ascii="DejaVu Sans Mono" w:hAnsi="DejaVu Sans Mono" w:cs="DejaVu Sans Mono"/>
                      <w:szCs w:val="26"/>
                    </w:rPr>
                    <w:t>3</w:t>
                  </w:r>
                </w:p>
                <w:p w14:paraId="74C31DC8"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14</w:t>
                  </w:r>
                </w:p>
                <w:p w14:paraId="7C5A897F"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15</w:t>
                  </w:r>
                </w:p>
                <w:p w14:paraId="3859D97A"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16</w:t>
                  </w:r>
                </w:p>
                <w:p w14:paraId="69F8FF66"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17</w:t>
                  </w:r>
                </w:p>
                <w:p w14:paraId="106AE358"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18</w:t>
                  </w:r>
                </w:p>
                <w:p w14:paraId="6FA06109"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19</w:t>
                  </w:r>
                </w:p>
                <w:p w14:paraId="76B78DB4" w14:textId="77777777" w:rsidR="00F657E5"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20</w:t>
                  </w:r>
                </w:p>
                <w:p w14:paraId="7F28F3CC" w14:textId="0B3ADB79" w:rsidR="00F657E5" w:rsidRPr="0039594C" w:rsidRDefault="00F657E5" w:rsidP="00F657E5">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21</w:t>
                  </w:r>
                </w:p>
              </w:txbxContent>
            </v:textbox>
          </v:rect>
        </w:pict>
      </w:r>
      <w:r w:rsidR="00BA2DD4" w:rsidRPr="00206ACB">
        <w:rPr>
          <w:lang w:eastAsia="ja-JP"/>
        </w:rPr>
        <w:t>Now</w:t>
      </w:r>
      <w:r w:rsidR="00AC466E" w:rsidRPr="00206ACB">
        <w:rPr>
          <w:lang w:eastAsia="ja-JP"/>
        </w:rPr>
        <w:t xml:space="preserve"> </w:t>
      </w:r>
      <w:r w:rsidR="00BA2DD4" w:rsidRPr="00206ACB">
        <w:rPr>
          <w:lang w:eastAsia="ja-JP"/>
        </w:rPr>
        <w:t>that</w:t>
      </w:r>
      <w:r w:rsidR="00AC466E" w:rsidRPr="00206ACB">
        <w:rPr>
          <w:lang w:eastAsia="ja-JP"/>
        </w:rPr>
        <w:t xml:space="preserve"> </w:t>
      </w:r>
      <w:r w:rsidR="00BA2DD4" w:rsidRPr="00206ACB">
        <w:rPr>
          <w:lang w:eastAsia="ja-JP"/>
        </w:rPr>
        <w:t>we</w:t>
      </w:r>
      <w:r w:rsidR="00AC466E" w:rsidRPr="00206ACB">
        <w:rPr>
          <w:lang w:eastAsia="ja-JP"/>
        </w:rPr>
        <w:t xml:space="preserve"> </w:t>
      </w:r>
      <w:r w:rsidR="00BA2DD4" w:rsidRPr="00206ACB">
        <w:rPr>
          <w:lang w:eastAsia="ja-JP"/>
        </w:rPr>
        <w:t>have</w:t>
      </w:r>
      <w:r w:rsidR="00AC466E" w:rsidRPr="00206ACB">
        <w:rPr>
          <w:lang w:eastAsia="ja-JP"/>
        </w:rPr>
        <w:t xml:space="preserve"> </w:t>
      </w:r>
      <w:r w:rsidR="00BA2DD4" w:rsidRPr="00206ACB">
        <w:rPr>
          <w:lang w:eastAsia="ja-JP"/>
        </w:rPr>
        <w:t>a</w:t>
      </w:r>
      <w:r w:rsidR="00AC466E" w:rsidRPr="00206ACB">
        <w:rPr>
          <w:lang w:eastAsia="ja-JP"/>
        </w:rPr>
        <w:t xml:space="preserve"> </w:t>
      </w:r>
      <w:r w:rsidR="00BA2DD4" w:rsidRPr="00206ACB">
        <w:rPr>
          <w:lang w:eastAsia="ja-JP"/>
        </w:rPr>
        <w:t>separate</w:t>
      </w:r>
      <w:r w:rsidR="00AC466E" w:rsidRPr="00206ACB">
        <w:rPr>
          <w:lang w:eastAsia="ja-JP"/>
        </w:rPr>
        <w:t xml:space="preserve"> </w:t>
      </w:r>
      <w:r w:rsidR="00BA2DD4" w:rsidRPr="00206ACB">
        <w:rPr>
          <w:lang w:eastAsia="ja-JP"/>
        </w:rPr>
        <w:t>reset</w:t>
      </w:r>
      <w:r w:rsidR="00AC466E" w:rsidRPr="00206ACB">
        <w:rPr>
          <w:lang w:eastAsia="ja-JP"/>
        </w:rPr>
        <w:t xml:space="preserve"> </w:t>
      </w:r>
      <w:r w:rsidR="00BA2DD4" w:rsidRPr="00206ACB">
        <w:rPr>
          <w:lang w:eastAsia="ja-JP"/>
        </w:rPr>
        <w:t>file,</w:t>
      </w:r>
      <w:r w:rsidR="00AC466E" w:rsidRPr="00206ACB">
        <w:rPr>
          <w:lang w:eastAsia="ja-JP"/>
        </w:rPr>
        <w:t xml:space="preserve"> </w:t>
      </w:r>
      <w:r w:rsidR="00BA2DD4" w:rsidRPr="00206ACB">
        <w:rPr>
          <w:lang w:eastAsia="ja-JP"/>
        </w:rPr>
        <w:t>we'll</w:t>
      </w:r>
      <w:r w:rsidR="00AC466E" w:rsidRPr="00206ACB">
        <w:rPr>
          <w:lang w:eastAsia="ja-JP"/>
        </w:rPr>
        <w:t xml:space="preserve"> </w:t>
      </w:r>
      <w:r w:rsidR="00BA2DD4" w:rsidRPr="00206ACB">
        <w:rPr>
          <w:lang w:eastAsia="ja-JP"/>
        </w:rPr>
        <w:t>use</w:t>
      </w:r>
      <w:r w:rsidR="00AC466E" w:rsidRPr="00206ACB">
        <w:rPr>
          <w:lang w:eastAsia="ja-JP"/>
        </w:rPr>
        <w:t xml:space="preserve"> </w:t>
      </w:r>
      <w:r w:rsidR="00BA2DD4" w:rsidRPr="00EA3AB4">
        <w:rPr>
          <w:rStyle w:val="QuoteChar"/>
        </w:rPr>
        <w:t>reset_handler</w:t>
      </w:r>
      <w:r w:rsidR="00AC466E" w:rsidRPr="00206ACB">
        <w:rPr>
          <w:lang w:eastAsia="ja-JP"/>
        </w:rPr>
        <w:t xml:space="preserve"> </w:t>
      </w:r>
      <w:r w:rsidR="00BA2DD4" w:rsidRPr="00206ACB">
        <w:rPr>
          <w:lang w:eastAsia="ja-JP"/>
        </w:rPr>
        <w:t>inside</w:t>
      </w:r>
      <w:r w:rsidR="00AC466E" w:rsidRPr="00206ACB">
        <w:rPr>
          <w:lang w:eastAsia="ja-JP"/>
        </w:rPr>
        <w:t xml:space="preserve"> </w:t>
      </w:r>
      <w:r w:rsidR="00BA2DD4" w:rsidRPr="00206ACB">
        <w:rPr>
          <w:lang w:eastAsia="ja-JP"/>
        </w:rPr>
        <w:t>our</w:t>
      </w:r>
      <w:r w:rsidR="00AC466E" w:rsidRPr="00206ACB">
        <w:rPr>
          <w:lang w:eastAsia="ja-JP"/>
        </w:rPr>
        <w:t xml:space="preserve"> </w:t>
      </w:r>
      <w:r w:rsidR="00BA2DD4" w:rsidRPr="00206ACB">
        <w:rPr>
          <w:lang w:eastAsia="ja-JP"/>
        </w:rPr>
        <w:t>code:</w:t>
      </w:r>
    </w:p>
    <w:p w14:paraId="06747BFF" w14:textId="43D455FE" w:rsidR="00F657E5" w:rsidRPr="00317C42"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.segment "CODE"</w:t>
      </w:r>
    </w:p>
    <w:p w14:paraId="1C3B93CB"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657E5">
        <w:rPr>
          <w:rFonts w:ascii="DejaVu Sans Mono" w:hAnsi="DejaVu Sans Mono" w:cs="DejaVu Sans Mono"/>
          <w:color w:val="10C26F"/>
          <w:sz w:val="26"/>
          <w:szCs w:val="26"/>
        </w:rPr>
        <w:t>.proc irq_handler</w:t>
      </w:r>
    </w:p>
    <w:p w14:paraId="34A19715" w14:textId="2E75020A"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E3371E"/>
          <w:sz w:val="26"/>
          <w:szCs w:val="26"/>
        </w:rPr>
      </w:pPr>
      <w:r w:rsidRPr="00F657E5">
        <w:rPr>
          <w:rFonts w:ascii="DejaVu Sans Mono" w:hAnsi="DejaVu Sans Mono" w:cs="DejaVu Sans Mono"/>
          <w:color w:val="10C26F"/>
          <w:sz w:val="26"/>
          <w:szCs w:val="26"/>
        </w:rPr>
        <w:t xml:space="preserve">  </w:t>
      </w:r>
      <w:r w:rsidRPr="00F657E5">
        <w:rPr>
          <w:rFonts w:ascii="DejaVu Sans Mono" w:hAnsi="DejaVu Sans Mono" w:cs="DejaVu Sans Mono"/>
          <w:color w:val="E3371E"/>
          <w:sz w:val="26"/>
          <w:szCs w:val="26"/>
        </w:rPr>
        <w:t>RTI</w:t>
      </w:r>
    </w:p>
    <w:p w14:paraId="362DCD48"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657E5">
        <w:rPr>
          <w:rFonts w:ascii="DejaVu Sans Mono" w:hAnsi="DejaVu Sans Mono" w:cs="DejaVu Sans Mono"/>
          <w:color w:val="10C26F"/>
          <w:sz w:val="26"/>
          <w:szCs w:val="26"/>
        </w:rPr>
        <w:t>.endproc</w:t>
      </w:r>
    </w:p>
    <w:p w14:paraId="16291608"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p>
    <w:p w14:paraId="413EE056"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657E5">
        <w:rPr>
          <w:rFonts w:ascii="DejaVu Sans Mono" w:hAnsi="DejaVu Sans Mono" w:cs="DejaVu Sans Mono"/>
          <w:color w:val="10C26F"/>
          <w:sz w:val="26"/>
          <w:szCs w:val="26"/>
        </w:rPr>
        <w:t>.proc nmi_handler</w:t>
      </w:r>
    </w:p>
    <w:p w14:paraId="24311C42"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E3371E"/>
          <w:sz w:val="26"/>
          <w:szCs w:val="26"/>
        </w:rPr>
      </w:pPr>
      <w:r w:rsidRPr="00F657E5">
        <w:rPr>
          <w:rFonts w:ascii="DejaVu Sans Mono" w:hAnsi="DejaVu Sans Mono" w:cs="DejaVu Sans Mono"/>
          <w:color w:val="10C26F"/>
          <w:sz w:val="26"/>
          <w:szCs w:val="26"/>
        </w:rPr>
        <w:t xml:space="preserve">  </w:t>
      </w:r>
      <w:r w:rsidRPr="00F657E5">
        <w:rPr>
          <w:rFonts w:ascii="DejaVu Sans Mono" w:hAnsi="DejaVu Sans Mono" w:cs="DejaVu Sans Mono"/>
          <w:color w:val="E3371E"/>
          <w:sz w:val="26"/>
          <w:szCs w:val="26"/>
        </w:rPr>
        <w:t>RTI</w:t>
      </w:r>
    </w:p>
    <w:p w14:paraId="0B15E1BA"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657E5">
        <w:rPr>
          <w:rFonts w:ascii="DejaVu Sans Mono" w:hAnsi="DejaVu Sans Mono" w:cs="DejaVu Sans Mono"/>
          <w:color w:val="10C26F"/>
          <w:sz w:val="26"/>
          <w:szCs w:val="26"/>
        </w:rPr>
        <w:t>.endproc</w:t>
      </w:r>
    </w:p>
    <w:p w14:paraId="61815690"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p>
    <w:p w14:paraId="6258CAA4" w14:textId="39E2C2C8" w:rsid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657E5">
        <w:rPr>
          <w:rFonts w:ascii="DejaVu Sans Mono" w:hAnsi="DejaVu Sans Mono" w:cs="DejaVu Sans Mono"/>
          <w:color w:val="10C26F"/>
          <w:sz w:val="26"/>
          <w:szCs w:val="26"/>
        </w:rPr>
        <w:t xml:space="preserve">.import </w:t>
      </w:r>
      <w:r w:rsidRPr="00F92EB1">
        <w:rPr>
          <w:rFonts w:ascii="DejaVu Sans Mono" w:hAnsi="DejaVu Sans Mono" w:cs="DejaVu Sans Mono"/>
          <w:color w:val="10C26F"/>
          <w:sz w:val="26"/>
          <w:szCs w:val="26"/>
        </w:rPr>
        <w:t>reset_handler</w:t>
      </w:r>
    </w:p>
    <w:p w14:paraId="4B1DD5AF" w14:textId="77777777" w:rsidR="00F657E5" w:rsidRPr="00317C42"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p>
    <w:p w14:paraId="24688566"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657E5">
        <w:rPr>
          <w:rFonts w:ascii="DejaVu Sans Mono" w:hAnsi="DejaVu Sans Mono" w:cs="DejaVu Sans Mono"/>
          <w:color w:val="10C26F"/>
          <w:sz w:val="26"/>
          <w:szCs w:val="26"/>
        </w:rPr>
        <w:t>.export main</w:t>
      </w:r>
    </w:p>
    <w:p w14:paraId="58D24E47"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657E5">
        <w:rPr>
          <w:rFonts w:ascii="DejaVu Sans Mono" w:hAnsi="DejaVu Sans Mono" w:cs="DejaVu Sans Mono"/>
          <w:color w:val="10C26F"/>
          <w:sz w:val="26"/>
          <w:szCs w:val="26"/>
        </w:rPr>
        <w:t>.proc main</w:t>
      </w:r>
    </w:p>
    <w:p w14:paraId="1711EACA"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FFC000"/>
          <w:sz w:val="26"/>
          <w:szCs w:val="26"/>
        </w:rPr>
      </w:pPr>
      <w:r w:rsidRPr="00F657E5">
        <w:rPr>
          <w:rFonts w:ascii="DejaVu Sans Mono" w:hAnsi="DejaVu Sans Mono" w:cs="DejaVu Sans Mono"/>
          <w:color w:val="10C26F"/>
          <w:sz w:val="26"/>
          <w:szCs w:val="26"/>
        </w:rPr>
        <w:t xml:space="preserve">  </w:t>
      </w:r>
      <w:r w:rsidRPr="00F657E5">
        <w:rPr>
          <w:rFonts w:ascii="DejaVu Sans Mono" w:hAnsi="DejaVu Sans Mono" w:cs="DejaVu Sans Mono"/>
          <w:color w:val="FFC000"/>
          <w:sz w:val="26"/>
          <w:szCs w:val="26"/>
        </w:rPr>
        <w:t>; contents of main here</w:t>
      </w:r>
    </w:p>
    <w:p w14:paraId="2568F790"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657E5">
        <w:rPr>
          <w:rFonts w:ascii="DejaVu Sans Mono" w:hAnsi="DejaVu Sans Mono" w:cs="DejaVu Sans Mono"/>
          <w:color w:val="10C26F"/>
          <w:sz w:val="26"/>
          <w:szCs w:val="26"/>
        </w:rPr>
        <w:t>.endproc</w:t>
      </w:r>
    </w:p>
    <w:p w14:paraId="46EE2149"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p>
    <w:p w14:paraId="387FBC6B" w14:textId="77777777" w:rsidR="00F657E5" w:rsidRPr="00F657E5"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657E5">
        <w:rPr>
          <w:rFonts w:ascii="DejaVu Sans Mono" w:hAnsi="DejaVu Sans Mono" w:cs="DejaVu Sans Mono"/>
          <w:color w:val="10C26F"/>
          <w:sz w:val="26"/>
          <w:szCs w:val="26"/>
        </w:rPr>
        <w:t>.segment "VECTORS"</w:t>
      </w:r>
    </w:p>
    <w:p w14:paraId="7683D7FF" w14:textId="03BA42CC" w:rsidR="00F657E5" w:rsidRPr="00317C42" w:rsidRDefault="00F657E5" w:rsidP="00F657E5">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F657E5">
        <w:rPr>
          <w:rFonts w:ascii="DejaVu Sans Mono" w:hAnsi="DejaVu Sans Mono" w:cs="DejaVu Sans Mono"/>
          <w:color w:val="10C26F"/>
          <w:sz w:val="26"/>
          <w:szCs w:val="26"/>
        </w:rPr>
        <w:t>.addr nmi_handler, reset_handler, irq_handler</w:t>
      </w:r>
    </w:p>
    <w:p w14:paraId="7150F284" w14:textId="5B940CF5" w:rsidR="007E1C25" w:rsidRPr="00206ACB" w:rsidRDefault="008B6238" w:rsidP="00397EB2">
      <w:r w:rsidRPr="00206ACB">
        <w:t>On</w:t>
      </w:r>
      <w:r w:rsidR="00AC466E" w:rsidRPr="00206ACB">
        <w:t xml:space="preserve"> </w:t>
      </w:r>
      <w:r w:rsidRPr="00206ACB">
        <w:t>line</w:t>
      </w:r>
      <w:r w:rsidR="00AC466E" w:rsidRPr="00206ACB">
        <w:t xml:space="preserve"> </w:t>
      </w:r>
      <w:r w:rsidRPr="00206ACB">
        <w:t>13,</w:t>
      </w:r>
      <w:r w:rsidR="00AC466E" w:rsidRPr="00206ACB">
        <w:t xml:space="preserve"> </w:t>
      </w:r>
      <w:r w:rsidRPr="00206ACB">
        <w:t>where</w:t>
      </w:r>
      <w:r w:rsidR="00AC466E" w:rsidRPr="00206ACB">
        <w:t xml:space="preserve"> </w:t>
      </w:r>
      <w:r w:rsidRPr="00206ACB">
        <w:t>our</w:t>
      </w:r>
      <w:r w:rsidR="00AC466E" w:rsidRPr="00206ACB">
        <w:t xml:space="preserve"> </w:t>
      </w:r>
      <w:r w:rsidRPr="00EA3AB4">
        <w:rPr>
          <w:rStyle w:val="QuoteChar"/>
        </w:rPr>
        <w:t>.proc</w:t>
      </w:r>
      <w:r w:rsidR="00AC466E" w:rsidRPr="00EA3AB4">
        <w:rPr>
          <w:rStyle w:val="QuoteChar"/>
        </w:rPr>
        <w:t xml:space="preserve"> </w:t>
      </w:r>
      <w:r w:rsidRPr="00EA3AB4">
        <w:rPr>
          <w:rStyle w:val="QuoteChar"/>
        </w:rPr>
        <w:t>reset_handler</w:t>
      </w:r>
      <w:r w:rsidR="00AC466E" w:rsidRPr="00206ACB">
        <w:t xml:space="preserve"> </w:t>
      </w:r>
      <w:r w:rsidRPr="00206ACB">
        <w:t>used</w:t>
      </w:r>
      <w:r w:rsidR="00AC466E" w:rsidRPr="00206ACB">
        <w:t xml:space="preserve"> </w:t>
      </w:r>
      <w:r w:rsidRPr="00206ACB">
        <w:t>to</w:t>
      </w:r>
      <w:r w:rsidR="00AC466E" w:rsidRPr="00206ACB">
        <w:t xml:space="preserve"> </w:t>
      </w:r>
      <w:r w:rsidRPr="00206ACB">
        <w:t>be</w:t>
      </w:r>
      <w:r w:rsidR="00AC466E" w:rsidRPr="00206ACB">
        <w:t xml:space="preserve"> </w:t>
      </w:r>
      <w:r w:rsidRPr="00206ACB">
        <w:t>located,</w:t>
      </w:r>
      <w:r w:rsidR="00AC466E" w:rsidRPr="00206ACB">
        <w:t xml:space="preserve"> </w:t>
      </w:r>
      <w:r w:rsidRPr="00206ACB">
        <w:t>we</w:t>
      </w:r>
      <w:r w:rsidR="00AC466E" w:rsidRPr="00206ACB">
        <w:t xml:space="preserve"> </w:t>
      </w:r>
      <w:r w:rsidRPr="00206ACB">
        <w:t>now</w:t>
      </w:r>
      <w:r w:rsidR="00AC466E" w:rsidRPr="00206ACB">
        <w:t xml:space="preserve"> </w:t>
      </w:r>
      <w:r w:rsidRPr="00206ACB">
        <w:t>import</w:t>
      </w:r>
      <w:r w:rsidR="00AC466E" w:rsidRPr="00206ACB">
        <w:t xml:space="preserve"> </w:t>
      </w:r>
      <w:r w:rsidRPr="00206ACB">
        <w:t>the</w:t>
      </w:r>
      <w:r w:rsidR="00AC466E" w:rsidRPr="00206ACB">
        <w:t xml:space="preserve"> </w:t>
      </w:r>
      <w:r w:rsidRPr="00206ACB">
        <w:t>proc</w:t>
      </w:r>
      <w:r w:rsidR="00AC466E" w:rsidRPr="00206ACB">
        <w:t xml:space="preserve"> </w:t>
      </w:r>
      <w:r w:rsidRPr="00206ACB">
        <w:t>from</w:t>
      </w:r>
      <w:r w:rsidR="00AC466E" w:rsidRPr="00206ACB">
        <w:t xml:space="preserve"> </w:t>
      </w:r>
      <w:r w:rsidRPr="00206ACB">
        <w:t>an</w:t>
      </w:r>
      <w:r w:rsidR="00AC466E" w:rsidRPr="00206ACB">
        <w:t xml:space="preserve"> </w:t>
      </w:r>
      <w:r w:rsidRPr="00206ACB">
        <w:t>external</w:t>
      </w:r>
      <w:r w:rsidR="00AC466E" w:rsidRPr="00206ACB">
        <w:t xml:space="preserve"> </w:t>
      </w:r>
      <w:r w:rsidRPr="00206ACB">
        <w:t>file.</w:t>
      </w:r>
      <w:r w:rsidR="00AC466E" w:rsidRPr="00206ACB">
        <w:t xml:space="preserve"> </w:t>
      </w:r>
      <w:r w:rsidRPr="00206ACB">
        <w:t>Note</w:t>
      </w:r>
      <w:r w:rsidR="00AC466E" w:rsidRPr="00206ACB">
        <w:t xml:space="preserve"> </w:t>
      </w:r>
      <w:r w:rsidRPr="00206ACB">
        <w:t>that</w:t>
      </w:r>
      <w:r w:rsidR="00AC466E" w:rsidRPr="00206ACB">
        <w:t xml:space="preserve"> </w:t>
      </w:r>
      <w:r w:rsidRPr="00206ACB">
        <w:t>you</w:t>
      </w:r>
      <w:r w:rsidR="00AC466E" w:rsidRPr="00206ACB">
        <w:t xml:space="preserve"> </w:t>
      </w:r>
      <w:r w:rsidRPr="00206ACB">
        <w:t>do</w:t>
      </w:r>
      <w:r w:rsidR="00AC466E" w:rsidRPr="00206ACB">
        <w:t xml:space="preserve"> </w:t>
      </w:r>
      <w:r w:rsidRPr="00206ACB">
        <w:t>not</w:t>
      </w:r>
      <w:r w:rsidR="00AC466E" w:rsidRPr="00206ACB">
        <w:t xml:space="preserve"> </w:t>
      </w:r>
      <w:r w:rsidRPr="00206ACB">
        <w:t>need</w:t>
      </w:r>
      <w:r w:rsidR="00AC466E" w:rsidRPr="00206ACB">
        <w:t xml:space="preserve"> </w:t>
      </w:r>
      <w:r w:rsidRPr="00206ACB">
        <w:t>to</w:t>
      </w:r>
      <w:r w:rsidR="00AC466E" w:rsidRPr="00206ACB">
        <w:t xml:space="preserve"> </w:t>
      </w:r>
      <w:r w:rsidRPr="00206ACB">
        <w:t>specify</w:t>
      </w:r>
      <w:r w:rsidR="00AC466E" w:rsidRPr="00206ACB">
        <w:t xml:space="preserve"> </w:t>
      </w:r>
      <w:r w:rsidRPr="00206ACB">
        <w:t>which</w:t>
      </w:r>
      <w:r w:rsidR="00AC466E" w:rsidRPr="00206ACB">
        <w:t xml:space="preserve"> </w:t>
      </w:r>
      <w:r w:rsidRPr="00206ACB">
        <w:t>file</w:t>
      </w:r>
      <w:r w:rsidR="00AC466E" w:rsidRPr="00206ACB">
        <w:t xml:space="preserve"> </w:t>
      </w:r>
      <w:r w:rsidRPr="00206ACB">
        <w:t>the</w:t>
      </w:r>
      <w:r w:rsidR="00AC466E" w:rsidRPr="00206ACB">
        <w:t xml:space="preserve"> </w:t>
      </w:r>
      <w:r w:rsidRPr="00206ACB">
        <w:t>proc</w:t>
      </w:r>
      <w:r w:rsidR="00AC466E" w:rsidRPr="00206ACB">
        <w:t xml:space="preserve"> </w:t>
      </w:r>
      <w:r w:rsidRPr="00206ACB">
        <w:t>comes</w:t>
      </w:r>
      <w:r w:rsidR="00AC466E" w:rsidRPr="00206ACB">
        <w:t xml:space="preserve"> </w:t>
      </w:r>
      <w:r w:rsidRPr="00206ACB">
        <w:t>from</w:t>
      </w:r>
      <w:r w:rsidR="00AC466E" w:rsidRPr="00206ACB">
        <w:t xml:space="preserve"> </w:t>
      </w:r>
      <w:r w:rsidRPr="00206ACB">
        <w:t>-</w:t>
      </w:r>
      <w:r w:rsidR="00AC466E" w:rsidRPr="00206ACB">
        <w:t xml:space="preserve"> </w:t>
      </w:r>
      <w:r w:rsidRPr="00206ACB">
        <w:t>the</w:t>
      </w:r>
      <w:r w:rsidR="00AC466E" w:rsidRPr="00206ACB">
        <w:t xml:space="preserve"> </w:t>
      </w:r>
      <w:r w:rsidRPr="00206ACB">
        <w:t>assembler</w:t>
      </w:r>
      <w:r w:rsidR="00AC466E" w:rsidRPr="00206ACB">
        <w:t xml:space="preserve"> </w:t>
      </w:r>
      <w:r w:rsidRPr="00206ACB">
        <w:t>scans</w:t>
      </w:r>
      <w:r w:rsidR="00AC466E" w:rsidRPr="00206ACB">
        <w:t xml:space="preserve"> </w:t>
      </w:r>
      <w:r w:rsidRPr="00206ACB">
        <w:t>all</w:t>
      </w:r>
      <w:r w:rsidR="00AC466E" w:rsidRPr="00206ACB">
        <w:t xml:space="preserve"> </w:t>
      </w:r>
      <w:r w:rsidRPr="00EA3AB4">
        <w:rPr>
          <w:rStyle w:val="QuoteChar"/>
        </w:rPr>
        <w:t>.asm</w:t>
      </w:r>
      <w:r w:rsidR="00AC466E" w:rsidRPr="00206ACB">
        <w:t xml:space="preserve"> </w:t>
      </w:r>
      <w:r w:rsidRPr="00206ACB">
        <w:t>files</w:t>
      </w:r>
      <w:r w:rsidR="00AC466E" w:rsidRPr="00206ACB">
        <w:t xml:space="preserve"> </w:t>
      </w:r>
      <w:r w:rsidRPr="00206ACB">
        <w:t>for</w:t>
      </w:r>
      <w:r w:rsidR="00AC466E" w:rsidRPr="00206ACB">
        <w:t xml:space="preserve"> </w:t>
      </w:r>
      <w:r w:rsidRPr="00206ACB">
        <w:t>exports</w:t>
      </w:r>
      <w:r w:rsidR="00AC466E" w:rsidRPr="00206ACB">
        <w:t xml:space="preserve"> </w:t>
      </w:r>
      <w:r w:rsidRPr="00206ACB">
        <w:t>before</w:t>
      </w:r>
      <w:r w:rsidR="00AC466E" w:rsidRPr="00206ACB">
        <w:t xml:space="preserve"> </w:t>
      </w:r>
      <w:r w:rsidRPr="00206ACB">
        <w:t>it</w:t>
      </w:r>
      <w:r w:rsidR="00AC466E" w:rsidRPr="00206ACB">
        <w:t xml:space="preserve"> </w:t>
      </w:r>
      <w:r w:rsidRPr="00206ACB">
        <w:t>starts</w:t>
      </w:r>
      <w:r w:rsidR="00AC466E" w:rsidRPr="00206ACB">
        <w:t xml:space="preserve"> </w:t>
      </w:r>
      <w:r w:rsidRPr="00206ACB">
        <w:t>assembling,</w:t>
      </w:r>
      <w:r w:rsidR="00AC466E" w:rsidRPr="00206ACB">
        <w:t xml:space="preserve"> </w:t>
      </w:r>
      <w:r w:rsidRPr="00206ACB">
        <w:t>so</w:t>
      </w:r>
      <w:r w:rsidR="00AC466E" w:rsidRPr="00206ACB">
        <w:t xml:space="preserve"> </w:t>
      </w:r>
      <w:r w:rsidRPr="00206ACB">
        <w:t>it</w:t>
      </w:r>
      <w:r w:rsidR="00AC466E" w:rsidRPr="00206ACB">
        <w:t xml:space="preserve"> </w:t>
      </w:r>
      <w:r w:rsidRPr="00206ACB">
        <w:t>already</w:t>
      </w:r>
      <w:r w:rsidR="00AC466E" w:rsidRPr="00206ACB">
        <w:t xml:space="preserve"> </w:t>
      </w:r>
      <w:r w:rsidRPr="00206ACB">
        <w:t>knows</w:t>
      </w:r>
      <w:r w:rsidR="00AC466E" w:rsidRPr="00206ACB">
        <w:t xml:space="preserve"> </w:t>
      </w:r>
      <w:r w:rsidRPr="00206ACB">
        <w:t>what</w:t>
      </w:r>
      <w:r w:rsidR="00AC466E" w:rsidRPr="00206ACB">
        <w:t xml:space="preserve"> </w:t>
      </w:r>
      <w:r w:rsidRPr="00206ACB">
        <w:t>external</w:t>
      </w:r>
      <w:r w:rsidR="00AC466E" w:rsidRPr="00206ACB">
        <w:t xml:space="preserve"> </w:t>
      </w:r>
      <w:r w:rsidRPr="00206ACB">
        <w:t>procs</w:t>
      </w:r>
      <w:r w:rsidR="00AC466E" w:rsidRPr="00206ACB">
        <w:t xml:space="preserve"> </w:t>
      </w:r>
      <w:r w:rsidRPr="00206ACB">
        <w:t>are</w:t>
      </w:r>
      <w:r w:rsidR="00AC466E" w:rsidRPr="00206ACB">
        <w:t xml:space="preserve"> </w:t>
      </w:r>
      <w:r w:rsidRPr="00206ACB">
        <w:t>available</w:t>
      </w:r>
      <w:r w:rsidR="00AC466E" w:rsidRPr="00206ACB">
        <w:t xml:space="preserve"> </w:t>
      </w:r>
      <w:r w:rsidRPr="00206ACB">
        <w:t>and</w:t>
      </w:r>
      <w:r w:rsidR="00AC466E" w:rsidRPr="00206ACB">
        <w:t xml:space="preserve"> </w:t>
      </w:r>
      <w:r w:rsidRPr="00206ACB">
        <w:t>where</w:t>
      </w:r>
      <w:r w:rsidR="00AC466E" w:rsidRPr="00206ACB">
        <w:t xml:space="preserve"> </w:t>
      </w:r>
      <w:r w:rsidRPr="00206ACB">
        <w:t>they</w:t>
      </w:r>
      <w:r w:rsidR="00AC466E" w:rsidRPr="00206ACB">
        <w:t xml:space="preserve"> </w:t>
      </w:r>
      <w:r w:rsidRPr="00206ACB">
        <w:t>are</w:t>
      </w:r>
      <w:r w:rsidR="00AC466E" w:rsidRPr="00206ACB">
        <w:t xml:space="preserve"> </w:t>
      </w:r>
      <w:r w:rsidRPr="00206ACB">
        <w:t>located.</w:t>
      </w:r>
      <w:r w:rsidR="00AC466E" w:rsidRPr="00206ACB">
        <w:t xml:space="preserve"> </w:t>
      </w:r>
      <w:r w:rsidRPr="00206ACB">
        <w:t>(Note</w:t>
      </w:r>
      <w:r w:rsidR="00AC466E" w:rsidRPr="00206ACB">
        <w:t xml:space="preserve"> </w:t>
      </w:r>
      <w:r w:rsidRPr="00206ACB">
        <w:t>that</w:t>
      </w:r>
      <w:r w:rsidR="00AC466E" w:rsidRPr="00206ACB">
        <w:t xml:space="preserve"> </w:t>
      </w:r>
      <w:r w:rsidRPr="00206ACB">
        <w:t>this</w:t>
      </w:r>
      <w:r w:rsidR="00AC466E" w:rsidRPr="00206ACB">
        <w:t xml:space="preserve"> </w:t>
      </w:r>
      <w:r w:rsidRPr="00206ACB">
        <w:t>also</w:t>
      </w:r>
      <w:r w:rsidR="00AC466E" w:rsidRPr="00206ACB">
        <w:t xml:space="preserve"> </w:t>
      </w:r>
      <w:r w:rsidRPr="00206ACB">
        <w:t>means</w:t>
      </w:r>
      <w:r w:rsidR="00AC466E" w:rsidRPr="00206ACB">
        <w:t xml:space="preserve"> </w:t>
      </w:r>
      <w:r w:rsidRPr="00206ACB">
        <w:t>you</w:t>
      </w:r>
      <w:r w:rsidR="00AC466E" w:rsidRPr="00206ACB">
        <w:t xml:space="preserve"> </w:t>
      </w:r>
      <w:r w:rsidRPr="00206ACB">
        <w:t>can't</w:t>
      </w:r>
      <w:r w:rsidR="00AC466E" w:rsidRPr="00206ACB">
        <w:t xml:space="preserve"> </w:t>
      </w:r>
      <w:r w:rsidRPr="00206ACB">
        <w:t>export</w:t>
      </w:r>
      <w:r w:rsidR="00AC466E" w:rsidRPr="00206ACB">
        <w:t xml:space="preserve"> </w:t>
      </w:r>
      <w:r w:rsidRPr="00206ACB">
        <w:t>two</w:t>
      </w:r>
      <w:r w:rsidR="00AC466E" w:rsidRPr="00206ACB">
        <w:t xml:space="preserve"> </w:t>
      </w:r>
      <w:r w:rsidRPr="00206ACB">
        <w:t>procs</w:t>
      </w:r>
      <w:r w:rsidR="00AC466E" w:rsidRPr="00206ACB">
        <w:t xml:space="preserve"> </w:t>
      </w:r>
      <w:r w:rsidRPr="00206ACB">
        <w:t>with</w:t>
      </w:r>
      <w:r w:rsidR="00AC466E" w:rsidRPr="00206ACB">
        <w:t xml:space="preserve"> </w:t>
      </w:r>
      <w:r w:rsidRPr="00206ACB">
        <w:t>the</w:t>
      </w:r>
      <w:r w:rsidR="00AC466E" w:rsidRPr="00206ACB">
        <w:t xml:space="preserve"> </w:t>
      </w:r>
      <w:r w:rsidRPr="00206ACB">
        <w:t>same</w:t>
      </w:r>
      <w:r w:rsidR="00AC466E" w:rsidRPr="00206ACB">
        <w:t xml:space="preserve"> </w:t>
      </w:r>
      <w:r w:rsidRPr="00206ACB">
        <w:t>name</w:t>
      </w:r>
      <w:r w:rsidR="00AC466E" w:rsidRPr="00206ACB">
        <w:t xml:space="preserve"> </w:t>
      </w:r>
      <w:r w:rsidRPr="00206ACB">
        <w:t>-</w:t>
      </w:r>
      <w:r w:rsidR="00AC466E" w:rsidRPr="00206ACB">
        <w:t xml:space="preserve"> </w:t>
      </w:r>
      <w:r w:rsidRPr="00206ACB">
        <w:t>the</w:t>
      </w:r>
      <w:r w:rsidR="00AC466E" w:rsidRPr="00206ACB">
        <w:t xml:space="preserve"> </w:t>
      </w:r>
      <w:r w:rsidRPr="00206ACB">
        <w:t>assembler</w:t>
      </w:r>
      <w:r w:rsidR="00AC466E" w:rsidRPr="00206ACB">
        <w:t xml:space="preserve"> </w:t>
      </w:r>
      <w:r w:rsidRPr="00206ACB">
        <w:t>will</w:t>
      </w:r>
      <w:r w:rsidR="00AC466E" w:rsidRPr="00206ACB">
        <w:t xml:space="preserve"> </w:t>
      </w:r>
      <w:r w:rsidRPr="00206ACB">
        <w:t>have</w:t>
      </w:r>
      <w:r w:rsidR="00AC466E" w:rsidRPr="00206ACB">
        <w:t xml:space="preserve"> </w:t>
      </w:r>
      <w:r w:rsidRPr="00206ACB">
        <w:t>no</w:t>
      </w:r>
      <w:r w:rsidR="00AC466E" w:rsidRPr="00206ACB">
        <w:t xml:space="preserve"> </w:t>
      </w:r>
      <w:r w:rsidRPr="00206ACB">
        <w:t>way</w:t>
      </w:r>
      <w:r w:rsidR="00AC466E" w:rsidRPr="00206ACB">
        <w:t xml:space="preserve"> </w:t>
      </w:r>
      <w:r w:rsidRPr="00206ACB">
        <w:t>to</w:t>
      </w:r>
      <w:r w:rsidR="00AC466E" w:rsidRPr="00206ACB">
        <w:t xml:space="preserve"> </w:t>
      </w:r>
      <w:r w:rsidRPr="00206ACB">
        <w:t>tell</w:t>
      </w:r>
      <w:r w:rsidR="00AC466E" w:rsidRPr="00206ACB">
        <w:t xml:space="preserve"> </w:t>
      </w:r>
      <w:r w:rsidRPr="00206ACB">
        <w:t>which</w:t>
      </w:r>
      <w:r w:rsidR="00AC466E" w:rsidRPr="00206ACB">
        <w:t xml:space="preserve"> </w:t>
      </w:r>
      <w:r w:rsidRPr="00206ACB">
        <w:t>one</w:t>
      </w:r>
      <w:r w:rsidR="00AC466E" w:rsidRPr="00206ACB">
        <w:t xml:space="preserve"> </w:t>
      </w:r>
      <w:r w:rsidRPr="00206ACB">
        <w:t>you</w:t>
      </w:r>
      <w:r w:rsidR="00AC466E" w:rsidRPr="00206ACB">
        <w:t xml:space="preserve"> </w:t>
      </w:r>
      <w:r w:rsidRPr="00206ACB">
        <w:t>are</w:t>
      </w:r>
      <w:r w:rsidR="00AC466E" w:rsidRPr="00206ACB">
        <w:t xml:space="preserve"> </w:t>
      </w:r>
      <w:r w:rsidRPr="00206ACB">
        <w:t>referring</w:t>
      </w:r>
      <w:r w:rsidR="00AC466E" w:rsidRPr="00206ACB">
        <w:t xml:space="preserve"> </w:t>
      </w:r>
      <w:r w:rsidRPr="00206ACB">
        <w:t>to</w:t>
      </w:r>
      <w:r w:rsidR="00AC466E" w:rsidRPr="00206ACB">
        <w:t xml:space="preserve"> </w:t>
      </w:r>
      <w:r w:rsidRPr="00206ACB">
        <w:t>in</w:t>
      </w:r>
      <w:r w:rsidR="00AC466E" w:rsidRPr="00206ACB">
        <w:t xml:space="preserve"> </w:t>
      </w:r>
      <w:r w:rsidRPr="00206ACB">
        <w:t>an</w:t>
      </w:r>
      <w:r w:rsidR="00AC466E" w:rsidRPr="00206ACB">
        <w:t xml:space="preserve"> </w:t>
      </w:r>
      <w:r w:rsidRPr="00EA3AB4">
        <w:rPr>
          <w:rStyle w:val="QuoteChar"/>
        </w:rPr>
        <w:t>.import</w:t>
      </w:r>
      <w:r w:rsidRPr="00206ACB">
        <w:t>.)</w:t>
      </w:r>
      <w:r w:rsidR="00AC466E" w:rsidRPr="00206ACB">
        <w:t xml:space="preserve"> </w:t>
      </w:r>
      <w:r w:rsidRPr="00206ACB">
        <w:rPr>
          <w:rStyle w:val="marginnote"/>
          <w:rFonts w:cstheme="minorHAnsi"/>
          <w:color w:val="111111"/>
          <w:szCs w:val="26"/>
        </w:rPr>
        <w:t>You</w:t>
      </w:r>
      <w:r w:rsidR="00AC466E" w:rsidRPr="00206ACB">
        <w:rPr>
          <w:rStyle w:val="marginnote"/>
          <w:rFonts w:cstheme="minorHAnsi"/>
          <w:color w:val="111111"/>
          <w:szCs w:val="26"/>
        </w:rPr>
        <w:t xml:space="preserve"> </w:t>
      </w:r>
      <w:r w:rsidRPr="00206ACB">
        <w:rPr>
          <w:rStyle w:val="marginnote"/>
          <w:rFonts w:cstheme="minorHAnsi"/>
          <w:color w:val="111111"/>
          <w:szCs w:val="26"/>
        </w:rPr>
        <w:t>may</w:t>
      </w:r>
      <w:r w:rsidR="00AC466E" w:rsidRPr="00206ACB">
        <w:rPr>
          <w:rStyle w:val="marginnote"/>
          <w:rFonts w:cstheme="minorHAnsi"/>
          <w:color w:val="111111"/>
          <w:szCs w:val="26"/>
        </w:rPr>
        <w:t xml:space="preserve"> </w:t>
      </w:r>
      <w:r w:rsidRPr="00206ACB">
        <w:rPr>
          <w:rStyle w:val="marginnote"/>
          <w:rFonts w:cstheme="minorHAnsi"/>
          <w:color w:val="111111"/>
          <w:szCs w:val="26"/>
        </w:rPr>
        <w:t>have</w:t>
      </w:r>
      <w:r w:rsidR="00AC466E" w:rsidRPr="00206ACB">
        <w:rPr>
          <w:rStyle w:val="marginnote"/>
          <w:rFonts w:cstheme="minorHAnsi"/>
          <w:color w:val="111111"/>
          <w:szCs w:val="26"/>
        </w:rPr>
        <w:t xml:space="preserve"> </w:t>
      </w:r>
      <w:r w:rsidRPr="00206ACB">
        <w:rPr>
          <w:rStyle w:val="marginnote"/>
          <w:rFonts w:cstheme="minorHAnsi"/>
          <w:color w:val="111111"/>
          <w:szCs w:val="26"/>
        </w:rPr>
        <w:t>noticed</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EA3AB4">
        <w:rPr>
          <w:rStyle w:val="QuoteChar"/>
        </w:rPr>
        <w:t>reset.asm</w:t>
      </w:r>
      <w:r w:rsidR="00AC466E" w:rsidRPr="00206ACB">
        <w:rPr>
          <w:rStyle w:val="marginnote"/>
          <w:rFonts w:cstheme="minorHAnsi"/>
          <w:color w:val="111111"/>
          <w:szCs w:val="26"/>
        </w:rPr>
        <w:t xml:space="preserve"> </w:t>
      </w:r>
      <w:r w:rsidRPr="00206ACB">
        <w:rPr>
          <w:rStyle w:val="marginnote"/>
          <w:rFonts w:cstheme="minorHAnsi"/>
          <w:color w:val="111111"/>
          <w:szCs w:val="26"/>
        </w:rPr>
        <w:t>uses</w:t>
      </w:r>
      <w:r w:rsidR="00AC466E" w:rsidRPr="00206ACB">
        <w:rPr>
          <w:rStyle w:val="marginnote"/>
          <w:rFonts w:cstheme="minorHAnsi"/>
          <w:color w:val="111111"/>
          <w:szCs w:val="26"/>
        </w:rPr>
        <w:t xml:space="preserve"> </w:t>
      </w:r>
      <w:r w:rsidRPr="00EA3AB4">
        <w:rPr>
          <w:rStyle w:val="QuoteChar"/>
        </w:rPr>
        <w:t>.segment</w:t>
      </w:r>
      <w:r w:rsidR="00AC466E" w:rsidRPr="00EA3AB4">
        <w:rPr>
          <w:rStyle w:val="QuoteChar"/>
        </w:rPr>
        <w:t xml:space="preserve"> </w:t>
      </w:r>
      <w:r w:rsidRPr="00EA3AB4">
        <w:rPr>
          <w:rStyle w:val="QuoteChar"/>
        </w:rPr>
        <w:t>"CODE"</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our</w:t>
      </w:r>
      <w:r w:rsidR="00AC466E" w:rsidRPr="00206ACB">
        <w:rPr>
          <w:rStyle w:val="marginnote"/>
          <w:rFonts w:cstheme="minorHAnsi"/>
          <w:color w:val="111111"/>
          <w:szCs w:val="26"/>
        </w:rPr>
        <w:t xml:space="preserve"> </w:t>
      </w:r>
      <w:r w:rsidRPr="00206ACB">
        <w:rPr>
          <w:rStyle w:val="marginnote"/>
          <w:rFonts w:cstheme="minorHAnsi"/>
          <w:color w:val="111111"/>
          <w:szCs w:val="26"/>
        </w:rPr>
        <w:t>main</w:t>
      </w:r>
      <w:r w:rsidR="00AC466E" w:rsidRPr="00206ACB">
        <w:rPr>
          <w:rStyle w:val="marginnote"/>
          <w:rFonts w:cstheme="minorHAnsi"/>
          <w:color w:val="111111"/>
          <w:szCs w:val="26"/>
        </w:rPr>
        <w:t xml:space="preserve"> </w:t>
      </w:r>
      <w:r w:rsidRPr="00206ACB">
        <w:rPr>
          <w:rStyle w:val="marginnote"/>
          <w:rFonts w:cstheme="minorHAnsi"/>
          <w:color w:val="111111"/>
          <w:szCs w:val="26"/>
        </w:rPr>
        <w:t>assembly</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also</w:t>
      </w:r>
      <w:r w:rsidR="00AC466E" w:rsidRPr="00206ACB">
        <w:rPr>
          <w:rStyle w:val="marginnote"/>
          <w:rFonts w:cstheme="minorHAnsi"/>
          <w:color w:val="111111"/>
          <w:szCs w:val="26"/>
        </w:rPr>
        <w:t xml:space="preserve"> </w:t>
      </w:r>
      <w:r w:rsidRPr="00206ACB">
        <w:rPr>
          <w:rStyle w:val="marginnote"/>
          <w:rFonts w:cstheme="minorHAnsi"/>
          <w:color w:val="111111"/>
          <w:szCs w:val="26"/>
        </w:rPr>
        <w:t>uses</w:t>
      </w:r>
      <w:r w:rsidR="00AC466E" w:rsidRPr="00206ACB">
        <w:rPr>
          <w:rStyle w:val="marginnote"/>
          <w:rFonts w:cstheme="minorHAnsi"/>
          <w:color w:val="111111"/>
          <w:szCs w:val="26"/>
        </w:rPr>
        <w:t xml:space="preserve"> </w:t>
      </w:r>
      <w:r w:rsidRPr="00EA3AB4">
        <w:rPr>
          <w:rStyle w:val="QuoteChar"/>
        </w:rPr>
        <w:t>.segment</w:t>
      </w:r>
      <w:r w:rsidR="00AC466E" w:rsidRPr="00EA3AB4">
        <w:rPr>
          <w:rStyle w:val="QuoteChar"/>
        </w:rPr>
        <w:t xml:space="preserve"> </w:t>
      </w:r>
      <w:r w:rsidRPr="00EA3AB4">
        <w:rPr>
          <w:rStyle w:val="QuoteChar"/>
        </w:rPr>
        <w:t>"CODE"</w:t>
      </w:r>
      <w:r w:rsidRPr="00EA3AB4">
        <w:rPr>
          <w:rStyle w:val="QuoteChar"/>
          <w:rFonts w:ascii="QTKorrin" w:hAnsi="QTKorrin"/>
          <w:color w:val="auto"/>
        </w:rPr>
        <w:t>.</w:t>
      </w:r>
      <w:r w:rsidR="00AC466E" w:rsidRPr="00EA3AB4">
        <w:rPr>
          <w:rStyle w:val="marginnote"/>
          <w:rFonts w:cstheme="minorHAnsi"/>
          <w:szCs w:val="26"/>
        </w:rPr>
        <w:t xml:space="preserve"> </w:t>
      </w:r>
      <w:r w:rsidRPr="00206ACB">
        <w:rPr>
          <w:rStyle w:val="marginnote"/>
          <w:rFonts w:cstheme="minorHAnsi"/>
          <w:color w:val="111111"/>
          <w:szCs w:val="26"/>
        </w:rPr>
        <w:t>What</w:t>
      </w:r>
      <w:r w:rsidR="00AC466E" w:rsidRPr="00206ACB">
        <w:rPr>
          <w:rStyle w:val="marginnote"/>
          <w:rFonts w:cstheme="minorHAnsi"/>
          <w:color w:val="111111"/>
          <w:szCs w:val="26"/>
        </w:rPr>
        <w:t xml:space="preserve"> </w:t>
      </w:r>
      <w:r w:rsidRPr="00206ACB">
        <w:rPr>
          <w:rStyle w:val="marginnote"/>
          <w:rFonts w:cstheme="minorHAnsi"/>
          <w:color w:val="111111"/>
          <w:szCs w:val="26"/>
        </w:rPr>
        <w:t>happens</w:t>
      </w:r>
      <w:r w:rsidR="00AC466E" w:rsidRPr="00206ACB">
        <w:rPr>
          <w:rStyle w:val="marginnote"/>
          <w:rFonts w:cstheme="minorHAnsi"/>
          <w:color w:val="111111"/>
          <w:szCs w:val="26"/>
        </w:rPr>
        <w:t xml:space="preserve"> </w:t>
      </w:r>
      <w:r w:rsidRPr="00206ACB">
        <w:rPr>
          <w:rStyle w:val="marginnote"/>
          <w:rFonts w:cstheme="minorHAnsi"/>
          <w:color w:val="111111"/>
          <w:szCs w:val="26"/>
        </w:rPr>
        <w:t>when</w:t>
      </w:r>
      <w:r w:rsidR="00AC466E" w:rsidRPr="00206ACB">
        <w:rPr>
          <w:rStyle w:val="marginnote"/>
          <w:rFonts w:cstheme="minorHAnsi"/>
          <w:color w:val="111111"/>
          <w:szCs w:val="26"/>
        </w:rPr>
        <w:t xml:space="preserve"> </w:t>
      </w:r>
      <w:r w:rsidRPr="00206ACB">
        <w:rPr>
          <w:rStyle w:val="marginnote"/>
          <w:rFonts w:cstheme="minorHAnsi"/>
          <w:color w:val="111111"/>
          <w:szCs w:val="26"/>
        </w:rPr>
        <w:t>we</w:t>
      </w:r>
      <w:r w:rsidR="00AC466E" w:rsidRPr="00206ACB">
        <w:rPr>
          <w:rStyle w:val="marginnote"/>
          <w:rFonts w:cstheme="minorHAnsi"/>
          <w:color w:val="111111"/>
          <w:szCs w:val="26"/>
        </w:rPr>
        <w:t xml:space="preserve"> </w:t>
      </w:r>
      <w:r w:rsidRPr="00206ACB">
        <w:rPr>
          <w:rStyle w:val="marginnote"/>
          <w:rFonts w:cstheme="minorHAnsi"/>
          <w:color w:val="111111"/>
          <w:szCs w:val="26"/>
        </w:rPr>
        <w:t>assemble</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link</w:t>
      </w:r>
      <w:r w:rsidR="00AC466E" w:rsidRPr="00206ACB">
        <w:rPr>
          <w:rStyle w:val="marginnote"/>
          <w:rFonts w:cstheme="minorHAnsi"/>
          <w:color w:val="111111"/>
          <w:szCs w:val="26"/>
        </w:rPr>
        <w:t xml:space="preserve"> </w:t>
      </w:r>
      <w:r w:rsidRPr="00206ACB">
        <w:rPr>
          <w:rStyle w:val="marginnote"/>
          <w:rFonts w:cstheme="minorHAnsi"/>
          <w:color w:val="111111"/>
          <w:szCs w:val="26"/>
        </w:rPr>
        <w:t>these</w:t>
      </w:r>
      <w:r w:rsidR="00AC466E" w:rsidRPr="00206ACB">
        <w:rPr>
          <w:rStyle w:val="marginnote"/>
          <w:rFonts w:cstheme="minorHAnsi"/>
          <w:color w:val="111111"/>
          <w:szCs w:val="26"/>
        </w:rPr>
        <w:t xml:space="preserve"> </w:t>
      </w:r>
      <w:r w:rsidRPr="00206ACB">
        <w:rPr>
          <w:rStyle w:val="marginnote"/>
          <w:rFonts w:cstheme="minorHAnsi"/>
          <w:color w:val="111111"/>
          <w:szCs w:val="26"/>
        </w:rPr>
        <w:t>files?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linker</w:t>
      </w:r>
      <w:r w:rsidR="00AC466E" w:rsidRPr="00206ACB">
        <w:rPr>
          <w:rStyle w:val="marginnote"/>
          <w:rFonts w:cstheme="minorHAnsi"/>
          <w:color w:val="111111"/>
          <w:szCs w:val="26"/>
        </w:rPr>
        <w:t xml:space="preserve"> </w:t>
      </w:r>
      <w:r w:rsidRPr="00206ACB">
        <w:rPr>
          <w:rStyle w:val="marginnote"/>
          <w:rFonts w:cstheme="minorHAnsi"/>
          <w:color w:val="111111"/>
          <w:szCs w:val="26"/>
        </w:rPr>
        <w:t>finds</w:t>
      </w:r>
      <w:r w:rsidR="00AC466E" w:rsidRPr="00206ACB">
        <w:rPr>
          <w:rStyle w:val="marginnote"/>
          <w:rFonts w:cstheme="minorHAnsi"/>
          <w:color w:val="111111"/>
          <w:szCs w:val="26"/>
        </w:rPr>
        <w:t xml:space="preserve"> </w:t>
      </w:r>
      <w:r w:rsidRPr="00206ACB">
        <w:rPr>
          <w:rStyle w:val="marginnote"/>
          <w:rFonts w:cstheme="minorHAnsi"/>
          <w:color w:val="111111"/>
          <w:szCs w:val="26"/>
        </w:rPr>
        <w:t>everything</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belongs</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same</w:t>
      </w:r>
      <w:r w:rsidR="00AC466E" w:rsidRPr="00206ACB">
        <w:rPr>
          <w:rStyle w:val="marginnote"/>
          <w:rFonts w:cstheme="minorHAnsi"/>
          <w:color w:val="111111"/>
          <w:szCs w:val="26"/>
        </w:rPr>
        <w:t xml:space="preserve"> </w:t>
      </w:r>
      <w:r w:rsidRPr="00206ACB">
        <w:rPr>
          <w:rStyle w:val="marginnote"/>
          <w:rFonts w:cstheme="minorHAnsi"/>
          <w:color w:val="111111"/>
          <w:szCs w:val="26"/>
        </w:rPr>
        <w:t>segment</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puts</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together.</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order</w:t>
      </w:r>
      <w:r w:rsidR="00AC466E" w:rsidRPr="00206ACB">
        <w:rPr>
          <w:rStyle w:val="marginnote"/>
          <w:rFonts w:cstheme="minorHAnsi"/>
          <w:color w:val="111111"/>
          <w:szCs w:val="26"/>
        </w:rPr>
        <w:t xml:space="preserve"> </w:t>
      </w:r>
      <w:r w:rsidRPr="00206ACB">
        <w:rPr>
          <w:rStyle w:val="marginnote"/>
          <w:rFonts w:cstheme="minorHAnsi"/>
          <w:color w:val="111111"/>
          <w:szCs w:val="26"/>
        </w:rPr>
        <w:t>does</w:t>
      </w:r>
      <w:r w:rsidR="00AC466E" w:rsidRPr="00206ACB">
        <w:rPr>
          <w:rStyle w:val="marginnote"/>
          <w:rFonts w:cstheme="minorHAnsi"/>
          <w:color w:val="111111"/>
          <w:szCs w:val="26"/>
        </w:rPr>
        <w:t xml:space="preserve"> </w:t>
      </w:r>
      <w:r w:rsidRPr="00206ACB">
        <w:rPr>
          <w:rStyle w:val="marginnote"/>
          <w:rFonts w:cstheme="minorHAnsi"/>
          <w:color w:val="111111"/>
          <w:szCs w:val="26"/>
        </w:rPr>
        <w:t>not</w:t>
      </w:r>
      <w:r w:rsidR="00AC466E" w:rsidRPr="00206ACB">
        <w:rPr>
          <w:rStyle w:val="marginnote"/>
          <w:rFonts w:cstheme="minorHAnsi"/>
          <w:color w:val="111111"/>
          <w:szCs w:val="26"/>
        </w:rPr>
        <w:t xml:space="preserve"> </w:t>
      </w:r>
      <w:r w:rsidRPr="00206ACB">
        <w:rPr>
          <w:rStyle w:val="marginnote"/>
          <w:rFonts w:cstheme="minorHAnsi"/>
          <w:color w:val="111111"/>
          <w:szCs w:val="26"/>
        </w:rPr>
        <w:t>particularly</w:t>
      </w:r>
      <w:r w:rsidR="00AC466E" w:rsidRPr="00206ACB">
        <w:rPr>
          <w:rStyle w:val="marginnote"/>
          <w:rFonts w:cstheme="minorHAnsi"/>
          <w:color w:val="111111"/>
          <w:szCs w:val="26"/>
        </w:rPr>
        <w:t xml:space="preserve"> </w:t>
      </w:r>
      <w:r w:rsidRPr="00206ACB">
        <w:rPr>
          <w:rStyle w:val="marginnote"/>
          <w:rFonts w:cstheme="minorHAnsi"/>
          <w:color w:val="111111"/>
          <w:szCs w:val="26"/>
        </w:rPr>
        <w:t>matter,</w:t>
      </w:r>
      <w:r w:rsidR="00AC466E" w:rsidRPr="00206ACB">
        <w:rPr>
          <w:rStyle w:val="marginnote"/>
          <w:rFonts w:cstheme="minorHAnsi"/>
          <w:color w:val="111111"/>
          <w:szCs w:val="26"/>
        </w:rPr>
        <w:t xml:space="preserve"> </w:t>
      </w:r>
      <w:r w:rsidRPr="00206ACB">
        <w:rPr>
          <w:rStyle w:val="marginnote"/>
          <w:rFonts w:cstheme="minorHAnsi"/>
          <w:color w:val="111111"/>
          <w:szCs w:val="26"/>
        </w:rPr>
        <w:t>since</w:t>
      </w:r>
      <w:r w:rsidR="00AC466E" w:rsidRPr="00206ACB">
        <w:rPr>
          <w:rStyle w:val="marginnote"/>
          <w:rFonts w:cstheme="minorHAnsi"/>
          <w:color w:val="111111"/>
          <w:szCs w:val="26"/>
        </w:rPr>
        <w:t xml:space="preserve"> </w:t>
      </w:r>
      <w:r w:rsidRPr="00206ACB">
        <w:rPr>
          <w:rStyle w:val="marginnote"/>
          <w:rFonts w:cstheme="minorHAnsi"/>
          <w:color w:val="111111"/>
          <w:szCs w:val="26"/>
        </w:rPr>
        <w:t>labels</w:t>
      </w:r>
      <w:r w:rsidR="00AC466E" w:rsidRPr="00206ACB">
        <w:rPr>
          <w:rStyle w:val="marginnote"/>
          <w:rFonts w:cstheme="minorHAnsi"/>
          <w:color w:val="111111"/>
          <w:szCs w:val="26"/>
        </w:rPr>
        <w:t xml:space="preserve"> </w:t>
      </w:r>
      <w:r w:rsidRPr="00206ACB">
        <w:rPr>
          <w:rStyle w:val="marginnote"/>
          <w:rFonts w:cstheme="minorHAnsi"/>
          <w:color w:val="111111"/>
          <w:szCs w:val="26"/>
        </w:rPr>
        <w:t>are</w:t>
      </w:r>
      <w:r w:rsidR="00AC466E" w:rsidRPr="00206ACB">
        <w:rPr>
          <w:rStyle w:val="marginnote"/>
          <w:rFonts w:cstheme="minorHAnsi"/>
          <w:color w:val="111111"/>
          <w:szCs w:val="26"/>
        </w:rPr>
        <w:t xml:space="preserve"> </w:t>
      </w:r>
      <w:r w:rsidRPr="00206ACB">
        <w:rPr>
          <w:rStyle w:val="marginnote"/>
          <w:rFonts w:cstheme="minorHAnsi"/>
          <w:color w:val="111111"/>
          <w:szCs w:val="26"/>
        </w:rPr>
        <w:t>converted</w:t>
      </w:r>
      <w:r w:rsidR="00AC466E" w:rsidRPr="00206ACB">
        <w:rPr>
          <w:rStyle w:val="marginnote"/>
          <w:rFonts w:cstheme="minorHAnsi"/>
          <w:color w:val="111111"/>
          <w:szCs w:val="26"/>
        </w:rPr>
        <w:t xml:space="preserve"> </w:t>
      </w:r>
      <w:r w:rsidRPr="00206ACB">
        <w:rPr>
          <w:rStyle w:val="marginnote"/>
          <w:rFonts w:cstheme="minorHAnsi"/>
          <w:color w:val="111111"/>
          <w:szCs w:val="26"/>
        </w:rPr>
        <w:t>into</w:t>
      </w:r>
      <w:r w:rsidR="00AC466E" w:rsidRPr="00206ACB">
        <w:rPr>
          <w:rStyle w:val="marginnote"/>
          <w:rFonts w:cstheme="minorHAnsi"/>
          <w:color w:val="111111"/>
          <w:szCs w:val="26"/>
        </w:rPr>
        <w:t xml:space="preserve"> </w:t>
      </w:r>
      <w:r w:rsidRPr="00206ACB">
        <w:rPr>
          <w:rStyle w:val="marginnote"/>
          <w:rFonts w:cstheme="minorHAnsi"/>
          <w:color w:val="111111"/>
          <w:szCs w:val="26"/>
        </w:rPr>
        <w:t>addresses</w:t>
      </w:r>
      <w:r w:rsidR="00AC466E" w:rsidRPr="00206ACB">
        <w:rPr>
          <w:rStyle w:val="marginnote"/>
          <w:rFonts w:cstheme="minorHAnsi"/>
          <w:color w:val="111111"/>
          <w:szCs w:val="26"/>
        </w:rPr>
        <w:t xml:space="preserve"> </w:t>
      </w:r>
      <w:r w:rsidRPr="00206ACB">
        <w:rPr>
          <w:rStyle w:val="marginnote"/>
          <w:rFonts w:cstheme="minorHAnsi"/>
          <w:color w:val="111111"/>
          <w:szCs w:val="26"/>
        </w:rPr>
        <w:t>at</w:t>
      </w:r>
      <w:r w:rsidR="00AC466E" w:rsidRPr="00206ACB">
        <w:rPr>
          <w:rStyle w:val="marginnote"/>
          <w:rFonts w:cstheme="minorHAnsi"/>
          <w:color w:val="111111"/>
          <w:szCs w:val="26"/>
        </w:rPr>
        <w:t xml:space="preserve"> </w:t>
      </w:r>
      <w:r w:rsidRPr="00206ACB">
        <w:rPr>
          <w:rStyle w:val="marginnote"/>
          <w:rFonts w:cstheme="minorHAnsi"/>
          <w:color w:val="111111"/>
          <w:szCs w:val="26"/>
        </w:rPr>
        <w:t>link</w:t>
      </w:r>
      <w:r w:rsidR="00AC466E" w:rsidRPr="00206ACB">
        <w:rPr>
          <w:rStyle w:val="marginnote"/>
          <w:rFonts w:cstheme="minorHAnsi"/>
          <w:color w:val="111111"/>
          <w:szCs w:val="26"/>
        </w:rPr>
        <w:t xml:space="preserve"> </w:t>
      </w:r>
      <w:r w:rsidRPr="00206ACB">
        <w:rPr>
          <w:rStyle w:val="marginnote"/>
          <w:rFonts w:cstheme="minorHAnsi"/>
          <w:color w:val="111111"/>
          <w:szCs w:val="26"/>
        </w:rPr>
        <w:t>time.</w:t>
      </w:r>
      <w:r w:rsidR="00AC466E" w:rsidRPr="00206ACB">
        <w:rPr>
          <w:rStyle w:val="marginnote"/>
          <w:rFonts w:cstheme="minorHAnsi"/>
          <w:color w:val="111111"/>
          <w:szCs w:val="26"/>
        </w:rPr>
        <w:t xml:space="preserve"> </w:t>
      </w:r>
      <w:r w:rsidRPr="00206ACB">
        <w:t>We</w:t>
      </w:r>
      <w:r w:rsidR="00AC466E" w:rsidRPr="00206ACB">
        <w:t xml:space="preserve"> </w:t>
      </w:r>
      <w:r w:rsidRPr="00206ACB">
        <w:t>also</w:t>
      </w:r>
      <w:r w:rsidR="00AC466E" w:rsidRPr="00206ACB">
        <w:t xml:space="preserve"> </w:t>
      </w:r>
      <w:r w:rsidRPr="00206ACB">
        <w:t>have</w:t>
      </w:r>
      <w:r w:rsidR="00AC466E" w:rsidRPr="00206ACB">
        <w:t xml:space="preserve"> </w:t>
      </w:r>
      <w:r w:rsidRPr="00206ACB">
        <w:t>to</w:t>
      </w:r>
      <w:r w:rsidR="00AC466E" w:rsidRPr="00206ACB">
        <w:t xml:space="preserve"> </w:t>
      </w:r>
      <w:r w:rsidRPr="00206ACB">
        <w:t>export</w:t>
      </w:r>
      <w:r w:rsidR="00AC466E" w:rsidRPr="00206ACB">
        <w:t xml:space="preserve"> </w:t>
      </w:r>
      <w:r w:rsidRPr="00206ACB">
        <w:t>our</w:t>
      </w:r>
      <w:r w:rsidR="00AC466E" w:rsidRPr="00206ACB">
        <w:t xml:space="preserve"> </w:t>
      </w:r>
      <w:r w:rsidRPr="00D2541B">
        <w:rPr>
          <w:rStyle w:val="QuoteChar"/>
        </w:rPr>
        <w:t>main</w:t>
      </w:r>
      <w:r w:rsidR="00AC466E" w:rsidRPr="00206ACB">
        <w:t xml:space="preserve"> </w:t>
      </w:r>
      <w:r w:rsidRPr="00206ACB">
        <w:t>proc,</w:t>
      </w:r>
      <w:r w:rsidR="00AC466E" w:rsidRPr="00206ACB">
        <w:t xml:space="preserve"> </w:t>
      </w:r>
      <w:r w:rsidRPr="00206ACB">
        <w:t>so</w:t>
      </w:r>
      <w:r w:rsidR="00AC466E" w:rsidRPr="00206ACB">
        <w:t xml:space="preserve"> </w:t>
      </w:r>
      <w:r w:rsidRPr="00206ACB">
        <w:t>that</w:t>
      </w:r>
      <w:r w:rsidR="00AC466E" w:rsidRPr="00206ACB">
        <w:t xml:space="preserve"> </w:t>
      </w:r>
      <w:r w:rsidRPr="00206ACB">
        <w:t>the</w:t>
      </w:r>
      <w:r w:rsidR="00AC466E" w:rsidRPr="00206ACB">
        <w:t xml:space="preserve"> </w:t>
      </w:r>
      <w:r w:rsidRPr="00206ACB">
        <w:t>reset</w:t>
      </w:r>
      <w:r w:rsidR="00AC466E" w:rsidRPr="00206ACB">
        <w:t xml:space="preserve"> </w:t>
      </w:r>
      <w:r w:rsidRPr="00206ACB">
        <w:t>handler</w:t>
      </w:r>
      <w:r w:rsidR="00AC466E" w:rsidRPr="00206ACB">
        <w:t xml:space="preserve"> </w:t>
      </w:r>
      <w:r w:rsidRPr="00206ACB">
        <w:t>can</w:t>
      </w:r>
      <w:r w:rsidR="00AC466E" w:rsidRPr="00206ACB">
        <w:t xml:space="preserve"> </w:t>
      </w:r>
      <w:r w:rsidRPr="00206ACB">
        <w:t>import</w:t>
      </w:r>
      <w:r w:rsidR="00AC466E" w:rsidRPr="00206ACB">
        <w:t xml:space="preserve"> </w:t>
      </w:r>
      <w:r w:rsidRPr="00206ACB">
        <w:t>it</w:t>
      </w:r>
      <w:r w:rsidR="00AC466E" w:rsidRPr="00206ACB">
        <w:t xml:space="preserve"> </w:t>
      </w:r>
      <w:r w:rsidRPr="00206ACB">
        <w:t>and</w:t>
      </w:r>
      <w:r w:rsidR="00AC466E" w:rsidRPr="00206ACB">
        <w:t xml:space="preserve"> </w:t>
      </w:r>
      <w:r w:rsidRPr="00206ACB">
        <w:t>know</w:t>
      </w:r>
      <w:r w:rsidR="00AC466E" w:rsidRPr="00206ACB">
        <w:t xml:space="preserve"> </w:t>
      </w:r>
      <w:r w:rsidRPr="00206ACB">
        <w:t>where</w:t>
      </w:r>
      <w:r w:rsidR="00AC466E" w:rsidRPr="00206ACB">
        <w:t xml:space="preserve"> </w:t>
      </w:r>
      <w:r w:rsidRPr="00206ACB">
        <w:t>to</w:t>
      </w:r>
      <w:r w:rsidR="00AC466E" w:rsidRPr="00206ACB">
        <w:t xml:space="preserve"> </w:t>
      </w:r>
      <w:r w:rsidRPr="00206ACB">
        <w:t>jump</w:t>
      </w:r>
      <w:r w:rsidR="00AC466E" w:rsidRPr="00206ACB">
        <w:t xml:space="preserve"> </w:t>
      </w:r>
      <w:r w:rsidRPr="00206ACB">
        <w:t>to</w:t>
      </w:r>
      <w:r w:rsidR="00AC466E" w:rsidRPr="00206ACB">
        <w:t xml:space="preserve"> </w:t>
      </w:r>
      <w:r w:rsidRPr="00206ACB">
        <w:t>when</w:t>
      </w:r>
      <w:r w:rsidR="00AC466E" w:rsidRPr="00206ACB">
        <w:t xml:space="preserve"> </w:t>
      </w:r>
      <w:r w:rsidRPr="00206ACB">
        <w:t>it</w:t>
      </w:r>
      <w:r w:rsidR="00AC466E" w:rsidRPr="00206ACB">
        <w:t xml:space="preserve"> </w:t>
      </w:r>
      <w:r w:rsidRPr="00206ACB">
        <w:t>is</w:t>
      </w:r>
      <w:r w:rsidR="00AC466E" w:rsidRPr="00206ACB">
        <w:t xml:space="preserve"> </w:t>
      </w:r>
      <w:r w:rsidRPr="00206ACB">
        <w:t>finished.</w:t>
      </w:r>
    </w:p>
    <w:p w14:paraId="631F95DA" w14:textId="7B82A335" w:rsidR="006A66CE" w:rsidRPr="00206ACB" w:rsidRDefault="006A66CE" w:rsidP="001F0F1A">
      <w:pPr>
        <w:pStyle w:val="Heading3"/>
        <w:rPr>
          <w:rFonts w:cstheme="minorHAnsi"/>
        </w:rPr>
      </w:pPr>
      <w:bookmarkStart w:id="102" w:name="_Toc168434231"/>
      <w:bookmarkStart w:id="103" w:name="_Toc168542742"/>
      <w:r w:rsidRPr="00206ACB">
        <w:rPr>
          <w:rFonts w:cstheme="minorHAnsi"/>
        </w:rPr>
        <w:t>Custom</w:t>
      </w:r>
      <w:r w:rsidR="00AC466E" w:rsidRPr="00206ACB">
        <w:rPr>
          <w:rFonts w:cstheme="minorHAnsi"/>
        </w:rPr>
        <w:t xml:space="preserve"> </w:t>
      </w:r>
      <w:r w:rsidRPr="00206ACB">
        <w:rPr>
          <w:rFonts w:cstheme="minorHAnsi"/>
        </w:rPr>
        <w:t>Linker</w:t>
      </w:r>
      <w:r w:rsidR="00AC466E" w:rsidRPr="00206ACB">
        <w:rPr>
          <w:rFonts w:cstheme="minorHAnsi"/>
        </w:rPr>
        <w:t xml:space="preserve"> </w:t>
      </w:r>
      <w:r w:rsidRPr="00206ACB">
        <w:rPr>
          <w:rFonts w:cstheme="minorHAnsi"/>
        </w:rPr>
        <w:t>Configuration</w:t>
      </w:r>
      <w:bookmarkEnd w:id="102"/>
      <w:bookmarkEnd w:id="103"/>
    </w:p>
    <w:p w14:paraId="07FCDE6A" w14:textId="1D20360C" w:rsidR="00023BAA" w:rsidRPr="00206ACB" w:rsidRDefault="00023BAA" w:rsidP="00397EB2">
      <w:r w:rsidRPr="00206ACB">
        <w:t>When</w:t>
      </w:r>
      <w:r w:rsidR="00AC466E" w:rsidRPr="00206ACB">
        <w:t xml:space="preserve"> </w:t>
      </w:r>
      <w:r w:rsidRPr="00206ACB">
        <w:t>we</w:t>
      </w:r>
      <w:r w:rsidR="00AC466E" w:rsidRPr="00206ACB">
        <w:t xml:space="preserve"> </w:t>
      </w:r>
      <w:r w:rsidRPr="00206ACB">
        <w:t>linked</w:t>
      </w:r>
      <w:r w:rsidR="00AC466E" w:rsidRPr="00206ACB">
        <w:t xml:space="preserve"> </w:t>
      </w:r>
      <w:r w:rsidRPr="00206ACB">
        <w:t>our</w:t>
      </w:r>
      <w:r w:rsidR="00AC466E" w:rsidRPr="00206ACB">
        <w:t xml:space="preserve"> </w:t>
      </w:r>
      <w:r w:rsidRPr="00206ACB">
        <w:t>sample</w:t>
      </w:r>
      <w:r w:rsidR="00AC466E" w:rsidRPr="00206ACB">
        <w:t xml:space="preserve"> </w:t>
      </w:r>
      <w:r w:rsidRPr="00206ACB">
        <w:t>project</w:t>
      </w:r>
      <w:r w:rsidR="00AC466E" w:rsidRPr="00206ACB">
        <w:t xml:space="preserve"> </w:t>
      </w:r>
      <w:r w:rsidRPr="00206ACB">
        <w:t>back</w:t>
      </w:r>
      <w:r w:rsidR="00AC466E" w:rsidRPr="00206ACB">
        <w:t xml:space="preserve"> </w:t>
      </w:r>
      <w:r w:rsidRPr="00206ACB">
        <w:t>in</w:t>
      </w:r>
      <w:r w:rsidR="00AC466E" w:rsidRPr="00206ACB">
        <w:t xml:space="preserve"> </w:t>
      </w:r>
      <w:hyperlink r:id="rId81" w:history="1">
        <w:r w:rsidRPr="00206ACB">
          <w:rPr>
            <w:rStyle w:val="Hyperlink"/>
            <w:rFonts w:eastAsiaTheme="majorEastAsia" w:cstheme="minorHAnsi"/>
            <w:color w:val="82642B"/>
            <w:szCs w:val="26"/>
          </w:rPr>
          <w:t>Chapter</w:t>
        </w:r>
        <w:r w:rsidR="00AC466E" w:rsidRPr="00206ACB">
          <w:rPr>
            <w:rStyle w:val="Hyperlink"/>
            <w:rFonts w:eastAsiaTheme="majorEastAsia" w:cstheme="minorHAnsi"/>
            <w:color w:val="82642B"/>
            <w:szCs w:val="26"/>
          </w:rPr>
          <w:t xml:space="preserve"> </w:t>
        </w:r>
        <w:r w:rsidRPr="00206ACB">
          <w:rPr>
            <w:rStyle w:val="Hyperlink"/>
            <w:rFonts w:eastAsiaTheme="majorEastAsia" w:cstheme="minorHAnsi"/>
            <w:color w:val="82642B"/>
            <w:szCs w:val="26"/>
          </w:rPr>
          <w:t>3</w:t>
        </w:r>
      </w:hyperlink>
      <w:r w:rsidRPr="00206ACB">
        <w:t>,</w:t>
      </w:r>
      <w:r w:rsidR="00AC466E" w:rsidRPr="00206ACB">
        <w:t xml:space="preserve"> </w:t>
      </w:r>
      <w:r w:rsidRPr="00206ACB">
        <w:t>we</w:t>
      </w:r>
      <w:r w:rsidR="00AC466E" w:rsidRPr="00206ACB">
        <w:t xml:space="preserve"> </w:t>
      </w:r>
      <w:r w:rsidRPr="00206ACB">
        <w:t>used</w:t>
      </w:r>
      <w:r w:rsidR="00AC466E" w:rsidRPr="00206ACB">
        <w:t xml:space="preserve"> </w:t>
      </w:r>
      <w:r w:rsidRPr="00206ACB">
        <w:t>this</w:t>
      </w:r>
      <w:r w:rsidR="00AC466E" w:rsidRPr="00206ACB">
        <w:t xml:space="preserve"> </w:t>
      </w:r>
      <w:r w:rsidRPr="00206ACB">
        <w:t>command:</w:t>
      </w:r>
    </w:p>
    <w:p w14:paraId="0AED4341" w14:textId="36AE5391" w:rsidR="00023BAA" w:rsidRPr="00D2541B" w:rsidRDefault="002932D0" w:rsidP="00D2541B">
      <w:pPr>
        <w:pStyle w:val="Quote"/>
        <w:rPr>
          <w:rStyle w:val="z-text"/>
        </w:rPr>
      </w:pPr>
      <w:r w:rsidRPr="00D2541B">
        <w:rPr>
          <w:rStyle w:val="z-text"/>
        </w:rPr>
        <w:tab/>
      </w:r>
      <w:r w:rsidR="00023BAA" w:rsidRPr="00D2541B">
        <w:rPr>
          <w:rStyle w:val="z-text"/>
        </w:rPr>
        <w:t>ld65</w:t>
      </w:r>
      <w:r w:rsidR="00AC466E" w:rsidRPr="00D2541B">
        <w:rPr>
          <w:rStyle w:val="z-text"/>
        </w:rPr>
        <w:t xml:space="preserve"> </w:t>
      </w:r>
      <w:r w:rsidR="00023BAA" w:rsidRPr="00D2541B">
        <w:rPr>
          <w:rStyle w:val="z-text"/>
        </w:rPr>
        <w:t>helloworld.o</w:t>
      </w:r>
      <w:r w:rsidR="00AC466E" w:rsidRPr="00D2541B">
        <w:rPr>
          <w:rStyle w:val="z-text"/>
        </w:rPr>
        <w:t xml:space="preserve"> </w:t>
      </w:r>
      <w:r w:rsidR="00023BAA" w:rsidRPr="00D2541B">
        <w:rPr>
          <w:rStyle w:val="z-text"/>
        </w:rPr>
        <w:t>-t</w:t>
      </w:r>
      <w:r w:rsidR="00AC466E" w:rsidRPr="00D2541B">
        <w:rPr>
          <w:rStyle w:val="z-text"/>
        </w:rPr>
        <w:t xml:space="preserve"> </w:t>
      </w:r>
      <w:r w:rsidR="00023BAA" w:rsidRPr="00D2541B">
        <w:rPr>
          <w:rStyle w:val="z-text"/>
        </w:rPr>
        <w:t>nes</w:t>
      </w:r>
      <w:r w:rsidR="00AC466E" w:rsidRPr="00D2541B">
        <w:rPr>
          <w:rStyle w:val="z-text"/>
        </w:rPr>
        <w:t xml:space="preserve"> </w:t>
      </w:r>
      <w:r w:rsidR="00023BAA" w:rsidRPr="00D2541B">
        <w:rPr>
          <w:rStyle w:val="z-text"/>
        </w:rPr>
        <w:t>-o</w:t>
      </w:r>
      <w:r w:rsidR="00AC466E" w:rsidRPr="00D2541B">
        <w:rPr>
          <w:rStyle w:val="z-text"/>
        </w:rPr>
        <w:t xml:space="preserve"> </w:t>
      </w:r>
      <w:r w:rsidR="00023BAA" w:rsidRPr="00D2541B">
        <w:rPr>
          <w:rStyle w:val="z-text"/>
        </w:rPr>
        <w:t>helloworld.nes</w:t>
      </w:r>
    </w:p>
    <w:p w14:paraId="4B39D7AC" w14:textId="7956938B" w:rsidR="00A670B6" w:rsidRDefault="00023BAA" w:rsidP="00397EB2">
      <w:r w:rsidRPr="00206ACB">
        <w:t>The</w:t>
      </w:r>
      <w:r w:rsidR="00AC466E" w:rsidRPr="00206ACB">
        <w:t xml:space="preserve"> </w:t>
      </w:r>
      <w:r w:rsidRPr="00D2541B">
        <w:rPr>
          <w:rStyle w:val="QuoteChar"/>
        </w:rPr>
        <w:t>-t</w:t>
      </w:r>
      <w:r w:rsidR="00AC466E" w:rsidRPr="00D2541B">
        <w:rPr>
          <w:rStyle w:val="QuoteChar"/>
        </w:rPr>
        <w:t xml:space="preserve"> </w:t>
      </w:r>
      <w:r w:rsidRPr="00D2541B">
        <w:rPr>
          <w:rStyle w:val="QuoteChar"/>
        </w:rPr>
        <w:t>nes</w:t>
      </w:r>
      <w:r w:rsidR="00AC466E" w:rsidRPr="00206ACB">
        <w:t xml:space="preserve"> </w:t>
      </w:r>
      <w:r w:rsidRPr="00206ACB">
        <w:t>tells</w:t>
      </w:r>
      <w:r w:rsidR="00AC466E" w:rsidRPr="00206ACB">
        <w:t xml:space="preserve"> </w:t>
      </w:r>
      <w:r w:rsidRPr="00206ACB">
        <w:t>ld65</w:t>
      </w:r>
      <w:r w:rsidR="00AC466E" w:rsidRPr="00206ACB">
        <w:t xml:space="preserve"> </w:t>
      </w:r>
      <w:r w:rsidRPr="00206ACB">
        <w:t>to</w:t>
      </w:r>
      <w:r w:rsidR="00AC466E" w:rsidRPr="00206ACB">
        <w:t xml:space="preserve"> </w:t>
      </w:r>
      <w:r w:rsidRPr="00206ACB">
        <w:t>use</w:t>
      </w:r>
      <w:r w:rsidR="00AC466E" w:rsidRPr="00206ACB">
        <w:t xml:space="preserve"> </w:t>
      </w:r>
      <w:r w:rsidRPr="00206ACB">
        <w:t>the</w:t>
      </w:r>
      <w:r w:rsidR="00AC466E" w:rsidRPr="00206ACB">
        <w:t xml:space="preserve"> </w:t>
      </w:r>
      <w:r w:rsidRPr="00206ACB">
        <w:t>default</w:t>
      </w:r>
      <w:r w:rsidR="00AC466E" w:rsidRPr="00206ACB">
        <w:t xml:space="preserve"> </w:t>
      </w:r>
      <w:r w:rsidRPr="00206ACB">
        <w:t>linker</w:t>
      </w:r>
      <w:r w:rsidR="00AC466E" w:rsidRPr="00206ACB">
        <w:t xml:space="preserve"> </w:t>
      </w:r>
      <w:r w:rsidRPr="00206ACB">
        <w:t>configuration</w:t>
      </w:r>
      <w:r w:rsidR="00AC466E" w:rsidRPr="00206ACB">
        <w:t xml:space="preserve"> </w:t>
      </w:r>
      <w:r w:rsidRPr="00206ACB">
        <w:t>for</w:t>
      </w:r>
      <w:r w:rsidR="00AC466E" w:rsidRPr="00206ACB">
        <w:t xml:space="preserve"> </w:t>
      </w:r>
      <w:r w:rsidRPr="00206ACB">
        <w:t>the</w:t>
      </w:r>
      <w:r w:rsidR="00AC466E" w:rsidRPr="00206ACB">
        <w:t xml:space="preserve"> </w:t>
      </w:r>
      <w:r w:rsidRPr="00206ACB">
        <w:t>NES.</w:t>
      </w:r>
      <w:r w:rsidR="00AC466E" w:rsidRPr="00206ACB">
        <w:t xml:space="preserve"> </w:t>
      </w:r>
      <w:r w:rsidRPr="00206ACB">
        <w:t>This</w:t>
      </w:r>
      <w:r w:rsidR="00AC466E" w:rsidRPr="00206ACB">
        <w:t xml:space="preserve"> </w:t>
      </w:r>
      <w:r w:rsidRPr="00206ACB">
        <w:t>is</w:t>
      </w:r>
      <w:r w:rsidR="00AC466E" w:rsidRPr="00206ACB">
        <w:t xml:space="preserve"> </w:t>
      </w:r>
      <w:r w:rsidRPr="00206ACB">
        <w:t>why</w:t>
      </w:r>
      <w:r w:rsidR="00AC466E" w:rsidRPr="00206ACB">
        <w:t xml:space="preserve"> </w:t>
      </w:r>
      <w:r w:rsidRPr="00206ACB">
        <w:t>we</w:t>
      </w:r>
      <w:r w:rsidR="00AC466E" w:rsidRPr="00206ACB">
        <w:t xml:space="preserve"> </w:t>
      </w:r>
      <w:r w:rsidRPr="00206ACB">
        <w:t>have</w:t>
      </w:r>
      <w:r w:rsidR="00AC466E" w:rsidRPr="00206ACB">
        <w:t xml:space="preserve"> </w:t>
      </w:r>
      <w:r w:rsidRPr="00206ACB">
        <w:t>the</w:t>
      </w:r>
      <w:r w:rsidR="00AC466E" w:rsidRPr="00206ACB">
        <w:t xml:space="preserve"> </w:t>
      </w:r>
      <w:r w:rsidRPr="00206ACB">
        <w:t>"STARTUP"</w:t>
      </w:r>
      <w:r w:rsidR="00AC466E" w:rsidRPr="00206ACB">
        <w:t xml:space="preserve"> </w:t>
      </w:r>
      <w:r w:rsidRPr="00206ACB">
        <w:t>segment,</w:t>
      </w:r>
      <w:r w:rsidR="00AC466E" w:rsidRPr="00206ACB">
        <w:t xml:space="preserve"> </w:t>
      </w:r>
      <w:r w:rsidRPr="00206ACB">
        <w:t>despite</w:t>
      </w:r>
      <w:r w:rsidR="00AC466E" w:rsidRPr="00206ACB">
        <w:t xml:space="preserve"> </w:t>
      </w:r>
      <w:r w:rsidRPr="00206ACB">
        <w:t>never</w:t>
      </w:r>
      <w:r w:rsidR="00AC466E" w:rsidRPr="00206ACB">
        <w:t xml:space="preserve"> </w:t>
      </w:r>
      <w:r w:rsidRPr="00206ACB">
        <w:t>using</w:t>
      </w:r>
      <w:r w:rsidR="00AC466E" w:rsidRPr="00206ACB">
        <w:t xml:space="preserve"> </w:t>
      </w:r>
      <w:r w:rsidRPr="00206ACB">
        <w:t>it.</w:t>
      </w:r>
      <w:r w:rsidR="00AC466E" w:rsidRPr="00206ACB">
        <w:t xml:space="preserve"> </w:t>
      </w:r>
      <w:r w:rsidRPr="00206ACB">
        <w:t>While</w:t>
      </w:r>
      <w:r w:rsidR="00AC466E" w:rsidRPr="00206ACB">
        <w:t xml:space="preserve"> </w:t>
      </w:r>
      <w:r w:rsidRPr="00206ACB">
        <w:t>the</w:t>
      </w:r>
      <w:r w:rsidR="00AC466E" w:rsidRPr="00206ACB">
        <w:t xml:space="preserve"> </w:t>
      </w:r>
      <w:r w:rsidRPr="00206ACB">
        <w:t>default</w:t>
      </w:r>
      <w:r w:rsidR="00AC466E" w:rsidRPr="00206ACB">
        <w:t xml:space="preserve"> </w:t>
      </w:r>
      <w:r w:rsidRPr="00206ACB">
        <w:t>configuration</w:t>
      </w:r>
      <w:r w:rsidR="00AC466E" w:rsidRPr="00206ACB">
        <w:t xml:space="preserve"> </w:t>
      </w:r>
      <w:r w:rsidRPr="00206ACB">
        <w:t>works</w:t>
      </w:r>
      <w:r w:rsidR="00AC466E" w:rsidRPr="00206ACB">
        <w:t xml:space="preserve"> </w:t>
      </w:r>
      <w:r w:rsidRPr="00206ACB">
        <w:t>for</w:t>
      </w:r>
      <w:r w:rsidR="00AC466E" w:rsidRPr="00206ACB">
        <w:t xml:space="preserve"> </w:t>
      </w:r>
      <w:r w:rsidRPr="00206ACB">
        <w:t>the</w:t>
      </w:r>
      <w:r w:rsidR="00AC466E" w:rsidRPr="00206ACB">
        <w:t xml:space="preserve"> </w:t>
      </w:r>
      <w:r w:rsidRPr="00206ACB">
        <w:t>sample</w:t>
      </w:r>
      <w:r w:rsidR="00AC466E" w:rsidRPr="00206ACB">
        <w:t xml:space="preserve"> </w:t>
      </w:r>
      <w:r w:rsidRPr="00206ACB">
        <w:t>project,</w:t>
      </w:r>
      <w:r w:rsidR="00AC466E" w:rsidRPr="00206ACB">
        <w:t xml:space="preserve"> </w:t>
      </w:r>
      <w:r w:rsidRPr="00206ACB">
        <w:t>it</w:t>
      </w:r>
      <w:r w:rsidR="00AC466E" w:rsidRPr="00206ACB">
        <w:t xml:space="preserve"> </w:t>
      </w:r>
      <w:r w:rsidRPr="00206ACB">
        <w:t>can</w:t>
      </w:r>
      <w:r w:rsidR="00AC466E" w:rsidRPr="00206ACB">
        <w:t xml:space="preserve"> </w:t>
      </w:r>
      <w:r w:rsidRPr="00206ACB">
        <w:t>lead</w:t>
      </w:r>
      <w:r w:rsidR="00AC466E" w:rsidRPr="00206ACB">
        <w:t xml:space="preserve"> </w:t>
      </w:r>
      <w:r w:rsidRPr="00206ACB">
        <w:t>to</w:t>
      </w:r>
      <w:r w:rsidR="00AC466E" w:rsidRPr="00206ACB">
        <w:t xml:space="preserve"> </w:t>
      </w:r>
      <w:r w:rsidRPr="00206ACB">
        <w:t>problems</w:t>
      </w:r>
      <w:r w:rsidR="00AC466E" w:rsidRPr="00206ACB">
        <w:t xml:space="preserve"> </w:t>
      </w:r>
      <w:r w:rsidRPr="00206ACB">
        <w:t>as</w:t>
      </w:r>
      <w:r w:rsidR="00AC466E" w:rsidRPr="00206ACB">
        <w:t xml:space="preserve"> </w:t>
      </w:r>
      <w:r w:rsidRPr="00206ACB">
        <w:t>our</w:t>
      </w:r>
      <w:r w:rsidR="00AC466E" w:rsidRPr="00206ACB">
        <w:t xml:space="preserve"> </w:t>
      </w:r>
      <w:r w:rsidRPr="00206ACB">
        <w:t>code</w:t>
      </w:r>
      <w:r w:rsidR="00AC466E" w:rsidRPr="00206ACB">
        <w:t xml:space="preserve"> </w:t>
      </w:r>
      <w:r w:rsidRPr="00206ACB">
        <w:t>becomes</w:t>
      </w:r>
      <w:r w:rsidR="00AC466E" w:rsidRPr="00206ACB">
        <w:t xml:space="preserve"> </w:t>
      </w:r>
      <w:r w:rsidRPr="00206ACB">
        <w:t>larger</w:t>
      </w:r>
      <w:r w:rsidR="00AC466E" w:rsidRPr="00206ACB">
        <w:t xml:space="preserve"> </w:t>
      </w:r>
      <w:r w:rsidRPr="00206ACB">
        <w:t>and</w:t>
      </w:r>
      <w:r w:rsidR="00AC466E" w:rsidRPr="00206ACB">
        <w:t xml:space="preserve"> </w:t>
      </w:r>
      <w:r w:rsidRPr="00206ACB">
        <w:t>more</w:t>
      </w:r>
      <w:r w:rsidR="00AC466E" w:rsidRPr="00206ACB">
        <w:t xml:space="preserve"> </w:t>
      </w:r>
      <w:r w:rsidRPr="00206ACB">
        <w:t>complicated.</w:t>
      </w:r>
      <w:r w:rsidR="00AC466E" w:rsidRPr="00206ACB">
        <w:t xml:space="preserve"> </w:t>
      </w:r>
      <w:r w:rsidRPr="00206ACB">
        <w:t>So,</w:t>
      </w:r>
      <w:r w:rsidR="00AC466E" w:rsidRPr="00206ACB">
        <w:t xml:space="preserve"> </w:t>
      </w:r>
      <w:r w:rsidRPr="00206ACB">
        <w:t>instead</w:t>
      </w:r>
      <w:r w:rsidR="00AC466E" w:rsidRPr="00206ACB">
        <w:t xml:space="preserve"> </w:t>
      </w:r>
      <w:r w:rsidRPr="00206ACB">
        <w:t>of</w:t>
      </w:r>
      <w:r w:rsidR="00AC466E" w:rsidRPr="00206ACB">
        <w:t xml:space="preserve"> </w:t>
      </w:r>
      <w:r w:rsidRPr="00206ACB">
        <w:t>using</w:t>
      </w:r>
      <w:r w:rsidR="00AC466E" w:rsidRPr="00206ACB">
        <w:t xml:space="preserve"> </w:t>
      </w:r>
      <w:r w:rsidRPr="00206ACB">
        <w:t>the</w:t>
      </w:r>
      <w:r w:rsidR="00AC466E" w:rsidRPr="00206ACB">
        <w:t xml:space="preserve"> </w:t>
      </w:r>
      <w:r w:rsidRPr="00206ACB">
        <w:t>default</w:t>
      </w:r>
      <w:r w:rsidR="00AC466E" w:rsidRPr="00206ACB">
        <w:t xml:space="preserve"> </w:t>
      </w:r>
      <w:r w:rsidRPr="00206ACB">
        <w:t>configuration,</w:t>
      </w:r>
      <w:r w:rsidR="00AC466E" w:rsidRPr="00206ACB">
        <w:t xml:space="preserve"> </w:t>
      </w:r>
      <w:r w:rsidRPr="00206ACB">
        <w:t>we</w:t>
      </w:r>
      <w:r w:rsidR="00AC466E" w:rsidRPr="00206ACB">
        <w:t xml:space="preserve"> </w:t>
      </w:r>
      <w:r w:rsidRPr="00206ACB">
        <w:t>will</w:t>
      </w:r>
      <w:r w:rsidR="00AC466E" w:rsidRPr="00206ACB">
        <w:t xml:space="preserve"> </w:t>
      </w:r>
      <w:r w:rsidRPr="00206ACB">
        <w:t>write</w:t>
      </w:r>
      <w:r w:rsidR="00AC466E" w:rsidRPr="00206ACB">
        <w:t xml:space="preserve"> </w:t>
      </w:r>
      <w:r w:rsidRPr="00206ACB">
        <w:t>our</w:t>
      </w:r>
      <w:r w:rsidR="00AC466E" w:rsidRPr="00206ACB">
        <w:t xml:space="preserve"> </w:t>
      </w:r>
      <w:r w:rsidRPr="00206ACB">
        <w:t>own</w:t>
      </w:r>
      <w:r w:rsidR="00AC466E" w:rsidRPr="00206ACB">
        <w:t xml:space="preserve"> </w:t>
      </w:r>
      <w:r w:rsidRPr="00206ACB">
        <w:t>linker</w:t>
      </w:r>
      <w:r w:rsidR="00AC466E" w:rsidRPr="00206ACB">
        <w:t xml:space="preserve"> </w:t>
      </w:r>
      <w:r w:rsidRPr="00206ACB">
        <w:t>configuration</w:t>
      </w:r>
      <w:r w:rsidR="00AC466E" w:rsidRPr="00206ACB">
        <w:t xml:space="preserve"> </w:t>
      </w:r>
      <w:r w:rsidRPr="00206ACB">
        <w:t>with</w:t>
      </w:r>
      <w:r w:rsidR="00AC466E" w:rsidRPr="00206ACB">
        <w:t xml:space="preserve"> </w:t>
      </w:r>
      <w:r w:rsidRPr="00206ACB">
        <w:t>only</w:t>
      </w:r>
      <w:r w:rsidR="00AC466E" w:rsidRPr="00206ACB">
        <w:t xml:space="preserve"> </w:t>
      </w:r>
      <w:r w:rsidRPr="00206ACB">
        <w:t>the</w:t>
      </w:r>
      <w:r w:rsidR="00AC466E" w:rsidRPr="00206ACB">
        <w:t xml:space="preserve"> </w:t>
      </w:r>
      <w:r w:rsidRPr="00206ACB">
        <w:t>segments</w:t>
      </w:r>
      <w:r w:rsidR="00AC466E" w:rsidRPr="00206ACB">
        <w:t xml:space="preserve"> </w:t>
      </w:r>
      <w:r w:rsidRPr="00206ACB">
        <w:t>and</w:t>
      </w:r>
      <w:r w:rsidR="00AC466E" w:rsidRPr="00206ACB">
        <w:t xml:space="preserve"> </w:t>
      </w:r>
      <w:r w:rsidRPr="00206ACB">
        <w:t>features</w:t>
      </w:r>
      <w:r w:rsidR="00AC466E" w:rsidRPr="00206ACB">
        <w:t xml:space="preserve"> </w:t>
      </w:r>
      <w:r w:rsidRPr="00206ACB">
        <w:t>that</w:t>
      </w:r>
      <w:r w:rsidR="00AC466E" w:rsidRPr="00206ACB">
        <w:t xml:space="preserve"> </w:t>
      </w:r>
      <w:r w:rsidRPr="00206ACB">
        <w:t>we</w:t>
      </w:r>
      <w:r w:rsidR="00AC466E" w:rsidRPr="00206ACB">
        <w:t xml:space="preserve"> </w:t>
      </w:r>
      <w:r w:rsidRPr="00206ACB">
        <w:t>need.</w:t>
      </w:r>
    </w:p>
    <w:p w14:paraId="09673E53" w14:textId="77777777" w:rsidR="00A670B6" w:rsidRDefault="00A670B6">
      <w:pPr>
        <w:widowControl/>
        <w:kinsoku/>
        <w:overflowPunct/>
        <w:autoSpaceDE/>
        <w:autoSpaceDN/>
        <w:spacing w:before="0" w:after="160" w:line="259" w:lineRule="auto"/>
        <w:ind w:firstLine="0"/>
        <w:jc w:val="left"/>
      </w:pPr>
      <w:r>
        <w:br w:type="page"/>
      </w:r>
    </w:p>
    <w:p w14:paraId="0513D122" w14:textId="04DC7C4A" w:rsidR="00023BAA" w:rsidRPr="00206ACB" w:rsidRDefault="00023BAA" w:rsidP="00397EB2">
      <w:r w:rsidRPr="00206ACB">
        <w:lastRenderedPageBreak/>
        <w:t>Our</w:t>
      </w:r>
      <w:r w:rsidR="00AC466E" w:rsidRPr="00206ACB">
        <w:t xml:space="preserve"> </w:t>
      </w:r>
      <w:r w:rsidRPr="00206ACB">
        <w:t>custom</w:t>
      </w:r>
      <w:r w:rsidR="00AC466E" w:rsidRPr="00206ACB">
        <w:t xml:space="preserve"> </w:t>
      </w:r>
      <w:r w:rsidRPr="00206ACB">
        <w:t>linker</w:t>
      </w:r>
      <w:r w:rsidR="00AC466E" w:rsidRPr="00206ACB">
        <w:t xml:space="preserve"> </w:t>
      </w:r>
      <w:r w:rsidRPr="00206ACB">
        <w:t>config</w:t>
      </w:r>
      <w:r w:rsidR="00AC466E" w:rsidRPr="00206ACB">
        <w:t xml:space="preserve"> </w:t>
      </w:r>
      <w:r w:rsidRPr="00206ACB">
        <w:t>will</w:t>
      </w:r>
      <w:r w:rsidR="00AC466E" w:rsidRPr="00206ACB">
        <w:t xml:space="preserve"> </w:t>
      </w:r>
      <w:r w:rsidRPr="00206ACB">
        <w:t>be</w:t>
      </w:r>
      <w:r w:rsidR="00AC466E" w:rsidRPr="00206ACB">
        <w:t xml:space="preserve"> </w:t>
      </w:r>
      <w:r w:rsidRPr="00206ACB">
        <w:t>in</w:t>
      </w:r>
      <w:r w:rsidR="00AC466E" w:rsidRPr="00206ACB">
        <w:t xml:space="preserve"> </w:t>
      </w:r>
      <w:r w:rsidRPr="00206ACB">
        <w:t>a</w:t>
      </w:r>
      <w:r w:rsidR="00AC466E" w:rsidRPr="00206ACB">
        <w:t xml:space="preserve"> </w:t>
      </w:r>
      <w:r w:rsidRPr="00206ACB">
        <w:t>file</w:t>
      </w:r>
      <w:r w:rsidR="00AC466E" w:rsidRPr="00206ACB">
        <w:t xml:space="preserve"> </w:t>
      </w:r>
      <w:r w:rsidRPr="00206ACB">
        <w:t>called</w:t>
      </w:r>
      <w:r w:rsidR="00AC466E" w:rsidRPr="00206ACB">
        <w:t xml:space="preserve"> </w:t>
      </w:r>
      <w:r w:rsidRPr="00D2541B">
        <w:rPr>
          <w:rStyle w:val="QuoteChar"/>
        </w:rPr>
        <w:t>nes.cfg</w:t>
      </w:r>
      <w:r w:rsidRPr="00206ACB">
        <w:t>,</w:t>
      </w:r>
      <w:r w:rsidR="00AC466E" w:rsidRPr="00206ACB">
        <w:t xml:space="preserve"> </w:t>
      </w:r>
      <w:r w:rsidRPr="00206ACB">
        <w:t>which</w:t>
      </w:r>
      <w:r w:rsidR="00AC466E" w:rsidRPr="00206ACB">
        <w:t xml:space="preserve"> </w:t>
      </w:r>
      <w:r w:rsidRPr="00206ACB">
        <w:t>will</w:t>
      </w:r>
      <w:r w:rsidR="00AC466E" w:rsidRPr="00206ACB">
        <w:t xml:space="preserve"> </w:t>
      </w:r>
      <w:r w:rsidRPr="00206ACB">
        <w:t>look</w:t>
      </w:r>
      <w:r w:rsidR="00AC466E" w:rsidRPr="00206ACB">
        <w:t xml:space="preserve"> </w:t>
      </w:r>
      <w:r w:rsidRPr="00206ACB">
        <w:t>like</w:t>
      </w:r>
      <w:r w:rsidR="00AC466E" w:rsidRPr="00206ACB">
        <w:t xml:space="preserve"> </w:t>
      </w:r>
      <w:r w:rsidRPr="00206ACB">
        <w:t>this:</w:t>
      </w:r>
    </w:p>
    <w:p w14:paraId="644AAB30" w14:textId="1519F37B" w:rsidR="00023BAA" w:rsidRPr="00F92EB1" w:rsidRDefault="00023BAA" w:rsidP="00E94F07">
      <w:pPr>
        <w:pStyle w:val="HTMLPreformatted"/>
        <w:shd w:val="clear" w:color="auto" w:fill="272822"/>
        <w:spacing w:after="120"/>
        <w:rPr>
          <w:rStyle w:val="z-source"/>
          <w:rFonts w:ascii="DejaVu Sans Mono" w:eastAsiaTheme="majorEastAsia" w:hAnsi="DejaVu Sans Mono" w:cs="DejaVu Sans Mono"/>
          <w:color w:val="C34D00"/>
          <w:sz w:val="26"/>
          <w:szCs w:val="26"/>
          <w:bdr w:val="none" w:sz="0" w:space="0" w:color="auto" w:frame="1"/>
          <w:shd w:val="clear" w:color="auto" w:fill="272822"/>
        </w:rPr>
      </w:pPr>
      <w:r w:rsidRPr="00F92EB1">
        <w:rPr>
          <w:rStyle w:val="z-meta"/>
          <w:rFonts w:ascii="DejaVu Sans Mono" w:hAnsi="DejaVu Sans Mono" w:cs="DejaVu Sans Mono"/>
          <w:color w:val="5BBDFE"/>
          <w:sz w:val="26"/>
          <w:szCs w:val="26"/>
          <w:bdr w:val="none" w:sz="0" w:space="0" w:color="auto" w:frame="1"/>
          <w:shd w:val="clear" w:color="auto" w:fill="272822"/>
        </w:rPr>
        <w:t>MEMORY</w:t>
      </w:r>
      <w:r w:rsidR="00AC466E"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Pr="00F92EB1">
        <w:rPr>
          <w:rStyle w:val="z-meta"/>
          <w:rFonts w:ascii="DejaVu Sans Mono" w:hAnsi="DejaVu Sans Mono" w:cs="DejaVu Sans Mono"/>
          <w:color w:val="5BBDFE"/>
          <w:sz w:val="26"/>
          <w:szCs w:val="26"/>
          <w:bdr w:val="none" w:sz="0" w:space="0" w:color="auto" w:frame="1"/>
          <w:shd w:val="clear" w:color="auto" w:fill="272822"/>
        </w:rPr>
        <w:t>{</w:t>
      </w:r>
    </w:p>
    <w:p w14:paraId="1F96463A" w14:textId="3DD71F6A"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HEADER:</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start=$00,</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size=$10,</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fill=yes,</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fillval=$00</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6310E739" w14:textId="3849CA78"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ZEROPAGE:</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start=$10,</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size=$ff</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1A8372D7" w14:textId="19A7696D"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STACK:</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start=$0100,</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size=$0100</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3FD9629E" w14:textId="2CF7EEE3"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OAMBUFFER:</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start=$0200,</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size=$0100</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11A9304D" w14:textId="66ECBB11"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RAM:</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start=$0300,</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size=$0500</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22AEB8D7" w14:textId="22DCCAB7"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ROM:</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start=$8000,</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size=$8000,</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fill=yes,</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fillval=$ff</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23F5D2CB" w14:textId="3E8BA1EC"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CHRROM:</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start=$0000,</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size=$2000</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28A4828D" w14:textId="77777777" w:rsidR="00023BAA" w:rsidRPr="00F92EB1" w:rsidRDefault="00023BAA" w:rsidP="00E94F07">
      <w:pPr>
        <w:pStyle w:val="HTMLPreformatted"/>
        <w:shd w:val="clear" w:color="auto" w:fill="272822"/>
        <w:spacing w:after="120"/>
        <w:rPr>
          <w:rStyle w:val="z-source"/>
          <w:rFonts w:ascii="DejaVu Sans Mono" w:eastAsiaTheme="majorEastAsia" w:hAnsi="DejaVu Sans Mono" w:cs="DejaVu Sans Mono"/>
          <w:color w:val="C34D00"/>
          <w:sz w:val="26"/>
          <w:szCs w:val="26"/>
          <w:bdr w:val="none" w:sz="0" w:space="0" w:color="auto" w:frame="1"/>
          <w:shd w:val="clear" w:color="auto" w:fill="272822"/>
        </w:rPr>
      </w:pPr>
      <w:r w:rsidRPr="00F92EB1">
        <w:rPr>
          <w:rStyle w:val="z-meta"/>
          <w:rFonts w:ascii="DejaVu Sans Mono" w:hAnsi="DejaVu Sans Mono" w:cs="DejaVu Sans Mono"/>
          <w:color w:val="5BBDFE"/>
          <w:sz w:val="26"/>
          <w:szCs w:val="26"/>
          <w:bdr w:val="none" w:sz="0" w:space="0" w:color="auto" w:frame="1"/>
          <w:shd w:val="clear" w:color="auto" w:fill="272822"/>
        </w:rPr>
        <w:t>}</w:t>
      </w:r>
    </w:p>
    <w:p w14:paraId="4A3115AB" w14:textId="77777777" w:rsidR="00023BAA" w:rsidRPr="00F92EB1" w:rsidRDefault="00023BAA" w:rsidP="00E94F07">
      <w:pPr>
        <w:pStyle w:val="HTMLPreformatted"/>
        <w:shd w:val="clear" w:color="auto" w:fill="272822"/>
        <w:spacing w:after="120"/>
        <w:rPr>
          <w:rStyle w:val="z-source"/>
          <w:rFonts w:ascii="DejaVu Sans Mono" w:eastAsiaTheme="majorEastAsia" w:hAnsi="DejaVu Sans Mono" w:cs="DejaVu Sans Mono"/>
          <w:color w:val="C34D00"/>
          <w:sz w:val="26"/>
          <w:szCs w:val="26"/>
          <w:bdr w:val="none" w:sz="0" w:space="0" w:color="auto" w:frame="1"/>
          <w:shd w:val="clear" w:color="auto" w:fill="272822"/>
        </w:rPr>
      </w:pPr>
    </w:p>
    <w:p w14:paraId="58190EAC" w14:textId="728ED13F" w:rsidR="00023BAA" w:rsidRPr="00F92EB1" w:rsidRDefault="00023BAA" w:rsidP="00E94F07">
      <w:pPr>
        <w:pStyle w:val="HTMLPreformatted"/>
        <w:shd w:val="clear" w:color="auto" w:fill="272822"/>
        <w:spacing w:after="120"/>
        <w:rPr>
          <w:rStyle w:val="z-source"/>
          <w:rFonts w:ascii="DejaVu Sans Mono" w:eastAsiaTheme="majorEastAsia" w:hAnsi="DejaVu Sans Mono" w:cs="DejaVu Sans Mono"/>
          <w:color w:val="C34D00"/>
          <w:sz w:val="26"/>
          <w:szCs w:val="26"/>
          <w:bdr w:val="none" w:sz="0" w:space="0" w:color="auto" w:frame="1"/>
          <w:shd w:val="clear" w:color="auto" w:fill="272822"/>
        </w:rPr>
      </w:pPr>
      <w:r w:rsidRPr="00F92EB1">
        <w:rPr>
          <w:rStyle w:val="z-meta"/>
          <w:rFonts w:ascii="DejaVu Sans Mono" w:hAnsi="DejaVu Sans Mono" w:cs="DejaVu Sans Mono"/>
          <w:color w:val="5BBDFE"/>
          <w:sz w:val="26"/>
          <w:szCs w:val="26"/>
          <w:bdr w:val="none" w:sz="0" w:space="0" w:color="auto" w:frame="1"/>
          <w:shd w:val="clear" w:color="auto" w:fill="272822"/>
        </w:rPr>
        <w:t>SEGMENTS</w:t>
      </w:r>
      <w:r w:rsidR="00AC466E"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Pr="00F92EB1">
        <w:rPr>
          <w:rStyle w:val="z-meta"/>
          <w:rFonts w:ascii="DejaVu Sans Mono" w:hAnsi="DejaVu Sans Mono" w:cs="DejaVu Sans Mono"/>
          <w:color w:val="5BBDFE"/>
          <w:sz w:val="26"/>
          <w:szCs w:val="26"/>
          <w:bdr w:val="none" w:sz="0" w:space="0" w:color="auto" w:frame="1"/>
          <w:shd w:val="clear" w:color="auto" w:fill="272822"/>
        </w:rPr>
        <w:t>{</w:t>
      </w:r>
    </w:p>
    <w:p w14:paraId="5454B63F" w14:textId="5A3BAAD3"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HEADER:</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load=HEADER,</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type=ro,</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align=$10</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50E07FF4" w14:textId="42AB1596"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ZEROPAGE:</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load=ZEROPAGE,</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type=zp</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4F999127" w14:textId="7C6A1F95"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STACK:</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load=STACK,</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type=bss,</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optional=yes</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51625305" w14:textId="53206EFD"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OAM:</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load=OAMBUFFER,</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type=bss,</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optional=yes</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4417B617" w14:textId="2FAC6CDA"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BSS:</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load=RAM,</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type=bss,</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optional=yes</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5CB170F0" w14:textId="2C1F7502"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DMC:</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load=ROM,</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type=ro,</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align=64,</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optional=yes</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1E468633" w14:textId="3C337307"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CODE:</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load=ROM,</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type=ro,</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align=$0100</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1297124B" w14:textId="6B7CD107"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RODATA:</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load=ROM,</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type=ro,</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align=$0100</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48A590D3" w14:textId="575657B3"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VECTORS:</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load=ROM,</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type=ro,</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start=$FFFA</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12B1D6BB" w14:textId="373228C8" w:rsidR="00023BAA" w:rsidRPr="00F92EB1" w:rsidRDefault="00AC466E" w:rsidP="00E94F07">
      <w:pPr>
        <w:pStyle w:val="HTMLPreformatted"/>
        <w:shd w:val="clear" w:color="auto" w:fill="272822"/>
        <w:spacing w:after="120"/>
        <w:rPr>
          <w:rStyle w:val="z-comment"/>
          <w:rFonts w:ascii="DejaVu Sans Mono" w:hAnsi="DejaVu Sans Mono" w:cs="DejaVu Sans Mono"/>
          <w:color w:val="C69CFE"/>
          <w:sz w:val="26"/>
          <w:szCs w:val="26"/>
          <w:bdr w:val="none" w:sz="0" w:space="0" w:color="auto" w:frame="1"/>
          <w:shd w:val="clear" w:color="auto" w:fill="272822"/>
        </w:rPr>
      </w:pPr>
      <w:r w:rsidRPr="00F92EB1">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00023BAA" w:rsidRPr="00F92EB1">
        <w:rPr>
          <w:rStyle w:val="z-entity"/>
          <w:rFonts w:ascii="DejaVu Sans Mono" w:hAnsi="DejaVu Sans Mono" w:cs="DejaVu Sans Mono"/>
          <w:color w:val="C34D00"/>
          <w:sz w:val="26"/>
          <w:szCs w:val="26"/>
          <w:bdr w:val="none" w:sz="0" w:space="0" w:color="auto" w:frame="1"/>
          <w:shd w:val="clear" w:color="auto" w:fill="272822"/>
        </w:rPr>
        <w:t>CHR:</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load=CHRROM,</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type=ro,</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align=16,</w:t>
      </w:r>
      <w:r w:rsidRPr="00F92EB1">
        <w:rPr>
          <w:rStyle w:val="z-meta"/>
          <w:rFonts w:ascii="DejaVu Sans Mono" w:hAnsi="DejaVu Sans Mono" w:cs="DejaVu Sans Mono"/>
          <w:color w:val="5BBDFE"/>
          <w:sz w:val="26"/>
          <w:szCs w:val="26"/>
          <w:bdr w:val="none" w:sz="0" w:space="0" w:color="auto" w:frame="1"/>
          <w:shd w:val="clear" w:color="auto" w:fill="272822"/>
        </w:rPr>
        <w:t xml:space="preserve"> </w:t>
      </w:r>
      <w:r w:rsidR="00023BAA" w:rsidRPr="00F92EB1">
        <w:rPr>
          <w:rStyle w:val="z-meta"/>
          <w:rFonts w:ascii="DejaVu Sans Mono" w:hAnsi="DejaVu Sans Mono" w:cs="DejaVu Sans Mono"/>
          <w:color w:val="5BBDFE"/>
          <w:sz w:val="26"/>
          <w:szCs w:val="26"/>
          <w:bdr w:val="none" w:sz="0" w:space="0" w:color="auto" w:frame="1"/>
          <w:shd w:val="clear" w:color="auto" w:fill="272822"/>
        </w:rPr>
        <w:t>optional=yes</w:t>
      </w:r>
      <w:r w:rsidR="00023BAA" w:rsidRPr="00F92EB1">
        <w:rPr>
          <w:rStyle w:val="z-punctuation"/>
          <w:rFonts w:ascii="DejaVu Sans Mono" w:hAnsi="DejaVu Sans Mono" w:cs="DejaVu Sans Mono"/>
          <w:color w:val="F8F8F2"/>
          <w:sz w:val="26"/>
          <w:szCs w:val="26"/>
          <w:bdr w:val="none" w:sz="0" w:space="0" w:color="auto" w:frame="1"/>
          <w:shd w:val="clear" w:color="auto" w:fill="272822"/>
        </w:rPr>
        <w:t>;</w:t>
      </w:r>
    </w:p>
    <w:p w14:paraId="4B8782DF" w14:textId="77777777" w:rsidR="00023BAA" w:rsidRPr="00F92EB1" w:rsidRDefault="00023BAA" w:rsidP="00E94F07">
      <w:pPr>
        <w:pStyle w:val="HTMLPreformatted"/>
        <w:shd w:val="clear" w:color="auto" w:fill="272822"/>
        <w:spacing w:after="120"/>
        <w:rPr>
          <w:rStyle w:val="z-source"/>
          <w:rFonts w:ascii="DejaVu Sans Mono" w:eastAsiaTheme="majorEastAsia" w:hAnsi="DejaVu Sans Mono" w:cs="DejaVu Sans Mono"/>
          <w:color w:val="C34D00"/>
          <w:sz w:val="26"/>
          <w:szCs w:val="26"/>
          <w:bdr w:val="none" w:sz="0" w:space="0" w:color="auto" w:frame="1"/>
          <w:shd w:val="clear" w:color="auto" w:fill="272822"/>
        </w:rPr>
      </w:pPr>
      <w:r w:rsidRPr="00F92EB1">
        <w:rPr>
          <w:rStyle w:val="z-meta"/>
          <w:rFonts w:ascii="DejaVu Sans Mono" w:hAnsi="DejaVu Sans Mono" w:cs="DejaVu Sans Mono"/>
          <w:color w:val="5BBDFE"/>
          <w:sz w:val="26"/>
          <w:szCs w:val="26"/>
          <w:bdr w:val="none" w:sz="0" w:space="0" w:color="auto" w:frame="1"/>
          <w:shd w:val="clear" w:color="auto" w:fill="272822"/>
        </w:rPr>
        <w:t>}</w:t>
      </w:r>
    </w:p>
    <w:p w14:paraId="28B49508" w14:textId="34A800D6" w:rsidR="00023BAA" w:rsidRPr="00206ACB" w:rsidRDefault="00023BAA" w:rsidP="008715B3">
      <w:r w:rsidRPr="00206ACB">
        <w:t>The</w:t>
      </w:r>
      <w:r w:rsidR="00AC466E" w:rsidRPr="00206ACB">
        <w:t xml:space="preserve"> </w:t>
      </w:r>
      <w:r w:rsidRPr="00D2541B">
        <w:rPr>
          <w:rStyle w:val="QuoteChar"/>
        </w:rPr>
        <w:t>MEMORY</w:t>
      </w:r>
      <w:r w:rsidR="00AC466E" w:rsidRPr="00206ACB">
        <w:t xml:space="preserve"> </w:t>
      </w:r>
      <w:r w:rsidRPr="00206ACB">
        <w:t>section</w:t>
      </w:r>
      <w:r w:rsidR="00AC466E" w:rsidRPr="00206ACB">
        <w:t xml:space="preserve"> </w:t>
      </w:r>
      <w:r w:rsidRPr="00206ACB">
        <w:t>lays</w:t>
      </w:r>
      <w:r w:rsidR="00AC466E" w:rsidRPr="00206ACB">
        <w:t xml:space="preserve"> </w:t>
      </w:r>
      <w:r w:rsidRPr="00206ACB">
        <w:t>out</w:t>
      </w:r>
      <w:r w:rsidR="00AC466E" w:rsidRPr="00206ACB">
        <w:t xml:space="preserve"> </w:t>
      </w:r>
      <w:r w:rsidRPr="00206ACB">
        <w:t>the</w:t>
      </w:r>
      <w:r w:rsidR="00AC466E" w:rsidRPr="00206ACB">
        <w:t xml:space="preserve"> </w:t>
      </w:r>
      <w:r w:rsidRPr="00206ACB">
        <w:t>regions</w:t>
      </w:r>
      <w:r w:rsidR="00AC466E" w:rsidRPr="00206ACB">
        <w:t xml:space="preserve"> </w:t>
      </w:r>
      <w:r w:rsidRPr="00206ACB">
        <w:t>of</w:t>
      </w:r>
      <w:r w:rsidR="00AC466E" w:rsidRPr="00206ACB">
        <w:t xml:space="preserve"> </w:t>
      </w:r>
      <w:r w:rsidRPr="00206ACB">
        <w:t>memory</w:t>
      </w:r>
      <w:r w:rsidR="00AC466E" w:rsidRPr="00206ACB">
        <w:t xml:space="preserve"> </w:t>
      </w:r>
      <w:r w:rsidRPr="00206ACB">
        <w:t>that</w:t>
      </w:r>
      <w:r w:rsidR="00AC466E" w:rsidRPr="00206ACB">
        <w:t xml:space="preserve"> </w:t>
      </w:r>
      <w:r w:rsidRPr="00206ACB">
        <w:t>segments</w:t>
      </w:r>
      <w:r w:rsidR="00AC466E" w:rsidRPr="00206ACB">
        <w:t xml:space="preserve"> </w:t>
      </w:r>
      <w:r w:rsidRPr="00206ACB">
        <w:t>can</w:t>
      </w:r>
      <w:r w:rsidR="00AC466E" w:rsidRPr="00206ACB">
        <w:t xml:space="preserve"> </w:t>
      </w:r>
      <w:r w:rsidRPr="00206ACB">
        <w:t>be</w:t>
      </w:r>
      <w:r w:rsidR="00AC466E" w:rsidRPr="00206ACB">
        <w:t xml:space="preserve"> </w:t>
      </w:r>
      <w:r w:rsidRPr="00206ACB">
        <w:t>placed</w:t>
      </w:r>
      <w:r w:rsidR="00AC466E" w:rsidRPr="00206ACB">
        <w:t xml:space="preserve"> </w:t>
      </w:r>
      <w:r w:rsidRPr="00206ACB">
        <w:t>into,</w:t>
      </w:r>
      <w:r w:rsidR="00AC466E" w:rsidRPr="00206ACB">
        <w:t xml:space="preserve"> </w:t>
      </w:r>
      <w:r w:rsidRPr="00206ACB">
        <w:t>while</w:t>
      </w:r>
      <w:r w:rsidR="00AC466E" w:rsidRPr="00206ACB">
        <w:t xml:space="preserve"> </w:t>
      </w:r>
      <w:r w:rsidRPr="00206ACB">
        <w:t>the</w:t>
      </w:r>
      <w:r w:rsidR="00AC466E" w:rsidRPr="00206ACB">
        <w:t xml:space="preserve"> </w:t>
      </w:r>
      <w:r w:rsidRPr="00D2541B">
        <w:rPr>
          <w:rStyle w:val="QuoteChar"/>
        </w:rPr>
        <w:t>SEGMENTS</w:t>
      </w:r>
      <w:r w:rsidR="00AC466E" w:rsidRPr="00D2541B">
        <w:rPr>
          <w:rStyle w:val="QuoteChar"/>
        </w:rPr>
        <w:t xml:space="preserve"> </w:t>
      </w:r>
      <w:r w:rsidRPr="00206ACB">
        <w:t>section</w:t>
      </w:r>
      <w:r w:rsidR="00AC466E" w:rsidRPr="00206ACB">
        <w:t xml:space="preserve"> </w:t>
      </w:r>
      <w:r w:rsidRPr="00206ACB">
        <w:t>describes</w:t>
      </w:r>
      <w:r w:rsidR="00AC466E" w:rsidRPr="00206ACB">
        <w:t xml:space="preserve"> </w:t>
      </w:r>
      <w:r w:rsidRPr="00206ACB">
        <w:t>the</w:t>
      </w:r>
      <w:r w:rsidR="00AC466E" w:rsidRPr="00206ACB">
        <w:t xml:space="preserve"> </w:t>
      </w:r>
      <w:r w:rsidRPr="00206ACB">
        <w:t>segment</w:t>
      </w:r>
      <w:r w:rsidR="00AC466E" w:rsidRPr="00206ACB">
        <w:t xml:space="preserve"> </w:t>
      </w:r>
      <w:r w:rsidRPr="00206ACB">
        <w:t>names</w:t>
      </w:r>
      <w:r w:rsidR="00AC466E" w:rsidRPr="00206ACB">
        <w:t xml:space="preserve"> </w:t>
      </w:r>
      <w:r w:rsidRPr="00206ACB">
        <w:t>we</w:t>
      </w:r>
      <w:r w:rsidR="00AC466E" w:rsidRPr="00206ACB">
        <w:t xml:space="preserve"> </w:t>
      </w:r>
      <w:r w:rsidRPr="00206ACB">
        <w:t>can</w:t>
      </w:r>
      <w:r w:rsidR="00AC466E" w:rsidRPr="00206ACB">
        <w:t xml:space="preserve"> </w:t>
      </w:r>
      <w:r w:rsidRPr="00206ACB">
        <w:t>use</w:t>
      </w:r>
      <w:r w:rsidR="00AC466E" w:rsidRPr="00206ACB">
        <w:t xml:space="preserve"> </w:t>
      </w:r>
      <w:r w:rsidRPr="00206ACB">
        <w:t>in</w:t>
      </w:r>
      <w:r w:rsidR="00AC466E" w:rsidRPr="00206ACB">
        <w:t xml:space="preserve"> </w:t>
      </w:r>
      <w:r w:rsidRPr="00206ACB">
        <w:t>our</w:t>
      </w:r>
      <w:r w:rsidR="00AC466E" w:rsidRPr="00206ACB">
        <w:t xml:space="preserve"> </w:t>
      </w:r>
      <w:r w:rsidRPr="00206ACB">
        <w:t>code</w:t>
      </w:r>
      <w:r w:rsidR="00AC466E" w:rsidRPr="00206ACB">
        <w:t xml:space="preserve"> </w:t>
      </w:r>
      <w:r w:rsidRPr="00206ACB">
        <w:t>and</w:t>
      </w:r>
      <w:r w:rsidR="00AC466E" w:rsidRPr="00206ACB">
        <w:t xml:space="preserve"> </w:t>
      </w:r>
      <w:r w:rsidRPr="00206ACB">
        <w:t>which</w:t>
      </w:r>
      <w:r w:rsidR="00AC466E" w:rsidRPr="00206ACB">
        <w:t xml:space="preserve"> </w:t>
      </w:r>
      <w:r w:rsidRPr="00206ACB">
        <w:t>memory</w:t>
      </w:r>
      <w:r w:rsidR="00AC466E" w:rsidRPr="00206ACB">
        <w:t xml:space="preserve"> </w:t>
      </w:r>
      <w:r w:rsidRPr="00206ACB">
        <w:t>areas</w:t>
      </w:r>
      <w:r w:rsidR="00AC466E" w:rsidRPr="00206ACB">
        <w:t xml:space="preserve"> </w:t>
      </w:r>
      <w:r w:rsidRPr="00206ACB">
        <w:t>they</w:t>
      </w:r>
      <w:r w:rsidR="00AC466E" w:rsidRPr="00206ACB">
        <w:t xml:space="preserve"> </w:t>
      </w:r>
      <w:r w:rsidRPr="00206ACB">
        <w:t>should</w:t>
      </w:r>
      <w:r w:rsidR="00AC466E" w:rsidRPr="00206ACB">
        <w:t xml:space="preserve"> </w:t>
      </w:r>
      <w:r w:rsidRPr="00206ACB">
        <w:t>be</w:t>
      </w:r>
      <w:r w:rsidR="00AC466E" w:rsidRPr="00206ACB">
        <w:t xml:space="preserve"> </w:t>
      </w:r>
      <w:r w:rsidRPr="00206ACB">
        <w:t>linked</w:t>
      </w:r>
      <w:r w:rsidR="00AC466E" w:rsidRPr="00206ACB">
        <w:t xml:space="preserve"> </w:t>
      </w:r>
      <w:r w:rsidRPr="00206ACB">
        <w:t>into.</w:t>
      </w:r>
      <w:r w:rsidR="00AC466E" w:rsidRPr="00206ACB">
        <w:t xml:space="preserve"> </w:t>
      </w:r>
      <w:r w:rsidRPr="00206ACB">
        <w:t>I</w:t>
      </w:r>
      <w:r w:rsidR="00AC466E" w:rsidRPr="00206ACB">
        <w:t xml:space="preserve"> </w:t>
      </w:r>
      <w:r w:rsidRPr="00206ACB">
        <w:t>won't</w:t>
      </w:r>
      <w:r w:rsidR="00AC466E" w:rsidRPr="00206ACB">
        <w:t xml:space="preserve"> </w:t>
      </w:r>
      <w:r w:rsidRPr="00206ACB">
        <w:t>be</w:t>
      </w:r>
      <w:r w:rsidR="00AC466E" w:rsidRPr="00206ACB">
        <w:t xml:space="preserve"> </w:t>
      </w:r>
      <w:r w:rsidRPr="00206ACB">
        <w:t>going</w:t>
      </w:r>
      <w:r w:rsidR="00AC466E" w:rsidRPr="00206ACB">
        <w:t xml:space="preserve"> </w:t>
      </w:r>
      <w:r w:rsidRPr="00206ACB">
        <w:t>into</w:t>
      </w:r>
      <w:r w:rsidR="00AC466E" w:rsidRPr="00206ACB">
        <w:t xml:space="preserve"> </w:t>
      </w:r>
      <w:r w:rsidRPr="00206ACB">
        <w:t>detail</w:t>
      </w:r>
      <w:r w:rsidR="00AC466E" w:rsidRPr="00206ACB">
        <w:t xml:space="preserve"> </w:t>
      </w:r>
      <w:r w:rsidRPr="00206ACB">
        <w:t>on</w:t>
      </w:r>
      <w:r w:rsidR="00AC466E" w:rsidRPr="00206ACB">
        <w:t xml:space="preserve"> </w:t>
      </w:r>
      <w:r w:rsidRPr="00206ACB">
        <w:t>what</w:t>
      </w:r>
      <w:r w:rsidR="00AC466E" w:rsidRPr="00206ACB">
        <w:t xml:space="preserve"> </w:t>
      </w:r>
      <w:r w:rsidRPr="00206ACB">
        <w:t>each</w:t>
      </w:r>
      <w:r w:rsidR="00AC466E" w:rsidRPr="00206ACB">
        <w:t xml:space="preserve"> </w:t>
      </w:r>
      <w:r w:rsidRPr="00206ACB">
        <w:t>setting</w:t>
      </w:r>
      <w:r w:rsidR="00AC466E" w:rsidRPr="00206ACB">
        <w:t xml:space="preserve"> </w:t>
      </w:r>
      <w:r w:rsidRPr="00206ACB">
        <w:t>means,</w:t>
      </w:r>
      <w:r w:rsidR="00AC466E" w:rsidRPr="00206ACB">
        <w:t xml:space="preserve"> </w:t>
      </w:r>
      <w:r w:rsidRPr="00206ACB">
        <w:t>but</w:t>
      </w:r>
      <w:r w:rsidR="00AC466E" w:rsidRPr="00206ACB">
        <w:t xml:space="preserve"> </w:t>
      </w:r>
      <w:r w:rsidRPr="00206ACB">
        <w:t>you</w:t>
      </w:r>
      <w:r w:rsidR="00AC466E" w:rsidRPr="00206ACB">
        <w:t xml:space="preserve"> </w:t>
      </w:r>
      <w:r w:rsidRPr="00206ACB">
        <w:t>can</w:t>
      </w:r>
      <w:r w:rsidR="00AC466E" w:rsidRPr="00206ACB">
        <w:t xml:space="preserve"> </w:t>
      </w:r>
      <w:r w:rsidRPr="00206ACB">
        <w:t>find</w:t>
      </w:r>
      <w:r w:rsidR="00AC466E" w:rsidRPr="00206ACB">
        <w:t xml:space="preserve"> </w:t>
      </w:r>
      <w:r w:rsidRPr="00206ACB">
        <w:t>in-depth</w:t>
      </w:r>
      <w:r w:rsidR="00AC466E" w:rsidRPr="00206ACB">
        <w:t xml:space="preserve"> </w:t>
      </w:r>
      <w:r w:rsidRPr="00206ACB">
        <w:t>documentation</w:t>
      </w:r>
      <w:r w:rsidR="00AC466E" w:rsidRPr="00206ACB">
        <w:t xml:space="preserve"> </w:t>
      </w:r>
      <w:r w:rsidRPr="00206ACB">
        <w:t>in</w:t>
      </w:r>
      <w:r w:rsidR="00AC466E" w:rsidRPr="00206ACB">
        <w:t xml:space="preserve"> </w:t>
      </w:r>
      <w:r w:rsidRPr="00206ACB">
        <w:t>the</w:t>
      </w:r>
      <w:r w:rsidR="00AC466E" w:rsidRPr="00206ACB">
        <w:t xml:space="preserve"> </w:t>
      </w:r>
      <w:hyperlink r:id="rId82" w:tgtFrame="_blank" w:history="1">
        <w:r w:rsidRPr="00206ACB">
          <w:rPr>
            <w:rStyle w:val="Hyperlink"/>
            <w:rFonts w:eastAsiaTheme="majorEastAsia" w:cstheme="minorHAnsi"/>
            <w:color w:val="82642B"/>
            <w:szCs w:val="26"/>
          </w:rPr>
          <w:t>ld65</w:t>
        </w:r>
        <w:r w:rsidR="00AC466E" w:rsidRPr="00206ACB">
          <w:rPr>
            <w:rStyle w:val="Hyperlink"/>
            <w:rFonts w:eastAsiaTheme="majorEastAsia" w:cstheme="minorHAnsi"/>
            <w:color w:val="82642B"/>
            <w:szCs w:val="26"/>
          </w:rPr>
          <w:t xml:space="preserve"> </w:t>
        </w:r>
        <w:r w:rsidRPr="00206ACB">
          <w:rPr>
            <w:rStyle w:val="Hyperlink"/>
            <w:rFonts w:eastAsiaTheme="majorEastAsia" w:cstheme="minorHAnsi"/>
            <w:color w:val="82642B"/>
            <w:szCs w:val="26"/>
          </w:rPr>
          <w:t>docs</w:t>
        </w:r>
      </w:hyperlink>
      <w:r w:rsidRPr="00206ACB">
        <w:t>.</w:t>
      </w:r>
    </w:p>
    <w:p w14:paraId="53E82BE3" w14:textId="3E669C29" w:rsidR="00BD0E43" w:rsidRDefault="00023BAA" w:rsidP="00397EB2">
      <w:r w:rsidRPr="00206ACB">
        <w:t>To</w:t>
      </w:r>
      <w:r w:rsidR="00AC466E" w:rsidRPr="00206ACB">
        <w:t xml:space="preserve"> </w:t>
      </w:r>
      <w:r w:rsidRPr="00206ACB">
        <w:t>use</w:t>
      </w:r>
      <w:r w:rsidR="00AC466E" w:rsidRPr="00206ACB">
        <w:t xml:space="preserve"> </w:t>
      </w:r>
      <w:r w:rsidRPr="00206ACB">
        <w:t>this</w:t>
      </w:r>
      <w:r w:rsidR="00AC466E" w:rsidRPr="00206ACB">
        <w:t xml:space="preserve"> </w:t>
      </w:r>
      <w:r w:rsidRPr="00206ACB">
        <w:t>custom</w:t>
      </w:r>
      <w:r w:rsidR="00AC466E" w:rsidRPr="00206ACB">
        <w:t xml:space="preserve"> </w:t>
      </w:r>
      <w:r w:rsidRPr="00206ACB">
        <w:t>linker</w:t>
      </w:r>
      <w:r w:rsidR="00AC466E" w:rsidRPr="00206ACB">
        <w:t xml:space="preserve"> </w:t>
      </w:r>
      <w:r w:rsidRPr="00206ACB">
        <w:t>configuration,</w:t>
      </w:r>
      <w:r w:rsidR="00AC466E" w:rsidRPr="00206ACB">
        <w:t xml:space="preserve"> </w:t>
      </w:r>
      <w:r w:rsidRPr="00206ACB">
        <w:t>we</w:t>
      </w:r>
      <w:r w:rsidR="00AC466E" w:rsidRPr="00206ACB">
        <w:t xml:space="preserve"> </w:t>
      </w:r>
      <w:r w:rsidRPr="00206ACB">
        <w:t>first</w:t>
      </w:r>
      <w:r w:rsidR="00AC466E" w:rsidRPr="00206ACB">
        <w:t xml:space="preserve"> </w:t>
      </w:r>
      <w:r w:rsidRPr="00206ACB">
        <w:t>need</w:t>
      </w:r>
      <w:r w:rsidR="00AC466E" w:rsidRPr="00206ACB">
        <w:t xml:space="preserve"> </w:t>
      </w:r>
      <w:r w:rsidRPr="00206ACB">
        <w:t>to</w:t>
      </w:r>
      <w:r w:rsidR="00AC466E" w:rsidRPr="00206ACB">
        <w:t xml:space="preserve"> </w:t>
      </w:r>
      <w:r w:rsidRPr="00206ACB">
        <w:t>update</w:t>
      </w:r>
      <w:r w:rsidR="00AC466E" w:rsidRPr="00206ACB">
        <w:t xml:space="preserve"> </w:t>
      </w:r>
      <w:r w:rsidRPr="00206ACB">
        <w:t>the</w:t>
      </w:r>
      <w:r w:rsidR="00AC466E" w:rsidRPr="00206ACB">
        <w:t xml:space="preserve"> </w:t>
      </w:r>
      <w:r w:rsidRPr="00206ACB">
        <w:t>segment</w:t>
      </w:r>
      <w:r w:rsidR="00AC466E" w:rsidRPr="00206ACB">
        <w:t xml:space="preserve"> </w:t>
      </w:r>
      <w:r w:rsidRPr="00206ACB">
        <w:t>names</w:t>
      </w:r>
      <w:r w:rsidR="00AC466E" w:rsidRPr="00206ACB">
        <w:t xml:space="preserve"> </w:t>
      </w:r>
      <w:r w:rsidRPr="00206ACB">
        <w:t>in</w:t>
      </w:r>
      <w:r w:rsidR="00AC466E" w:rsidRPr="00206ACB">
        <w:t xml:space="preserve"> </w:t>
      </w:r>
      <w:r w:rsidRPr="00206ACB">
        <w:t>our</w:t>
      </w:r>
      <w:r w:rsidR="00AC466E" w:rsidRPr="00206ACB">
        <w:t xml:space="preserve"> </w:t>
      </w:r>
      <w:r w:rsidRPr="00206ACB">
        <w:t>code</w:t>
      </w:r>
      <w:r w:rsidR="00AC466E" w:rsidRPr="00206ACB">
        <w:t xml:space="preserve"> </w:t>
      </w:r>
      <w:r w:rsidRPr="00206ACB">
        <w:t>to</w:t>
      </w:r>
      <w:r w:rsidR="00AC466E" w:rsidRPr="00206ACB">
        <w:t xml:space="preserve"> </w:t>
      </w:r>
      <w:r w:rsidRPr="00206ACB">
        <w:t>match</w:t>
      </w:r>
      <w:r w:rsidR="00AC466E" w:rsidRPr="00206ACB">
        <w:t xml:space="preserve"> </w:t>
      </w:r>
      <w:r w:rsidRPr="00206ACB">
        <w:t>the</w:t>
      </w:r>
      <w:r w:rsidR="00AC466E" w:rsidRPr="00206ACB">
        <w:t xml:space="preserve"> </w:t>
      </w:r>
      <w:r w:rsidRPr="00206ACB">
        <w:t>config</w:t>
      </w:r>
      <w:r w:rsidR="00AC466E" w:rsidRPr="00206ACB">
        <w:t xml:space="preserve"> </w:t>
      </w:r>
      <w:r w:rsidRPr="00206ACB">
        <w:t>file's</w:t>
      </w:r>
      <w:r w:rsidR="00AC466E" w:rsidRPr="00206ACB">
        <w:t xml:space="preserve"> </w:t>
      </w:r>
      <w:r w:rsidRPr="00206ACB">
        <w:t>segment</w:t>
      </w:r>
      <w:r w:rsidR="00AC466E" w:rsidRPr="00206ACB">
        <w:t xml:space="preserve"> </w:t>
      </w:r>
      <w:r w:rsidRPr="00206ACB">
        <w:t>names.</w:t>
      </w:r>
      <w:r w:rsidR="00AC466E" w:rsidRPr="00206ACB">
        <w:t xml:space="preserve"> </w:t>
      </w:r>
      <w:r w:rsidRPr="00206ACB">
        <w:t>In</w:t>
      </w:r>
      <w:r w:rsidR="00AC466E" w:rsidRPr="00206ACB">
        <w:t xml:space="preserve"> </w:t>
      </w:r>
      <w:r w:rsidRPr="00206ACB">
        <w:t>our</w:t>
      </w:r>
      <w:r w:rsidR="00AC466E" w:rsidRPr="00206ACB">
        <w:t xml:space="preserve"> </w:t>
      </w:r>
      <w:r w:rsidRPr="00206ACB">
        <w:t>case,</w:t>
      </w:r>
      <w:r w:rsidR="00AC466E" w:rsidRPr="00206ACB">
        <w:t xml:space="preserve"> </w:t>
      </w:r>
      <w:r w:rsidRPr="00206ACB">
        <w:t>the</w:t>
      </w:r>
      <w:r w:rsidR="00AC466E" w:rsidRPr="00206ACB">
        <w:t xml:space="preserve"> </w:t>
      </w:r>
      <w:r w:rsidRPr="00206ACB">
        <w:t>only</w:t>
      </w:r>
      <w:r w:rsidR="00AC466E" w:rsidRPr="00206ACB">
        <w:t xml:space="preserve"> </w:t>
      </w:r>
      <w:r w:rsidRPr="00206ACB">
        <w:t>needed</w:t>
      </w:r>
      <w:r w:rsidR="00AC466E" w:rsidRPr="00206ACB">
        <w:t xml:space="preserve"> </w:t>
      </w:r>
      <w:r w:rsidRPr="00206ACB">
        <w:t>changes</w:t>
      </w:r>
      <w:r w:rsidR="00AC466E" w:rsidRPr="00206ACB">
        <w:t xml:space="preserve"> </w:t>
      </w:r>
      <w:r w:rsidRPr="00206ACB">
        <w:t>are</w:t>
      </w:r>
      <w:r w:rsidR="00AC466E" w:rsidRPr="00206ACB">
        <w:t xml:space="preserve"> </w:t>
      </w:r>
      <w:r w:rsidRPr="00206ACB">
        <w:t>moving</w:t>
      </w:r>
      <w:r w:rsidR="00AC466E" w:rsidRPr="00206ACB">
        <w:t xml:space="preserve"> </w:t>
      </w:r>
      <w:r w:rsidRPr="00D2541B">
        <w:rPr>
          <w:rStyle w:val="QuoteChar"/>
        </w:rPr>
        <w:t>"CHARS"</w:t>
      </w:r>
      <w:r w:rsidR="00AC466E" w:rsidRPr="00206ACB">
        <w:t xml:space="preserve"> </w:t>
      </w:r>
      <w:r w:rsidRPr="00206ACB">
        <w:t>to</w:t>
      </w:r>
      <w:r w:rsidR="00AC466E" w:rsidRPr="00206ACB">
        <w:t xml:space="preserve"> </w:t>
      </w:r>
      <w:r w:rsidRPr="00D2541B">
        <w:rPr>
          <w:rStyle w:val="QuoteChar"/>
        </w:rPr>
        <w:t>"CHR"</w:t>
      </w:r>
      <w:r w:rsidR="00AC466E" w:rsidRPr="00206ACB">
        <w:t xml:space="preserve"> </w:t>
      </w:r>
      <w:r w:rsidRPr="00206ACB">
        <w:t>and</w:t>
      </w:r>
      <w:r w:rsidR="00AC466E" w:rsidRPr="00206ACB">
        <w:t xml:space="preserve"> </w:t>
      </w:r>
      <w:r w:rsidRPr="00206ACB">
        <w:t>removing</w:t>
      </w:r>
      <w:r w:rsidR="00AC466E" w:rsidRPr="00206ACB">
        <w:t xml:space="preserve"> </w:t>
      </w:r>
      <w:r w:rsidRPr="00D2541B">
        <w:rPr>
          <w:rStyle w:val="QuoteChar"/>
        </w:rPr>
        <w:t>"STARTUP"</w:t>
      </w:r>
      <w:r w:rsidRPr="00206ACB">
        <w:t>.</w:t>
      </w:r>
    </w:p>
    <w:p w14:paraId="0181AFE8" w14:textId="77777777" w:rsidR="00BD0E43" w:rsidRDefault="00BD0E43">
      <w:pPr>
        <w:widowControl/>
        <w:kinsoku/>
        <w:overflowPunct/>
        <w:autoSpaceDE/>
        <w:autoSpaceDN/>
        <w:spacing w:before="0" w:after="160" w:line="259" w:lineRule="auto"/>
        <w:ind w:firstLine="0"/>
        <w:jc w:val="left"/>
      </w:pPr>
      <w:r>
        <w:br w:type="page"/>
      </w:r>
    </w:p>
    <w:p w14:paraId="568B1519" w14:textId="0DC152CB" w:rsidR="006A66CE" w:rsidRPr="00206ACB" w:rsidRDefault="006A66CE" w:rsidP="00BC0ACB">
      <w:pPr>
        <w:pStyle w:val="Heading3"/>
        <w:rPr>
          <w:rFonts w:cstheme="minorHAnsi"/>
        </w:rPr>
      </w:pPr>
      <w:bookmarkStart w:id="104" w:name="_Toc168434232"/>
      <w:bookmarkStart w:id="105" w:name="_Toc168542743"/>
      <w:r w:rsidRPr="00206ACB">
        <w:rPr>
          <w:rFonts w:cstheme="minorHAnsi"/>
        </w:rPr>
        <w:lastRenderedPageBreak/>
        <w:t>Putting</w:t>
      </w:r>
      <w:r w:rsidR="00AC466E" w:rsidRPr="00206ACB">
        <w:rPr>
          <w:rFonts w:cstheme="minorHAnsi"/>
        </w:rPr>
        <w:t xml:space="preserve"> </w:t>
      </w:r>
      <w:r w:rsidRPr="00206ACB">
        <w:rPr>
          <w:rFonts w:cstheme="minorHAnsi"/>
        </w:rPr>
        <w:t>It</w:t>
      </w:r>
      <w:r w:rsidR="00AC466E" w:rsidRPr="00206ACB">
        <w:rPr>
          <w:rFonts w:cstheme="minorHAnsi"/>
        </w:rPr>
        <w:t xml:space="preserve"> </w:t>
      </w:r>
      <w:r w:rsidRPr="00206ACB">
        <w:rPr>
          <w:rFonts w:cstheme="minorHAnsi"/>
        </w:rPr>
        <w:t>All</w:t>
      </w:r>
      <w:r w:rsidR="00AC466E" w:rsidRPr="00206ACB">
        <w:rPr>
          <w:rFonts w:cstheme="minorHAnsi"/>
        </w:rPr>
        <w:t xml:space="preserve"> </w:t>
      </w:r>
      <w:r w:rsidRPr="00206ACB">
        <w:rPr>
          <w:rFonts w:cstheme="minorHAnsi"/>
        </w:rPr>
        <w:t>Together</w:t>
      </w:r>
      <w:bookmarkEnd w:id="104"/>
      <w:bookmarkEnd w:id="105"/>
    </w:p>
    <w:p w14:paraId="539F37FA" w14:textId="5CE092B1" w:rsidR="00745227" w:rsidRPr="00206ACB" w:rsidRDefault="00745227" w:rsidP="00397EB2">
      <w:r w:rsidRPr="00206ACB">
        <w:t>Finally,</w:t>
      </w:r>
      <w:r w:rsidR="00AC466E" w:rsidRPr="00206ACB">
        <w:t xml:space="preserve"> </w:t>
      </w:r>
      <w:r w:rsidRPr="00206ACB">
        <w:t>we</w:t>
      </w:r>
      <w:r w:rsidR="00AC466E" w:rsidRPr="00206ACB">
        <w:t xml:space="preserve"> </w:t>
      </w:r>
      <w:r w:rsidRPr="00206ACB">
        <w:t>need</w:t>
      </w:r>
      <w:r w:rsidR="00AC466E" w:rsidRPr="00206ACB">
        <w:t xml:space="preserve"> </w:t>
      </w:r>
      <w:r w:rsidRPr="00206ACB">
        <w:t>to</w:t>
      </w:r>
      <w:r w:rsidR="00AC466E" w:rsidRPr="00206ACB">
        <w:t xml:space="preserve"> </w:t>
      </w:r>
      <w:r w:rsidRPr="00206ACB">
        <w:t>update</w:t>
      </w:r>
      <w:r w:rsidR="00AC466E" w:rsidRPr="00206ACB">
        <w:t xml:space="preserve"> </w:t>
      </w:r>
      <w:r w:rsidRPr="00206ACB">
        <w:t>the</w:t>
      </w:r>
      <w:r w:rsidR="00AC466E" w:rsidRPr="00206ACB">
        <w:t xml:space="preserve"> </w:t>
      </w:r>
      <w:r w:rsidRPr="00206ACB">
        <w:t>structure</w:t>
      </w:r>
      <w:r w:rsidR="00AC466E" w:rsidRPr="00206ACB">
        <w:t xml:space="preserve"> </w:t>
      </w:r>
      <w:r w:rsidRPr="00206ACB">
        <w:t>of</w:t>
      </w:r>
      <w:r w:rsidR="00AC466E" w:rsidRPr="00206ACB">
        <w:t xml:space="preserve"> </w:t>
      </w:r>
      <w:r w:rsidRPr="00206ACB">
        <w:t>our</w:t>
      </w:r>
      <w:r w:rsidR="00AC466E" w:rsidRPr="00206ACB">
        <w:t xml:space="preserve"> </w:t>
      </w:r>
      <w:r w:rsidRPr="00206ACB">
        <w:t>files</w:t>
      </w:r>
      <w:r w:rsidR="00AC466E" w:rsidRPr="00206ACB">
        <w:t xml:space="preserve"> </w:t>
      </w:r>
      <w:r w:rsidRPr="00206ACB">
        <w:t>a</w:t>
      </w:r>
      <w:r w:rsidR="00AC466E" w:rsidRPr="00206ACB">
        <w:t xml:space="preserve"> </w:t>
      </w:r>
      <w:r w:rsidRPr="00206ACB">
        <w:t>bit.</w:t>
      </w:r>
      <w:r w:rsidR="00AC466E" w:rsidRPr="00206ACB">
        <w:t xml:space="preserve"> </w:t>
      </w:r>
      <w:r w:rsidRPr="00206ACB">
        <w:t>We</w:t>
      </w:r>
      <w:r w:rsidR="00AC466E" w:rsidRPr="00206ACB">
        <w:t xml:space="preserve"> </w:t>
      </w:r>
      <w:r w:rsidRPr="00206ACB">
        <w:t>will</w:t>
      </w:r>
      <w:r w:rsidR="00AC466E" w:rsidRPr="00206ACB">
        <w:t xml:space="preserve"> </w:t>
      </w:r>
      <w:r w:rsidRPr="00206ACB">
        <w:t>move</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8306EA">
        <w:rPr>
          <w:rStyle w:val="QuoteChar"/>
        </w:rPr>
        <w:t>.asm</w:t>
      </w:r>
      <w:r w:rsidR="00AC466E" w:rsidRPr="00206ACB">
        <w:t xml:space="preserve"> </w:t>
      </w:r>
      <w:r w:rsidRPr="00206ACB">
        <w:t>and</w:t>
      </w:r>
      <w:r w:rsidR="00AC466E" w:rsidRPr="00206ACB">
        <w:t xml:space="preserve"> </w:t>
      </w:r>
      <w:r w:rsidRPr="008306EA">
        <w:rPr>
          <w:rStyle w:val="QuoteChar"/>
        </w:rPr>
        <w:t>.inc</w:t>
      </w:r>
      <w:r w:rsidR="00AC466E" w:rsidRPr="00206ACB">
        <w:t xml:space="preserve"> </w:t>
      </w:r>
      <w:r w:rsidRPr="00206ACB">
        <w:t>files</w:t>
      </w:r>
      <w:r w:rsidR="00AC466E" w:rsidRPr="00206ACB">
        <w:t xml:space="preserve"> </w:t>
      </w:r>
      <w:r w:rsidRPr="00206ACB">
        <w:t>into</w:t>
      </w:r>
      <w:r w:rsidR="00AC466E" w:rsidRPr="00206ACB">
        <w:t xml:space="preserve"> </w:t>
      </w:r>
      <w:r w:rsidRPr="00206ACB">
        <w:t>a</w:t>
      </w:r>
      <w:r w:rsidR="00AC466E" w:rsidRPr="00206ACB">
        <w:t xml:space="preserve"> </w:t>
      </w:r>
      <w:r w:rsidRPr="00206ACB">
        <w:t>sub-directory,</w:t>
      </w:r>
      <w:r w:rsidR="00AC466E" w:rsidRPr="00206ACB">
        <w:t xml:space="preserve"> </w:t>
      </w:r>
      <w:r w:rsidRPr="008306EA">
        <w:rPr>
          <w:rStyle w:val="QuoteChar"/>
        </w:rPr>
        <w:t>src</w:t>
      </w:r>
      <w:r w:rsidRPr="00206ACB">
        <w:t>,</w:t>
      </w:r>
      <w:r w:rsidR="00AC466E" w:rsidRPr="00206ACB">
        <w:t xml:space="preserve"> </w:t>
      </w:r>
      <w:r w:rsidRPr="00206ACB">
        <w:t>with</w:t>
      </w:r>
      <w:r w:rsidR="00AC466E" w:rsidRPr="00206ACB">
        <w:t xml:space="preserve"> </w:t>
      </w:r>
      <w:r w:rsidRPr="00206ACB">
        <w:t>our</w:t>
      </w:r>
      <w:r w:rsidR="00AC466E" w:rsidRPr="00206ACB">
        <w:t xml:space="preserve"> </w:t>
      </w:r>
      <w:r w:rsidRPr="00206ACB">
        <w:t>new</w:t>
      </w:r>
      <w:r w:rsidR="00AC466E" w:rsidRPr="00206ACB">
        <w:t xml:space="preserve"> </w:t>
      </w:r>
      <w:r w:rsidRPr="00206ACB">
        <w:t>linker</w:t>
      </w:r>
      <w:r w:rsidR="00AC466E" w:rsidRPr="00206ACB">
        <w:t xml:space="preserve"> </w:t>
      </w:r>
      <w:r w:rsidRPr="00206ACB">
        <w:t>config</w:t>
      </w:r>
      <w:r w:rsidR="00AC466E" w:rsidRPr="00206ACB">
        <w:t xml:space="preserve"> </w:t>
      </w:r>
      <w:r w:rsidRPr="00206ACB">
        <w:t>at</w:t>
      </w:r>
      <w:r w:rsidR="00AC466E" w:rsidRPr="00206ACB">
        <w:t xml:space="preserve"> </w:t>
      </w:r>
      <w:r w:rsidRPr="00206ACB">
        <w:t>the</w:t>
      </w:r>
      <w:r w:rsidR="00AC466E" w:rsidRPr="00206ACB">
        <w:t xml:space="preserve"> </w:t>
      </w:r>
      <w:r w:rsidRPr="00206ACB">
        <w:t>top</w:t>
      </w:r>
      <w:r w:rsidR="00AC466E" w:rsidRPr="00206ACB">
        <w:t xml:space="preserve"> </w:t>
      </w:r>
      <w:r w:rsidRPr="00206ACB">
        <w:t>level.</w:t>
      </w:r>
      <w:r w:rsidR="00AC466E" w:rsidRPr="00206ACB">
        <w:t xml:space="preserve"> </w:t>
      </w:r>
      <w:r w:rsidRPr="00206ACB">
        <w:t>The</w:t>
      </w:r>
      <w:r w:rsidR="00AC466E" w:rsidRPr="00206ACB">
        <w:t xml:space="preserve"> </w:t>
      </w:r>
      <w:r w:rsidRPr="00206ACB">
        <w:t>code</w:t>
      </w:r>
      <w:r w:rsidR="00AC466E" w:rsidRPr="00206ACB">
        <w:t xml:space="preserve"> </w:t>
      </w:r>
      <w:r w:rsidRPr="00206ACB">
        <w:t>we</w:t>
      </w:r>
      <w:r w:rsidR="00AC466E" w:rsidRPr="00206ACB">
        <w:t xml:space="preserve"> </w:t>
      </w:r>
      <w:r w:rsidRPr="00206ACB">
        <w:t>have</w:t>
      </w:r>
      <w:r w:rsidR="00AC466E" w:rsidRPr="00206ACB">
        <w:t xml:space="preserve"> </w:t>
      </w:r>
      <w:r w:rsidRPr="00206ACB">
        <w:t>after</w:t>
      </w:r>
      <w:r w:rsidR="00AC466E" w:rsidRPr="00206ACB">
        <w:t xml:space="preserve"> </w:t>
      </w:r>
      <w:r w:rsidRPr="00206ACB">
        <w:t>all</w:t>
      </w:r>
      <w:r w:rsidR="00AC466E" w:rsidRPr="00206ACB">
        <w:t xml:space="preserve"> </w:t>
      </w:r>
      <w:r w:rsidRPr="00206ACB">
        <w:t>of</w:t>
      </w:r>
      <w:r w:rsidR="00AC466E" w:rsidRPr="00206ACB">
        <w:t xml:space="preserve"> </w:t>
      </w:r>
      <w:r w:rsidRPr="00206ACB">
        <w:t>our</w:t>
      </w:r>
      <w:r w:rsidR="00AC466E" w:rsidRPr="00206ACB">
        <w:t xml:space="preserve"> </w:t>
      </w:r>
      <w:r w:rsidRPr="00206ACB">
        <w:t>refactoring</w:t>
      </w:r>
      <w:r w:rsidR="00AC466E" w:rsidRPr="00206ACB">
        <w:t xml:space="preserve"> </w:t>
      </w:r>
      <w:r w:rsidRPr="00206ACB">
        <w:t>should</w:t>
      </w:r>
      <w:r w:rsidR="00AC466E" w:rsidRPr="00206ACB">
        <w:t xml:space="preserve"> </w:t>
      </w:r>
      <w:r w:rsidRPr="00206ACB">
        <w:t>now</w:t>
      </w:r>
      <w:r w:rsidR="00AC466E" w:rsidRPr="00206ACB">
        <w:t xml:space="preserve"> </w:t>
      </w:r>
      <w:r w:rsidRPr="00206ACB">
        <w:t>look</w:t>
      </w:r>
      <w:r w:rsidR="00AC466E" w:rsidRPr="00206ACB">
        <w:t xml:space="preserve"> </w:t>
      </w:r>
      <w:r w:rsidRPr="00206ACB">
        <w:t>like</w:t>
      </w:r>
      <w:r w:rsidR="00AC466E" w:rsidRPr="00206ACB">
        <w:t xml:space="preserve"> </w:t>
      </w:r>
      <w:r w:rsidRPr="00206ACB">
        <w:t>this:</w:t>
      </w:r>
    </w:p>
    <w:p w14:paraId="1E33479E" w14:textId="569DD47B" w:rsidR="00745227" w:rsidRPr="00EB4D13" w:rsidRDefault="00190DE1" w:rsidP="00EB4D13">
      <w:pPr>
        <w:pStyle w:val="Quote"/>
        <w:rPr>
          <w:rStyle w:val="z-text"/>
        </w:rPr>
      </w:pPr>
      <w:r w:rsidRPr="00EB4D13">
        <w:rPr>
          <w:rStyle w:val="z-text"/>
        </w:rPr>
        <w:tab/>
      </w:r>
      <w:r w:rsidR="00745227" w:rsidRPr="00EB4D13">
        <w:rPr>
          <w:rStyle w:val="z-text"/>
        </w:rPr>
        <w:t>08-refactoring</w:t>
      </w:r>
    </w:p>
    <w:p w14:paraId="304F2B0D" w14:textId="209E1D63" w:rsidR="00745227" w:rsidRPr="00EB4D13" w:rsidRDefault="00190DE1" w:rsidP="00EB4D13">
      <w:pPr>
        <w:pStyle w:val="Quote"/>
        <w:rPr>
          <w:rStyle w:val="z-text"/>
        </w:rPr>
      </w:pPr>
      <w:r w:rsidRPr="00EB4D13">
        <w:rPr>
          <w:rStyle w:val="z-text"/>
        </w:rPr>
        <w:tab/>
      </w:r>
      <w:r w:rsidR="00AC466E" w:rsidRPr="00EB4D13">
        <w:rPr>
          <w:rStyle w:val="z-text"/>
        </w:rPr>
        <w:t xml:space="preserve">   </w:t>
      </w:r>
      <w:r w:rsidR="00745227" w:rsidRPr="00EB4D13">
        <w:rPr>
          <w:rStyle w:val="z-text"/>
        </w:rPr>
        <w:t>|</w:t>
      </w:r>
    </w:p>
    <w:p w14:paraId="68336378" w14:textId="09DDBE5A" w:rsidR="00745227" w:rsidRPr="00EB4D13" w:rsidRDefault="00190DE1" w:rsidP="00EB4D13">
      <w:pPr>
        <w:pStyle w:val="Quote"/>
        <w:rPr>
          <w:rStyle w:val="z-text"/>
        </w:rPr>
      </w:pPr>
      <w:r w:rsidRPr="00EB4D13">
        <w:rPr>
          <w:rStyle w:val="z-text"/>
        </w:rPr>
        <w:tab/>
      </w:r>
      <w:r w:rsidR="00AC466E" w:rsidRPr="00EB4D13">
        <w:rPr>
          <w:rStyle w:val="z-text"/>
        </w:rPr>
        <w:t xml:space="preserve">   </w:t>
      </w:r>
      <w:r w:rsidR="00745227" w:rsidRPr="00EB4D13">
        <w:rPr>
          <w:rStyle w:val="z-text"/>
        </w:rPr>
        <w:t>|--</w:t>
      </w:r>
      <w:r w:rsidR="00AC466E" w:rsidRPr="00EB4D13">
        <w:rPr>
          <w:rStyle w:val="z-text"/>
        </w:rPr>
        <w:t xml:space="preserve"> </w:t>
      </w:r>
      <w:r w:rsidR="00745227" w:rsidRPr="00EB4D13">
        <w:rPr>
          <w:rStyle w:val="z-text"/>
        </w:rPr>
        <w:t>nes.cfg</w:t>
      </w:r>
    </w:p>
    <w:p w14:paraId="167BD2F4" w14:textId="582428C2" w:rsidR="00745227" w:rsidRPr="00EB4D13" w:rsidRDefault="00190DE1" w:rsidP="00EB4D13">
      <w:pPr>
        <w:pStyle w:val="Quote"/>
        <w:rPr>
          <w:rStyle w:val="z-text"/>
        </w:rPr>
      </w:pPr>
      <w:r w:rsidRPr="00EB4D13">
        <w:rPr>
          <w:rStyle w:val="z-text"/>
        </w:rPr>
        <w:tab/>
      </w:r>
      <w:r w:rsidR="00AC466E" w:rsidRPr="00EB4D13">
        <w:rPr>
          <w:rStyle w:val="z-text"/>
        </w:rPr>
        <w:t xml:space="preserve">   </w:t>
      </w:r>
      <w:r w:rsidR="00745227" w:rsidRPr="00EB4D13">
        <w:rPr>
          <w:rStyle w:val="z-text"/>
        </w:rPr>
        <w:t>|--</w:t>
      </w:r>
      <w:r w:rsidR="00AC466E" w:rsidRPr="00EB4D13">
        <w:rPr>
          <w:rStyle w:val="z-text"/>
        </w:rPr>
        <w:t xml:space="preserve"> </w:t>
      </w:r>
      <w:r w:rsidR="00745227" w:rsidRPr="00EB4D13">
        <w:rPr>
          <w:rStyle w:val="z-text"/>
        </w:rPr>
        <w:t>src</w:t>
      </w:r>
    </w:p>
    <w:p w14:paraId="2758A4BF" w14:textId="5CC9CF68" w:rsidR="00745227" w:rsidRPr="00EB4D13" w:rsidRDefault="00190DE1" w:rsidP="00EB4D13">
      <w:pPr>
        <w:pStyle w:val="Quote"/>
        <w:rPr>
          <w:rStyle w:val="z-text"/>
        </w:rPr>
      </w:pPr>
      <w:r w:rsidRPr="00EB4D13">
        <w:rPr>
          <w:rStyle w:val="z-text"/>
        </w:rPr>
        <w:tab/>
      </w:r>
      <w:r w:rsidR="00AC466E" w:rsidRPr="00EB4D13">
        <w:rPr>
          <w:rStyle w:val="z-text"/>
        </w:rPr>
        <w:t xml:space="preserve">      </w:t>
      </w:r>
      <w:r w:rsidR="00745227" w:rsidRPr="00EB4D13">
        <w:rPr>
          <w:rStyle w:val="z-text"/>
        </w:rPr>
        <w:t>|</w:t>
      </w:r>
    </w:p>
    <w:p w14:paraId="0EB4FF84" w14:textId="75E61FC0" w:rsidR="00745227" w:rsidRPr="00EB4D13" w:rsidRDefault="00190DE1" w:rsidP="00EB4D13">
      <w:pPr>
        <w:pStyle w:val="Quote"/>
        <w:rPr>
          <w:rStyle w:val="z-text"/>
        </w:rPr>
      </w:pPr>
      <w:r w:rsidRPr="00EB4D13">
        <w:rPr>
          <w:rStyle w:val="z-text"/>
        </w:rPr>
        <w:tab/>
      </w:r>
      <w:r w:rsidR="00AC466E" w:rsidRPr="00EB4D13">
        <w:rPr>
          <w:rStyle w:val="z-text"/>
        </w:rPr>
        <w:t xml:space="preserve">      </w:t>
      </w:r>
      <w:r w:rsidR="00745227" w:rsidRPr="00EB4D13">
        <w:rPr>
          <w:rStyle w:val="z-text"/>
        </w:rPr>
        <w:t>|--</w:t>
      </w:r>
      <w:r w:rsidR="00AC466E" w:rsidRPr="00EB4D13">
        <w:rPr>
          <w:rStyle w:val="z-text"/>
        </w:rPr>
        <w:t xml:space="preserve"> </w:t>
      </w:r>
      <w:r w:rsidR="00745227" w:rsidRPr="00EB4D13">
        <w:rPr>
          <w:rStyle w:val="z-text"/>
        </w:rPr>
        <w:t>constants.inc</w:t>
      </w:r>
    </w:p>
    <w:p w14:paraId="50BB3368" w14:textId="24A2AAD5" w:rsidR="00745227" w:rsidRPr="00EB4D13" w:rsidRDefault="00190DE1" w:rsidP="00EB4D13">
      <w:pPr>
        <w:pStyle w:val="Quote"/>
        <w:rPr>
          <w:rStyle w:val="z-text"/>
        </w:rPr>
      </w:pPr>
      <w:r w:rsidRPr="00EB4D13">
        <w:rPr>
          <w:rStyle w:val="z-text"/>
        </w:rPr>
        <w:tab/>
      </w:r>
      <w:r w:rsidR="00AC466E" w:rsidRPr="00EB4D13">
        <w:rPr>
          <w:rStyle w:val="z-text"/>
        </w:rPr>
        <w:t xml:space="preserve">      </w:t>
      </w:r>
      <w:r w:rsidR="00745227" w:rsidRPr="00EB4D13">
        <w:rPr>
          <w:rStyle w:val="z-text"/>
        </w:rPr>
        <w:t>|--</w:t>
      </w:r>
      <w:r w:rsidR="00AC466E" w:rsidRPr="00EB4D13">
        <w:rPr>
          <w:rStyle w:val="z-text"/>
        </w:rPr>
        <w:t xml:space="preserve"> </w:t>
      </w:r>
      <w:r w:rsidR="00745227" w:rsidRPr="00EB4D13">
        <w:rPr>
          <w:rStyle w:val="z-text"/>
        </w:rPr>
        <w:t>header.inc</w:t>
      </w:r>
    </w:p>
    <w:p w14:paraId="38B00F6C" w14:textId="2CF0E286" w:rsidR="00745227" w:rsidRPr="00EB4D13" w:rsidRDefault="00190DE1" w:rsidP="00EB4D13">
      <w:pPr>
        <w:pStyle w:val="Quote"/>
        <w:rPr>
          <w:rStyle w:val="z-text"/>
        </w:rPr>
      </w:pPr>
      <w:r w:rsidRPr="00EB4D13">
        <w:rPr>
          <w:rStyle w:val="z-text"/>
        </w:rPr>
        <w:tab/>
      </w:r>
      <w:r w:rsidR="00AC466E" w:rsidRPr="00EB4D13">
        <w:rPr>
          <w:rStyle w:val="z-text"/>
        </w:rPr>
        <w:t xml:space="preserve">      </w:t>
      </w:r>
      <w:r w:rsidR="00745227" w:rsidRPr="00EB4D13">
        <w:rPr>
          <w:rStyle w:val="z-text"/>
        </w:rPr>
        <w:t>|--</w:t>
      </w:r>
      <w:r w:rsidR="00AC466E" w:rsidRPr="00EB4D13">
        <w:rPr>
          <w:rStyle w:val="z-text"/>
        </w:rPr>
        <w:t xml:space="preserve"> </w:t>
      </w:r>
      <w:r w:rsidR="00745227" w:rsidRPr="00EB4D13">
        <w:rPr>
          <w:rStyle w:val="z-text"/>
        </w:rPr>
        <w:t>helloworld.asm</w:t>
      </w:r>
    </w:p>
    <w:p w14:paraId="554C78A0" w14:textId="430C2BE2" w:rsidR="00745227" w:rsidRPr="00EB4D13" w:rsidRDefault="00190DE1" w:rsidP="00EB4D13">
      <w:pPr>
        <w:pStyle w:val="Quote"/>
        <w:rPr>
          <w:rStyle w:val="z-text"/>
        </w:rPr>
      </w:pPr>
      <w:r w:rsidRPr="00EB4D13">
        <w:rPr>
          <w:rStyle w:val="z-text"/>
        </w:rPr>
        <w:tab/>
      </w:r>
      <w:r w:rsidR="00AC466E" w:rsidRPr="00EB4D13">
        <w:rPr>
          <w:rStyle w:val="z-text"/>
        </w:rPr>
        <w:t xml:space="preserve">      </w:t>
      </w:r>
      <w:r w:rsidR="00745227" w:rsidRPr="00EB4D13">
        <w:rPr>
          <w:rStyle w:val="z-text"/>
        </w:rPr>
        <w:t>|--</w:t>
      </w:r>
      <w:r w:rsidR="00AC466E" w:rsidRPr="00EB4D13">
        <w:rPr>
          <w:rStyle w:val="z-text"/>
        </w:rPr>
        <w:t xml:space="preserve"> </w:t>
      </w:r>
      <w:r w:rsidR="00745227" w:rsidRPr="00EB4D13">
        <w:rPr>
          <w:rStyle w:val="z-text"/>
        </w:rPr>
        <w:t>reset.asm</w:t>
      </w:r>
    </w:p>
    <w:p w14:paraId="71BC7C85" w14:textId="225CD6C7" w:rsidR="00745227" w:rsidRPr="00206ACB" w:rsidRDefault="00745227" w:rsidP="00397EB2">
      <w:r w:rsidRPr="00206ACB">
        <w:t>To</w:t>
      </w:r>
      <w:r w:rsidR="00AC466E" w:rsidRPr="00206ACB">
        <w:t xml:space="preserve"> </w:t>
      </w:r>
      <w:r w:rsidRPr="00206ACB">
        <w:t>assemble</w:t>
      </w:r>
      <w:r w:rsidR="00AC466E" w:rsidRPr="00206ACB">
        <w:t xml:space="preserve"> </w:t>
      </w:r>
      <w:r w:rsidRPr="00206ACB">
        <w:t>and</w:t>
      </w:r>
      <w:r w:rsidR="00AC466E" w:rsidRPr="00206ACB">
        <w:t xml:space="preserve"> </w:t>
      </w:r>
      <w:r w:rsidRPr="00206ACB">
        <w:t>link</w:t>
      </w:r>
      <w:r w:rsidR="00AC466E" w:rsidRPr="00206ACB">
        <w:t xml:space="preserve"> </w:t>
      </w:r>
      <w:r w:rsidRPr="00206ACB">
        <w:t>our</w:t>
      </w:r>
      <w:r w:rsidR="00AC466E" w:rsidRPr="00206ACB">
        <w:t xml:space="preserve"> </w:t>
      </w:r>
      <w:r w:rsidRPr="00206ACB">
        <w:t>code,</w:t>
      </w:r>
      <w:r w:rsidR="00AC466E" w:rsidRPr="00206ACB">
        <w:t xml:space="preserve"> </w:t>
      </w:r>
      <w:r w:rsidRPr="00206ACB">
        <w:t>we</w:t>
      </w:r>
      <w:r w:rsidR="00AC466E" w:rsidRPr="00206ACB">
        <w:t xml:space="preserve"> </w:t>
      </w:r>
      <w:r w:rsidRPr="00206ACB">
        <w:t>will</w:t>
      </w:r>
      <w:r w:rsidR="00AC466E" w:rsidRPr="00206ACB">
        <w:t xml:space="preserve"> </w:t>
      </w:r>
      <w:r w:rsidRPr="00206ACB">
        <w:t>use</w:t>
      </w:r>
      <w:r w:rsidR="00AC466E" w:rsidRPr="00206ACB">
        <w:t xml:space="preserve"> </w:t>
      </w:r>
      <w:r w:rsidRPr="00206ACB">
        <w:t>the</w:t>
      </w:r>
      <w:r w:rsidR="00AC466E" w:rsidRPr="00206ACB">
        <w:t xml:space="preserve"> </w:t>
      </w:r>
      <w:r w:rsidRPr="00206ACB">
        <w:t>following</w:t>
      </w:r>
      <w:r w:rsidR="00AC466E" w:rsidRPr="00206ACB">
        <w:t xml:space="preserve"> </w:t>
      </w:r>
      <w:r w:rsidRPr="00206ACB">
        <w:t>commands</w:t>
      </w:r>
      <w:r w:rsidR="00AC466E" w:rsidRPr="00206ACB">
        <w:t xml:space="preserve"> </w:t>
      </w:r>
      <w:r w:rsidRPr="00206ACB">
        <w:t>(run</w:t>
      </w:r>
      <w:r w:rsidR="00AC466E" w:rsidRPr="00206ACB">
        <w:t xml:space="preserve"> </w:t>
      </w:r>
      <w:r w:rsidRPr="00206ACB">
        <w:t>from</w:t>
      </w:r>
      <w:r w:rsidR="00AC466E" w:rsidRPr="00206ACB">
        <w:t xml:space="preserve"> </w:t>
      </w:r>
      <w:r w:rsidRPr="00206ACB">
        <w:t>the</w:t>
      </w:r>
      <w:r w:rsidR="00AC466E" w:rsidRPr="00206ACB">
        <w:t xml:space="preserve"> </w:t>
      </w:r>
      <w:r w:rsidRPr="00206ACB">
        <w:t>top-level</w:t>
      </w:r>
      <w:r w:rsidR="00AC466E" w:rsidRPr="00206ACB">
        <w:t xml:space="preserve"> </w:t>
      </w:r>
      <w:r w:rsidRPr="008306EA">
        <w:rPr>
          <w:rStyle w:val="QuoteChar"/>
        </w:rPr>
        <w:t>08-refactoring</w:t>
      </w:r>
      <w:r w:rsidR="00AC466E" w:rsidRPr="00206ACB">
        <w:t xml:space="preserve"> </w:t>
      </w:r>
      <w:r w:rsidRPr="00206ACB">
        <w:t>directory):</w:t>
      </w:r>
    </w:p>
    <w:p w14:paraId="6701F7D2" w14:textId="7A8433FB" w:rsidR="00745227" w:rsidRPr="008306EA" w:rsidRDefault="00190DE1" w:rsidP="008306EA">
      <w:pPr>
        <w:pStyle w:val="Quote"/>
        <w:ind w:hanging="90"/>
        <w:rPr>
          <w:rStyle w:val="z-text"/>
        </w:rPr>
      </w:pPr>
      <w:r w:rsidRPr="008306EA">
        <w:rPr>
          <w:rStyle w:val="z-text"/>
        </w:rPr>
        <w:tab/>
      </w:r>
      <w:r w:rsidR="00745227" w:rsidRPr="008306EA">
        <w:rPr>
          <w:rStyle w:val="z-text"/>
        </w:rPr>
        <w:t>ca65</w:t>
      </w:r>
      <w:r w:rsidR="00AC466E" w:rsidRPr="008306EA">
        <w:rPr>
          <w:rStyle w:val="z-text"/>
        </w:rPr>
        <w:t xml:space="preserve"> </w:t>
      </w:r>
      <w:r w:rsidR="00745227" w:rsidRPr="008306EA">
        <w:rPr>
          <w:rStyle w:val="z-text"/>
        </w:rPr>
        <w:t>src/helloworld.asm</w:t>
      </w:r>
    </w:p>
    <w:p w14:paraId="518D16B8" w14:textId="594B0F9C" w:rsidR="00745227" w:rsidRPr="008306EA" w:rsidRDefault="00190DE1" w:rsidP="008306EA">
      <w:pPr>
        <w:pStyle w:val="Quote"/>
        <w:ind w:hanging="90"/>
        <w:rPr>
          <w:rStyle w:val="z-text"/>
        </w:rPr>
      </w:pPr>
      <w:r w:rsidRPr="008306EA">
        <w:rPr>
          <w:rStyle w:val="z-text"/>
        </w:rPr>
        <w:tab/>
      </w:r>
      <w:r w:rsidR="00745227" w:rsidRPr="008306EA">
        <w:rPr>
          <w:rStyle w:val="z-text"/>
        </w:rPr>
        <w:t>ca65</w:t>
      </w:r>
      <w:r w:rsidR="00AC466E" w:rsidRPr="008306EA">
        <w:rPr>
          <w:rStyle w:val="z-text"/>
        </w:rPr>
        <w:t xml:space="preserve"> </w:t>
      </w:r>
      <w:r w:rsidR="00745227" w:rsidRPr="008306EA">
        <w:rPr>
          <w:rStyle w:val="z-text"/>
        </w:rPr>
        <w:t>src/reset.asm</w:t>
      </w:r>
    </w:p>
    <w:p w14:paraId="2CAD6C1C" w14:textId="0DAF9C53" w:rsidR="00745227" w:rsidRPr="008306EA" w:rsidRDefault="00190DE1" w:rsidP="008306EA">
      <w:pPr>
        <w:pStyle w:val="Quote"/>
        <w:ind w:hanging="90"/>
        <w:jc w:val="left"/>
        <w:rPr>
          <w:rStyle w:val="z-text"/>
        </w:rPr>
      </w:pPr>
      <w:r w:rsidRPr="008306EA">
        <w:rPr>
          <w:rStyle w:val="z-text"/>
        </w:rPr>
        <w:tab/>
      </w:r>
      <w:r w:rsidR="00745227" w:rsidRPr="008306EA">
        <w:rPr>
          <w:rStyle w:val="z-text"/>
        </w:rPr>
        <w:t>ld65</w:t>
      </w:r>
      <w:r w:rsidR="00AC466E" w:rsidRPr="008306EA">
        <w:rPr>
          <w:rStyle w:val="z-text"/>
        </w:rPr>
        <w:t xml:space="preserve"> </w:t>
      </w:r>
      <w:r w:rsidR="00745227" w:rsidRPr="008306EA">
        <w:rPr>
          <w:rStyle w:val="z-text"/>
        </w:rPr>
        <w:t>src/reset.o</w:t>
      </w:r>
      <w:r w:rsidR="00AC466E" w:rsidRPr="008306EA">
        <w:rPr>
          <w:rStyle w:val="z-text"/>
        </w:rPr>
        <w:t xml:space="preserve"> </w:t>
      </w:r>
      <w:r w:rsidR="00745227" w:rsidRPr="008306EA">
        <w:rPr>
          <w:rStyle w:val="z-text"/>
        </w:rPr>
        <w:t>src/helloworld.o</w:t>
      </w:r>
      <w:r w:rsidR="00AC466E" w:rsidRPr="008306EA">
        <w:rPr>
          <w:rStyle w:val="z-text"/>
        </w:rPr>
        <w:t xml:space="preserve"> </w:t>
      </w:r>
      <w:r w:rsidR="00745227" w:rsidRPr="008306EA">
        <w:rPr>
          <w:rStyle w:val="z-text"/>
        </w:rPr>
        <w:t>-C</w:t>
      </w:r>
      <w:r w:rsidR="00AC466E" w:rsidRPr="008306EA">
        <w:rPr>
          <w:rStyle w:val="z-text"/>
        </w:rPr>
        <w:t xml:space="preserve"> </w:t>
      </w:r>
      <w:r w:rsidR="00745227" w:rsidRPr="008306EA">
        <w:rPr>
          <w:rStyle w:val="z-text"/>
        </w:rPr>
        <w:t>nes.cfg</w:t>
      </w:r>
      <w:r w:rsidR="00AC466E" w:rsidRPr="008306EA">
        <w:rPr>
          <w:rStyle w:val="z-text"/>
        </w:rPr>
        <w:t xml:space="preserve"> </w:t>
      </w:r>
      <w:r w:rsidR="00745227" w:rsidRPr="008306EA">
        <w:rPr>
          <w:rStyle w:val="z-text"/>
        </w:rPr>
        <w:t>-o</w:t>
      </w:r>
      <w:r w:rsidR="00AC466E" w:rsidRPr="008306EA">
        <w:rPr>
          <w:rStyle w:val="z-text"/>
        </w:rPr>
        <w:t xml:space="preserve"> </w:t>
      </w:r>
      <w:r w:rsidR="00745227" w:rsidRPr="008306EA">
        <w:rPr>
          <w:rStyle w:val="z-text"/>
        </w:rPr>
        <w:t>helloworld.nes</w:t>
      </w:r>
    </w:p>
    <w:p w14:paraId="14192ACB" w14:textId="6745083C" w:rsidR="00745227" w:rsidRPr="00206ACB" w:rsidRDefault="00745227" w:rsidP="00397EB2">
      <w:r w:rsidRPr="00206ACB">
        <w:t>To</w:t>
      </w:r>
      <w:r w:rsidR="00AC466E" w:rsidRPr="00206ACB">
        <w:t xml:space="preserve"> </w:t>
      </w:r>
      <w:r w:rsidRPr="00206ACB">
        <w:t>be</w:t>
      </w:r>
      <w:r w:rsidR="00AC466E" w:rsidRPr="00206ACB">
        <w:t xml:space="preserve"> </w:t>
      </w:r>
      <w:r w:rsidRPr="00206ACB">
        <w:t>clear,</w:t>
      </w:r>
      <w:r w:rsidR="00AC466E" w:rsidRPr="00206ACB">
        <w:t xml:space="preserve"> </w:t>
      </w:r>
      <w:r w:rsidRPr="00206ACB">
        <w:t>what</w:t>
      </w:r>
      <w:r w:rsidR="00AC466E" w:rsidRPr="00206ACB">
        <w:t xml:space="preserve"> </w:t>
      </w:r>
      <w:r w:rsidRPr="00206ACB">
        <w:t>we</w:t>
      </w:r>
      <w:r w:rsidR="00AC466E" w:rsidRPr="00206ACB">
        <w:t xml:space="preserve"> </w:t>
      </w:r>
      <w:r w:rsidRPr="00206ACB">
        <w:t>are</w:t>
      </w:r>
      <w:r w:rsidR="00AC466E" w:rsidRPr="00206ACB">
        <w:t xml:space="preserve"> </w:t>
      </w:r>
      <w:r w:rsidRPr="00206ACB">
        <w:t>doing</w:t>
      </w:r>
      <w:r w:rsidR="00AC466E" w:rsidRPr="00206ACB">
        <w:t xml:space="preserve"> </w:t>
      </w:r>
      <w:r w:rsidRPr="00206ACB">
        <w:t>here</w:t>
      </w:r>
      <w:r w:rsidR="00AC466E" w:rsidRPr="00206ACB">
        <w:t xml:space="preserve"> </w:t>
      </w:r>
      <w:r w:rsidRPr="00206ACB">
        <w:t>is</w:t>
      </w:r>
      <w:r w:rsidR="00AC466E" w:rsidRPr="00206ACB">
        <w:t xml:space="preserve"> </w:t>
      </w:r>
      <w:r w:rsidRPr="00206ACB">
        <w:t>first</w:t>
      </w:r>
      <w:r w:rsidR="00AC466E" w:rsidRPr="00206ACB">
        <w:t xml:space="preserve"> </w:t>
      </w:r>
      <w:r w:rsidRPr="00206ACB">
        <w:t>assembling</w:t>
      </w:r>
      <w:r w:rsidR="00AC466E" w:rsidRPr="00206ACB">
        <w:t xml:space="preserve"> </w:t>
      </w:r>
      <w:r w:rsidRPr="00206ACB">
        <w:t>each</w:t>
      </w:r>
      <w:r w:rsidR="00AC466E" w:rsidRPr="00206ACB">
        <w:t xml:space="preserve"> </w:t>
      </w:r>
      <w:r w:rsidRPr="008306EA">
        <w:rPr>
          <w:rStyle w:val="QuoteChar"/>
        </w:rPr>
        <w:t>.asm</w:t>
      </w:r>
      <w:r w:rsidR="00AC466E" w:rsidRPr="00206ACB">
        <w:t xml:space="preserve"> </w:t>
      </w:r>
      <w:r w:rsidRPr="00206ACB">
        <w:t>file</w:t>
      </w:r>
      <w:r w:rsidR="00AC466E" w:rsidRPr="00206ACB">
        <w:t xml:space="preserve"> </w:t>
      </w:r>
      <w:r w:rsidRPr="00206ACB">
        <w:t>to</w:t>
      </w:r>
      <w:r w:rsidR="00AC466E" w:rsidRPr="00206ACB">
        <w:t xml:space="preserve"> </w:t>
      </w:r>
      <w:r w:rsidRPr="00206ACB">
        <w:t>create</w:t>
      </w:r>
      <w:r w:rsidR="00AC466E" w:rsidRPr="00206ACB">
        <w:t xml:space="preserve"> </w:t>
      </w:r>
      <w:r w:rsidRPr="008306EA">
        <w:rPr>
          <w:rStyle w:val="QuoteChar"/>
        </w:rPr>
        <w:t>.o</w:t>
      </w:r>
      <w:r w:rsidR="00AC466E" w:rsidRPr="00206ACB">
        <w:t xml:space="preserve"> </w:t>
      </w:r>
      <w:r w:rsidRPr="00206ACB">
        <w:t>files.</w:t>
      </w:r>
      <w:r w:rsidR="00AC466E" w:rsidRPr="00206ACB">
        <w:t xml:space="preserve"> </w:t>
      </w:r>
      <w:r w:rsidRPr="00206ACB">
        <w:t>Once</w:t>
      </w:r>
      <w:r w:rsidR="00AC466E" w:rsidRPr="00206ACB">
        <w:t xml:space="preserve"> </w:t>
      </w:r>
      <w:r w:rsidRPr="00206ACB">
        <w:t>that</w:t>
      </w:r>
      <w:r w:rsidR="00AC466E" w:rsidRPr="00206ACB">
        <w:t xml:space="preserve"> </w:t>
      </w:r>
      <w:r w:rsidRPr="00206ACB">
        <w:t>is</w:t>
      </w:r>
      <w:r w:rsidR="00AC466E" w:rsidRPr="00206ACB">
        <w:t xml:space="preserve"> </w:t>
      </w:r>
      <w:r w:rsidRPr="00206ACB">
        <w:t>done,</w:t>
      </w:r>
      <w:r w:rsidR="00AC466E" w:rsidRPr="00206ACB">
        <w:t xml:space="preserve"> </w:t>
      </w:r>
      <w:r w:rsidRPr="00206ACB">
        <w:t>we</w:t>
      </w:r>
      <w:r w:rsidR="00AC466E" w:rsidRPr="00206ACB">
        <w:t xml:space="preserve"> </w:t>
      </w:r>
      <w:r w:rsidRPr="00206ACB">
        <w:t>pass</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rPr>
          <w:rStyle w:val="HTMLCode"/>
          <w:rFonts w:ascii="QTKorrin" w:eastAsiaTheme="majorEastAsia" w:hAnsi="QTKorrin" w:cstheme="minorHAnsi"/>
          <w:color w:val="88030F"/>
          <w:sz w:val="26"/>
          <w:szCs w:val="26"/>
        </w:rPr>
        <w:t>.o</w:t>
      </w:r>
      <w:r w:rsidR="00AC466E" w:rsidRPr="00206ACB">
        <w:t xml:space="preserve"> </w:t>
      </w:r>
      <w:r w:rsidRPr="00206ACB">
        <w:t>files</w:t>
      </w:r>
      <w:r w:rsidR="00AC466E" w:rsidRPr="00206ACB">
        <w:t xml:space="preserve"> </w:t>
      </w:r>
      <w:r w:rsidRPr="00206ACB">
        <w:t>to</w:t>
      </w:r>
      <w:r w:rsidR="00AC466E" w:rsidRPr="00206ACB">
        <w:t xml:space="preserve"> </w:t>
      </w:r>
      <w:r w:rsidRPr="00206ACB">
        <w:t>the</w:t>
      </w:r>
      <w:r w:rsidR="00AC466E" w:rsidRPr="00206ACB">
        <w:t xml:space="preserve"> </w:t>
      </w:r>
      <w:r w:rsidRPr="00206ACB">
        <w:t>linker.</w:t>
      </w:r>
      <w:r w:rsidR="00AC466E" w:rsidRPr="00206ACB">
        <w:t xml:space="preserve"> </w:t>
      </w:r>
      <w:r w:rsidRPr="00206ACB">
        <w:t>Instead</w:t>
      </w:r>
      <w:r w:rsidR="00AC466E" w:rsidRPr="00206ACB">
        <w:t xml:space="preserve"> </w:t>
      </w:r>
      <w:r w:rsidRPr="00206ACB">
        <w:t>of</w:t>
      </w:r>
      <w:r w:rsidR="00AC466E" w:rsidRPr="00206ACB">
        <w:t xml:space="preserve"> </w:t>
      </w:r>
      <w:r w:rsidRPr="00206ACB">
        <w:t>using</w:t>
      </w:r>
      <w:r w:rsidR="00AC466E" w:rsidRPr="00206ACB">
        <w:t xml:space="preserve"> </w:t>
      </w:r>
      <w:r w:rsidRPr="00206ACB">
        <w:t>the</w:t>
      </w:r>
      <w:r w:rsidR="00AC466E" w:rsidRPr="00206ACB">
        <w:t xml:space="preserve"> </w:t>
      </w:r>
      <w:r w:rsidRPr="00206ACB">
        <w:t>default</w:t>
      </w:r>
      <w:r w:rsidR="00AC466E" w:rsidRPr="00206ACB">
        <w:t xml:space="preserve"> </w:t>
      </w:r>
      <w:r w:rsidRPr="00206ACB">
        <w:t>NES</w:t>
      </w:r>
      <w:r w:rsidR="00AC466E" w:rsidRPr="00206ACB">
        <w:t xml:space="preserve"> </w:t>
      </w:r>
      <w:r w:rsidRPr="00206ACB">
        <w:t>linker</w:t>
      </w:r>
      <w:r w:rsidR="00AC466E" w:rsidRPr="00206ACB">
        <w:t xml:space="preserve"> </w:t>
      </w:r>
      <w:r w:rsidRPr="00206ACB">
        <w:t>config</w:t>
      </w:r>
      <w:r w:rsidR="00AC466E" w:rsidRPr="00206ACB">
        <w:t xml:space="preserve"> </w:t>
      </w:r>
      <w:r w:rsidRPr="00206ACB">
        <w:t>(</w:t>
      </w:r>
      <w:r w:rsidRPr="008306EA">
        <w:rPr>
          <w:rStyle w:val="QuoteChar"/>
        </w:rPr>
        <w:t>-t</w:t>
      </w:r>
      <w:r w:rsidR="00AC466E" w:rsidRPr="008306EA">
        <w:rPr>
          <w:rStyle w:val="QuoteChar"/>
        </w:rPr>
        <w:t xml:space="preserve"> </w:t>
      </w:r>
      <w:r w:rsidRPr="008306EA">
        <w:rPr>
          <w:rStyle w:val="QuoteChar"/>
        </w:rPr>
        <w:t>nes</w:t>
      </w:r>
      <w:r w:rsidRPr="00206ACB">
        <w:t>),</w:t>
      </w:r>
      <w:r w:rsidR="00AC466E" w:rsidRPr="00206ACB">
        <w:t xml:space="preserve"> </w:t>
      </w:r>
      <w:r w:rsidRPr="00206ACB">
        <w:t>we</w:t>
      </w:r>
      <w:r w:rsidR="00AC466E" w:rsidRPr="00206ACB">
        <w:t xml:space="preserve"> </w:t>
      </w:r>
      <w:r w:rsidRPr="00206ACB">
        <w:t>use</w:t>
      </w:r>
      <w:r w:rsidR="00AC466E" w:rsidRPr="00206ACB">
        <w:t xml:space="preserve"> </w:t>
      </w:r>
      <w:r w:rsidRPr="00206ACB">
        <w:t>our</w:t>
      </w:r>
      <w:r w:rsidR="00AC466E" w:rsidRPr="00206ACB">
        <w:t xml:space="preserve"> </w:t>
      </w:r>
      <w:r w:rsidRPr="00206ACB">
        <w:t>new</w:t>
      </w:r>
      <w:r w:rsidR="00AC466E" w:rsidRPr="00206ACB">
        <w:t xml:space="preserve"> </w:t>
      </w:r>
      <w:r w:rsidRPr="00206ACB">
        <w:t>custom</w:t>
      </w:r>
      <w:r w:rsidR="00AC466E" w:rsidRPr="00206ACB">
        <w:t xml:space="preserve"> </w:t>
      </w:r>
      <w:r w:rsidRPr="00206ACB">
        <w:t>config</w:t>
      </w:r>
      <w:r w:rsidR="00AC466E" w:rsidRPr="00206ACB">
        <w:t xml:space="preserve"> </w:t>
      </w:r>
      <w:r w:rsidRPr="00206ACB">
        <w:t>(</w:t>
      </w:r>
      <w:r w:rsidRPr="008306EA">
        <w:rPr>
          <w:rStyle w:val="QuoteChar"/>
        </w:rPr>
        <w:t>-C</w:t>
      </w:r>
      <w:r w:rsidR="00AC466E" w:rsidRPr="008306EA">
        <w:rPr>
          <w:rStyle w:val="QuoteChar"/>
        </w:rPr>
        <w:t xml:space="preserve"> </w:t>
      </w:r>
      <w:r w:rsidRPr="008306EA">
        <w:rPr>
          <w:rStyle w:val="QuoteChar"/>
        </w:rPr>
        <w:t>nes.cfg</w:t>
      </w:r>
      <w:r w:rsidRPr="00206ACB">
        <w:t>).</w:t>
      </w:r>
      <w:r w:rsidR="00AC466E" w:rsidRPr="00206ACB">
        <w:t xml:space="preserve"> </w:t>
      </w:r>
      <w:r w:rsidRPr="00206ACB">
        <w:t>The</w:t>
      </w:r>
      <w:r w:rsidR="00AC466E" w:rsidRPr="00206ACB">
        <w:t xml:space="preserve"> </w:t>
      </w:r>
      <w:r w:rsidRPr="00206ACB">
        <w:t>output</w:t>
      </w:r>
      <w:r w:rsidR="00AC466E" w:rsidRPr="00206ACB">
        <w:t xml:space="preserve"> </w:t>
      </w:r>
      <w:r w:rsidRPr="00206ACB">
        <w:t>from</w:t>
      </w:r>
      <w:r w:rsidR="00AC466E" w:rsidRPr="00206ACB">
        <w:t xml:space="preserve"> </w:t>
      </w:r>
      <w:r w:rsidRPr="00206ACB">
        <w:t>the</w:t>
      </w:r>
      <w:r w:rsidR="00AC466E" w:rsidRPr="00206ACB">
        <w:t xml:space="preserve"> </w:t>
      </w:r>
      <w:r w:rsidRPr="00206ACB">
        <w:t>linker</w:t>
      </w:r>
      <w:r w:rsidR="00AC466E" w:rsidRPr="00206ACB">
        <w:t xml:space="preserve"> </w:t>
      </w:r>
      <w:r w:rsidRPr="00206ACB">
        <w:t>is</w:t>
      </w:r>
      <w:r w:rsidR="00AC466E" w:rsidRPr="00206ACB">
        <w:t xml:space="preserve"> </w:t>
      </w:r>
      <w:r w:rsidRPr="00206ACB">
        <w:t>placed</w:t>
      </w:r>
      <w:r w:rsidR="00AC466E" w:rsidRPr="00206ACB">
        <w:t xml:space="preserve"> </w:t>
      </w:r>
      <w:r w:rsidRPr="00206ACB">
        <w:t>into</w:t>
      </w:r>
      <w:r w:rsidR="00AC466E" w:rsidRPr="00206ACB">
        <w:t xml:space="preserve"> </w:t>
      </w:r>
      <w:r w:rsidRPr="00206ACB">
        <w:t>the</w:t>
      </w:r>
      <w:r w:rsidR="00AC466E" w:rsidRPr="00206ACB">
        <w:t xml:space="preserve"> </w:t>
      </w:r>
      <w:r w:rsidRPr="00206ACB">
        <w:t>same</w:t>
      </w:r>
      <w:r w:rsidR="00AC466E" w:rsidRPr="00206ACB">
        <w:t xml:space="preserve"> </w:t>
      </w:r>
      <w:r w:rsidRPr="008306EA">
        <w:rPr>
          <w:rStyle w:val="QuoteChar"/>
        </w:rPr>
        <w:t>helloworld.nes</w:t>
      </w:r>
      <w:r w:rsidR="00AC466E" w:rsidRPr="00206ACB">
        <w:t xml:space="preserve"> </w:t>
      </w:r>
      <w:r w:rsidRPr="00206ACB">
        <w:t>ROM</w:t>
      </w:r>
      <w:r w:rsidR="00AC466E" w:rsidRPr="00206ACB">
        <w:t xml:space="preserve"> </w:t>
      </w:r>
      <w:r w:rsidRPr="00206ACB">
        <w:t>file.</w:t>
      </w:r>
    </w:p>
    <w:p w14:paraId="66D77B4A" w14:textId="572F126D" w:rsidR="00745227" w:rsidRPr="00206ACB" w:rsidRDefault="00745227" w:rsidP="00397EB2">
      <w:r w:rsidRPr="00206ACB">
        <w:t>If</w:t>
      </w:r>
      <w:r w:rsidR="00AC466E" w:rsidRPr="00206ACB">
        <w:t xml:space="preserve"> </w:t>
      </w:r>
      <w:r w:rsidRPr="00206ACB">
        <w:t>you</w:t>
      </w:r>
      <w:r w:rsidR="00AC466E" w:rsidRPr="00206ACB">
        <w:t xml:space="preserve"> </w:t>
      </w:r>
      <w:r w:rsidRPr="00206ACB">
        <w:t>would</w:t>
      </w:r>
      <w:r w:rsidR="00AC466E" w:rsidRPr="00206ACB">
        <w:t xml:space="preserve"> </w:t>
      </w:r>
      <w:r w:rsidRPr="00206ACB">
        <w:t>like</w:t>
      </w:r>
      <w:r w:rsidR="00AC466E" w:rsidRPr="00206ACB">
        <w:t xml:space="preserve"> </w:t>
      </w:r>
      <w:r w:rsidRPr="00206ACB">
        <w:t>to</w:t>
      </w:r>
      <w:r w:rsidR="00AC466E" w:rsidRPr="00206ACB">
        <w:t xml:space="preserve"> </w:t>
      </w:r>
      <w:r w:rsidRPr="00206ACB">
        <w:t>download</w:t>
      </w:r>
      <w:r w:rsidR="00AC466E" w:rsidRPr="00206ACB">
        <w:t xml:space="preserve"> </w:t>
      </w:r>
      <w:r w:rsidRPr="00206ACB">
        <w:t>a</w:t>
      </w:r>
      <w:r w:rsidR="00AC466E" w:rsidRPr="00206ACB">
        <w:t xml:space="preserve"> </w:t>
      </w:r>
      <w:r w:rsidRPr="00206ACB">
        <w:t>copy</w:t>
      </w:r>
      <w:r w:rsidR="00AC466E" w:rsidRPr="00206ACB">
        <w:t xml:space="preserve"> </w:t>
      </w:r>
      <w:r w:rsidRPr="00206ACB">
        <w:t>of</w:t>
      </w:r>
      <w:r w:rsidR="00AC466E" w:rsidRPr="00206ACB">
        <w:t xml:space="preserve"> </w:t>
      </w:r>
      <w:r w:rsidRPr="00206ACB">
        <w:t>the</w:t>
      </w:r>
      <w:r w:rsidR="00AC466E" w:rsidRPr="00206ACB">
        <w:t xml:space="preserve"> </w:t>
      </w:r>
      <w:r w:rsidRPr="00206ACB">
        <w:t>files</w:t>
      </w:r>
      <w:r w:rsidR="00AC466E" w:rsidRPr="00206ACB">
        <w:t xml:space="preserve"> </w:t>
      </w:r>
      <w:r w:rsidRPr="00206ACB">
        <w:t>listed</w:t>
      </w:r>
      <w:r w:rsidR="00AC466E" w:rsidRPr="00206ACB">
        <w:t xml:space="preserve"> </w:t>
      </w:r>
      <w:r w:rsidRPr="00206ACB">
        <w:t>above,</w:t>
      </w:r>
      <w:r w:rsidR="00AC466E" w:rsidRPr="00206ACB">
        <w:t xml:space="preserve"> </w:t>
      </w:r>
      <w:r w:rsidRPr="00206ACB">
        <w:t>here</w:t>
      </w:r>
      <w:r w:rsidR="00AC466E" w:rsidRPr="00206ACB">
        <w:t xml:space="preserve"> </w:t>
      </w:r>
      <w:r w:rsidRPr="00206ACB">
        <w:t>is</w:t>
      </w:r>
      <w:r w:rsidR="00AC466E" w:rsidRPr="00206ACB">
        <w:t xml:space="preserve"> </w:t>
      </w:r>
      <w:r w:rsidRPr="00206ACB">
        <w:t>a</w:t>
      </w:r>
      <w:r w:rsidR="00AC466E" w:rsidRPr="00206ACB">
        <w:t xml:space="preserve"> </w:t>
      </w:r>
      <w:hyperlink r:id="rId83" w:history="1">
        <w:r w:rsidRPr="00206ACB">
          <w:rPr>
            <w:rStyle w:val="Hyperlink"/>
            <w:rFonts w:eastAsiaTheme="majorEastAsia" w:cstheme="minorHAnsi"/>
            <w:color w:val="82642B"/>
            <w:szCs w:val="26"/>
          </w:rPr>
          <w:t>ZIP</w:t>
        </w:r>
        <w:r w:rsidR="00AC466E" w:rsidRPr="00206ACB">
          <w:rPr>
            <w:rStyle w:val="Hyperlink"/>
            <w:rFonts w:eastAsiaTheme="majorEastAsia" w:cstheme="minorHAnsi"/>
            <w:color w:val="82642B"/>
            <w:szCs w:val="26"/>
          </w:rPr>
          <w:t xml:space="preserve"> </w:t>
        </w:r>
        <w:r w:rsidRPr="00206ACB">
          <w:rPr>
            <w:rStyle w:val="Hyperlink"/>
            <w:rFonts w:eastAsiaTheme="majorEastAsia" w:cstheme="minorHAnsi"/>
            <w:color w:val="82642B"/>
            <w:szCs w:val="26"/>
          </w:rPr>
          <w:t>file</w:t>
        </w:r>
        <w:r w:rsidR="004A244C" w:rsidRPr="00206ACB">
          <w:rPr>
            <w:rStyle w:val="Hyperlink"/>
            <w:rFonts w:eastAsiaTheme="majorEastAsia" w:cstheme="minorHAnsi"/>
            <w:color w:val="82642B"/>
            <w:szCs w:val="26"/>
          </w:rPr>
          <w:t xml:space="preserve"> (https://famicom.party/book/projects/08-refactoring.zip)</w:t>
        </w:r>
      </w:hyperlink>
      <w:r w:rsidR="00AC466E" w:rsidRPr="00206ACB">
        <w:t xml:space="preserve"> </w:t>
      </w:r>
      <w:r w:rsidRPr="00206ACB">
        <w:t>of</w:t>
      </w:r>
      <w:r w:rsidR="00AC466E" w:rsidRPr="00206ACB">
        <w:t xml:space="preserve"> </w:t>
      </w:r>
      <w:r w:rsidRPr="00206ACB">
        <w:t>everything</w:t>
      </w:r>
      <w:r w:rsidR="00AC466E" w:rsidRPr="00206ACB">
        <w:t xml:space="preserve"> </w:t>
      </w:r>
      <w:r w:rsidRPr="00206ACB">
        <w:t>so</w:t>
      </w:r>
      <w:r w:rsidR="00AC466E" w:rsidRPr="00206ACB">
        <w:t xml:space="preserve"> </w:t>
      </w:r>
      <w:r w:rsidRPr="00206ACB">
        <w:t>far.</w:t>
      </w:r>
      <w:r w:rsidR="00AC466E" w:rsidRPr="00206ACB">
        <w:t xml:space="preserve"> </w:t>
      </w:r>
      <w:r w:rsidRPr="00206ACB">
        <w:t>We'll</w:t>
      </w:r>
      <w:r w:rsidR="00AC466E" w:rsidRPr="00206ACB">
        <w:t xml:space="preserve"> </w:t>
      </w:r>
      <w:r w:rsidRPr="00206ACB">
        <w:t>be</w:t>
      </w:r>
      <w:r w:rsidR="00AC466E" w:rsidRPr="00206ACB">
        <w:t xml:space="preserve"> </w:t>
      </w:r>
      <w:r w:rsidRPr="00206ACB">
        <w:t>using</w:t>
      </w:r>
      <w:r w:rsidR="00AC466E" w:rsidRPr="00206ACB">
        <w:t xml:space="preserve"> </w:t>
      </w:r>
      <w:r w:rsidRPr="00206ACB">
        <w:t>this</w:t>
      </w:r>
      <w:r w:rsidR="00AC466E" w:rsidRPr="00206ACB">
        <w:t xml:space="preserve"> </w:t>
      </w:r>
      <w:r w:rsidRPr="00206ACB">
        <w:t>setup</w:t>
      </w:r>
      <w:r w:rsidR="00AC466E" w:rsidRPr="00206ACB">
        <w:t xml:space="preserve"> </w:t>
      </w:r>
      <w:r w:rsidRPr="00206ACB">
        <w:t>as</w:t>
      </w:r>
      <w:r w:rsidR="00AC466E" w:rsidRPr="00206ACB">
        <w:t xml:space="preserve"> </w:t>
      </w:r>
      <w:r w:rsidRPr="00206ACB">
        <w:t>a</w:t>
      </w:r>
      <w:r w:rsidR="00AC466E" w:rsidRPr="00206ACB">
        <w:t xml:space="preserve"> </w:t>
      </w:r>
      <w:r w:rsidRPr="00206ACB">
        <w:t>base</w:t>
      </w:r>
      <w:r w:rsidR="00AC466E" w:rsidRPr="00206ACB">
        <w:t xml:space="preserve"> </w:t>
      </w:r>
      <w:r w:rsidRPr="00206ACB">
        <w:t>for</w:t>
      </w:r>
      <w:r w:rsidR="00AC466E" w:rsidRPr="00206ACB">
        <w:t xml:space="preserve"> </w:t>
      </w:r>
      <w:r w:rsidRPr="00206ACB">
        <w:t>our</w:t>
      </w:r>
      <w:r w:rsidR="00AC466E" w:rsidRPr="00206ACB">
        <w:t xml:space="preserve"> </w:t>
      </w:r>
      <w:r w:rsidRPr="00206ACB">
        <w:t>future</w:t>
      </w:r>
      <w:r w:rsidR="00AC466E" w:rsidRPr="00206ACB">
        <w:t xml:space="preserve"> </w:t>
      </w:r>
      <w:r w:rsidRPr="00206ACB">
        <w:t>projects,</w:t>
      </w:r>
      <w:r w:rsidR="00AC466E" w:rsidRPr="00206ACB">
        <w:t xml:space="preserve"> </w:t>
      </w:r>
      <w:r w:rsidRPr="00206ACB">
        <w:t>so</w:t>
      </w:r>
      <w:r w:rsidR="00AC466E" w:rsidRPr="00206ACB">
        <w:t xml:space="preserve"> </w:t>
      </w:r>
      <w:r w:rsidRPr="00206ACB">
        <w:t>be</w:t>
      </w:r>
      <w:r w:rsidR="00AC466E" w:rsidRPr="00206ACB">
        <w:t xml:space="preserve"> </w:t>
      </w:r>
      <w:r w:rsidRPr="00206ACB">
        <w:t>sure</w:t>
      </w:r>
      <w:r w:rsidR="00AC466E" w:rsidRPr="00206ACB">
        <w:t xml:space="preserve"> </w:t>
      </w:r>
      <w:r w:rsidRPr="00206ACB">
        <w:t>that</w:t>
      </w:r>
      <w:r w:rsidR="00AC466E" w:rsidRPr="00206ACB">
        <w:t xml:space="preserve"> </w:t>
      </w:r>
      <w:r w:rsidRPr="00206ACB">
        <w:t>you</w:t>
      </w:r>
      <w:r w:rsidR="00AC466E" w:rsidRPr="00206ACB">
        <w:t xml:space="preserve"> </w:t>
      </w:r>
      <w:r w:rsidRPr="00206ACB">
        <w:t>are</w:t>
      </w:r>
      <w:r w:rsidR="00AC466E" w:rsidRPr="00206ACB">
        <w:t xml:space="preserve"> </w:t>
      </w:r>
      <w:r w:rsidRPr="00206ACB">
        <w:t>able</w:t>
      </w:r>
      <w:r w:rsidR="00AC466E" w:rsidRPr="00206ACB">
        <w:t xml:space="preserve"> </w:t>
      </w:r>
      <w:r w:rsidRPr="00206ACB">
        <w:t>to</w:t>
      </w:r>
      <w:r w:rsidR="00AC466E" w:rsidRPr="00206ACB">
        <w:t xml:space="preserve"> </w:t>
      </w:r>
      <w:r w:rsidRPr="00206ACB">
        <w:t>assemble,</w:t>
      </w:r>
      <w:r w:rsidR="00AC466E" w:rsidRPr="00206ACB">
        <w:t xml:space="preserve"> </w:t>
      </w:r>
      <w:r w:rsidRPr="00206ACB">
        <w:t>link,</w:t>
      </w:r>
      <w:r w:rsidR="00AC466E" w:rsidRPr="00206ACB">
        <w:t xml:space="preserve"> </w:t>
      </w:r>
      <w:r w:rsidRPr="00206ACB">
        <w:t>and</w:t>
      </w:r>
      <w:r w:rsidR="00AC466E" w:rsidRPr="00206ACB">
        <w:t xml:space="preserve"> </w:t>
      </w:r>
      <w:r w:rsidRPr="00206ACB">
        <w:t>run</w:t>
      </w:r>
      <w:r w:rsidR="00AC466E" w:rsidRPr="00206ACB">
        <w:t xml:space="preserve"> </w:t>
      </w:r>
      <w:r w:rsidRPr="00206ACB">
        <w:t>the</w:t>
      </w:r>
      <w:r w:rsidR="00AC466E" w:rsidRPr="00206ACB">
        <w:t xml:space="preserve"> </w:t>
      </w:r>
      <w:r w:rsidRPr="00206ACB">
        <w:t>code</w:t>
      </w:r>
      <w:r w:rsidR="00AC466E" w:rsidRPr="00206ACB">
        <w:t xml:space="preserve"> </w:t>
      </w:r>
      <w:r w:rsidRPr="00206ACB">
        <w:t>before</w:t>
      </w:r>
      <w:r w:rsidR="00AC466E" w:rsidRPr="00206ACB">
        <w:t xml:space="preserve"> </w:t>
      </w:r>
      <w:r w:rsidRPr="00206ACB">
        <w:t>moving</w:t>
      </w:r>
      <w:r w:rsidR="00AC466E" w:rsidRPr="00206ACB">
        <w:t xml:space="preserve"> </w:t>
      </w:r>
      <w:r w:rsidRPr="00206ACB">
        <w:t>on.</w:t>
      </w:r>
    </w:p>
    <w:p w14:paraId="10774754" w14:textId="6A052FEE" w:rsidR="008C1294" w:rsidRPr="00206ACB" w:rsidRDefault="008C1294" w:rsidP="009944E9">
      <w:pPr>
        <w:widowControl/>
        <w:autoSpaceDE/>
        <w:autoSpaceDN/>
        <w:jc w:val="left"/>
        <w:rPr>
          <w:rFonts w:eastAsiaTheme="majorEastAsia" w:cstheme="minorHAnsi"/>
          <w:color w:val="2F5496" w:themeColor="accent1" w:themeShade="BF"/>
          <w:szCs w:val="26"/>
        </w:rPr>
      </w:pPr>
      <w:r w:rsidRPr="00206ACB">
        <w:rPr>
          <w:rFonts w:cstheme="minorHAnsi"/>
          <w:szCs w:val="26"/>
        </w:rPr>
        <w:br w:type="page"/>
      </w:r>
    </w:p>
    <w:p w14:paraId="31DB1355" w14:textId="30024656" w:rsidR="000E7EA9" w:rsidRPr="00206ACB" w:rsidRDefault="008C1294" w:rsidP="0002772B">
      <w:pPr>
        <w:pStyle w:val="Heading1"/>
        <w:rPr>
          <w:rFonts w:cstheme="minorHAnsi"/>
        </w:rPr>
      </w:pPr>
      <w:bookmarkStart w:id="106" w:name="_Toc168434233"/>
      <w:bookmarkStart w:id="107" w:name="_Toc168542744"/>
      <w:r w:rsidRPr="00206ACB">
        <w:rPr>
          <w:rFonts w:cstheme="minorHAnsi"/>
        </w:rPr>
        <w:lastRenderedPageBreak/>
        <w:t>Part</w:t>
      </w:r>
      <w:r w:rsidR="00AC466E" w:rsidRPr="00206ACB">
        <w:rPr>
          <w:rFonts w:cstheme="minorHAnsi"/>
        </w:rPr>
        <w:t xml:space="preserve"> </w:t>
      </w:r>
      <w:r w:rsidRPr="00206ACB">
        <w:rPr>
          <w:rFonts w:cstheme="minorHAnsi"/>
        </w:rPr>
        <w:t>II:</w:t>
      </w:r>
      <w:r w:rsidR="00AC466E" w:rsidRPr="00206ACB">
        <w:rPr>
          <w:rFonts w:cstheme="minorHAnsi"/>
        </w:rPr>
        <w:t xml:space="preserve"> </w:t>
      </w:r>
      <w:r w:rsidRPr="00206ACB">
        <w:rPr>
          <w:rFonts w:cstheme="minorHAnsi"/>
        </w:rPr>
        <w:t>Graphics</w:t>
      </w:r>
      <w:bookmarkEnd w:id="106"/>
      <w:bookmarkEnd w:id="107"/>
    </w:p>
    <w:p w14:paraId="06490AB0" w14:textId="05DDB252" w:rsidR="00470351" w:rsidRPr="00206ACB" w:rsidRDefault="00A22EC9">
      <w:pPr>
        <w:pStyle w:val="Heading2"/>
        <w:numPr>
          <w:ilvl w:val="0"/>
          <w:numId w:val="59"/>
        </w:numPr>
        <w:rPr>
          <w:rFonts w:cstheme="minorHAnsi"/>
        </w:rPr>
      </w:pPr>
      <w:bookmarkStart w:id="108" w:name="_Toc168434234"/>
      <w:bookmarkStart w:id="109" w:name="_Toc168542745"/>
      <w:r w:rsidRPr="00206ACB">
        <w:rPr>
          <w:rFonts w:cstheme="minorHAnsi"/>
        </w:rPr>
        <w:t>The</w:t>
      </w:r>
      <w:r w:rsidR="00AC466E" w:rsidRPr="00206ACB">
        <w:rPr>
          <w:rFonts w:cstheme="minorHAnsi"/>
        </w:rPr>
        <w:t xml:space="preserve"> </w:t>
      </w:r>
      <w:r w:rsidRPr="00206ACB">
        <w:rPr>
          <w:rFonts w:cstheme="minorHAnsi"/>
        </w:rPr>
        <w:t>PPU</w:t>
      </w:r>
      <w:bookmarkEnd w:id="108"/>
      <w:bookmarkEnd w:id="109"/>
    </w:p>
    <w:p w14:paraId="6CAEDB54" w14:textId="110096E2" w:rsidR="003A6A9D" w:rsidRPr="00206ACB" w:rsidRDefault="003A6A9D" w:rsidP="005955F3">
      <w:r w:rsidRPr="00206ACB">
        <w:t>A</w:t>
      </w:r>
      <w:r w:rsidR="00AC466E" w:rsidRPr="00206ACB">
        <w:t xml:space="preserve"> </w:t>
      </w:r>
      <w:r w:rsidRPr="00206ACB">
        <w:t>"game"</w:t>
      </w:r>
      <w:r w:rsidR="00AC466E" w:rsidRPr="00206ACB">
        <w:t xml:space="preserve"> </w:t>
      </w:r>
      <w:r w:rsidRPr="00206ACB">
        <w:t>for</w:t>
      </w:r>
      <w:r w:rsidR="00AC466E" w:rsidRPr="00206ACB">
        <w:t xml:space="preserve"> </w:t>
      </w:r>
      <w:r w:rsidRPr="00206ACB">
        <w:t>the</w:t>
      </w:r>
      <w:r w:rsidR="00AC466E" w:rsidRPr="00206ACB">
        <w:t xml:space="preserve"> </w:t>
      </w:r>
      <w:r w:rsidRPr="00206ACB">
        <w:t>NES</w:t>
      </w:r>
      <w:r w:rsidR="00AC466E" w:rsidRPr="00206ACB">
        <w:t xml:space="preserve"> </w:t>
      </w:r>
      <w:r w:rsidRPr="00206ACB">
        <w:t>is</w:t>
      </w:r>
      <w:r w:rsidR="00AC466E" w:rsidRPr="00206ACB">
        <w:t xml:space="preserve"> </w:t>
      </w:r>
      <w:r w:rsidRPr="00206ACB">
        <w:t>made</w:t>
      </w:r>
      <w:r w:rsidR="00AC466E" w:rsidRPr="00206ACB">
        <w:t xml:space="preserve"> </w:t>
      </w:r>
      <w:r w:rsidRPr="00206ACB">
        <w:t>up</w:t>
      </w:r>
      <w:r w:rsidR="00AC466E" w:rsidRPr="00206ACB">
        <w:t xml:space="preserve"> </w:t>
      </w:r>
      <w:r w:rsidRPr="00206ACB">
        <w:t>of</w:t>
      </w:r>
      <w:r w:rsidR="00AC466E" w:rsidRPr="00206ACB">
        <w:t xml:space="preserve"> </w:t>
      </w:r>
      <w:r w:rsidRPr="00206ACB">
        <w:t>three</w:t>
      </w:r>
      <w:r w:rsidR="00AC466E" w:rsidRPr="00206ACB">
        <w:t xml:space="preserve"> </w:t>
      </w:r>
      <w:r w:rsidRPr="00206ACB">
        <w:t>components:</w:t>
      </w:r>
      <w:r w:rsidR="00AC466E" w:rsidRPr="00206ACB">
        <w:t xml:space="preserve"> </w:t>
      </w:r>
      <w:r w:rsidRPr="00206ACB">
        <w:t>graphics</w:t>
      </w:r>
      <w:r w:rsidR="00AC466E" w:rsidRPr="00206ACB">
        <w:t xml:space="preserve"> </w:t>
      </w:r>
      <w:r w:rsidRPr="00206ACB">
        <w:t>displayed</w:t>
      </w:r>
      <w:r w:rsidR="00AC466E" w:rsidRPr="00206ACB">
        <w:t xml:space="preserve"> </w:t>
      </w:r>
      <w:r w:rsidRPr="00206ACB">
        <w:t>on</w:t>
      </w:r>
      <w:r w:rsidR="00AC466E" w:rsidRPr="00206ACB">
        <w:t xml:space="preserve"> </w:t>
      </w:r>
      <w:r w:rsidRPr="00206ACB">
        <w:t>a</w:t>
      </w:r>
      <w:r w:rsidR="00AC466E" w:rsidRPr="00206ACB">
        <w:t xml:space="preserve"> </w:t>
      </w:r>
      <w:r w:rsidRPr="00206ACB">
        <w:t>screen,</w:t>
      </w:r>
      <w:r w:rsidR="00AC466E" w:rsidRPr="00206ACB">
        <w:t xml:space="preserve"> </w:t>
      </w:r>
      <w:r w:rsidRPr="00206ACB">
        <w:t>user</w:t>
      </w:r>
      <w:r w:rsidR="00AC466E" w:rsidRPr="00206ACB">
        <w:t xml:space="preserve"> </w:t>
      </w:r>
      <w:r w:rsidRPr="00206ACB">
        <w:t>input</w:t>
      </w:r>
      <w:r w:rsidR="00AC466E" w:rsidRPr="00206ACB">
        <w:t xml:space="preserve"> </w:t>
      </w:r>
      <w:r w:rsidRPr="00206ACB">
        <w:t>through</w:t>
      </w:r>
      <w:r w:rsidR="00AC466E" w:rsidRPr="00206ACB">
        <w:t xml:space="preserve"> </w:t>
      </w:r>
      <w:r w:rsidRPr="00206ACB">
        <w:t>some</w:t>
      </w:r>
      <w:r w:rsidR="00AC466E" w:rsidRPr="00206ACB">
        <w:t xml:space="preserve"> </w:t>
      </w:r>
      <w:r w:rsidRPr="00206ACB">
        <w:t>kind</w:t>
      </w:r>
      <w:r w:rsidR="00AC466E" w:rsidRPr="00206ACB">
        <w:t xml:space="preserve"> </w:t>
      </w:r>
      <w:r w:rsidRPr="00206ACB">
        <w:t>of</w:t>
      </w:r>
      <w:r w:rsidR="00AC466E" w:rsidRPr="00206ACB">
        <w:t xml:space="preserve"> </w:t>
      </w:r>
      <w:r w:rsidRPr="00206ACB">
        <w:t>controller,</w:t>
      </w:r>
      <w:r w:rsidR="00AC466E" w:rsidRPr="00206ACB">
        <w:t xml:space="preserve"> </w:t>
      </w:r>
      <w:r w:rsidRPr="00206ACB">
        <w:t>and</w:t>
      </w:r>
      <w:r w:rsidR="00AC466E" w:rsidRPr="00206ACB">
        <w:t xml:space="preserve"> </w:t>
      </w:r>
      <w:r w:rsidRPr="00206ACB">
        <w:t>audio</w:t>
      </w:r>
      <w:r w:rsidR="00AC466E" w:rsidRPr="00206ACB">
        <w:t xml:space="preserve"> </w:t>
      </w:r>
      <w:r w:rsidRPr="00206ACB">
        <w:t>for</w:t>
      </w:r>
      <w:r w:rsidR="00AC466E" w:rsidRPr="00206ACB">
        <w:t xml:space="preserve"> </w:t>
      </w:r>
      <w:r w:rsidRPr="00206ACB">
        <w:t>music</w:t>
      </w:r>
      <w:r w:rsidR="00AC466E" w:rsidRPr="00206ACB">
        <w:t xml:space="preserve"> </w:t>
      </w:r>
      <w:r w:rsidRPr="00206ACB">
        <w:t>and</w:t>
      </w:r>
      <w:r w:rsidR="00AC466E" w:rsidRPr="00206ACB">
        <w:t xml:space="preserve"> </w:t>
      </w:r>
      <w:r w:rsidRPr="00206ACB">
        <w:t>sound</w:t>
      </w:r>
      <w:r w:rsidR="00AC466E" w:rsidRPr="00206ACB">
        <w:t xml:space="preserve"> </w:t>
      </w:r>
      <w:r w:rsidRPr="00206ACB">
        <w:t>effects.</w:t>
      </w:r>
      <w:r w:rsidR="00AC466E" w:rsidRPr="00206ACB">
        <w:t xml:space="preserve"> </w:t>
      </w:r>
      <w:r w:rsidRPr="00206ACB">
        <w:t>The</w:t>
      </w:r>
      <w:r w:rsidR="00AC466E" w:rsidRPr="00206ACB">
        <w:t xml:space="preserve"> </w:t>
      </w:r>
      <w:r w:rsidRPr="00206ACB">
        <w:t>game</w:t>
      </w:r>
      <w:r w:rsidR="00AC466E" w:rsidRPr="00206ACB">
        <w:t xml:space="preserve"> </w:t>
      </w:r>
      <w:r w:rsidRPr="00206ACB">
        <w:t>uses</w:t>
      </w:r>
      <w:r w:rsidR="00AC466E" w:rsidRPr="00206ACB">
        <w:t xml:space="preserve"> </w:t>
      </w:r>
      <w:r w:rsidRPr="00206ACB">
        <w:t>the</w:t>
      </w:r>
      <w:r w:rsidR="00AC466E" w:rsidRPr="00206ACB">
        <w:t xml:space="preserve"> </w:t>
      </w:r>
      <w:r w:rsidRPr="00206ACB">
        <w:t>user's</w:t>
      </w:r>
      <w:r w:rsidR="00AC466E" w:rsidRPr="00206ACB">
        <w:t xml:space="preserve"> </w:t>
      </w:r>
      <w:r w:rsidRPr="00206ACB">
        <w:t>input</w:t>
      </w:r>
      <w:r w:rsidR="00AC466E" w:rsidRPr="00206ACB">
        <w:t xml:space="preserve"> </w:t>
      </w:r>
      <w:r w:rsidRPr="00206ACB">
        <w:t>to</w:t>
      </w:r>
      <w:r w:rsidR="00AC466E" w:rsidRPr="00206ACB">
        <w:t xml:space="preserve"> </w:t>
      </w:r>
      <w:r w:rsidRPr="00206ACB">
        <w:t>change</w:t>
      </w:r>
      <w:r w:rsidR="00AC466E" w:rsidRPr="00206ACB">
        <w:t xml:space="preserve"> </w:t>
      </w:r>
      <w:r w:rsidRPr="00206ACB">
        <w:t>the</w:t>
      </w:r>
      <w:r w:rsidR="00AC466E" w:rsidRPr="00206ACB">
        <w:t xml:space="preserve"> </w:t>
      </w:r>
      <w:r w:rsidRPr="00206ACB">
        <w:t>graphics</w:t>
      </w:r>
      <w:r w:rsidR="00AC466E" w:rsidRPr="00206ACB">
        <w:t xml:space="preserve"> </w:t>
      </w:r>
      <w:r w:rsidRPr="00206ACB">
        <w:t>it</w:t>
      </w:r>
      <w:r w:rsidR="00AC466E" w:rsidRPr="00206ACB">
        <w:t xml:space="preserve"> </w:t>
      </w:r>
      <w:r w:rsidRPr="00206ACB">
        <w:t>displays</w:t>
      </w:r>
      <w:r w:rsidR="00AC466E" w:rsidRPr="00206ACB">
        <w:t xml:space="preserve"> </w:t>
      </w:r>
      <w:r w:rsidRPr="00206ACB">
        <w:t>and</w:t>
      </w:r>
      <w:r w:rsidR="00AC466E" w:rsidRPr="00206ACB">
        <w:t xml:space="preserve"> </w:t>
      </w:r>
      <w:r w:rsidRPr="00206ACB">
        <w:t>the</w:t>
      </w:r>
      <w:r w:rsidR="00AC466E" w:rsidRPr="00206ACB">
        <w:t xml:space="preserve"> </w:t>
      </w:r>
      <w:r w:rsidRPr="00206ACB">
        <w:t>audio</w:t>
      </w:r>
      <w:r w:rsidR="00AC466E" w:rsidRPr="00206ACB">
        <w:t xml:space="preserve"> </w:t>
      </w:r>
      <w:r w:rsidRPr="00206ACB">
        <w:t>it</w:t>
      </w:r>
      <w:r w:rsidR="00AC466E" w:rsidRPr="00206ACB">
        <w:t xml:space="preserve"> </w:t>
      </w:r>
      <w:r w:rsidRPr="00206ACB">
        <w:t>plays,</w:t>
      </w:r>
      <w:r w:rsidR="00AC466E" w:rsidRPr="00206ACB">
        <w:t xml:space="preserve"> </w:t>
      </w:r>
      <w:r w:rsidRPr="00206ACB">
        <w:t>until</w:t>
      </w:r>
      <w:r w:rsidR="00AC466E" w:rsidRPr="00206ACB">
        <w:t xml:space="preserve"> </w:t>
      </w:r>
      <w:r w:rsidRPr="00206ACB">
        <w:t>the</w:t>
      </w:r>
      <w:r w:rsidR="00AC466E" w:rsidRPr="00206ACB">
        <w:t xml:space="preserve"> </w:t>
      </w:r>
      <w:r w:rsidRPr="00206ACB">
        <w:t>user</w:t>
      </w:r>
      <w:r w:rsidR="00AC466E" w:rsidRPr="00206ACB">
        <w:t xml:space="preserve"> </w:t>
      </w:r>
      <w:r w:rsidRPr="00206ACB">
        <w:t>turns</w:t>
      </w:r>
      <w:r w:rsidR="00AC466E" w:rsidRPr="00206ACB">
        <w:t xml:space="preserve"> </w:t>
      </w:r>
      <w:r w:rsidRPr="00206ACB">
        <w:t>off</w:t>
      </w:r>
      <w:r w:rsidR="00AC466E" w:rsidRPr="00206ACB">
        <w:t xml:space="preserve"> </w:t>
      </w:r>
      <w:r w:rsidRPr="00206ACB">
        <w:t>the</w:t>
      </w:r>
      <w:r w:rsidR="00AC466E" w:rsidRPr="00206ACB">
        <w:t xml:space="preserve"> </w:t>
      </w:r>
      <w:r w:rsidRPr="00206ACB">
        <w:t>system.</w:t>
      </w:r>
      <w:r w:rsidR="00AC466E" w:rsidRPr="00206ACB">
        <w:t xml:space="preserve"> </w:t>
      </w:r>
      <w:r w:rsidRPr="00206ACB">
        <w:t>In</w:t>
      </w:r>
      <w:r w:rsidR="00AC466E" w:rsidRPr="00206ACB">
        <w:t xml:space="preserve"> </w:t>
      </w:r>
      <w:r w:rsidRPr="00206ACB">
        <w:t>this</w:t>
      </w:r>
      <w:r w:rsidR="00AC466E" w:rsidRPr="00206ACB">
        <w:t xml:space="preserve"> </w:t>
      </w:r>
      <w:r w:rsidRPr="00206ACB">
        <w:t>set</w:t>
      </w:r>
      <w:r w:rsidR="00AC466E" w:rsidRPr="00206ACB">
        <w:t xml:space="preserve"> </w:t>
      </w:r>
      <w:r w:rsidRPr="00206ACB">
        <w:t>of</w:t>
      </w:r>
      <w:r w:rsidR="00AC466E" w:rsidRPr="00206ACB">
        <w:t xml:space="preserve"> </w:t>
      </w:r>
      <w:r w:rsidRPr="00206ACB">
        <w:t>chapters,</w:t>
      </w:r>
      <w:r w:rsidR="00AC466E" w:rsidRPr="00206ACB">
        <w:t xml:space="preserve"> </w:t>
      </w:r>
      <w:r w:rsidRPr="00206ACB">
        <w:t>we</w:t>
      </w:r>
      <w:r w:rsidR="00AC466E" w:rsidRPr="00206ACB">
        <w:t xml:space="preserve"> </w:t>
      </w:r>
      <w:r w:rsidRPr="00206ACB">
        <w:t>will</w:t>
      </w:r>
      <w:r w:rsidR="00AC466E" w:rsidRPr="00206ACB">
        <w:t xml:space="preserve"> </w:t>
      </w:r>
      <w:r w:rsidRPr="00206ACB">
        <w:t>look</w:t>
      </w:r>
      <w:r w:rsidR="00AC466E" w:rsidRPr="00206ACB">
        <w:t xml:space="preserve"> </w:t>
      </w:r>
      <w:r w:rsidRPr="00206ACB">
        <w:t>at</w:t>
      </w:r>
      <w:r w:rsidR="00AC466E" w:rsidRPr="00206ACB">
        <w:t xml:space="preserve"> </w:t>
      </w:r>
      <w:r w:rsidRPr="00206ACB">
        <w:t>each</w:t>
      </w:r>
      <w:r w:rsidR="00AC466E" w:rsidRPr="00206ACB">
        <w:t xml:space="preserve"> </w:t>
      </w:r>
      <w:r w:rsidRPr="00206ACB">
        <w:t>of</w:t>
      </w:r>
      <w:r w:rsidR="00AC466E" w:rsidRPr="00206ACB">
        <w:t xml:space="preserve"> </w:t>
      </w:r>
      <w:r w:rsidRPr="00206ACB">
        <w:t>these</w:t>
      </w:r>
      <w:r w:rsidR="00AC466E" w:rsidRPr="00206ACB">
        <w:t xml:space="preserve"> </w:t>
      </w:r>
      <w:r w:rsidRPr="00206ACB">
        <w:t>three</w:t>
      </w:r>
      <w:r w:rsidR="00AC466E" w:rsidRPr="00206ACB">
        <w:t xml:space="preserve"> </w:t>
      </w:r>
      <w:r w:rsidRPr="00206ACB">
        <w:t>components,</w:t>
      </w:r>
      <w:r w:rsidR="00AC466E" w:rsidRPr="00206ACB">
        <w:t xml:space="preserve"> </w:t>
      </w:r>
      <w:r w:rsidRPr="00206ACB">
        <w:t>beginning</w:t>
      </w:r>
      <w:r w:rsidR="00AC466E" w:rsidRPr="00206ACB">
        <w:t xml:space="preserve"> </w:t>
      </w:r>
      <w:r w:rsidRPr="00206ACB">
        <w:t>with</w:t>
      </w:r>
      <w:r w:rsidR="00AC466E" w:rsidRPr="00206ACB">
        <w:t xml:space="preserve"> </w:t>
      </w:r>
      <w:r w:rsidRPr="00206ACB">
        <w:t>how</w:t>
      </w:r>
      <w:r w:rsidR="00AC466E" w:rsidRPr="00206ACB">
        <w:t xml:space="preserve"> </w:t>
      </w:r>
      <w:r w:rsidRPr="00206ACB">
        <w:t>the</w:t>
      </w:r>
      <w:r w:rsidR="00AC466E" w:rsidRPr="00206ACB">
        <w:t xml:space="preserve"> </w:t>
      </w:r>
      <w:r w:rsidRPr="00206ACB">
        <w:t>NES</w:t>
      </w:r>
      <w:r w:rsidR="00AC466E" w:rsidRPr="00206ACB">
        <w:t xml:space="preserve"> </w:t>
      </w:r>
      <w:r w:rsidRPr="00206ACB">
        <w:t>displays</w:t>
      </w:r>
      <w:r w:rsidR="00AC466E" w:rsidRPr="00206ACB">
        <w:t xml:space="preserve"> </w:t>
      </w:r>
      <w:r w:rsidRPr="00206ACB">
        <w:t>graphics.</w:t>
      </w:r>
    </w:p>
    <w:p w14:paraId="5E16DBA2" w14:textId="10747885" w:rsidR="00664763" w:rsidRPr="00206ACB" w:rsidRDefault="00664763" w:rsidP="006E23DB">
      <w:pPr>
        <w:pStyle w:val="Heading3"/>
        <w:rPr>
          <w:rFonts w:cstheme="minorHAnsi"/>
        </w:rPr>
      </w:pPr>
      <w:bookmarkStart w:id="110" w:name="_Toc168434235"/>
      <w:bookmarkStart w:id="111" w:name="_Toc168542746"/>
      <w:r w:rsidRPr="00206ACB">
        <w:rPr>
          <w:rFonts w:cstheme="minorHAnsi"/>
        </w:rPr>
        <w:t>Palettes</w:t>
      </w:r>
      <w:bookmarkEnd w:id="110"/>
      <w:bookmarkEnd w:id="111"/>
    </w:p>
    <w:p w14:paraId="0A18B65E" w14:textId="1EEB4A70" w:rsidR="0086236F" w:rsidRPr="00206ACB" w:rsidRDefault="0086236F" w:rsidP="005955F3">
      <w:r w:rsidRPr="00206ACB">
        <w:t>As</w:t>
      </w:r>
      <w:r w:rsidR="00AC466E" w:rsidRPr="00206ACB">
        <w:t xml:space="preserve"> </w:t>
      </w:r>
      <w:r w:rsidRPr="00206ACB">
        <w:t>you</w:t>
      </w:r>
      <w:r w:rsidR="00AC466E" w:rsidRPr="00206ACB">
        <w:t xml:space="preserve"> </w:t>
      </w:r>
      <w:r w:rsidRPr="00206ACB">
        <w:t>may</w:t>
      </w:r>
      <w:r w:rsidR="00AC466E" w:rsidRPr="00206ACB">
        <w:t xml:space="preserve"> </w:t>
      </w:r>
      <w:r w:rsidRPr="00206ACB">
        <w:t>remember</w:t>
      </w:r>
      <w:r w:rsidR="00AC466E" w:rsidRPr="00206ACB">
        <w:t xml:space="preserve"> </w:t>
      </w:r>
      <w:r w:rsidRPr="00206ACB">
        <w:t>from</w:t>
      </w:r>
      <w:r w:rsidR="00AC466E" w:rsidRPr="00206ACB">
        <w:t xml:space="preserve"> </w:t>
      </w:r>
      <w:hyperlink r:id="rId84" w:history="1">
        <w:r w:rsidRPr="00206ACB">
          <w:rPr>
            <w:rStyle w:val="Hyperlink"/>
            <w:rFonts w:eastAsiaTheme="majorEastAsia" w:cstheme="minorHAnsi"/>
            <w:color w:val="82642B"/>
            <w:szCs w:val="26"/>
          </w:rPr>
          <w:t>Chapter</w:t>
        </w:r>
        <w:r w:rsidR="00AC466E" w:rsidRPr="00206ACB">
          <w:rPr>
            <w:rStyle w:val="Hyperlink"/>
            <w:rFonts w:eastAsiaTheme="majorEastAsia" w:cstheme="minorHAnsi"/>
            <w:color w:val="82642B"/>
            <w:szCs w:val="26"/>
          </w:rPr>
          <w:t xml:space="preserve"> </w:t>
        </w:r>
        <w:r w:rsidRPr="00206ACB">
          <w:rPr>
            <w:rStyle w:val="Hyperlink"/>
            <w:rFonts w:eastAsiaTheme="majorEastAsia" w:cstheme="minorHAnsi"/>
            <w:color w:val="82642B"/>
            <w:szCs w:val="26"/>
          </w:rPr>
          <w:t>4</w:t>
        </w:r>
      </w:hyperlink>
      <w:r w:rsidRPr="00206ACB">
        <w:t>,</w:t>
      </w:r>
      <w:r w:rsidR="00AC466E" w:rsidRPr="00206ACB">
        <w:t xml:space="preserve"> </w:t>
      </w:r>
      <w:r w:rsidRPr="00206ACB">
        <w:t>the</w:t>
      </w:r>
      <w:r w:rsidR="00AC466E" w:rsidRPr="00206ACB">
        <w:t xml:space="preserve"> </w:t>
      </w:r>
      <w:r w:rsidRPr="00206ACB">
        <w:t>NES</w:t>
      </w:r>
      <w:r w:rsidR="00AC466E" w:rsidRPr="00206ACB">
        <w:t xml:space="preserve"> </w:t>
      </w:r>
      <w:r w:rsidRPr="00206ACB">
        <w:t>uses</w:t>
      </w:r>
      <w:r w:rsidR="00AC466E" w:rsidRPr="00206ACB">
        <w:t xml:space="preserve"> </w:t>
      </w:r>
      <w:r w:rsidRPr="00206ACB">
        <w:t>a</w:t>
      </w:r>
      <w:r w:rsidR="00AC466E" w:rsidRPr="00206ACB">
        <w:t xml:space="preserve"> </w:t>
      </w:r>
      <w:r w:rsidRPr="00206ACB">
        <w:t>fixed</w:t>
      </w:r>
      <w:r w:rsidR="00AC466E" w:rsidRPr="00206ACB">
        <w:t xml:space="preserve"> </w:t>
      </w:r>
      <w:r w:rsidRPr="00206ACB">
        <w:t>set</w:t>
      </w:r>
      <w:r w:rsidR="00AC466E" w:rsidRPr="00206ACB">
        <w:t xml:space="preserve"> </w:t>
      </w:r>
      <w:r w:rsidRPr="00206ACB">
        <w:t>of</w:t>
      </w:r>
      <w:r w:rsidR="00AC466E" w:rsidRPr="00206ACB">
        <w:t xml:space="preserve"> </w:t>
      </w:r>
      <w:r w:rsidRPr="00206ACB">
        <w:t>64</w:t>
      </w:r>
      <w:r w:rsidR="00AC466E" w:rsidRPr="00206ACB">
        <w:t xml:space="preserve"> </w:t>
      </w:r>
      <w:r w:rsidRPr="00206ACB">
        <w:t>colors</w:t>
      </w:r>
      <w:r w:rsidR="00AC466E" w:rsidRPr="00206ACB">
        <w:t xml:space="preserve"> </w:t>
      </w:r>
      <w:r w:rsidRPr="00206ACB">
        <w:t>for</w:t>
      </w:r>
      <w:r w:rsidR="00AC466E" w:rsidRPr="00206ACB">
        <w:t xml:space="preserve"> </w:t>
      </w:r>
      <w:r w:rsidRPr="00206ACB">
        <w:t>all</w:t>
      </w:r>
      <w:r w:rsidR="00AC466E" w:rsidRPr="00206ACB">
        <w:t xml:space="preserve"> </w:t>
      </w:r>
      <w:r w:rsidRPr="00206ACB">
        <w:t>of</w:t>
      </w:r>
      <w:r w:rsidR="00AC466E" w:rsidRPr="00206ACB">
        <w:t xml:space="preserve"> </w:t>
      </w:r>
      <w:r w:rsidRPr="00206ACB">
        <w:t>its</w:t>
      </w:r>
      <w:r w:rsidR="00AC466E" w:rsidRPr="00206ACB">
        <w:t xml:space="preserve"> </w:t>
      </w:r>
      <w:r w:rsidRPr="00206ACB">
        <w:t>graphics.</w:t>
      </w:r>
    </w:p>
    <w:p w14:paraId="5B9B2836" w14:textId="77777777" w:rsidR="0086236F" w:rsidRPr="00206ACB" w:rsidRDefault="0086236F" w:rsidP="00984BC8">
      <w:pPr>
        <w:ind w:firstLine="0"/>
        <w:jc w:val="center"/>
        <w:rPr>
          <w:rFonts w:cstheme="minorHAnsi"/>
          <w:szCs w:val="26"/>
        </w:rPr>
      </w:pPr>
      <w:r w:rsidRPr="00206ACB">
        <w:rPr>
          <w:rFonts w:cstheme="minorHAnsi"/>
          <w:noProof/>
          <w:szCs w:val="26"/>
        </w:rPr>
        <w:drawing>
          <wp:inline distT="0" distB="0" distL="0" distR="0" wp14:anchorId="00FD2247" wp14:editId="13E24169">
            <wp:extent cx="4761865" cy="1367155"/>
            <wp:effectExtent l="0" t="0" r="635" b="4445"/>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1865" cy="1367155"/>
                    </a:xfrm>
                    <a:prstGeom prst="rect">
                      <a:avLst/>
                    </a:prstGeom>
                    <a:noFill/>
                    <a:ln>
                      <a:noFill/>
                    </a:ln>
                  </pic:spPr>
                </pic:pic>
              </a:graphicData>
            </a:graphic>
          </wp:inline>
        </w:drawing>
      </w:r>
    </w:p>
    <w:p w14:paraId="7118ECF1" w14:textId="7531EDCB" w:rsidR="0086236F" w:rsidRPr="00206ACB" w:rsidRDefault="0086236F" w:rsidP="00984BC8">
      <w:pPr>
        <w:ind w:firstLine="0"/>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color</w:t>
      </w:r>
      <w:r w:rsidR="00AC466E" w:rsidRPr="00206ACB">
        <w:rPr>
          <w:rFonts w:cstheme="minorHAnsi"/>
          <w:szCs w:val="26"/>
        </w:rPr>
        <w:t xml:space="preserve"> </w:t>
      </w:r>
      <w:r w:rsidRPr="00206ACB">
        <w:rPr>
          <w:rFonts w:cstheme="minorHAnsi"/>
          <w:szCs w:val="26"/>
        </w:rPr>
        <w:t>palette.</w:t>
      </w:r>
    </w:p>
    <w:p w14:paraId="5F403897" w14:textId="0CAE4240" w:rsidR="0086236F" w:rsidRPr="00206ACB" w:rsidRDefault="0086236F" w:rsidP="003F37AB">
      <w:r w:rsidRPr="00206ACB">
        <w:t>These</w:t>
      </w:r>
      <w:r w:rsidR="00AC466E" w:rsidRPr="00206ACB">
        <w:t xml:space="preserve"> </w:t>
      </w:r>
      <w:r w:rsidRPr="00206ACB">
        <w:t>colors</w:t>
      </w:r>
      <w:r w:rsidR="00AC466E" w:rsidRPr="00206ACB">
        <w:t xml:space="preserve"> </w:t>
      </w:r>
      <w:r w:rsidRPr="00206ACB">
        <w:t>are</w:t>
      </w:r>
      <w:r w:rsidR="00AC466E" w:rsidRPr="00206ACB">
        <w:t xml:space="preserve"> </w:t>
      </w:r>
      <w:r w:rsidRPr="00206ACB">
        <w:t>used</w:t>
      </w:r>
      <w:r w:rsidR="00AC466E" w:rsidRPr="00206ACB">
        <w:t xml:space="preserve"> </w:t>
      </w:r>
      <w:r w:rsidRPr="00206ACB">
        <w:t>to</w:t>
      </w:r>
      <w:r w:rsidR="00AC466E" w:rsidRPr="00206ACB">
        <w:t xml:space="preserve"> </w:t>
      </w:r>
      <w:r w:rsidRPr="00206ACB">
        <w:t>fill</w:t>
      </w:r>
      <w:r w:rsidR="00AC466E" w:rsidRPr="00206ACB">
        <w:t xml:space="preserve"> </w:t>
      </w:r>
      <w:r w:rsidRPr="00206ACB">
        <w:t>slots</w:t>
      </w:r>
      <w:r w:rsidR="00AC466E" w:rsidRPr="00206ACB">
        <w:t xml:space="preserve"> </w:t>
      </w:r>
      <w:r w:rsidRPr="00206ACB">
        <w:t>in</w:t>
      </w:r>
      <w:r w:rsidR="00AC466E" w:rsidRPr="00206ACB">
        <w:t xml:space="preserve"> </w:t>
      </w:r>
      <w:r w:rsidRPr="00206ACB">
        <w:t>eight</w:t>
      </w:r>
      <w:r w:rsidR="00AC466E" w:rsidRPr="00206ACB">
        <w:t xml:space="preserve"> </w:t>
      </w:r>
      <w:r w:rsidRPr="00206ACB">
        <w:t>four-color</w:t>
      </w:r>
      <w:r w:rsidR="00AC466E" w:rsidRPr="00206ACB">
        <w:t xml:space="preserve"> </w:t>
      </w:r>
      <w:r w:rsidRPr="00206ACB">
        <w:rPr>
          <w:rStyle w:val="Emphasis"/>
          <w:rFonts w:cstheme="minorHAnsi"/>
          <w:color w:val="111111"/>
          <w:szCs w:val="26"/>
        </w:rPr>
        <w:t>palettes</w:t>
      </w:r>
      <w:r w:rsidRPr="00206ACB">
        <w:t>.</w:t>
      </w:r>
      <w:r w:rsidR="00AC466E" w:rsidRPr="00206ACB">
        <w:t xml:space="preserve"> </w:t>
      </w:r>
      <w:r w:rsidRPr="00206ACB">
        <w:t>Four</w:t>
      </w:r>
      <w:r w:rsidR="00AC466E" w:rsidRPr="00206ACB">
        <w:t xml:space="preserve"> </w:t>
      </w:r>
      <w:r w:rsidRPr="00206ACB">
        <w:t>palettes</w:t>
      </w:r>
      <w:r w:rsidR="00AC466E" w:rsidRPr="00206ACB">
        <w:t xml:space="preserve"> </w:t>
      </w:r>
      <w:r w:rsidRPr="00206ACB">
        <w:t>are</w:t>
      </w:r>
      <w:r w:rsidR="00AC466E" w:rsidRPr="00206ACB">
        <w:t xml:space="preserve"> </w:t>
      </w:r>
      <w:r w:rsidRPr="00206ACB">
        <w:t>used</w:t>
      </w:r>
      <w:r w:rsidR="00AC466E" w:rsidRPr="00206ACB">
        <w:t xml:space="preserve"> </w:t>
      </w:r>
      <w:r w:rsidRPr="00206ACB">
        <w:t>to</w:t>
      </w:r>
      <w:r w:rsidR="00AC466E" w:rsidRPr="00206ACB">
        <w:t xml:space="preserve"> </w:t>
      </w:r>
      <w:r w:rsidRPr="00206ACB">
        <w:t>draw</w:t>
      </w:r>
      <w:r w:rsidR="00AC466E" w:rsidRPr="00206ACB">
        <w:t xml:space="preserve"> </w:t>
      </w:r>
      <w:r w:rsidRPr="00206ACB">
        <w:t>background</w:t>
      </w:r>
      <w:r w:rsidR="00AC466E" w:rsidRPr="00206ACB">
        <w:t xml:space="preserve"> </w:t>
      </w:r>
      <w:r w:rsidRPr="00206ACB">
        <w:t>objects,</w:t>
      </w:r>
      <w:r w:rsidR="00AC466E" w:rsidRPr="00206ACB">
        <w:t xml:space="preserve"> </w:t>
      </w:r>
      <w:r w:rsidRPr="00206ACB">
        <w:t>and</w:t>
      </w:r>
      <w:r w:rsidR="00AC466E" w:rsidRPr="00206ACB">
        <w:t xml:space="preserve"> </w:t>
      </w:r>
      <w:r w:rsidRPr="00206ACB">
        <w:t>the</w:t>
      </w:r>
      <w:r w:rsidR="00AC466E" w:rsidRPr="00206ACB">
        <w:t xml:space="preserve"> </w:t>
      </w:r>
      <w:r w:rsidRPr="00206ACB">
        <w:t>other</w:t>
      </w:r>
      <w:r w:rsidR="00AC466E" w:rsidRPr="00206ACB">
        <w:t xml:space="preserve"> </w:t>
      </w:r>
      <w:r w:rsidRPr="00206ACB">
        <w:t>four</w:t>
      </w:r>
      <w:r w:rsidR="00AC466E" w:rsidRPr="00206ACB">
        <w:t xml:space="preserve"> </w:t>
      </w:r>
      <w:r w:rsidRPr="00206ACB">
        <w:t>palettes</w:t>
      </w:r>
      <w:r w:rsidR="00AC466E" w:rsidRPr="00206ACB">
        <w:t xml:space="preserve"> </w:t>
      </w:r>
      <w:r w:rsidRPr="00206ACB">
        <w:t>are</w:t>
      </w:r>
      <w:r w:rsidR="00AC466E" w:rsidRPr="00206ACB">
        <w:t xml:space="preserve"> </w:t>
      </w:r>
      <w:r w:rsidRPr="00206ACB">
        <w:t>used</w:t>
      </w:r>
      <w:r w:rsidR="00AC466E" w:rsidRPr="00206ACB">
        <w:t xml:space="preserve"> </w:t>
      </w:r>
      <w:r w:rsidRPr="00206ACB">
        <w:t>to</w:t>
      </w:r>
      <w:r w:rsidR="00AC466E" w:rsidRPr="00206ACB">
        <w:t xml:space="preserve"> </w:t>
      </w:r>
      <w:r w:rsidRPr="00206ACB">
        <w:t>draw</w:t>
      </w:r>
      <w:r w:rsidR="00AC466E" w:rsidRPr="00206ACB">
        <w:t xml:space="preserve"> </w:t>
      </w:r>
      <w:r w:rsidRPr="00206ACB">
        <w:rPr>
          <w:rStyle w:val="Emphasis"/>
          <w:rFonts w:cstheme="minorHAnsi"/>
          <w:color w:val="111111"/>
          <w:szCs w:val="26"/>
        </w:rPr>
        <w:t>sprites</w:t>
      </w:r>
      <w:r w:rsidRPr="00206ACB">
        <w:t>,</w:t>
      </w:r>
      <w:r w:rsidR="00AC466E" w:rsidRPr="00206ACB">
        <w:t xml:space="preserve"> </w:t>
      </w:r>
      <w:r w:rsidRPr="00206ACB">
        <w:t>objects</w:t>
      </w:r>
      <w:r w:rsidR="00AC466E" w:rsidRPr="00206ACB">
        <w:t xml:space="preserve"> </w:t>
      </w:r>
      <w:r w:rsidRPr="00206ACB">
        <w:t>in</w:t>
      </w:r>
      <w:r w:rsidR="00AC466E" w:rsidRPr="00206ACB">
        <w:t xml:space="preserve"> </w:t>
      </w:r>
      <w:r w:rsidRPr="00206ACB">
        <w:t>the</w:t>
      </w:r>
      <w:r w:rsidR="00AC466E" w:rsidRPr="00206ACB">
        <w:t xml:space="preserve"> </w:t>
      </w:r>
      <w:r w:rsidRPr="00206ACB">
        <w:t>"foreground".</w:t>
      </w:r>
      <w:r w:rsidR="00AC466E" w:rsidRPr="00206ACB">
        <w:t xml:space="preserve"> </w:t>
      </w:r>
      <w:r w:rsidRPr="00206ACB">
        <w:t>Each</w:t>
      </w:r>
      <w:r w:rsidR="00AC466E" w:rsidRPr="00206ACB">
        <w:t xml:space="preserve"> </w:t>
      </w:r>
      <w:r w:rsidRPr="00206ACB">
        <w:t>thing</w:t>
      </w:r>
      <w:r w:rsidR="00AC466E" w:rsidRPr="00206ACB">
        <w:t xml:space="preserve"> </w:t>
      </w:r>
      <w:r w:rsidRPr="00206ACB">
        <w:t>drawn</w:t>
      </w:r>
      <w:r w:rsidR="00AC466E" w:rsidRPr="00206ACB">
        <w:t xml:space="preserve"> </w:t>
      </w:r>
      <w:r w:rsidRPr="00206ACB">
        <w:t>to</w:t>
      </w:r>
      <w:r w:rsidR="00AC466E" w:rsidRPr="00206ACB">
        <w:t xml:space="preserve"> </w:t>
      </w:r>
      <w:r w:rsidRPr="00206ACB">
        <w:t>the</w:t>
      </w:r>
      <w:r w:rsidR="00AC466E" w:rsidRPr="00206ACB">
        <w:t xml:space="preserve"> </w:t>
      </w:r>
      <w:r w:rsidRPr="00206ACB">
        <w:t>screen</w:t>
      </w:r>
      <w:r w:rsidR="00AC466E" w:rsidRPr="00206ACB">
        <w:t xml:space="preserve"> </w:t>
      </w:r>
      <w:r w:rsidRPr="00206ACB">
        <w:t>uses</w:t>
      </w:r>
      <w:r w:rsidR="00AC466E" w:rsidRPr="00206ACB">
        <w:t xml:space="preserve"> </w:t>
      </w:r>
      <w:r w:rsidRPr="00206ACB">
        <w:t>one</w:t>
      </w:r>
      <w:r w:rsidR="00AC466E" w:rsidRPr="00206ACB">
        <w:t xml:space="preserve"> </w:t>
      </w:r>
      <w:r w:rsidRPr="00206ACB">
        <w:t>of</w:t>
      </w:r>
      <w:r w:rsidR="00AC466E" w:rsidRPr="00206ACB">
        <w:t xml:space="preserve"> </w:t>
      </w:r>
      <w:r w:rsidRPr="00206ACB">
        <w:t>these</w:t>
      </w:r>
      <w:r w:rsidR="00AC466E" w:rsidRPr="00206ACB">
        <w:t xml:space="preserve"> </w:t>
      </w:r>
      <w:r w:rsidRPr="00206ACB">
        <w:t>palettes,</w:t>
      </w:r>
      <w:r w:rsidR="00AC466E" w:rsidRPr="00206ACB">
        <w:t xml:space="preserve"> </w:t>
      </w:r>
      <w:r w:rsidRPr="00206ACB">
        <w:t>limiting</w:t>
      </w:r>
      <w:r w:rsidR="00AC466E" w:rsidRPr="00206ACB">
        <w:t xml:space="preserve"> </w:t>
      </w:r>
      <w:r w:rsidRPr="00206ACB">
        <w:t>a</w:t>
      </w:r>
      <w:r w:rsidR="00AC466E" w:rsidRPr="00206ACB">
        <w:t xml:space="preserve"> </w:t>
      </w:r>
      <w:r w:rsidRPr="00206ACB">
        <w:t>single</w:t>
      </w:r>
      <w:r w:rsidR="00AC466E" w:rsidRPr="00206ACB">
        <w:t xml:space="preserve"> </w:t>
      </w:r>
      <w:r w:rsidRPr="00206ACB">
        <w:t>graphical</w:t>
      </w:r>
      <w:r w:rsidR="00AC466E" w:rsidRPr="00206ACB">
        <w:t xml:space="preserve"> </w:t>
      </w:r>
      <w:r w:rsidRPr="00206ACB">
        <w:t>object</w:t>
      </w:r>
      <w:r w:rsidR="00AC466E" w:rsidRPr="00206ACB">
        <w:t xml:space="preserve"> </w:t>
      </w:r>
      <w:r w:rsidRPr="00206ACB">
        <w:t>to</w:t>
      </w:r>
      <w:r w:rsidR="00AC466E" w:rsidRPr="00206ACB">
        <w:t xml:space="preserve"> </w:t>
      </w:r>
      <w:r w:rsidRPr="00206ACB">
        <w:t>four</w:t>
      </w:r>
      <w:r w:rsidR="00AC466E" w:rsidRPr="00206ACB">
        <w:t xml:space="preserve"> </w:t>
      </w:r>
      <w:r w:rsidRPr="00206ACB">
        <w:t>of</w:t>
      </w:r>
      <w:r w:rsidR="00AC466E" w:rsidRPr="00206ACB">
        <w:t xml:space="preserve"> </w:t>
      </w:r>
      <w:r w:rsidRPr="00206ACB">
        <w:t>the</w:t>
      </w:r>
      <w:r w:rsidR="00AC466E" w:rsidRPr="00206ACB">
        <w:t xml:space="preserve"> </w:t>
      </w:r>
      <w:r w:rsidRPr="00206ACB">
        <w:t>64</w:t>
      </w:r>
      <w:r w:rsidR="00AC466E" w:rsidRPr="00206ACB">
        <w:t xml:space="preserve"> </w:t>
      </w:r>
      <w:r w:rsidRPr="00206ACB">
        <w:t>available</w:t>
      </w:r>
      <w:r w:rsidR="00AC466E" w:rsidRPr="00206ACB">
        <w:t xml:space="preserve"> </w:t>
      </w:r>
      <w:r w:rsidRPr="00206ACB">
        <w:t>colors.</w:t>
      </w:r>
    </w:p>
    <w:p w14:paraId="2DF4CB91" w14:textId="1CD76D94" w:rsidR="00664763" w:rsidRPr="00206ACB" w:rsidRDefault="00664763" w:rsidP="00516DF8">
      <w:pPr>
        <w:pStyle w:val="Heading3"/>
        <w:rPr>
          <w:rFonts w:cstheme="minorHAnsi"/>
        </w:rPr>
      </w:pPr>
      <w:bookmarkStart w:id="112" w:name="_Toc168434236"/>
      <w:bookmarkStart w:id="113" w:name="_Toc168542747"/>
      <w:r w:rsidRPr="00206ACB">
        <w:rPr>
          <w:rFonts w:cstheme="minorHAnsi"/>
        </w:rPr>
        <w:t>Pattern</w:t>
      </w:r>
      <w:r w:rsidR="00AC466E" w:rsidRPr="00206ACB">
        <w:rPr>
          <w:rFonts w:cstheme="minorHAnsi"/>
        </w:rPr>
        <w:t xml:space="preserve"> </w:t>
      </w:r>
      <w:r w:rsidRPr="00206ACB">
        <w:rPr>
          <w:rFonts w:cstheme="minorHAnsi"/>
        </w:rPr>
        <w:t>Tables</w:t>
      </w:r>
      <w:bookmarkEnd w:id="112"/>
      <w:bookmarkEnd w:id="113"/>
    </w:p>
    <w:p w14:paraId="70D6D244" w14:textId="02A53A86" w:rsidR="00A65B2C" w:rsidRPr="00206ACB" w:rsidRDefault="00A65B2C" w:rsidP="003F37AB">
      <w:r w:rsidRPr="00206ACB">
        <w:t>What</w:t>
      </w:r>
      <w:r w:rsidR="00AC466E" w:rsidRPr="00206ACB">
        <w:t xml:space="preserve"> </w:t>
      </w:r>
      <w:r w:rsidRPr="00206ACB">
        <w:t>exactly</w:t>
      </w:r>
      <w:r w:rsidR="00AC466E" w:rsidRPr="00206ACB">
        <w:t xml:space="preserve"> </w:t>
      </w:r>
      <w:r w:rsidRPr="00206ACB">
        <w:t>are</w:t>
      </w:r>
      <w:r w:rsidR="00AC466E" w:rsidRPr="00206ACB">
        <w:t xml:space="preserve"> </w:t>
      </w:r>
      <w:r w:rsidRPr="00206ACB">
        <w:t>these</w:t>
      </w:r>
      <w:r w:rsidR="00AC466E" w:rsidRPr="00206ACB">
        <w:t xml:space="preserve"> </w:t>
      </w:r>
      <w:r w:rsidRPr="00206ACB">
        <w:t>"graphical</w:t>
      </w:r>
      <w:r w:rsidR="00AC466E" w:rsidRPr="00206ACB">
        <w:t xml:space="preserve"> </w:t>
      </w:r>
      <w:r w:rsidRPr="00206ACB">
        <w:t>objects"?</w:t>
      </w:r>
      <w:r w:rsidR="00AC466E" w:rsidRPr="00206ACB">
        <w:t xml:space="preserve"> </w:t>
      </w:r>
      <w:r w:rsidRPr="00206ACB">
        <w:t>The</w:t>
      </w:r>
      <w:r w:rsidR="00AC466E" w:rsidRPr="00206ACB">
        <w:t xml:space="preserve"> </w:t>
      </w:r>
      <w:r w:rsidRPr="00206ACB">
        <w:t>NES</w:t>
      </w:r>
      <w:r w:rsidR="00AC466E" w:rsidRPr="00206ACB">
        <w:t xml:space="preserve"> </w:t>
      </w:r>
      <w:r w:rsidRPr="00206ACB">
        <w:t>does</w:t>
      </w:r>
      <w:r w:rsidR="00AC466E" w:rsidRPr="00206ACB">
        <w:t xml:space="preserve"> </w:t>
      </w:r>
      <w:r w:rsidRPr="00206ACB">
        <w:t>not</w:t>
      </w:r>
      <w:r w:rsidR="00AC466E" w:rsidRPr="00206ACB">
        <w:t xml:space="preserve"> </w:t>
      </w:r>
      <w:r w:rsidRPr="00206ACB">
        <w:t>let</w:t>
      </w:r>
      <w:r w:rsidR="00AC466E" w:rsidRPr="00206ACB">
        <w:t xml:space="preserve"> </w:t>
      </w:r>
      <w:r w:rsidRPr="00206ACB">
        <w:t>developers</w:t>
      </w:r>
      <w:r w:rsidR="00AC466E" w:rsidRPr="00206ACB">
        <w:t xml:space="preserve"> </w:t>
      </w:r>
      <w:r w:rsidRPr="00206ACB">
        <w:t>specify</w:t>
      </w:r>
      <w:r w:rsidR="00AC466E" w:rsidRPr="00206ACB">
        <w:t xml:space="preserve"> </w:t>
      </w:r>
      <w:r w:rsidRPr="00206ACB">
        <w:t>what</w:t>
      </w:r>
      <w:r w:rsidR="00AC466E" w:rsidRPr="00206ACB">
        <w:t xml:space="preserve"> </w:t>
      </w:r>
      <w:r w:rsidRPr="00206ACB">
        <w:t>to</w:t>
      </w:r>
      <w:r w:rsidR="00AC466E" w:rsidRPr="00206ACB">
        <w:t xml:space="preserve"> </w:t>
      </w:r>
      <w:r w:rsidRPr="00206ACB">
        <w:t>draw</w:t>
      </w:r>
      <w:r w:rsidR="00AC466E" w:rsidRPr="00206ACB">
        <w:t xml:space="preserve"> </w:t>
      </w:r>
      <w:r w:rsidRPr="00206ACB">
        <w:t>on</w:t>
      </w:r>
      <w:r w:rsidR="00AC466E" w:rsidRPr="00206ACB">
        <w:t xml:space="preserve"> </w:t>
      </w:r>
      <w:r w:rsidRPr="00206ACB">
        <w:t>a</w:t>
      </w:r>
      <w:r w:rsidR="00AC466E" w:rsidRPr="00206ACB">
        <w:t xml:space="preserve"> </w:t>
      </w:r>
      <w:r w:rsidRPr="00206ACB">
        <w:t>pixel-by-pixel</w:t>
      </w:r>
      <w:r w:rsidR="00AC466E" w:rsidRPr="00206ACB">
        <w:t xml:space="preserve"> </w:t>
      </w:r>
      <w:r w:rsidRPr="00206ACB">
        <w:t>basis.</w:t>
      </w:r>
      <w:r w:rsidR="00AC466E" w:rsidRPr="00206ACB">
        <w:t xml:space="preserve"> </w:t>
      </w:r>
      <w:r w:rsidRPr="00206ACB">
        <w:t>At</w:t>
      </w:r>
      <w:r w:rsidR="00AC466E" w:rsidRPr="00206ACB">
        <w:t xml:space="preserve"> </w:t>
      </w:r>
      <w:r w:rsidRPr="00206ACB">
        <w:t>a</w:t>
      </w:r>
      <w:r w:rsidR="00AC466E" w:rsidRPr="00206ACB">
        <w:t xml:space="preserve"> </w:t>
      </w:r>
      <w:r w:rsidRPr="00206ACB">
        <w:t>resolution</w:t>
      </w:r>
      <w:r w:rsidR="00AC466E" w:rsidRPr="00206ACB">
        <w:t xml:space="preserve"> </w:t>
      </w:r>
      <w:r w:rsidRPr="00206ACB">
        <w:t>of</w:t>
      </w:r>
      <w:r w:rsidR="00AC466E" w:rsidRPr="00206ACB">
        <w:t xml:space="preserve"> </w:t>
      </w:r>
      <w:r w:rsidRPr="00206ACB">
        <w:t>256x240</w:t>
      </w:r>
      <w:r w:rsidR="00AC466E" w:rsidRPr="00206ACB">
        <w:t xml:space="preserve"> </w:t>
      </w:r>
      <w:r w:rsidRPr="00206ACB">
        <w:t>pixels,</w:t>
      </w:r>
      <w:r w:rsidR="00AC466E" w:rsidRPr="00206ACB">
        <w:t xml:space="preserve"> </w:t>
      </w:r>
      <w:r w:rsidRPr="00206ACB">
        <w:t>each</w:t>
      </w:r>
      <w:r w:rsidR="00AC466E" w:rsidRPr="00206ACB">
        <w:t xml:space="preserve"> </w:t>
      </w:r>
      <w:r w:rsidRPr="00206ACB">
        <w:t>screen</w:t>
      </w:r>
      <w:r w:rsidR="00AC466E" w:rsidRPr="00206ACB">
        <w:t xml:space="preserve"> </w:t>
      </w:r>
      <w:r w:rsidRPr="00206ACB">
        <w:t>of</w:t>
      </w:r>
      <w:r w:rsidR="00AC466E" w:rsidRPr="00206ACB">
        <w:t xml:space="preserve"> </w:t>
      </w:r>
      <w:r w:rsidRPr="00206ACB">
        <w:t>graphics</w:t>
      </w:r>
      <w:r w:rsidR="00AC466E" w:rsidRPr="00206ACB">
        <w:t xml:space="preserve"> </w:t>
      </w:r>
      <w:r w:rsidRPr="00206ACB">
        <w:t>would</w:t>
      </w:r>
      <w:r w:rsidR="00AC466E" w:rsidRPr="00206ACB">
        <w:t xml:space="preserve"> </w:t>
      </w:r>
      <w:r w:rsidRPr="00206ACB">
        <w:t>require</w:t>
      </w:r>
      <w:r w:rsidR="00AC466E" w:rsidRPr="00206ACB">
        <w:t xml:space="preserve"> </w:t>
      </w:r>
      <w:r w:rsidRPr="00206ACB">
        <w:t>the</w:t>
      </w:r>
      <w:r w:rsidR="00AC466E" w:rsidRPr="00206ACB">
        <w:t xml:space="preserve"> </w:t>
      </w:r>
      <w:r w:rsidRPr="00206ACB">
        <w:t>specification</w:t>
      </w:r>
      <w:r w:rsidR="00AC466E" w:rsidRPr="00206ACB">
        <w:t xml:space="preserve"> </w:t>
      </w:r>
      <w:r w:rsidRPr="00206ACB">
        <w:t>of</w:t>
      </w:r>
      <w:r w:rsidR="00AC466E" w:rsidRPr="00206ACB">
        <w:t xml:space="preserve"> </w:t>
      </w:r>
      <w:r w:rsidRPr="00206ACB">
        <w:t>61,440</w:t>
      </w:r>
      <w:r w:rsidR="00AC466E" w:rsidRPr="00206ACB">
        <w:t xml:space="preserve"> </w:t>
      </w:r>
      <w:r w:rsidRPr="00206ACB">
        <w:t>pixels</w:t>
      </w:r>
      <w:r w:rsidR="00AC466E" w:rsidRPr="00206ACB">
        <w:t xml:space="preserve"> </w:t>
      </w:r>
      <w:r w:rsidRPr="00206ACB">
        <w:t>of</w:t>
      </w:r>
      <w:r w:rsidR="00AC466E" w:rsidRPr="00206ACB">
        <w:t xml:space="preserve"> </w:t>
      </w:r>
      <w:r w:rsidRPr="00206ACB">
        <w:t>color</w:t>
      </w:r>
      <w:r w:rsidR="00AC466E" w:rsidRPr="00206ACB">
        <w:t xml:space="preserve"> </w:t>
      </w:r>
      <w:r w:rsidRPr="00206ACB">
        <w:t>information,</w:t>
      </w:r>
      <w:r w:rsidR="00AC466E" w:rsidRPr="00206ACB">
        <w:t xml:space="preserve"> </w:t>
      </w:r>
      <w:r w:rsidRPr="00206ACB">
        <w:t>which</w:t>
      </w:r>
      <w:r w:rsidR="00AC466E" w:rsidRPr="00206ACB">
        <w:t xml:space="preserve"> </w:t>
      </w:r>
      <w:r w:rsidRPr="00206ACB">
        <w:t>would</w:t>
      </w:r>
      <w:r w:rsidR="00AC466E" w:rsidRPr="00206ACB">
        <w:t xml:space="preserve"> </w:t>
      </w:r>
      <w:r w:rsidRPr="00206ACB">
        <w:t>be</w:t>
      </w:r>
      <w:r w:rsidR="00AC466E" w:rsidRPr="00206ACB">
        <w:t xml:space="preserve"> </w:t>
      </w:r>
      <w:r w:rsidRPr="00206ACB">
        <w:t>far</w:t>
      </w:r>
      <w:r w:rsidR="00AC466E" w:rsidRPr="00206ACB">
        <w:t xml:space="preserve"> </w:t>
      </w:r>
      <w:r w:rsidRPr="00206ACB">
        <w:t>too</w:t>
      </w:r>
      <w:r w:rsidR="00AC466E" w:rsidRPr="00206ACB">
        <w:t xml:space="preserve"> </w:t>
      </w:r>
      <w:r w:rsidRPr="00206ACB">
        <w:t>much</w:t>
      </w:r>
      <w:r w:rsidR="00AC466E" w:rsidRPr="00206ACB">
        <w:t xml:space="preserve"> </w:t>
      </w:r>
      <w:r w:rsidRPr="00206ACB">
        <w:t>to</w:t>
      </w:r>
      <w:r w:rsidR="00AC466E" w:rsidRPr="00206ACB">
        <w:t xml:space="preserve"> </w:t>
      </w:r>
      <w:r w:rsidRPr="00206ACB">
        <w:t>fit</w:t>
      </w:r>
      <w:r w:rsidR="00AC466E" w:rsidRPr="00206ACB">
        <w:t xml:space="preserve"> </w:t>
      </w:r>
      <w:r w:rsidRPr="00206ACB">
        <w:t>into</w:t>
      </w:r>
      <w:r w:rsidR="00AC466E" w:rsidRPr="00206ACB">
        <w:t xml:space="preserve"> </w:t>
      </w:r>
      <w:r w:rsidRPr="00206ACB">
        <w:t>memory.</w:t>
      </w:r>
      <w:r w:rsidR="00AC466E" w:rsidRPr="00206ACB">
        <w:t xml:space="preserve"> </w:t>
      </w:r>
      <w:r w:rsidRPr="00206ACB">
        <w:t>Instead,</w:t>
      </w:r>
      <w:r w:rsidR="00AC466E" w:rsidRPr="00206ACB">
        <w:t xml:space="preserve"> </w:t>
      </w:r>
      <w:r w:rsidRPr="00206ACB">
        <w:t>the</w:t>
      </w:r>
      <w:r w:rsidR="00AC466E" w:rsidRPr="00206ACB">
        <w:t xml:space="preserve"> </w:t>
      </w:r>
      <w:r w:rsidRPr="00206ACB">
        <w:t>basic</w:t>
      </w:r>
      <w:r w:rsidR="00AC466E" w:rsidRPr="00206ACB">
        <w:t xml:space="preserve"> </w:t>
      </w:r>
      <w:r w:rsidRPr="00206ACB">
        <w:t>unit</w:t>
      </w:r>
      <w:r w:rsidR="00AC466E" w:rsidRPr="00206ACB">
        <w:t xml:space="preserve"> </w:t>
      </w:r>
      <w:r w:rsidRPr="00206ACB">
        <w:t>of</w:t>
      </w:r>
      <w:r w:rsidR="00AC466E" w:rsidRPr="00206ACB">
        <w:t xml:space="preserve"> </w:t>
      </w:r>
      <w:r w:rsidRPr="00206ACB">
        <w:t>NES</w:t>
      </w:r>
      <w:r w:rsidR="00AC466E" w:rsidRPr="00206ACB">
        <w:t xml:space="preserve"> </w:t>
      </w:r>
      <w:r w:rsidRPr="00206ACB">
        <w:t>graphics</w:t>
      </w:r>
      <w:r w:rsidR="00AC466E" w:rsidRPr="00206ACB">
        <w:t xml:space="preserve"> </w:t>
      </w:r>
      <w:r w:rsidRPr="00206ACB">
        <w:t>is</w:t>
      </w:r>
      <w:r w:rsidR="00AC466E" w:rsidRPr="00206ACB">
        <w:t xml:space="preserve"> </w:t>
      </w:r>
      <w:r w:rsidRPr="00206ACB">
        <w:t>the</w:t>
      </w:r>
      <w:r w:rsidR="00AC466E" w:rsidRPr="00206ACB">
        <w:t xml:space="preserve"> </w:t>
      </w:r>
      <w:r w:rsidRPr="00206ACB">
        <w:t>8x8</w:t>
      </w:r>
      <w:r w:rsidR="00AC466E" w:rsidRPr="00206ACB">
        <w:t xml:space="preserve"> </w:t>
      </w:r>
      <w:r w:rsidRPr="00206ACB">
        <w:t>pixel</w:t>
      </w:r>
      <w:r w:rsidR="00AC466E" w:rsidRPr="00206ACB">
        <w:t xml:space="preserve"> </w:t>
      </w:r>
      <w:r w:rsidRPr="00206ACB">
        <w:t>"tile".</w:t>
      </w:r>
      <w:r w:rsidR="00AC466E" w:rsidRPr="00206ACB">
        <w:t xml:space="preserve"> </w:t>
      </w:r>
      <w:r w:rsidRPr="00206ACB">
        <w:t>One</w:t>
      </w:r>
      <w:r w:rsidR="00AC466E" w:rsidRPr="00206ACB">
        <w:t xml:space="preserve"> </w:t>
      </w:r>
      <w:r w:rsidRPr="00206ACB">
        <w:t>screen</w:t>
      </w:r>
      <w:r w:rsidR="00AC466E" w:rsidRPr="00206ACB">
        <w:t xml:space="preserve"> </w:t>
      </w:r>
      <w:r w:rsidRPr="00206ACB">
        <w:t>of</w:t>
      </w:r>
      <w:r w:rsidR="00AC466E" w:rsidRPr="00206ACB">
        <w:t xml:space="preserve"> </w:t>
      </w:r>
      <w:r w:rsidRPr="00206ACB">
        <w:t>graphics</w:t>
      </w:r>
      <w:r w:rsidR="00AC466E" w:rsidRPr="00206ACB">
        <w:t xml:space="preserve"> </w:t>
      </w:r>
      <w:r w:rsidRPr="00206ACB">
        <w:t>is</w:t>
      </w:r>
      <w:r w:rsidR="00AC466E" w:rsidRPr="00206ACB">
        <w:t xml:space="preserve"> </w:t>
      </w:r>
      <w:r w:rsidRPr="00206ACB">
        <w:t>32</w:t>
      </w:r>
      <w:r w:rsidR="00AC466E" w:rsidRPr="00206ACB">
        <w:t xml:space="preserve"> </w:t>
      </w:r>
      <w:r w:rsidRPr="00206ACB">
        <w:t>tiles</w:t>
      </w:r>
      <w:r w:rsidR="00AC466E" w:rsidRPr="00206ACB">
        <w:t xml:space="preserve"> </w:t>
      </w:r>
      <w:r w:rsidRPr="00206ACB">
        <w:t>wide</w:t>
      </w:r>
      <w:r w:rsidR="00AC466E" w:rsidRPr="00206ACB">
        <w:t xml:space="preserve"> </w:t>
      </w:r>
      <w:r w:rsidRPr="00206ACB">
        <w:t>and</w:t>
      </w:r>
      <w:r w:rsidR="00AC466E" w:rsidRPr="00206ACB">
        <w:t xml:space="preserve"> </w:t>
      </w:r>
      <w:r w:rsidRPr="00206ACB">
        <w:t>30</w:t>
      </w:r>
      <w:r w:rsidR="00AC466E" w:rsidRPr="00206ACB">
        <w:t xml:space="preserve"> </w:t>
      </w:r>
      <w:r w:rsidRPr="00206ACB">
        <w:t>tiles</w:t>
      </w:r>
      <w:r w:rsidR="00AC466E" w:rsidRPr="00206ACB">
        <w:t xml:space="preserve"> </w:t>
      </w:r>
      <w:r w:rsidRPr="00206ACB">
        <w:t>tall</w:t>
      </w:r>
      <w:r w:rsidR="00AC466E" w:rsidRPr="00206ACB">
        <w:t xml:space="preserve"> </w:t>
      </w:r>
      <w:r w:rsidRPr="00206ACB">
        <w:t>(960</w:t>
      </w:r>
      <w:r w:rsidR="00AC466E" w:rsidRPr="00206ACB">
        <w:t xml:space="preserve"> </w:t>
      </w:r>
      <w:r w:rsidRPr="00206ACB">
        <w:t>tiles).</w:t>
      </w:r>
    </w:p>
    <w:p w14:paraId="06DF6A2C" w14:textId="77777777" w:rsidR="00C434EB" w:rsidRDefault="00A65B2C" w:rsidP="00C434EB">
      <w:pPr>
        <w:rPr>
          <w:rStyle w:val="TableGrid"/>
          <w:rFonts w:cstheme="minorHAnsi"/>
          <w:color w:val="111111"/>
          <w:szCs w:val="26"/>
        </w:rPr>
      </w:pPr>
      <w:r w:rsidRPr="00206ACB">
        <w:t>The</w:t>
      </w:r>
      <w:r w:rsidR="00AC466E" w:rsidRPr="00206ACB">
        <w:t xml:space="preserve"> </w:t>
      </w:r>
      <w:r w:rsidRPr="00206ACB">
        <w:t>CHR-ROM</w:t>
      </w:r>
      <w:r w:rsidR="00AC466E" w:rsidRPr="00206ACB">
        <w:t xml:space="preserve"> </w:t>
      </w:r>
      <w:r w:rsidRPr="00206ACB">
        <w:t>in</w:t>
      </w:r>
      <w:r w:rsidR="00AC466E" w:rsidRPr="00206ACB">
        <w:t xml:space="preserve"> </w:t>
      </w:r>
      <w:r w:rsidRPr="00206ACB">
        <w:t>an</w:t>
      </w:r>
      <w:r w:rsidR="00AC466E" w:rsidRPr="00206ACB">
        <w:t xml:space="preserve"> </w:t>
      </w:r>
      <w:r w:rsidRPr="00206ACB">
        <w:t>NES</w:t>
      </w:r>
      <w:r w:rsidR="00AC466E" w:rsidRPr="00206ACB">
        <w:t xml:space="preserve"> </w:t>
      </w:r>
      <w:r w:rsidRPr="00206ACB">
        <w:t>cartridge</w:t>
      </w:r>
      <w:r w:rsidR="00AC466E" w:rsidRPr="00206ACB">
        <w:t xml:space="preserve"> </w:t>
      </w:r>
      <w:r w:rsidRPr="00206ACB">
        <w:t>holds</w:t>
      </w:r>
      <w:r w:rsidR="00AC466E" w:rsidRPr="00206ACB">
        <w:t xml:space="preserve"> </w:t>
      </w:r>
      <w:r w:rsidRPr="00206ACB">
        <w:t>two</w:t>
      </w:r>
      <w:r w:rsidR="00AC466E" w:rsidRPr="00206ACB">
        <w:t xml:space="preserve"> </w:t>
      </w:r>
      <w:r w:rsidRPr="00206ACB">
        <w:rPr>
          <w:rStyle w:val="Emphasis"/>
          <w:rFonts w:eastAsiaTheme="majorEastAsia" w:cstheme="minorHAnsi"/>
          <w:color w:val="111111"/>
          <w:szCs w:val="26"/>
        </w:rPr>
        <w:t>pattern</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tables</w:t>
      </w:r>
      <w:r w:rsidRPr="00206ACB">
        <w:t>,</w:t>
      </w:r>
      <w:r w:rsidR="00AC466E" w:rsidRPr="00206ACB">
        <w:t xml:space="preserve"> </w:t>
      </w:r>
      <w:r w:rsidRPr="00206ACB">
        <w:t>each</w:t>
      </w:r>
      <w:r w:rsidR="00AC466E" w:rsidRPr="00206ACB">
        <w:t xml:space="preserve"> </w:t>
      </w:r>
      <w:r w:rsidRPr="00206ACB">
        <w:t>of</w:t>
      </w:r>
      <w:r w:rsidR="00AC466E" w:rsidRPr="00206ACB">
        <w:t xml:space="preserve"> </w:t>
      </w:r>
      <w:r w:rsidRPr="00206ACB">
        <w:t>which</w:t>
      </w:r>
      <w:r w:rsidR="00AC466E" w:rsidRPr="00206ACB">
        <w:t xml:space="preserve"> </w:t>
      </w:r>
      <w:r w:rsidRPr="00206ACB">
        <w:t>holds</w:t>
      </w:r>
      <w:r w:rsidR="00AC466E" w:rsidRPr="00206ACB">
        <w:t xml:space="preserve"> </w:t>
      </w:r>
      <w:r w:rsidRPr="00206ACB">
        <w:t>256</w:t>
      </w:r>
      <w:r w:rsidR="00AC466E" w:rsidRPr="00206ACB">
        <w:t xml:space="preserve"> </w:t>
      </w:r>
      <w:r w:rsidRPr="00206ACB">
        <w:t>8x8</w:t>
      </w:r>
      <w:r w:rsidR="00AC466E" w:rsidRPr="00206ACB">
        <w:t xml:space="preserve"> </w:t>
      </w:r>
      <w:r w:rsidRPr="00206ACB">
        <w:t>tiles.</w:t>
      </w:r>
      <w:r w:rsidR="00AC466E" w:rsidRPr="00206ACB">
        <w:t xml:space="preserve"> </w:t>
      </w:r>
      <w:r w:rsidRPr="00206ACB">
        <w:t>One</w:t>
      </w:r>
      <w:r w:rsidR="00AC466E" w:rsidRPr="00206ACB">
        <w:t xml:space="preserve"> </w:t>
      </w:r>
      <w:r w:rsidRPr="00206ACB">
        <w:t>pattern</w:t>
      </w:r>
      <w:r w:rsidR="00AC466E" w:rsidRPr="00206ACB">
        <w:t xml:space="preserve"> </w:t>
      </w:r>
      <w:r w:rsidRPr="00206ACB">
        <w:t>table</w:t>
      </w:r>
      <w:r w:rsidR="00AC466E" w:rsidRPr="00206ACB">
        <w:t xml:space="preserve"> </w:t>
      </w:r>
      <w:r w:rsidRPr="00206ACB">
        <w:t>is</w:t>
      </w:r>
      <w:r w:rsidR="00AC466E" w:rsidRPr="00206ACB">
        <w:t xml:space="preserve"> </w:t>
      </w:r>
      <w:r w:rsidRPr="00206ACB">
        <w:t>used</w:t>
      </w:r>
      <w:r w:rsidR="00AC466E" w:rsidRPr="00206ACB">
        <w:t xml:space="preserve"> </w:t>
      </w:r>
      <w:r w:rsidRPr="00206ACB">
        <w:t>for</w:t>
      </w:r>
      <w:r w:rsidR="00AC466E" w:rsidRPr="00206ACB">
        <w:t xml:space="preserve"> </w:t>
      </w:r>
      <w:r w:rsidRPr="00206ACB">
        <w:t>background</w:t>
      </w:r>
      <w:r w:rsidR="00AC466E" w:rsidRPr="00206ACB">
        <w:t xml:space="preserve"> </w:t>
      </w:r>
      <w:r w:rsidRPr="00206ACB">
        <w:t>graphics,</w:t>
      </w:r>
      <w:r w:rsidR="00AC466E" w:rsidRPr="00206ACB">
        <w:t xml:space="preserve"> </w:t>
      </w:r>
      <w:r w:rsidRPr="00206ACB">
        <w:t>and</w:t>
      </w:r>
      <w:r w:rsidR="00AC466E" w:rsidRPr="00206ACB">
        <w:t xml:space="preserve"> </w:t>
      </w:r>
      <w:r w:rsidRPr="00206ACB">
        <w:t>the</w:t>
      </w:r>
      <w:r w:rsidR="00AC466E" w:rsidRPr="00206ACB">
        <w:t xml:space="preserve"> </w:t>
      </w:r>
      <w:r w:rsidRPr="00206ACB">
        <w:t>other</w:t>
      </w:r>
      <w:r w:rsidR="00AC466E" w:rsidRPr="00206ACB">
        <w:t xml:space="preserve"> </w:t>
      </w:r>
      <w:r w:rsidRPr="00206ACB">
        <w:t>is</w:t>
      </w:r>
      <w:r w:rsidR="00AC466E" w:rsidRPr="00206ACB">
        <w:t xml:space="preserve"> </w:t>
      </w:r>
      <w:r w:rsidRPr="00206ACB">
        <w:t>used</w:t>
      </w:r>
      <w:r w:rsidR="00AC466E" w:rsidRPr="00206ACB">
        <w:t xml:space="preserve"> </w:t>
      </w:r>
      <w:r w:rsidRPr="00206ACB">
        <w:t>for</w:t>
      </w:r>
      <w:r w:rsidR="00AC466E" w:rsidRPr="00206ACB">
        <w:t xml:space="preserve"> </w:t>
      </w:r>
      <w:r w:rsidRPr="00206ACB">
        <w:t>sprite</w:t>
      </w:r>
      <w:r w:rsidR="00AC466E" w:rsidRPr="00206ACB">
        <w:t xml:space="preserve"> </w:t>
      </w:r>
      <w:r w:rsidRPr="00206ACB">
        <w:t>graphics.</w:t>
      </w:r>
      <w:r w:rsidR="00AC466E" w:rsidRPr="00206ACB">
        <w:t xml:space="preserve"> </w:t>
      </w:r>
      <w:r w:rsidRPr="00206ACB">
        <w:t>Each</w:t>
      </w:r>
      <w:r w:rsidR="00AC466E" w:rsidRPr="00206ACB">
        <w:t xml:space="preserve"> </w:t>
      </w:r>
      <w:r w:rsidRPr="00206ACB">
        <w:t>tile</w:t>
      </w:r>
      <w:r w:rsidR="00AC466E" w:rsidRPr="00206ACB">
        <w:t xml:space="preserve"> </w:t>
      </w:r>
      <w:r w:rsidRPr="00206ACB">
        <w:t>in</w:t>
      </w:r>
      <w:r w:rsidR="00AC466E" w:rsidRPr="00206ACB">
        <w:t xml:space="preserve"> </w:t>
      </w:r>
      <w:r w:rsidRPr="00206ACB">
        <w:t>the</w:t>
      </w:r>
      <w:r w:rsidR="00AC466E" w:rsidRPr="00206ACB">
        <w:t xml:space="preserve"> </w:t>
      </w:r>
      <w:r w:rsidRPr="00206ACB">
        <w:t>table</w:t>
      </w:r>
      <w:r w:rsidR="00AC466E" w:rsidRPr="00206ACB">
        <w:t xml:space="preserve"> </w:t>
      </w:r>
      <w:r w:rsidRPr="00206ACB">
        <w:t>is</w:t>
      </w:r>
      <w:r w:rsidR="00AC466E" w:rsidRPr="00206ACB">
        <w:t xml:space="preserve"> </w:t>
      </w:r>
      <w:r w:rsidRPr="00206ACB">
        <w:t>defined</w:t>
      </w:r>
      <w:r w:rsidR="00AC466E" w:rsidRPr="00206ACB">
        <w:t xml:space="preserve"> </w:t>
      </w:r>
      <w:r w:rsidRPr="00206ACB">
        <w:t>with</w:t>
      </w:r>
      <w:r w:rsidR="00AC466E" w:rsidRPr="00206ACB">
        <w:t xml:space="preserve"> </w:t>
      </w:r>
      <w:r w:rsidRPr="00206ACB">
        <w:t>two</w:t>
      </w:r>
      <w:r w:rsidR="00AC466E" w:rsidRPr="00206ACB">
        <w:t xml:space="preserve"> </w:t>
      </w:r>
      <w:r w:rsidRPr="00206ACB">
        <w:t>"bit</w:t>
      </w:r>
      <w:r w:rsidR="00AC466E" w:rsidRPr="00206ACB">
        <w:t xml:space="preserve"> </w:t>
      </w:r>
      <w:r w:rsidRPr="00206ACB">
        <w:t>planes",</w:t>
      </w:r>
      <w:r w:rsidR="00AC466E" w:rsidRPr="00206ACB">
        <w:t xml:space="preserve"> </w:t>
      </w:r>
      <w:r w:rsidRPr="00206ACB">
        <w:t>specifying</w:t>
      </w:r>
      <w:r w:rsidR="00AC466E" w:rsidRPr="00206ACB">
        <w:t xml:space="preserve"> </w:t>
      </w:r>
      <w:r w:rsidRPr="00206ACB">
        <w:t>which</w:t>
      </w:r>
      <w:r w:rsidR="00AC466E" w:rsidRPr="00206ACB">
        <w:t xml:space="preserve"> </w:t>
      </w:r>
      <w:r w:rsidRPr="00206ACB">
        <w:t>palette</w:t>
      </w:r>
      <w:r w:rsidR="00AC466E" w:rsidRPr="00206ACB">
        <w:t xml:space="preserve"> </w:t>
      </w:r>
      <w:r w:rsidRPr="00206ACB">
        <w:t>color</w:t>
      </w:r>
      <w:r w:rsidR="00AC466E" w:rsidRPr="00206ACB">
        <w:t xml:space="preserve"> </w:t>
      </w:r>
      <w:r w:rsidRPr="00206ACB">
        <w:t>(0-3)</w:t>
      </w:r>
      <w:r w:rsidR="00AC466E" w:rsidRPr="00206ACB">
        <w:t xml:space="preserve"> </w:t>
      </w:r>
      <w:r w:rsidRPr="00206ACB">
        <w:t>is</w:t>
      </w:r>
      <w:r w:rsidR="00AC466E" w:rsidRPr="00206ACB">
        <w:t xml:space="preserve"> </w:t>
      </w:r>
      <w:r w:rsidRPr="00206ACB">
        <w:t>used</w:t>
      </w:r>
      <w:r w:rsidR="00AC466E" w:rsidRPr="00206ACB">
        <w:t xml:space="preserve"> </w:t>
      </w:r>
      <w:r w:rsidRPr="00206ACB">
        <w:t>for</w:t>
      </w:r>
      <w:r w:rsidR="00AC466E" w:rsidRPr="00206ACB">
        <w:t xml:space="preserve"> </w:t>
      </w:r>
      <w:r w:rsidRPr="00206ACB">
        <w:t>each</w:t>
      </w:r>
      <w:r w:rsidR="00AC466E" w:rsidRPr="00206ACB">
        <w:t xml:space="preserve"> </w:t>
      </w:r>
      <w:r w:rsidRPr="00206ACB">
        <w:t>pixel</w:t>
      </w:r>
      <w:r w:rsidR="00AC466E" w:rsidRPr="00206ACB">
        <w:t xml:space="preserve"> </w:t>
      </w:r>
      <w:r w:rsidRPr="00206ACB">
        <w:t>of</w:t>
      </w:r>
      <w:r w:rsidR="00AC466E" w:rsidRPr="00206ACB">
        <w:t xml:space="preserve"> </w:t>
      </w:r>
      <w:r w:rsidRPr="00206ACB">
        <w:t>the</w:t>
      </w:r>
      <w:r w:rsidR="00AC466E" w:rsidRPr="00206ACB">
        <w:t xml:space="preserve"> </w:t>
      </w:r>
      <w:r w:rsidRPr="00206ACB">
        <w:t>tile.</w:t>
      </w:r>
      <w:r w:rsidR="00AC466E" w:rsidRPr="00206ACB">
        <w:t xml:space="preserve"> </w:t>
      </w:r>
      <w:r w:rsidRPr="00206ACB">
        <w:t>One</w:t>
      </w:r>
      <w:r w:rsidR="00AC466E" w:rsidRPr="00206ACB">
        <w:t xml:space="preserve"> </w:t>
      </w:r>
      <w:r w:rsidRPr="00206ACB">
        <w:t>bit</w:t>
      </w:r>
      <w:r w:rsidR="00AC466E" w:rsidRPr="00206ACB">
        <w:t xml:space="preserve"> </w:t>
      </w:r>
      <w:r w:rsidRPr="00206ACB">
        <w:t>plane</w:t>
      </w:r>
      <w:r w:rsidR="00AC466E" w:rsidRPr="00206ACB">
        <w:t xml:space="preserve"> </w:t>
      </w:r>
      <w:r w:rsidRPr="00206ACB">
        <w:t>defines</w:t>
      </w:r>
      <w:r w:rsidR="00AC466E" w:rsidRPr="00206ACB">
        <w:t xml:space="preserve"> </w:t>
      </w:r>
      <w:r w:rsidRPr="00206ACB">
        <w:t>the</w:t>
      </w:r>
      <w:r w:rsidR="00AC466E" w:rsidRPr="00206ACB">
        <w:t xml:space="preserve"> </w:t>
      </w:r>
      <w:r w:rsidRPr="00206ACB">
        <w:t>"low</w:t>
      </w:r>
      <w:r w:rsidR="00AC466E" w:rsidRPr="00206ACB">
        <w:t xml:space="preserve"> </w:t>
      </w:r>
      <w:r w:rsidRPr="00206ACB">
        <w:t>bit"</w:t>
      </w:r>
      <w:r w:rsidR="00AC466E" w:rsidRPr="00206ACB">
        <w:t xml:space="preserve"> </w:t>
      </w:r>
      <w:r w:rsidRPr="00206ACB">
        <w:t>of</w:t>
      </w:r>
      <w:r w:rsidR="00AC466E" w:rsidRPr="00206ACB">
        <w:t xml:space="preserve"> </w:t>
      </w:r>
      <w:r w:rsidRPr="00206ACB">
        <w:t>each</w:t>
      </w:r>
      <w:r w:rsidR="00AC466E" w:rsidRPr="00206ACB">
        <w:t xml:space="preserve"> </w:t>
      </w:r>
      <w:r w:rsidRPr="00206ACB">
        <w:t>pixel</w:t>
      </w:r>
      <w:r w:rsidR="00AC466E" w:rsidRPr="00206ACB">
        <w:t xml:space="preserve"> </w:t>
      </w:r>
      <w:r w:rsidRPr="00206ACB">
        <w:t>in</w:t>
      </w:r>
      <w:r w:rsidR="00AC466E" w:rsidRPr="00206ACB">
        <w:t xml:space="preserve"> </w:t>
      </w:r>
      <w:r w:rsidRPr="00206ACB">
        <w:t>the</w:t>
      </w:r>
      <w:r w:rsidR="00AC466E" w:rsidRPr="00206ACB">
        <w:t xml:space="preserve"> </w:t>
      </w:r>
      <w:r w:rsidRPr="00206ACB">
        <w:t>tile,</w:t>
      </w:r>
      <w:r w:rsidR="00AC466E" w:rsidRPr="00206ACB">
        <w:t xml:space="preserve"> </w:t>
      </w:r>
      <w:r w:rsidRPr="00206ACB">
        <w:t>and</w:t>
      </w:r>
      <w:r w:rsidR="00AC466E" w:rsidRPr="00206ACB">
        <w:t xml:space="preserve"> </w:t>
      </w:r>
      <w:r w:rsidRPr="00206ACB">
        <w:t>the</w:t>
      </w:r>
      <w:r w:rsidR="00AC466E" w:rsidRPr="00206ACB">
        <w:t xml:space="preserve"> </w:t>
      </w:r>
      <w:r w:rsidRPr="00206ACB">
        <w:t>other</w:t>
      </w:r>
      <w:r w:rsidR="00AC466E" w:rsidRPr="00206ACB">
        <w:t xml:space="preserve"> </w:t>
      </w:r>
      <w:r w:rsidRPr="00206ACB">
        <w:t>defines</w:t>
      </w:r>
      <w:r w:rsidR="00AC466E" w:rsidRPr="00206ACB">
        <w:t xml:space="preserve"> </w:t>
      </w:r>
      <w:r w:rsidRPr="00206ACB">
        <w:t>the</w:t>
      </w:r>
      <w:r w:rsidR="00AC466E" w:rsidRPr="00206ACB">
        <w:t xml:space="preserve"> </w:t>
      </w:r>
      <w:r w:rsidRPr="00206ACB">
        <w:t>"high</w:t>
      </w:r>
      <w:r w:rsidR="00AC466E" w:rsidRPr="00206ACB">
        <w:t xml:space="preserve"> </w:t>
      </w:r>
      <w:r w:rsidRPr="00206ACB">
        <w:t>bit".</w:t>
      </w:r>
      <w:r w:rsidR="00C434EB">
        <w:t xml:space="preserve"> </w:t>
      </w:r>
      <w:r w:rsidRPr="00206ACB">
        <w:t>(Two</w:t>
      </w:r>
      <w:r w:rsidR="00AC466E" w:rsidRPr="00206ACB">
        <w:t xml:space="preserve"> </w:t>
      </w:r>
      <w:r w:rsidRPr="00206ACB">
        <w:t>bits,</w:t>
      </w:r>
      <w:r w:rsidR="00AC466E" w:rsidRPr="00206ACB">
        <w:t xml:space="preserve"> </w:t>
      </w:r>
      <w:r w:rsidRPr="00206ACB">
        <w:t>as</w:t>
      </w:r>
      <w:r w:rsidR="00AC466E" w:rsidRPr="00206ACB">
        <w:t xml:space="preserve"> </w:t>
      </w:r>
      <w:r w:rsidRPr="00206ACB">
        <w:t>you</w:t>
      </w:r>
      <w:r w:rsidR="00AC466E" w:rsidRPr="00206ACB">
        <w:t xml:space="preserve"> </w:t>
      </w:r>
      <w:r w:rsidRPr="00206ACB">
        <w:t>may</w:t>
      </w:r>
      <w:r w:rsidR="00AC466E" w:rsidRPr="00206ACB">
        <w:t xml:space="preserve"> </w:t>
      </w:r>
      <w:r w:rsidRPr="00206ACB">
        <w:t>recall,</w:t>
      </w:r>
      <w:r w:rsidR="00AC466E" w:rsidRPr="00206ACB">
        <w:t xml:space="preserve"> </w:t>
      </w:r>
      <w:r w:rsidRPr="00206ACB">
        <w:t>can</w:t>
      </w:r>
      <w:r w:rsidR="00AC466E" w:rsidRPr="00206ACB">
        <w:t xml:space="preserve"> </w:t>
      </w:r>
      <w:r w:rsidRPr="00206ACB">
        <w:t>represent</w:t>
      </w:r>
      <w:r w:rsidR="00AC466E" w:rsidRPr="00206ACB">
        <w:t xml:space="preserve"> </w:t>
      </w:r>
      <w:r w:rsidRPr="00206ACB">
        <w:t>four</w:t>
      </w:r>
      <w:r w:rsidR="00AC466E" w:rsidRPr="00206ACB">
        <w:t xml:space="preserve"> </w:t>
      </w:r>
      <w:r w:rsidRPr="00206ACB">
        <w:t>different</w:t>
      </w:r>
      <w:r w:rsidR="00AC466E" w:rsidRPr="00206ACB">
        <w:t xml:space="preserve"> </w:t>
      </w:r>
      <w:r w:rsidRPr="00206ACB">
        <w:t>values,</w:t>
      </w:r>
      <w:r w:rsidR="00AC466E" w:rsidRPr="00206ACB">
        <w:t xml:space="preserve"> </w:t>
      </w:r>
      <w:r w:rsidRPr="00206ACB">
        <w:t>corresponding</w:t>
      </w:r>
      <w:r w:rsidR="00AC466E" w:rsidRPr="00206ACB">
        <w:t xml:space="preserve"> </w:t>
      </w:r>
      <w:r w:rsidRPr="00206ACB">
        <w:t>to</w:t>
      </w:r>
      <w:r w:rsidR="00AC466E" w:rsidRPr="00206ACB">
        <w:t xml:space="preserve"> </w:t>
      </w:r>
      <w:r w:rsidRPr="00206ACB">
        <w:t>the</w:t>
      </w:r>
      <w:r w:rsidR="00AC466E" w:rsidRPr="00206ACB">
        <w:t xml:space="preserve"> </w:t>
      </w:r>
      <w:r w:rsidRPr="00206ACB">
        <w:t>four</w:t>
      </w:r>
      <w:r w:rsidR="00AC466E" w:rsidRPr="00206ACB">
        <w:t xml:space="preserve"> </w:t>
      </w:r>
      <w:r w:rsidRPr="00206ACB">
        <w:t>colors</w:t>
      </w:r>
      <w:r w:rsidR="00AC466E" w:rsidRPr="00206ACB">
        <w:t xml:space="preserve"> </w:t>
      </w:r>
      <w:r w:rsidRPr="00206ACB">
        <w:t>in</w:t>
      </w:r>
      <w:r w:rsidR="00AC466E" w:rsidRPr="00206ACB">
        <w:t xml:space="preserve"> </w:t>
      </w:r>
      <w:r w:rsidRPr="00206ACB">
        <w:t>a</w:t>
      </w:r>
      <w:r w:rsidR="00AC466E" w:rsidRPr="00206ACB">
        <w:t xml:space="preserve"> </w:t>
      </w:r>
      <w:r w:rsidRPr="00206ACB">
        <w:t>palette.)</w:t>
      </w:r>
      <w:r w:rsidR="00AC466E" w:rsidRPr="00206ACB">
        <w:t xml:space="preserve"> </w:t>
      </w:r>
      <w:r w:rsidRPr="00206ACB">
        <w:t>Each</w:t>
      </w:r>
      <w:r w:rsidR="00AC466E" w:rsidRPr="00206ACB">
        <w:t xml:space="preserve"> </w:t>
      </w:r>
      <w:r w:rsidRPr="00206ACB">
        <w:t>tile</w:t>
      </w:r>
      <w:r w:rsidR="00AC466E" w:rsidRPr="00206ACB">
        <w:t xml:space="preserve"> </w:t>
      </w:r>
      <w:r w:rsidRPr="00206ACB">
        <w:t>takes</w:t>
      </w:r>
      <w:r w:rsidR="00AC466E" w:rsidRPr="00206ACB">
        <w:t xml:space="preserve"> </w:t>
      </w:r>
      <w:r w:rsidRPr="00206ACB">
        <w:t>up</w:t>
      </w:r>
      <w:r w:rsidR="00AC466E" w:rsidRPr="00206ACB">
        <w:t xml:space="preserve"> </w:t>
      </w:r>
      <w:r w:rsidRPr="00206ACB">
        <w:t>16</w:t>
      </w:r>
      <w:r w:rsidR="00AC466E" w:rsidRPr="00206ACB">
        <w:t xml:space="preserve"> </w:t>
      </w:r>
      <w:r w:rsidRPr="00206ACB">
        <w:t>bytes</w:t>
      </w:r>
      <w:r w:rsidR="00AC466E" w:rsidRPr="00206ACB">
        <w:t xml:space="preserve"> </w:t>
      </w:r>
      <w:r w:rsidRPr="00206ACB">
        <w:t>of</w:t>
      </w:r>
      <w:r w:rsidR="00AC466E" w:rsidRPr="00206ACB">
        <w:t xml:space="preserve"> </w:t>
      </w:r>
      <w:r w:rsidRPr="00206ACB">
        <w:t>memory,</w:t>
      </w:r>
      <w:r w:rsidR="00AC466E" w:rsidRPr="00206ACB">
        <w:t xml:space="preserve"> </w:t>
      </w:r>
      <w:r w:rsidRPr="00206ACB">
        <w:t>so</w:t>
      </w:r>
      <w:r w:rsidR="00AC466E" w:rsidRPr="00206ACB">
        <w:t xml:space="preserve"> </w:t>
      </w:r>
      <w:r w:rsidRPr="00206ACB">
        <w:t>the</w:t>
      </w:r>
      <w:r w:rsidR="00AC466E" w:rsidRPr="00206ACB">
        <w:t xml:space="preserve"> </w:t>
      </w:r>
      <w:r w:rsidRPr="00206ACB">
        <w:t>CHR-ROM</w:t>
      </w:r>
      <w:r w:rsidR="00AC466E" w:rsidRPr="00206ACB">
        <w:t xml:space="preserve"> </w:t>
      </w:r>
      <w:r w:rsidRPr="00206ACB">
        <w:t>chip's</w:t>
      </w:r>
      <w:r w:rsidR="00AC466E" w:rsidRPr="00206ACB">
        <w:t xml:space="preserve"> </w:t>
      </w:r>
      <w:r w:rsidRPr="00206ACB">
        <w:t>8KB</w:t>
      </w:r>
      <w:r w:rsidR="00AC466E" w:rsidRPr="00206ACB">
        <w:t xml:space="preserve"> </w:t>
      </w:r>
      <w:r w:rsidRPr="00206ACB">
        <w:t>of</w:t>
      </w:r>
      <w:r w:rsidR="00AC466E" w:rsidRPr="00206ACB">
        <w:t xml:space="preserve"> </w:t>
      </w:r>
      <w:r w:rsidRPr="00206ACB">
        <w:t>storage</w:t>
      </w:r>
      <w:r w:rsidR="00AC466E" w:rsidRPr="00206ACB">
        <w:t xml:space="preserve"> </w:t>
      </w:r>
      <w:r w:rsidRPr="00206ACB">
        <w:t>is</w:t>
      </w:r>
      <w:r w:rsidR="00AC466E" w:rsidRPr="00206ACB">
        <w:t xml:space="preserve"> </w:t>
      </w:r>
      <w:r w:rsidRPr="00206ACB">
        <w:t>just</w:t>
      </w:r>
      <w:r w:rsidR="00AC466E" w:rsidRPr="00206ACB">
        <w:t xml:space="preserve"> </w:t>
      </w:r>
      <w:r w:rsidRPr="00206ACB">
        <w:t>enough</w:t>
      </w:r>
      <w:r w:rsidR="00AC466E" w:rsidRPr="00206ACB">
        <w:t xml:space="preserve"> </w:t>
      </w:r>
      <w:r w:rsidRPr="00206ACB">
        <w:t>to</w:t>
      </w:r>
      <w:r w:rsidR="00AC466E" w:rsidRPr="00206ACB">
        <w:t xml:space="preserve"> </w:t>
      </w:r>
      <w:r w:rsidRPr="00206ACB">
        <w:t>fit</w:t>
      </w:r>
      <w:r w:rsidR="00AC466E" w:rsidRPr="00206ACB">
        <w:t xml:space="preserve"> </w:t>
      </w:r>
      <w:r w:rsidRPr="00206ACB">
        <w:t>the</w:t>
      </w:r>
      <w:r w:rsidR="00AC466E" w:rsidRPr="00206ACB">
        <w:t xml:space="preserve"> </w:t>
      </w:r>
      <w:r w:rsidRPr="00206ACB">
        <w:t>512</w:t>
      </w:r>
      <w:r w:rsidR="00AC466E" w:rsidRPr="00206ACB">
        <w:t xml:space="preserve"> </w:t>
      </w:r>
      <w:r w:rsidRPr="00206ACB">
        <w:t>tiles</w:t>
      </w:r>
      <w:r w:rsidR="00AC466E" w:rsidRPr="00206ACB">
        <w:t xml:space="preserve"> </w:t>
      </w:r>
      <w:r w:rsidRPr="00206ACB">
        <w:t>of</w:t>
      </w:r>
      <w:r w:rsidR="00AC466E" w:rsidRPr="00206ACB">
        <w:t xml:space="preserve"> </w:t>
      </w:r>
      <w:r w:rsidRPr="00206ACB">
        <w:t>the</w:t>
      </w:r>
      <w:r w:rsidR="00AC466E" w:rsidRPr="00206ACB">
        <w:t xml:space="preserve"> </w:t>
      </w:r>
      <w:r w:rsidRPr="00206ACB">
        <w:t>two</w:t>
      </w:r>
      <w:r w:rsidR="00AC466E" w:rsidRPr="00206ACB">
        <w:t xml:space="preserve"> </w:t>
      </w:r>
      <w:r w:rsidRPr="00206ACB">
        <w:t>pattern</w:t>
      </w:r>
      <w:r w:rsidR="00AC466E" w:rsidRPr="00206ACB">
        <w:t xml:space="preserve"> </w:t>
      </w:r>
      <w:r w:rsidRPr="00206ACB">
        <w:t>tables.</w:t>
      </w:r>
      <w:r w:rsidR="00AC466E" w:rsidRPr="00206ACB">
        <w:t xml:space="preserve"> </w:t>
      </w:r>
      <w:r w:rsidRPr="00206ACB">
        <w:t>By</w:t>
      </w:r>
      <w:r w:rsidR="00AC466E" w:rsidRPr="00206ACB">
        <w:t xml:space="preserve"> </w:t>
      </w:r>
      <w:r w:rsidRPr="00206ACB">
        <w:t>specifying</w:t>
      </w:r>
      <w:r w:rsidR="00AC466E" w:rsidRPr="00206ACB">
        <w:t xml:space="preserve"> </w:t>
      </w:r>
      <w:r w:rsidRPr="00206ACB">
        <w:t>only</w:t>
      </w:r>
      <w:r w:rsidR="00AC466E" w:rsidRPr="00206ACB">
        <w:t xml:space="preserve"> </w:t>
      </w:r>
      <w:r w:rsidRPr="00206ACB">
        <w:t>a</w:t>
      </w:r>
      <w:r w:rsidR="00AC466E" w:rsidRPr="00206ACB">
        <w:t xml:space="preserve"> </w:t>
      </w:r>
      <w:r w:rsidRPr="00206ACB">
        <w:t>palette</w:t>
      </w:r>
      <w:r w:rsidR="00AC466E" w:rsidRPr="00206ACB">
        <w:t xml:space="preserve"> </w:t>
      </w:r>
      <w:r w:rsidRPr="00206ACB">
        <w:t>index</w:t>
      </w:r>
      <w:r w:rsidR="00AC466E" w:rsidRPr="00206ACB">
        <w:t xml:space="preserve"> </w:t>
      </w:r>
      <w:r w:rsidRPr="00206ACB">
        <w:t>rather</w:t>
      </w:r>
      <w:r w:rsidR="00AC466E" w:rsidRPr="00206ACB">
        <w:t xml:space="preserve"> </w:t>
      </w:r>
      <w:r w:rsidRPr="00206ACB">
        <w:t>than</w:t>
      </w:r>
      <w:r w:rsidR="00AC466E" w:rsidRPr="00206ACB">
        <w:t xml:space="preserve"> </w:t>
      </w:r>
      <w:r w:rsidRPr="00206ACB">
        <w:t>an</w:t>
      </w:r>
      <w:r w:rsidR="00AC466E" w:rsidRPr="00206ACB">
        <w:t xml:space="preserve"> </w:t>
      </w:r>
      <w:r w:rsidRPr="00206ACB">
        <w:t>actual</w:t>
      </w:r>
      <w:r w:rsidR="00AC466E" w:rsidRPr="00206ACB">
        <w:t xml:space="preserve"> </w:t>
      </w:r>
      <w:r w:rsidRPr="00206ACB">
        <w:t>color,</w:t>
      </w:r>
      <w:r w:rsidR="00AC466E" w:rsidRPr="00206ACB">
        <w:t xml:space="preserve"> </w:t>
      </w:r>
      <w:r w:rsidRPr="00206ACB">
        <w:t>the</w:t>
      </w:r>
      <w:r w:rsidR="00AC466E" w:rsidRPr="00206ACB">
        <w:t xml:space="preserve"> </w:t>
      </w:r>
      <w:r w:rsidRPr="00206ACB">
        <w:t>tiles</w:t>
      </w:r>
      <w:r w:rsidR="00AC466E" w:rsidRPr="00206ACB">
        <w:t xml:space="preserve"> </w:t>
      </w:r>
      <w:r w:rsidRPr="00206ACB">
        <w:t>themselves</w:t>
      </w:r>
      <w:r w:rsidR="00AC466E" w:rsidRPr="00206ACB">
        <w:t xml:space="preserve"> </w:t>
      </w:r>
      <w:r w:rsidRPr="00206ACB">
        <w:t>take</w:t>
      </w:r>
      <w:r w:rsidR="00AC466E" w:rsidRPr="00206ACB">
        <w:t xml:space="preserve"> </w:t>
      </w:r>
      <w:r w:rsidRPr="00206ACB">
        <w:t>up</w:t>
      </w:r>
      <w:r w:rsidR="00AC466E" w:rsidRPr="00206ACB">
        <w:t xml:space="preserve"> </w:t>
      </w:r>
      <w:r w:rsidRPr="00206ACB">
        <w:t>less</w:t>
      </w:r>
      <w:r w:rsidR="00AC466E" w:rsidRPr="00206ACB">
        <w:t xml:space="preserve"> </w:t>
      </w:r>
      <w:r w:rsidRPr="00206ACB">
        <w:t>memory</w:t>
      </w:r>
      <w:r w:rsidR="00AC466E" w:rsidRPr="00206ACB">
        <w:t xml:space="preserve"> </w:t>
      </w:r>
      <w:r w:rsidRPr="00206ACB">
        <w:t>and</w:t>
      </w:r>
      <w:r w:rsidR="00AC466E" w:rsidRPr="00206ACB">
        <w:t xml:space="preserve"> </w:t>
      </w:r>
      <w:r w:rsidRPr="00206ACB">
        <w:t>can</w:t>
      </w:r>
      <w:r w:rsidR="00AC466E" w:rsidRPr="00206ACB">
        <w:t xml:space="preserve"> </w:t>
      </w:r>
      <w:r w:rsidRPr="00206ACB">
        <w:t>be</w:t>
      </w:r>
      <w:r w:rsidR="00AC466E" w:rsidRPr="00206ACB">
        <w:t xml:space="preserve"> </w:t>
      </w:r>
      <w:r w:rsidRPr="00206ACB">
        <w:t>re-used</w:t>
      </w:r>
      <w:r w:rsidR="00AC466E" w:rsidRPr="00206ACB">
        <w:t xml:space="preserve"> </w:t>
      </w:r>
      <w:r w:rsidRPr="00206ACB">
        <w:t>with</w:t>
      </w:r>
      <w:r w:rsidR="00AC466E" w:rsidRPr="00206ACB">
        <w:t xml:space="preserve"> </w:t>
      </w:r>
      <w:r w:rsidRPr="00206ACB">
        <w:t>different</w:t>
      </w:r>
      <w:r w:rsidR="00AC466E" w:rsidRPr="00206ACB">
        <w:t xml:space="preserve"> </w:t>
      </w:r>
      <w:r w:rsidRPr="00206ACB">
        <w:t>palettes</w:t>
      </w:r>
      <w:r w:rsidR="00AC466E" w:rsidRPr="00206ACB">
        <w:t xml:space="preserve"> </w:t>
      </w:r>
      <w:r w:rsidRPr="00206ACB">
        <w:t>as</w:t>
      </w:r>
      <w:r w:rsidR="00AC466E" w:rsidRPr="00206ACB">
        <w:t xml:space="preserve"> </w:t>
      </w:r>
      <w:r w:rsidRPr="00206ACB">
        <w:t>needed.</w:t>
      </w:r>
    </w:p>
    <w:p w14:paraId="3C986666" w14:textId="77777777" w:rsidR="00C434EB" w:rsidRDefault="00C434EB">
      <w:pPr>
        <w:widowControl/>
        <w:kinsoku/>
        <w:overflowPunct/>
        <w:autoSpaceDE/>
        <w:autoSpaceDN/>
        <w:spacing w:before="0" w:after="160" w:line="259" w:lineRule="auto"/>
        <w:ind w:firstLine="0"/>
        <w:jc w:val="left"/>
        <w:rPr>
          <w:rStyle w:val="TableGrid"/>
          <w:rFonts w:cstheme="minorHAnsi"/>
          <w:color w:val="111111"/>
          <w:szCs w:val="26"/>
        </w:rPr>
      </w:pPr>
      <w:r>
        <w:rPr>
          <w:rStyle w:val="TableGrid"/>
          <w:rFonts w:cstheme="minorHAnsi"/>
          <w:color w:val="111111"/>
          <w:szCs w:val="26"/>
        </w:rPr>
        <w:br w:type="page"/>
      </w:r>
    </w:p>
    <w:p w14:paraId="7C4D7775" w14:textId="43F8D88D" w:rsidR="00A65B2C" w:rsidRPr="00206ACB" w:rsidRDefault="00C434EB" w:rsidP="00C434EB">
      <w:r w:rsidRPr="00206ACB">
        <w:rPr>
          <w:rStyle w:val="marginnote"/>
          <w:rFonts w:cstheme="minorHAnsi"/>
          <w:color w:val="111111"/>
          <w:szCs w:val="26"/>
        </w:rPr>
        <w:lastRenderedPageBreak/>
        <w:t xml:space="preserve">Another option is to use 8x16 tiles (8px wide and 16px tall), as seen in games like </w:t>
      </w:r>
      <w:r w:rsidRPr="00206ACB">
        <w:rPr>
          <w:rStyle w:val="Emphasis"/>
          <w:rFonts w:eastAsiaTheme="majorEastAsia" w:cstheme="minorHAnsi"/>
          <w:color w:val="111111"/>
          <w:szCs w:val="26"/>
        </w:rPr>
        <w:t>The Legend of Zelda</w:t>
      </w:r>
      <w:r w:rsidRPr="00206ACB">
        <w:rPr>
          <w:rStyle w:val="marginnote"/>
          <w:rFonts w:cstheme="minorHAnsi"/>
          <w:color w:val="111111"/>
          <w:szCs w:val="26"/>
        </w:rPr>
        <w:t>. While this reduces the number of tiles that can be stored in the pattern tables, this has the advantage of allowing tiles from either table to be used as either background or sprite. Depending on your game's graphical needs, the advantage of being able to re-use tiles in both layers might outweigh the disadvantage of having fewer tiles available. These issues largely become moot with the use of mapper chips that allow for bank switching of pattern table graphics, which will be explored much later in this book.</w:t>
      </w:r>
    </w:p>
    <w:p w14:paraId="017A7421" w14:textId="77777777" w:rsidR="00A65B2C" w:rsidRPr="00206ACB" w:rsidRDefault="00A65B2C" w:rsidP="00D6410F">
      <w:pPr>
        <w:ind w:firstLine="0"/>
        <w:jc w:val="center"/>
        <w:rPr>
          <w:rFonts w:cstheme="minorHAnsi"/>
          <w:szCs w:val="26"/>
        </w:rPr>
      </w:pPr>
      <w:r w:rsidRPr="00206ACB">
        <w:rPr>
          <w:rFonts w:cstheme="minorHAnsi"/>
          <w:noProof/>
          <w:szCs w:val="26"/>
        </w:rPr>
        <w:drawing>
          <wp:inline distT="0" distB="0" distL="0" distR="0" wp14:anchorId="7A55EEA5" wp14:editId="444BCB82">
            <wp:extent cx="4761865" cy="4761865"/>
            <wp:effectExtent l="0" t="0" r="635" b="63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14:paraId="42ECADFA" w14:textId="13295F83" w:rsidR="00A65B2C" w:rsidRPr="00206ACB" w:rsidRDefault="00A65B2C" w:rsidP="00D6410F">
      <w:pPr>
        <w:ind w:firstLine="0"/>
        <w:jc w:val="center"/>
        <w:rPr>
          <w:rFonts w:cstheme="minorHAnsi"/>
          <w:szCs w:val="26"/>
        </w:rPr>
      </w:pPr>
      <w:r w:rsidRPr="00206ACB">
        <w:rPr>
          <w:rFonts w:cstheme="minorHAnsi"/>
          <w:szCs w:val="26"/>
        </w:rPr>
        <w:t>An</w:t>
      </w:r>
      <w:r w:rsidR="00AC466E" w:rsidRPr="00206ACB">
        <w:rPr>
          <w:rFonts w:cstheme="minorHAnsi"/>
          <w:szCs w:val="26"/>
        </w:rPr>
        <w:t xml:space="preserve"> </w:t>
      </w:r>
      <w:r w:rsidRPr="00206ACB">
        <w:rPr>
          <w:rFonts w:cstheme="minorHAnsi"/>
          <w:szCs w:val="26"/>
        </w:rPr>
        <w:t>example</w:t>
      </w:r>
      <w:r w:rsidR="00AC466E" w:rsidRPr="00206ACB">
        <w:rPr>
          <w:rFonts w:cstheme="minorHAnsi"/>
          <w:szCs w:val="26"/>
        </w:rPr>
        <w:t xml:space="preserve"> </w:t>
      </w:r>
      <w:r w:rsidRPr="00206ACB">
        <w:rPr>
          <w:rFonts w:cstheme="minorHAnsi"/>
          <w:szCs w:val="26"/>
        </w:rPr>
        <w:t>pattern</w:t>
      </w:r>
      <w:r w:rsidR="00AC466E" w:rsidRPr="00206ACB">
        <w:rPr>
          <w:rFonts w:cstheme="minorHAnsi"/>
          <w:szCs w:val="26"/>
        </w:rPr>
        <w:t xml:space="preserve"> </w:t>
      </w:r>
      <w:r w:rsidRPr="00206ACB">
        <w:rPr>
          <w:rFonts w:cstheme="minorHAnsi"/>
          <w:szCs w:val="26"/>
        </w:rPr>
        <w:t>table</w:t>
      </w:r>
      <w:r w:rsidR="00AC466E" w:rsidRPr="00206ACB">
        <w:rPr>
          <w:rFonts w:cstheme="minorHAnsi"/>
          <w:szCs w:val="26"/>
        </w:rPr>
        <w:t xml:space="preserve"> </w:t>
      </w:r>
      <w:r w:rsidRPr="00206ACB">
        <w:rPr>
          <w:rFonts w:cstheme="minorHAnsi"/>
          <w:szCs w:val="26"/>
        </w:rPr>
        <w:t>tile.</w:t>
      </w:r>
      <w:r w:rsidR="00AC466E" w:rsidRPr="00206ACB">
        <w:rPr>
          <w:rFonts w:cstheme="minorHAnsi"/>
          <w:szCs w:val="26"/>
        </w:rPr>
        <w:t xml:space="preserve"> </w:t>
      </w:r>
      <w:r w:rsidRPr="00206ACB">
        <w:rPr>
          <w:rFonts w:cstheme="minorHAnsi"/>
          <w:szCs w:val="26"/>
        </w:rPr>
        <w:t>Bytes</w:t>
      </w:r>
      <w:r w:rsidR="00AC466E" w:rsidRPr="00206ACB">
        <w:rPr>
          <w:rFonts w:cstheme="minorHAnsi"/>
          <w:szCs w:val="26"/>
        </w:rPr>
        <w:t xml:space="preserve"> </w:t>
      </w:r>
      <w:r w:rsidRPr="006B1CC9">
        <w:rPr>
          <w:rStyle w:val="QuoteChar"/>
        </w:rPr>
        <w:t>$xxx0-$xxx7</w:t>
      </w:r>
      <w:r w:rsidR="00AC466E" w:rsidRPr="00206ACB">
        <w:rPr>
          <w:rFonts w:cstheme="minorHAnsi"/>
          <w:szCs w:val="26"/>
        </w:rPr>
        <w:t xml:space="preserve"> </w:t>
      </w:r>
      <w:r w:rsidRPr="00206ACB">
        <w:rPr>
          <w:rFonts w:cstheme="minorHAnsi"/>
          <w:szCs w:val="26"/>
        </w:rPr>
        <w:t>provide</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"low</w:t>
      </w:r>
      <w:r w:rsidR="00AC466E" w:rsidRPr="00206ACB">
        <w:rPr>
          <w:rFonts w:cstheme="minorHAnsi"/>
          <w:szCs w:val="26"/>
        </w:rPr>
        <w:t xml:space="preserve"> </w:t>
      </w:r>
      <w:r w:rsidRPr="00206ACB">
        <w:rPr>
          <w:rFonts w:cstheme="minorHAnsi"/>
          <w:szCs w:val="26"/>
        </w:rPr>
        <w:t>bit"</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each</w:t>
      </w:r>
      <w:r w:rsidR="00AC466E" w:rsidRPr="00206ACB">
        <w:rPr>
          <w:rFonts w:cstheme="minorHAnsi"/>
          <w:szCs w:val="26"/>
        </w:rPr>
        <w:t xml:space="preserve"> </w:t>
      </w:r>
      <w:r w:rsidRPr="00206ACB">
        <w:rPr>
          <w:rFonts w:cstheme="minorHAnsi"/>
          <w:szCs w:val="26"/>
        </w:rPr>
        <w:t>pixel,</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bytes</w:t>
      </w:r>
      <w:r w:rsidR="00AC466E" w:rsidRPr="00206ACB">
        <w:rPr>
          <w:rFonts w:cstheme="minorHAnsi"/>
          <w:szCs w:val="26"/>
        </w:rPr>
        <w:t xml:space="preserve"> </w:t>
      </w:r>
      <w:r w:rsidRPr="006B1CC9">
        <w:rPr>
          <w:rStyle w:val="QuoteChar"/>
        </w:rPr>
        <w:t>$xxx8-$xxxf</w:t>
      </w:r>
      <w:r w:rsidR="00AC466E" w:rsidRPr="00206ACB">
        <w:rPr>
          <w:rFonts w:cstheme="minorHAnsi"/>
          <w:szCs w:val="26"/>
        </w:rPr>
        <w:t xml:space="preserve"> </w:t>
      </w:r>
      <w:r w:rsidRPr="00206ACB">
        <w:rPr>
          <w:rFonts w:cstheme="minorHAnsi"/>
          <w:szCs w:val="26"/>
        </w:rPr>
        <w:t>provide</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"high</w:t>
      </w:r>
      <w:r w:rsidR="00AC466E" w:rsidRPr="00206ACB">
        <w:rPr>
          <w:rFonts w:cstheme="minorHAnsi"/>
          <w:szCs w:val="26"/>
        </w:rPr>
        <w:t xml:space="preserve"> </w:t>
      </w:r>
      <w:r w:rsidRPr="00206ACB">
        <w:rPr>
          <w:rFonts w:cstheme="minorHAnsi"/>
          <w:szCs w:val="26"/>
        </w:rPr>
        <w:t>bit"</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each</w:t>
      </w:r>
      <w:r w:rsidR="00AC466E" w:rsidRPr="00206ACB">
        <w:rPr>
          <w:rFonts w:cstheme="minorHAnsi"/>
          <w:szCs w:val="26"/>
        </w:rPr>
        <w:t xml:space="preserve"> </w:t>
      </w:r>
      <w:r w:rsidRPr="00206ACB">
        <w:rPr>
          <w:rFonts w:cstheme="minorHAnsi"/>
          <w:szCs w:val="26"/>
        </w:rPr>
        <w:t>pixel.</w:t>
      </w:r>
    </w:p>
    <w:p w14:paraId="0CDB2E02" w14:textId="23B53964" w:rsidR="00A65B2C" w:rsidRPr="00206ACB" w:rsidRDefault="00A65B2C" w:rsidP="00E47EA0">
      <w:r w:rsidRPr="00206ACB">
        <w:t>Everything</w:t>
      </w:r>
      <w:r w:rsidR="00AC466E" w:rsidRPr="00206ACB">
        <w:t xml:space="preserve"> </w:t>
      </w:r>
      <w:r w:rsidRPr="00206ACB">
        <w:t>that</w:t>
      </w:r>
      <w:r w:rsidR="00AC466E" w:rsidRPr="00206ACB">
        <w:t xml:space="preserve"> </w:t>
      </w:r>
      <w:r w:rsidRPr="00206ACB">
        <w:t>an</w:t>
      </w:r>
      <w:r w:rsidR="00AC466E" w:rsidRPr="00206ACB">
        <w:t xml:space="preserve"> </w:t>
      </w:r>
      <w:r w:rsidRPr="00206ACB">
        <w:t>NES</w:t>
      </w:r>
      <w:r w:rsidR="00AC466E" w:rsidRPr="00206ACB">
        <w:t xml:space="preserve"> </w:t>
      </w:r>
      <w:r w:rsidRPr="00206ACB">
        <w:t>game</w:t>
      </w:r>
      <w:r w:rsidR="00AC466E" w:rsidRPr="00206ACB">
        <w:t xml:space="preserve"> </w:t>
      </w:r>
      <w:r w:rsidRPr="00206ACB">
        <w:t>draws</w:t>
      </w:r>
      <w:r w:rsidR="00AC466E" w:rsidRPr="00206ACB">
        <w:t xml:space="preserve"> </w:t>
      </w:r>
      <w:r w:rsidRPr="00206ACB">
        <w:t>to</w:t>
      </w:r>
      <w:r w:rsidR="00AC466E" w:rsidRPr="00206ACB">
        <w:t xml:space="preserve"> </w:t>
      </w:r>
      <w:r w:rsidRPr="00206ACB">
        <w:t>the</w:t>
      </w:r>
      <w:r w:rsidR="00AC466E" w:rsidRPr="00206ACB">
        <w:t xml:space="preserve"> </w:t>
      </w:r>
      <w:r w:rsidRPr="00206ACB">
        <w:t>screen</w:t>
      </w:r>
      <w:r w:rsidR="00AC466E" w:rsidRPr="00206ACB">
        <w:t xml:space="preserve"> </w:t>
      </w:r>
      <w:r w:rsidRPr="00206ACB">
        <w:t>is</w:t>
      </w:r>
      <w:r w:rsidR="00AC466E" w:rsidRPr="00206ACB">
        <w:t xml:space="preserve"> </w:t>
      </w:r>
      <w:r w:rsidRPr="00206ACB">
        <w:t>contained</w:t>
      </w:r>
      <w:r w:rsidR="00AC466E" w:rsidRPr="00206ACB">
        <w:t xml:space="preserve"> </w:t>
      </w:r>
      <w:r w:rsidRPr="00206ACB">
        <w:t>in</w:t>
      </w:r>
      <w:r w:rsidR="00AC466E" w:rsidRPr="00206ACB">
        <w:t xml:space="preserve"> </w:t>
      </w:r>
      <w:r w:rsidRPr="00206ACB">
        <w:t>its</w:t>
      </w:r>
      <w:r w:rsidR="00AC466E" w:rsidRPr="00206ACB">
        <w:t xml:space="preserve"> </w:t>
      </w:r>
      <w:r w:rsidRPr="00206ACB">
        <w:t>pattern</w:t>
      </w:r>
      <w:r w:rsidR="00AC466E" w:rsidRPr="00206ACB">
        <w:t xml:space="preserve"> </w:t>
      </w:r>
      <w:r w:rsidRPr="00206ACB">
        <w:t>tables.</w:t>
      </w:r>
      <w:r w:rsidR="00AC466E" w:rsidRPr="00206ACB">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more</w:t>
      </w:r>
      <w:r w:rsidR="00AC466E" w:rsidRPr="00206ACB">
        <w:rPr>
          <w:rStyle w:val="marginnote"/>
          <w:rFonts w:cstheme="minorHAnsi"/>
          <w:color w:val="111111"/>
          <w:szCs w:val="26"/>
        </w:rPr>
        <w:t xml:space="preserve"> </w:t>
      </w:r>
      <w:r w:rsidRPr="00206ACB">
        <w:rPr>
          <w:rStyle w:val="marginnote"/>
          <w:rFonts w:cstheme="minorHAnsi"/>
          <w:color w:val="111111"/>
          <w:szCs w:val="26"/>
        </w:rPr>
        <w:t>complicated</w:t>
      </w:r>
      <w:r w:rsidR="00AC466E" w:rsidRPr="00206ACB">
        <w:rPr>
          <w:rStyle w:val="marginnote"/>
          <w:rFonts w:cstheme="minorHAnsi"/>
          <w:color w:val="111111"/>
          <w:szCs w:val="26"/>
        </w:rPr>
        <w:t xml:space="preserve"> </w:t>
      </w:r>
      <w:r w:rsidRPr="00206ACB">
        <w:rPr>
          <w:rStyle w:val="marginnote"/>
          <w:rFonts w:cstheme="minorHAnsi"/>
          <w:color w:val="111111"/>
          <w:szCs w:val="26"/>
        </w:rPr>
        <w:t>when</w:t>
      </w:r>
      <w:r w:rsidR="00AC466E" w:rsidRPr="00206ACB">
        <w:rPr>
          <w:rStyle w:val="marginnote"/>
          <w:rFonts w:cstheme="minorHAnsi"/>
          <w:color w:val="111111"/>
          <w:szCs w:val="26"/>
        </w:rPr>
        <w:t xml:space="preserve"> </w:t>
      </w:r>
      <w:r w:rsidRPr="00206ACB">
        <w:rPr>
          <w:rStyle w:val="marginnote"/>
          <w:rFonts w:cstheme="minorHAnsi"/>
          <w:color w:val="111111"/>
          <w:szCs w:val="26"/>
        </w:rPr>
        <w:t>CHR-RAM</w:t>
      </w:r>
      <w:r w:rsidR="00AC466E" w:rsidRPr="00206ACB">
        <w:rPr>
          <w:rStyle w:val="marginnote"/>
          <w:rFonts w:cstheme="minorHAnsi"/>
          <w:color w:val="111111"/>
          <w:szCs w:val="26"/>
        </w:rPr>
        <w:t xml:space="preserve"> </w:t>
      </w:r>
      <w:r w:rsidRPr="00206ACB">
        <w:rPr>
          <w:rStyle w:val="marginnote"/>
          <w:rFonts w:cstheme="minorHAnsi"/>
          <w:color w:val="111111"/>
          <w:szCs w:val="26"/>
        </w:rPr>
        <w:t>or</w:t>
      </w:r>
      <w:r w:rsidR="00AC466E" w:rsidRPr="00206ACB">
        <w:rPr>
          <w:rStyle w:val="marginnote"/>
          <w:rFonts w:cstheme="minorHAnsi"/>
          <w:color w:val="111111"/>
          <w:szCs w:val="26"/>
        </w:rPr>
        <w:t xml:space="preserve"> </w:t>
      </w:r>
      <w:r w:rsidRPr="00206ACB">
        <w:rPr>
          <w:rStyle w:val="marginnote"/>
          <w:rFonts w:cstheme="minorHAnsi"/>
          <w:color w:val="111111"/>
          <w:szCs w:val="26"/>
        </w:rPr>
        <w:t>bank</w:t>
      </w:r>
      <w:r w:rsidR="00AC466E" w:rsidRPr="00206ACB">
        <w:rPr>
          <w:rStyle w:val="marginnote"/>
          <w:rFonts w:cstheme="minorHAnsi"/>
          <w:color w:val="111111"/>
          <w:szCs w:val="26"/>
        </w:rPr>
        <w:t xml:space="preserve"> </w:t>
      </w:r>
      <w:r w:rsidRPr="00206ACB">
        <w:rPr>
          <w:rStyle w:val="marginnote"/>
          <w:rFonts w:cstheme="minorHAnsi"/>
          <w:color w:val="111111"/>
          <w:szCs w:val="26"/>
        </w:rPr>
        <w:t>switching</w:t>
      </w:r>
      <w:r w:rsidR="00AC466E" w:rsidRPr="00206ACB">
        <w:rPr>
          <w:rStyle w:val="marginnote"/>
          <w:rFonts w:cstheme="minorHAnsi"/>
          <w:color w:val="111111"/>
          <w:szCs w:val="26"/>
        </w:rPr>
        <w:t xml:space="preserve"> </w:t>
      </w:r>
      <w:r w:rsidRPr="00206ACB">
        <w:rPr>
          <w:rStyle w:val="marginnote"/>
          <w:rFonts w:cstheme="minorHAnsi"/>
          <w:color w:val="111111"/>
          <w:szCs w:val="26"/>
        </w:rPr>
        <w:t>are</w:t>
      </w:r>
      <w:r w:rsidR="00AC466E" w:rsidRPr="00206ACB">
        <w:rPr>
          <w:rStyle w:val="marginnote"/>
          <w:rFonts w:cstheme="minorHAnsi"/>
          <w:color w:val="111111"/>
          <w:szCs w:val="26"/>
        </w:rPr>
        <w:t xml:space="preserve"> </w:t>
      </w:r>
      <w:r w:rsidRPr="00206ACB">
        <w:rPr>
          <w:rStyle w:val="marginnote"/>
          <w:rFonts w:cstheme="minorHAnsi"/>
          <w:color w:val="111111"/>
          <w:szCs w:val="26"/>
        </w:rPr>
        <w:t>involved,</w:t>
      </w:r>
      <w:r w:rsidR="00AC466E" w:rsidRPr="00206ACB">
        <w:rPr>
          <w:rStyle w:val="marginnote"/>
          <w:rFonts w:cstheme="minorHAnsi"/>
          <w:color w:val="111111"/>
          <w:szCs w:val="26"/>
        </w:rPr>
        <w:t xml:space="preserve"> </w:t>
      </w:r>
      <w:r w:rsidRPr="00206ACB">
        <w:rPr>
          <w:rStyle w:val="marginnote"/>
          <w:rFonts w:cstheme="minorHAnsi"/>
          <w:color w:val="111111"/>
          <w:szCs w:val="26"/>
        </w:rPr>
        <w:t>though</w:t>
      </w:r>
      <w:r w:rsidR="00AC466E" w:rsidRPr="00206ACB">
        <w:rPr>
          <w:rStyle w:val="marginnote"/>
          <w:rFonts w:cstheme="minorHAnsi"/>
          <w:color w:val="111111"/>
          <w:szCs w:val="26"/>
        </w:rPr>
        <w:t xml:space="preserve"> </w:t>
      </w:r>
      <w:r w:rsidRPr="00206ACB">
        <w:rPr>
          <w:rStyle w:val="marginnote"/>
          <w:rFonts w:cstheme="minorHAnsi"/>
          <w:color w:val="111111"/>
          <w:szCs w:val="26"/>
        </w:rPr>
        <w:t>anything</w:t>
      </w:r>
      <w:r w:rsidR="00AC466E" w:rsidRPr="00206ACB">
        <w:rPr>
          <w:rStyle w:val="marginnote"/>
          <w:rFonts w:cstheme="minorHAnsi"/>
          <w:color w:val="111111"/>
          <w:szCs w:val="26"/>
        </w:rPr>
        <w:t xml:space="preserve"> </w:t>
      </w:r>
      <w:r w:rsidRPr="00206ACB">
        <w:rPr>
          <w:rStyle w:val="marginnote"/>
          <w:rFonts w:cstheme="minorHAnsi"/>
          <w:color w:val="111111"/>
          <w:szCs w:val="26"/>
        </w:rPr>
        <w:t>drawn</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still,</w:t>
      </w:r>
      <w:r w:rsidR="00AC466E" w:rsidRPr="00206ACB">
        <w:rPr>
          <w:rStyle w:val="marginnote"/>
          <w:rFonts w:cstheme="minorHAnsi"/>
          <w:color w:val="111111"/>
          <w:szCs w:val="26"/>
        </w:rPr>
        <w:t xml:space="preserve"> </w:t>
      </w:r>
      <w:r w:rsidRPr="00206ACB">
        <w:rPr>
          <w:rStyle w:val="marginnote"/>
          <w:rFonts w:cstheme="minorHAnsi"/>
          <w:color w:val="111111"/>
          <w:szCs w:val="26"/>
        </w:rPr>
        <w:t>technically,</w:t>
      </w:r>
      <w:r w:rsidR="00AC466E" w:rsidRPr="00206ACB">
        <w:rPr>
          <w:rStyle w:val="marginnote"/>
          <w:rFonts w:cstheme="minorHAnsi"/>
          <w:color w:val="111111"/>
          <w:szCs w:val="26"/>
        </w:rPr>
        <w:t xml:space="preserve"> </w:t>
      </w:r>
      <w:r w:rsidRPr="00206ACB">
        <w:rPr>
          <w:rStyle w:val="marginnote"/>
          <w:rFonts w:cstheme="minorHAnsi"/>
          <w:color w:val="111111"/>
          <w:szCs w:val="26"/>
        </w:rPr>
        <w:t>present</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pattern</w:t>
      </w:r>
      <w:r w:rsidR="00AC466E" w:rsidRPr="00206ACB">
        <w:rPr>
          <w:rStyle w:val="marginnote"/>
          <w:rFonts w:cstheme="minorHAnsi"/>
          <w:color w:val="111111"/>
          <w:szCs w:val="26"/>
        </w:rPr>
        <w:t xml:space="preserve"> </w:t>
      </w:r>
      <w:r w:rsidRPr="00206ACB">
        <w:rPr>
          <w:rStyle w:val="marginnote"/>
          <w:rFonts w:cstheme="minorHAnsi"/>
          <w:color w:val="111111"/>
          <w:szCs w:val="26"/>
        </w:rPr>
        <w:t>tables</w:t>
      </w:r>
      <w:r w:rsidR="00AC466E" w:rsidRPr="00206ACB">
        <w:rPr>
          <w:rStyle w:val="marginnote"/>
          <w:rFonts w:cstheme="minorHAnsi"/>
          <w:color w:val="111111"/>
          <w:szCs w:val="26"/>
        </w:rPr>
        <w:t xml:space="preserve"> </w:t>
      </w:r>
      <w:r w:rsidRPr="00206ACB">
        <w:rPr>
          <w:rStyle w:val="marginnote"/>
          <w:rFonts w:cstheme="minorHAnsi"/>
          <w:color w:val="111111"/>
          <w:szCs w:val="26"/>
        </w:rPr>
        <w:t>at</w:t>
      </w:r>
      <w:r w:rsidR="00AC466E" w:rsidRPr="00206ACB">
        <w:rPr>
          <w:rStyle w:val="marginnote"/>
          <w:rFonts w:cstheme="minorHAnsi"/>
          <w:color w:val="111111"/>
          <w:szCs w:val="26"/>
        </w:rPr>
        <w:t xml:space="preserve"> </w:t>
      </w:r>
      <w:r w:rsidRPr="00206ACB">
        <w:rPr>
          <w:rStyle w:val="marginnote"/>
          <w:rFonts w:cstheme="minorHAnsi"/>
          <w:color w:val="111111"/>
          <w:szCs w:val="26"/>
        </w:rPr>
        <w:t>some</w:t>
      </w:r>
      <w:r w:rsidR="00AC466E" w:rsidRPr="00206ACB">
        <w:rPr>
          <w:rStyle w:val="marginnote"/>
          <w:rFonts w:cstheme="minorHAnsi"/>
          <w:color w:val="111111"/>
          <w:szCs w:val="26"/>
        </w:rPr>
        <w:t xml:space="preserve"> </w:t>
      </w:r>
      <w:r w:rsidRPr="00206ACB">
        <w:rPr>
          <w:rStyle w:val="marginnote"/>
          <w:rFonts w:cstheme="minorHAnsi"/>
          <w:color w:val="111111"/>
          <w:szCs w:val="26"/>
        </w:rPr>
        <w:t>point.</w:t>
      </w:r>
      <w:r w:rsidRPr="00206ACB">
        <w:t>There</w:t>
      </w:r>
      <w:r w:rsidR="00AC466E" w:rsidRPr="00206ACB">
        <w:t xml:space="preserve"> </w:t>
      </w:r>
      <w:r w:rsidRPr="00206ACB">
        <w:t>is</w:t>
      </w:r>
      <w:r w:rsidR="00AC466E" w:rsidRPr="00206ACB">
        <w:t xml:space="preserve"> </w:t>
      </w:r>
      <w:r w:rsidRPr="00206ACB">
        <w:t>no</w:t>
      </w:r>
      <w:r w:rsidR="00AC466E" w:rsidRPr="00206ACB">
        <w:t xml:space="preserve"> </w:t>
      </w:r>
      <w:r w:rsidRPr="00206ACB">
        <w:t>"system</w:t>
      </w:r>
      <w:r w:rsidR="00AC466E" w:rsidRPr="00206ACB">
        <w:t xml:space="preserve"> </w:t>
      </w:r>
      <w:r w:rsidRPr="00206ACB">
        <w:t>font";</w:t>
      </w:r>
      <w:r w:rsidR="00AC466E" w:rsidRPr="00206ACB">
        <w:t xml:space="preserve"> </w:t>
      </w:r>
      <w:r w:rsidRPr="00206ACB">
        <w:t>if</w:t>
      </w:r>
      <w:r w:rsidR="00AC466E" w:rsidRPr="00206ACB">
        <w:t xml:space="preserve"> </w:t>
      </w:r>
      <w:r w:rsidRPr="00206ACB">
        <w:t>you</w:t>
      </w:r>
      <w:r w:rsidR="00AC466E" w:rsidRPr="00206ACB">
        <w:t xml:space="preserve"> </w:t>
      </w:r>
      <w:r w:rsidRPr="00206ACB">
        <w:t>want</w:t>
      </w:r>
      <w:r w:rsidR="00AC466E" w:rsidRPr="00206ACB">
        <w:t xml:space="preserve"> </w:t>
      </w:r>
      <w:r w:rsidRPr="00206ACB">
        <w:t>to</w:t>
      </w:r>
      <w:r w:rsidR="00AC466E" w:rsidRPr="00206ACB">
        <w:t xml:space="preserve"> </w:t>
      </w:r>
      <w:r w:rsidRPr="00206ACB">
        <w:t>draw</w:t>
      </w:r>
      <w:r w:rsidR="00AC466E" w:rsidRPr="00206ACB">
        <w:t xml:space="preserve"> </w:t>
      </w:r>
      <w:r w:rsidRPr="00206ACB">
        <w:t>text</w:t>
      </w:r>
      <w:r w:rsidR="00AC466E" w:rsidRPr="00206ACB">
        <w:t xml:space="preserve"> </w:t>
      </w:r>
      <w:r w:rsidRPr="00206ACB">
        <w:t>in</w:t>
      </w:r>
      <w:r w:rsidR="00AC466E" w:rsidRPr="00206ACB">
        <w:t xml:space="preserve"> </w:t>
      </w:r>
      <w:r w:rsidRPr="00206ACB">
        <w:t>your</w:t>
      </w:r>
      <w:r w:rsidR="00AC466E" w:rsidRPr="00206ACB">
        <w:t xml:space="preserve"> </w:t>
      </w:r>
      <w:r w:rsidRPr="00206ACB">
        <w:t>NES</w:t>
      </w:r>
      <w:r w:rsidR="00AC466E" w:rsidRPr="00206ACB">
        <w:t xml:space="preserve"> </w:t>
      </w:r>
      <w:r w:rsidRPr="00206ACB">
        <w:t>game,</w:t>
      </w:r>
      <w:r w:rsidR="00AC466E" w:rsidRPr="00206ACB">
        <w:t xml:space="preserve"> </w:t>
      </w:r>
      <w:r w:rsidRPr="00206ACB">
        <w:t>you</w:t>
      </w:r>
      <w:r w:rsidR="00AC466E" w:rsidRPr="00206ACB">
        <w:t xml:space="preserve"> </w:t>
      </w:r>
      <w:r w:rsidRPr="00206ACB">
        <w:t>need</w:t>
      </w:r>
      <w:r w:rsidR="00AC466E" w:rsidRPr="00206ACB">
        <w:t xml:space="preserve"> </w:t>
      </w:r>
      <w:r w:rsidRPr="00206ACB">
        <w:t>to</w:t>
      </w:r>
      <w:r w:rsidR="00AC466E" w:rsidRPr="00206ACB">
        <w:t xml:space="preserve"> </w:t>
      </w:r>
      <w:r w:rsidRPr="00206ACB">
        <w:t>create</w:t>
      </w:r>
      <w:r w:rsidR="00AC466E" w:rsidRPr="00206ACB">
        <w:t xml:space="preserve"> </w:t>
      </w:r>
      <w:r w:rsidRPr="00206ACB">
        <w:t>font</w:t>
      </w:r>
      <w:r w:rsidR="00AC466E" w:rsidRPr="00206ACB">
        <w:t xml:space="preserve"> </w:t>
      </w:r>
      <w:r w:rsidRPr="00206ACB">
        <w:t>tiles</w:t>
      </w:r>
      <w:r w:rsidR="00AC466E" w:rsidRPr="00206ACB">
        <w:t xml:space="preserve"> </w:t>
      </w:r>
      <w:r w:rsidRPr="00206ACB">
        <w:t>in</w:t>
      </w:r>
      <w:r w:rsidR="00AC466E" w:rsidRPr="00206ACB">
        <w:t xml:space="preserve"> </w:t>
      </w:r>
      <w:r w:rsidRPr="00206ACB">
        <w:t>a</w:t>
      </w:r>
      <w:r w:rsidR="00AC466E" w:rsidRPr="00206ACB">
        <w:t xml:space="preserve"> </w:t>
      </w:r>
      <w:r w:rsidRPr="00206ACB">
        <w:t>pattern</w:t>
      </w:r>
      <w:r w:rsidR="00AC466E" w:rsidRPr="00206ACB">
        <w:t xml:space="preserve"> </w:t>
      </w:r>
      <w:r w:rsidRPr="00206ACB">
        <w:t>table.</w:t>
      </w:r>
      <w:r w:rsidR="00AC466E" w:rsidRPr="00206ACB">
        <w:t xml:space="preserve"> </w:t>
      </w:r>
      <w:r w:rsidRPr="00206ACB">
        <w:t>(This</w:t>
      </w:r>
      <w:r w:rsidR="00AC466E" w:rsidRPr="00206ACB">
        <w:t xml:space="preserve"> </w:t>
      </w:r>
      <w:r w:rsidRPr="00206ACB">
        <w:t>is</w:t>
      </w:r>
      <w:r w:rsidR="00AC466E" w:rsidRPr="00206ACB">
        <w:t xml:space="preserve"> </w:t>
      </w:r>
      <w:r w:rsidRPr="00206ACB">
        <w:t>why</w:t>
      </w:r>
      <w:r w:rsidR="00AC466E" w:rsidRPr="00206ACB">
        <w:t xml:space="preserve"> </w:t>
      </w:r>
      <w:r w:rsidRPr="00206ACB">
        <w:t>most</w:t>
      </w:r>
      <w:r w:rsidR="00AC466E" w:rsidRPr="00206ACB">
        <w:t xml:space="preserve"> </w:t>
      </w:r>
      <w:r w:rsidRPr="00206ACB">
        <w:t>NES</w:t>
      </w:r>
      <w:r w:rsidR="00AC466E" w:rsidRPr="00206ACB">
        <w:t xml:space="preserve"> </w:t>
      </w:r>
      <w:r w:rsidRPr="00206ACB">
        <w:t>games,</w:t>
      </w:r>
      <w:r w:rsidR="00AC466E" w:rsidRPr="00206ACB">
        <w:t xml:space="preserve"> </w:t>
      </w:r>
      <w:r w:rsidRPr="00206ACB">
        <w:t>especially</w:t>
      </w:r>
      <w:r w:rsidR="00AC466E" w:rsidRPr="00206ACB">
        <w:t xml:space="preserve"> </w:t>
      </w:r>
      <w:r w:rsidRPr="00206ACB">
        <w:t>early</w:t>
      </w:r>
      <w:r w:rsidR="00AC466E" w:rsidRPr="00206ACB">
        <w:t xml:space="preserve"> </w:t>
      </w:r>
      <w:r w:rsidRPr="00206ACB">
        <w:t>NES</w:t>
      </w:r>
      <w:r w:rsidR="00AC466E" w:rsidRPr="00206ACB">
        <w:t xml:space="preserve"> </w:t>
      </w:r>
      <w:r w:rsidRPr="00206ACB">
        <w:t>games,</w:t>
      </w:r>
      <w:r w:rsidR="00AC466E" w:rsidRPr="00206ACB">
        <w:t xml:space="preserve"> </w:t>
      </w:r>
      <w:r w:rsidRPr="00206ACB">
        <w:t>tend</w:t>
      </w:r>
      <w:r w:rsidR="00AC466E" w:rsidRPr="00206ACB">
        <w:t xml:space="preserve"> </w:t>
      </w:r>
      <w:r w:rsidRPr="00206ACB">
        <w:t>to</w:t>
      </w:r>
      <w:r w:rsidR="00AC466E" w:rsidRPr="00206ACB">
        <w:t xml:space="preserve"> </w:t>
      </w:r>
      <w:r w:rsidRPr="00206ACB">
        <w:t>be</w:t>
      </w:r>
      <w:r w:rsidR="00AC466E" w:rsidRPr="00206ACB">
        <w:t xml:space="preserve"> </w:t>
      </w:r>
      <w:r w:rsidRPr="00206ACB">
        <w:t>all-caps,</w:t>
      </w:r>
      <w:r w:rsidR="00AC466E" w:rsidRPr="00206ACB">
        <w:t xml:space="preserve"> </w:t>
      </w:r>
      <w:r w:rsidRPr="00206ACB">
        <w:t>shouty</w:t>
      </w:r>
      <w:r w:rsidR="00AC466E" w:rsidRPr="00206ACB">
        <w:t xml:space="preserve"> </w:t>
      </w:r>
      <w:r w:rsidRPr="00206ACB">
        <w:t>affairs.)</w:t>
      </w:r>
      <w:r w:rsidR="00AC466E" w:rsidRPr="00206ACB">
        <w:t xml:space="preserve"> </w:t>
      </w:r>
      <w:r w:rsidRPr="00206ACB">
        <w:t>The</w:t>
      </w:r>
      <w:r w:rsidR="00AC466E" w:rsidRPr="00206ACB">
        <w:t xml:space="preserve"> </w:t>
      </w:r>
      <w:r w:rsidRPr="00206ACB">
        <w:t>limited</w:t>
      </w:r>
      <w:r w:rsidR="00AC466E" w:rsidRPr="00206ACB">
        <w:t xml:space="preserve"> </w:t>
      </w:r>
      <w:r w:rsidRPr="00206ACB">
        <w:t>space</w:t>
      </w:r>
      <w:r w:rsidR="00AC466E" w:rsidRPr="00206ACB">
        <w:t xml:space="preserve"> </w:t>
      </w:r>
      <w:r w:rsidRPr="00206ACB">
        <w:t>for</w:t>
      </w:r>
      <w:r w:rsidR="00AC466E" w:rsidRPr="00206ACB">
        <w:t xml:space="preserve"> </w:t>
      </w:r>
      <w:r w:rsidRPr="00206ACB">
        <w:t>tiles</w:t>
      </w:r>
      <w:r w:rsidR="00AC466E" w:rsidRPr="00206ACB">
        <w:t xml:space="preserve"> </w:t>
      </w:r>
      <w:r w:rsidRPr="00206ACB">
        <w:t>also</w:t>
      </w:r>
      <w:r w:rsidR="00AC466E" w:rsidRPr="00206ACB">
        <w:t xml:space="preserve"> </w:t>
      </w:r>
      <w:r w:rsidRPr="00206ACB">
        <w:t>means</w:t>
      </w:r>
      <w:r w:rsidR="00AC466E" w:rsidRPr="00206ACB">
        <w:t xml:space="preserve"> </w:t>
      </w:r>
      <w:r w:rsidRPr="00206ACB">
        <w:t>that</w:t>
      </w:r>
      <w:r w:rsidR="00AC466E" w:rsidRPr="00206ACB">
        <w:t xml:space="preserve"> </w:t>
      </w:r>
      <w:r w:rsidRPr="00206ACB">
        <w:t>efficient</w:t>
      </w:r>
      <w:r w:rsidR="00AC466E" w:rsidRPr="00206ACB">
        <w:t xml:space="preserve"> </w:t>
      </w:r>
      <w:r w:rsidRPr="00206ACB">
        <w:t>re-use</w:t>
      </w:r>
      <w:r w:rsidR="00AC466E" w:rsidRPr="00206ACB">
        <w:t xml:space="preserve"> </w:t>
      </w:r>
      <w:r w:rsidRPr="00206ACB">
        <w:t>of</w:t>
      </w:r>
      <w:r w:rsidR="00AC466E" w:rsidRPr="00206ACB">
        <w:t xml:space="preserve"> </w:t>
      </w:r>
      <w:r w:rsidRPr="00206ACB">
        <w:t>tiles</w:t>
      </w:r>
      <w:r w:rsidR="00AC466E" w:rsidRPr="00206ACB">
        <w:t xml:space="preserve"> </w:t>
      </w:r>
      <w:r w:rsidRPr="00206ACB">
        <w:t>is</w:t>
      </w:r>
      <w:r w:rsidR="00AC466E" w:rsidRPr="00206ACB">
        <w:t xml:space="preserve"> </w:t>
      </w:r>
      <w:r w:rsidRPr="00206ACB">
        <w:t>important.</w:t>
      </w:r>
      <w:r w:rsidR="00AC466E" w:rsidRPr="00206ACB">
        <w:t xml:space="preserve"> </w:t>
      </w:r>
      <w:r w:rsidRPr="00206ACB">
        <w:t>Being</w:t>
      </w:r>
      <w:r w:rsidR="00AC466E" w:rsidRPr="00206ACB">
        <w:t xml:space="preserve"> </w:t>
      </w:r>
      <w:r w:rsidRPr="00206ACB">
        <w:t>able</w:t>
      </w:r>
      <w:r w:rsidR="00AC466E" w:rsidRPr="00206ACB">
        <w:t xml:space="preserve"> </w:t>
      </w:r>
      <w:r w:rsidRPr="00206ACB">
        <w:t>to</w:t>
      </w:r>
      <w:r w:rsidR="00AC466E" w:rsidRPr="00206ACB">
        <w:t xml:space="preserve"> </w:t>
      </w:r>
      <w:r w:rsidRPr="00206ACB">
        <w:t>re-use</w:t>
      </w:r>
      <w:r w:rsidR="00AC466E" w:rsidRPr="00206ACB">
        <w:t xml:space="preserve"> </w:t>
      </w:r>
      <w:r w:rsidRPr="00206ACB">
        <w:t>a</w:t>
      </w:r>
      <w:r w:rsidR="00AC466E" w:rsidRPr="00206ACB">
        <w:t xml:space="preserve"> </w:t>
      </w:r>
      <w:r w:rsidRPr="00206ACB">
        <w:t>tile</w:t>
      </w:r>
      <w:r w:rsidR="00AC466E" w:rsidRPr="00206ACB">
        <w:t xml:space="preserve"> </w:t>
      </w:r>
      <w:r w:rsidRPr="00206ACB">
        <w:t>in</w:t>
      </w:r>
      <w:r w:rsidR="00AC466E" w:rsidRPr="00206ACB">
        <w:t xml:space="preserve"> </w:t>
      </w:r>
      <w:r w:rsidRPr="00206ACB">
        <w:t>multiple</w:t>
      </w:r>
      <w:r w:rsidR="00AC466E" w:rsidRPr="00206ACB">
        <w:t xml:space="preserve"> </w:t>
      </w:r>
      <w:r w:rsidRPr="00206ACB">
        <w:t>ways,</w:t>
      </w:r>
      <w:r w:rsidR="00AC466E" w:rsidRPr="00206ACB">
        <w:t xml:space="preserve"> </w:t>
      </w:r>
      <w:r w:rsidRPr="00206ACB">
        <w:t>or</w:t>
      </w:r>
      <w:r w:rsidR="00AC466E" w:rsidRPr="00206ACB">
        <w:t xml:space="preserve"> </w:t>
      </w:r>
      <w:r w:rsidRPr="00206ACB">
        <w:t>making</w:t>
      </w:r>
      <w:r w:rsidR="00AC466E" w:rsidRPr="00206ACB">
        <w:t xml:space="preserve"> </w:t>
      </w:r>
      <w:r w:rsidRPr="00206ACB">
        <w:t>clever</w:t>
      </w:r>
      <w:r w:rsidR="00AC466E" w:rsidRPr="00206ACB">
        <w:t xml:space="preserve"> </w:t>
      </w:r>
      <w:r w:rsidRPr="00206ACB">
        <w:t>use</w:t>
      </w:r>
      <w:r w:rsidR="00AC466E" w:rsidRPr="00206ACB">
        <w:t xml:space="preserve"> </w:t>
      </w:r>
      <w:r w:rsidRPr="00206ACB">
        <w:t>of</w:t>
      </w:r>
      <w:r w:rsidR="00AC466E" w:rsidRPr="00206ACB">
        <w:t xml:space="preserve"> </w:t>
      </w:r>
      <w:r w:rsidRPr="00206ACB">
        <w:t>palette</w:t>
      </w:r>
      <w:r w:rsidR="00AC466E" w:rsidRPr="00206ACB">
        <w:t xml:space="preserve"> </w:t>
      </w:r>
      <w:r w:rsidRPr="00206ACB">
        <w:t>swaps,</w:t>
      </w:r>
      <w:r w:rsidR="00AC466E" w:rsidRPr="00206ACB">
        <w:t xml:space="preserve"> </w:t>
      </w:r>
      <w:r w:rsidRPr="00206ACB">
        <w:t>can</w:t>
      </w:r>
      <w:r w:rsidR="00AC466E" w:rsidRPr="00206ACB">
        <w:t xml:space="preserve"> </w:t>
      </w:r>
      <w:r w:rsidRPr="00206ACB">
        <w:t>give</w:t>
      </w:r>
      <w:r w:rsidR="00AC466E" w:rsidRPr="00206ACB">
        <w:t xml:space="preserve"> </w:t>
      </w:r>
      <w:r w:rsidRPr="00206ACB">
        <w:t>a</w:t>
      </w:r>
      <w:r w:rsidR="00AC466E" w:rsidRPr="00206ACB">
        <w:t xml:space="preserve"> </w:t>
      </w:r>
      <w:r w:rsidRPr="00206ACB">
        <w:t>game</w:t>
      </w:r>
      <w:r w:rsidR="00AC466E" w:rsidRPr="00206ACB">
        <w:t xml:space="preserve"> </w:t>
      </w:r>
      <w:r w:rsidRPr="00206ACB">
        <w:t>a</w:t>
      </w:r>
      <w:r w:rsidR="00AC466E" w:rsidRPr="00206ACB">
        <w:t xml:space="preserve"> </w:t>
      </w:r>
      <w:r w:rsidRPr="00206ACB">
        <w:t>greater</w:t>
      </w:r>
      <w:r w:rsidR="00AC466E" w:rsidRPr="00206ACB">
        <w:t xml:space="preserve"> </w:t>
      </w:r>
      <w:r w:rsidRPr="00206ACB">
        <w:t>range</w:t>
      </w:r>
      <w:r w:rsidR="00AC466E" w:rsidRPr="00206ACB">
        <w:t xml:space="preserve"> </w:t>
      </w:r>
      <w:r w:rsidRPr="00206ACB">
        <w:t>of</w:t>
      </w:r>
      <w:r w:rsidR="00AC466E" w:rsidRPr="00206ACB">
        <w:t xml:space="preserve"> </w:t>
      </w:r>
      <w:r w:rsidRPr="00206ACB">
        <w:t>visual</w:t>
      </w:r>
      <w:r w:rsidR="00AC466E" w:rsidRPr="00206ACB">
        <w:t xml:space="preserve"> </w:t>
      </w:r>
      <w:r w:rsidRPr="00206ACB">
        <w:t>representations</w:t>
      </w:r>
      <w:r w:rsidR="00AC466E" w:rsidRPr="00206ACB">
        <w:t xml:space="preserve"> </w:t>
      </w:r>
      <w:r w:rsidRPr="00206ACB">
        <w:t>while</w:t>
      </w:r>
      <w:r w:rsidR="00AC466E" w:rsidRPr="00206ACB">
        <w:t xml:space="preserve"> </w:t>
      </w:r>
      <w:r w:rsidRPr="00206ACB">
        <w:t>still</w:t>
      </w:r>
      <w:r w:rsidR="00AC466E" w:rsidRPr="00206ACB">
        <w:t xml:space="preserve"> </w:t>
      </w:r>
      <w:r w:rsidRPr="00206ACB">
        <w:t>fitting</w:t>
      </w:r>
      <w:r w:rsidR="00AC466E" w:rsidRPr="00206ACB">
        <w:t xml:space="preserve"> </w:t>
      </w:r>
      <w:r w:rsidRPr="00206ACB">
        <w:t>within</w:t>
      </w:r>
      <w:r w:rsidR="00AC466E" w:rsidRPr="00206ACB">
        <w:t xml:space="preserve"> </w:t>
      </w:r>
      <w:r w:rsidRPr="00206ACB">
        <w:t>the</w:t>
      </w:r>
      <w:r w:rsidR="00AC466E" w:rsidRPr="00206ACB">
        <w:t xml:space="preserve"> </w:t>
      </w:r>
      <w:r w:rsidRPr="00206ACB">
        <w:t>memory</w:t>
      </w:r>
      <w:r w:rsidR="00AC466E" w:rsidRPr="00206ACB">
        <w:t xml:space="preserve"> </w:t>
      </w:r>
      <w:r w:rsidRPr="00206ACB">
        <w:t>limitations</w:t>
      </w:r>
      <w:r w:rsidR="00AC466E" w:rsidRPr="00206ACB">
        <w:t xml:space="preserve"> </w:t>
      </w:r>
      <w:r w:rsidRPr="00206ACB">
        <w:t>of</w:t>
      </w:r>
      <w:r w:rsidR="00AC466E" w:rsidRPr="00206ACB">
        <w:t xml:space="preserve"> </w:t>
      </w:r>
      <w:r w:rsidRPr="00206ACB">
        <w:t>CHR-ROM.</w:t>
      </w:r>
    </w:p>
    <w:p w14:paraId="2B066E15" w14:textId="77777777" w:rsidR="00FD4091" w:rsidRPr="00206ACB" w:rsidRDefault="00A65B2C" w:rsidP="00EC73FD">
      <w:pPr>
        <w:ind w:firstLine="0"/>
        <w:jc w:val="center"/>
        <w:rPr>
          <w:rFonts w:cstheme="minorHAnsi"/>
          <w:szCs w:val="26"/>
        </w:rPr>
      </w:pPr>
      <w:r w:rsidRPr="00206ACB">
        <w:rPr>
          <w:rFonts w:cstheme="minorHAnsi"/>
          <w:noProof/>
          <w:szCs w:val="26"/>
        </w:rPr>
        <w:lastRenderedPageBreak/>
        <w:drawing>
          <wp:inline distT="0" distB="0" distL="0" distR="0" wp14:anchorId="4DB12414" wp14:editId="5B313BBD">
            <wp:extent cx="4297680" cy="4297680"/>
            <wp:effectExtent l="0" t="0" r="0" b="0"/>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97680" cy="4297680"/>
                    </a:xfrm>
                    <a:prstGeom prst="rect">
                      <a:avLst/>
                    </a:prstGeom>
                    <a:noFill/>
                    <a:ln>
                      <a:noFill/>
                    </a:ln>
                  </pic:spPr>
                </pic:pic>
              </a:graphicData>
            </a:graphic>
          </wp:inline>
        </w:drawing>
      </w:r>
    </w:p>
    <w:p w14:paraId="634343B5" w14:textId="43AEFC00" w:rsidR="00A65B2C" w:rsidRPr="00206ACB" w:rsidRDefault="00A65B2C" w:rsidP="00EC73FD">
      <w:pPr>
        <w:ind w:firstLine="0"/>
        <w:jc w:val="center"/>
        <w:rPr>
          <w:rFonts w:cstheme="minorHAnsi"/>
          <w:szCs w:val="26"/>
        </w:rPr>
      </w:pPr>
      <w:r w:rsidRPr="00206ACB">
        <w:rPr>
          <w:rFonts w:cstheme="minorHAnsi"/>
          <w:noProof/>
          <w:szCs w:val="26"/>
        </w:rPr>
        <w:drawing>
          <wp:inline distT="0" distB="0" distL="0" distR="0" wp14:anchorId="1FC20216" wp14:editId="0DC1E471">
            <wp:extent cx="4297680" cy="4297680"/>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97680" cy="4297680"/>
                    </a:xfrm>
                    <a:prstGeom prst="rect">
                      <a:avLst/>
                    </a:prstGeom>
                    <a:noFill/>
                    <a:ln>
                      <a:noFill/>
                    </a:ln>
                  </pic:spPr>
                </pic:pic>
              </a:graphicData>
            </a:graphic>
          </wp:inline>
        </w:drawing>
      </w:r>
    </w:p>
    <w:p w14:paraId="41389AC0" w14:textId="4F985EB7" w:rsidR="0086236F" w:rsidRPr="00206ACB" w:rsidRDefault="00A65B2C" w:rsidP="00EC73FD">
      <w:pPr>
        <w:ind w:firstLine="0"/>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background</w:t>
      </w:r>
      <w:r w:rsidR="00AC466E" w:rsidRPr="00206ACB">
        <w:rPr>
          <w:rFonts w:cstheme="minorHAnsi"/>
          <w:szCs w:val="26"/>
        </w:rPr>
        <w:t xml:space="preserve"> </w:t>
      </w:r>
      <w:r w:rsidRPr="00206ACB">
        <w:rPr>
          <w:rFonts w:cstheme="minorHAnsi"/>
          <w:szCs w:val="26"/>
        </w:rPr>
        <w:t>tables</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r w:rsidRPr="00206ACB">
        <w:rPr>
          <w:rStyle w:val="Emphasis"/>
          <w:rFonts w:cstheme="minorHAnsi"/>
          <w:szCs w:val="26"/>
        </w:rPr>
        <w:t>Super</w:t>
      </w:r>
      <w:r w:rsidR="00AC466E" w:rsidRPr="00206ACB">
        <w:rPr>
          <w:rStyle w:val="Emphasis"/>
          <w:rFonts w:cstheme="minorHAnsi"/>
          <w:szCs w:val="26"/>
        </w:rPr>
        <w:t xml:space="preserve"> </w:t>
      </w:r>
      <w:r w:rsidRPr="00206ACB">
        <w:rPr>
          <w:rStyle w:val="Emphasis"/>
          <w:rFonts w:cstheme="minorHAnsi"/>
          <w:szCs w:val="26"/>
        </w:rPr>
        <w:t>Mario</w:t>
      </w:r>
      <w:r w:rsidR="00AC466E" w:rsidRPr="00206ACB">
        <w:rPr>
          <w:rStyle w:val="Emphasis"/>
          <w:rFonts w:cstheme="minorHAnsi"/>
          <w:szCs w:val="26"/>
        </w:rPr>
        <w:t xml:space="preserve"> </w:t>
      </w:r>
      <w:r w:rsidRPr="00206ACB">
        <w:rPr>
          <w:rStyle w:val="Emphasis"/>
          <w:rFonts w:cstheme="minorHAnsi"/>
          <w:szCs w:val="26"/>
        </w:rPr>
        <w:t>Bros.</w:t>
      </w:r>
      <w:r w:rsidRPr="00206ACB">
        <w:rPr>
          <w:rFonts w:cstheme="minorHAnsi"/>
          <w:szCs w:val="26"/>
        </w:rPr>
        <w:t>.</w:t>
      </w:r>
      <w:r w:rsidR="00AC466E" w:rsidRPr="00206ACB">
        <w:rPr>
          <w:rFonts w:cstheme="minorHAnsi"/>
          <w:szCs w:val="26"/>
        </w:rPr>
        <w:t xml:space="preserve"> </w:t>
      </w:r>
      <w:r w:rsidRPr="00206ACB">
        <w:rPr>
          <w:rFonts w:cstheme="minorHAnsi"/>
          <w:szCs w:val="26"/>
        </w:rPr>
        <w:t>Anything</w:t>
      </w:r>
      <w:r w:rsidR="00AC466E" w:rsidRPr="00206ACB">
        <w:rPr>
          <w:rFonts w:cstheme="minorHAnsi"/>
          <w:szCs w:val="26"/>
        </w:rPr>
        <w:t xml:space="preserve"> </w:t>
      </w:r>
      <w:r w:rsidRPr="00206ACB">
        <w:rPr>
          <w:rFonts w:cstheme="minorHAnsi"/>
          <w:szCs w:val="26"/>
        </w:rPr>
        <w:t>drawn</w:t>
      </w:r>
      <w:r w:rsidR="00AC466E" w:rsidRPr="00206ACB">
        <w:rPr>
          <w:rFonts w:cstheme="minorHAnsi"/>
          <w:szCs w:val="26"/>
        </w:rPr>
        <w:t xml:space="preserve"> </w:t>
      </w:r>
      <w:r w:rsidRPr="00206ACB">
        <w:rPr>
          <w:rFonts w:cstheme="minorHAnsi"/>
          <w:szCs w:val="26"/>
        </w:rPr>
        <w:t>during</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course</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game</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present</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these</w:t>
      </w:r>
      <w:r w:rsidR="00AC466E" w:rsidRPr="00206ACB">
        <w:rPr>
          <w:rFonts w:cstheme="minorHAnsi"/>
          <w:szCs w:val="26"/>
        </w:rPr>
        <w:t xml:space="preserve"> </w:t>
      </w:r>
      <w:r w:rsidRPr="00206ACB">
        <w:rPr>
          <w:rFonts w:cstheme="minorHAnsi"/>
          <w:szCs w:val="26"/>
        </w:rPr>
        <w:t>two</w:t>
      </w:r>
      <w:r w:rsidR="00AC466E" w:rsidRPr="00206ACB">
        <w:rPr>
          <w:rFonts w:cstheme="minorHAnsi"/>
          <w:szCs w:val="26"/>
        </w:rPr>
        <w:t xml:space="preserve"> </w:t>
      </w:r>
      <w:r w:rsidRPr="00206ACB">
        <w:rPr>
          <w:rFonts w:cstheme="minorHAnsi"/>
          <w:szCs w:val="26"/>
        </w:rPr>
        <w:t>tables,</w:t>
      </w:r>
      <w:r w:rsidR="00AC466E" w:rsidRPr="00206ACB">
        <w:rPr>
          <w:rFonts w:cstheme="minorHAnsi"/>
          <w:szCs w:val="26"/>
        </w:rPr>
        <w:t xml:space="preserve"> </w:t>
      </w:r>
      <w:r w:rsidRPr="00206ACB">
        <w:rPr>
          <w:rFonts w:cstheme="minorHAnsi"/>
          <w:szCs w:val="26"/>
        </w:rPr>
        <w:t>including</w:t>
      </w:r>
      <w:r w:rsidR="00AC466E" w:rsidRPr="00206ACB">
        <w:rPr>
          <w:rFonts w:cstheme="minorHAnsi"/>
          <w:szCs w:val="26"/>
        </w:rPr>
        <w:t xml:space="preserve"> </w:t>
      </w:r>
      <w:r w:rsidRPr="00206ACB">
        <w:rPr>
          <w:rFonts w:cstheme="minorHAnsi"/>
          <w:szCs w:val="26"/>
        </w:rPr>
        <w:t>Mario</w:t>
      </w:r>
      <w:r w:rsidR="00AC466E" w:rsidRPr="00206ACB">
        <w:rPr>
          <w:rFonts w:cstheme="minorHAnsi"/>
          <w:szCs w:val="26"/>
        </w:rPr>
        <w:t xml:space="preserve"> </w:t>
      </w:r>
      <w:r w:rsidRPr="00206ACB">
        <w:rPr>
          <w:rFonts w:cstheme="minorHAnsi"/>
          <w:szCs w:val="26"/>
        </w:rPr>
        <w:t>himself</w:t>
      </w:r>
      <w:r w:rsidR="00AC466E" w:rsidRPr="00206ACB">
        <w:rPr>
          <w:rFonts w:cstheme="minorHAnsi"/>
          <w:szCs w:val="26"/>
        </w:rPr>
        <w:t xml:space="preserve"> </w:t>
      </w:r>
      <w:r w:rsidRPr="00206ACB">
        <w:rPr>
          <w:rFonts w:cstheme="minorHAnsi"/>
          <w:szCs w:val="26"/>
        </w:rPr>
        <w:t>(represented</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first</w:t>
      </w:r>
      <w:r w:rsidR="00AC466E" w:rsidRPr="00206ACB">
        <w:rPr>
          <w:rFonts w:cstheme="minorHAnsi"/>
          <w:szCs w:val="26"/>
        </w:rPr>
        <w:t xml:space="preserve"> </w:t>
      </w:r>
      <w:r w:rsidRPr="00206ACB">
        <w:rPr>
          <w:rFonts w:cstheme="minorHAnsi"/>
          <w:szCs w:val="26"/>
        </w:rPr>
        <w:t>five</w:t>
      </w:r>
      <w:r w:rsidR="00AC466E" w:rsidRPr="00206ACB">
        <w:rPr>
          <w:rFonts w:cstheme="minorHAnsi"/>
          <w:szCs w:val="26"/>
        </w:rPr>
        <w:t xml:space="preserve"> </w:t>
      </w:r>
      <w:r w:rsidRPr="00206ACB">
        <w:rPr>
          <w:rFonts w:cstheme="minorHAnsi"/>
          <w:szCs w:val="26"/>
        </w:rPr>
        <w:t>rows</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table);</w:t>
      </w:r>
      <w:r w:rsidR="00AC466E" w:rsidRPr="00206ACB">
        <w:rPr>
          <w:rFonts w:cstheme="minorHAnsi"/>
          <w:szCs w:val="26"/>
        </w:rPr>
        <w:t xml:space="preserve"> </w:t>
      </w:r>
      <w:r w:rsidRPr="00206ACB">
        <w:rPr>
          <w:rFonts w:cstheme="minorHAnsi"/>
          <w:szCs w:val="26"/>
        </w:rPr>
        <w:t>all</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game's</w:t>
      </w:r>
      <w:r w:rsidR="00AC466E" w:rsidRPr="00206ACB">
        <w:rPr>
          <w:rFonts w:cstheme="minorHAnsi"/>
          <w:szCs w:val="26"/>
        </w:rPr>
        <w:t xml:space="preserve"> </w:t>
      </w:r>
      <w:r w:rsidRPr="00206ACB">
        <w:rPr>
          <w:rFonts w:cstheme="minorHAnsi"/>
          <w:szCs w:val="26"/>
        </w:rPr>
        <w:t>enemies;</w:t>
      </w:r>
      <w:r w:rsidR="00AC466E" w:rsidRPr="00206ACB">
        <w:rPr>
          <w:rFonts w:cstheme="minorHAnsi"/>
          <w:szCs w:val="26"/>
        </w:rPr>
        <w:t xml:space="preserve"> </w:t>
      </w:r>
      <w:r w:rsidRPr="00206ACB">
        <w:rPr>
          <w:rFonts w:cstheme="minorHAnsi"/>
          <w:szCs w:val="26"/>
        </w:rPr>
        <w:t>text</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score</w:t>
      </w:r>
      <w:r w:rsidR="00AC466E" w:rsidRPr="00206ACB">
        <w:rPr>
          <w:rFonts w:cstheme="minorHAnsi"/>
          <w:szCs w:val="26"/>
        </w:rPr>
        <w:t xml:space="preserve"> </w:t>
      </w:r>
      <w:r w:rsidRPr="00206ACB">
        <w:rPr>
          <w:rFonts w:cstheme="minorHAnsi"/>
          <w:szCs w:val="26"/>
        </w:rPr>
        <w:t>graphics</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first</w:t>
      </w:r>
      <w:r w:rsidR="00AC466E" w:rsidRPr="00206ACB">
        <w:rPr>
          <w:rFonts w:cstheme="minorHAnsi"/>
          <w:szCs w:val="26"/>
        </w:rPr>
        <w:t xml:space="preserve"> </w:t>
      </w:r>
      <w:r w:rsidRPr="00206ACB">
        <w:rPr>
          <w:rFonts w:cstheme="minorHAnsi"/>
          <w:szCs w:val="26"/>
        </w:rPr>
        <w:t>three</w:t>
      </w:r>
      <w:r w:rsidR="00AC466E" w:rsidRPr="00206ACB">
        <w:rPr>
          <w:rFonts w:cstheme="minorHAnsi"/>
          <w:szCs w:val="26"/>
        </w:rPr>
        <w:t xml:space="preserve"> </w:t>
      </w:r>
      <w:r w:rsidRPr="00206ACB">
        <w:rPr>
          <w:rFonts w:cstheme="minorHAnsi"/>
          <w:szCs w:val="26"/>
        </w:rPr>
        <w:t>rows</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background</w:t>
      </w:r>
      <w:r w:rsidR="00AC466E" w:rsidRPr="00206ACB">
        <w:rPr>
          <w:rFonts w:cstheme="minorHAnsi"/>
          <w:szCs w:val="26"/>
        </w:rPr>
        <w:t xml:space="preserve"> </w:t>
      </w:r>
      <w:r w:rsidRPr="00206ACB">
        <w:rPr>
          <w:rFonts w:cstheme="minorHAnsi"/>
          <w:szCs w:val="26"/>
        </w:rPr>
        <w:t>table);</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many</w:t>
      </w:r>
      <w:r w:rsidR="00AC466E" w:rsidRPr="00206ACB">
        <w:rPr>
          <w:rFonts w:cstheme="minorHAnsi"/>
          <w:szCs w:val="26"/>
        </w:rPr>
        <w:t xml:space="preserve"> </w:t>
      </w:r>
      <w:r w:rsidRPr="00206ACB">
        <w:rPr>
          <w:rFonts w:cstheme="minorHAnsi"/>
          <w:szCs w:val="26"/>
        </w:rPr>
        <w:t>pipes,</w:t>
      </w:r>
      <w:r w:rsidR="00AC466E" w:rsidRPr="00206ACB">
        <w:rPr>
          <w:rFonts w:cstheme="minorHAnsi"/>
          <w:szCs w:val="26"/>
        </w:rPr>
        <w:t xml:space="preserve"> </w:t>
      </w:r>
      <w:r w:rsidRPr="00206ACB">
        <w:rPr>
          <w:rFonts w:cstheme="minorHAnsi"/>
          <w:szCs w:val="26"/>
        </w:rPr>
        <w:t>plants,</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castles</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appear</w:t>
      </w:r>
      <w:r w:rsidR="00AC466E" w:rsidRPr="00206ACB">
        <w:rPr>
          <w:rFonts w:cstheme="minorHAnsi"/>
          <w:szCs w:val="26"/>
        </w:rPr>
        <w:t xml:space="preserve"> </w:t>
      </w:r>
      <w:r w:rsidRPr="00206ACB">
        <w:rPr>
          <w:rFonts w:cstheme="minorHAnsi"/>
          <w:szCs w:val="26"/>
        </w:rPr>
        <w:t>throughout.</w:t>
      </w:r>
    </w:p>
    <w:p w14:paraId="23323ADE" w14:textId="5120F152" w:rsidR="00664763" w:rsidRPr="00206ACB" w:rsidRDefault="00664763" w:rsidP="00E30534">
      <w:pPr>
        <w:pStyle w:val="Heading3"/>
        <w:rPr>
          <w:rFonts w:cstheme="minorHAnsi"/>
        </w:rPr>
      </w:pPr>
      <w:bookmarkStart w:id="114" w:name="_Toc168434237"/>
      <w:bookmarkStart w:id="115" w:name="_Toc168542748"/>
      <w:r w:rsidRPr="00206ACB">
        <w:rPr>
          <w:rFonts w:cstheme="minorHAnsi"/>
        </w:rPr>
        <w:lastRenderedPageBreak/>
        <w:t>Sprites</w:t>
      </w:r>
      <w:bookmarkEnd w:id="114"/>
      <w:bookmarkEnd w:id="115"/>
    </w:p>
    <w:p w14:paraId="4BA7F666" w14:textId="148B8FA4" w:rsidR="00FD4091" w:rsidRPr="00206ACB" w:rsidRDefault="00FD4091" w:rsidP="00E47EA0">
      <w:pPr>
        <w:rPr>
          <w:lang w:eastAsia="ja-JP"/>
        </w:rPr>
      </w:pPr>
      <w:r w:rsidRPr="00206ACB">
        <w:rPr>
          <w:lang w:eastAsia="ja-JP"/>
        </w:rPr>
        <w:t>Sprites</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"foreground"</w:t>
      </w:r>
      <w:r w:rsidR="00AC466E" w:rsidRPr="00206ACB">
        <w:rPr>
          <w:lang w:eastAsia="ja-JP"/>
        </w:rPr>
        <w:t xml:space="preserve"> </w:t>
      </w:r>
      <w:r w:rsidRPr="00206ACB">
        <w:rPr>
          <w:lang w:eastAsia="ja-JP"/>
        </w:rPr>
        <w:t>layer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graphics.</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sprite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single</w:t>
      </w:r>
      <w:r w:rsidR="00AC466E" w:rsidRPr="00206ACB">
        <w:rPr>
          <w:lang w:eastAsia="ja-JP"/>
        </w:rPr>
        <w:t xml:space="preserve"> </w:t>
      </w:r>
      <w:r w:rsidRPr="00206ACB">
        <w:rPr>
          <w:lang w:eastAsia="ja-JP"/>
        </w:rPr>
        <w:t>tile</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positioned</w:t>
      </w:r>
      <w:r w:rsidR="00AC466E" w:rsidRPr="00206ACB">
        <w:rPr>
          <w:lang w:eastAsia="ja-JP"/>
        </w:rPr>
        <w:t xml:space="preserve"> </w:t>
      </w:r>
      <w:r w:rsidRPr="00206ACB">
        <w:rPr>
          <w:lang w:eastAsia="ja-JP"/>
        </w:rPr>
        <w:t>anywhere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screen,</w:t>
      </w:r>
      <w:r w:rsidR="00AC466E" w:rsidRPr="00206ACB">
        <w:rPr>
          <w:lang w:eastAsia="ja-JP"/>
        </w:rPr>
        <w:t xml:space="preserve"> </w:t>
      </w:r>
      <w:r w:rsidRPr="00206ACB">
        <w:rPr>
          <w:lang w:eastAsia="ja-JP"/>
        </w:rPr>
        <w:t>down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pixel.</w:t>
      </w:r>
      <w:r w:rsidR="00AC466E" w:rsidRPr="00206ACB">
        <w:rPr>
          <w:lang w:eastAsia="ja-JP"/>
        </w:rPr>
        <w:t xml:space="preserve"> </w:t>
      </w:r>
      <w:r w:rsidRPr="00206ACB">
        <w:rPr>
          <w:lang w:eastAsia="ja-JP"/>
        </w:rPr>
        <w:t>Sprites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also</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flipped</w:t>
      </w:r>
      <w:r w:rsidR="00AC466E" w:rsidRPr="00206ACB">
        <w:rPr>
          <w:lang w:eastAsia="ja-JP"/>
        </w:rPr>
        <w:t xml:space="preserve"> </w:t>
      </w:r>
      <w:r w:rsidRPr="00206ACB">
        <w:rPr>
          <w:lang w:eastAsia="ja-JP"/>
        </w:rPr>
        <w:t>vertically</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horizontally</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rotated),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sprite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specify</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sprite</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flexibility</w:t>
      </w:r>
      <w:r w:rsidR="00AC466E" w:rsidRPr="00206ACB">
        <w:rPr>
          <w:lang w:eastAsia="ja-JP"/>
        </w:rPr>
        <w:t xml:space="preserve"> </w:t>
      </w:r>
      <w:r w:rsidRPr="00206ACB">
        <w:rPr>
          <w:lang w:eastAsia="ja-JP"/>
        </w:rPr>
        <w:t>comes</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cost,</w:t>
      </w:r>
      <w:r w:rsidR="00AC466E" w:rsidRPr="00206ACB">
        <w:rPr>
          <w:lang w:eastAsia="ja-JP"/>
        </w:rPr>
        <w:t xml:space="preserve"> </w:t>
      </w:r>
      <w:r w:rsidRPr="00206ACB">
        <w:rPr>
          <w:lang w:eastAsia="ja-JP"/>
        </w:rPr>
        <w:t>though:</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processing</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constraints</w:t>
      </w:r>
      <w:r w:rsidR="00AC466E" w:rsidRPr="00206ACB">
        <w:rPr>
          <w:lang w:eastAsia="ja-JP"/>
        </w:rPr>
        <w:t xml:space="preserve"> </w:t>
      </w:r>
      <w:r w:rsidRPr="00206ACB">
        <w:rPr>
          <w:lang w:eastAsia="ja-JP"/>
        </w:rPr>
        <w:t>mean</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64</w:t>
      </w:r>
      <w:r w:rsidR="00AC466E" w:rsidRPr="00206ACB">
        <w:rPr>
          <w:lang w:eastAsia="ja-JP"/>
        </w:rPr>
        <w:t xml:space="preserve"> </w:t>
      </w:r>
      <w:r w:rsidRPr="00206ACB">
        <w:rPr>
          <w:lang w:eastAsia="ja-JP"/>
        </w:rPr>
        <w:t>sprites</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sprites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drawn</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scanline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horizontal</w:t>
      </w:r>
      <w:r w:rsidR="00AC466E" w:rsidRPr="00206ACB">
        <w:rPr>
          <w:lang w:eastAsia="ja-JP"/>
        </w:rPr>
        <w:t xml:space="preserve"> </w:t>
      </w:r>
      <w:r w:rsidRPr="00206ACB">
        <w:rPr>
          <w:lang w:eastAsia="ja-JP"/>
        </w:rPr>
        <w:t>row</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pixels).</w:t>
      </w:r>
    </w:p>
    <w:p w14:paraId="05A49308" w14:textId="2EB46D12" w:rsidR="00FD4091" w:rsidRPr="00206ACB" w:rsidRDefault="00FD4091" w:rsidP="00E47EA0">
      <w:pPr>
        <w:rPr>
          <w:lang w:eastAsia="ja-JP"/>
        </w:rPr>
      </w:pPr>
      <w:r w:rsidRPr="00206ACB">
        <w:rPr>
          <w:lang w:eastAsia="ja-JP"/>
        </w:rPr>
        <w:t>If</w:t>
      </w:r>
      <w:r w:rsidR="00AC466E" w:rsidRPr="00206ACB">
        <w:rPr>
          <w:lang w:eastAsia="ja-JP"/>
        </w:rPr>
        <w:t xml:space="preserve"> </w:t>
      </w:r>
      <w:r w:rsidRPr="00206ACB">
        <w:rPr>
          <w:lang w:eastAsia="ja-JP"/>
        </w:rPr>
        <w:t>you've</w:t>
      </w:r>
      <w:r w:rsidR="00AC466E" w:rsidRPr="00206ACB">
        <w:rPr>
          <w:lang w:eastAsia="ja-JP"/>
        </w:rPr>
        <w:t xml:space="preserve"> </w:t>
      </w:r>
      <w:r w:rsidRPr="00206ACB">
        <w:rPr>
          <w:lang w:eastAsia="ja-JP"/>
        </w:rPr>
        <w:t>played</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games,</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likely</w:t>
      </w:r>
      <w:r w:rsidR="00AC466E" w:rsidRPr="00206ACB">
        <w:rPr>
          <w:lang w:eastAsia="ja-JP"/>
        </w:rPr>
        <w:t xml:space="preserve"> </w:t>
      </w:r>
      <w:r w:rsidRPr="00206ACB">
        <w:rPr>
          <w:lang w:eastAsia="ja-JP"/>
        </w:rPr>
        <w:t>experienced</w:t>
      </w:r>
      <w:r w:rsidR="00AC466E" w:rsidRPr="00206ACB">
        <w:rPr>
          <w:lang w:eastAsia="ja-JP"/>
        </w:rPr>
        <w:t xml:space="preserve"> </w:t>
      </w:r>
      <w:r w:rsidRPr="00206ACB">
        <w:rPr>
          <w:lang w:eastAsia="ja-JP"/>
        </w:rPr>
        <w:t>"flickering",</w:t>
      </w:r>
      <w:r w:rsidR="00AC466E" w:rsidRPr="00206ACB">
        <w:rPr>
          <w:lang w:eastAsia="ja-JP"/>
        </w:rPr>
        <w:t xml:space="preserve"> </w:t>
      </w:r>
      <w:r w:rsidRPr="00206ACB">
        <w:rPr>
          <w:lang w:eastAsia="ja-JP"/>
        </w:rPr>
        <w:t>where</w:t>
      </w:r>
      <w:r w:rsidR="00AC466E" w:rsidRPr="00206ACB">
        <w:rPr>
          <w:lang w:eastAsia="ja-JP"/>
        </w:rPr>
        <w:t xml:space="preserve"> </w:t>
      </w:r>
      <w:r w:rsidRPr="00206ACB">
        <w:rPr>
          <w:lang w:eastAsia="ja-JP"/>
        </w:rPr>
        <w:t>some</w:t>
      </w:r>
      <w:r w:rsidR="00AC466E" w:rsidRPr="00206ACB">
        <w:rPr>
          <w:lang w:eastAsia="ja-JP"/>
        </w:rPr>
        <w:t xml:space="preserve"> </w:t>
      </w:r>
      <w:r w:rsidRPr="00206ACB">
        <w:rPr>
          <w:lang w:eastAsia="ja-JP"/>
        </w:rPr>
        <w:t>sprites</w:t>
      </w:r>
      <w:r w:rsidR="00AC466E" w:rsidRPr="00206ACB">
        <w:rPr>
          <w:lang w:eastAsia="ja-JP"/>
        </w:rPr>
        <w:t xml:space="preserve"> </w:t>
      </w:r>
      <w:r w:rsidRPr="00206ACB">
        <w:rPr>
          <w:lang w:eastAsia="ja-JP"/>
        </w:rPr>
        <w:t>appear</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disappear</w:t>
      </w:r>
      <w:r w:rsidR="00AC466E" w:rsidRPr="00206ACB">
        <w:rPr>
          <w:lang w:eastAsia="ja-JP"/>
        </w:rPr>
        <w:t xml:space="preserve"> </w:t>
      </w:r>
      <w:r w:rsidRPr="00206ACB">
        <w:rPr>
          <w:lang w:eastAsia="ja-JP"/>
        </w:rPr>
        <w:t>rapidly</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does</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seem</w:t>
      </w:r>
      <w:r w:rsidR="00AC466E" w:rsidRPr="00206ACB">
        <w:rPr>
          <w:lang w:eastAsia="ja-JP"/>
        </w:rPr>
        <w:t xml:space="preserve"> </w:t>
      </w:r>
      <w:r w:rsidRPr="00206ACB">
        <w:rPr>
          <w:lang w:eastAsia="ja-JP"/>
        </w:rPr>
        <w:t>intentional.</w:t>
      </w:r>
    </w:p>
    <w:p w14:paraId="620F0CDE" w14:textId="77A5EEDD" w:rsidR="00152921" w:rsidRPr="00206ACB" w:rsidRDefault="00000000" w:rsidP="009944E9">
      <w:pPr>
        <w:rPr>
          <w:rFonts w:cstheme="minorHAnsi"/>
          <w:szCs w:val="26"/>
        </w:rPr>
      </w:pPr>
      <w:hyperlink r:id="rId88" w:history="1">
        <w:r w:rsidR="0069663D" w:rsidRPr="0069663D">
          <w:rPr>
            <w:rStyle w:val="Hyperlink"/>
            <w:rFonts w:cstheme="minorHAnsi"/>
            <w:color w:val="82642B"/>
            <w:szCs w:val="26"/>
          </w:rPr>
          <w:t>https://famicom.party/_app/immutable/assets/megaman2-flicker.YnEZPewF.mp4</w:t>
        </w:r>
      </w:hyperlink>
    </w:p>
    <w:p w14:paraId="49EA70FB" w14:textId="27D359A4" w:rsidR="00152921" w:rsidRPr="00206ACB" w:rsidRDefault="00152921" w:rsidP="00E47EA0">
      <w:pPr>
        <w:rPr>
          <w:lang w:eastAsia="ja-JP"/>
        </w:rPr>
      </w:pPr>
      <w:r w:rsidRPr="00206ACB">
        <w:rPr>
          <w:lang w:eastAsia="ja-JP"/>
        </w:rPr>
        <w:t>An</w:t>
      </w:r>
      <w:r w:rsidR="00AC466E" w:rsidRPr="00206ACB">
        <w:rPr>
          <w:lang w:eastAsia="ja-JP"/>
        </w:rPr>
        <w:t xml:space="preserve"> </w:t>
      </w:r>
      <w:r w:rsidRPr="00206ACB">
        <w:rPr>
          <w:lang w:eastAsia="ja-JP"/>
        </w:rPr>
        <w:t>example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sprite</w:t>
      </w:r>
      <w:r w:rsidR="00AC466E" w:rsidRPr="00206ACB">
        <w:rPr>
          <w:lang w:eastAsia="ja-JP"/>
        </w:rPr>
        <w:t xml:space="preserve"> </w:t>
      </w:r>
      <w:r w:rsidRPr="00206ACB">
        <w:rPr>
          <w:lang w:eastAsia="ja-JP"/>
        </w:rPr>
        <w:t>flicker</w:t>
      </w:r>
      <w:r w:rsidR="00AC466E" w:rsidRPr="00206ACB">
        <w:rPr>
          <w:lang w:eastAsia="ja-JP"/>
        </w:rPr>
        <w:t xml:space="preserve"> </w:t>
      </w:r>
      <w:r w:rsidRPr="00206ACB">
        <w:rPr>
          <w:lang w:eastAsia="ja-JP"/>
        </w:rPr>
        <w:t>from</w:t>
      </w:r>
      <w:r w:rsidR="00AC466E" w:rsidRPr="00206ACB">
        <w:rPr>
          <w:lang w:eastAsia="ja-JP"/>
        </w:rPr>
        <w:t xml:space="preserve"> </w:t>
      </w:r>
      <w:r w:rsidRPr="00206ACB">
        <w:rPr>
          <w:i/>
          <w:iCs/>
          <w:lang w:eastAsia="ja-JP"/>
        </w:rPr>
        <w:t>Mega</w:t>
      </w:r>
      <w:r w:rsidR="00AC466E" w:rsidRPr="00206ACB">
        <w:rPr>
          <w:i/>
          <w:iCs/>
          <w:lang w:eastAsia="ja-JP"/>
        </w:rPr>
        <w:t xml:space="preserve"> </w:t>
      </w:r>
      <w:r w:rsidRPr="00206ACB">
        <w:rPr>
          <w:i/>
          <w:iCs/>
          <w:lang w:eastAsia="ja-JP"/>
        </w:rPr>
        <w:t>Man</w:t>
      </w:r>
      <w:r w:rsidR="00AC466E" w:rsidRPr="00206ACB">
        <w:rPr>
          <w:i/>
          <w:iCs/>
          <w:lang w:eastAsia="ja-JP"/>
        </w:rPr>
        <w:t xml:space="preserve"> </w:t>
      </w:r>
      <w:r w:rsidRPr="00206ACB">
        <w:rPr>
          <w:i/>
          <w:iCs/>
          <w:lang w:eastAsia="ja-JP"/>
        </w:rPr>
        <w:t>II</w:t>
      </w:r>
      <w:r w:rsidRPr="00206ACB">
        <w:rPr>
          <w:lang w:eastAsia="ja-JP"/>
        </w:rPr>
        <w:t>.</w:t>
      </w:r>
    </w:p>
    <w:p w14:paraId="476A85BE" w14:textId="34C930E5" w:rsidR="00152921" w:rsidRPr="00206ACB" w:rsidRDefault="00152921" w:rsidP="00E47EA0">
      <w:pPr>
        <w:rPr>
          <w:lang w:eastAsia="ja-JP"/>
        </w:rPr>
      </w:pPr>
      <w:r w:rsidRPr="00206ACB">
        <w:rPr>
          <w:lang w:eastAsia="ja-JP"/>
        </w:rPr>
        <w:t>This</w:t>
      </w:r>
      <w:r w:rsidR="00AC466E" w:rsidRPr="00206ACB">
        <w:rPr>
          <w:lang w:eastAsia="ja-JP"/>
        </w:rPr>
        <w:t xml:space="preserve"> </w:t>
      </w:r>
      <w:r w:rsidRPr="00206ACB">
        <w:rPr>
          <w:lang w:eastAsia="ja-JP"/>
        </w:rPr>
        <w:t>flicker</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result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too</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sprites</w:t>
      </w:r>
      <w:r w:rsidR="00AC466E" w:rsidRPr="00206ACB">
        <w:rPr>
          <w:lang w:eastAsia="ja-JP"/>
        </w:rPr>
        <w:t xml:space="preserve"> </w:t>
      </w:r>
      <w:r w:rsidRPr="00206ACB">
        <w:rPr>
          <w:lang w:eastAsia="ja-JP"/>
        </w:rPr>
        <w:t>being</w:t>
      </w:r>
      <w:r w:rsidR="00AC466E" w:rsidRPr="00206ACB">
        <w:rPr>
          <w:lang w:eastAsia="ja-JP"/>
        </w:rPr>
        <w:t xml:space="preserve"> </w:t>
      </w:r>
      <w:r w:rsidRPr="00206ACB">
        <w:rPr>
          <w:lang w:eastAsia="ja-JP"/>
        </w:rPr>
        <w:t>drawn</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scanline.</w:t>
      </w:r>
      <w:r w:rsidR="00AC466E" w:rsidRPr="00206ACB">
        <w:rPr>
          <w:lang w:eastAsia="ja-JP"/>
        </w:rPr>
        <w:t xml:space="preserve"> </w:t>
      </w:r>
      <w:r w:rsidRPr="00206ACB">
        <w:rPr>
          <w:lang w:eastAsia="ja-JP"/>
        </w:rPr>
        <w:t>Since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draw</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sprites</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scanline,</w:t>
      </w:r>
      <w:r w:rsidR="00AC466E" w:rsidRPr="00206ACB">
        <w:rPr>
          <w:lang w:eastAsia="ja-JP"/>
        </w:rPr>
        <w:t xml:space="preserve"> </w:t>
      </w:r>
      <w:r w:rsidRPr="00206ACB">
        <w:rPr>
          <w:lang w:eastAsia="ja-JP"/>
        </w:rPr>
        <w:t>any</w:t>
      </w:r>
      <w:r w:rsidR="00AC466E" w:rsidRPr="00206ACB">
        <w:rPr>
          <w:lang w:eastAsia="ja-JP"/>
        </w:rPr>
        <w:t xml:space="preserve"> </w:t>
      </w:r>
      <w:r w:rsidRPr="00206ACB">
        <w:rPr>
          <w:lang w:eastAsia="ja-JP"/>
        </w:rPr>
        <w:t>sprites</w:t>
      </w:r>
      <w:r w:rsidR="00AC466E" w:rsidRPr="00206ACB">
        <w:rPr>
          <w:lang w:eastAsia="ja-JP"/>
        </w:rPr>
        <w:t xml:space="preserve"> </w:t>
      </w:r>
      <w:r w:rsidRPr="00206ACB">
        <w:rPr>
          <w:lang w:eastAsia="ja-JP"/>
        </w:rPr>
        <w:t>beyond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appear.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flickering</w:t>
      </w:r>
      <w:r w:rsidR="00AC466E" w:rsidRPr="00206ACB">
        <w:rPr>
          <w:lang w:eastAsia="ja-JP"/>
        </w:rPr>
        <w:t xml:space="preserve"> </w:t>
      </w:r>
      <w:r w:rsidRPr="00206ACB">
        <w:rPr>
          <w:lang w:eastAsia="ja-JP"/>
        </w:rPr>
        <w:t>effect,</w:t>
      </w:r>
      <w:r w:rsidR="00AC466E" w:rsidRPr="00206ACB">
        <w:rPr>
          <w:lang w:eastAsia="ja-JP"/>
        </w:rPr>
        <w:t xml:space="preserve"> </w:t>
      </w:r>
      <w:r w:rsidRPr="00206ACB">
        <w:rPr>
          <w:lang w:eastAsia="ja-JP"/>
        </w:rPr>
        <w:t>however,</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conscious</w:t>
      </w:r>
      <w:r w:rsidR="00AC466E" w:rsidRPr="00206ACB">
        <w:rPr>
          <w:lang w:eastAsia="ja-JP"/>
        </w:rPr>
        <w:t xml:space="preserve"> </w:t>
      </w:r>
      <w:r w:rsidRPr="00206ACB">
        <w:rPr>
          <w:lang w:eastAsia="ja-JP"/>
        </w:rPr>
        <w:t>choice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part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developer,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help</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player.</w:t>
      </w:r>
      <w:r w:rsidR="00AC466E" w:rsidRPr="00206ACB">
        <w:rPr>
          <w:lang w:eastAsia="ja-JP"/>
        </w:rPr>
        <w:t xml:space="preserve"> </w:t>
      </w:r>
      <w:r w:rsidRPr="00206ACB">
        <w:rPr>
          <w:lang w:eastAsia="ja-JP"/>
        </w:rPr>
        <w:t>Flicker</w:t>
      </w:r>
      <w:r w:rsidR="00AC466E" w:rsidRPr="00206ACB">
        <w:rPr>
          <w:lang w:eastAsia="ja-JP"/>
        </w:rPr>
        <w:t xml:space="preserve"> </w:t>
      </w:r>
      <w:r w:rsidRPr="00206ACB">
        <w:rPr>
          <w:lang w:eastAsia="ja-JP"/>
        </w:rPr>
        <w:t>results</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developer</w:t>
      </w:r>
      <w:r w:rsidR="00AC466E" w:rsidRPr="00206ACB">
        <w:rPr>
          <w:lang w:eastAsia="ja-JP"/>
        </w:rPr>
        <w:t xml:space="preserve"> </w:t>
      </w:r>
      <w:r w:rsidRPr="00206ACB">
        <w:rPr>
          <w:lang w:eastAsia="ja-JP"/>
        </w:rPr>
        <w:t>changes</w:t>
      </w:r>
      <w:r w:rsidR="00AC466E" w:rsidRPr="00206ACB">
        <w:rPr>
          <w:lang w:eastAsia="ja-JP"/>
        </w:rPr>
        <w:t xml:space="preserve"> </w:t>
      </w:r>
      <w:r w:rsidRPr="00206ACB">
        <w:rPr>
          <w:i/>
          <w:iCs/>
          <w:lang w:eastAsia="ja-JP"/>
        </w:rPr>
        <w:t>which</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sprites</w:t>
      </w:r>
      <w:r w:rsidR="00AC466E" w:rsidRPr="00206ACB">
        <w:rPr>
          <w:lang w:eastAsia="ja-JP"/>
        </w:rPr>
        <w:t xml:space="preserve"> </w:t>
      </w:r>
      <w:r w:rsidRPr="00206ACB">
        <w:rPr>
          <w:lang w:eastAsia="ja-JP"/>
        </w:rPr>
        <w:t>come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scanline.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doing</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player</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see</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sprites</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scanline,</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Otherwise,</w:t>
      </w:r>
      <w:r w:rsidR="00AC466E" w:rsidRPr="00206ACB">
        <w:rPr>
          <w:lang w:eastAsia="ja-JP"/>
        </w:rPr>
        <w:t xml:space="preserve"> </w:t>
      </w:r>
      <w:r w:rsidRPr="00206ACB">
        <w:rPr>
          <w:lang w:eastAsia="ja-JP"/>
        </w:rPr>
        <w:t>enemy</w:t>
      </w:r>
      <w:r w:rsidR="00AC466E" w:rsidRPr="00206ACB">
        <w:rPr>
          <w:lang w:eastAsia="ja-JP"/>
        </w:rPr>
        <w:t xml:space="preserve"> </w:t>
      </w:r>
      <w:r w:rsidRPr="00206ACB">
        <w:rPr>
          <w:lang w:eastAsia="ja-JP"/>
        </w:rPr>
        <w:t>sprites</w:t>
      </w:r>
      <w:r w:rsidR="00AC466E" w:rsidRPr="00206ACB">
        <w:rPr>
          <w:lang w:eastAsia="ja-JP"/>
        </w:rPr>
        <w:t xml:space="preserve"> </w:t>
      </w:r>
      <w:r w:rsidRPr="00206ACB">
        <w:rPr>
          <w:lang w:eastAsia="ja-JP"/>
        </w:rPr>
        <w:t>might</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entirely</w:t>
      </w:r>
      <w:r w:rsidR="00AC466E" w:rsidRPr="00206ACB">
        <w:rPr>
          <w:lang w:eastAsia="ja-JP"/>
        </w:rPr>
        <w:t xml:space="preserve"> </w:t>
      </w:r>
      <w:r w:rsidRPr="00206ACB">
        <w:rPr>
          <w:lang w:eastAsia="ja-JP"/>
        </w:rPr>
        <w:t>invisible,</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would</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unfair.</w:t>
      </w:r>
    </w:p>
    <w:p w14:paraId="5C999BB2" w14:textId="41484015" w:rsidR="00152921" w:rsidRPr="00206ACB" w:rsidRDefault="00152921" w:rsidP="00E47EA0">
      <w:pPr>
        <w:rPr>
          <w:lang w:eastAsia="ja-JP"/>
        </w:rPr>
      </w:pPr>
      <w:r w:rsidRPr="00206ACB">
        <w:rPr>
          <w:lang w:eastAsia="ja-JP"/>
        </w:rPr>
        <w:t>When</w:t>
      </w:r>
      <w:r w:rsidR="00AC466E" w:rsidRPr="00206ACB">
        <w:rPr>
          <w:lang w:eastAsia="ja-JP"/>
        </w:rPr>
        <w:t xml:space="preserve"> </w:t>
      </w:r>
      <w:r w:rsidRPr="00206ACB">
        <w:rPr>
          <w:lang w:eastAsia="ja-JP"/>
        </w:rPr>
        <w:t>sprites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drawn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screen,</w:t>
      </w:r>
      <w:r w:rsidR="00AC466E" w:rsidRPr="00206ACB">
        <w:rPr>
          <w:lang w:eastAsia="ja-JP"/>
        </w:rPr>
        <w:t xml:space="preserve"> </w:t>
      </w:r>
      <w:r w:rsidRPr="00206ACB">
        <w:rPr>
          <w:lang w:eastAsia="ja-JP"/>
        </w:rPr>
        <w:t>any</w:t>
      </w:r>
      <w:r w:rsidR="00AC466E" w:rsidRPr="00206ACB">
        <w:rPr>
          <w:lang w:eastAsia="ja-JP"/>
        </w:rPr>
        <w:t xml:space="preserve"> </w:t>
      </w:r>
      <w:r w:rsidRPr="00206ACB">
        <w:rPr>
          <w:lang w:eastAsia="ja-JP"/>
        </w:rPr>
        <w:t>pixel</w:t>
      </w:r>
      <w:r w:rsidR="00AC466E" w:rsidRPr="00206ACB">
        <w:rPr>
          <w:lang w:eastAsia="ja-JP"/>
        </w:rPr>
        <w:t xml:space="preserve"> </w:t>
      </w:r>
      <w:r w:rsidRPr="00206ACB">
        <w:rPr>
          <w:lang w:eastAsia="ja-JP"/>
        </w:rPr>
        <w:t>within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tile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uses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(index</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drawn</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transparent,</w:t>
      </w:r>
      <w:r w:rsidR="00AC466E" w:rsidRPr="00206ACB">
        <w:rPr>
          <w:lang w:eastAsia="ja-JP"/>
        </w:rPr>
        <w:t xml:space="preserve"> </w:t>
      </w:r>
      <w:r w:rsidRPr="00206ACB">
        <w:rPr>
          <w:lang w:eastAsia="ja-JP"/>
        </w:rPr>
        <w:t>allowing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layer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location.</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means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sprite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three</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using</w:t>
      </w:r>
      <w:r w:rsidR="00AC466E" w:rsidRPr="00206ACB">
        <w:rPr>
          <w:lang w:eastAsia="ja-JP"/>
        </w:rPr>
        <w:t xml:space="preserve"> </w:t>
      </w:r>
      <w:r w:rsidRPr="00206ACB">
        <w:rPr>
          <w:lang w:eastAsia="ja-JP"/>
        </w:rPr>
        <w:t>transparency,</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possible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overlap</w:t>
      </w:r>
      <w:r w:rsidR="00AC466E" w:rsidRPr="00206ACB">
        <w:rPr>
          <w:lang w:eastAsia="ja-JP"/>
        </w:rPr>
        <w:t xml:space="preserve"> </w:t>
      </w:r>
      <w:r w:rsidRPr="00206ACB">
        <w:rPr>
          <w:lang w:eastAsia="ja-JP"/>
        </w:rPr>
        <w:t>sprites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over</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another,</w:t>
      </w:r>
      <w:r w:rsidR="00AC466E" w:rsidRPr="00206ACB">
        <w:rPr>
          <w:lang w:eastAsia="ja-JP"/>
        </w:rPr>
        <w:t xml:space="preserve"> </w:t>
      </w:r>
      <w:r w:rsidRPr="00206ACB">
        <w:rPr>
          <w:lang w:eastAsia="ja-JP"/>
        </w:rPr>
        <w:t>creating</w:t>
      </w:r>
      <w:r w:rsidR="00AC466E" w:rsidRPr="00206ACB">
        <w:rPr>
          <w:lang w:eastAsia="ja-JP"/>
        </w:rPr>
        <w:t xml:space="preserve"> </w:t>
      </w:r>
      <w:r w:rsidRPr="00206ACB">
        <w:rPr>
          <w:lang w:eastAsia="ja-JP"/>
        </w:rPr>
        <w:t>graphics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three</w:t>
      </w:r>
      <w:r w:rsidR="00AC466E" w:rsidRPr="00206ACB">
        <w:rPr>
          <w:lang w:eastAsia="ja-JP"/>
        </w:rPr>
        <w:t xml:space="preserve"> </w:t>
      </w:r>
      <w:r w:rsidRPr="00206ACB">
        <w:rPr>
          <w:lang w:eastAsia="ja-JP"/>
        </w:rPr>
        <w:t>colors.</w:t>
      </w:r>
    </w:p>
    <w:p w14:paraId="2C41D264" w14:textId="77777777" w:rsidR="00152921" w:rsidRPr="00206ACB" w:rsidRDefault="00152921" w:rsidP="009944E9">
      <w:pPr>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4E12EF13" wp14:editId="168D4BD3">
            <wp:extent cx="1235783" cy="1280160"/>
            <wp:effectExtent l="0" t="0" r="0" b="0"/>
            <wp:docPr id="21" name="Picture 21" descr="A picture containing text,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toy&#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35783" cy="1280160"/>
                    </a:xfrm>
                    <a:prstGeom prst="rect">
                      <a:avLst/>
                    </a:prstGeom>
                    <a:noFill/>
                    <a:ln>
                      <a:noFill/>
                    </a:ln>
                  </pic:spPr>
                </pic:pic>
              </a:graphicData>
            </a:graphic>
          </wp:inline>
        </w:drawing>
      </w:r>
    </w:p>
    <w:p w14:paraId="0D0E32F2" w14:textId="2FF5C970" w:rsidR="00152921" w:rsidRPr="00206ACB" w:rsidRDefault="00152921" w:rsidP="009944E9">
      <w:pPr>
        <w:jc w:val="center"/>
        <w:rPr>
          <w:rFonts w:cstheme="minorHAnsi"/>
          <w:szCs w:val="26"/>
        </w:rPr>
      </w:pPr>
      <w:r w:rsidRPr="00206ACB">
        <w:rPr>
          <w:rFonts w:eastAsia="Times New Roman" w:cstheme="minorHAnsi"/>
          <w:kern w:val="0"/>
          <w:szCs w:val="26"/>
          <w:lang w:eastAsia="ja-JP"/>
        </w:rPr>
        <w:t>Overlapping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sprites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used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create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multicolor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graphics.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Mega</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Man's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face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missing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because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its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sprite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not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being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drawn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due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scanline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restrictions.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Note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that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missing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area</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not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perfectly</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square,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since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transparency</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being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used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make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face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and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helmet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sprites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blend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together.</w:t>
      </w:r>
    </w:p>
    <w:p w14:paraId="614D5152" w14:textId="3DC7F47D" w:rsidR="00065861" w:rsidRPr="00206ACB" w:rsidRDefault="00664763" w:rsidP="00E30534">
      <w:pPr>
        <w:pStyle w:val="Heading3"/>
        <w:rPr>
          <w:rFonts w:cstheme="minorHAnsi"/>
        </w:rPr>
      </w:pPr>
      <w:bookmarkStart w:id="116" w:name="_Toc168434238"/>
      <w:bookmarkStart w:id="117" w:name="_Toc168542749"/>
      <w:r w:rsidRPr="00206ACB">
        <w:rPr>
          <w:rFonts w:cstheme="minorHAnsi"/>
        </w:rPr>
        <w:t>Backgrounds</w:t>
      </w:r>
      <w:bookmarkEnd w:id="116"/>
      <w:bookmarkEnd w:id="117"/>
    </w:p>
    <w:p w14:paraId="119C5D01" w14:textId="1ADE77F2" w:rsidR="001D3C14" w:rsidRPr="00206ACB" w:rsidRDefault="001D3C14" w:rsidP="00E05C69">
      <w:r w:rsidRPr="00206ACB">
        <w:t>Sprites</w:t>
      </w:r>
      <w:r w:rsidR="00AC466E" w:rsidRPr="00206ACB">
        <w:t xml:space="preserve"> </w:t>
      </w:r>
      <w:r w:rsidRPr="00206ACB">
        <w:t>have</w:t>
      </w:r>
      <w:r w:rsidR="00AC466E" w:rsidRPr="00206ACB">
        <w:t xml:space="preserve"> </w:t>
      </w:r>
      <w:r w:rsidRPr="00206ACB">
        <w:t>great</w:t>
      </w:r>
      <w:r w:rsidR="00AC466E" w:rsidRPr="00206ACB">
        <w:t xml:space="preserve"> </w:t>
      </w:r>
      <w:r w:rsidRPr="00206ACB">
        <w:t>flexibility</w:t>
      </w:r>
      <w:r w:rsidR="00AC466E" w:rsidRPr="00206ACB">
        <w:t xml:space="preserve"> </w:t>
      </w:r>
      <w:r w:rsidRPr="00206ACB">
        <w:t>at</w:t>
      </w:r>
      <w:r w:rsidR="00AC466E" w:rsidRPr="00206ACB">
        <w:t xml:space="preserve"> </w:t>
      </w:r>
      <w:r w:rsidRPr="00206ACB">
        <w:t>the</w:t>
      </w:r>
      <w:r w:rsidR="00AC466E" w:rsidRPr="00206ACB">
        <w:t xml:space="preserve"> </w:t>
      </w:r>
      <w:r w:rsidRPr="00206ACB">
        <w:t>expense</w:t>
      </w:r>
      <w:r w:rsidR="00AC466E" w:rsidRPr="00206ACB">
        <w:t xml:space="preserve"> </w:t>
      </w:r>
      <w:r w:rsidRPr="00206ACB">
        <w:t>of</w:t>
      </w:r>
      <w:r w:rsidR="00AC466E" w:rsidRPr="00206ACB">
        <w:t xml:space="preserve"> </w:t>
      </w:r>
      <w:r w:rsidRPr="00206ACB">
        <w:t>only</w:t>
      </w:r>
      <w:r w:rsidR="00AC466E" w:rsidRPr="00206ACB">
        <w:t xml:space="preserve"> </w:t>
      </w:r>
      <w:r w:rsidRPr="00206ACB">
        <w:t>being</w:t>
      </w:r>
      <w:r w:rsidR="00AC466E" w:rsidRPr="00206ACB">
        <w:t xml:space="preserve"> </w:t>
      </w:r>
      <w:r w:rsidRPr="00206ACB">
        <w:t>able</w:t>
      </w:r>
      <w:r w:rsidR="00AC466E" w:rsidRPr="00206ACB">
        <w:t xml:space="preserve"> </w:t>
      </w:r>
      <w:r w:rsidRPr="00206ACB">
        <w:t>to</w:t>
      </w:r>
      <w:r w:rsidR="00AC466E" w:rsidRPr="00206ACB">
        <w:t xml:space="preserve"> </w:t>
      </w:r>
      <w:r w:rsidRPr="00206ACB">
        <w:t>cover</w:t>
      </w:r>
      <w:r w:rsidR="00AC466E" w:rsidRPr="00206ACB">
        <w:t xml:space="preserve"> </w:t>
      </w:r>
      <w:r w:rsidRPr="00206ACB">
        <w:t>a</w:t>
      </w:r>
      <w:r w:rsidR="00AC466E" w:rsidRPr="00206ACB">
        <w:t xml:space="preserve"> </w:t>
      </w:r>
      <w:r w:rsidRPr="00206ACB">
        <w:t>small</w:t>
      </w:r>
      <w:r w:rsidR="00AC466E" w:rsidRPr="00206ACB">
        <w:t xml:space="preserve"> </w:t>
      </w:r>
      <w:r w:rsidRPr="00206ACB">
        <w:t>portion</w:t>
      </w:r>
      <w:r w:rsidR="00AC466E" w:rsidRPr="00206ACB">
        <w:t xml:space="preserve"> </w:t>
      </w:r>
      <w:r w:rsidRPr="00206ACB">
        <w:t>of</w:t>
      </w:r>
      <w:r w:rsidR="00AC466E" w:rsidRPr="00206ACB">
        <w:t xml:space="preserve"> </w:t>
      </w:r>
      <w:r w:rsidRPr="00206ACB">
        <w:t>the</w:t>
      </w:r>
      <w:r w:rsidR="00AC466E" w:rsidRPr="00206ACB">
        <w:t xml:space="preserve"> </w:t>
      </w:r>
      <w:r w:rsidRPr="00206ACB">
        <w:t>screen.</w:t>
      </w:r>
      <w:r w:rsidR="00AC466E" w:rsidRPr="00206ACB">
        <w:t xml:space="preserve"> </w:t>
      </w:r>
      <w:r w:rsidRPr="00206ACB">
        <w:t>Backgrounds</w:t>
      </w:r>
      <w:r w:rsidR="00AC466E" w:rsidRPr="00206ACB">
        <w:t xml:space="preserve"> </w:t>
      </w:r>
      <w:r w:rsidRPr="00206ACB">
        <w:t>have</w:t>
      </w:r>
      <w:r w:rsidR="00AC466E" w:rsidRPr="00206ACB">
        <w:t xml:space="preserve"> </w:t>
      </w:r>
      <w:r w:rsidRPr="00206ACB">
        <w:t>the</w:t>
      </w:r>
      <w:r w:rsidR="00AC466E" w:rsidRPr="00206ACB">
        <w:t xml:space="preserve"> </w:t>
      </w:r>
      <w:r w:rsidRPr="00206ACB">
        <w:t>opposite</w:t>
      </w:r>
      <w:r w:rsidR="00AC466E" w:rsidRPr="00206ACB">
        <w:t xml:space="preserve"> </w:t>
      </w:r>
      <w:r w:rsidRPr="00206ACB">
        <w:t>trade-off.</w:t>
      </w:r>
      <w:r w:rsidR="00AC466E" w:rsidRPr="00206ACB">
        <w:t xml:space="preserve"> </w:t>
      </w:r>
      <w:r w:rsidRPr="00206ACB">
        <w:t>A</w:t>
      </w:r>
      <w:r w:rsidR="00AC466E" w:rsidRPr="00206ACB">
        <w:t xml:space="preserve"> </w:t>
      </w:r>
      <w:r w:rsidRPr="00206ACB">
        <w:t>background</w:t>
      </w:r>
      <w:r w:rsidR="00AC466E" w:rsidRPr="00206ACB">
        <w:t xml:space="preserve"> </w:t>
      </w:r>
      <w:r w:rsidRPr="00206ACB">
        <w:t>can</w:t>
      </w:r>
      <w:r w:rsidR="00AC466E" w:rsidRPr="00206ACB">
        <w:t xml:space="preserve"> </w:t>
      </w:r>
      <w:r w:rsidRPr="00206ACB">
        <w:t>cover</w:t>
      </w:r>
      <w:r w:rsidR="00AC466E" w:rsidRPr="00206ACB">
        <w:t xml:space="preserve"> </w:t>
      </w:r>
      <w:r w:rsidRPr="00206ACB">
        <w:t>the</w:t>
      </w:r>
      <w:r w:rsidR="00AC466E" w:rsidRPr="00206ACB">
        <w:t xml:space="preserve"> </w:t>
      </w:r>
      <w:r w:rsidRPr="00206ACB">
        <w:t>entire</w:t>
      </w:r>
      <w:r w:rsidR="00AC466E" w:rsidRPr="00206ACB">
        <w:t xml:space="preserve"> </w:t>
      </w:r>
      <w:r w:rsidRPr="00206ACB">
        <w:t>screen</w:t>
      </w:r>
      <w:r w:rsidR="00AC466E" w:rsidRPr="00206ACB">
        <w:t xml:space="preserve"> </w:t>
      </w:r>
      <w:r w:rsidRPr="00206ACB">
        <w:t>—</w:t>
      </w:r>
      <w:r w:rsidR="00AC466E" w:rsidRPr="00206ACB">
        <w:t xml:space="preserve"> </w:t>
      </w:r>
      <w:r w:rsidRPr="00206ACB">
        <w:t>960</w:t>
      </w:r>
      <w:r w:rsidR="00AC466E" w:rsidRPr="00206ACB">
        <w:t xml:space="preserve"> </w:t>
      </w:r>
      <w:r w:rsidRPr="00206ACB">
        <w:t>8x8</w:t>
      </w:r>
      <w:r w:rsidR="00AC466E" w:rsidRPr="00206ACB">
        <w:t xml:space="preserve"> </w:t>
      </w:r>
      <w:r w:rsidRPr="00206ACB">
        <w:t>tiles</w:t>
      </w:r>
      <w:r w:rsidR="00AC466E" w:rsidRPr="00206ACB">
        <w:t xml:space="preserve"> </w:t>
      </w:r>
      <w:r w:rsidRPr="00206ACB">
        <w:t>—</w:t>
      </w:r>
      <w:r w:rsidR="00AC466E" w:rsidRPr="00206ACB">
        <w:t xml:space="preserve"> </w:t>
      </w:r>
      <w:r w:rsidRPr="00206ACB">
        <w:t>but</w:t>
      </w:r>
      <w:r w:rsidR="00AC466E" w:rsidRPr="00206ACB">
        <w:t xml:space="preserve"> </w:t>
      </w:r>
      <w:r w:rsidRPr="00206ACB">
        <w:t>background</w:t>
      </w:r>
      <w:r w:rsidR="00AC466E" w:rsidRPr="00206ACB">
        <w:t xml:space="preserve"> </w:t>
      </w:r>
      <w:r w:rsidRPr="00206ACB">
        <w:t>tiles</w:t>
      </w:r>
      <w:r w:rsidR="00AC466E" w:rsidRPr="00206ACB">
        <w:t xml:space="preserve"> </w:t>
      </w:r>
      <w:r w:rsidRPr="00206ACB">
        <w:t>must</w:t>
      </w:r>
      <w:r w:rsidR="00AC466E" w:rsidRPr="00206ACB">
        <w:t xml:space="preserve"> </w:t>
      </w:r>
      <w:r w:rsidRPr="00206ACB">
        <w:t>fit</w:t>
      </w:r>
      <w:r w:rsidR="00AC466E" w:rsidRPr="00206ACB">
        <w:t xml:space="preserve"> </w:t>
      </w:r>
      <w:r w:rsidRPr="00206ACB">
        <w:t>to</w:t>
      </w:r>
      <w:r w:rsidR="00AC466E" w:rsidRPr="00206ACB">
        <w:t xml:space="preserve"> </w:t>
      </w:r>
      <w:r w:rsidRPr="00206ACB">
        <w:t>a</w:t>
      </w:r>
      <w:r w:rsidR="00AC466E" w:rsidRPr="00206ACB">
        <w:t xml:space="preserve"> </w:t>
      </w:r>
      <w:r w:rsidRPr="00206ACB">
        <w:t>grid,</w:t>
      </w:r>
      <w:r w:rsidR="00AC466E" w:rsidRPr="00206ACB">
        <w:t xml:space="preserve"> </w:t>
      </w:r>
      <w:r w:rsidRPr="00206ACB">
        <w:t>and</w:t>
      </w:r>
      <w:r w:rsidR="00AC466E" w:rsidRPr="00206ACB">
        <w:t xml:space="preserve"> </w:t>
      </w:r>
      <w:r w:rsidRPr="00206ACB">
        <w:t>they</w:t>
      </w:r>
      <w:r w:rsidR="00AC466E" w:rsidRPr="00206ACB">
        <w:t xml:space="preserve"> </w:t>
      </w:r>
      <w:r w:rsidRPr="00206ACB">
        <w:t>suffer</w:t>
      </w:r>
      <w:r w:rsidR="00AC466E" w:rsidRPr="00206ACB">
        <w:t xml:space="preserve"> </w:t>
      </w:r>
      <w:r w:rsidRPr="00206ACB">
        <w:t>further</w:t>
      </w:r>
      <w:r w:rsidR="00AC466E" w:rsidRPr="00206ACB">
        <w:t xml:space="preserve"> </w:t>
      </w:r>
      <w:r w:rsidRPr="00206ACB">
        <w:t>limitations</w:t>
      </w:r>
      <w:r w:rsidR="00AC466E" w:rsidRPr="00206ACB">
        <w:t xml:space="preserve"> </w:t>
      </w:r>
      <w:r w:rsidRPr="00206ACB">
        <w:t>on</w:t>
      </w:r>
      <w:r w:rsidR="00AC466E" w:rsidRPr="00206ACB">
        <w:t xml:space="preserve"> </w:t>
      </w:r>
      <w:r w:rsidRPr="00206ACB">
        <w:t>palette</w:t>
      </w:r>
      <w:r w:rsidR="00AC466E" w:rsidRPr="00206ACB">
        <w:t xml:space="preserve"> </w:t>
      </w:r>
      <w:r w:rsidRPr="00206ACB">
        <w:t>use.</w:t>
      </w:r>
      <w:r w:rsidR="00AC466E" w:rsidRPr="00206ACB">
        <w:t xml:space="preserve"> </w:t>
      </w:r>
      <w:r w:rsidRPr="00206ACB">
        <w:t>The</w:t>
      </w:r>
      <w:r w:rsidR="00AC466E" w:rsidRPr="00206ACB">
        <w:t xml:space="preserve"> </w:t>
      </w:r>
      <w:r w:rsidRPr="00206ACB">
        <w:t>background</w:t>
      </w:r>
      <w:r w:rsidR="00AC466E" w:rsidRPr="00206ACB">
        <w:t xml:space="preserve"> </w:t>
      </w:r>
      <w:r w:rsidRPr="00206ACB">
        <w:t>layer</w:t>
      </w:r>
      <w:r w:rsidR="00AC466E" w:rsidRPr="00206ACB">
        <w:t xml:space="preserve"> </w:t>
      </w:r>
      <w:r w:rsidRPr="00206ACB">
        <w:t>can</w:t>
      </w:r>
      <w:r w:rsidR="00AC466E" w:rsidRPr="00206ACB">
        <w:t xml:space="preserve"> </w:t>
      </w:r>
      <w:r w:rsidRPr="00206ACB">
        <w:t>be</w:t>
      </w:r>
      <w:r w:rsidR="00AC466E" w:rsidRPr="00206ACB">
        <w:t xml:space="preserve"> </w:t>
      </w:r>
      <w:r w:rsidRPr="00206ACB">
        <w:t>scrolled</w:t>
      </w:r>
      <w:r w:rsidR="00AC466E" w:rsidRPr="00206ACB">
        <w:t xml:space="preserve"> </w:t>
      </w:r>
      <w:r w:rsidRPr="00206ACB">
        <w:t>in</w:t>
      </w:r>
      <w:r w:rsidR="00AC466E" w:rsidRPr="00206ACB">
        <w:t xml:space="preserve"> </w:t>
      </w:r>
      <w:r w:rsidRPr="00206ACB">
        <w:t>1-pixel</w:t>
      </w:r>
      <w:r w:rsidR="00AC466E" w:rsidRPr="00206ACB">
        <w:t xml:space="preserve"> </w:t>
      </w:r>
      <w:r w:rsidRPr="00206ACB">
        <w:t>increments,</w:t>
      </w:r>
      <w:r w:rsidR="00AC466E" w:rsidRPr="00206ACB">
        <w:t xml:space="preserve"> </w:t>
      </w:r>
      <w:r w:rsidRPr="00206ACB">
        <w:t>but</w:t>
      </w:r>
      <w:r w:rsidR="00AC466E" w:rsidRPr="00206ACB">
        <w:t xml:space="preserve"> </w:t>
      </w:r>
      <w:r w:rsidRPr="00206ACB">
        <w:t>all</w:t>
      </w:r>
      <w:r w:rsidR="00AC466E" w:rsidRPr="00206ACB">
        <w:t xml:space="preserve"> </w:t>
      </w:r>
      <w:r w:rsidRPr="00206ACB">
        <w:t>the</w:t>
      </w:r>
      <w:r w:rsidR="00AC466E" w:rsidRPr="00206ACB">
        <w:t xml:space="preserve"> </w:t>
      </w:r>
      <w:r w:rsidRPr="00206ACB">
        <w:t>tiles</w:t>
      </w:r>
      <w:r w:rsidR="00AC466E" w:rsidRPr="00206ACB">
        <w:t xml:space="preserve"> </w:t>
      </w:r>
      <w:r w:rsidRPr="00206ACB">
        <w:t>move</w:t>
      </w:r>
      <w:r w:rsidR="00AC466E" w:rsidRPr="00206ACB">
        <w:t xml:space="preserve"> </w:t>
      </w:r>
      <w:r w:rsidRPr="00206ACB">
        <w:t>together.</w:t>
      </w:r>
      <w:r w:rsidR="00AC466E" w:rsidRPr="00206ACB">
        <w:t xml:space="preserve"> </w:t>
      </w:r>
      <w:r w:rsidRPr="00206ACB">
        <w:t>There</w:t>
      </w:r>
      <w:r w:rsidR="00AC466E" w:rsidRPr="00206ACB">
        <w:t xml:space="preserve"> </w:t>
      </w:r>
      <w:r w:rsidRPr="00206ACB">
        <w:t>is</w:t>
      </w:r>
      <w:r w:rsidR="00AC466E" w:rsidRPr="00206ACB">
        <w:t xml:space="preserve"> </w:t>
      </w:r>
      <w:r w:rsidRPr="00206ACB">
        <w:t>no</w:t>
      </w:r>
      <w:r w:rsidR="00AC466E" w:rsidRPr="00206ACB">
        <w:t xml:space="preserve"> </w:t>
      </w:r>
      <w:r w:rsidRPr="00206ACB">
        <w:t>way</w:t>
      </w:r>
      <w:r w:rsidR="00AC466E" w:rsidRPr="00206ACB">
        <w:t xml:space="preserve"> </w:t>
      </w:r>
      <w:r w:rsidRPr="00206ACB">
        <w:t>to</w:t>
      </w:r>
      <w:r w:rsidR="00AC466E" w:rsidRPr="00206ACB">
        <w:t xml:space="preserve"> </w:t>
      </w:r>
      <w:r w:rsidRPr="00206ACB">
        <w:t>scroll</w:t>
      </w:r>
      <w:r w:rsidR="00AC466E" w:rsidRPr="00206ACB">
        <w:t xml:space="preserve"> </w:t>
      </w:r>
      <w:r w:rsidRPr="00206ACB">
        <w:t>different</w:t>
      </w:r>
      <w:r w:rsidR="00AC466E" w:rsidRPr="00206ACB">
        <w:t xml:space="preserve"> </w:t>
      </w:r>
      <w:r w:rsidRPr="00206ACB">
        <w:t>parts</w:t>
      </w:r>
      <w:r w:rsidR="00AC466E" w:rsidRPr="00206ACB">
        <w:t xml:space="preserve"> </w:t>
      </w:r>
      <w:r w:rsidRPr="00206ACB">
        <w:t>of</w:t>
      </w:r>
      <w:r w:rsidR="00AC466E" w:rsidRPr="00206ACB">
        <w:t xml:space="preserve"> </w:t>
      </w:r>
      <w:r w:rsidRPr="00206ACB">
        <w:t>the</w:t>
      </w:r>
      <w:r w:rsidR="00AC466E" w:rsidRPr="00206ACB">
        <w:t xml:space="preserve"> </w:t>
      </w:r>
      <w:r w:rsidRPr="00206ACB">
        <w:t>screen</w:t>
      </w:r>
      <w:r w:rsidR="00AC466E" w:rsidRPr="00206ACB">
        <w:t xml:space="preserve"> </w:t>
      </w:r>
      <w:r w:rsidRPr="00206ACB">
        <w:t>differently</w:t>
      </w:r>
      <w:r w:rsidR="00AC466E" w:rsidRPr="00206ACB">
        <w:t xml:space="preserve"> </w:t>
      </w:r>
      <w:r w:rsidRPr="00206ACB">
        <w:t>without</w:t>
      </w:r>
      <w:r w:rsidR="00AC466E" w:rsidRPr="00206ACB">
        <w:t xml:space="preserve"> </w:t>
      </w:r>
      <w:r w:rsidRPr="00206ACB">
        <w:t>using</w:t>
      </w:r>
      <w:r w:rsidR="00AC466E" w:rsidRPr="00206ACB">
        <w:t xml:space="preserve"> </w:t>
      </w:r>
      <w:r w:rsidRPr="00206ACB">
        <w:t>tricky</w:t>
      </w:r>
      <w:r w:rsidR="00AC466E" w:rsidRPr="00206ACB">
        <w:t xml:space="preserve"> </w:t>
      </w:r>
      <w:r w:rsidRPr="00206ACB">
        <w:t>mid-frame</w:t>
      </w:r>
      <w:r w:rsidR="00AC466E" w:rsidRPr="00206ACB">
        <w:t xml:space="preserve"> </w:t>
      </w:r>
      <w:r w:rsidRPr="00206ACB">
        <w:t>updates</w:t>
      </w:r>
      <w:r w:rsidR="00AC466E" w:rsidRPr="00206ACB">
        <w:t xml:space="preserve"> </w:t>
      </w:r>
      <w:r w:rsidRPr="00206ACB">
        <w:t>(e.g.</w:t>
      </w:r>
      <w:r w:rsidR="00AC466E" w:rsidRPr="00206ACB">
        <w:t xml:space="preserve"> </w:t>
      </w:r>
      <w:r w:rsidRPr="00206ACB">
        <w:t>"Sprite</w:t>
      </w:r>
      <w:r w:rsidR="00AC466E" w:rsidRPr="00206ACB">
        <w:t xml:space="preserve"> </w:t>
      </w:r>
      <w:r w:rsidRPr="00206ACB">
        <w:t>Zero</w:t>
      </w:r>
      <w:r w:rsidR="00AC466E" w:rsidRPr="00206ACB">
        <w:t xml:space="preserve"> </w:t>
      </w:r>
      <w:r w:rsidRPr="00206ACB">
        <w:t>Hit",</w:t>
      </w:r>
      <w:r w:rsidR="00AC466E" w:rsidRPr="00206ACB">
        <w:t xml:space="preserve"> </w:t>
      </w:r>
      <w:r w:rsidRPr="00206ACB">
        <w:t>scanline</w:t>
      </w:r>
      <w:r w:rsidR="00AC466E" w:rsidRPr="00206ACB">
        <w:t xml:space="preserve"> </w:t>
      </w:r>
      <w:r w:rsidRPr="00206ACB">
        <w:t>IRQ).</w:t>
      </w:r>
    </w:p>
    <w:p w14:paraId="36A8AFA7" w14:textId="77777777" w:rsidR="001D3C14" w:rsidRPr="00206ACB" w:rsidRDefault="001D3C14">
      <w:pPr>
        <w:pStyle w:val="ListParagraph"/>
        <w:numPr>
          <w:ilvl w:val="0"/>
          <w:numId w:val="29"/>
        </w:numPr>
        <w:rPr>
          <w:rFonts w:cstheme="minorHAnsi"/>
          <w:b/>
          <w:szCs w:val="26"/>
        </w:rPr>
      </w:pPr>
      <w:r w:rsidRPr="00206ACB">
        <w:rPr>
          <w:rFonts w:cstheme="minorHAnsi"/>
          <w:szCs w:val="26"/>
        </w:rPr>
        <w:lastRenderedPageBreak/>
        <w:t>Nametables</w:t>
      </w:r>
    </w:p>
    <w:p w14:paraId="00676DAB" w14:textId="3A774907" w:rsidR="001D3C14" w:rsidRPr="00206ACB" w:rsidRDefault="001D3C14" w:rsidP="00E05C69">
      <w:r w:rsidRPr="00206ACB">
        <w:t>Backgrounds</w:t>
      </w:r>
      <w:r w:rsidR="00AC466E" w:rsidRPr="00206ACB">
        <w:t xml:space="preserve"> </w:t>
      </w:r>
      <w:r w:rsidRPr="00206ACB">
        <w:t>are</w:t>
      </w:r>
      <w:r w:rsidR="00AC466E" w:rsidRPr="00206ACB">
        <w:t xml:space="preserve"> </w:t>
      </w:r>
      <w:r w:rsidRPr="00206ACB">
        <w:t>defined</w:t>
      </w:r>
      <w:r w:rsidR="00AC466E" w:rsidRPr="00206ACB">
        <w:t xml:space="preserve"> </w:t>
      </w:r>
      <w:r w:rsidRPr="00206ACB">
        <w:t>via</w:t>
      </w:r>
      <w:r w:rsidR="00AC466E" w:rsidRPr="00206ACB">
        <w:t xml:space="preserve"> </w:t>
      </w:r>
      <w:r w:rsidRPr="00206ACB">
        <w:rPr>
          <w:rStyle w:val="Emphasis"/>
          <w:rFonts w:cstheme="minorHAnsi"/>
          <w:color w:val="111111"/>
          <w:szCs w:val="26"/>
        </w:rPr>
        <w:t>nametables</w:t>
      </w:r>
      <w:r w:rsidRPr="00206ACB">
        <w:t>,</w:t>
      </w:r>
      <w:r w:rsidR="00AC466E" w:rsidRPr="00206ACB">
        <w:t xml:space="preserve"> </w:t>
      </w:r>
      <w:r w:rsidRPr="00206ACB">
        <w:t>which</w:t>
      </w:r>
      <w:r w:rsidR="00AC466E" w:rsidRPr="00206ACB">
        <w:t xml:space="preserve"> </w:t>
      </w:r>
      <w:r w:rsidRPr="00206ACB">
        <w:t>live</w:t>
      </w:r>
      <w:r w:rsidR="00AC466E" w:rsidRPr="00206ACB">
        <w:t xml:space="preserve"> </w:t>
      </w:r>
      <w:r w:rsidRPr="00206ACB">
        <w:t>in</w:t>
      </w:r>
      <w:r w:rsidR="00AC466E" w:rsidRPr="00206ACB">
        <w:t xml:space="preserve"> </w:t>
      </w:r>
      <w:r w:rsidRPr="00206ACB">
        <w:t>PPU</w:t>
      </w:r>
      <w:r w:rsidR="00AC466E" w:rsidRPr="00206ACB">
        <w:t xml:space="preserve"> </w:t>
      </w:r>
      <w:r w:rsidRPr="00206ACB">
        <w:t>memory.</w:t>
      </w:r>
      <w:r w:rsidR="00AC466E" w:rsidRPr="00206ACB">
        <w:t xml:space="preserve"> </w:t>
      </w:r>
      <w:r w:rsidRPr="00206ACB">
        <w:t>Each</w:t>
      </w:r>
      <w:r w:rsidR="00AC466E" w:rsidRPr="00206ACB">
        <w:t xml:space="preserve"> </w:t>
      </w:r>
      <w:r w:rsidRPr="00206ACB">
        <w:t>nametable</w:t>
      </w:r>
      <w:r w:rsidR="00AC466E" w:rsidRPr="00206ACB">
        <w:t xml:space="preserve"> </w:t>
      </w:r>
      <w:r w:rsidRPr="00206ACB">
        <w:t>is</w:t>
      </w:r>
      <w:r w:rsidR="00AC466E" w:rsidRPr="00206ACB">
        <w:t xml:space="preserve"> </w:t>
      </w:r>
      <w:r w:rsidRPr="00206ACB">
        <w:t>960</w:t>
      </w:r>
      <w:r w:rsidR="00AC466E" w:rsidRPr="00206ACB">
        <w:t xml:space="preserve"> </w:t>
      </w:r>
      <w:r w:rsidRPr="00206ACB">
        <w:t>bytes,</w:t>
      </w:r>
      <w:r w:rsidR="00AC466E" w:rsidRPr="00206ACB">
        <w:t xml:space="preserve"> </w:t>
      </w:r>
      <w:r w:rsidRPr="00206ACB">
        <w:t>and</w:t>
      </w:r>
      <w:r w:rsidR="00AC466E" w:rsidRPr="00206ACB">
        <w:t xml:space="preserve"> </w:t>
      </w:r>
      <w:r w:rsidRPr="00206ACB">
        <w:t>each</w:t>
      </w:r>
      <w:r w:rsidR="00AC466E" w:rsidRPr="00206ACB">
        <w:t xml:space="preserve"> </w:t>
      </w:r>
      <w:r w:rsidRPr="00206ACB">
        <w:t>of</w:t>
      </w:r>
      <w:r w:rsidR="00AC466E" w:rsidRPr="00206ACB">
        <w:t xml:space="preserve"> </w:t>
      </w:r>
      <w:r w:rsidRPr="00206ACB">
        <w:t>those</w:t>
      </w:r>
      <w:r w:rsidR="00AC466E" w:rsidRPr="00206ACB">
        <w:t xml:space="preserve"> </w:t>
      </w:r>
      <w:r w:rsidRPr="00206ACB">
        <w:t>bytes</w:t>
      </w:r>
      <w:r w:rsidR="00AC466E" w:rsidRPr="00206ACB">
        <w:t xml:space="preserve"> </w:t>
      </w:r>
      <w:r w:rsidRPr="00206ACB">
        <w:t>stores</w:t>
      </w:r>
      <w:r w:rsidR="00AC466E" w:rsidRPr="00206ACB">
        <w:t xml:space="preserve"> </w:t>
      </w:r>
      <w:r w:rsidRPr="00206ACB">
        <w:t>the</w:t>
      </w:r>
      <w:r w:rsidR="00AC466E" w:rsidRPr="00206ACB">
        <w:t xml:space="preserve"> </w:t>
      </w:r>
      <w:r w:rsidRPr="00206ACB">
        <w:t>tile</w:t>
      </w:r>
      <w:r w:rsidR="00AC466E" w:rsidRPr="00206ACB">
        <w:t xml:space="preserve"> </w:t>
      </w:r>
      <w:r w:rsidRPr="00206ACB">
        <w:t>number</w:t>
      </w:r>
      <w:r w:rsidR="00AC466E" w:rsidRPr="00206ACB">
        <w:t xml:space="preserve"> </w:t>
      </w:r>
      <w:r w:rsidRPr="00206ACB">
        <w:t>of</w:t>
      </w:r>
      <w:r w:rsidR="00AC466E" w:rsidRPr="00206ACB">
        <w:t xml:space="preserve"> </w:t>
      </w:r>
      <w:r w:rsidRPr="00206ACB">
        <w:t>one</w:t>
      </w:r>
      <w:r w:rsidR="00AC466E" w:rsidRPr="00206ACB">
        <w:t xml:space="preserve"> </w:t>
      </w:r>
      <w:r w:rsidRPr="00206ACB">
        <w:t>of</w:t>
      </w:r>
      <w:r w:rsidR="00AC466E" w:rsidRPr="00206ACB">
        <w:t xml:space="preserve"> </w:t>
      </w:r>
      <w:r w:rsidRPr="00206ACB">
        <w:t>the</w:t>
      </w:r>
      <w:r w:rsidR="00AC466E" w:rsidRPr="00206ACB">
        <w:t xml:space="preserve"> </w:t>
      </w:r>
      <w:r w:rsidRPr="00206ACB">
        <w:t>256</w:t>
      </w:r>
      <w:r w:rsidR="00AC466E" w:rsidRPr="00206ACB">
        <w:t xml:space="preserve"> </w:t>
      </w:r>
      <w:r w:rsidRPr="00206ACB">
        <w:t>tiles</w:t>
      </w:r>
      <w:r w:rsidR="00AC466E" w:rsidRPr="00206ACB">
        <w:t xml:space="preserve"> </w:t>
      </w:r>
      <w:r w:rsidRPr="00206ACB">
        <w:t>in</w:t>
      </w:r>
      <w:r w:rsidR="00AC466E" w:rsidRPr="00206ACB">
        <w:t xml:space="preserve"> </w:t>
      </w:r>
      <w:r w:rsidRPr="00206ACB">
        <w:t>the</w:t>
      </w:r>
      <w:r w:rsidR="00AC466E" w:rsidRPr="00206ACB">
        <w:t xml:space="preserve"> </w:t>
      </w:r>
      <w:r w:rsidRPr="00206ACB">
        <w:t>background</w:t>
      </w:r>
      <w:r w:rsidR="00AC466E" w:rsidRPr="00206ACB">
        <w:t xml:space="preserve"> </w:t>
      </w:r>
      <w:r w:rsidRPr="00206ACB">
        <w:t>pattern</w:t>
      </w:r>
      <w:r w:rsidR="00AC466E" w:rsidRPr="00206ACB">
        <w:t xml:space="preserve"> </w:t>
      </w:r>
      <w:r w:rsidRPr="00206ACB">
        <w:t>table.</w:t>
      </w:r>
      <w:r w:rsidR="00AC466E" w:rsidRPr="00206ACB">
        <w:t xml:space="preserve"> </w:t>
      </w:r>
      <w:r w:rsidRPr="00206ACB">
        <w:t>The</w:t>
      </w:r>
      <w:r w:rsidR="00AC466E" w:rsidRPr="00206ACB">
        <w:t xml:space="preserve"> </w:t>
      </w:r>
      <w:r w:rsidRPr="00206ACB">
        <w:t>PPU</w:t>
      </w:r>
      <w:r w:rsidR="00AC466E" w:rsidRPr="00206ACB">
        <w:t xml:space="preserve"> </w:t>
      </w:r>
      <w:r w:rsidRPr="00206ACB">
        <w:t>memory</w:t>
      </w:r>
      <w:r w:rsidR="00AC466E" w:rsidRPr="00206ACB">
        <w:t xml:space="preserve"> </w:t>
      </w:r>
      <w:r w:rsidRPr="00206ACB">
        <w:t>map</w:t>
      </w:r>
      <w:r w:rsidR="00AC466E" w:rsidRPr="00206ACB">
        <w:t xml:space="preserve"> </w:t>
      </w:r>
      <w:r w:rsidRPr="00206ACB">
        <w:t>has</w:t>
      </w:r>
      <w:r w:rsidR="00AC466E" w:rsidRPr="00206ACB">
        <w:t xml:space="preserve"> </w:t>
      </w:r>
      <w:r w:rsidRPr="00206ACB">
        <w:t>space</w:t>
      </w:r>
      <w:r w:rsidR="00AC466E" w:rsidRPr="00206ACB">
        <w:t xml:space="preserve"> </w:t>
      </w:r>
      <w:r w:rsidRPr="00206ACB">
        <w:t>for</w:t>
      </w:r>
      <w:r w:rsidR="00AC466E" w:rsidRPr="00206ACB">
        <w:t xml:space="preserve"> </w:t>
      </w:r>
      <w:r w:rsidRPr="00206ACB">
        <w:t>four</w:t>
      </w:r>
      <w:r w:rsidR="00AC466E" w:rsidRPr="00206ACB">
        <w:t xml:space="preserve"> </w:t>
      </w:r>
      <w:r w:rsidRPr="00206ACB">
        <w:t>nametables</w:t>
      </w:r>
      <w:r w:rsidR="00AC466E" w:rsidRPr="00206ACB">
        <w:t xml:space="preserve"> </w:t>
      </w:r>
      <w:r w:rsidRPr="00206ACB">
        <w:t>arranged</w:t>
      </w:r>
      <w:r w:rsidR="00AC466E" w:rsidRPr="00206ACB">
        <w:t xml:space="preserve"> </w:t>
      </w:r>
      <w:r w:rsidRPr="00206ACB">
        <w:t>in</w:t>
      </w:r>
      <w:r w:rsidR="00AC466E" w:rsidRPr="00206ACB">
        <w:t xml:space="preserve"> </w:t>
      </w:r>
      <w:r w:rsidRPr="00206ACB">
        <w:t>a</w:t>
      </w:r>
      <w:r w:rsidR="00AC466E" w:rsidRPr="00206ACB">
        <w:t xml:space="preserve"> </w:t>
      </w:r>
      <w:r w:rsidRPr="00206ACB">
        <w:t>square</w:t>
      </w:r>
      <w:r w:rsidR="00AC466E" w:rsidRPr="00206ACB">
        <w:t xml:space="preserve"> </w:t>
      </w:r>
      <w:r w:rsidRPr="00206ACB">
        <w:t>pattern,</w:t>
      </w:r>
      <w:r w:rsidR="00AC466E" w:rsidRPr="00206ACB">
        <w:t xml:space="preserve"> </w:t>
      </w:r>
      <w:r w:rsidRPr="00206ACB">
        <w:t>meaning</w:t>
      </w:r>
      <w:r w:rsidR="00AC466E" w:rsidRPr="00206ACB">
        <w:t xml:space="preserve"> </w:t>
      </w:r>
      <w:r w:rsidRPr="00206ACB">
        <w:t>that,</w:t>
      </w:r>
      <w:r w:rsidR="00AC466E" w:rsidRPr="00206ACB">
        <w:t xml:space="preserve"> </w:t>
      </w:r>
      <w:r w:rsidRPr="00206ACB">
        <w:t>in</w:t>
      </w:r>
      <w:r w:rsidR="00AC466E" w:rsidRPr="00206ACB">
        <w:t xml:space="preserve"> </w:t>
      </w:r>
      <w:r w:rsidRPr="00206ACB">
        <w:t>theory,</w:t>
      </w:r>
      <w:r w:rsidR="00AC466E" w:rsidRPr="00206ACB">
        <w:t xml:space="preserve"> </w:t>
      </w:r>
      <w:r w:rsidRPr="00206ACB">
        <w:t>you</w:t>
      </w:r>
      <w:r w:rsidR="00AC466E" w:rsidRPr="00206ACB">
        <w:t xml:space="preserve"> </w:t>
      </w:r>
      <w:r w:rsidRPr="00206ACB">
        <w:t>could</w:t>
      </w:r>
      <w:r w:rsidR="00AC466E" w:rsidRPr="00206ACB">
        <w:t xml:space="preserve"> </w:t>
      </w:r>
      <w:r w:rsidRPr="00206ACB">
        <w:t>set</w:t>
      </w:r>
      <w:r w:rsidR="00AC466E" w:rsidRPr="00206ACB">
        <w:t xml:space="preserve"> </w:t>
      </w:r>
      <w:r w:rsidRPr="00206ACB">
        <w:t>up</w:t>
      </w:r>
      <w:r w:rsidR="00AC466E" w:rsidRPr="00206ACB">
        <w:t xml:space="preserve"> </w:t>
      </w:r>
      <w:r w:rsidRPr="00206ACB">
        <w:t>four</w:t>
      </w:r>
      <w:r w:rsidR="00AC466E" w:rsidRPr="00206ACB">
        <w:t xml:space="preserve"> </w:t>
      </w:r>
      <w:r w:rsidRPr="00206ACB">
        <w:t>TV</w:t>
      </w:r>
      <w:r w:rsidR="00AC466E" w:rsidRPr="00206ACB">
        <w:t xml:space="preserve"> </w:t>
      </w:r>
      <w:r w:rsidRPr="00206ACB">
        <w:t>screens</w:t>
      </w:r>
      <w:r w:rsidR="00AC466E" w:rsidRPr="00206ACB">
        <w:t xml:space="preserve"> </w:t>
      </w:r>
      <w:r w:rsidRPr="00206ACB">
        <w:t>worth</w:t>
      </w:r>
      <w:r w:rsidR="00AC466E" w:rsidRPr="00206ACB">
        <w:t xml:space="preserve"> </w:t>
      </w:r>
      <w:r w:rsidRPr="00206ACB">
        <w:t>of</w:t>
      </w:r>
      <w:r w:rsidR="00AC466E" w:rsidRPr="00206ACB">
        <w:t xml:space="preserve"> </w:t>
      </w:r>
      <w:r w:rsidRPr="00206ACB">
        <w:t>background</w:t>
      </w:r>
      <w:r w:rsidR="00AC466E" w:rsidRPr="00206ACB">
        <w:t xml:space="preserve"> </w:t>
      </w:r>
      <w:r w:rsidRPr="00206ACB">
        <w:t>at</w:t>
      </w:r>
      <w:r w:rsidR="00AC466E" w:rsidRPr="00206ACB">
        <w:t xml:space="preserve"> </w:t>
      </w:r>
      <w:r w:rsidRPr="00206ACB">
        <w:t>once.</w:t>
      </w:r>
    </w:p>
    <w:p w14:paraId="535A32E9" w14:textId="77777777" w:rsidR="00B9629C" w:rsidRPr="00206ACB" w:rsidRDefault="001D3C14" w:rsidP="00E05C69">
      <w:pPr>
        <w:ind w:firstLine="0"/>
        <w:jc w:val="center"/>
        <w:rPr>
          <w:rFonts w:cstheme="minorHAnsi"/>
          <w:szCs w:val="26"/>
        </w:rPr>
      </w:pPr>
      <w:r w:rsidRPr="00206ACB">
        <w:rPr>
          <w:rFonts w:cstheme="minorHAnsi"/>
          <w:noProof/>
          <w:szCs w:val="26"/>
        </w:rPr>
        <w:drawing>
          <wp:inline distT="0" distB="0" distL="0" distR="0" wp14:anchorId="12D6CFBE" wp14:editId="4B181142">
            <wp:extent cx="1368726"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68726" cy="1371600"/>
                    </a:xfrm>
                    <a:prstGeom prst="rect">
                      <a:avLst/>
                    </a:prstGeom>
                    <a:noFill/>
                    <a:ln>
                      <a:noFill/>
                    </a:ln>
                  </pic:spPr>
                </pic:pic>
              </a:graphicData>
            </a:graphic>
          </wp:inline>
        </w:drawing>
      </w:r>
    </w:p>
    <w:p w14:paraId="1AE6DDFD" w14:textId="669809A6" w:rsidR="001D3C14" w:rsidRPr="00206ACB" w:rsidRDefault="001D3C14" w:rsidP="00E05C69">
      <w:pPr>
        <w:ind w:firstLine="0"/>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four</w:t>
      </w:r>
      <w:r w:rsidR="00AC466E" w:rsidRPr="00206ACB">
        <w:rPr>
          <w:rFonts w:cstheme="minorHAnsi"/>
          <w:szCs w:val="26"/>
        </w:rPr>
        <w:t xml:space="preserve"> </w:t>
      </w:r>
      <w:r w:rsidRPr="00206ACB">
        <w:rPr>
          <w:rFonts w:cstheme="minorHAnsi"/>
          <w:szCs w:val="26"/>
        </w:rPr>
        <w:t>nametables,</w:t>
      </w:r>
      <w:r w:rsidR="00AC466E" w:rsidRPr="00206ACB">
        <w:rPr>
          <w:rFonts w:cstheme="minorHAnsi"/>
          <w:szCs w:val="26"/>
        </w:rPr>
        <w:t xml:space="preserve"> </w:t>
      </w:r>
      <w:r w:rsidRPr="00206ACB">
        <w:rPr>
          <w:rFonts w:cstheme="minorHAnsi"/>
          <w:szCs w:val="26"/>
        </w:rPr>
        <w:t>showing</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starting</w:t>
      </w:r>
      <w:r w:rsidR="00AC466E" w:rsidRPr="00206ACB">
        <w:rPr>
          <w:rFonts w:cstheme="minorHAnsi"/>
          <w:szCs w:val="26"/>
        </w:rPr>
        <w:t xml:space="preserve"> </w:t>
      </w:r>
      <w:r w:rsidRPr="00206ACB">
        <w:rPr>
          <w:rFonts w:cstheme="minorHAnsi"/>
          <w:szCs w:val="26"/>
        </w:rPr>
        <w:t>PPU</w:t>
      </w:r>
      <w:r w:rsidR="00AC466E" w:rsidRPr="00206ACB">
        <w:rPr>
          <w:rFonts w:cstheme="minorHAnsi"/>
          <w:szCs w:val="26"/>
        </w:rPr>
        <w:t xml:space="preserve"> </w:t>
      </w:r>
      <w:r w:rsidRPr="00206ACB">
        <w:rPr>
          <w:rFonts w:cstheme="minorHAnsi"/>
          <w:szCs w:val="26"/>
        </w:rPr>
        <w:t>memory</w:t>
      </w:r>
      <w:r w:rsidR="00AC466E" w:rsidRPr="00206ACB">
        <w:rPr>
          <w:rFonts w:cstheme="minorHAnsi"/>
          <w:szCs w:val="26"/>
        </w:rPr>
        <w:t xml:space="preserve"> </w:t>
      </w:r>
      <w:r w:rsidRPr="00206ACB">
        <w:rPr>
          <w:rFonts w:cstheme="minorHAnsi"/>
          <w:szCs w:val="26"/>
        </w:rPr>
        <w:t>address</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each.</w:t>
      </w:r>
    </w:p>
    <w:p w14:paraId="25DEF47A" w14:textId="0413B1C7" w:rsidR="001D3C14" w:rsidRPr="00206ACB" w:rsidRDefault="001D3C14" w:rsidP="002656C7">
      <w:r w:rsidRPr="00206ACB">
        <w:t>I</w:t>
      </w:r>
      <w:r w:rsidR="00AC466E" w:rsidRPr="00206ACB">
        <w:t xml:space="preserve"> </w:t>
      </w:r>
      <w:r w:rsidRPr="00206ACB">
        <w:t>say</w:t>
      </w:r>
      <w:r w:rsidR="00AC466E" w:rsidRPr="00206ACB">
        <w:t xml:space="preserve"> </w:t>
      </w:r>
      <w:r w:rsidRPr="00206ACB">
        <w:rPr>
          <w:rStyle w:val="Emphasis"/>
          <w:rFonts w:cstheme="minorHAnsi"/>
          <w:color w:val="111111"/>
          <w:szCs w:val="26"/>
        </w:rPr>
        <w:t>in</w:t>
      </w:r>
      <w:r w:rsidR="00AC466E" w:rsidRPr="00206ACB">
        <w:rPr>
          <w:rStyle w:val="Emphasis"/>
          <w:rFonts w:cstheme="minorHAnsi"/>
          <w:color w:val="111111"/>
          <w:szCs w:val="26"/>
        </w:rPr>
        <w:t xml:space="preserve"> </w:t>
      </w:r>
      <w:r w:rsidRPr="00206ACB">
        <w:rPr>
          <w:rStyle w:val="Emphasis"/>
          <w:rFonts w:cstheme="minorHAnsi"/>
          <w:color w:val="111111"/>
          <w:szCs w:val="26"/>
        </w:rPr>
        <w:t>theory</w:t>
      </w:r>
      <w:r w:rsidR="00AC466E" w:rsidRPr="00206ACB">
        <w:t xml:space="preserve"> </w:t>
      </w:r>
      <w:r w:rsidRPr="00206ACB">
        <w:t>because</w:t>
      </w:r>
      <w:r w:rsidR="00AC466E" w:rsidRPr="00206ACB">
        <w:t xml:space="preserve"> </w:t>
      </w:r>
      <w:r w:rsidRPr="00206ACB">
        <w:t>the</w:t>
      </w:r>
      <w:r w:rsidR="00AC466E" w:rsidRPr="00206ACB">
        <w:t xml:space="preserve"> </w:t>
      </w:r>
      <w:r w:rsidRPr="00206ACB">
        <w:t>Famicom</w:t>
      </w:r>
      <w:r w:rsidR="00AC466E" w:rsidRPr="00206ACB">
        <w:t xml:space="preserve"> </w:t>
      </w:r>
      <w:r w:rsidRPr="00206ACB">
        <w:t>was</w:t>
      </w:r>
      <w:r w:rsidR="00AC466E" w:rsidRPr="00206ACB">
        <w:t xml:space="preserve"> </w:t>
      </w:r>
      <w:r w:rsidRPr="00206ACB">
        <w:t>designed</w:t>
      </w:r>
      <w:r w:rsidR="00AC466E" w:rsidRPr="00206ACB">
        <w:t xml:space="preserve"> </w:t>
      </w:r>
      <w:r w:rsidRPr="00206ACB">
        <w:t>to</w:t>
      </w:r>
      <w:r w:rsidR="00AC466E" w:rsidRPr="00206ACB">
        <w:t xml:space="preserve"> </w:t>
      </w:r>
      <w:r w:rsidRPr="00206ACB">
        <w:t>be</w:t>
      </w:r>
      <w:r w:rsidR="00AC466E" w:rsidRPr="00206ACB">
        <w:t xml:space="preserve"> </w:t>
      </w:r>
      <w:r w:rsidRPr="00206ACB">
        <w:t>cheap,</w:t>
      </w:r>
      <w:r w:rsidR="00AC466E" w:rsidRPr="00206ACB">
        <w:t xml:space="preserve"> </w:t>
      </w:r>
      <w:r w:rsidRPr="00206ACB">
        <w:t>as</w:t>
      </w:r>
      <w:r w:rsidR="00AC466E" w:rsidRPr="00206ACB">
        <w:t xml:space="preserve"> </w:t>
      </w:r>
      <w:r w:rsidRPr="00206ACB">
        <w:t>we</w:t>
      </w:r>
      <w:r w:rsidR="00AC466E" w:rsidRPr="00206ACB">
        <w:t xml:space="preserve"> </w:t>
      </w:r>
      <w:r w:rsidRPr="00206ACB">
        <w:t>discussed</w:t>
      </w:r>
      <w:r w:rsidR="00AC466E" w:rsidRPr="00206ACB">
        <w:t xml:space="preserve"> </w:t>
      </w:r>
      <w:r w:rsidRPr="00206ACB">
        <w:t>in</w:t>
      </w:r>
      <w:r w:rsidR="00AC466E" w:rsidRPr="00206ACB">
        <w:t xml:space="preserve"> </w:t>
      </w:r>
      <w:hyperlink r:id="rId91" w:history="1">
        <w:r w:rsidRPr="00206ACB">
          <w:rPr>
            <w:rStyle w:val="Hyperlink"/>
            <w:rFonts w:cstheme="minorHAnsi"/>
            <w:color w:val="82642B"/>
            <w:szCs w:val="26"/>
          </w:rPr>
          <w:t>Chapter</w:t>
        </w:r>
        <w:r w:rsidR="00AC466E" w:rsidRPr="00206ACB">
          <w:rPr>
            <w:rStyle w:val="Hyperlink"/>
            <w:rFonts w:cstheme="minorHAnsi"/>
            <w:color w:val="82642B"/>
            <w:szCs w:val="26"/>
          </w:rPr>
          <w:t xml:space="preserve"> </w:t>
        </w:r>
        <w:r w:rsidRPr="00206ACB">
          <w:rPr>
            <w:rStyle w:val="Hyperlink"/>
            <w:rFonts w:cstheme="minorHAnsi"/>
            <w:color w:val="82642B"/>
            <w:szCs w:val="26"/>
          </w:rPr>
          <w:t>1</w:t>
        </w:r>
      </w:hyperlink>
      <w:r w:rsidRPr="00206ACB">
        <w:t>,</w:t>
      </w:r>
      <w:r w:rsidR="00AC466E" w:rsidRPr="00206ACB">
        <w:t xml:space="preserve"> </w:t>
      </w:r>
      <w:r w:rsidRPr="00206ACB">
        <w:t>and</w:t>
      </w:r>
      <w:r w:rsidR="00AC466E" w:rsidRPr="00206ACB">
        <w:t xml:space="preserve"> </w:t>
      </w:r>
      <w:r w:rsidRPr="00206ACB">
        <w:t>at</w:t>
      </w:r>
      <w:r w:rsidR="00AC466E" w:rsidRPr="00206ACB">
        <w:t xml:space="preserve"> </w:t>
      </w:r>
      <w:r w:rsidRPr="00206ACB">
        <w:t>the</w:t>
      </w:r>
      <w:r w:rsidR="00AC466E" w:rsidRPr="00206ACB">
        <w:t xml:space="preserve"> </w:t>
      </w:r>
      <w:r w:rsidRPr="00206ACB">
        <w:t>time,</w:t>
      </w:r>
      <w:r w:rsidR="00AC466E" w:rsidRPr="00206ACB">
        <w:t xml:space="preserve"> </w:t>
      </w:r>
      <w:r w:rsidRPr="00206ACB">
        <w:t>memory</w:t>
      </w:r>
      <w:r w:rsidR="00AC466E" w:rsidRPr="00206ACB">
        <w:t xml:space="preserve"> </w:t>
      </w:r>
      <w:r w:rsidRPr="00206ACB">
        <w:t>was</w:t>
      </w:r>
      <w:r w:rsidR="00AC466E" w:rsidRPr="00206ACB">
        <w:t xml:space="preserve"> </w:t>
      </w:r>
      <w:r w:rsidRPr="00206ACB">
        <w:t>very</w:t>
      </w:r>
      <w:r w:rsidR="00AC466E" w:rsidRPr="00206ACB">
        <w:t xml:space="preserve"> </w:t>
      </w:r>
      <w:r w:rsidRPr="00206ACB">
        <w:t>expensive.</w:t>
      </w:r>
      <w:r w:rsidR="00AC466E" w:rsidRPr="00206ACB">
        <w:t xml:space="preserve"> </w:t>
      </w:r>
      <w:r w:rsidRPr="00206ACB">
        <w:t>As</w:t>
      </w:r>
      <w:r w:rsidR="00AC466E" w:rsidRPr="00206ACB">
        <w:t xml:space="preserve"> </w:t>
      </w:r>
      <w:r w:rsidRPr="00206ACB">
        <w:t>a</w:t>
      </w:r>
      <w:r w:rsidR="00AC466E" w:rsidRPr="00206ACB">
        <w:t xml:space="preserve"> </w:t>
      </w:r>
      <w:r w:rsidRPr="00206ACB">
        <w:t>compromise,</w:t>
      </w:r>
      <w:r w:rsidR="00AC466E" w:rsidRPr="00206ACB">
        <w:t xml:space="preserve"> </w:t>
      </w:r>
      <w:r w:rsidRPr="00206ACB">
        <w:t>the</w:t>
      </w:r>
      <w:r w:rsidR="00AC466E" w:rsidRPr="00206ACB">
        <w:t xml:space="preserve"> </w:t>
      </w:r>
      <w:r w:rsidRPr="00206ACB">
        <w:t>Famicom/NES</w:t>
      </w:r>
      <w:r w:rsidR="00AC466E" w:rsidRPr="00206ACB">
        <w:t xml:space="preserve"> </w:t>
      </w:r>
      <w:r w:rsidRPr="00206ACB">
        <w:t>has</w:t>
      </w:r>
      <w:r w:rsidR="00AC466E" w:rsidRPr="00206ACB">
        <w:t xml:space="preserve"> </w:t>
      </w:r>
      <w:r w:rsidRPr="00206ACB">
        <w:t>enough</w:t>
      </w:r>
      <w:r w:rsidR="00AC466E" w:rsidRPr="00206ACB">
        <w:t xml:space="preserve"> </w:t>
      </w:r>
      <w:r w:rsidRPr="00206ACB">
        <w:t>physical</w:t>
      </w:r>
      <w:r w:rsidR="00AC466E" w:rsidRPr="00206ACB">
        <w:t xml:space="preserve"> </w:t>
      </w:r>
      <w:r w:rsidRPr="00206ACB">
        <w:t>memory</w:t>
      </w:r>
      <w:r w:rsidR="00AC466E" w:rsidRPr="00206ACB">
        <w:t xml:space="preserve"> </w:t>
      </w:r>
      <w:r w:rsidRPr="00206ACB">
        <w:t>for</w:t>
      </w:r>
      <w:r w:rsidR="00AC466E" w:rsidRPr="00206ACB">
        <w:t xml:space="preserve"> </w:t>
      </w:r>
      <w:r w:rsidRPr="00206ACB">
        <w:rPr>
          <w:rStyle w:val="Emphasis"/>
          <w:rFonts w:cstheme="minorHAnsi"/>
          <w:color w:val="111111"/>
          <w:szCs w:val="26"/>
        </w:rPr>
        <w:t>two</w:t>
      </w:r>
      <w:r w:rsidR="00AC466E" w:rsidRPr="00206ACB">
        <w:t xml:space="preserve"> </w:t>
      </w:r>
      <w:r w:rsidRPr="00206ACB">
        <w:t>nametables.</w:t>
      </w:r>
      <w:r w:rsidR="00AC466E" w:rsidRPr="00206ACB">
        <w:t xml:space="preserve"> </w:t>
      </w:r>
      <w:r w:rsidRPr="00206ACB">
        <w:t>These</w:t>
      </w:r>
      <w:r w:rsidR="00AC466E" w:rsidRPr="00206ACB">
        <w:t xml:space="preserve"> </w:t>
      </w:r>
      <w:r w:rsidRPr="00206ACB">
        <w:t>are</w:t>
      </w:r>
      <w:r w:rsidR="00AC466E" w:rsidRPr="00206ACB">
        <w:t xml:space="preserve"> </w:t>
      </w:r>
      <w:r w:rsidRPr="00206ACB">
        <w:t>"real"</w:t>
      </w:r>
      <w:r w:rsidR="00AC466E" w:rsidRPr="00206ACB">
        <w:t xml:space="preserve"> </w:t>
      </w:r>
      <w:r w:rsidRPr="00206ACB">
        <w:t>nametables</w:t>
      </w:r>
      <w:r w:rsidR="00AC466E" w:rsidRPr="00206ACB">
        <w:t xml:space="preserve"> </w:t>
      </w:r>
      <w:r w:rsidRPr="00206ACB">
        <w:t>that</w:t>
      </w:r>
      <w:r w:rsidR="00AC466E" w:rsidRPr="00206ACB">
        <w:t xml:space="preserve"> </w:t>
      </w:r>
      <w:r w:rsidRPr="00206ACB">
        <w:t>behave</w:t>
      </w:r>
      <w:r w:rsidR="00AC466E" w:rsidRPr="00206ACB">
        <w:t xml:space="preserve"> </w:t>
      </w:r>
      <w:r w:rsidRPr="00206ACB">
        <w:t>as</w:t>
      </w:r>
      <w:r w:rsidR="00AC466E" w:rsidRPr="00206ACB">
        <w:t xml:space="preserve"> </w:t>
      </w:r>
      <w:r w:rsidRPr="00206ACB">
        <w:t>expected.</w:t>
      </w:r>
      <w:r w:rsidR="00AC466E" w:rsidRPr="00206ACB">
        <w:t xml:space="preserve"> </w:t>
      </w:r>
      <w:r w:rsidRPr="00206ACB">
        <w:t>The</w:t>
      </w:r>
      <w:r w:rsidR="00AC466E" w:rsidRPr="00206ACB">
        <w:t xml:space="preserve"> </w:t>
      </w:r>
      <w:r w:rsidRPr="00206ACB">
        <w:t>memory</w:t>
      </w:r>
      <w:r w:rsidR="00AC466E" w:rsidRPr="00206ACB">
        <w:t xml:space="preserve"> </w:t>
      </w:r>
      <w:r w:rsidRPr="00206ACB">
        <w:t>ranges</w:t>
      </w:r>
      <w:r w:rsidR="00AC466E" w:rsidRPr="00206ACB">
        <w:t xml:space="preserve"> </w:t>
      </w:r>
      <w:r w:rsidRPr="00206ACB">
        <w:t>for</w:t>
      </w:r>
      <w:r w:rsidR="00AC466E" w:rsidRPr="00206ACB">
        <w:t xml:space="preserve"> </w:t>
      </w:r>
      <w:r w:rsidRPr="00206ACB">
        <w:t>the</w:t>
      </w:r>
      <w:r w:rsidR="00AC466E" w:rsidRPr="00206ACB">
        <w:t xml:space="preserve"> </w:t>
      </w:r>
      <w:r w:rsidRPr="00206ACB">
        <w:t>other</w:t>
      </w:r>
      <w:r w:rsidR="00AC466E" w:rsidRPr="00206ACB">
        <w:t xml:space="preserve"> </w:t>
      </w:r>
      <w:r w:rsidRPr="00206ACB">
        <w:t>two</w:t>
      </w:r>
      <w:r w:rsidR="00AC466E" w:rsidRPr="00206ACB">
        <w:t xml:space="preserve"> </w:t>
      </w:r>
      <w:r w:rsidRPr="00206ACB">
        <w:t>nametables</w:t>
      </w:r>
      <w:r w:rsidR="00AC466E" w:rsidRPr="00206ACB">
        <w:t xml:space="preserve"> </w:t>
      </w:r>
      <w:r w:rsidRPr="00206ACB">
        <w:t>act</w:t>
      </w:r>
      <w:r w:rsidR="00AC466E" w:rsidRPr="00206ACB">
        <w:t xml:space="preserve"> </w:t>
      </w:r>
      <w:r w:rsidRPr="00206ACB">
        <w:t>as</w:t>
      </w:r>
      <w:r w:rsidR="00AC466E" w:rsidRPr="00206ACB">
        <w:t xml:space="preserve"> </w:t>
      </w:r>
      <w:r w:rsidRPr="00206ACB">
        <w:t>"mirrors"</w:t>
      </w:r>
      <w:r w:rsidR="00AC466E" w:rsidRPr="00206ACB">
        <w:t xml:space="preserve"> </w:t>
      </w:r>
      <w:r w:rsidRPr="00206ACB">
        <w:t>of</w:t>
      </w:r>
      <w:r w:rsidR="00AC466E" w:rsidRPr="00206ACB">
        <w:t xml:space="preserve"> </w:t>
      </w:r>
      <w:r w:rsidRPr="00206ACB">
        <w:t>the</w:t>
      </w:r>
      <w:r w:rsidR="00AC466E" w:rsidRPr="00206ACB">
        <w:t xml:space="preserve"> </w:t>
      </w:r>
      <w:r w:rsidRPr="00206ACB">
        <w:t>real</w:t>
      </w:r>
      <w:r w:rsidR="00AC466E" w:rsidRPr="00206ACB">
        <w:t xml:space="preserve"> </w:t>
      </w:r>
      <w:r w:rsidRPr="00206ACB">
        <w:t>nametables,</w:t>
      </w:r>
      <w:r w:rsidR="00AC466E" w:rsidRPr="00206ACB">
        <w:t xml:space="preserve"> </w:t>
      </w:r>
      <w:r w:rsidRPr="00206ACB">
        <w:t>so</w:t>
      </w:r>
      <w:r w:rsidR="00AC466E" w:rsidRPr="00206ACB">
        <w:t xml:space="preserve"> </w:t>
      </w:r>
      <w:r w:rsidRPr="00206ACB">
        <w:t>that</w:t>
      </w:r>
      <w:r w:rsidR="00AC466E" w:rsidRPr="00206ACB">
        <w:t xml:space="preserve"> </w:t>
      </w:r>
      <w:r w:rsidRPr="00206ACB">
        <w:t>asking</w:t>
      </w:r>
      <w:r w:rsidR="00AC466E" w:rsidRPr="00206ACB">
        <w:t xml:space="preserve"> </w:t>
      </w:r>
      <w:r w:rsidRPr="00206ACB">
        <w:t>for</w:t>
      </w:r>
      <w:r w:rsidR="00AC466E" w:rsidRPr="00206ACB">
        <w:t xml:space="preserve"> </w:t>
      </w:r>
      <w:r w:rsidRPr="00206ACB">
        <w:t>a</w:t>
      </w:r>
      <w:r w:rsidR="00AC466E" w:rsidRPr="00206ACB">
        <w:t xml:space="preserve"> </w:t>
      </w:r>
      <w:r w:rsidRPr="00206ACB">
        <w:t>byte</w:t>
      </w:r>
      <w:r w:rsidR="00AC466E" w:rsidRPr="00206ACB">
        <w:t xml:space="preserve"> </w:t>
      </w:r>
      <w:r w:rsidRPr="00206ACB">
        <w:t>of</w:t>
      </w:r>
      <w:r w:rsidR="00AC466E" w:rsidRPr="00206ACB">
        <w:t xml:space="preserve"> </w:t>
      </w:r>
      <w:r w:rsidRPr="00206ACB">
        <w:t>memory</w:t>
      </w:r>
      <w:r w:rsidR="00AC466E" w:rsidRPr="00206ACB">
        <w:t xml:space="preserve"> </w:t>
      </w:r>
      <w:r w:rsidRPr="00206ACB">
        <w:t>from</w:t>
      </w:r>
      <w:r w:rsidR="00AC466E" w:rsidRPr="00206ACB">
        <w:t xml:space="preserve"> </w:t>
      </w:r>
      <w:r w:rsidRPr="00206ACB">
        <w:t>a</w:t>
      </w:r>
      <w:r w:rsidR="00AC466E" w:rsidRPr="00206ACB">
        <w:t xml:space="preserve"> </w:t>
      </w:r>
      <w:r w:rsidRPr="00206ACB">
        <w:t>mirror</w:t>
      </w:r>
      <w:r w:rsidR="00AC466E" w:rsidRPr="00206ACB">
        <w:t xml:space="preserve"> </w:t>
      </w:r>
      <w:r w:rsidRPr="00206ACB">
        <w:t>returns</w:t>
      </w:r>
      <w:r w:rsidR="00AC466E" w:rsidRPr="00206ACB">
        <w:t xml:space="preserve"> </w:t>
      </w:r>
      <w:r w:rsidRPr="00206ACB">
        <w:t>a</w:t>
      </w:r>
      <w:r w:rsidR="00AC466E" w:rsidRPr="00206ACB">
        <w:t xml:space="preserve"> </w:t>
      </w:r>
      <w:r w:rsidRPr="00206ACB">
        <w:t>byte</w:t>
      </w:r>
      <w:r w:rsidR="00AC466E" w:rsidRPr="00206ACB">
        <w:t xml:space="preserve"> </w:t>
      </w:r>
      <w:r w:rsidRPr="00206ACB">
        <w:t>from</w:t>
      </w:r>
      <w:r w:rsidR="00AC466E" w:rsidRPr="00206ACB">
        <w:t xml:space="preserve"> </w:t>
      </w:r>
      <w:r w:rsidRPr="00206ACB">
        <w:t>the</w:t>
      </w:r>
      <w:r w:rsidR="00AC466E" w:rsidRPr="00206ACB">
        <w:t xml:space="preserve"> </w:t>
      </w:r>
      <w:r w:rsidRPr="00206ACB">
        <w:t>corresponding</w:t>
      </w:r>
      <w:r w:rsidR="00AC466E" w:rsidRPr="00206ACB">
        <w:t xml:space="preserve"> </w:t>
      </w:r>
      <w:r w:rsidRPr="00206ACB">
        <w:t>real</w:t>
      </w:r>
      <w:r w:rsidR="00AC466E" w:rsidRPr="00206ACB">
        <w:t xml:space="preserve"> </w:t>
      </w:r>
      <w:r w:rsidRPr="00206ACB">
        <w:t>nametable.</w:t>
      </w:r>
      <w:r w:rsidR="00AC466E" w:rsidRPr="00206ACB">
        <w:t xml:space="preserve"> </w:t>
      </w:r>
      <w:r w:rsidRPr="00206ACB">
        <w:t>The</w:t>
      </w:r>
      <w:r w:rsidR="00AC466E" w:rsidRPr="00206ACB">
        <w:t xml:space="preserve"> </w:t>
      </w:r>
      <w:r w:rsidRPr="00206ACB">
        <w:t>developer</w:t>
      </w:r>
      <w:r w:rsidR="00AC466E" w:rsidRPr="00206ACB">
        <w:t xml:space="preserve"> </w:t>
      </w:r>
      <w:r w:rsidRPr="00206ACB">
        <w:t>can</w:t>
      </w:r>
      <w:r w:rsidR="00AC466E" w:rsidRPr="00206ACB">
        <w:t xml:space="preserve"> </w:t>
      </w:r>
      <w:r w:rsidRPr="00206ACB">
        <w:t>configure</w:t>
      </w:r>
      <w:r w:rsidR="00AC466E" w:rsidRPr="00206ACB">
        <w:t xml:space="preserve"> </w:t>
      </w:r>
      <w:r w:rsidRPr="00206ACB">
        <w:t>which</w:t>
      </w:r>
      <w:r w:rsidR="00AC466E" w:rsidRPr="00206ACB">
        <w:t xml:space="preserve"> </w:t>
      </w:r>
      <w:r w:rsidRPr="00206ACB">
        <w:t>two</w:t>
      </w:r>
      <w:r w:rsidR="00AC466E" w:rsidRPr="00206ACB">
        <w:t xml:space="preserve"> </w:t>
      </w:r>
      <w:r w:rsidRPr="00206ACB">
        <w:t>nametables</w:t>
      </w:r>
      <w:r w:rsidR="00AC466E" w:rsidRPr="00206ACB">
        <w:t xml:space="preserve"> </w:t>
      </w:r>
      <w:r w:rsidRPr="00206ACB">
        <w:t>are</w:t>
      </w:r>
      <w:r w:rsidR="00AC466E" w:rsidRPr="00206ACB">
        <w:t xml:space="preserve"> </w:t>
      </w:r>
      <w:r w:rsidRPr="00206ACB">
        <w:t>"real"</w:t>
      </w:r>
      <w:r w:rsidR="00AC466E" w:rsidRPr="00206ACB">
        <w:t xml:space="preserve"> </w:t>
      </w:r>
      <w:r w:rsidRPr="00206ACB">
        <w:t>and</w:t>
      </w:r>
      <w:r w:rsidR="00AC466E" w:rsidRPr="00206ACB">
        <w:t xml:space="preserve"> </w:t>
      </w:r>
      <w:r w:rsidRPr="00206ACB">
        <w:t>which</w:t>
      </w:r>
      <w:r w:rsidR="00AC466E" w:rsidRPr="00206ACB">
        <w:t xml:space="preserve"> </w:t>
      </w:r>
      <w:r w:rsidRPr="00206ACB">
        <w:t>two</w:t>
      </w:r>
      <w:r w:rsidR="00AC466E" w:rsidRPr="00206ACB">
        <w:t xml:space="preserve"> </w:t>
      </w:r>
      <w:r w:rsidRPr="00206ACB">
        <w:t>are</w:t>
      </w:r>
      <w:r w:rsidR="00AC466E" w:rsidRPr="00206ACB">
        <w:t xml:space="preserve"> </w:t>
      </w:r>
      <w:r w:rsidRPr="00206ACB">
        <w:t>"mirrored".</w:t>
      </w:r>
      <w:r w:rsidR="00AC466E" w:rsidRPr="00206ACB">
        <w:t xml:space="preserve"> </w:t>
      </w:r>
      <w:r w:rsidRPr="00206ACB">
        <w:t>On</w:t>
      </w:r>
      <w:r w:rsidR="00AC466E" w:rsidRPr="00206ACB">
        <w:t xml:space="preserve"> </w:t>
      </w:r>
      <w:r w:rsidRPr="00206ACB">
        <w:t>a</w:t>
      </w:r>
      <w:r w:rsidR="00AC466E" w:rsidRPr="00206ACB">
        <w:t xml:space="preserve"> </w:t>
      </w:r>
      <w:r w:rsidRPr="00206ACB">
        <w:t>hardware</w:t>
      </w:r>
      <w:r w:rsidR="00AC466E" w:rsidRPr="00206ACB">
        <w:t xml:space="preserve"> </w:t>
      </w:r>
      <w:r w:rsidRPr="00206ACB">
        <w:t>NES</w:t>
      </w:r>
      <w:r w:rsidR="00AC466E" w:rsidRPr="00206ACB">
        <w:t xml:space="preserve"> </w:t>
      </w:r>
      <w:r w:rsidRPr="00206ACB">
        <w:t>cartridge,</w:t>
      </w:r>
      <w:r w:rsidR="00AC466E" w:rsidRPr="00206ACB">
        <w:t xml:space="preserve"> </w:t>
      </w:r>
      <w:r w:rsidRPr="00206ACB">
        <w:t>this</w:t>
      </w:r>
      <w:r w:rsidR="00AC466E" w:rsidRPr="00206ACB">
        <w:t xml:space="preserve"> </w:t>
      </w:r>
      <w:r w:rsidRPr="00206ACB">
        <w:t>is</w:t>
      </w:r>
      <w:r w:rsidR="00AC466E" w:rsidRPr="00206ACB">
        <w:t xml:space="preserve"> </w:t>
      </w:r>
      <w:r w:rsidRPr="00206ACB">
        <w:t>done</w:t>
      </w:r>
      <w:r w:rsidR="00AC466E" w:rsidRPr="00206ACB">
        <w:t xml:space="preserve"> </w:t>
      </w:r>
      <w:r w:rsidRPr="00206ACB">
        <w:t>with</w:t>
      </w:r>
      <w:r w:rsidR="00AC466E" w:rsidRPr="00206ACB">
        <w:t xml:space="preserve"> </w:t>
      </w:r>
      <w:r w:rsidRPr="00206ACB">
        <w:t>a</w:t>
      </w:r>
      <w:r w:rsidR="00AC466E" w:rsidRPr="00206ACB">
        <w:t xml:space="preserve"> </w:t>
      </w:r>
      <w:r w:rsidRPr="00206ACB">
        <w:t>pad</w:t>
      </w:r>
      <w:r w:rsidR="00AC466E" w:rsidRPr="00206ACB">
        <w:t xml:space="preserve"> </w:t>
      </w:r>
      <w:r w:rsidRPr="00206ACB">
        <w:t>of</w:t>
      </w:r>
      <w:r w:rsidR="00AC466E" w:rsidRPr="00206ACB">
        <w:t xml:space="preserve"> </w:t>
      </w:r>
      <w:r w:rsidRPr="00206ACB">
        <w:t>solder</w:t>
      </w:r>
      <w:r w:rsidR="00AC466E" w:rsidRPr="00206ACB">
        <w:t xml:space="preserve"> </w:t>
      </w:r>
      <w:r w:rsidRPr="00206ACB">
        <w:t>over</w:t>
      </w:r>
      <w:r w:rsidR="00AC466E" w:rsidRPr="00206ACB">
        <w:t xml:space="preserve"> </w:t>
      </w:r>
      <w:r w:rsidRPr="00206ACB">
        <w:t>one</w:t>
      </w:r>
      <w:r w:rsidR="00AC466E" w:rsidRPr="00206ACB">
        <w:t xml:space="preserve"> </w:t>
      </w:r>
      <w:r w:rsidRPr="00206ACB">
        <w:t>of</w:t>
      </w:r>
      <w:r w:rsidR="00AC466E" w:rsidRPr="00206ACB">
        <w:t xml:space="preserve"> </w:t>
      </w:r>
      <w:r w:rsidRPr="00206ACB">
        <w:t>two</w:t>
      </w:r>
      <w:r w:rsidR="00AC466E" w:rsidRPr="00206ACB">
        <w:t xml:space="preserve"> </w:t>
      </w:r>
      <w:r w:rsidRPr="00206ACB">
        <w:t>contacts</w:t>
      </w:r>
      <w:r w:rsidR="00AC466E" w:rsidRPr="00206ACB">
        <w:t xml:space="preserve"> </w:t>
      </w:r>
      <w:r w:rsidRPr="00206ACB">
        <w:t>on</w:t>
      </w:r>
      <w:r w:rsidR="00AC466E" w:rsidRPr="00206ACB">
        <w:t xml:space="preserve"> </w:t>
      </w:r>
      <w:r w:rsidRPr="00206ACB">
        <w:t>the</w:t>
      </w:r>
      <w:r w:rsidR="00AC466E" w:rsidRPr="00206ACB">
        <w:t xml:space="preserve"> </w:t>
      </w:r>
      <w:r w:rsidRPr="00206ACB">
        <w:t>cartridge</w:t>
      </w:r>
      <w:r w:rsidR="00AC466E" w:rsidRPr="00206ACB">
        <w:t xml:space="preserve"> </w:t>
      </w:r>
      <w:r w:rsidRPr="00206ACB">
        <w:t>board.</w:t>
      </w:r>
      <w:r w:rsidR="00AC466E" w:rsidRPr="00206ACB">
        <w:t xml:space="preserve"> </w:t>
      </w:r>
      <w:r w:rsidRPr="00206ACB">
        <w:t>For</w:t>
      </w:r>
      <w:r w:rsidR="00AC466E" w:rsidRPr="00206ACB">
        <w:t xml:space="preserve"> </w:t>
      </w:r>
      <w:r w:rsidRPr="00206ACB">
        <w:t>emulators,</w:t>
      </w:r>
      <w:r w:rsidR="00AC466E" w:rsidRPr="00206ACB">
        <w:t xml:space="preserve"> </w:t>
      </w:r>
      <w:r w:rsidRPr="00206ACB">
        <w:t>a</w:t>
      </w:r>
      <w:r w:rsidR="00AC466E" w:rsidRPr="00206ACB">
        <w:t xml:space="preserve"> </w:t>
      </w:r>
      <w:r w:rsidRPr="00206ACB">
        <w:t>game's</w:t>
      </w:r>
      <w:r w:rsidR="00AC466E" w:rsidRPr="00206ACB">
        <w:t xml:space="preserve"> </w:t>
      </w:r>
      <w:r w:rsidRPr="00206ACB">
        <w:t>mirroring</w:t>
      </w:r>
      <w:r w:rsidR="00AC466E" w:rsidRPr="00206ACB">
        <w:t xml:space="preserve"> </w:t>
      </w:r>
      <w:r w:rsidRPr="00206ACB">
        <w:t>setting</w:t>
      </w:r>
      <w:r w:rsidR="00AC466E" w:rsidRPr="00206ACB">
        <w:t xml:space="preserve"> </w:t>
      </w:r>
      <w:r w:rsidRPr="00206ACB">
        <w:t>is</w:t>
      </w:r>
      <w:r w:rsidR="00AC466E" w:rsidRPr="00206ACB">
        <w:t xml:space="preserve"> </w:t>
      </w:r>
      <w:r w:rsidRPr="00206ACB">
        <w:t>part</w:t>
      </w:r>
      <w:r w:rsidR="00AC466E" w:rsidRPr="00206ACB">
        <w:t xml:space="preserve"> </w:t>
      </w:r>
      <w:r w:rsidRPr="00206ACB">
        <w:t>of</w:t>
      </w:r>
      <w:r w:rsidR="00AC466E" w:rsidRPr="00206ACB">
        <w:t xml:space="preserve"> </w:t>
      </w:r>
      <w:r w:rsidRPr="00206ACB">
        <w:t>its</w:t>
      </w:r>
      <w:r w:rsidR="00AC466E" w:rsidRPr="00206ACB">
        <w:t xml:space="preserve"> </w:t>
      </w:r>
      <w:r w:rsidRPr="00206ACB">
        <w:t>iNES</w:t>
      </w:r>
      <w:r w:rsidR="00AC466E" w:rsidRPr="00206ACB">
        <w:t xml:space="preserve"> </w:t>
      </w:r>
      <w:r w:rsidRPr="00206ACB">
        <w:t>header.</w:t>
      </w:r>
    </w:p>
    <w:p w14:paraId="38B39A52" w14:textId="77777777" w:rsidR="00C75099" w:rsidRPr="00206ACB" w:rsidRDefault="001D3C14" w:rsidP="00E05C69">
      <w:pPr>
        <w:ind w:firstLine="0"/>
        <w:jc w:val="center"/>
        <w:rPr>
          <w:rFonts w:cstheme="minorHAnsi"/>
          <w:szCs w:val="26"/>
        </w:rPr>
      </w:pPr>
      <w:r w:rsidRPr="00206ACB">
        <w:rPr>
          <w:rFonts w:cstheme="minorHAnsi"/>
          <w:noProof/>
          <w:szCs w:val="26"/>
        </w:rPr>
        <w:drawing>
          <wp:inline distT="0" distB="0" distL="0" distR="0" wp14:anchorId="55EC6831" wp14:editId="3C43451D">
            <wp:extent cx="3750658" cy="1554480"/>
            <wp:effectExtent l="0" t="0" r="0" b="0"/>
            <wp:docPr id="25" name="Picture 25"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circuit board&#10;&#10;Description automatically generated with medium confidenc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50658" cy="1554480"/>
                    </a:xfrm>
                    <a:prstGeom prst="rect">
                      <a:avLst/>
                    </a:prstGeom>
                    <a:noFill/>
                    <a:ln>
                      <a:noFill/>
                    </a:ln>
                  </pic:spPr>
                </pic:pic>
              </a:graphicData>
            </a:graphic>
          </wp:inline>
        </w:drawing>
      </w:r>
    </w:p>
    <w:p w14:paraId="7555ABB5" w14:textId="63757552" w:rsidR="001D3C14" w:rsidRPr="00206ACB" w:rsidRDefault="001D3C14" w:rsidP="00E05C69">
      <w:pPr>
        <w:ind w:firstLine="0"/>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internals</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Style w:val="Emphasis"/>
          <w:rFonts w:cstheme="minorHAnsi"/>
          <w:szCs w:val="26"/>
        </w:rPr>
        <w:t>Balloon</w:t>
      </w:r>
      <w:r w:rsidR="00AC466E" w:rsidRPr="00206ACB">
        <w:rPr>
          <w:rStyle w:val="Emphasis"/>
          <w:rFonts w:cstheme="minorHAnsi"/>
          <w:szCs w:val="26"/>
        </w:rPr>
        <w:t xml:space="preserve"> </w:t>
      </w:r>
      <w:r w:rsidRPr="00206ACB">
        <w:rPr>
          <w:rStyle w:val="Emphasis"/>
          <w:rFonts w:cstheme="minorHAnsi"/>
          <w:szCs w:val="26"/>
        </w:rPr>
        <w:t>Fight</w:t>
      </w:r>
      <w:r w:rsidR="00AC466E" w:rsidRPr="00206ACB">
        <w:rPr>
          <w:rFonts w:cstheme="minorHAnsi"/>
          <w:szCs w:val="26"/>
        </w:rPr>
        <w:t xml:space="preserve"> </w:t>
      </w:r>
      <w:r w:rsidRPr="00206ACB">
        <w:rPr>
          <w:rFonts w:cstheme="minorHAnsi"/>
          <w:szCs w:val="26"/>
        </w:rPr>
        <w:t>cartridge.</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red</w:t>
      </w:r>
      <w:r w:rsidR="00AC466E" w:rsidRPr="00206ACB">
        <w:rPr>
          <w:rFonts w:cstheme="minorHAnsi"/>
          <w:szCs w:val="26"/>
        </w:rPr>
        <w:t xml:space="preserve"> </w:t>
      </w:r>
      <w:r w:rsidRPr="00206ACB">
        <w:rPr>
          <w:rFonts w:cstheme="minorHAnsi"/>
          <w:szCs w:val="26"/>
        </w:rPr>
        <w:t>rectangle</w:t>
      </w:r>
      <w:r w:rsidR="00AC466E" w:rsidRPr="00206ACB">
        <w:rPr>
          <w:rFonts w:cstheme="minorHAnsi"/>
          <w:szCs w:val="26"/>
        </w:rPr>
        <w:t xml:space="preserve"> </w:t>
      </w:r>
      <w:r w:rsidRPr="00206ACB">
        <w:rPr>
          <w:rFonts w:cstheme="minorHAnsi"/>
          <w:szCs w:val="26"/>
        </w:rPr>
        <w:t>shows</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"V"/"H"</w:t>
      </w:r>
      <w:r w:rsidR="00AC466E" w:rsidRPr="00206ACB">
        <w:rPr>
          <w:rFonts w:cstheme="minorHAnsi"/>
          <w:szCs w:val="26"/>
        </w:rPr>
        <w:t xml:space="preserve"> </w:t>
      </w:r>
      <w:r w:rsidRPr="00206ACB">
        <w:rPr>
          <w:rFonts w:cstheme="minorHAnsi"/>
          <w:szCs w:val="26"/>
        </w:rPr>
        <w:t>contacts;</w:t>
      </w:r>
      <w:r w:rsidR="00AC466E" w:rsidRPr="00206ACB">
        <w:rPr>
          <w:rFonts w:cstheme="minorHAnsi"/>
          <w:szCs w:val="26"/>
        </w:rPr>
        <w:t xml:space="preserve"> </w:t>
      </w:r>
      <w:r w:rsidRPr="00206ACB">
        <w:rPr>
          <w:rFonts w:cstheme="minorHAnsi"/>
          <w:szCs w:val="26"/>
        </w:rPr>
        <w:t>whichever</w:t>
      </w:r>
      <w:r w:rsidR="00AC466E" w:rsidRPr="00206ACB">
        <w:rPr>
          <w:rFonts w:cstheme="minorHAnsi"/>
          <w:szCs w:val="26"/>
        </w:rPr>
        <w:t xml:space="preserve"> </w:t>
      </w:r>
      <w:r w:rsidRPr="00206ACB">
        <w:rPr>
          <w:rFonts w:cstheme="minorHAnsi"/>
          <w:szCs w:val="26"/>
        </w:rPr>
        <w:t>pair</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contacts</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soldered</w:t>
      </w:r>
      <w:r w:rsidR="00AC466E" w:rsidRPr="00206ACB">
        <w:rPr>
          <w:rFonts w:cstheme="minorHAnsi"/>
          <w:szCs w:val="26"/>
        </w:rPr>
        <w:t xml:space="preserve"> </w:t>
      </w:r>
      <w:r w:rsidRPr="00206ACB">
        <w:rPr>
          <w:rFonts w:cstheme="minorHAnsi"/>
          <w:szCs w:val="26"/>
        </w:rPr>
        <w:t>together</w:t>
      </w:r>
      <w:r w:rsidR="00AC466E" w:rsidRPr="00206ACB">
        <w:rPr>
          <w:rFonts w:cstheme="minorHAnsi"/>
          <w:szCs w:val="26"/>
        </w:rPr>
        <w:t xml:space="preserve"> </w:t>
      </w:r>
      <w:r w:rsidRPr="00206ACB">
        <w:rPr>
          <w:rFonts w:cstheme="minorHAnsi"/>
          <w:szCs w:val="26"/>
        </w:rPr>
        <w:t>will</w:t>
      </w:r>
      <w:r w:rsidR="00AC466E" w:rsidRPr="00206ACB">
        <w:rPr>
          <w:rFonts w:cstheme="minorHAnsi"/>
          <w:szCs w:val="26"/>
        </w:rPr>
        <w:t xml:space="preserve"> </w:t>
      </w:r>
      <w:r w:rsidRPr="00206ACB">
        <w:rPr>
          <w:rFonts w:cstheme="minorHAnsi"/>
          <w:szCs w:val="26"/>
        </w:rPr>
        <w:t>determine</w:t>
      </w:r>
      <w:r w:rsidR="00AC466E" w:rsidRPr="00206ACB">
        <w:rPr>
          <w:rFonts w:cstheme="minorHAnsi"/>
          <w:szCs w:val="26"/>
        </w:rPr>
        <w:t xml:space="preserve"> </w:t>
      </w:r>
      <w:r w:rsidRPr="00206ACB">
        <w:rPr>
          <w:rFonts w:cstheme="minorHAnsi"/>
          <w:szCs w:val="26"/>
        </w:rPr>
        <w:t>whether</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game</w:t>
      </w:r>
      <w:r w:rsidR="00AC466E" w:rsidRPr="00206ACB">
        <w:rPr>
          <w:rFonts w:cstheme="minorHAnsi"/>
          <w:szCs w:val="26"/>
        </w:rPr>
        <w:t xml:space="preserve"> </w:t>
      </w:r>
      <w:r w:rsidRPr="00206ACB">
        <w:rPr>
          <w:rFonts w:cstheme="minorHAnsi"/>
          <w:szCs w:val="26"/>
        </w:rPr>
        <w:t>uses</w:t>
      </w:r>
      <w:r w:rsidR="00AC466E" w:rsidRPr="00206ACB">
        <w:rPr>
          <w:rFonts w:cstheme="minorHAnsi"/>
          <w:szCs w:val="26"/>
        </w:rPr>
        <w:t xml:space="preserve"> </w:t>
      </w:r>
      <w:r w:rsidRPr="00206ACB">
        <w:rPr>
          <w:rFonts w:cstheme="minorHAnsi"/>
          <w:szCs w:val="26"/>
        </w:rPr>
        <w:t>vertical</w:t>
      </w:r>
      <w:r w:rsidR="00AC466E" w:rsidRPr="00206ACB">
        <w:rPr>
          <w:rFonts w:cstheme="minorHAnsi"/>
          <w:szCs w:val="26"/>
        </w:rPr>
        <w:t xml:space="preserve"> </w:t>
      </w:r>
      <w:r w:rsidRPr="00206ACB">
        <w:rPr>
          <w:rFonts w:cstheme="minorHAnsi"/>
          <w:szCs w:val="26"/>
        </w:rPr>
        <w:t>or</w:t>
      </w:r>
      <w:r w:rsidR="00AC466E" w:rsidRPr="00206ACB">
        <w:rPr>
          <w:rFonts w:cstheme="minorHAnsi"/>
          <w:szCs w:val="26"/>
        </w:rPr>
        <w:t xml:space="preserve"> </w:t>
      </w:r>
      <w:r w:rsidRPr="00206ACB">
        <w:rPr>
          <w:rFonts w:cstheme="minorHAnsi"/>
          <w:szCs w:val="26"/>
        </w:rPr>
        <w:t>horizontal</w:t>
      </w:r>
      <w:r w:rsidR="00AC466E" w:rsidRPr="00206ACB">
        <w:rPr>
          <w:rFonts w:cstheme="minorHAnsi"/>
          <w:szCs w:val="26"/>
        </w:rPr>
        <w:t xml:space="preserve"> </w:t>
      </w:r>
      <w:r w:rsidRPr="00206ACB">
        <w:rPr>
          <w:rFonts w:cstheme="minorHAnsi"/>
          <w:szCs w:val="26"/>
        </w:rPr>
        <w:t>mirroring.</w:t>
      </w:r>
      <w:r w:rsidR="00AC466E" w:rsidRPr="00206ACB">
        <w:rPr>
          <w:rFonts w:cstheme="minorHAnsi"/>
          <w:szCs w:val="26"/>
        </w:rPr>
        <w:t xml:space="preserve"> </w:t>
      </w:r>
      <w:r w:rsidRPr="00206ACB">
        <w:rPr>
          <w:rFonts w:cstheme="minorHAnsi"/>
          <w:szCs w:val="26"/>
        </w:rPr>
        <w:t>Image</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hyperlink r:id="rId93" w:tgtFrame="_blank" w:history="1">
        <w:r w:rsidRPr="00206ACB">
          <w:rPr>
            <w:rStyle w:val="Hyperlink"/>
            <w:rFonts w:cstheme="minorHAnsi"/>
            <w:color w:val="82642B"/>
            <w:szCs w:val="26"/>
          </w:rPr>
          <w:t>NES</w:t>
        </w:r>
        <w:r w:rsidR="00AC466E" w:rsidRPr="00206ACB">
          <w:rPr>
            <w:rStyle w:val="Hyperlink"/>
            <w:rFonts w:cstheme="minorHAnsi"/>
            <w:color w:val="82642B"/>
            <w:szCs w:val="26"/>
          </w:rPr>
          <w:t xml:space="preserve"> </w:t>
        </w:r>
        <w:r w:rsidRPr="00206ACB">
          <w:rPr>
            <w:rStyle w:val="Hyperlink"/>
            <w:rFonts w:cstheme="minorHAnsi"/>
            <w:color w:val="82642B"/>
            <w:szCs w:val="26"/>
          </w:rPr>
          <w:t>Cart</w:t>
        </w:r>
        <w:r w:rsidR="00AC466E" w:rsidRPr="00206ACB">
          <w:rPr>
            <w:rStyle w:val="Hyperlink"/>
            <w:rFonts w:cstheme="minorHAnsi"/>
            <w:color w:val="82642B"/>
            <w:szCs w:val="26"/>
          </w:rPr>
          <w:t xml:space="preserve"> </w:t>
        </w:r>
        <w:r w:rsidRPr="00206ACB">
          <w:rPr>
            <w:rStyle w:val="Hyperlink"/>
            <w:rFonts w:cstheme="minorHAnsi"/>
            <w:color w:val="82642B"/>
            <w:szCs w:val="26"/>
          </w:rPr>
          <w:t>Database</w:t>
        </w:r>
      </w:hyperlink>
      <w:r w:rsidRPr="00206ACB">
        <w:rPr>
          <w:rFonts w:cstheme="minorHAnsi"/>
          <w:szCs w:val="26"/>
        </w:rPr>
        <w:t>.</w:t>
      </w:r>
    </w:p>
    <w:p w14:paraId="035161BB" w14:textId="139E71C7" w:rsidR="00441EBF" w:rsidRPr="00206ACB" w:rsidRDefault="001D3C14" w:rsidP="002656C7">
      <w:r w:rsidRPr="00206ACB">
        <w:t>Mirroring</w:t>
      </w:r>
      <w:r w:rsidR="00AC466E" w:rsidRPr="00206ACB">
        <w:t xml:space="preserve"> </w:t>
      </w:r>
      <w:r w:rsidRPr="00206ACB">
        <w:t>can</w:t>
      </w:r>
      <w:r w:rsidR="00AC466E" w:rsidRPr="00206ACB">
        <w:t xml:space="preserve"> </w:t>
      </w:r>
      <w:r w:rsidRPr="00206ACB">
        <w:t>be</w:t>
      </w:r>
      <w:r w:rsidR="00AC466E" w:rsidRPr="00206ACB">
        <w:t xml:space="preserve"> </w:t>
      </w:r>
      <w:r w:rsidRPr="00206ACB">
        <w:rPr>
          <w:rStyle w:val="Emphasis"/>
          <w:rFonts w:cstheme="minorHAnsi"/>
          <w:color w:val="111111"/>
          <w:szCs w:val="26"/>
        </w:rPr>
        <w:t>vertical</w:t>
      </w:r>
      <w:r w:rsidR="00AC466E" w:rsidRPr="00206ACB">
        <w:t xml:space="preserve"> </w:t>
      </w:r>
      <w:r w:rsidRPr="00206ACB">
        <w:t>or</w:t>
      </w:r>
      <w:r w:rsidR="00AC466E" w:rsidRPr="00206ACB">
        <w:t xml:space="preserve"> </w:t>
      </w:r>
      <w:r w:rsidRPr="00206ACB">
        <w:rPr>
          <w:rStyle w:val="Emphasis"/>
          <w:rFonts w:cstheme="minorHAnsi"/>
          <w:color w:val="111111"/>
          <w:szCs w:val="26"/>
        </w:rPr>
        <w:t>horizontal</w:t>
      </w:r>
      <w:r w:rsidRPr="00206ACB">
        <w:t>.</w:t>
      </w:r>
      <w:r w:rsidR="00AC466E" w:rsidRPr="00206ACB">
        <w:t xml:space="preserve"> </w:t>
      </w:r>
      <w:r w:rsidRPr="00206ACB">
        <w:t>In</w:t>
      </w:r>
      <w:r w:rsidR="00AC466E" w:rsidRPr="00206ACB">
        <w:t xml:space="preserve"> </w:t>
      </w:r>
      <w:r w:rsidRPr="00206ACB">
        <w:t>vertical</w:t>
      </w:r>
      <w:r w:rsidR="00AC466E" w:rsidRPr="00206ACB">
        <w:t xml:space="preserve"> </w:t>
      </w:r>
      <w:r w:rsidRPr="00206ACB">
        <w:t>mirroring,</w:t>
      </w:r>
      <w:r w:rsidR="00AC466E" w:rsidRPr="00206ACB">
        <w:t xml:space="preserve"> </w:t>
      </w:r>
      <w:r w:rsidRPr="00206ACB">
        <w:t>nametables</w:t>
      </w:r>
      <w:r w:rsidR="00AC466E" w:rsidRPr="00206ACB">
        <w:t xml:space="preserve"> </w:t>
      </w:r>
      <w:r w:rsidRPr="00206ACB">
        <w:t>1</w:t>
      </w:r>
      <w:r w:rsidR="00AC466E" w:rsidRPr="00206ACB">
        <w:t xml:space="preserve"> </w:t>
      </w:r>
      <w:r w:rsidRPr="00206ACB">
        <w:t>and</w:t>
      </w:r>
      <w:r w:rsidR="00AC466E" w:rsidRPr="00206ACB">
        <w:t xml:space="preserve"> </w:t>
      </w:r>
      <w:r w:rsidRPr="00206ACB">
        <w:t>2</w:t>
      </w:r>
      <w:r w:rsidR="00AC466E" w:rsidRPr="00206ACB">
        <w:t xml:space="preserve"> </w:t>
      </w:r>
      <w:r w:rsidRPr="00206ACB">
        <w:t>are</w:t>
      </w:r>
      <w:r w:rsidR="00AC466E" w:rsidRPr="00206ACB">
        <w:t xml:space="preserve"> </w:t>
      </w:r>
      <w:r w:rsidRPr="00206ACB">
        <w:t>"real",</w:t>
      </w:r>
      <w:r w:rsidR="00AC466E" w:rsidRPr="00206ACB">
        <w:t xml:space="preserve"> </w:t>
      </w:r>
      <w:r w:rsidRPr="00206ACB">
        <w:t>and</w:t>
      </w:r>
      <w:r w:rsidR="00AC466E" w:rsidRPr="00206ACB">
        <w:t xml:space="preserve"> </w:t>
      </w:r>
      <w:r w:rsidRPr="00206ACB">
        <w:t>3</w:t>
      </w:r>
      <w:r w:rsidR="00AC466E" w:rsidRPr="00206ACB">
        <w:t xml:space="preserve"> </w:t>
      </w:r>
      <w:r w:rsidRPr="00206ACB">
        <w:t>and</w:t>
      </w:r>
      <w:r w:rsidR="00AC466E" w:rsidRPr="00206ACB">
        <w:t xml:space="preserve"> </w:t>
      </w:r>
      <w:r w:rsidRPr="00206ACB">
        <w:t>4</w:t>
      </w:r>
      <w:r w:rsidR="00AC466E" w:rsidRPr="00206ACB">
        <w:t xml:space="preserve"> </w:t>
      </w:r>
      <w:r w:rsidRPr="00206ACB">
        <w:t>are</w:t>
      </w:r>
      <w:r w:rsidR="00AC466E" w:rsidRPr="00206ACB">
        <w:t xml:space="preserve"> </w:t>
      </w:r>
      <w:r w:rsidRPr="00206ACB">
        <w:t>mirrors.</w:t>
      </w:r>
      <w:r w:rsidR="00AC466E" w:rsidRPr="00206ACB">
        <w:t xml:space="preserve"> </w:t>
      </w:r>
      <w:r w:rsidRPr="00206ACB">
        <w:t>This</w:t>
      </w:r>
      <w:r w:rsidR="00AC466E" w:rsidRPr="00206ACB">
        <w:t xml:space="preserve"> </w:t>
      </w:r>
      <w:r w:rsidRPr="00206ACB">
        <w:t>gives</w:t>
      </w:r>
      <w:r w:rsidR="00AC466E" w:rsidRPr="00206ACB">
        <w:t xml:space="preserve"> </w:t>
      </w:r>
      <w:r w:rsidRPr="00206ACB">
        <w:t>the</w:t>
      </w:r>
      <w:r w:rsidR="00AC466E" w:rsidRPr="00206ACB">
        <w:t xml:space="preserve"> </w:t>
      </w:r>
      <w:r w:rsidRPr="00206ACB">
        <w:t>developer</w:t>
      </w:r>
      <w:r w:rsidR="00AC466E" w:rsidRPr="00206ACB">
        <w:t xml:space="preserve"> </w:t>
      </w:r>
      <w:r w:rsidRPr="00206ACB">
        <w:t>two</w:t>
      </w:r>
      <w:r w:rsidR="00AC466E" w:rsidRPr="00206ACB">
        <w:t xml:space="preserve"> </w:t>
      </w:r>
      <w:r w:rsidRPr="00206ACB">
        <w:t>screens</w:t>
      </w:r>
      <w:r w:rsidR="00AC466E" w:rsidRPr="00206ACB">
        <w:t xml:space="preserve"> </w:t>
      </w:r>
      <w:r w:rsidRPr="00206ACB">
        <w:t>in</w:t>
      </w:r>
      <w:r w:rsidR="00AC466E" w:rsidRPr="00206ACB">
        <w:t xml:space="preserve"> </w:t>
      </w:r>
      <w:r w:rsidRPr="00206ACB">
        <w:t>a</w:t>
      </w:r>
      <w:r w:rsidR="00AC466E" w:rsidRPr="00206ACB">
        <w:t xml:space="preserve"> </w:t>
      </w:r>
      <w:r w:rsidRPr="00206ACB">
        <w:t>left-to-right</w:t>
      </w:r>
      <w:r w:rsidR="00AC466E" w:rsidRPr="00206ACB">
        <w:t xml:space="preserve"> </w:t>
      </w:r>
      <w:r w:rsidRPr="00206ACB">
        <w:t>layout,</w:t>
      </w:r>
      <w:r w:rsidR="00AC466E" w:rsidRPr="00206ACB">
        <w:t xml:space="preserve"> </w:t>
      </w:r>
      <w:r w:rsidRPr="00206ACB">
        <w:t>perfect</w:t>
      </w:r>
      <w:r w:rsidR="00AC466E" w:rsidRPr="00206ACB">
        <w:t xml:space="preserve"> </w:t>
      </w:r>
      <w:r w:rsidRPr="00206ACB">
        <w:t>for</w:t>
      </w:r>
      <w:r w:rsidR="00AC466E" w:rsidRPr="00206ACB">
        <w:t xml:space="preserve"> </w:t>
      </w:r>
      <w:r w:rsidRPr="00206ACB">
        <w:t>horizontally-scrolling</w:t>
      </w:r>
      <w:r w:rsidR="00AC466E" w:rsidRPr="00206ACB">
        <w:t xml:space="preserve"> </w:t>
      </w:r>
      <w:r w:rsidRPr="00206ACB">
        <w:t>games.</w:t>
      </w:r>
      <w:r w:rsidR="00AC466E" w:rsidRPr="00206ACB">
        <w:t xml:space="preserve"> </w:t>
      </w:r>
      <w:r w:rsidRPr="00206ACB">
        <w:t>Horizontal</w:t>
      </w:r>
      <w:r w:rsidR="00AC466E" w:rsidRPr="00206ACB">
        <w:t xml:space="preserve"> </w:t>
      </w:r>
      <w:r w:rsidRPr="00206ACB">
        <w:t>mirroring,</w:t>
      </w:r>
      <w:r w:rsidR="00AC466E" w:rsidRPr="00206ACB">
        <w:t xml:space="preserve"> </w:t>
      </w:r>
      <w:r w:rsidRPr="00206ACB">
        <w:t>in</w:t>
      </w:r>
      <w:r w:rsidR="00AC466E" w:rsidRPr="00206ACB">
        <w:t xml:space="preserve"> </w:t>
      </w:r>
      <w:r w:rsidRPr="00206ACB">
        <w:t>contrast,</w:t>
      </w:r>
      <w:r w:rsidR="00AC466E" w:rsidRPr="00206ACB">
        <w:t xml:space="preserve"> </w:t>
      </w:r>
      <w:r w:rsidRPr="00206ACB">
        <w:t>makes</w:t>
      </w:r>
      <w:r w:rsidR="00AC466E" w:rsidRPr="00206ACB">
        <w:t xml:space="preserve"> </w:t>
      </w:r>
      <w:r w:rsidRPr="00206ACB">
        <w:t>nametables</w:t>
      </w:r>
      <w:r w:rsidR="00AC466E" w:rsidRPr="00206ACB">
        <w:t xml:space="preserve"> </w:t>
      </w:r>
      <w:r w:rsidRPr="00206ACB">
        <w:t>1</w:t>
      </w:r>
      <w:r w:rsidR="00AC466E" w:rsidRPr="00206ACB">
        <w:t xml:space="preserve"> </w:t>
      </w:r>
      <w:r w:rsidRPr="00206ACB">
        <w:t>and</w:t>
      </w:r>
      <w:r w:rsidR="00AC466E" w:rsidRPr="00206ACB">
        <w:t xml:space="preserve"> </w:t>
      </w:r>
      <w:r w:rsidRPr="00206ACB">
        <w:t>3</w:t>
      </w:r>
      <w:r w:rsidR="00AC466E" w:rsidRPr="00206ACB">
        <w:t xml:space="preserve"> </w:t>
      </w:r>
      <w:r w:rsidRPr="00206ACB">
        <w:t>the</w:t>
      </w:r>
      <w:r w:rsidR="00AC466E" w:rsidRPr="00206ACB">
        <w:t xml:space="preserve"> </w:t>
      </w:r>
      <w:r w:rsidRPr="00206ACB">
        <w:t>"real"</w:t>
      </w:r>
      <w:r w:rsidR="00AC466E" w:rsidRPr="00206ACB">
        <w:t xml:space="preserve"> </w:t>
      </w:r>
      <w:r w:rsidRPr="00206ACB">
        <w:t>nametables,</w:t>
      </w:r>
      <w:r w:rsidR="00AC466E" w:rsidRPr="00206ACB">
        <w:t xml:space="preserve"> </w:t>
      </w:r>
      <w:r w:rsidRPr="00206ACB">
        <w:t>and</w:t>
      </w:r>
      <w:r w:rsidR="00AC466E" w:rsidRPr="00206ACB">
        <w:t xml:space="preserve"> </w:t>
      </w:r>
      <w:r w:rsidRPr="00206ACB">
        <w:t>nametables</w:t>
      </w:r>
      <w:r w:rsidR="00AC466E" w:rsidRPr="00206ACB">
        <w:t xml:space="preserve"> </w:t>
      </w:r>
      <w:r w:rsidRPr="00206ACB">
        <w:t>2</w:t>
      </w:r>
      <w:r w:rsidR="00AC466E" w:rsidRPr="00206ACB">
        <w:t xml:space="preserve"> </w:t>
      </w:r>
      <w:r w:rsidRPr="00206ACB">
        <w:t>and</w:t>
      </w:r>
      <w:r w:rsidR="00AC466E" w:rsidRPr="00206ACB">
        <w:t xml:space="preserve"> </w:t>
      </w:r>
      <w:r w:rsidRPr="00206ACB">
        <w:t>4</w:t>
      </w:r>
      <w:r w:rsidR="00AC466E" w:rsidRPr="00206ACB">
        <w:t xml:space="preserve"> </w:t>
      </w:r>
      <w:r w:rsidRPr="00206ACB">
        <w:t>the</w:t>
      </w:r>
      <w:r w:rsidR="00AC466E" w:rsidRPr="00206ACB">
        <w:t xml:space="preserve"> </w:t>
      </w:r>
      <w:r w:rsidRPr="00206ACB">
        <w:t>mirrors.</w:t>
      </w:r>
      <w:r w:rsidR="00AC466E" w:rsidRPr="00206ACB">
        <w:t xml:space="preserve"> </w:t>
      </w:r>
      <w:r w:rsidRPr="00206ACB">
        <w:t>Horizontal</w:t>
      </w:r>
      <w:r w:rsidR="00AC466E" w:rsidRPr="00206ACB">
        <w:t xml:space="preserve"> </w:t>
      </w:r>
      <w:r w:rsidRPr="00206ACB">
        <w:t>mirroring</w:t>
      </w:r>
      <w:r w:rsidR="00AC466E" w:rsidRPr="00206ACB">
        <w:t xml:space="preserve"> </w:t>
      </w:r>
      <w:r w:rsidRPr="00206ACB">
        <w:t>results</w:t>
      </w:r>
      <w:r w:rsidR="00AC466E" w:rsidRPr="00206ACB">
        <w:t xml:space="preserve"> </w:t>
      </w:r>
      <w:r w:rsidRPr="00206ACB">
        <w:t>in</w:t>
      </w:r>
      <w:r w:rsidR="00AC466E" w:rsidRPr="00206ACB">
        <w:t xml:space="preserve"> </w:t>
      </w:r>
      <w:r w:rsidRPr="00206ACB">
        <w:t>two</w:t>
      </w:r>
      <w:r w:rsidR="00AC466E" w:rsidRPr="00206ACB">
        <w:t xml:space="preserve"> </w:t>
      </w:r>
      <w:r w:rsidRPr="00206ACB">
        <w:t>screens</w:t>
      </w:r>
      <w:r w:rsidR="00AC466E" w:rsidRPr="00206ACB">
        <w:t xml:space="preserve"> </w:t>
      </w:r>
      <w:r w:rsidRPr="00206ACB">
        <w:t>in</w:t>
      </w:r>
      <w:r w:rsidR="00AC466E" w:rsidRPr="00206ACB">
        <w:t xml:space="preserve"> </w:t>
      </w:r>
      <w:r w:rsidRPr="00206ACB">
        <w:t>a</w:t>
      </w:r>
      <w:r w:rsidR="00AC466E" w:rsidRPr="00206ACB">
        <w:t xml:space="preserve"> </w:t>
      </w:r>
      <w:r w:rsidRPr="00206ACB">
        <w:t>top-to-bottom</w:t>
      </w:r>
      <w:r w:rsidR="00AC466E" w:rsidRPr="00206ACB">
        <w:t xml:space="preserve"> </w:t>
      </w:r>
      <w:r w:rsidRPr="00206ACB">
        <w:t>layout,</w:t>
      </w:r>
      <w:r w:rsidR="00AC466E" w:rsidRPr="00206ACB">
        <w:t xml:space="preserve"> </w:t>
      </w:r>
      <w:r w:rsidRPr="00206ACB">
        <w:t>which</w:t>
      </w:r>
      <w:r w:rsidR="00AC466E" w:rsidRPr="00206ACB">
        <w:t xml:space="preserve"> </w:t>
      </w:r>
      <w:r w:rsidRPr="00206ACB">
        <w:t>is</w:t>
      </w:r>
      <w:r w:rsidR="00AC466E" w:rsidRPr="00206ACB">
        <w:t xml:space="preserve"> </w:t>
      </w:r>
      <w:r w:rsidRPr="00206ACB">
        <w:t>designed</w:t>
      </w:r>
      <w:r w:rsidR="00AC466E" w:rsidRPr="00206ACB">
        <w:t xml:space="preserve"> </w:t>
      </w:r>
      <w:r w:rsidRPr="00206ACB">
        <w:t>for</w:t>
      </w:r>
      <w:r w:rsidR="00AC466E" w:rsidRPr="00206ACB">
        <w:t xml:space="preserve"> </w:t>
      </w:r>
      <w:r w:rsidRPr="00206ACB">
        <w:t>vertically-scrolling</w:t>
      </w:r>
      <w:r w:rsidR="00AC466E" w:rsidRPr="00206ACB">
        <w:t xml:space="preserve"> </w:t>
      </w:r>
      <w:r w:rsidRPr="00206ACB">
        <w:t>games.</w:t>
      </w:r>
      <w:r w:rsidRPr="00206ACB">
        <w:rPr>
          <w:rStyle w:val="marginnote"/>
          <w:rFonts w:cstheme="minorHAnsi"/>
          <w:color w:val="111111"/>
          <w:szCs w:val="26"/>
        </w:rPr>
        <w:t>While</w:t>
      </w:r>
      <w:r w:rsidR="00AC466E" w:rsidRPr="00206ACB">
        <w:rPr>
          <w:rStyle w:val="marginnote"/>
          <w:rFonts w:cstheme="minorHAnsi"/>
          <w:color w:val="111111"/>
          <w:szCs w:val="26"/>
        </w:rPr>
        <w:t xml:space="preserve"> </w:t>
      </w:r>
      <w:r w:rsidRPr="00206ACB">
        <w:rPr>
          <w:rStyle w:val="marginnote"/>
          <w:rFonts w:cstheme="minorHAnsi"/>
          <w:color w:val="111111"/>
          <w:szCs w:val="26"/>
        </w:rPr>
        <w:t>mirroring</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hard-soldered</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older</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games,</w:t>
      </w:r>
      <w:r w:rsidR="00AC466E" w:rsidRPr="00206ACB">
        <w:rPr>
          <w:rStyle w:val="marginnote"/>
          <w:rFonts w:cstheme="minorHAnsi"/>
          <w:color w:val="111111"/>
          <w:szCs w:val="26"/>
        </w:rPr>
        <w:t xml:space="preserve"> </w:t>
      </w:r>
      <w:r w:rsidRPr="00206ACB">
        <w:rPr>
          <w:rStyle w:val="marginnote"/>
          <w:rFonts w:cstheme="minorHAnsi"/>
          <w:color w:val="111111"/>
          <w:szCs w:val="26"/>
        </w:rPr>
        <w:t>later</w:t>
      </w:r>
      <w:r w:rsidR="00AC466E" w:rsidRPr="00206ACB">
        <w:rPr>
          <w:rStyle w:val="marginnote"/>
          <w:rFonts w:cstheme="minorHAnsi"/>
          <w:color w:val="111111"/>
          <w:szCs w:val="26"/>
        </w:rPr>
        <w:t xml:space="preserve"> </w:t>
      </w:r>
      <w:r w:rsidRPr="00206ACB">
        <w:rPr>
          <w:rStyle w:val="marginnote"/>
          <w:rFonts w:cstheme="minorHAnsi"/>
          <w:color w:val="111111"/>
          <w:szCs w:val="26"/>
        </w:rPr>
        <w:t>cartridges</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add</w:t>
      </w:r>
      <w:r w:rsidR="00AC466E" w:rsidRPr="00206ACB">
        <w:rPr>
          <w:rStyle w:val="marginnote"/>
          <w:rFonts w:cstheme="minorHAnsi"/>
          <w:color w:val="111111"/>
          <w:szCs w:val="26"/>
        </w:rPr>
        <w:t xml:space="preserve"> </w:t>
      </w:r>
      <w:r w:rsidRPr="00206ACB">
        <w:rPr>
          <w:rStyle w:val="marginnote"/>
          <w:rFonts w:cstheme="minorHAnsi"/>
          <w:color w:val="111111"/>
          <w:szCs w:val="26"/>
        </w:rPr>
        <w:t>mapper</w:t>
      </w:r>
      <w:r w:rsidR="00AC466E" w:rsidRPr="00206ACB">
        <w:rPr>
          <w:rStyle w:val="marginnote"/>
          <w:rFonts w:cstheme="minorHAnsi"/>
          <w:color w:val="111111"/>
          <w:szCs w:val="26"/>
        </w:rPr>
        <w:t xml:space="preserve"> </w:t>
      </w:r>
      <w:r w:rsidRPr="00206ACB">
        <w:rPr>
          <w:rStyle w:val="marginnote"/>
          <w:rFonts w:cstheme="minorHAnsi"/>
          <w:color w:val="111111"/>
          <w:szCs w:val="26"/>
        </w:rPr>
        <w:t>chips</w:t>
      </w:r>
      <w:r w:rsidR="00AC466E" w:rsidRPr="00206ACB">
        <w:rPr>
          <w:rStyle w:val="marginnote"/>
          <w:rFonts w:cstheme="minorHAnsi"/>
          <w:color w:val="111111"/>
          <w:szCs w:val="26"/>
        </w:rPr>
        <w:t xml:space="preserve"> </w:t>
      </w:r>
      <w:r w:rsidRPr="00206ACB">
        <w:rPr>
          <w:rStyle w:val="marginnote"/>
          <w:rFonts w:cstheme="minorHAnsi"/>
          <w:color w:val="111111"/>
          <w:szCs w:val="26"/>
        </w:rPr>
        <w:t>give</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developer</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ability</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change</w:t>
      </w:r>
      <w:r w:rsidR="00AC466E" w:rsidRPr="00206ACB">
        <w:rPr>
          <w:rStyle w:val="marginnote"/>
          <w:rFonts w:cstheme="minorHAnsi"/>
          <w:color w:val="111111"/>
          <w:szCs w:val="26"/>
        </w:rPr>
        <w:t xml:space="preserve"> </w:t>
      </w:r>
      <w:r w:rsidRPr="00206ACB">
        <w:rPr>
          <w:rStyle w:val="marginnote"/>
          <w:rFonts w:cstheme="minorHAnsi"/>
          <w:color w:val="111111"/>
          <w:szCs w:val="26"/>
        </w:rPr>
        <w:t>mirroring</w:t>
      </w:r>
      <w:r w:rsidR="00AC466E" w:rsidRPr="00206ACB">
        <w:rPr>
          <w:rStyle w:val="marginnote"/>
          <w:rFonts w:cstheme="minorHAnsi"/>
          <w:color w:val="111111"/>
          <w:szCs w:val="26"/>
        </w:rPr>
        <w:t xml:space="preserve"> </w:t>
      </w:r>
      <w:r w:rsidRPr="00206ACB">
        <w:rPr>
          <w:rStyle w:val="marginnote"/>
          <w:rFonts w:cstheme="minorHAnsi"/>
          <w:color w:val="111111"/>
          <w:szCs w:val="26"/>
        </w:rPr>
        <w:t>at</w:t>
      </w:r>
      <w:r w:rsidR="00AC466E" w:rsidRPr="00206ACB">
        <w:rPr>
          <w:rStyle w:val="marginnote"/>
          <w:rFonts w:cstheme="minorHAnsi"/>
          <w:color w:val="111111"/>
          <w:szCs w:val="26"/>
        </w:rPr>
        <w:t xml:space="preserve"> </w:t>
      </w:r>
      <w:r w:rsidRPr="00206ACB">
        <w:rPr>
          <w:rStyle w:val="marginnote"/>
          <w:rFonts w:cstheme="minorHAnsi"/>
          <w:color w:val="111111"/>
          <w:szCs w:val="26"/>
        </w:rPr>
        <w:t>any</w:t>
      </w:r>
      <w:r w:rsidR="00AC466E" w:rsidRPr="00206ACB">
        <w:rPr>
          <w:rStyle w:val="marginnote"/>
          <w:rFonts w:cstheme="minorHAnsi"/>
          <w:color w:val="111111"/>
          <w:szCs w:val="26"/>
        </w:rPr>
        <w:t xml:space="preserve"> </w:t>
      </w:r>
      <w:r w:rsidRPr="00206ACB">
        <w:rPr>
          <w:rStyle w:val="marginnote"/>
          <w:rFonts w:cstheme="minorHAnsi"/>
          <w:color w:val="111111"/>
          <w:szCs w:val="26"/>
        </w:rPr>
        <w:t>time.</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MMC1</w:t>
      </w:r>
      <w:r w:rsidR="00AC466E" w:rsidRPr="00206ACB">
        <w:rPr>
          <w:rStyle w:val="marginnote"/>
          <w:rFonts w:cstheme="minorHAnsi"/>
          <w:color w:val="111111"/>
          <w:szCs w:val="26"/>
        </w:rPr>
        <w:t xml:space="preserve"> </w:t>
      </w:r>
      <w:r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Pr="00206ACB">
        <w:rPr>
          <w:rStyle w:val="marginnote"/>
          <w:rFonts w:cstheme="minorHAnsi"/>
          <w:color w:val="111111"/>
          <w:szCs w:val="26"/>
        </w:rPr>
        <w:t>example,</w:t>
      </w:r>
      <w:r w:rsidR="00AC466E" w:rsidRPr="00206ACB">
        <w:rPr>
          <w:rStyle w:val="marginnote"/>
          <w:rFonts w:cstheme="minorHAnsi"/>
          <w:color w:val="111111"/>
          <w:szCs w:val="26"/>
        </w:rPr>
        <w:t xml:space="preserve"> </w:t>
      </w:r>
      <w:r w:rsidRPr="00206ACB">
        <w:rPr>
          <w:rStyle w:val="marginnote"/>
          <w:rFonts w:cstheme="minorHAnsi"/>
          <w:color w:val="111111"/>
          <w:szCs w:val="26"/>
        </w:rPr>
        <w:t>allows</w:t>
      </w:r>
      <w:r w:rsidR="00AC466E" w:rsidRPr="00206ACB">
        <w:rPr>
          <w:rStyle w:val="marginnote"/>
          <w:rFonts w:cstheme="minorHAnsi"/>
          <w:color w:val="111111"/>
          <w:szCs w:val="26"/>
        </w:rPr>
        <w:t xml:space="preserve"> </w:t>
      </w:r>
      <w:r w:rsidRPr="00206ACB">
        <w:rPr>
          <w:rStyle w:val="Emphasis"/>
          <w:rFonts w:cstheme="minorHAnsi"/>
          <w:color w:val="111111"/>
          <w:szCs w:val="26"/>
        </w:rPr>
        <w:t>Metroid</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switch</w:t>
      </w:r>
      <w:r w:rsidR="00AC466E" w:rsidRPr="00206ACB">
        <w:rPr>
          <w:rStyle w:val="marginnote"/>
          <w:rFonts w:cstheme="minorHAnsi"/>
          <w:color w:val="111111"/>
          <w:szCs w:val="26"/>
        </w:rPr>
        <w:t xml:space="preserve"> </w:t>
      </w:r>
      <w:r w:rsidRPr="00206ACB">
        <w:rPr>
          <w:rStyle w:val="marginnote"/>
          <w:rFonts w:cstheme="minorHAnsi"/>
          <w:color w:val="111111"/>
          <w:szCs w:val="26"/>
        </w:rPr>
        <w:t>between</w:t>
      </w:r>
      <w:r w:rsidR="00AC466E" w:rsidRPr="00206ACB">
        <w:rPr>
          <w:rStyle w:val="marginnote"/>
          <w:rFonts w:cstheme="minorHAnsi"/>
          <w:color w:val="111111"/>
          <w:szCs w:val="26"/>
        </w:rPr>
        <w:t xml:space="preserve"> </w:t>
      </w:r>
      <w:r w:rsidRPr="00206ACB">
        <w:rPr>
          <w:rStyle w:val="marginnote"/>
          <w:rFonts w:cstheme="minorHAnsi"/>
          <w:color w:val="111111"/>
          <w:szCs w:val="26"/>
        </w:rPr>
        <w:t>vertical</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horizontal</w:t>
      </w:r>
      <w:r w:rsidR="00AC466E" w:rsidRPr="00206ACB">
        <w:rPr>
          <w:rStyle w:val="marginnote"/>
          <w:rFonts w:cstheme="minorHAnsi"/>
          <w:color w:val="111111"/>
          <w:szCs w:val="26"/>
        </w:rPr>
        <w:t xml:space="preserve"> </w:t>
      </w:r>
      <w:r w:rsidRPr="00206ACB">
        <w:rPr>
          <w:rStyle w:val="marginnote"/>
          <w:rFonts w:cstheme="minorHAnsi"/>
          <w:color w:val="111111"/>
          <w:szCs w:val="26"/>
        </w:rPr>
        <w:t>mirroring</w:t>
      </w:r>
      <w:r w:rsidR="00AC466E" w:rsidRPr="00206ACB">
        <w:rPr>
          <w:rStyle w:val="marginnote"/>
          <w:rFonts w:cstheme="minorHAnsi"/>
          <w:color w:val="111111"/>
          <w:szCs w:val="26"/>
        </w:rPr>
        <w:t xml:space="preserve"> </w:t>
      </w:r>
      <w:r w:rsidRPr="00206ACB">
        <w:rPr>
          <w:rStyle w:val="marginnote"/>
          <w:rFonts w:cstheme="minorHAnsi"/>
          <w:color w:val="111111"/>
          <w:szCs w:val="26"/>
        </w:rPr>
        <w:t>when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player</w:t>
      </w:r>
      <w:r w:rsidR="00AC466E" w:rsidRPr="00206ACB">
        <w:rPr>
          <w:rStyle w:val="marginnote"/>
          <w:rFonts w:cstheme="minorHAnsi"/>
          <w:color w:val="111111"/>
          <w:szCs w:val="26"/>
        </w:rPr>
        <w:t xml:space="preserve"> </w:t>
      </w:r>
      <w:r w:rsidRPr="00206ACB">
        <w:rPr>
          <w:rStyle w:val="marginnote"/>
          <w:rFonts w:cstheme="minorHAnsi"/>
          <w:color w:val="111111"/>
          <w:szCs w:val="26"/>
        </w:rPr>
        <w:t>moves</w:t>
      </w:r>
      <w:r w:rsidR="00AC466E" w:rsidRPr="00206ACB">
        <w:rPr>
          <w:rStyle w:val="marginnote"/>
          <w:rFonts w:cstheme="minorHAnsi"/>
          <w:color w:val="111111"/>
          <w:szCs w:val="26"/>
        </w:rPr>
        <w:t xml:space="preserve"> </w:t>
      </w:r>
      <w:r w:rsidRPr="00206ACB">
        <w:rPr>
          <w:rStyle w:val="marginnote"/>
          <w:rFonts w:cstheme="minorHAnsi"/>
          <w:color w:val="111111"/>
          <w:szCs w:val="26"/>
        </w:rPr>
        <w:t>through</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doorway,</w:t>
      </w:r>
      <w:r w:rsidR="00AC466E" w:rsidRPr="00206ACB">
        <w:rPr>
          <w:rStyle w:val="marginnote"/>
          <w:rFonts w:cstheme="minorHAnsi"/>
          <w:color w:val="111111"/>
          <w:szCs w:val="26"/>
        </w:rPr>
        <w:t xml:space="preserve"> </w:t>
      </w:r>
      <w:r w:rsidRPr="00206ACB">
        <w:rPr>
          <w:rStyle w:val="marginnote"/>
          <w:rFonts w:cstheme="minorHAnsi"/>
          <w:color w:val="111111"/>
          <w:szCs w:val="26"/>
        </w:rPr>
        <w:t>allowing</w:t>
      </w:r>
      <w:r w:rsidR="00AC466E" w:rsidRPr="00206ACB">
        <w:rPr>
          <w:rStyle w:val="marginnote"/>
          <w:rFonts w:cstheme="minorHAnsi"/>
          <w:color w:val="111111"/>
          <w:szCs w:val="26"/>
        </w:rPr>
        <w:t xml:space="preserve"> </w:t>
      </w:r>
      <w:r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mix</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horizontal</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vertical</w:t>
      </w:r>
      <w:r w:rsidR="00AC466E" w:rsidRPr="00206ACB">
        <w:rPr>
          <w:rStyle w:val="marginnote"/>
          <w:rFonts w:cstheme="minorHAnsi"/>
          <w:color w:val="111111"/>
          <w:szCs w:val="26"/>
        </w:rPr>
        <w:t xml:space="preserve"> </w:t>
      </w:r>
      <w:r w:rsidRPr="00206ACB">
        <w:rPr>
          <w:rStyle w:val="marginnote"/>
          <w:rFonts w:cstheme="minorHAnsi"/>
          <w:color w:val="111111"/>
          <w:szCs w:val="26"/>
        </w:rPr>
        <w:t>scrolling</w:t>
      </w:r>
      <w:r w:rsidR="00AC466E" w:rsidRPr="00206ACB">
        <w:rPr>
          <w:rStyle w:val="marginnote"/>
          <w:rFonts w:cstheme="minorHAnsi"/>
          <w:color w:val="111111"/>
          <w:szCs w:val="26"/>
        </w:rPr>
        <w:t xml:space="preserve"> </w:t>
      </w:r>
      <w:r w:rsidRPr="00206ACB">
        <w:rPr>
          <w:rStyle w:val="marginnote"/>
          <w:rFonts w:cstheme="minorHAnsi"/>
          <w:color w:val="111111"/>
          <w:szCs w:val="26"/>
        </w:rPr>
        <w:t>sections.</w:t>
      </w:r>
    </w:p>
    <w:p w14:paraId="5FF864BC" w14:textId="77F50F55" w:rsidR="001D3C14" w:rsidRPr="00206ACB" w:rsidRDefault="001D3C14">
      <w:pPr>
        <w:pStyle w:val="ListParagraph"/>
        <w:numPr>
          <w:ilvl w:val="0"/>
          <w:numId w:val="29"/>
        </w:numPr>
        <w:rPr>
          <w:rFonts w:cstheme="minorHAnsi"/>
          <w:b/>
          <w:szCs w:val="26"/>
        </w:rPr>
      </w:pPr>
      <w:r w:rsidRPr="00206ACB">
        <w:rPr>
          <w:rFonts w:cstheme="minorHAnsi"/>
          <w:szCs w:val="26"/>
        </w:rPr>
        <w:lastRenderedPageBreak/>
        <w:t>Attribute</w:t>
      </w:r>
      <w:r w:rsidR="00AC466E" w:rsidRPr="00206ACB">
        <w:rPr>
          <w:rFonts w:cstheme="minorHAnsi"/>
          <w:szCs w:val="26"/>
        </w:rPr>
        <w:t xml:space="preserve"> </w:t>
      </w:r>
      <w:r w:rsidRPr="00206ACB">
        <w:rPr>
          <w:rFonts w:cstheme="minorHAnsi"/>
          <w:szCs w:val="26"/>
        </w:rPr>
        <w:t>Tables</w:t>
      </w:r>
    </w:p>
    <w:p w14:paraId="5742B18B" w14:textId="02B82369" w:rsidR="00F35E5B" w:rsidRPr="00E05C69" w:rsidRDefault="001D3C14" w:rsidP="00E05C69">
      <w:r w:rsidRPr="00206ACB">
        <w:t>A</w:t>
      </w:r>
      <w:r w:rsidR="00AC466E" w:rsidRPr="00206ACB">
        <w:t xml:space="preserve"> </w:t>
      </w:r>
      <w:r w:rsidRPr="00206ACB">
        <w:t>nametable</w:t>
      </w:r>
      <w:r w:rsidR="00AC466E" w:rsidRPr="00206ACB">
        <w:t xml:space="preserve"> </w:t>
      </w:r>
      <w:r w:rsidRPr="00206ACB">
        <w:t>is</w:t>
      </w:r>
      <w:r w:rsidR="00AC466E" w:rsidRPr="00206ACB">
        <w:t xml:space="preserve"> </w:t>
      </w:r>
      <w:r w:rsidRPr="00206ACB">
        <w:t>just</w:t>
      </w:r>
      <w:r w:rsidR="00AC466E" w:rsidRPr="00206ACB">
        <w:t xml:space="preserve"> </w:t>
      </w:r>
      <w:r w:rsidRPr="00206ACB">
        <w:t>a</w:t>
      </w:r>
      <w:r w:rsidR="00AC466E" w:rsidRPr="00206ACB">
        <w:t xml:space="preserve"> </w:t>
      </w:r>
      <w:r w:rsidRPr="00206ACB">
        <w:t>list</w:t>
      </w:r>
      <w:r w:rsidR="00AC466E" w:rsidRPr="00206ACB">
        <w:t xml:space="preserve"> </w:t>
      </w:r>
      <w:r w:rsidRPr="00206ACB">
        <w:t>of</w:t>
      </w:r>
      <w:r w:rsidR="00AC466E" w:rsidRPr="00206ACB">
        <w:t xml:space="preserve"> </w:t>
      </w:r>
      <w:r w:rsidRPr="00206ACB">
        <w:t>tile</w:t>
      </w:r>
      <w:r w:rsidR="00AC466E" w:rsidRPr="00206ACB">
        <w:t xml:space="preserve"> </w:t>
      </w:r>
      <w:r w:rsidRPr="00206ACB">
        <w:t>numbers.</w:t>
      </w:r>
      <w:r w:rsidR="00AC466E" w:rsidRPr="00206ACB">
        <w:t xml:space="preserve"> </w:t>
      </w:r>
      <w:r w:rsidRPr="00206ACB">
        <w:t>In</w:t>
      </w:r>
      <w:r w:rsidR="00AC466E" w:rsidRPr="00206ACB">
        <w:t xml:space="preserve"> </w:t>
      </w:r>
      <w:r w:rsidRPr="00206ACB">
        <w:t>order</w:t>
      </w:r>
      <w:r w:rsidR="00AC466E" w:rsidRPr="00206ACB">
        <w:t xml:space="preserve"> </w:t>
      </w:r>
      <w:r w:rsidRPr="00206ACB">
        <w:t>to</w:t>
      </w:r>
      <w:r w:rsidR="00AC466E" w:rsidRPr="00206ACB">
        <w:t xml:space="preserve"> </w:t>
      </w:r>
      <w:r w:rsidRPr="00206ACB">
        <w:t>color</w:t>
      </w:r>
      <w:r w:rsidR="00AC466E" w:rsidRPr="00206ACB">
        <w:t xml:space="preserve"> </w:t>
      </w:r>
      <w:r w:rsidRPr="00206ACB">
        <w:t>each</w:t>
      </w:r>
      <w:r w:rsidR="00AC466E" w:rsidRPr="00206ACB">
        <w:t xml:space="preserve"> </w:t>
      </w:r>
      <w:r w:rsidRPr="00206ACB">
        <w:t>tile</w:t>
      </w:r>
      <w:r w:rsidR="00AC466E" w:rsidRPr="00206ACB">
        <w:t xml:space="preserve"> </w:t>
      </w:r>
      <w:r w:rsidRPr="00206ACB">
        <w:t>with</w:t>
      </w:r>
      <w:r w:rsidR="00AC466E" w:rsidRPr="00206ACB">
        <w:t xml:space="preserve"> </w:t>
      </w:r>
      <w:r w:rsidRPr="00206ACB">
        <w:t>a</w:t>
      </w:r>
      <w:r w:rsidR="00AC466E" w:rsidRPr="00206ACB">
        <w:t xml:space="preserve"> </w:t>
      </w:r>
      <w:r w:rsidRPr="00206ACB">
        <w:t>palette,</w:t>
      </w:r>
      <w:r w:rsidR="00AC466E" w:rsidRPr="00206ACB">
        <w:t xml:space="preserve"> </w:t>
      </w:r>
      <w:r w:rsidRPr="00206ACB">
        <w:t>we</w:t>
      </w:r>
      <w:r w:rsidR="00AC466E" w:rsidRPr="00206ACB">
        <w:t xml:space="preserve"> </w:t>
      </w:r>
      <w:r w:rsidRPr="00206ACB">
        <w:t>need</w:t>
      </w:r>
      <w:r w:rsidR="00AC466E" w:rsidRPr="00206ACB">
        <w:t xml:space="preserve"> </w:t>
      </w:r>
      <w:r w:rsidRPr="00206ACB">
        <w:t>a</w:t>
      </w:r>
      <w:r w:rsidR="00AC466E" w:rsidRPr="00206ACB">
        <w:t xml:space="preserve"> </w:t>
      </w:r>
      <w:r w:rsidRPr="00206ACB">
        <w:t>second</w:t>
      </w:r>
      <w:r w:rsidR="00AC466E" w:rsidRPr="00206ACB">
        <w:t xml:space="preserve"> </w:t>
      </w:r>
      <w:r w:rsidRPr="00206ACB">
        <w:t>type</w:t>
      </w:r>
      <w:r w:rsidR="00AC466E" w:rsidRPr="00206ACB">
        <w:t xml:space="preserve"> </w:t>
      </w:r>
      <w:r w:rsidRPr="00206ACB">
        <w:t>of</w:t>
      </w:r>
      <w:r w:rsidR="00AC466E" w:rsidRPr="00206ACB">
        <w:t xml:space="preserve"> </w:t>
      </w:r>
      <w:r w:rsidRPr="00206ACB">
        <w:t>table.</w:t>
      </w:r>
      <w:r w:rsidR="00AC466E" w:rsidRPr="00206ACB">
        <w:t xml:space="preserve"> </w:t>
      </w:r>
      <w:r w:rsidRPr="00206ACB">
        <w:t>At</w:t>
      </w:r>
      <w:r w:rsidR="00AC466E" w:rsidRPr="00206ACB">
        <w:t xml:space="preserve"> </w:t>
      </w:r>
      <w:r w:rsidRPr="00206ACB">
        <w:t>the</w:t>
      </w:r>
      <w:r w:rsidR="00AC466E" w:rsidRPr="00206ACB">
        <w:t xml:space="preserve"> </w:t>
      </w:r>
      <w:r w:rsidRPr="00206ACB">
        <w:t>end</w:t>
      </w:r>
      <w:r w:rsidR="00AC466E" w:rsidRPr="00206ACB">
        <w:t xml:space="preserve"> </w:t>
      </w:r>
      <w:r w:rsidRPr="00206ACB">
        <w:t>of</w:t>
      </w:r>
      <w:r w:rsidR="00AC466E" w:rsidRPr="00206ACB">
        <w:t xml:space="preserve"> </w:t>
      </w:r>
      <w:r w:rsidRPr="00206ACB">
        <w:t>each</w:t>
      </w:r>
      <w:r w:rsidR="00AC466E" w:rsidRPr="00206ACB">
        <w:t xml:space="preserve"> </w:t>
      </w:r>
      <w:r w:rsidRPr="00206ACB">
        <w:t>nametable</w:t>
      </w:r>
      <w:r w:rsidR="00AC466E" w:rsidRPr="00206ACB">
        <w:t xml:space="preserve"> </w:t>
      </w:r>
      <w:r w:rsidRPr="00206ACB">
        <w:t>is</w:t>
      </w:r>
      <w:r w:rsidR="00AC466E" w:rsidRPr="00206ACB">
        <w:t xml:space="preserve"> </w:t>
      </w:r>
      <w:r w:rsidRPr="00206ACB">
        <w:t>a</w:t>
      </w:r>
      <w:r w:rsidR="00AC466E" w:rsidRPr="00206ACB">
        <w:t xml:space="preserve"> </w:t>
      </w:r>
      <w:r w:rsidRPr="00206ACB">
        <w:t>64-byte</w:t>
      </w:r>
      <w:r w:rsidR="00AC466E" w:rsidRPr="00206ACB">
        <w:t xml:space="preserve"> </w:t>
      </w:r>
      <w:r w:rsidRPr="00206ACB">
        <w:t>region</w:t>
      </w:r>
      <w:r w:rsidR="00AC466E" w:rsidRPr="00206ACB">
        <w:t xml:space="preserve"> </w:t>
      </w:r>
      <w:r w:rsidRPr="00206ACB">
        <w:t>called</w:t>
      </w:r>
      <w:r w:rsidR="00AC466E" w:rsidRPr="00206ACB">
        <w:t xml:space="preserve"> </w:t>
      </w:r>
      <w:r w:rsidRPr="00206ACB">
        <w:t>an</w:t>
      </w:r>
      <w:r w:rsidR="00AC466E" w:rsidRPr="00206ACB">
        <w:t xml:space="preserve"> </w:t>
      </w:r>
      <w:r w:rsidRPr="00206ACB">
        <w:rPr>
          <w:rStyle w:val="Emphasis"/>
          <w:rFonts w:cstheme="minorHAnsi"/>
          <w:color w:val="111111"/>
          <w:szCs w:val="26"/>
        </w:rPr>
        <w:t>attribute</w:t>
      </w:r>
      <w:r w:rsidR="00AC466E" w:rsidRPr="00206ACB">
        <w:rPr>
          <w:rStyle w:val="Emphasis"/>
          <w:rFonts w:cstheme="minorHAnsi"/>
          <w:color w:val="111111"/>
          <w:szCs w:val="26"/>
        </w:rPr>
        <w:t xml:space="preserve"> </w:t>
      </w:r>
      <w:r w:rsidRPr="00206ACB">
        <w:rPr>
          <w:rStyle w:val="Emphasis"/>
          <w:rFonts w:cstheme="minorHAnsi"/>
          <w:color w:val="111111"/>
          <w:szCs w:val="26"/>
        </w:rPr>
        <w:t>table</w:t>
      </w:r>
      <w:r w:rsidRPr="00206ACB">
        <w:t>,</w:t>
      </w:r>
      <w:r w:rsidR="00AC466E" w:rsidRPr="00206ACB">
        <w:t xml:space="preserve"> </w:t>
      </w:r>
      <w:r w:rsidRPr="00206ACB">
        <w:t>which</w:t>
      </w:r>
      <w:r w:rsidR="00AC466E" w:rsidRPr="00206ACB">
        <w:t xml:space="preserve"> </w:t>
      </w:r>
      <w:r w:rsidRPr="00206ACB">
        <w:t>specifies</w:t>
      </w:r>
      <w:r w:rsidR="00AC466E" w:rsidRPr="00206ACB">
        <w:t xml:space="preserve"> </w:t>
      </w:r>
      <w:r w:rsidRPr="00206ACB">
        <w:t>which</w:t>
      </w:r>
      <w:r w:rsidR="00AC466E" w:rsidRPr="00206ACB">
        <w:t xml:space="preserve"> </w:t>
      </w:r>
      <w:r w:rsidRPr="00206ACB">
        <w:t>palette</w:t>
      </w:r>
      <w:r w:rsidR="00AC466E" w:rsidRPr="00206ACB">
        <w:t xml:space="preserve"> </w:t>
      </w:r>
      <w:r w:rsidRPr="00206ACB">
        <w:t>to</w:t>
      </w:r>
      <w:r w:rsidR="00AC466E" w:rsidRPr="00206ACB">
        <w:t xml:space="preserve"> </w:t>
      </w:r>
      <w:r w:rsidRPr="00206ACB">
        <w:t>use</w:t>
      </w:r>
      <w:r w:rsidR="00AC466E" w:rsidRPr="00206ACB">
        <w:t xml:space="preserve"> </w:t>
      </w:r>
      <w:r w:rsidRPr="00206ACB">
        <w:t>for</w:t>
      </w:r>
      <w:r w:rsidR="00AC466E" w:rsidRPr="00206ACB">
        <w:t xml:space="preserve"> </w:t>
      </w:r>
      <w:r w:rsidRPr="00206ACB">
        <w:t>each</w:t>
      </w:r>
      <w:r w:rsidR="00AC466E" w:rsidRPr="00206ACB">
        <w:t xml:space="preserve"> </w:t>
      </w:r>
      <w:r w:rsidRPr="00206ACB">
        <w:t>tile</w:t>
      </w:r>
      <w:r w:rsidR="00AC466E" w:rsidRPr="00206ACB">
        <w:t xml:space="preserve"> </w:t>
      </w:r>
      <w:r w:rsidRPr="00206ACB">
        <w:t>of</w:t>
      </w:r>
      <w:r w:rsidR="00AC466E" w:rsidRPr="00206ACB">
        <w:t xml:space="preserve"> </w:t>
      </w:r>
      <w:r w:rsidRPr="00206ACB">
        <w:t>background.</w:t>
      </w:r>
      <w:r w:rsidR="00AC466E" w:rsidRPr="00206ACB">
        <w:t xml:space="preserve"> </w:t>
      </w:r>
      <w:r w:rsidRPr="00206ACB">
        <w:t>960</w:t>
      </w:r>
      <w:r w:rsidR="00AC466E" w:rsidRPr="00206ACB">
        <w:t xml:space="preserve"> </w:t>
      </w:r>
      <w:r w:rsidRPr="00206ACB">
        <w:t>+</w:t>
      </w:r>
      <w:r w:rsidR="00AC466E" w:rsidRPr="00206ACB">
        <w:t xml:space="preserve"> </w:t>
      </w:r>
      <w:r w:rsidRPr="00206ACB">
        <w:t>64</w:t>
      </w:r>
      <w:r w:rsidR="00AC466E" w:rsidRPr="00206ACB">
        <w:t xml:space="preserve"> </w:t>
      </w:r>
      <w:r w:rsidRPr="00206ACB">
        <w:t>=</w:t>
      </w:r>
      <w:r w:rsidR="00AC466E" w:rsidRPr="00206ACB">
        <w:t xml:space="preserve"> </w:t>
      </w:r>
      <w:r w:rsidRPr="00206ACB">
        <w:t>1024</w:t>
      </w:r>
      <w:r w:rsidR="00AC466E" w:rsidRPr="00206ACB">
        <w:t xml:space="preserve"> </w:t>
      </w:r>
      <w:r w:rsidRPr="00206ACB">
        <w:t>bytes,</w:t>
      </w:r>
      <w:r w:rsidR="00AC466E" w:rsidRPr="00206ACB">
        <w:t xml:space="preserve"> </w:t>
      </w:r>
      <w:r w:rsidRPr="00206ACB">
        <w:t>so</w:t>
      </w:r>
      <w:r w:rsidR="00AC466E" w:rsidRPr="00206ACB">
        <w:t xml:space="preserve"> </w:t>
      </w:r>
      <w:r w:rsidRPr="00206ACB">
        <w:t>each</w:t>
      </w:r>
      <w:r w:rsidR="00AC466E" w:rsidRPr="00206ACB">
        <w:t xml:space="preserve"> </w:t>
      </w:r>
      <w:r w:rsidRPr="00206ACB">
        <w:t>nametable</w:t>
      </w:r>
      <w:r w:rsidR="00AC466E" w:rsidRPr="00206ACB">
        <w:t xml:space="preserve"> </w:t>
      </w:r>
      <w:r w:rsidRPr="00206ACB">
        <w:t>/</w:t>
      </w:r>
      <w:r w:rsidR="00AC466E" w:rsidRPr="00206ACB">
        <w:t xml:space="preserve"> </w:t>
      </w:r>
      <w:r w:rsidRPr="00206ACB">
        <w:t>attribute</w:t>
      </w:r>
      <w:r w:rsidR="00AC466E" w:rsidRPr="00206ACB">
        <w:t xml:space="preserve"> </w:t>
      </w:r>
      <w:r w:rsidRPr="00206ACB">
        <w:t>table</w:t>
      </w:r>
      <w:r w:rsidR="00AC466E" w:rsidRPr="00206ACB">
        <w:t xml:space="preserve"> </w:t>
      </w:r>
      <w:r w:rsidRPr="00206ACB">
        <w:t>pair</w:t>
      </w:r>
      <w:r w:rsidR="00AC466E" w:rsidRPr="00206ACB">
        <w:t xml:space="preserve"> </w:t>
      </w:r>
      <w:r w:rsidRPr="00206ACB">
        <w:t>takes</w:t>
      </w:r>
      <w:r w:rsidR="00AC466E" w:rsidRPr="00206ACB">
        <w:t xml:space="preserve"> </w:t>
      </w:r>
      <w:r w:rsidRPr="00206ACB">
        <w:t>one</w:t>
      </w:r>
      <w:r w:rsidR="00AC466E" w:rsidRPr="00206ACB">
        <w:t xml:space="preserve"> </w:t>
      </w:r>
      <w:r w:rsidRPr="00206ACB">
        <w:t>kilobyte</w:t>
      </w:r>
      <w:r w:rsidR="00AC466E" w:rsidRPr="00206ACB">
        <w:t xml:space="preserve"> </w:t>
      </w:r>
      <w:r w:rsidRPr="00206ACB">
        <w:t>of</w:t>
      </w:r>
      <w:r w:rsidR="00AC466E" w:rsidRPr="00206ACB">
        <w:t xml:space="preserve"> </w:t>
      </w:r>
      <w:r w:rsidRPr="00206ACB">
        <w:t>memory.</w:t>
      </w:r>
    </w:p>
    <w:p w14:paraId="6A35E5AD" w14:textId="22A5A82C" w:rsidR="001D3C14" w:rsidRPr="00206ACB" w:rsidRDefault="001D3C14" w:rsidP="00E05C69">
      <w:r w:rsidRPr="00206ACB">
        <w:t>Since</w:t>
      </w:r>
      <w:r w:rsidR="00AC466E" w:rsidRPr="00206ACB">
        <w:t xml:space="preserve"> </w:t>
      </w:r>
      <w:r w:rsidRPr="00206ACB">
        <w:t>the</w:t>
      </w:r>
      <w:r w:rsidR="00AC466E" w:rsidRPr="00206ACB">
        <w:t xml:space="preserve"> </w:t>
      </w:r>
      <w:r w:rsidRPr="00206ACB">
        <w:t>attribute</w:t>
      </w:r>
      <w:r w:rsidR="00AC466E" w:rsidRPr="00206ACB">
        <w:t xml:space="preserve"> </w:t>
      </w:r>
      <w:r w:rsidRPr="00206ACB">
        <w:t>table</w:t>
      </w:r>
      <w:r w:rsidR="00AC466E" w:rsidRPr="00206ACB">
        <w:t xml:space="preserve"> </w:t>
      </w:r>
      <w:r w:rsidRPr="00206ACB">
        <w:t>is</w:t>
      </w:r>
      <w:r w:rsidR="00AC466E" w:rsidRPr="00206ACB">
        <w:t xml:space="preserve"> </w:t>
      </w:r>
      <w:r w:rsidRPr="00206ACB">
        <w:t>only</w:t>
      </w:r>
      <w:r w:rsidR="00AC466E" w:rsidRPr="00206ACB">
        <w:t xml:space="preserve"> </w:t>
      </w:r>
      <w:r w:rsidRPr="00206ACB">
        <w:t>64</w:t>
      </w:r>
      <w:r w:rsidR="00AC466E" w:rsidRPr="00206ACB">
        <w:t xml:space="preserve"> </w:t>
      </w:r>
      <w:r w:rsidRPr="00206ACB">
        <w:t>bytes,</w:t>
      </w:r>
      <w:r w:rsidR="00AC466E" w:rsidRPr="00206ACB">
        <w:t xml:space="preserve"> </w:t>
      </w:r>
      <w:r w:rsidRPr="00206ACB">
        <w:t>there</w:t>
      </w:r>
      <w:r w:rsidR="00AC466E" w:rsidRPr="00206ACB">
        <w:t xml:space="preserve"> </w:t>
      </w:r>
      <w:r w:rsidRPr="00206ACB">
        <w:t>isn't</w:t>
      </w:r>
      <w:r w:rsidR="00AC466E" w:rsidRPr="00206ACB">
        <w:t xml:space="preserve"> </w:t>
      </w:r>
      <w:r w:rsidRPr="00206ACB">
        <w:t>enough</w:t>
      </w:r>
      <w:r w:rsidR="00AC466E" w:rsidRPr="00206ACB">
        <w:t xml:space="preserve"> </w:t>
      </w:r>
      <w:r w:rsidRPr="00206ACB">
        <w:t>space</w:t>
      </w:r>
      <w:r w:rsidR="00AC466E" w:rsidRPr="00206ACB">
        <w:t xml:space="preserve"> </w:t>
      </w:r>
      <w:r w:rsidRPr="00206ACB">
        <w:t>to</w:t>
      </w:r>
      <w:r w:rsidR="00AC466E" w:rsidRPr="00206ACB">
        <w:t xml:space="preserve"> </w:t>
      </w:r>
      <w:r w:rsidRPr="00206ACB">
        <w:t>specify</w:t>
      </w:r>
      <w:r w:rsidR="00AC466E" w:rsidRPr="00206ACB">
        <w:t xml:space="preserve"> </w:t>
      </w:r>
      <w:r w:rsidRPr="00206ACB">
        <w:t>a</w:t>
      </w:r>
      <w:r w:rsidR="00AC466E" w:rsidRPr="00206ACB">
        <w:t xml:space="preserve"> </w:t>
      </w:r>
      <w:r w:rsidRPr="00206ACB">
        <w:t>palette</w:t>
      </w:r>
      <w:r w:rsidR="00AC466E" w:rsidRPr="00206ACB">
        <w:t xml:space="preserve"> </w:t>
      </w:r>
      <w:r w:rsidRPr="00206ACB">
        <w:t>for</w:t>
      </w:r>
      <w:r w:rsidR="00AC466E" w:rsidRPr="00206ACB">
        <w:t xml:space="preserve"> </w:t>
      </w:r>
      <w:r w:rsidRPr="00206ACB">
        <w:t>each</w:t>
      </w:r>
      <w:r w:rsidR="00AC466E" w:rsidRPr="00206ACB">
        <w:t xml:space="preserve"> </w:t>
      </w:r>
      <w:r w:rsidRPr="00206ACB">
        <w:t>individual</w:t>
      </w:r>
      <w:r w:rsidR="00AC466E" w:rsidRPr="00206ACB">
        <w:t xml:space="preserve"> </w:t>
      </w:r>
      <w:r w:rsidRPr="00206ACB">
        <w:t>background</w:t>
      </w:r>
      <w:r w:rsidR="00AC466E" w:rsidRPr="00206ACB">
        <w:t xml:space="preserve"> </w:t>
      </w:r>
      <w:r w:rsidRPr="00206ACB">
        <w:t>tile.</w:t>
      </w:r>
      <w:r w:rsidR="00AC466E" w:rsidRPr="00206ACB">
        <w:t xml:space="preserve"> </w:t>
      </w:r>
      <w:r w:rsidRPr="00206ACB">
        <w:t>Instead,</w:t>
      </w:r>
      <w:r w:rsidR="00AC466E" w:rsidRPr="00206ACB">
        <w:t xml:space="preserve"> </w:t>
      </w:r>
      <w:r w:rsidRPr="00206ACB">
        <w:t>each</w:t>
      </w:r>
      <w:r w:rsidR="00AC466E" w:rsidRPr="00206ACB">
        <w:t xml:space="preserve"> </w:t>
      </w:r>
      <w:r w:rsidRPr="00206ACB">
        <w:t>byte</w:t>
      </w:r>
      <w:r w:rsidR="00AC466E" w:rsidRPr="00206ACB">
        <w:t xml:space="preserve"> </w:t>
      </w:r>
      <w:r w:rsidRPr="00206ACB">
        <w:t>of</w:t>
      </w:r>
      <w:r w:rsidR="00AC466E" w:rsidRPr="00206ACB">
        <w:t xml:space="preserve"> </w:t>
      </w:r>
      <w:r w:rsidRPr="00206ACB">
        <w:t>the</w:t>
      </w:r>
      <w:r w:rsidR="00AC466E" w:rsidRPr="00206ACB">
        <w:t xml:space="preserve"> </w:t>
      </w:r>
      <w:r w:rsidRPr="00206ACB">
        <w:t>attribute</w:t>
      </w:r>
      <w:r w:rsidR="00AC466E" w:rsidRPr="00206ACB">
        <w:t xml:space="preserve"> </w:t>
      </w:r>
      <w:r w:rsidRPr="00206ACB">
        <w:t>table</w:t>
      </w:r>
      <w:r w:rsidR="00AC466E" w:rsidRPr="00206ACB">
        <w:t xml:space="preserve"> </w:t>
      </w:r>
      <w:r w:rsidRPr="00206ACB">
        <w:t>specifies</w:t>
      </w:r>
      <w:r w:rsidR="00AC466E" w:rsidRPr="00206ACB">
        <w:t xml:space="preserve"> </w:t>
      </w:r>
      <w:r w:rsidRPr="00206ACB">
        <w:t>the</w:t>
      </w:r>
      <w:r w:rsidR="00AC466E" w:rsidRPr="00206ACB">
        <w:t xml:space="preserve"> </w:t>
      </w:r>
      <w:r w:rsidRPr="00206ACB">
        <w:t>palette</w:t>
      </w:r>
      <w:r w:rsidR="00AC466E" w:rsidRPr="00206ACB">
        <w:t xml:space="preserve"> </w:t>
      </w:r>
      <w:r w:rsidRPr="00206ACB">
        <w:t>colors</w:t>
      </w:r>
      <w:r w:rsidR="00AC466E" w:rsidRPr="00206ACB">
        <w:t xml:space="preserve"> </w:t>
      </w:r>
      <w:r w:rsidRPr="00206ACB">
        <w:t>for</w:t>
      </w:r>
      <w:r w:rsidR="00AC466E" w:rsidRPr="00206ACB">
        <w:t xml:space="preserve"> </w:t>
      </w:r>
      <w:r w:rsidRPr="00206ACB">
        <w:t>sixteen</w:t>
      </w:r>
      <w:r w:rsidR="00AC466E" w:rsidRPr="00206ACB">
        <w:t xml:space="preserve"> </w:t>
      </w:r>
      <w:r w:rsidRPr="00206ACB">
        <w:t>background</w:t>
      </w:r>
      <w:r w:rsidR="00AC466E" w:rsidRPr="00206ACB">
        <w:t xml:space="preserve"> </w:t>
      </w:r>
      <w:r w:rsidRPr="00206ACB">
        <w:t>tiles,</w:t>
      </w:r>
      <w:r w:rsidR="00AC466E" w:rsidRPr="00206ACB">
        <w:t xml:space="preserve"> </w:t>
      </w:r>
      <w:r w:rsidRPr="00206ACB">
        <w:t>in</w:t>
      </w:r>
      <w:r w:rsidR="00AC466E" w:rsidRPr="00206ACB">
        <w:t xml:space="preserve"> </w:t>
      </w:r>
      <w:r w:rsidRPr="00206ACB">
        <w:t>a</w:t>
      </w:r>
      <w:r w:rsidR="00AC466E" w:rsidRPr="00206ACB">
        <w:t xml:space="preserve"> </w:t>
      </w:r>
      <w:r w:rsidRPr="00206ACB">
        <w:t>four-by-four</w:t>
      </w:r>
      <w:r w:rsidR="00AC466E" w:rsidRPr="00206ACB">
        <w:t xml:space="preserve"> </w:t>
      </w:r>
      <w:r w:rsidRPr="00206ACB">
        <w:t>square.</w:t>
      </w:r>
      <w:r w:rsidR="00AC466E" w:rsidRPr="00206ACB">
        <w:t xml:space="preserve"> </w:t>
      </w:r>
      <w:r w:rsidRPr="00206ACB">
        <w:t>Bits</w:t>
      </w:r>
      <w:r w:rsidR="00AC466E" w:rsidRPr="00206ACB">
        <w:t xml:space="preserve"> </w:t>
      </w:r>
      <w:r w:rsidRPr="00206ACB">
        <w:t>0-1</w:t>
      </w:r>
      <w:r w:rsidR="00AC466E" w:rsidRPr="00206ACB">
        <w:t xml:space="preserve"> </w:t>
      </w:r>
      <w:r w:rsidRPr="00206ACB">
        <w:t>of</w:t>
      </w:r>
      <w:r w:rsidR="00AC466E" w:rsidRPr="00206ACB">
        <w:t xml:space="preserve"> </w:t>
      </w:r>
      <w:r w:rsidRPr="00206ACB">
        <w:t>each</w:t>
      </w:r>
      <w:r w:rsidR="00AC466E" w:rsidRPr="00206ACB">
        <w:t xml:space="preserve"> </w:t>
      </w:r>
      <w:r w:rsidRPr="00206ACB">
        <w:t>byte</w:t>
      </w:r>
      <w:r w:rsidR="00AC466E" w:rsidRPr="00206ACB">
        <w:t xml:space="preserve"> </w:t>
      </w:r>
      <w:r w:rsidRPr="00206ACB">
        <w:t>specify</w:t>
      </w:r>
      <w:r w:rsidR="00AC466E" w:rsidRPr="00206ACB">
        <w:t xml:space="preserve"> </w:t>
      </w:r>
      <w:r w:rsidRPr="00206ACB">
        <w:t>the</w:t>
      </w:r>
      <w:r w:rsidR="00AC466E" w:rsidRPr="00206ACB">
        <w:t xml:space="preserve"> </w:t>
      </w:r>
      <w:r w:rsidRPr="00206ACB">
        <w:t>palette</w:t>
      </w:r>
      <w:r w:rsidR="00AC466E" w:rsidRPr="00206ACB">
        <w:t xml:space="preserve"> </w:t>
      </w:r>
      <w:r w:rsidRPr="00206ACB">
        <w:t>used</w:t>
      </w:r>
      <w:r w:rsidR="00AC466E" w:rsidRPr="00206ACB">
        <w:t xml:space="preserve"> </w:t>
      </w:r>
      <w:r w:rsidRPr="00206ACB">
        <w:t>for</w:t>
      </w:r>
      <w:r w:rsidR="00AC466E" w:rsidRPr="00206ACB">
        <w:t xml:space="preserve"> </w:t>
      </w:r>
      <w:r w:rsidRPr="00206ACB">
        <w:t>the</w:t>
      </w:r>
      <w:r w:rsidR="00AC466E" w:rsidRPr="00206ACB">
        <w:t xml:space="preserve"> </w:t>
      </w:r>
      <w:r w:rsidRPr="00206ACB">
        <w:t>top</w:t>
      </w:r>
      <w:r w:rsidR="00AC466E" w:rsidRPr="00206ACB">
        <w:t xml:space="preserve"> </w:t>
      </w:r>
      <w:r w:rsidRPr="00206ACB">
        <w:t>left</w:t>
      </w:r>
      <w:r w:rsidR="00AC466E" w:rsidRPr="00206ACB">
        <w:t xml:space="preserve"> </w:t>
      </w:r>
      <w:r w:rsidRPr="00206ACB">
        <w:t>two-by-two</w:t>
      </w:r>
      <w:r w:rsidR="00AC466E" w:rsidRPr="00206ACB">
        <w:t xml:space="preserve"> </w:t>
      </w:r>
      <w:r w:rsidRPr="00206ACB">
        <w:t>portion</w:t>
      </w:r>
      <w:r w:rsidR="00AC466E" w:rsidRPr="00206ACB">
        <w:t xml:space="preserve"> </w:t>
      </w:r>
      <w:r w:rsidRPr="00206ACB">
        <w:t>of</w:t>
      </w:r>
      <w:r w:rsidR="00AC466E" w:rsidRPr="00206ACB">
        <w:t xml:space="preserve"> </w:t>
      </w:r>
      <w:r w:rsidRPr="00206ACB">
        <w:t>the</w:t>
      </w:r>
      <w:r w:rsidR="00AC466E" w:rsidRPr="00206ACB">
        <w:t xml:space="preserve"> </w:t>
      </w:r>
      <w:r w:rsidRPr="00206ACB">
        <w:t>four-by-four</w:t>
      </w:r>
      <w:r w:rsidR="00AC466E" w:rsidRPr="00206ACB">
        <w:t xml:space="preserve"> </w:t>
      </w:r>
      <w:r w:rsidRPr="00206ACB">
        <w:t>area,</w:t>
      </w:r>
      <w:r w:rsidR="00AC466E" w:rsidRPr="00206ACB">
        <w:t xml:space="preserve"> </w:t>
      </w:r>
      <w:r w:rsidRPr="00206ACB">
        <w:t>bits</w:t>
      </w:r>
      <w:r w:rsidR="00AC466E" w:rsidRPr="00206ACB">
        <w:t xml:space="preserve"> </w:t>
      </w:r>
      <w:r w:rsidRPr="00206ACB">
        <w:t>2-3</w:t>
      </w:r>
      <w:r w:rsidR="00AC466E" w:rsidRPr="00206ACB">
        <w:t xml:space="preserve"> </w:t>
      </w:r>
      <w:r w:rsidRPr="00206ACB">
        <w:t>the</w:t>
      </w:r>
      <w:r w:rsidR="00AC466E" w:rsidRPr="00206ACB">
        <w:t xml:space="preserve"> </w:t>
      </w:r>
      <w:r w:rsidRPr="00206ACB">
        <w:t>top</w:t>
      </w:r>
      <w:r w:rsidR="00AC466E" w:rsidRPr="00206ACB">
        <w:t xml:space="preserve"> </w:t>
      </w:r>
      <w:r w:rsidRPr="00206ACB">
        <w:t>right,</w:t>
      </w:r>
      <w:r w:rsidR="00AC466E" w:rsidRPr="00206ACB">
        <w:t xml:space="preserve"> </w:t>
      </w:r>
      <w:r w:rsidRPr="00206ACB">
        <w:t>bits</w:t>
      </w:r>
      <w:r w:rsidR="00AC466E" w:rsidRPr="00206ACB">
        <w:t xml:space="preserve"> </w:t>
      </w:r>
      <w:r w:rsidRPr="00206ACB">
        <w:t>4-5</w:t>
      </w:r>
      <w:r w:rsidR="00AC466E" w:rsidRPr="00206ACB">
        <w:t xml:space="preserve"> </w:t>
      </w:r>
      <w:r w:rsidRPr="00206ACB">
        <w:t>cover</w:t>
      </w:r>
      <w:r w:rsidR="00AC466E" w:rsidRPr="00206ACB">
        <w:t xml:space="preserve"> </w:t>
      </w:r>
      <w:r w:rsidRPr="00206ACB">
        <w:t>the</w:t>
      </w:r>
      <w:r w:rsidR="00AC466E" w:rsidRPr="00206ACB">
        <w:t xml:space="preserve"> </w:t>
      </w:r>
      <w:r w:rsidRPr="00206ACB">
        <w:t>bottom</w:t>
      </w:r>
      <w:r w:rsidR="00AC466E" w:rsidRPr="00206ACB">
        <w:t xml:space="preserve"> </w:t>
      </w:r>
      <w:r w:rsidRPr="00206ACB">
        <w:t>left</w:t>
      </w:r>
      <w:r w:rsidR="00AC466E" w:rsidRPr="00206ACB">
        <w:t xml:space="preserve"> </w:t>
      </w:r>
      <w:r w:rsidRPr="00206ACB">
        <w:t>and</w:t>
      </w:r>
      <w:r w:rsidR="00AC466E" w:rsidRPr="00206ACB">
        <w:t xml:space="preserve"> </w:t>
      </w:r>
      <w:r w:rsidRPr="00206ACB">
        <w:t>bits</w:t>
      </w:r>
      <w:r w:rsidR="00AC466E" w:rsidRPr="00206ACB">
        <w:t xml:space="preserve"> </w:t>
      </w:r>
      <w:r w:rsidRPr="00206ACB">
        <w:t>6-7</w:t>
      </w:r>
      <w:r w:rsidR="00AC466E" w:rsidRPr="00206ACB">
        <w:t xml:space="preserve"> </w:t>
      </w:r>
      <w:r w:rsidRPr="00206ACB">
        <w:t>select</w:t>
      </w:r>
      <w:r w:rsidR="00AC466E" w:rsidRPr="00206ACB">
        <w:t xml:space="preserve"> </w:t>
      </w:r>
      <w:r w:rsidRPr="00206ACB">
        <w:t>a</w:t>
      </w:r>
      <w:r w:rsidR="00AC466E" w:rsidRPr="00206ACB">
        <w:t xml:space="preserve"> </w:t>
      </w:r>
      <w:r w:rsidRPr="00206ACB">
        <w:t>palette</w:t>
      </w:r>
      <w:r w:rsidR="00AC466E" w:rsidRPr="00206ACB">
        <w:t xml:space="preserve"> </w:t>
      </w:r>
      <w:r w:rsidRPr="00206ACB">
        <w:t>for</w:t>
      </w:r>
      <w:r w:rsidR="00AC466E" w:rsidRPr="00206ACB">
        <w:t xml:space="preserve"> </w:t>
      </w:r>
      <w:r w:rsidRPr="00206ACB">
        <w:t>the</w:t>
      </w:r>
      <w:r w:rsidR="00AC466E" w:rsidRPr="00206ACB">
        <w:t xml:space="preserve"> </w:t>
      </w:r>
      <w:r w:rsidRPr="00206ACB">
        <w:t>bottom</w:t>
      </w:r>
      <w:r w:rsidR="00AC466E" w:rsidRPr="00206ACB">
        <w:t xml:space="preserve"> </w:t>
      </w:r>
      <w:r w:rsidRPr="00206ACB">
        <w:t>right.</w:t>
      </w:r>
      <w:r w:rsidR="00AC466E" w:rsidRPr="00206ACB">
        <w:t xml:space="preserve"> </w:t>
      </w:r>
      <w:r w:rsidRPr="00206ACB">
        <w:t>This</w:t>
      </w:r>
      <w:r w:rsidR="00AC466E" w:rsidRPr="00206ACB">
        <w:t xml:space="preserve"> </w:t>
      </w:r>
      <w:r w:rsidRPr="00206ACB">
        <w:t>means</w:t>
      </w:r>
      <w:r w:rsidR="00AC466E" w:rsidRPr="00206ACB">
        <w:t xml:space="preserve"> </w:t>
      </w:r>
      <w:r w:rsidRPr="00206ACB">
        <w:t>that</w:t>
      </w:r>
      <w:r w:rsidR="00AC466E" w:rsidRPr="00206ACB">
        <w:t xml:space="preserve"> </w:t>
      </w:r>
      <w:r w:rsidRPr="00206ACB">
        <w:t>in</w:t>
      </w:r>
      <w:r w:rsidR="00AC466E" w:rsidRPr="00206ACB">
        <w:t xml:space="preserve"> </w:t>
      </w:r>
      <w:r w:rsidRPr="00206ACB">
        <w:t>addition</w:t>
      </w:r>
      <w:r w:rsidR="00AC466E" w:rsidRPr="00206ACB">
        <w:t xml:space="preserve"> </w:t>
      </w:r>
      <w:r w:rsidRPr="00206ACB">
        <w:t>to</w:t>
      </w:r>
      <w:r w:rsidR="00AC466E" w:rsidRPr="00206ACB">
        <w:t xml:space="preserve"> </w:t>
      </w:r>
      <w:r w:rsidRPr="00206ACB">
        <w:t>background</w:t>
      </w:r>
      <w:r w:rsidR="00AC466E" w:rsidRPr="00206ACB">
        <w:t xml:space="preserve"> </w:t>
      </w:r>
      <w:r w:rsidRPr="00206ACB">
        <w:t>tiles</w:t>
      </w:r>
      <w:r w:rsidR="00AC466E" w:rsidRPr="00206ACB">
        <w:t xml:space="preserve"> </w:t>
      </w:r>
      <w:r w:rsidRPr="00206ACB">
        <w:t>being</w:t>
      </w:r>
      <w:r w:rsidR="00AC466E" w:rsidRPr="00206ACB">
        <w:t xml:space="preserve"> </w:t>
      </w:r>
      <w:r w:rsidRPr="00206ACB">
        <w:t>fixed</w:t>
      </w:r>
      <w:r w:rsidR="00AC466E" w:rsidRPr="00206ACB">
        <w:t xml:space="preserve"> </w:t>
      </w:r>
      <w:r w:rsidRPr="00206ACB">
        <w:t>to</w:t>
      </w:r>
      <w:r w:rsidR="00AC466E" w:rsidRPr="00206ACB">
        <w:t xml:space="preserve"> </w:t>
      </w:r>
      <w:r w:rsidRPr="00206ACB">
        <w:t>a</w:t>
      </w:r>
      <w:r w:rsidR="00AC466E" w:rsidRPr="00206ACB">
        <w:t xml:space="preserve"> </w:t>
      </w:r>
      <w:r w:rsidRPr="00206ACB">
        <w:t>grid,</w:t>
      </w:r>
      <w:r w:rsidR="00AC466E" w:rsidRPr="00206ACB">
        <w:t xml:space="preserve"> </w:t>
      </w:r>
      <w:r w:rsidRPr="00206ACB">
        <w:t>color</w:t>
      </w:r>
      <w:r w:rsidR="00AC466E" w:rsidRPr="00206ACB">
        <w:t xml:space="preserve"> </w:t>
      </w:r>
      <w:r w:rsidRPr="00206ACB">
        <w:t>information</w:t>
      </w:r>
      <w:r w:rsidR="00AC466E" w:rsidRPr="00206ACB">
        <w:t xml:space="preserve"> </w:t>
      </w:r>
      <w:r w:rsidRPr="00206ACB">
        <w:t>is</w:t>
      </w:r>
      <w:r w:rsidR="00AC466E" w:rsidRPr="00206ACB">
        <w:t xml:space="preserve"> </w:t>
      </w:r>
      <w:r w:rsidRPr="00206ACB">
        <w:t>tied</w:t>
      </w:r>
      <w:r w:rsidR="00AC466E" w:rsidRPr="00206ACB">
        <w:t xml:space="preserve"> </w:t>
      </w:r>
      <w:r w:rsidRPr="00206ACB">
        <w:t>to</w:t>
      </w:r>
      <w:r w:rsidR="00AC466E" w:rsidRPr="00206ACB">
        <w:t xml:space="preserve"> </w:t>
      </w:r>
      <w:r w:rsidRPr="00206ACB">
        <w:t>its</w:t>
      </w:r>
      <w:r w:rsidR="00AC466E" w:rsidRPr="00206ACB">
        <w:t xml:space="preserve"> </w:t>
      </w:r>
      <w:r w:rsidRPr="00206ACB">
        <w:t>own</w:t>
      </w:r>
      <w:r w:rsidR="00AC466E" w:rsidRPr="00206ACB">
        <w:t xml:space="preserve"> </w:t>
      </w:r>
      <w:r w:rsidRPr="00206ACB">
        <w:t>grid</w:t>
      </w:r>
      <w:r w:rsidR="00AC466E" w:rsidRPr="00206ACB">
        <w:t xml:space="preserve"> </w:t>
      </w:r>
      <w:r w:rsidRPr="00206ACB">
        <w:t>as</w:t>
      </w:r>
      <w:r w:rsidR="00AC466E" w:rsidRPr="00206ACB">
        <w:t xml:space="preserve"> </w:t>
      </w:r>
      <w:r w:rsidRPr="00206ACB">
        <w:t>well.</w:t>
      </w:r>
    </w:p>
    <w:p w14:paraId="1BE71FB8" w14:textId="77777777" w:rsidR="00115696" w:rsidRPr="00206ACB" w:rsidRDefault="001D3C14" w:rsidP="00E05C69">
      <w:pPr>
        <w:ind w:firstLine="0"/>
        <w:jc w:val="center"/>
        <w:rPr>
          <w:rFonts w:cstheme="minorHAnsi"/>
          <w:szCs w:val="26"/>
        </w:rPr>
      </w:pPr>
      <w:r w:rsidRPr="00206ACB">
        <w:rPr>
          <w:rFonts w:cstheme="minorHAnsi"/>
          <w:noProof/>
          <w:szCs w:val="26"/>
        </w:rPr>
        <w:drawing>
          <wp:inline distT="0" distB="0" distL="0" distR="0" wp14:anchorId="6965F42B" wp14:editId="63FC5F2F">
            <wp:extent cx="3568164" cy="2103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68164" cy="2103120"/>
                    </a:xfrm>
                    <a:prstGeom prst="rect">
                      <a:avLst/>
                    </a:prstGeom>
                    <a:noFill/>
                    <a:ln>
                      <a:noFill/>
                    </a:ln>
                  </pic:spPr>
                </pic:pic>
              </a:graphicData>
            </a:graphic>
          </wp:inline>
        </w:drawing>
      </w:r>
    </w:p>
    <w:p w14:paraId="30B8FD15" w14:textId="4E6B7440" w:rsidR="001D3C14" w:rsidRPr="00206ACB" w:rsidRDefault="001D3C14" w:rsidP="00E05C69">
      <w:pPr>
        <w:ind w:firstLine="0"/>
        <w:jc w:val="center"/>
        <w:rPr>
          <w:rFonts w:cstheme="minorHAnsi"/>
          <w:sz w:val="24"/>
          <w:szCs w:val="24"/>
        </w:rPr>
      </w:pPr>
      <w:r w:rsidRPr="00206ACB">
        <w:rPr>
          <w:rFonts w:cstheme="minorHAnsi"/>
          <w:sz w:val="24"/>
          <w:szCs w:val="24"/>
        </w:rPr>
        <w:t>An</w:t>
      </w:r>
      <w:r w:rsidR="00AC466E" w:rsidRPr="00206ACB">
        <w:rPr>
          <w:rFonts w:cstheme="minorHAnsi"/>
          <w:sz w:val="24"/>
          <w:szCs w:val="24"/>
        </w:rPr>
        <w:t xml:space="preserve"> </w:t>
      </w:r>
      <w:r w:rsidRPr="00206ACB">
        <w:rPr>
          <w:rFonts w:cstheme="minorHAnsi"/>
          <w:sz w:val="24"/>
          <w:szCs w:val="24"/>
        </w:rPr>
        <w:t>illustration</w:t>
      </w:r>
      <w:r w:rsidR="00AC466E" w:rsidRPr="00206ACB">
        <w:rPr>
          <w:rFonts w:cstheme="minorHAnsi"/>
          <w:sz w:val="24"/>
          <w:szCs w:val="24"/>
        </w:rPr>
        <w:t xml:space="preserve"> </w:t>
      </w:r>
      <w:r w:rsidRPr="00206ACB">
        <w:rPr>
          <w:rFonts w:cstheme="minorHAnsi"/>
          <w:sz w:val="24"/>
          <w:szCs w:val="24"/>
        </w:rPr>
        <w:t>of</w:t>
      </w:r>
      <w:r w:rsidR="00AC466E" w:rsidRPr="00206ACB">
        <w:rPr>
          <w:rFonts w:cstheme="minorHAnsi"/>
          <w:sz w:val="24"/>
          <w:szCs w:val="24"/>
        </w:rPr>
        <w:t xml:space="preserve"> </w:t>
      </w:r>
      <w:r w:rsidRPr="00206ACB">
        <w:rPr>
          <w:rFonts w:cstheme="minorHAnsi"/>
          <w:sz w:val="24"/>
          <w:szCs w:val="24"/>
        </w:rPr>
        <w:t>how</w:t>
      </w:r>
      <w:r w:rsidR="00AC466E" w:rsidRPr="00206ACB">
        <w:rPr>
          <w:rFonts w:cstheme="minorHAnsi"/>
          <w:sz w:val="24"/>
          <w:szCs w:val="24"/>
        </w:rPr>
        <w:t xml:space="preserve"> </w:t>
      </w:r>
      <w:r w:rsidRPr="00206ACB">
        <w:rPr>
          <w:rFonts w:cstheme="minorHAnsi"/>
          <w:sz w:val="24"/>
          <w:szCs w:val="24"/>
        </w:rPr>
        <w:t>each</w:t>
      </w:r>
      <w:r w:rsidR="00AC466E" w:rsidRPr="00206ACB">
        <w:rPr>
          <w:rFonts w:cstheme="minorHAnsi"/>
          <w:sz w:val="24"/>
          <w:szCs w:val="24"/>
        </w:rPr>
        <w:t xml:space="preserve"> </w:t>
      </w:r>
      <w:r w:rsidRPr="00206ACB">
        <w:rPr>
          <w:rFonts w:cstheme="minorHAnsi"/>
          <w:sz w:val="24"/>
          <w:szCs w:val="24"/>
        </w:rPr>
        <w:t>byte</w:t>
      </w:r>
      <w:r w:rsidR="00AC466E" w:rsidRPr="00206ACB">
        <w:rPr>
          <w:rFonts w:cstheme="minorHAnsi"/>
          <w:sz w:val="24"/>
          <w:szCs w:val="24"/>
        </w:rPr>
        <w:t xml:space="preserve"> </w:t>
      </w:r>
      <w:r w:rsidRPr="00206ACB">
        <w:rPr>
          <w:rFonts w:cstheme="minorHAnsi"/>
          <w:sz w:val="24"/>
          <w:szCs w:val="24"/>
        </w:rPr>
        <w:t>of</w:t>
      </w:r>
      <w:r w:rsidR="00AC466E" w:rsidRPr="00206ACB">
        <w:rPr>
          <w:rFonts w:cstheme="minorHAnsi"/>
          <w:sz w:val="24"/>
          <w:szCs w:val="24"/>
        </w:rPr>
        <w:t xml:space="preserve"> </w:t>
      </w:r>
      <w:r w:rsidRPr="00206ACB">
        <w:rPr>
          <w:rFonts w:cstheme="minorHAnsi"/>
          <w:sz w:val="24"/>
          <w:szCs w:val="24"/>
        </w:rPr>
        <w:t>the</w:t>
      </w:r>
      <w:r w:rsidR="00AC466E" w:rsidRPr="00206ACB">
        <w:rPr>
          <w:rFonts w:cstheme="minorHAnsi"/>
          <w:sz w:val="24"/>
          <w:szCs w:val="24"/>
        </w:rPr>
        <w:t xml:space="preserve"> </w:t>
      </w:r>
      <w:r w:rsidRPr="00206ACB">
        <w:rPr>
          <w:rFonts w:cstheme="minorHAnsi"/>
          <w:sz w:val="24"/>
          <w:szCs w:val="24"/>
        </w:rPr>
        <w:t>attribute</w:t>
      </w:r>
      <w:r w:rsidR="00AC466E" w:rsidRPr="00206ACB">
        <w:rPr>
          <w:rFonts w:cstheme="minorHAnsi"/>
          <w:sz w:val="24"/>
          <w:szCs w:val="24"/>
        </w:rPr>
        <w:t xml:space="preserve"> </w:t>
      </w:r>
      <w:r w:rsidRPr="00206ACB">
        <w:rPr>
          <w:rFonts w:cstheme="minorHAnsi"/>
          <w:sz w:val="24"/>
          <w:szCs w:val="24"/>
        </w:rPr>
        <w:t>table</w:t>
      </w:r>
      <w:r w:rsidR="00AC466E" w:rsidRPr="00206ACB">
        <w:rPr>
          <w:rFonts w:cstheme="minorHAnsi"/>
          <w:sz w:val="24"/>
          <w:szCs w:val="24"/>
        </w:rPr>
        <w:t xml:space="preserve"> </w:t>
      </w:r>
      <w:r w:rsidRPr="00206ACB">
        <w:rPr>
          <w:rFonts w:cstheme="minorHAnsi"/>
          <w:sz w:val="24"/>
          <w:szCs w:val="24"/>
        </w:rPr>
        <w:t>determines</w:t>
      </w:r>
      <w:r w:rsidR="00AC466E" w:rsidRPr="00206ACB">
        <w:rPr>
          <w:rFonts w:cstheme="minorHAnsi"/>
          <w:sz w:val="24"/>
          <w:szCs w:val="24"/>
        </w:rPr>
        <w:t xml:space="preserve"> </w:t>
      </w:r>
      <w:r w:rsidRPr="00206ACB">
        <w:rPr>
          <w:rFonts w:cstheme="minorHAnsi"/>
          <w:sz w:val="24"/>
          <w:szCs w:val="24"/>
        </w:rPr>
        <w:t>palettes</w:t>
      </w:r>
      <w:r w:rsidR="00AC466E" w:rsidRPr="00206ACB">
        <w:rPr>
          <w:rFonts w:cstheme="minorHAnsi"/>
          <w:sz w:val="24"/>
          <w:szCs w:val="24"/>
        </w:rPr>
        <w:t xml:space="preserve"> </w:t>
      </w:r>
      <w:r w:rsidRPr="00206ACB">
        <w:rPr>
          <w:rFonts w:cstheme="minorHAnsi"/>
          <w:sz w:val="24"/>
          <w:szCs w:val="24"/>
        </w:rPr>
        <w:t>for</w:t>
      </w:r>
      <w:r w:rsidR="00AC466E" w:rsidRPr="00206ACB">
        <w:rPr>
          <w:rFonts w:cstheme="minorHAnsi"/>
          <w:sz w:val="24"/>
          <w:szCs w:val="24"/>
        </w:rPr>
        <w:t xml:space="preserve"> </w:t>
      </w:r>
      <w:r w:rsidRPr="00206ACB">
        <w:rPr>
          <w:rFonts w:cstheme="minorHAnsi"/>
          <w:sz w:val="24"/>
          <w:szCs w:val="24"/>
        </w:rPr>
        <w:t>sixteen</w:t>
      </w:r>
      <w:r w:rsidR="00AC466E" w:rsidRPr="00206ACB">
        <w:rPr>
          <w:rFonts w:cstheme="minorHAnsi"/>
          <w:sz w:val="24"/>
          <w:szCs w:val="24"/>
        </w:rPr>
        <w:t xml:space="preserve"> </w:t>
      </w:r>
      <w:r w:rsidRPr="00206ACB">
        <w:rPr>
          <w:rFonts w:cstheme="minorHAnsi"/>
          <w:sz w:val="24"/>
          <w:szCs w:val="24"/>
        </w:rPr>
        <w:t>background</w:t>
      </w:r>
      <w:r w:rsidR="00AC466E" w:rsidRPr="00206ACB">
        <w:rPr>
          <w:rFonts w:cstheme="minorHAnsi"/>
          <w:sz w:val="24"/>
          <w:szCs w:val="24"/>
        </w:rPr>
        <w:t xml:space="preserve"> </w:t>
      </w:r>
      <w:r w:rsidRPr="00206ACB">
        <w:rPr>
          <w:rFonts w:cstheme="minorHAnsi"/>
          <w:sz w:val="24"/>
          <w:szCs w:val="24"/>
        </w:rPr>
        <w:t>tiles.</w:t>
      </w:r>
    </w:p>
    <w:p w14:paraId="43D1E34C" w14:textId="60291155" w:rsidR="001D3C14" w:rsidRPr="00206ACB" w:rsidRDefault="001D3C14" w:rsidP="00E05C69">
      <w:r w:rsidRPr="00206ACB">
        <w:t>As</w:t>
      </w:r>
      <w:r w:rsidR="00AC466E" w:rsidRPr="00206ACB">
        <w:t xml:space="preserve"> </w:t>
      </w:r>
      <w:r w:rsidRPr="00206ACB">
        <w:t>a</w:t>
      </w:r>
      <w:r w:rsidR="00AC466E" w:rsidRPr="00206ACB">
        <w:t xml:space="preserve"> </w:t>
      </w:r>
      <w:r w:rsidRPr="00206ACB">
        <w:t>consequence</w:t>
      </w:r>
      <w:r w:rsidR="00AC466E" w:rsidRPr="00206ACB">
        <w:t xml:space="preserve"> </w:t>
      </w:r>
      <w:r w:rsidRPr="00206ACB">
        <w:t>of</w:t>
      </w:r>
      <w:r w:rsidR="00AC466E" w:rsidRPr="00206ACB">
        <w:t xml:space="preserve"> </w:t>
      </w:r>
      <w:r w:rsidRPr="00206ACB">
        <w:t>attribute</w:t>
      </w:r>
      <w:r w:rsidR="00AC466E" w:rsidRPr="00206ACB">
        <w:t xml:space="preserve"> </w:t>
      </w:r>
      <w:r w:rsidRPr="00206ACB">
        <w:t>table</w:t>
      </w:r>
      <w:r w:rsidR="00AC466E" w:rsidRPr="00206ACB">
        <w:t xml:space="preserve"> </w:t>
      </w:r>
      <w:r w:rsidRPr="00206ACB">
        <w:t>limitations,</w:t>
      </w:r>
      <w:r w:rsidR="00AC466E" w:rsidRPr="00206ACB">
        <w:t xml:space="preserve"> </w:t>
      </w:r>
      <w:r w:rsidRPr="00206ACB">
        <w:t>background</w:t>
      </w:r>
      <w:r w:rsidR="00AC466E" w:rsidRPr="00206ACB">
        <w:t xml:space="preserve"> </w:t>
      </w:r>
      <w:r w:rsidRPr="00206ACB">
        <w:t>objects</w:t>
      </w:r>
      <w:r w:rsidR="00AC466E" w:rsidRPr="00206ACB">
        <w:t xml:space="preserve"> </w:t>
      </w:r>
      <w:r w:rsidRPr="00206ACB">
        <w:t>are</w:t>
      </w:r>
      <w:r w:rsidR="00AC466E" w:rsidRPr="00206ACB">
        <w:t xml:space="preserve"> </w:t>
      </w:r>
      <w:r w:rsidRPr="00206ACB">
        <w:t>generally</w:t>
      </w:r>
      <w:r w:rsidR="00AC466E" w:rsidRPr="00206ACB">
        <w:t xml:space="preserve"> </w:t>
      </w:r>
      <w:r w:rsidRPr="00206ACB">
        <w:t>drawn</w:t>
      </w:r>
      <w:r w:rsidR="00AC466E" w:rsidRPr="00206ACB">
        <w:t xml:space="preserve"> </w:t>
      </w:r>
      <w:r w:rsidRPr="00206ACB">
        <w:t>in</w:t>
      </w:r>
      <w:r w:rsidR="00AC466E" w:rsidRPr="00206ACB">
        <w:t xml:space="preserve"> </w:t>
      </w:r>
      <w:r w:rsidRPr="00206ACB">
        <w:t>2x2</w:t>
      </w:r>
      <w:r w:rsidR="00AC466E" w:rsidRPr="00206ACB">
        <w:t xml:space="preserve"> </w:t>
      </w:r>
      <w:r w:rsidRPr="00206ACB">
        <w:t>tile</w:t>
      </w:r>
      <w:r w:rsidR="00AC466E" w:rsidRPr="00206ACB">
        <w:t xml:space="preserve"> </w:t>
      </w:r>
      <w:r w:rsidRPr="00206ACB">
        <w:t>units.</w:t>
      </w:r>
      <w:r w:rsidR="00AC466E" w:rsidRPr="00206ACB">
        <w:t xml:space="preserve"> </w:t>
      </w:r>
      <w:r w:rsidRPr="00206ACB">
        <w:t>We</w:t>
      </w:r>
      <w:r w:rsidR="00AC466E" w:rsidRPr="00206ACB">
        <w:t xml:space="preserve"> </w:t>
      </w:r>
      <w:r w:rsidRPr="00206ACB">
        <w:t>call</w:t>
      </w:r>
      <w:r w:rsidR="00AC466E" w:rsidRPr="00206ACB">
        <w:t xml:space="preserve"> </w:t>
      </w:r>
      <w:r w:rsidRPr="00206ACB">
        <w:t>these</w:t>
      </w:r>
      <w:r w:rsidR="00AC466E" w:rsidRPr="00206ACB">
        <w:t xml:space="preserve"> </w:t>
      </w:r>
      <w:r w:rsidRPr="00206ACB">
        <w:t>larger</w:t>
      </w:r>
      <w:r w:rsidR="00AC466E" w:rsidRPr="00206ACB">
        <w:t xml:space="preserve"> </w:t>
      </w:r>
      <w:r w:rsidRPr="00206ACB">
        <w:t>objects</w:t>
      </w:r>
      <w:r w:rsidR="00AC466E" w:rsidRPr="00206ACB">
        <w:t xml:space="preserve"> </w:t>
      </w:r>
      <w:r w:rsidRPr="00206ACB">
        <w:rPr>
          <w:rStyle w:val="Emphasis"/>
          <w:rFonts w:cstheme="minorHAnsi"/>
          <w:color w:val="111111"/>
          <w:szCs w:val="26"/>
        </w:rPr>
        <w:t>metatiles</w:t>
      </w:r>
      <w:r w:rsidRPr="00206ACB">
        <w:t>.</w:t>
      </w:r>
    </w:p>
    <w:p w14:paraId="1EBDDD5C" w14:textId="77777777" w:rsidR="00115696" w:rsidRPr="00206ACB" w:rsidRDefault="001D3C14" w:rsidP="00E05C69">
      <w:pPr>
        <w:ind w:firstLine="0"/>
        <w:jc w:val="center"/>
        <w:rPr>
          <w:rFonts w:cstheme="minorHAnsi"/>
          <w:szCs w:val="26"/>
        </w:rPr>
      </w:pPr>
      <w:r w:rsidRPr="00206ACB">
        <w:rPr>
          <w:rFonts w:cstheme="minorHAnsi"/>
          <w:noProof/>
          <w:szCs w:val="26"/>
        </w:rPr>
        <w:drawing>
          <wp:inline distT="0" distB="0" distL="0" distR="0" wp14:anchorId="075503B2" wp14:editId="6D2822C3">
            <wp:extent cx="1807170" cy="18288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07170" cy="1828800"/>
                    </a:xfrm>
                    <a:prstGeom prst="rect">
                      <a:avLst/>
                    </a:prstGeom>
                    <a:noFill/>
                    <a:ln>
                      <a:noFill/>
                    </a:ln>
                  </pic:spPr>
                </pic:pic>
              </a:graphicData>
            </a:graphic>
          </wp:inline>
        </w:drawing>
      </w:r>
    </w:p>
    <w:p w14:paraId="6609BE30" w14:textId="4921560E" w:rsidR="001D3C14" w:rsidRPr="00206ACB" w:rsidRDefault="001D3C14" w:rsidP="00E05C69">
      <w:pPr>
        <w:ind w:firstLine="0"/>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question</w:t>
      </w:r>
      <w:r w:rsidR="00AC466E" w:rsidRPr="00206ACB">
        <w:rPr>
          <w:rFonts w:cstheme="minorHAnsi"/>
          <w:szCs w:val="26"/>
        </w:rPr>
        <w:t xml:space="preserve"> </w:t>
      </w:r>
      <w:r w:rsidRPr="00206ACB">
        <w:rPr>
          <w:rFonts w:cstheme="minorHAnsi"/>
          <w:szCs w:val="26"/>
        </w:rPr>
        <w:t>mark</w:t>
      </w:r>
      <w:r w:rsidR="00AC466E" w:rsidRPr="00206ACB">
        <w:rPr>
          <w:rFonts w:cstheme="minorHAnsi"/>
          <w:szCs w:val="26"/>
        </w:rPr>
        <w:t xml:space="preserve"> </w:t>
      </w:r>
      <w:r w:rsidRPr="00206ACB">
        <w:rPr>
          <w:rFonts w:cstheme="minorHAnsi"/>
          <w:szCs w:val="26"/>
        </w:rPr>
        <w:t>(?)</w:t>
      </w:r>
      <w:r w:rsidR="00AC466E" w:rsidRPr="00206ACB">
        <w:rPr>
          <w:rFonts w:cstheme="minorHAnsi"/>
          <w:szCs w:val="26"/>
        </w:rPr>
        <w:t xml:space="preserve"> </w:t>
      </w:r>
      <w:r w:rsidRPr="00206ACB">
        <w:rPr>
          <w:rFonts w:cstheme="minorHAnsi"/>
          <w:szCs w:val="26"/>
        </w:rPr>
        <w:t>block</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r w:rsidRPr="00206ACB">
        <w:rPr>
          <w:rStyle w:val="Emphasis"/>
          <w:rFonts w:cstheme="minorHAnsi"/>
          <w:szCs w:val="26"/>
        </w:rPr>
        <w:t>Super</w:t>
      </w:r>
      <w:r w:rsidR="00AC466E" w:rsidRPr="00206ACB">
        <w:rPr>
          <w:rStyle w:val="Emphasis"/>
          <w:rFonts w:cstheme="minorHAnsi"/>
          <w:szCs w:val="26"/>
        </w:rPr>
        <w:t xml:space="preserve"> </w:t>
      </w:r>
      <w:r w:rsidRPr="00206ACB">
        <w:rPr>
          <w:rStyle w:val="Emphasis"/>
          <w:rFonts w:cstheme="minorHAnsi"/>
          <w:szCs w:val="26"/>
        </w:rPr>
        <w:t>Mario</w:t>
      </w:r>
      <w:r w:rsidR="00AC466E" w:rsidRPr="00206ACB">
        <w:rPr>
          <w:rStyle w:val="Emphasis"/>
          <w:rFonts w:cstheme="minorHAnsi"/>
          <w:szCs w:val="26"/>
        </w:rPr>
        <w:t xml:space="preserve"> </w:t>
      </w:r>
      <w:r w:rsidRPr="00206ACB">
        <w:rPr>
          <w:rStyle w:val="Emphasis"/>
          <w:rFonts w:cstheme="minorHAnsi"/>
          <w:szCs w:val="26"/>
        </w:rPr>
        <w:t>Bros.</w:t>
      </w:r>
      <w:r w:rsidRPr="00206ACB">
        <w:rPr>
          <w:rFonts w:cstheme="minorHAnsi"/>
          <w:szCs w:val="26"/>
        </w:rPr>
        <w:t>,</w:t>
      </w:r>
      <w:r w:rsidR="00AC466E" w:rsidRPr="00206ACB">
        <w:rPr>
          <w:rFonts w:cstheme="minorHAnsi"/>
          <w:szCs w:val="26"/>
        </w:rPr>
        <w:t xml:space="preserve"> </w:t>
      </w:r>
      <w:r w:rsidRPr="00206ACB">
        <w:rPr>
          <w:rFonts w:cstheme="minorHAnsi"/>
          <w:szCs w:val="26"/>
        </w:rPr>
        <w:t>an</w:t>
      </w:r>
      <w:r w:rsidR="00AC466E" w:rsidRPr="00206ACB">
        <w:rPr>
          <w:rFonts w:cstheme="minorHAnsi"/>
          <w:szCs w:val="26"/>
        </w:rPr>
        <w:t xml:space="preserve"> </w:t>
      </w:r>
      <w:r w:rsidRPr="00206ACB">
        <w:rPr>
          <w:rFonts w:cstheme="minorHAnsi"/>
          <w:szCs w:val="26"/>
        </w:rPr>
        <w:t>example</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metatile.</w:t>
      </w:r>
    </w:p>
    <w:p w14:paraId="1ED220A4" w14:textId="14B12D1C" w:rsidR="001D3C14" w:rsidRPr="00206ACB" w:rsidRDefault="001D3C14" w:rsidP="00E05C69">
      <w:r w:rsidRPr="00206ACB">
        <w:t>The</w:t>
      </w:r>
      <w:r w:rsidR="00AC466E" w:rsidRPr="00206ACB">
        <w:t xml:space="preserve"> </w:t>
      </w:r>
      <w:r w:rsidRPr="00206ACB">
        <w:t>attribute</w:t>
      </w:r>
      <w:r w:rsidR="00AC466E" w:rsidRPr="00206ACB">
        <w:t xml:space="preserve"> </w:t>
      </w:r>
      <w:r w:rsidRPr="00206ACB">
        <w:t>table</w:t>
      </w:r>
      <w:r w:rsidR="00AC466E" w:rsidRPr="00206ACB">
        <w:t xml:space="preserve"> </w:t>
      </w:r>
      <w:r w:rsidRPr="00206ACB">
        <w:t>grid</w:t>
      </w:r>
      <w:r w:rsidR="00AC466E" w:rsidRPr="00206ACB">
        <w:t xml:space="preserve"> </w:t>
      </w:r>
      <w:r w:rsidRPr="00206ACB">
        <w:t>is</w:t>
      </w:r>
      <w:r w:rsidR="00AC466E" w:rsidRPr="00206ACB">
        <w:t xml:space="preserve"> </w:t>
      </w:r>
      <w:r w:rsidRPr="00206ACB">
        <w:t>also</w:t>
      </w:r>
      <w:r w:rsidR="00AC466E" w:rsidRPr="00206ACB">
        <w:t xml:space="preserve"> </w:t>
      </w:r>
      <w:r w:rsidRPr="00206ACB">
        <w:t>the</w:t>
      </w:r>
      <w:r w:rsidR="00AC466E" w:rsidRPr="00206ACB">
        <w:t xml:space="preserve"> </w:t>
      </w:r>
      <w:r w:rsidRPr="00206ACB">
        <w:t>reason</w:t>
      </w:r>
      <w:r w:rsidR="00AC466E" w:rsidRPr="00206ACB">
        <w:t xml:space="preserve"> </w:t>
      </w:r>
      <w:r w:rsidRPr="00206ACB">
        <w:t>why</w:t>
      </w:r>
      <w:r w:rsidR="00AC466E" w:rsidRPr="00206ACB">
        <w:t xml:space="preserve"> </w:t>
      </w:r>
      <w:r w:rsidRPr="00206ACB">
        <w:t>few</w:t>
      </w:r>
      <w:r w:rsidR="00AC466E" w:rsidRPr="00206ACB">
        <w:t xml:space="preserve"> </w:t>
      </w:r>
      <w:r w:rsidRPr="00206ACB">
        <w:t>NES</w:t>
      </w:r>
      <w:r w:rsidR="00AC466E" w:rsidRPr="00206ACB">
        <w:t xml:space="preserve"> </w:t>
      </w:r>
      <w:r w:rsidRPr="00206ACB">
        <w:t>games</w:t>
      </w:r>
      <w:r w:rsidR="00AC466E" w:rsidRPr="00206ACB">
        <w:t xml:space="preserve"> </w:t>
      </w:r>
      <w:r w:rsidRPr="00206ACB">
        <w:t>use</w:t>
      </w:r>
      <w:r w:rsidR="00AC466E" w:rsidRPr="00206ACB">
        <w:t xml:space="preserve"> </w:t>
      </w:r>
      <w:r w:rsidRPr="00206ACB">
        <w:t>an</w:t>
      </w:r>
      <w:r w:rsidR="00AC466E" w:rsidRPr="00206ACB">
        <w:t xml:space="preserve"> </w:t>
      </w:r>
      <w:r w:rsidRPr="00206ACB">
        <w:t>"isometric",</w:t>
      </w:r>
      <w:r w:rsidR="00AC466E" w:rsidRPr="00206ACB">
        <w:t xml:space="preserve"> </w:t>
      </w:r>
      <w:r w:rsidRPr="00206ACB">
        <w:t>or</w:t>
      </w:r>
      <w:r w:rsidR="00AC466E" w:rsidRPr="00206ACB">
        <w:t xml:space="preserve"> </w:t>
      </w:r>
      <w:r w:rsidRPr="00206ACB">
        <w:t>angled,</w:t>
      </w:r>
      <w:r w:rsidR="00AC466E" w:rsidRPr="00206ACB">
        <w:t xml:space="preserve"> </w:t>
      </w:r>
      <w:r w:rsidRPr="00206ACB">
        <w:t>display.</w:t>
      </w:r>
      <w:r w:rsidR="00AC466E" w:rsidRPr="00206ACB">
        <w:t xml:space="preserve"> </w:t>
      </w:r>
      <w:r w:rsidRPr="00206ACB">
        <w:t>Trying</w:t>
      </w:r>
      <w:r w:rsidR="00AC466E" w:rsidRPr="00206ACB">
        <w:t xml:space="preserve"> </w:t>
      </w:r>
      <w:r w:rsidRPr="00206ACB">
        <w:t>to</w:t>
      </w:r>
      <w:r w:rsidR="00AC466E" w:rsidRPr="00206ACB">
        <w:t xml:space="preserve"> </w:t>
      </w:r>
      <w:r w:rsidRPr="00206ACB">
        <w:t>draw</w:t>
      </w:r>
      <w:r w:rsidR="00AC466E" w:rsidRPr="00206ACB">
        <w:t xml:space="preserve"> </w:t>
      </w:r>
      <w:r w:rsidRPr="00206ACB">
        <w:t>backgrounds</w:t>
      </w:r>
      <w:r w:rsidR="00AC466E" w:rsidRPr="00206ACB">
        <w:t xml:space="preserve"> </w:t>
      </w:r>
      <w:r w:rsidRPr="00206ACB">
        <w:t>at</w:t>
      </w:r>
      <w:r w:rsidR="00AC466E" w:rsidRPr="00206ACB">
        <w:t xml:space="preserve"> </w:t>
      </w:r>
      <w:r w:rsidRPr="00206ACB">
        <w:t>an</w:t>
      </w:r>
      <w:r w:rsidR="00AC466E" w:rsidRPr="00206ACB">
        <w:t xml:space="preserve"> </w:t>
      </w:r>
      <w:r w:rsidRPr="00206ACB">
        <w:t>angle</w:t>
      </w:r>
      <w:r w:rsidR="00AC466E" w:rsidRPr="00206ACB">
        <w:t xml:space="preserve"> </w:t>
      </w:r>
      <w:r w:rsidRPr="00206ACB">
        <w:t>can</w:t>
      </w:r>
      <w:r w:rsidR="00AC466E" w:rsidRPr="00206ACB">
        <w:t xml:space="preserve"> </w:t>
      </w:r>
      <w:r w:rsidRPr="00206ACB">
        <w:t>cause</w:t>
      </w:r>
      <w:r w:rsidR="00AC466E" w:rsidRPr="00206ACB">
        <w:t xml:space="preserve"> </w:t>
      </w:r>
      <w:r w:rsidRPr="00206ACB">
        <w:t>color</w:t>
      </w:r>
      <w:r w:rsidR="00AC466E" w:rsidRPr="00206ACB">
        <w:t xml:space="preserve"> </w:t>
      </w:r>
      <w:r w:rsidRPr="00206ACB">
        <w:t>glitches</w:t>
      </w:r>
      <w:r w:rsidR="00AC466E" w:rsidRPr="00206ACB">
        <w:t xml:space="preserve"> </w:t>
      </w:r>
      <w:r w:rsidRPr="00206ACB">
        <w:t>when</w:t>
      </w:r>
      <w:r w:rsidR="00AC466E" w:rsidRPr="00206ACB">
        <w:t xml:space="preserve"> </w:t>
      </w:r>
      <w:r w:rsidRPr="00206ACB">
        <w:t>a</w:t>
      </w:r>
      <w:r w:rsidR="00AC466E" w:rsidRPr="00206ACB">
        <w:t xml:space="preserve"> </w:t>
      </w:r>
      <w:r w:rsidRPr="00206ACB">
        <w:t>large</w:t>
      </w:r>
      <w:r w:rsidR="00AC466E" w:rsidRPr="00206ACB">
        <w:t xml:space="preserve"> </w:t>
      </w:r>
      <w:r w:rsidRPr="00206ACB">
        <w:t>background</w:t>
      </w:r>
      <w:r w:rsidR="00AC466E" w:rsidRPr="00206ACB">
        <w:t xml:space="preserve"> </w:t>
      </w:r>
      <w:r w:rsidRPr="00206ACB">
        <w:t>section</w:t>
      </w:r>
      <w:r w:rsidR="00AC466E" w:rsidRPr="00206ACB">
        <w:t xml:space="preserve"> </w:t>
      </w:r>
      <w:r w:rsidRPr="00206ACB">
        <w:t>crosses</w:t>
      </w:r>
      <w:r w:rsidR="00AC466E" w:rsidRPr="00206ACB">
        <w:t xml:space="preserve"> </w:t>
      </w:r>
      <w:r w:rsidRPr="00206ACB">
        <w:t>attribute</w:t>
      </w:r>
      <w:r w:rsidR="00AC466E" w:rsidRPr="00206ACB">
        <w:t xml:space="preserve"> </w:t>
      </w:r>
      <w:r w:rsidRPr="00206ACB">
        <w:t>table</w:t>
      </w:r>
      <w:r w:rsidR="00AC466E" w:rsidRPr="00206ACB">
        <w:t xml:space="preserve"> </w:t>
      </w:r>
      <w:r w:rsidRPr="00206ACB">
        <w:t>boundaries.</w:t>
      </w:r>
    </w:p>
    <w:p w14:paraId="5E87484D" w14:textId="77777777" w:rsidR="00F80838" w:rsidRPr="00206ACB" w:rsidRDefault="001D3C14" w:rsidP="009944E9">
      <w:pPr>
        <w:jc w:val="center"/>
        <w:rPr>
          <w:rFonts w:cstheme="minorHAnsi"/>
          <w:szCs w:val="26"/>
        </w:rPr>
      </w:pPr>
      <w:r w:rsidRPr="00206ACB">
        <w:rPr>
          <w:rFonts w:cstheme="minorHAnsi"/>
          <w:noProof/>
          <w:szCs w:val="26"/>
        </w:rPr>
        <w:lastRenderedPageBreak/>
        <w:drawing>
          <wp:inline distT="0" distB="0" distL="0" distR="0" wp14:anchorId="637B709F" wp14:editId="51EE0544">
            <wp:extent cx="2223306" cy="2011680"/>
            <wp:effectExtent l="0" t="0" r="571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23306" cy="2011680"/>
                    </a:xfrm>
                    <a:prstGeom prst="rect">
                      <a:avLst/>
                    </a:prstGeom>
                    <a:noFill/>
                    <a:ln>
                      <a:noFill/>
                    </a:ln>
                  </pic:spPr>
                </pic:pic>
              </a:graphicData>
            </a:graphic>
          </wp:inline>
        </w:drawing>
      </w:r>
    </w:p>
    <w:p w14:paraId="0B7645E1" w14:textId="7A4A1243" w:rsidR="00312E34" w:rsidRDefault="001D3C14" w:rsidP="00F35E5B">
      <w:pPr>
        <w:jc w:val="center"/>
        <w:rPr>
          <w:rFonts w:cstheme="minorHAnsi"/>
          <w:szCs w:val="26"/>
        </w:rPr>
      </w:pPr>
      <w:r w:rsidRPr="00206ACB">
        <w:rPr>
          <w:rFonts w:cstheme="minorHAnsi"/>
          <w:szCs w:val="26"/>
        </w:rPr>
        <w:t>Backgrounds</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r w:rsidRPr="00206ACB">
        <w:rPr>
          <w:rStyle w:val="Emphasis"/>
          <w:rFonts w:cstheme="minorHAnsi"/>
          <w:szCs w:val="26"/>
        </w:rPr>
        <w:t>Snake,</w:t>
      </w:r>
      <w:r w:rsidR="00AC466E" w:rsidRPr="00206ACB">
        <w:rPr>
          <w:rStyle w:val="Emphasis"/>
          <w:rFonts w:cstheme="minorHAnsi"/>
          <w:szCs w:val="26"/>
        </w:rPr>
        <w:t xml:space="preserve"> </w:t>
      </w:r>
      <w:r w:rsidRPr="00206ACB">
        <w:rPr>
          <w:rStyle w:val="Emphasis"/>
          <w:rFonts w:cstheme="minorHAnsi"/>
          <w:szCs w:val="26"/>
        </w:rPr>
        <w:t>Rattle</w:t>
      </w:r>
      <w:r w:rsidR="00AC466E" w:rsidRPr="00206ACB">
        <w:rPr>
          <w:rStyle w:val="Emphasis"/>
          <w:rFonts w:cstheme="minorHAnsi"/>
          <w:szCs w:val="26"/>
        </w:rPr>
        <w:t xml:space="preserve"> </w:t>
      </w:r>
      <w:r w:rsidRPr="00206ACB">
        <w:rPr>
          <w:rStyle w:val="Emphasis"/>
          <w:rFonts w:cstheme="minorHAnsi"/>
          <w:szCs w:val="26"/>
        </w:rPr>
        <w:t>'n</w:t>
      </w:r>
      <w:r w:rsidR="00AC466E" w:rsidRPr="00206ACB">
        <w:rPr>
          <w:rStyle w:val="Emphasis"/>
          <w:rFonts w:cstheme="minorHAnsi"/>
          <w:szCs w:val="26"/>
        </w:rPr>
        <w:t xml:space="preserve"> </w:t>
      </w:r>
      <w:r w:rsidRPr="00206ACB">
        <w:rPr>
          <w:rStyle w:val="Emphasis"/>
          <w:rFonts w:cstheme="minorHAnsi"/>
          <w:szCs w:val="26"/>
        </w:rPr>
        <w:t>Roll</w:t>
      </w:r>
      <w:r w:rsidR="00AC466E" w:rsidRPr="00206ACB">
        <w:rPr>
          <w:rFonts w:cstheme="minorHAnsi"/>
          <w:szCs w:val="26"/>
        </w:rPr>
        <w:t xml:space="preserve"> </w:t>
      </w:r>
      <w:r w:rsidRPr="00206ACB">
        <w:rPr>
          <w:rFonts w:cstheme="minorHAnsi"/>
          <w:szCs w:val="26"/>
        </w:rPr>
        <w:t>(1990).</w:t>
      </w:r>
      <w:r w:rsidR="00AC466E" w:rsidRPr="00206ACB">
        <w:rPr>
          <w:rFonts w:cstheme="minorHAnsi"/>
          <w:szCs w:val="26"/>
        </w:rPr>
        <w:t xml:space="preserve"> </w:t>
      </w:r>
      <w:r w:rsidRPr="00206ACB">
        <w:rPr>
          <w:rFonts w:cstheme="minorHAnsi"/>
          <w:szCs w:val="26"/>
        </w:rPr>
        <w:t>Attribute</w:t>
      </w:r>
      <w:r w:rsidR="00AC466E" w:rsidRPr="00206ACB">
        <w:rPr>
          <w:rFonts w:cstheme="minorHAnsi"/>
          <w:szCs w:val="26"/>
        </w:rPr>
        <w:t xml:space="preserve"> </w:t>
      </w:r>
      <w:r w:rsidRPr="00206ACB">
        <w:rPr>
          <w:rFonts w:cstheme="minorHAnsi"/>
          <w:szCs w:val="26"/>
        </w:rPr>
        <w:t>table</w:t>
      </w:r>
      <w:r w:rsidR="00AC466E" w:rsidRPr="00206ACB">
        <w:rPr>
          <w:rFonts w:cstheme="minorHAnsi"/>
          <w:szCs w:val="26"/>
        </w:rPr>
        <w:t xml:space="preserve"> </w:t>
      </w:r>
      <w:r w:rsidRPr="00206ACB">
        <w:rPr>
          <w:rFonts w:cstheme="minorHAnsi"/>
          <w:szCs w:val="26"/>
        </w:rPr>
        <w:t>boundaries</w:t>
      </w:r>
      <w:r w:rsidR="00AC466E" w:rsidRPr="00206ACB">
        <w:rPr>
          <w:rFonts w:cstheme="minorHAnsi"/>
          <w:szCs w:val="26"/>
        </w:rPr>
        <w:t xml:space="preserve"> </w:t>
      </w:r>
      <w:r w:rsidRPr="00206ACB">
        <w:rPr>
          <w:rFonts w:cstheme="minorHAnsi"/>
          <w:szCs w:val="26"/>
        </w:rPr>
        <w:t>result</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one</w:t>
      </w:r>
      <w:r w:rsidR="00AC466E" w:rsidRPr="00206ACB">
        <w:rPr>
          <w:rFonts w:cstheme="minorHAnsi"/>
          <w:szCs w:val="26"/>
        </w:rPr>
        <w:t xml:space="preserve"> </w:t>
      </w:r>
      <w:r w:rsidRPr="00206ACB">
        <w:rPr>
          <w:rFonts w:cstheme="minorHAnsi"/>
          <w:szCs w:val="26"/>
        </w:rPr>
        <w:t>tile</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light</w:t>
      </w:r>
      <w:r w:rsidR="00AC466E" w:rsidRPr="00206ACB">
        <w:rPr>
          <w:rFonts w:cstheme="minorHAnsi"/>
          <w:szCs w:val="26"/>
        </w:rPr>
        <w:t xml:space="preserve"> </w:t>
      </w:r>
      <w:r w:rsidRPr="00206ACB">
        <w:rPr>
          <w:rFonts w:cstheme="minorHAnsi"/>
          <w:szCs w:val="26"/>
        </w:rPr>
        <w:t>blue</w:t>
      </w:r>
      <w:r w:rsidR="00AC466E" w:rsidRPr="00206ACB">
        <w:rPr>
          <w:rFonts w:cstheme="minorHAnsi"/>
          <w:szCs w:val="26"/>
        </w:rPr>
        <w:t xml:space="preserve"> </w:t>
      </w:r>
      <w:r w:rsidRPr="00206ACB">
        <w:rPr>
          <w:rFonts w:cstheme="minorHAnsi"/>
          <w:szCs w:val="26"/>
        </w:rPr>
        <w:t>"wall"</w:t>
      </w:r>
      <w:r w:rsidR="00AC466E" w:rsidRPr="00206ACB">
        <w:rPr>
          <w:rFonts w:cstheme="minorHAnsi"/>
          <w:szCs w:val="26"/>
        </w:rPr>
        <w:t xml:space="preserve"> </w:t>
      </w:r>
      <w:r w:rsidRPr="00206ACB">
        <w:rPr>
          <w:rFonts w:cstheme="minorHAnsi"/>
          <w:szCs w:val="26"/>
        </w:rPr>
        <w:t>appearing</w:t>
      </w:r>
      <w:r w:rsidR="00AC466E" w:rsidRPr="00206ACB">
        <w:rPr>
          <w:rFonts w:cstheme="minorHAnsi"/>
          <w:szCs w:val="26"/>
        </w:rPr>
        <w:t xml:space="preserve"> </w:t>
      </w:r>
      <w:r w:rsidRPr="00206ACB">
        <w:rPr>
          <w:rFonts w:cstheme="minorHAnsi"/>
          <w:szCs w:val="26"/>
        </w:rPr>
        <w:t>dark</w:t>
      </w:r>
      <w:r w:rsidR="00AC466E" w:rsidRPr="00206ACB">
        <w:rPr>
          <w:rFonts w:cstheme="minorHAnsi"/>
          <w:szCs w:val="26"/>
        </w:rPr>
        <w:t xml:space="preserve"> </w:t>
      </w:r>
      <w:r w:rsidRPr="00206ACB">
        <w:rPr>
          <w:rFonts w:cstheme="minorHAnsi"/>
          <w:szCs w:val="26"/>
        </w:rPr>
        <w:t>blue,</w:t>
      </w:r>
      <w:r w:rsidR="00AC466E" w:rsidRPr="00206ACB">
        <w:rPr>
          <w:rFonts w:cstheme="minorHAnsi"/>
          <w:szCs w:val="26"/>
        </w:rPr>
        <w:t xml:space="preserve"> </w:t>
      </w:r>
      <w:r w:rsidRPr="00206ACB">
        <w:rPr>
          <w:rFonts w:cstheme="minorHAnsi"/>
          <w:szCs w:val="26"/>
        </w:rPr>
        <w:t>since</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part</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same</w:t>
      </w:r>
      <w:r w:rsidR="00AC466E" w:rsidRPr="00206ACB">
        <w:rPr>
          <w:rFonts w:cstheme="minorHAnsi"/>
          <w:szCs w:val="26"/>
        </w:rPr>
        <w:t xml:space="preserve"> </w:t>
      </w:r>
      <w:r w:rsidRPr="00206ACB">
        <w:rPr>
          <w:rFonts w:cstheme="minorHAnsi"/>
          <w:szCs w:val="26"/>
        </w:rPr>
        <w:t>2x2</w:t>
      </w:r>
      <w:r w:rsidR="00AC466E" w:rsidRPr="00206ACB">
        <w:rPr>
          <w:rFonts w:cstheme="minorHAnsi"/>
          <w:szCs w:val="26"/>
        </w:rPr>
        <w:t xml:space="preserve"> </w:t>
      </w:r>
      <w:r w:rsidRPr="00206ACB">
        <w:rPr>
          <w:rFonts w:cstheme="minorHAnsi"/>
          <w:szCs w:val="26"/>
        </w:rPr>
        <w:t>palette</w:t>
      </w:r>
      <w:r w:rsidR="00AC466E" w:rsidRPr="00206ACB">
        <w:rPr>
          <w:rFonts w:cstheme="minorHAnsi"/>
          <w:szCs w:val="26"/>
        </w:rPr>
        <w:t xml:space="preserve"> </w:t>
      </w:r>
      <w:r w:rsidRPr="00206ACB">
        <w:rPr>
          <w:rFonts w:cstheme="minorHAnsi"/>
          <w:szCs w:val="26"/>
        </w:rPr>
        <w:t>block</w:t>
      </w:r>
      <w:r w:rsidR="00AC466E" w:rsidRPr="00206ACB">
        <w:rPr>
          <w:rFonts w:cstheme="minorHAnsi"/>
          <w:szCs w:val="26"/>
        </w:rPr>
        <w:t xml:space="preserve"> </w:t>
      </w:r>
      <w:r w:rsidRPr="00206ACB">
        <w:rPr>
          <w:rFonts w:cstheme="minorHAnsi"/>
          <w:szCs w:val="26"/>
        </w:rPr>
        <w:t>as</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dark</w:t>
      </w:r>
      <w:r w:rsidR="00AC466E" w:rsidRPr="00206ACB">
        <w:rPr>
          <w:rFonts w:cstheme="minorHAnsi"/>
          <w:szCs w:val="26"/>
        </w:rPr>
        <w:t xml:space="preserve"> </w:t>
      </w:r>
      <w:r w:rsidRPr="00206ACB">
        <w:rPr>
          <w:rFonts w:cstheme="minorHAnsi"/>
          <w:szCs w:val="26"/>
        </w:rPr>
        <w:t>blue</w:t>
      </w:r>
      <w:r w:rsidR="00AC466E" w:rsidRPr="00206ACB">
        <w:rPr>
          <w:rFonts w:cstheme="minorHAnsi"/>
          <w:szCs w:val="26"/>
        </w:rPr>
        <w:t xml:space="preserve"> </w:t>
      </w:r>
      <w:r w:rsidRPr="00206ACB">
        <w:rPr>
          <w:rFonts w:cstheme="minorHAnsi"/>
          <w:szCs w:val="26"/>
        </w:rPr>
        <w:t>triangle.</w:t>
      </w:r>
    </w:p>
    <w:p w14:paraId="3DBC736C" w14:textId="0D16779B" w:rsidR="008964BF" w:rsidRDefault="008964BF">
      <w:pPr>
        <w:widowControl/>
        <w:kinsoku/>
        <w:overflowPunct/>
        <w:autoSpaceDE/>
        <w:autoSpaceDN/>
        <w:spacing w:before="0" w:after="160" w:line="259" w:lineRule="auto"/>
        <w:ind w:firstLine="0"/>
        <w:jc w:val="left"/>
        <w:rPr>
          <w:rFonts w:cstheme="minorHAnsi"/>
          <w:szCs w:val="26"/>
        </w:rPr>
      </w:pPr>
      <w:r>
        <w:rPr>
          <w:rFonts w:cstheme="minorHAnsi"/>
          <w:szCs w:val="26"/>
        </w:rPr>
        <w:br w:type="page"/>
      </w:r>
    </w:p>
    <w:p w14:paraId="0F0C19FB" w14:textId="7C6C0CE6" w:rsidR="00A22EC9" w:rsidRPr="00206ACB" w:rsidRDefault="00A22EC9">
      <w:pPr>
        <w:pStyle w:val="Heading2"/>
        <w:numPr>
          <w:ilvl w:val="0"/>
          <w:numId w:val="59"/>
        </w:numPr>
        <w:ind w:left="540"/>
        <w:rPr>
          <w:rFonts w:cstheme="minorHAnsi"/>
        </w:rPr>
      </w:pPr>
      <w:bookmarkStart w:id="118" w:name="_Toc168434239"/>
      <w:bookmarkStart w:id="119" w:name="_Toc168542750"/>
      <w:r w:rsidRPr="00206ACB">
        <w:rPr>
          <w:rFonts w:cstheme="minorHAnsi"/>
        </w:rPr>
        <w:lastRenderedPageBreak/>
        <w:t>Sprite</w:t>
      </w:r>
      <w:r w:rsidR="00AC466E" w:rsidRPr="00206ACB">
        <w:rPr>
          <w:rFonts w:cstheme="minorHAnsi"/>
        </w:rPr>
        <w:t xml:space="preserve"> </w:t>
      </w:r>
      <w:r w:rsidRPr="00206ACB">
        <w:rPr>
          <w:rFonts w:cstheme="minorHAnsi"/>
        </w:rPr>
        <w:t>Graphics</w:t>
      </w:r>
      <w:bookmarkEnd w:id="118"/>
      <w:bookmarkEnd w:id="119"/>
    </w:p>
    <w:p w14:paraId="3D8466AF" w14:textId="444E0752" w:rsidR="0088087C" w:rsidRPr="00206ACB" w:rsidRDefault="007B4099" w:rsidP="00135137">
      <w:r w:rsidRPr="00206ACB">
        <w:t>Now</w:t>
      </w:r>
      <w:r w:rsidR="00AC466E" w:rsidRPr="00206ACB">
        <w:t xml:space="preserve"> </w:t>
      </w:r>
      <w:r w:rsidRPr="00206ACB">
        <w:t>that</w:t>
      </w:r>
      <w:r w:rsidR="00AC466E" w:rsidRPr="00206ACB">
        <w:t xml:space="preserve"> </w:t>
      </w:r>
      <w:r w:rsidRPr="00206ACB">
        <w:t>we</w:t>
      </w:r>
      <w:r w:rsidR="00AC466E" w:rsidRPr="00206ACB">
        <w:t xml:space="preserve"> </w:t>
      </w:r>
      <w:r w:rsidRPr="00206ACB">
        <w:t>have</w:t>
      </w:r>
      <w:r w:rsidR="00AC466E" w:rsidRPr="00206ACB">
        <w:t xml:space="preserve"> </w:t>
      </w:r>
      <w:r w:rsidRPr="00206ACB">
        <w:t>talked</w:t>
      </w:r>
      <w:r w:rsidR="00AC466E" w:rsidRPr="00206ACB">
        <w:t xml:space="preserve"> </w:t>
      </w:r>
      <w:r w:rsidRPr="00206ACB">
        <w:t>about</w:t>
      </w:r>
      <w:r w:rsidR="00AC466E" w:rsidRPr="00206ACB">
        <w:t xml:space="preserve"> </w:t>
      </w:r>
      <w:r w:rsidRPr="00206ACB">
        <w:t>the</w:t>
      </w:r>
      <w:r w:rsidR="00AC466E" w:rsidRPr="00206ACB">
        <w:t xml:space="preserve"> </w:t>
      </w:r>
      <w:r w:rsidRPr="00206ACB">
        <w:t>PPU</w:t>
      </w:r>
      <w:r w:rsidR="00AC466E" w:rsidRPr="00206ACB">
        <w:t xml:space="preserve"> </w:t>
      </w:r>
      <w:r w:rsidRPr="00206ACB">
        <w:t>at</w:t>
      </w:r>
      <w:r w:rsidR="00AC466E" w:rsidRPr="00206ACB">
        <w:t xml:space="preserve"> </w:t>
      </w:r>
      <w:r w:rsidRPr="00206ACB">
        <w:t>a</w:t>
      </w:r>
      <w:r w:rsidR="00AC466E" w:rsidRPr="00206ACB">
        <w:t xml:space="preserve"> </w:t>
      </w:r>
      <w:r w:rsidRPr="00206ACB">
        <w:t>high</w:t>
      </w:r>
      <w:r w:rsidR="00AC466E" w:rsidRPr="00206ACB">
        <w:t xml:space="preserve"> </w:t>
      </w:r>
      <w:r w:rsidRPr="00206ACB">
        <w:t>level,</w:t>
      </w:r>
      <w:r w:rsidR="00AC466E" w:rsidRPr="00206ACB">
        <w:t xml:space="preserve"> </w:t>
      </w:r>
      <w:r w:rsidRPr="00206ACB">
        <w:t>we</w:t>
      </w:r>
      <w:r w:rsidR="00AC466E" w:rsidRPr="00206ACB">
        <w:t xml:space="preserve"> </w:t>
      </w:r>
      <w:r w:rsidRPr="00206ACB">
        <w:t>are</w:t>
      </w:r>
      <w:r w:rsidR="00AC466E" w:rsidRPr="00206ACB">
        <w:t xml:space="preserve"> </w:t>
      </w:r>
      <w:r w:rsidRPr="00206ACB">
        <w:t>ready</w:t>
      </w:r>
      <w:r w:rsidR="00AC466E" w:rsidRPr="00206ACB">
        <w:t xml:space="preserve"> </w:t>
      </w:r>
      <w:r w:rsidRPr="00206ACB">
        <w:t>to</w:t>
      </w:r>
      <w:r w:rsidR="00AC466E" w:rsidRPr="00206ACB">
        <w:t xml:space="preserve"> </w:t>
      </w:r>
      <w:r w:rsidRPr="00206ACB">
        <w:t>dive</w:t>
      </w:r>
      <w:r w:rsidR="00AC466E" w:rsidRPr="00206ACB">
        <w:t xml:space="preserve"> </w:t>
      </w:r>
      <w:r w:rsidRPr="00206ACB">
        <w:t>into</w:t>
      </w:r>
      <w:r w:rsidR="00AC466E" w:rsidRPr="00206ACB">
        <w:t xml:space="preserve"> </w:t>
      </w:r>
      <w:r w:rsidRPr="00206ACB">
        <w:t>the</w:t>
      </w:r>
      <w:r w:rsidR="00AC466E" w:rsidRPr="00206ACB">
        <w:t xml:space="preserve"> </w:t>
      </w:r>
      <w:r w:rsidRPr="00206ACB">
        <w:t>details</w:t>
      </w:r>
      <w:r w:rsidR="00AC466E" w:rsidRPr="00206ACB">
        <w:t xml:space="preserve"> </w:t>
      </w:r>
      <w:r w:rsidRPr="00206ACB">
        <w:t>of</w:t>
      </w:r>
      <w:r w:rsidR="00AC466E" w:rsidRPr="00206ACB">
        <w:t xml:space="preserve"> </w:t>
      </w:r>
      <w:r w:rsidRPr="00206ACB">
        <w:t>drawing</w:t>
      </w:r>
      <w:r w:rsidR="00AC466E" w:rsidRPr="00206ACB">
        <w:t xml:space="preserve"> </w:t>
      </w:r>
      <w:r w:rsidRPr="00206ACB">
        <w:t>sprites.</w:t>
      </w:r>
      <w:r w:rsidR="00AC466E" w:rsidRPr="00206ACB">
        <w:t xml:space="preserve"> </w:t>
      </w:r>
      <w:r w:rsidRPr="00206ACB">
        <w:t>By</w:t>
      </w:r>
      <w:r w:rsidR="00AC466E" w:rsidRPr="00206ACB">
        <w:t xml:space="preserve"> </w:t>
      </w:r>
      <w:r w:rsidRPr="00206ACB">
        <w:t>the</w:t>
      </w:r>
      <w:r w:rsidR="00AC466E" w:rsidRPr="00206ACB">
        <w:t xml:space="preserve"> </w:t>
      </w:r>
      <w:r w:rsidRPr="00206ACB">
        <w:t>end</w:t>
      </w:r>
      <w:r w:rsidR="00AC466E" w:rsidRPr="00206ACB">
        <w:t xml:space="preserve"> </w:t>
      </w:r>
      <w:r w:rsidRPr="00206ACB">
        <w:t>of</w:t>
      </w:r>
      <w:r w:rsidR="00AC466E" w:rsidRPr="00206ACB">
        <w:t xml:space="preserve"> </w:t>
      </w:r>
      <w:r w:rsidRPr="00206ACB">
        <w:t>this</w:t>
      </w:r>
      <w:r w:rsidR="00AC466E" w:rsidRPr="00206ACB">
        <w:t xml:space="preserve"> </w:t>
      </w:r>
      <w:r w:rsidRPr="00206ACB">
        <w:t>chapter,</w:t>
      </w:r>
      <w:r w:rsidR="00AC466E" w:rsidRPr="00206ACB">
        <w:t xml:space="preserve"> </w:t>
      </w:r>
      <w:r w:rsidRPr="00206ACB">
        <w:t>you</w:t>
      </w:r>
      <w:r w:rsidR="00AC466E" w:rsidRPr="00206ACB">
        <w:t xml:space="preserve"> </w:t>
      </w:r>
      <w:r w:rsidRPr="00206ACB">
        <w:t>will</w:t>
      </w:r>
      <w:r w:rsidR="00AC466E" w:rsidRPr="00206ACB">
        <w:t xml:space="preserve"> </w:t>
      </w:r>
      <w:r w:rsidRPr="00206ACB">
        <w:t>know</w:t>
      </w:r>
      <w:r w:rsidR="00AC466E" w:rsidRPr="00206ACB">
        <w:t xml:space="preserve"> </w:t>
      </w:r>
      <w:r w:rsidRPr="00206ACB">
        <w:t>how</w:t>
      </w:r>
      <w:r w:rsidR="00AC466E" w:rsidRPr="00206ACB">
        <w:t xml:space="preserve"> </w:t>
      </w:r>
      <w:r w:rsidRPr="00206ACB">
        <w:t>to</w:t>
      </w:r>
      <w:r w:rsidR="00AC466E" w:rsidRPr="00206ACB">
        <w:t xml:space="preserve"> </w:t>
      </w:r>
      <w:r w:rsidRPr="00206ACB">
        <w:t>create</w:t>
      </w:r>
      <w:r w:rsidR="00AC466E" w:rsidRPr="00206ACB">
        <w:t xml:space="preserve"> </w:t>
      </w:r>
      <w:r w:rsidRPr="00206ACB">
        <w:t>sprite</w:t>
      </w:r>
      <w:r w:rsidR="00AC466E" w:rsidRPr="00206ACB">
        <w:t xml:space="preserve"> </w:t>
      </w:r>
      <w:r w:rsidRPr="00206ACB">
        <w:t>tiles</w:t>
      </w:r>
      <w:r w:rsidR="00AC466E" w:rsidRPr="00206ACB">
        <w:t xml:space="preserve"> </w:t>
      </w:r>
      <w:r w:rsidRPr="00206ACB">
        <w:t>and</w:t>
      </w:r>
      <w:r w:rsidR="00AC466E" w:rsidRPr="00206ACB">
        <w:t xml:space="preserve"> </w:t>
      </w:r>
      <w:r w:rsidRPr="00206ACB">
        <w:t>draw</w:t>
      </w:r>
      <w:r w:rsidR="00AC466E" w:rsidRPr="00206ACB">
        <w:t xml:space="preserve"> </w:t>
      </w:r>
      <w:r w:rsidRPr="00206ACB">
        <w:t>them</w:t>
      </w:r>
      <w:r w:rsidR="00AC466E" w:rsidRPr="00206ACB">
        <w:t xml:space="preserve"> </w:t>
      </w:r>
      <w:r w:rsidRPr="00206ACB">
        <w:t>to</w:t>
      </w:r>
      <w:r w:rsidR="00AC466E" w:rsidRPr="00206ACB">
        <w:t xml:space="preserve"> </w:t>
      </w:r>
      <w:r w:rsidRPr="00206ACB">
        <w:t>the</w:t>
      </w:r>
      <w:r w:rsidR="00AC466E" w:rsidRPr="00206ACB">
        <w:t xml:space="preserve"> </w:t>
      </w:r>
      <w:r w:rsidRPr="00206ACB">
        <w:t>screen.</w:t>
      </w:r>
    </w:p>
    <w:p w14:paraId="5583F68D" w14:textId="25E11167" w:rsidR="00954864" w:rsidRPr="00206ACB" w:rsidRDefault="00954864" w:rsidP="006C70A4">
      <w:pPr>
        <w:pStyle w:val="Heading3"/>
        <w:rPr>
          <w:rFonts w:cstheme="minorHAnsi"/>
        </w:rPr>
      </w:pPr>
      <w:bookmarkStart w:id="120" w:name="_Toc168434240"/>
      <w:bookmarkStart w:id="121" w:name="_Toc168542751"/>
      <w:r w:rsidRPr="00206ACB">
        <w:rPr>
          <w:rFonts w:cstheme="minorHAnsi"/>
        </w:rPr>
        <w:t>Sprite</w:t>
      </w:r>
      <w:r w:rsidR="00AC466E" w:rsidRPr="00206ACB">
        <w:rPr>
          <w:rFonts w:cstheme="minorHAnsi"/>
        </w:rPr>
        <w:t xml:space="preserve"> </w:t>
      </w:r>
      <w:r w:rsidRPr="00206ACB">
        <w:rPr>
          <w:rFonts w:cstheme="minorHAnsi"/>
        </w:rPr>
        <w:t>Data</w:t>
      </w:r>
      <w:bookmarkEnd w:id="120"/>
      <w:bookmarkEnd w:id="121"/>
    </w:p>
    <w:p w14:paraId="76365F47" w14:textId="476EACF4" w:rsidR="009D10EB" w:rsidRPr="00206ACB" w:rsidRDefault="009D10EB" w:rsidP="00062596">
      <w:pPr>
        <w:rPr>
          <w:lang w:eastAsia="ja-JP"/>
        </w:rPr>
      </w:pPr>
      <w:r w:rsidRPr="00206ACB">
        <w:rPr>
          <w:lang w:eastAsia="ja-JP"/>
        </w:rPr>
        <w:t>Internally,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uses</w:t>
      </w:r>
      <w:r w:rsidR="00AC466E" w:rsidRPr="00206ACB">
        <w:rPr>
          <w:lang w:eastAsia="ja-JP"/>
        </w:rPr>
        <w:t xml:space="preserve"> </w:t>
      </w:r>
      <w:r w:rsidRPr="00206ACB">
        <w:rPr>
          <w:lang w:eastAsia="ja-JP"/>
        </w:rPr>
        <w:t>256</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sprite</w:t>
      </w:r>
      <w:r w:rsidR="00AC466E" w:rsidRPr="00206ACB">
        <w:rPr>
          <w:lang w:eastAsia="ja-JP"/>
        </w:rPr>
        <w:t xml:space="preserve"> </w:t>
      </w:r>
      <w:r w:rsidRPr="00206ACB">
        <w:rPr>
          <w:lang w:eastAsia="ja-JP"/>
        </w:rPr>
        <w:t>information.</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takes</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describe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sprite,</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where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limit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64</w:t>
      </w:r>
      <w:r w:rsidR="00AC466E" w:rsidRPr="00206ACB">
        <w:rPr>
          <w:lang w:eastAsia="ja-JP"/>
        </w:rPr>
        <w:t xml:space="preserve"> </w:t>
      </w:r>
      <w:r w:rsidRPr="00206ACB">
        <w:rPr>
          <w:lang w:eastAsia="ja-JP"/>
        </w:rPr>
        <w:t>sprites</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comes</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Those</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encode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following</w:t>
      </w:r>
      <w:r w:rsidR="00AC466E" w:rsidRPr="00206ACB">
        <w:rPr>
          <w:lang w:eastAsia="ja-JP"/>
        </w:rPr>
        <w:t xml:space="preserve"> </w:t>
      </w:r>
      <w:r w:rsidRPr="00206ACB">
        <w:rPr>
          <w:lang w:eastAsia="ja-JP"/>
        </w:rPr>
        <w:t>information:</w:t>
      </w:r>
    </w:p>
    <w:p w14:paraId="1EF21850" w14:textId="74C55852" w:rsidR="009D10EB" w:rsidRPr="00206ACB" w:rsidRDefault="009D10EB">
      <w:pPr>
        <w:widowControl/>
        <w:numPr>
          <w:ilvl w:val="0"/>
          <w:numId w:val="30"/>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corner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(0-255)</w:t>
      </w:r>
    </w:p>
    <w:p w14:paraId="489B6FBB" w14:textId="2223E47E" w:rsidR="009D10EB" w:rsidRPr="00206ACB" w:rsidRDefault="009D10EB">
      <w:pPr>
        <w:widowControl/>
        <w:numPr>
          <w:ilvl w:val="0"/>
          <w:numId w:val="30"/>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pattern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(0-255)</w:t>
      </w:r>
    </w:p>
    <w:p w14:paraId="0E1A3B65" w14:textId="7E8F8E0D" w:rsidR="009D10EB" w:rsidRPr="00206ACB" w:rsidRDefault="009D10EB">
      <w:pPr>
        <w:widowControl/>
        <w:numPr>
          <w:ilvl w:val="0"/>
          <w:numId w:val="30"/>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t>Special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(horizontal/vertical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flipping,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etc.)</w:t>
      </w:r>
    </w:p>
    <w:p w14:paraId="1F6538BB" w14:textId="5193E3B0" w:rsidR="009D10EB" w:rsidRPr="00206ACB" w:rsidRDefault="009D10EB">
      <w:pPr>
        <w:widowControl/>
        <w:numPr>
          <w:ilvl w:val="0"/>
          <w:numId w:val="30"/>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corner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(0-255)</w:t>
      </w:r>
    </w:p>
    <w:p w14:paraId="093E29C4" w14:textId="5759BEF6" w:rsidR="009D10EB" w:rsidRPr="00206ACB" w:rsidRDefault="009D10EB" w:rsidP="009A420D">
      <w:pPr>
        <w:rPr>
          <w:lang w:eastAsia="ja-JP"/>
        </w:rPr>
      </w:pPr>
      <w:r w:rsidRPr="00206ACB">
        <w:rPr>
          <w:lang w:eastAsia="ja-JP"/>
        </w:rPr>
        <w:t>The</w:t>
      </w:r>
      <w:r w:rsidR="00AC466E" w:rsidRPr="00206ACB">
        <w:rPr>
          <w:lang w:eastAsia="ja-JP"/>
        </w:rPr>
        <w:t xml:space="preserve"> </w:t>
      </w:r>
      <w:r w:rsidRPr="00206ACB">
        <w:rPr>
          <w:lang w:eastAsia="ja-JP"/>
        </w:rPr>
        <w:t>third</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(attribute</w:t>
      </w:r>
      <w:r w:rsidR="00AC466E" w:rsidRPr="00206ACB">
        <w:rPr>
          <w:lang w:eastAsia="ja-JP"/>
        </w:rPr>
        <w:t xml:space="preserve"> </w:t>
      </w:r>
      <w:r w:rsidRPr="00206ACB">
        <w:rPr>
          <w:lang w:eastAsia="ja-JP"/>
        </w:rPr>
        <w:t>flags)</w:t>
      </w:r>
      <w:r w:rsidR="00AC466E" w:rsidRPr="00206ACB">
        <w:rPr>
          <w:lang w:eastAsia="ja-JP"/>
        </w:rPr>
        <w:t xml:space="preserve"> </w:t>
      </w:r>
      <w:r w:rsidRPr="00206ACB">
        <w:rPr>
          <w:lang w:eastAsia="ja-JP"/>
        </w:rPr>
        <w:t>uses</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multiple</w:t>
      </w:r>
      <w:r w:rsidR="00AC466E" w:rsidRPr="00206ACB">
        <w:rPr>
          <w:lang w:eastAsia="ja-JP"/>
        </w:rPr>
        <w:t xml:space="preserve"> </w:t>
      </w:r>
      <w:r w:rsidRPr="00206ACB">
        <w:rPr>
          <w:lang w:eastAsia="ja-JP"/>
        </w:rPr>
        <w:t>pieces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information</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compact</w:t>
      </w:r>
      <w:r w:rsidR="00AC466E" w:rsidRPr="00206ACB">
        <w:rPr>
          <w:lang w:eastAsia="ja-JP"/>
        </w:rPr>
        <w:t xml:space="preserve"> </w:t>
      </w:r>
      <w:r w:rsidRPr="00206ACB">
        <w:rPr>
          <w:lang w:eastAsia="ja-JP"/>
        </w:rPr>
        <w:t>format.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control</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following</w:t>
      </w:r>
      <w:r w:rsidR="00AC466E" w:rsidRPr="00206ACB">
        <w:rPr>
          <w:lang w:eastAsia="ja-JP"/>
        </w:rPr>
        <w:t xml:space="preserve"> </w:t>
      </w:r>
      <w:r w:rsidRPr="00206ACB">
        <w:rPr>
          <w:lang w:eastAsia="ja-JP"/>
        </w:rPr>
        <w:t>properties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sprite: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45"/>
        <w:gridCol w:w="4157"/>
        <w:gridCol w:w="433"/>
      </w:tblGrid>
      <w:tr w:rsidR="009D10EB" w:rsidRPr="00206ACB" w14:paraId="74262BC7" w14:textId="77777777" w:rsidTr="00062596">
        <w:trPr>
          <w:gridAfter w:val="1"/>
          <w:wAfter w:w="388" w:type="dxa"/>
          <w:tblHeader/>
          <w:tblCellSpacing w:w="15" w:type="dxa"/>
        </w:trPr>
        <w:tc>
          <w:tcPr>
            <w:tcW w:w="5057" w:type="dxa"/>
            <w:gridSpan w:val="2"/>
            <w:tcBorders>
              <w:top w:val="nil"/>
              <w:left w:val="nil"/>
              <w:bottom w:val="nil"/>
              <w:right w:val="nil"/>
            </w:tcBorders>
            <w:vAlign w:val="center"/>
            <w:hideMark/>
          </w:tcPr>
          <w:p w14:paraId="30D4F0C9" w14:textId="6A1225DF" w:rsidR="009D10EB" w:rsidRPr="00206ACB" w:rsidRDefault="009D10EB" w:rsidP="00062596">
            <w:pPr>
              <w:widowControl/>
              <w:autoSpaceDE/>
              <w:autoSpaceDN/>
              <w:spacing w:after="0" w:line="240" w:lineRule="auto"/>
              <w:ind w:firstLine="0"/>
              <w:jc w:val="center"/>
              <w:rPr>
                <w:rFonts w:eastAsia="Times New Roman" w:cstheme="minorHAnsi"/>
                <w:kern w:val="0"/>
                <w:sz w:val="24"/>
                <w:szCs w:val="24"/>
                <w:lang w:eastAsia="ja-JP"/>
              </w:rPr>
            </w:pPr>
            <w:r w:rsidRPr="00206ACB">
              <w:rPr>
                <w:rFonts w:eastAsia="Times New Roman" w:cstheme="minorHAnsi"/>
                <w:kern w:val="0"/>
                <w:sz w:val="24"/>
                <w:szCs w:val="24"/>
                <w:lang w:eastAsia="ja-JP"/>
              </w:rPr>
              <w:t>Sprite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Attribute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Flags</w:t>
            </w:r>
          </w:p>
        </w:tc>
      </w:tr>
      <w:tr w:rsidR="009D10EB" w:rsidRPr="00206ACB" w14:paraId="68CEFFC0" w14:textId="77777777" w:rsidTr="00062596">
        <w:trPr>
          <w:tblHeader/>
          <w:tblCellSpacing w:w="15" w:type="dxa"/>
        </w:trPr>
        <w:tc>
          <w:tcPr>
            <w:tcW w:w="900" w:type="dxa"/>
            <w:vAlign w:val="center"/>
            <w:hideMark/>
          </w:tcPr>
          <w:p w14:paraId="776A6C8C" w14:textId="279A9932" w:rsidR="009D10EB" w:rsidRPr="00206ACB" w:rsidRDefault="009D10EB" w:rsidP="00062596">
            <w:pPr>
              <w:widowControl/>
              <w:autoSpaceDE/>
              <w:autoSpaceDN/>
              <w:spacing w:after="0" w:line="240" w:lineRule="auto"/>
              <w:ind w:firstLine="0"/>
              <w:jc w:val="left"/>
              <w:rPr>
                <w:rFonts w:eastAsia="Times New Roman" w:cstheme="minorHAnsi"/>
                <w:b/>
                <w:bCs/>
                <w:kern w:val="0"/>
                <w:sz w:val="24"/>
                <w:szCs w:val="24"/>
                <w:u w:val="single"/>
                <w:lang w:eastAsia="ja-JP"/>
              </w:rPr>
            </w:pPr>
            <w:r w:rsidRPr="00206ACB">
              <w:rPr>
                <w:rFonts w:eastAsia="Times New Roman" w:cstheme="minorHAnsi"/>
                <w:b/>
                <w:bCs/>
                <w:kern w:val="0"/>
                <w:sz w:val="24"/>
                <w:szCs w:val="24"/>
                <w:u w:val="single"/>
                <w:lang w:eastAsia="ja-JP"/>
              </w:rPr>
              <w:t>Bit</w:t>
            </w:r>
            <w:r w:rsidR="00AC466E" w:rsidRPr="00206ACB">
              <w:rPr>
                <w:rFonts w:eastAsia="Times New Roman" w:cstheme="minorHAnsi"/>
                <w:b/>
                <w:bCs/>
                <w:kern w:val="0"/>
                <w:sz w:val="24"/>
                <w:szCs w:val="24"/>
                <w:u w:val="single"/>
                <w:lang w:eastAsia="ja-JP"/>
              </w:rPr>
              <w:t xml:space="preserve"> </w:t>
            </w:r>
            <w:r w:rsidRPr="00206ACB">
              <w:rPr>
                <w:rFonts w:eastAsia="Times New Roman" w:cstheme="minorHAnsi"/>
                <w:b/>
                <w:bCs/>
                <w:kern w:val="0"/>
                <w:sz w:val="24"/>
                <w:szCs w:val="24"/>
                <w:u w:val="single"/>
                <w:lang w:eastAsia="ja-JP"/>
              </w:rPr>
              <w:t>#</w:t>
            </w:r>
          </w:p>
        </w:tc>
        <w:tc>
          <w:tcPr>
            <w:tcW w:w="4545" w:type="dxa"/>
            <w:gridSpan w:val="2"/>
            <w:vAlign w:val="center"/>
            <w:hideMark/>
          </w:tcPr>
          <w:p w14:paraId="48D32F6B" w14:textId="77777777" w:rsidR="009D10EB" w:rsidRPr="00206ACB" w:rsidRDefault="009D10EB" w:rsidP="00062596">
            <w:pPr>
              <w:widowControl/>
              <w:autoSpaceDE/>
              <w:autoSpaceDN/>
              <w:spacing w:after="0" w:line="240" w:lineRule="auto"/>
              <w:ind w:firstLine="0"/>
              <w:jc w:val="left"/>
              <w:rPr>
                <w:rFonts w:eastAsia="Times New Roman" w:cstheme="minorHAnsi"/>
                <w:b/>
                <w:bCs/>
                <w:kern w:val="0"/>
                <w:sz w:val="24"/>
                <w:szCs w:val="24"/>
                <w:u w:val="single"/>
                <w:lang w:eastAsia="ja-JP"/>
              </w:rPr>
            </w:pPr>
            <w:r w:rsidRPr="00206ACB">
              <w:rPr>
                <w:rFonts w:eastAsia="Times New Roman" w:cstheme="minorHAnsi"/>
                <w:b/>
                <w:bCs/>
                <w:kern w:val="0"/>
                <w:sz w:val="24"/>
                <w:szCs w:val="24"/>
                <w:u w:val="single"/>
                <w:lang w:eastAsia="ja-JP"/>
              </w:rPr>
              <w:t>Purpose</w:t>
            </w:r>
          </w:p>
        </w:tc>
      </w:tr>
      <w:tr w:rsidR="009D10EB" w:rsidRPr="00206ACB" w14:paraId="59223353" w14:textId="77777777" w:rsidTr="00062596">
        <w:trPr>
          <w:tblCellSpacing w:w="15" w:type="dxa"/>
        </w:trPr>
        <w:tc>
          <w:tcPr>
            <w:tcW w:w="900" w:type="dxa"/>
            <w:vAlign w:val="center"/>
            <w:hideMark/>
          </w:tcPr>
          <w:p w14:paraId="68364775" w14:textId="77777777" w:rsidR="009D10EB" w:rsidRPr="00206ACB" w:rsidRDefault="009D10EB" w:rsidP="00062596">
            <w:pPr>
              <w:widowControl/>
              <w:autoSpaceDE/>
              <w:autoSpaceDN/>
              <w:spacing w:after="0" w:line="240" w:lineRule="auto"/>
              <w:ind w:firstLine="0"/>
              <w:jc w:val="left"/>
              <w:rPr>
                <w:rFonts w:eastAsia="Times New Roman" w:cstheme="minorHAnsi"/>
                <w:kern w:val="0"/>
                <w:sz w:val="24"/>
                <w:szCs w:val="24"/>
                <w:lang w:eastAsia="ja-JP"/>
              </w:rPr>
            </w:pPr>
            <w:r w:rsidRPr="00206ACB">
              <w:rPr>
                <w:rFonts w:eastAsia="Times New Roman" w:cstheme="minorHAnsi"/>
                <w:kern w:val="0"/>
                <w:sz w:val="24"/>
                <w:szCs w:val="24"/>
                <w:lang w:eastAsia="ja-JP"/>
              </w:rPr>
              <w:t>7</w:t>
            </w:r>
          </w:p>
        </w:tc>
        <w:tc>
          <w:tcPr>
            <w:tcW w:w="4545" w:type="dxa"/>
            <w:gridSpan w:val="2"/>
            <w:vAlign w:val="center"/>
            <w:hideMark/>
          </w:tcPr>
          <w:p w14:paraId="05604420" w14:textId="6B54F378" w:rsidR="009D10EB" w:rsidRPr="00206ACB" w:rsidRDefault="009D10EB" w:rsidP="00062596">
            <w:pPr>
              <w:widowControl/>
              <w:autoSpaceDE/>
              <w:autoSpaceDN/>
              <w:spacing w:after="0" w:line="240" w:lineRule="auto"/>
              <w:ind w:firstLine="0"/>
              <w:jc w:val="left"/>
              <w:rPr>
                <w:rFonts w:eastAsia="Times New Roman" w:cstheme="minorHAnsi"/>
                <w:kern w:val="0"/>
                <w:sz w:val="24"/>
                <w:szCs w:val="24"/>
                <w:lang w:eastAsia="ja-JP"/>
              </w:rPr>
            </w:pPr>
            <w:r w:rsidRPr="00206ACB">
              <w:rPr>
                <w:rFonts w:eastAsia="Times New Roman" w:cstheme="minorHAnsi"/>
                <w:kern w:val="0"/>
                <w:sz w:val="24"/>
                <w:szCs w:val="24"/>
                <w:lang w:eastAsia="ja-JP"/>
              </w:rPr>
              <w:t>Flips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sprite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vertically</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(if</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"1")</w:t>
            </w:r>
          </w:p>
        </w:tc>
      </w:tr>
      <w:tr w:rsidR="009D10EB" w:rsidRPr="00206ACB" w14:paraId="2C177BB8" w14:textId="77777777" w:rsidTr="00062596">
        <w:trPr>
          <w:tblCellSpacing w:w="15" w:type="dxa"/>
        </w:trPr>
        <w:tc>
          <w:tcPr>
            <w:tcW w:w="900" w:type="dxa"/>
            <w:vAlign w:val="center"/>
            <w:hideMark/>
          </w:tcPr>
          <w:p w14:paraId="1017DDBC" w14:textId="77777777" w:rsidR="009D10EB" w:rsidRPr="00206ACB" w:rsidRDefault="009D10EB" w:rsidP="00062596">
            <w:pPr>
              <w:widowControl/>
              <w:autoSpaceDE/>
              <w:autoSpaceDN/>
              <w:spacing w:after="0" w:line="240" w:lineRule="auto"/>
              <w:ind w:firstLine="0"/>
              <w:jc w:val="left"/>
              <w:rPr>
                <w:rFonts w:eastAsia="Times New Roman" w:cstheme="minorHAnsi"/>
                <w:kern w:val="0"/>
                <w:sz w:val="24"/>
                <w:szCs w:val="24"/>
                <w:lang w:eastAsia="ja-JP"/>
              </w:rPr>
            </w:pPr>
            <w:r w:rsidRPr="00206ACB">
              <w:rPr>
                <w:rFonts w:eastAsia="Times New Roman" w:cstheme="minorHAnsi"/>
                <w:kern w:val="0"/>
                <w:sz w:val="24"/>
                <w:szCs w:val="24"/>
                <w:lang w:eastAsia="ja-JP"/>
              </w:rPr>
              <w:t>6</w:t>
            </w:r>
          </w:p>
        </w:tc>
        <w:tc>
          <w:tcPr>
            <w:tcW w:w="4545" w:type="dxa"/>
            <w:gridSpan w:val="2"/>
            <w:vAlign w:val="center"/>
            <w:hideMark/>
          </w:tcPr>
          <w:p w14:paraId="7EA21BF5" w14:textId="2973DFFB" w:rsidR="009D10EB" w:rsidRPr="00206ACB" w:rsidRDefault="009D10EB" w:rsidP="00062596">
            <w:pPr>
              <w:widowControl/>
              <w:autoSpaceDE/>
              <w:autoSpaceDN/>
              <w:spacing w:after="0" w:line="240" w:lineRule="auto"/>
              <w:ind w:firstLine="0"/>
              <w:jc w:val="left"/>
              <w:rPr>
                <w:rFonts w:eastAsia="Times New Roman" w:cstheme="minorHAnsi"/>
                <w:kern w:val="0"/>
                <w:sz w:val="24"/>
                <w:szCs w:val="24"/>
                <w:lang w:eastAsia="ja-JP"/>
              </w:rPr>
            </w:pPr>
            <w:r w:rsidRPr="00206ACB">
              <w:rPr>
                <w:rFonts w:eastAsia="Times New Roman" w:cstheme="minorHAnsi"/>
                <w:kern w:val="0"/>
                <w:sz w:val="24"/>
                <w:szCs w:val="24"/>
                <w:lang w:eastAsia="ja-JP"/>
              </w:rPr>
              <w:t>Flips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sprite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horizontally</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(if</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"1")</w:t>
            </w:r>
          </w:p>
        </w:tc>
      </w:tr>
      <w:tr w:rsidR="009D10EB" w:rsidRPr="00206ACB" w14:paraId="4DB5D023" w14:textId="77777777" w:rsidTr="00062596">
        <w:trPr>
          <w:tblCellSpacing w:w="15" w:type="dxa"/>
        </w:trPr>
        <w:tc>
          <w:tcPr>
            <w:tcW w:w="900" w:type="dxa"/>
            <w:vAlign w:val="center"/>
            <w:hideMark/>
          </w:tcPr>
          <w:p w14:paraId="1BF2031C" w14:textId="77777777" w:rsidR="009D10EB" w:rsidRPr="00206ACB" w:rsidRDefault="009D10EB" w:rsidP="00062596">
            <w:pPr>
              <w:widowControl/>
              <w:autoSpaceDE/>
              <w:autoSpaceDN/>
              <w:spacing w:after="0" w:line="240" w:lineRule="auto"/>
              <w:ind w:firstLine="0"/>
              <w:jc w:val="left"/>
              <w:rPr>
                <w:rFonts w:eastAsia="Times New Roman" w:cstheme="minorHAnsi"/>
                <w:kern w:val="0"/>
                <w:sz w:val="24"/>
                <w:szCs w:val="24"/>
                <w:lang w:eastAsia="ja-JP"/>
              </w:rPr>
            </w:pPr>
            <w:r w:rsidRPr="00206ACB">
              <w:rPr>
                <w:rFonts w:eastAsia="Times New Roman" w:cstheme="minorHAnsi"/>
                <w:kern w:val="0"/>
                <w:sz w:val="24"/>
                <w:szCs w:val="24"/>
                <w:lang w:eastAsia="ja-JP"/>
              </w:rPr>
              <w:t>5</w:t>
            </w:r>
          </w:p>
        </w:tc>
        <w:tc>
          <w:tcPr>
            <w:tcW w:w="4545" w:type="dxa"/>
            <w:gridSpan w:val="2"/>
            <w:vAlign w:val="center"/>
            <w:hideMark/>
          </w:tcPr>
          <w:p w14:paraId="2E6E04AB" w14:textId="0710B930" w:rsidR="009D10EB" w:rsidRPr="00206ACB" w:rsidRDefault="009D10EB" w:rsidP="00062596">
            <w:pPr>
              <w:widowControl/>
              <w:autoSpaceDE/>
              <w:autoSpaceDN/>
              <w:spacing w:after="0" w:line="240" w:lineRule="auto"/>
              <w:ind w:firstLine="0"/>
              <w:jc w:val="left"/>
              <w:rPr>
                <w:rFonts w:eastAsia="Times New Roman" w:cstheme="minorHAnsi"/>
                <w:kern w:val="0"/>
                <w:sz w:val="24"/>
                <w:szCs w:val="24"/>
                <w:lang w:eastAsia="ja-JP"/>
              </w:rPr>
            </w:pPr>
            <w:r w:rsidRPr="00206ACB">
              <w:rPr>
                <w:rFonts w:eastAsia="Times New Roman" w:cstheme="minorHAnsi"/>
                <w:kern w:val="0"/>
                <w:sz w:val="24"/>
                <w:szCs w:val="24"/>
                <w:lang w:eastAsia="ja-JP"/>
              </w:rPr>
              <w:t>Sprite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priority</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(behind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background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if</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"1")</w:t>
            </w:r>
          </w:p>
        </w:tc>
      </w:tr>
      <w:tr w:rsidR="009D10EB" w:rsidRPr="00206ACB" w14:paraId="05C060B5" w14:textId="77777777" w:rsidTr="00062596">
        <w:trPr>
          <w:tblCellSpacing w:w="15" w:type="dxa"/>
        </w:trPr>
        <w:tc>
          <w:tcPr>
            <w:tcW w:w="900" w:type="dxa"/>
            <w:vAlign w:val="center"/>
            <w:hideMark/>
          </w:tcPr>
          <w:p w14:paraId="52FEBB83" w14:textId="77777777" w:rsidR="009D10EB" w:rsidRPr="00206ACB" w:rsidRDefault="009D10EB" w:rsidP="00062596">
            <w:pPr>
              <w:widowControl/>
              <w:autoSpaceDE/>
              <w:autoSpaceDN/>
              <w:spacing w:after="0" w:line="240" w:lineRule="auto"/>
              <w:ind w:firstLine="0"/>
              <w:jc w:val="left"/>
              <w:rPr>
                <w:rFonts w:eastAsia="Times New Roman" w:cstheme="minorHAnsi"/>
                <w:kern w:val="0"/>
                <w:sz w:val="24"/>
                <w:szCs w:val="24"/>
                <w:lang w:eastAsia="ja-JP"/>
              </w:rPr>
            </w:pPr>
            <w:r w:rsidRPr="00206ACB">
              <w:rPr>
                <w:rFonts w:eastAsia="Times New Roman" w:cstheme="minorHAnsi"/>
                <w:kern w:val="0"/>
                <w:sz w:val="24"/>
                <w:szCs w:val="24"/>
                <w:lang w:eastAsia="ja-JP"/>
              </w:rPr>
              <w:t>4-2</w:t>
            </w:r>
          </w:p>
        </w:tc>
        <w:tc>
          <w:tcPr>
            <w:tcW w:w="4545" w:type="dxa"/>
            <w:gridSpan w:val="2"/>
            <w:vAlign w:val="center"/>
            <w:hideMark/>
          </w:tcPr>
          <w:p w14:paraId="116C608B" w14:textId="4EDB8FFE" w:rsidR="009D10EB" w:rsidRPr="00206ACB" w:rsidRDefault="009D10EB" w:rsidP="00062596">
            <w:pPr>
              <w:widowControl/>
              <w:autoSpaceDE/>
              <w:autoSpaceDN/>
              <w:spacing w:after="0" w:line="240" w:lineRule="auto"/>
              <w:ind w:firstLine="0"/>
              <w:jc w:val="left"/>
              <w:rPr>
                <w:rFonts w:eastAsia="Times New Roman" w:cstheme="minorHAnsi"/>
                <w:kern w:val="0"/>
                <w:sz w:val="24"/>
                <w:szCs w:val="24"/>
                <w:lang w:eastAsia="ja-JP"/>
              </w:rPr>
            </w:pPr>
            <w:r w:rsidRPr="00206ACB">
              <w:rPr>
                <w:rFonts w:eastAsia="Times New Roman" w:cstheme="minorHAnsi"/>
                <w:kern w:val="0"/>
                <w:sz w:val="24"/>
                <w:szCs w:val="24"/>
                <w:lang w:eastAsia="ja-JP"/>
              </w:rPr>
              <w:t>Not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used</w:t>
            </w:r>
          </w:p>
        </w:tc>
      </w:tr>
      <w:tr w:rsidR="009D10EB" w:rsidRPr="00206ACB" w14:paraId="627A67CB" w14:textId="77777777" w:rsidTr="00062596">
        <w:trPr>
          <w:tblCellSpacing w:w="15" w:type="dxa"/>
        </w:trPr>
        <w:tc>
          <w:tcPr>
            <w:tcW w:w="900" w:type="dxa"/>
            <w:vAlign w:val="center"/>
            <w:hideMark/>
          </w:tcPr>
          <w:p w14:paraId="404AB9AC" w14:textId="77777777" w:rsidR="009D10EB" w:rsidRPr="00206ACB" w:rsidRDefault="009D10EB" w:rsidP="00062596">
            <w:pPr>
              <w:widowControl/>
              <w:autoSpaceDE/>
              <w:autoSpaceDN/>
              <w:spacing w:after="0" w:line="240" w:lineRule="auto"/>
              <w:ind w:firstLine="0"/>
              <w:jc w:val="left"/>
              <w:rPr>
                <w:rFonts w:eastAsia="Times New Roman" w:cstheme="minorHAnsi"/>
                <w:kern w:val="0"/>
                <w:sz w:val="24"/>
                <w:szCs w:val="24"/>
                <w:lang w:eastAsia="ja-JP"/>
              </w:rPr>
            </w:pPr>
            <w:r w:rsidRPr="00206ACB">
              <w:rPr>
                <w:rFonts w:eastAsia="Times New Roman" w:cstheme="minorHAnsi"/>
                <w:kern w:val="0"/>
                <w:sz w:val="24"/>
                <w:szCs w:val="24"/>
                <w:lang w:eastAsia="ja-JP"/>
              </w:rPr>
              <w:t>1-0</w:t>
            </w:r>
          </w:p>
        </w:tc>
        <w:tc>
          <w:tcPr>
            <w:tcW w:w="4545" w:type="dxa"/>
            <w:gridSpan w:val="2"/>
            <w:vAlign w:val="center"/>
            <w:hideMark/>
          </w:tcPr>
          <w:p w14:paraId="0DC1E4FD" w14:textId="44C7A83A" w:rsidR="009D10EB" w:rsidRPr="00206ACB" w:rsidRDefault="009D10EB" w:rsidP="00062596">
            <w:pPr>
              <w:widowControl/>
              <w:autoSpaceDE/>
              <w:autoSpaceDN/>
              <w:spacing w:after="0" w:line="240" w:lineRule="auto"/>
              <w:ind w:firstLine="0"/>
              <w:jc w:val="left"/>
              <w:rPr>
                <w:rFonts w:eastAsia="Times New Roman" w:cstheme="minorHAnsi"/>
                <w:kern w:val="0"/>
                <w:sz w:val="24"/>
                <w:szCs w:val="24"/>
                <w:lang w:eastAsia="ja-JP"/>
              </w:rPr>
            </w:pPr>
            <w:r w:rsidRPr="00206ACB">
              <w:rPr>
                <w:rFonts w:eastAsia="Times New Roman" w:cstheme="minorHAnsi"/>
                <w:kern w:val="0"/>
                <w:sz w:val="24"/>
                <w:szCs w:val="24"/>
                <w:lang w:eastAsia="ja-JP"/>
              </w:rPr>
              <w:t>Palette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for</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sprite</w:t>
            </w:r>
          </w:p>
        </w:tc>
      </w:tr>
    </w:tbl>
    <w:p w14:paraId="42966354" w14:textId="2F471E57" w:rsidR="00954864" w:rsidRPr="00206ACB" w:rsidRDefault="00954864" w:rsidP="00870257">
      <w:pPr>
        <w:pStyle w:val="Heading3"/>
        <w:rPr>
          <w:rFonts w:cstheme="minorHAnsi"/>
        </w:rPr>
      </w:pPr>
      <w:bookmarkStart w:id="122" w:name="_Toc168434241"/>
      <w:bookmarkStart w:id="123" w:name="_Toc168542752"/>
      <w:r w:rsidRPr="00206ACB">
        <w:rPr>
          <w:rFonts w:cstheme="minorHAnsi"/>
        </w:rPr>
        <w:t>Object</w:t>
      </w:r>
      <w:r w:rsidR="00AC466E" w:rsidRPr="00206ACB">
        <w:rPr>
          <w:rFonts w:cstheme="minorHAnsi"/>
        </w:rPr>
        <w:t xml:space="preserve"> </w:t>
      </w:r>
      <w:r w:rsidRPr="00206ACB">
        <w:rPr>
          <w:rFonts w:cstheme="minorHAnsi"/>
        </w:rPr>
        <w:t>Attribute</w:t>
      </w:r>
      <w:r w:rsidR="00AC466E" w:rsidRPr="00206ACB">
        <w:rPr>
          <w:rFonts w:cstheme="minorHAnsi"/>
        </w:rPr>
        <w:t xml:space="preserve"> </w:t>
      </w:r>
      <w:r w:rsidRPr="00206ACB">
        <w:rPr>
          <w:rFonts w:cstheme="minorHAnsi"/>
        </w:rPr>
        <w:t>Memory</w:t>
      </w:r>
      <w:r w:rsidR="00AC466E" w:rsidRPr="00206ACB">
        <w:rPr>
          <w:rFonts w:cstheme="minorHAnsi"/>
        </w:rPr>
        <w:t xml:space="preserve"> </w:t>
      </w:r>
      <w:r w:rsidRPr="00206ACB">
        <w:rPr>
          <w:rFonts w:cstheme="minorHAnsi"/>
        </w:rPr>
        <w:t>(OAM)</w:t>
      </w:r>
      <w:bookmarkEnd w:id="122"/>
      <w:bookmarkEnd w:id="123"/>
    </w:p>
    <w:p w14:paraId="4E9ED050" w14:textId="04B036A5" w:rsidR="00882A82" w:rsidRPr="00206ACB" w:rsidRDefault="00882A82" w:rsidP="00127262">
      <w:r w:rsidRPr="00206ACB">
        <w:t>The</w:t>
      </w:r>
      <w:r w:rsidR="00AC466E" w:rsidRPr="00206ACB">
        <w:t xml:space="preserve"> </w:t>
      </w:r>
      <w:r w:rsidRPr="00206ACB">
        <w:t>region</w:t>
      </w:r>
      <w:r w:rsidR="00AC466E" w:rsidRPr="00206ACB">
        <w:t xml:space="preserve"> </w:t>
      </w:r>
      <w:r w:rsidRPr="00206ACB">
        <w:t>in</w:t>
      </w:r>
      <w:r w:rsidR="00AC466E" w:rsidRPr="00206ACB">
        <w:t xml:space="preserve"> </w:t>
      </w:r>
      <w:r w:rsidRPr="00206ACB">
        <w:t>PPU</w:t>
      </w:r>
      <w:r w:rsidR="00AC466E" w:rsidRPr="00206ACB">
        <w:t xml:space="preserve"> </w:t>
      </w:r>
      <w:r w:rsidRPr="00206ACB">
        <w:t>memory</w:t>
      </w:r>
      <w:r w:rsidR="00AC466E" w:rsidRPr="00206ACB">
        <w:t xml:space="preserve"> </w:t>
      </w:r>
      <w:r w:rsidRPr="00206ACB">
        <w:t>where</w:t>
      </w:r>
      <w:r w:rsidR="00AC466E" w:rsidRPr="00206ACB">
        <w:t xml:space="preserve"> </w:t>
      </w:r>
      <w:r w:rsidRPr="00206ACB">
        <w:t>sprite</w:t>
      </w:r>
      <w:r w:rsidR="00AC466E" w:rsidRPr="00206ACB">
        <w:t xml:space="preserve"> </w:t>
      </w:r>
      <w:r w:rsidRPr="00206ACB">
        <w:t>data</w:t>
      </w:r>
      <w:r w:rsidR="00AC466E" w:rsidRPr="00206ACB">
        <w:t xml:space="preserve"> </w:t>
      </w:r>
      <w:r w:rsidRPr="00206ACB">
        <w:t>is</w:t>
      </w:r>
      <w:r w:rsidR="00AC466E" w:rsidRPr="00206ACB">
        <w:t xml:space="preserve"> </w:t>
      </w:r>
      <w:r w:rsidRPr="00206ACB">
        <w:t>stored</w:t>
      </w:r>
      <w:r w:rsidR="00AC466E" w:rsidRPr="00206ACB">
        <w:t xml:space="preserve"> </w:t>
      </w:r>
      <w:r w:rsidRPr="00206ACB">
        <w:t>is</w:t>
      </w:r>
      <w:r w:rsidR="00AC466E" w:rsidRPr="00206ACB">
        <w:t xml:space="preserve"> </w:t>
      </w:r>
      <w:r w:rsidRPr="00206ACB">
        <w:t>called</w:t>
      </w:r>
      <w:r w:rsidR="00AC466E" w:rsidRPr="00206ACB">
        <w:t xml:space="preserve"> </w:t>
      </w:r>
      <w:r w:rsidRPr="00206ACB">
        <w:t>"Object</w:t>
      </w:r>
      <w:r w:rsidR="00AC466E" w:rsidRPr="00206ACB">
        <w:t xml:space="preserve"> </w:t>
      </w:r>
      <w:r w:rsidRPr="00206ACB">
        <w:t>Attribute</w:t>
      </w:r>
      <w:r w:rsidR="00AC466E" w:rsidRPr="00206ACB">
        <w:t xml:space="preserve"> </w:t>
      </w:r>
      <w:r w:rsidRPr="00206ACB">
        <w:t>Memory",</w:t>
      </w:r>
      <w:r w:rsidR="00AC466E" w:rsidRPr="00206ACB">
        <w:t xml:space="preserve"> </w:t>
      </w:r>
      <w:r w:rsidRPr="00206ACB">
        <w:t>or</w:t>
      </w:r>
      <w:r w:rsidR="00AC466E" w:rsidRPr="00206ACB">
        <w:t xml:space="preserve"> </w:t>
      </w:r>
      <w:r w:rsidRPr="00206ACB">
        <w:t>"OAM".</w:t>
      </w:r>
      <w:r w:rsidR="00AC466E" w:rsidRPr="00206ACB">
        <w:t xml:space="preserve"> </w:t>
      </w:r>
      <w:r w:rsidRPr="00206ACB">
        <w:t>This</w:t>
      </w:r>
      <w:r w:rsidR="00AC466E" w:rsidRPr="00206ACB">
        <w:t xml:space="preserve"> </w:t>
      </w:r>
      <w:r w:rsidRPr="00206ACB">
        <w:t>region</w:t>
      </w:r>
      <w:r w:rsidR="00AC466E" w:rsidRPr="00206ACB">
        <w:t xml:space="preserve"> </w:t>
      </w:r>
      <w:r w:rsidRPr="00206ACB">
        <w:t>of</w:t>
      </w:r>
      <w:r w:rsidR="00AC466E" w:rsidRPr="00206ACB">
        <w:t xml:space="preserve"> </w:t>
      </w:r>
      <w:r w:rsidRPr="00206ACB">
        <w:t>memory</w:t>
      </w:r>
      <w:r w:rsidR="00AC466E" w:rsidRPr="00206ACB">
        <w:t xml:space="preserve"> </w:t>
      </w:r>
      <w:r w:rsidRPr="00206ACB">
        <w:t>is</w:t>
      </w:r>
      <w:r w:rsidR="00AC466E" w:rsidRPr="00206ACB">
        <w:t xml:space="preserve"> </w:t>
      </w:r>
      <w:r w:rsidRPr="00206ACB">
        <w:t>different</w:t>
      </w:r>
      <w:r w:rsidR="00AC466E" w:rsidRPr="00206ACB">
        <w:t xml:space="preserve"> </w:t>
      </w:r>
      <w:r w:rsidRPr="00206ACB">
        <w:t>in</w:t>
      </w:r>
      <w:r w:rsidR="00AC466E" w:rsidRPr="00206ACB">
        <w:t xml:space="preserve"> </w:t>
      </w:r>
      <w:r w:rsidRPr="00206ACB">
        <w:t>that</w:t>
      </w:r>
      <w:r w:rsidR="00AC466E" w:rsidRPr="00206ACB">
        <w:t xml:space="preserve"> </w:t>
      </w:r>
      <w:r w:rsidRPr="00206ACB">
        <w:t>there</w:t>
      </w:r>
      <w:r w:rsidR="00AC466E" w:rsidRPr="00206ACB">
        <w:t xml:space="preserve"> </w:t>
      </w:r>
      <w:r w:rsidRPr="00206ACB">
        <w:t>are</w:t>
      </w:r>
      <w:r w:rsidR="00AC466E" w:rsidRPr="00206ACB">
        <w:t xml:space="preserve"> </w:t>
      </w:r>
      <w:r w:rsidRPr="00206ACB">
        <w:t>special</w:t>
      </w:r>
      <w:r w:rsidR="00AC466E" w:rsidRPr="00206ACB">
        <w:t xml:space="preserve"> </w:t>
      </w:r>
      <w:r w:rsidRPr="00206ACB">
        <w:t>MMIO</w:t>
      </w:r>
      <w:r w:rsidR="00AC466E" w:rsidRPr="00206ACB">
        <w:t xml:space="preserve"> </w:t>
      </w:r>
      <w:r w:rsidRPr="00206ACB">
        <w:t>addresses</w:t>
      </w:r>
      <w:r w:rsidR="00AC466E" w:rsidRPr="00206ACB">
        <w:t xml:space="preserve"> </w:t>
      </w:r>
      <w:r w:rsidRPr="00206ACB">
        <w:t>that</w:t>
      </w:r>
      <w:r w:rsidR="00AC466E" w:rsidRPr="00206ACB">
        <w:t xml:space="preserve"> </w:t>
      </w:r>
      <w:r w:rsidRPr="00206ACB">
        <w:t>the</w:t>
      </w:r>
      <w:r w:rsidR="00AC466E" w:rsidRPr="00206ACB">
        <w:t xml:space="preserve"> </w:t>
      </w:r>
      <w:r w:rsidRPr="00206ACB">
        <w:t>CPU</w:t>
      </w:r>
      <w:r w:rsidR="00AC466E" w:rsidRPr="00206ACB">
        <w:t xml:space="preserve"> </w:t>
      </w:r>
      <w:r w:rsidRPr="00206ACB">
        <w:t>can</w:t>
      </w:r>
      <w:r w:rsidR="00AC466E" w:rsidRPr="00206ACB">
        <w:t xml:space="preserve"> </w:t>
      </w:r>
      <w:r w:rsidRPr="00206ACB">
        <w:t>use</w:t>
      </w:r>
      <w:r w:rsidR="00AC466E" w:rsidRPr="00206ACB">
        <w:t xml:space="preserve"> </w:t>
      </w:r>
      <w:r w:rsidRPr="00206ACB">
        <w:t>to</w:t>
      </w:r>
      <w:r w:rsidR="00AC466E" w:rsidRPr="00206ACB">
        <w:t xml:space="preserve"> </w:t>
      </w:r>
      <w:r w:rsidRPr="00206ACB">
        <w:t>update</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OAM</w:t>
      </w:r>
      <w:r w:rsidR="00AC466E" w:rsidRPr="00206ACB">
        <w:t xml:space="preserve"> </w:t>
      </w:r>
      <w:r w:rsidRPr="00206ACB">
        <w:t>all</w:t>
      </w:r>
      <w:r w:rsidR="00AC466E" w:rsidRPr="00206ACB">
        <w:t xml:space="preserve"> </w:t>
      </w:r>
      <w:r w:rsidRPr="00206ACB">
        <w:t>at</w:t>
      </w:r>
      <w:r w:rsidR="00AC466E" w:rsidRPr="00206ACB">
        <w:t xml:space="preserve"> </w:t>
      </w:r>
      <w:r w:rsidRPr="00206ACB">
        <w:t>once,</w:t>
      </w:r>
      <w:r w:rsidR="00AC466E" w:rsidRPr="00206ACB">
        <w:t xml:space="preserve"> </w:t>
      </w:r>
      <w:r w:rsidRPr="00206ACB">
        <w:t>at</w:t>
      </w:r>
      <w:r w:rsidR="00AC466E" w:rsidRPr="00206ACB">
        <w:t xml:space="preserve"> </w:t>
      </w:r>
      <w:r w:rsidRPr="00206ACB">
        <w:t>high</w:t>
      </w:r>
      <w:r w:rsidR="00AC466E" w:rsidRPr="00206ACB">
        <w:t xml:space="preserve"> </w:t>
      </w:r>
      <w:r w:rsidRPr="00206ACB">
        <w:t>speed.</w:t>
      </w:r>
      <w:r w:rsidR="00AC466E" w:rsidRPr="00206ACB">
        <w:t xml:space="preserve"> </w:t>
      </w:r>
      <w:r w:rsidRPr="00206ACB">
        <w:t>Being</w:t>
      </w:r>
      <w:r w:rsidR="00AC466E" w:rsidRPr="00206ACB">
        <w:t xml:space="preserve"> </w:t>
      </w:r>
      <w:r w:rsidRPr="00206ACB">
        <w:t>able</w:t>
      </w:r>
      <w:r w:rsidR="00AC466E" w:rsidRPr="00206ACB">
        <w:t xml:space="preserve"> </w:t>
      </w:r>
      <w:r w:rsidRPr="00206ACB">
        <w:t>to</w:t>
      </w:r>
      <w:r w:rsidR="00AC466E" w:rsidRPr="00206ACB">
        <w:t xml:space="preserve"> </w:t>
      </w:r>
      <w:r w:rsidRPr="00206ACB">
        <w:t>update</w:t>
      </w:r>
      <w:r w:rsidR="00AC466E" w:rsidRPr="00206ACB">
        <w:t xml:space="preserve"> </w:t>
      </w:r>
      <w:r w:rsidRPr="00206ACB">
        <w:t>OAM</w:t>
      </w:r>
      <w:r w:rsidR="00AC466E" w:rsidRPr="00206ACB">
        <w:t xml:space="preserve"> </w:t>
      </w:r>
      <w:r w:rsidRPr="00206ACB">
        <w:t>quickly</w:t>
      </w:r>
      <w:r w:rsidR="00AC466E" w:rsidRPr="00206ACB">
        <w:t xml:space="preserve"> </w:t>
      </w:r>
      <w:r w:rsidRPr="00206ACB">
        <w:t>is</w:t>
      </w:r>
      <w:r w:rsidR="00AC466E" w:rsidRPr="00206ACB">
        <w:t xml:space="preserve"> </w:t>
      </w:r>
      <w:r w:rsidRPr="00206ACB">
        <w:t>a</w:t>
      </w:r>
      <w:r w:rsidR="00AC466E" w:rsidRPr="00206ACB">
        <w:t xml:space="preserve"> </w:t>
      </w:r>
      <w:r w:rsidRPr="00206ACB">
        <w:t>necessity</w:t>
      </w:r>
      <w:r w:rsidR="00AC466E" w:rsidRPr="00206ACB">
        <w:t xml:space="preserve"> </w:t>
      </w:r>
      <w:r w:rsidRPr="00206ACB">
        <w:t>for</w:t>
      </w:r>
      <w:r w:rsidR="00AC466E" w:rsidRPr="00206ACB">
        <w:t xml:space="preserve"> </w:t>
      </w:r>
      <w:r w:rsidRPr="00206ACB">
        <w:t>fast-paced</w:t>
      </w:r>
      <w:r w:rsidR="00AC466E" w:rsidRPr="00206ACB">
        <w:t xml:space="preserve"> </w:t>
      </w:r>
      <w:r w:rsidRPr="00206ACB">
        <w:t>games,</w:t>
      </w:r>
      <w:r w:rsidR="00AC466E" w:rsidRPr="00206ACB">
        <w:t xml:space="preserve"> </w:t>
      </w:r>
      <w:r w:rsidRPr="00206ACB">
        <w:t>so</w:t>
      </w:r>
      <w:r w:rsidR="00AC466E" w:rsidRPr="00206ACB">
        <w:t xml:space="preserve"> </w:t>
      </w:r>
      <w:r w:rsidRPr="00206ACB">
        <w:t>that</w:t>
      </w:r>
      <w:r w:rsidR="00AC466E" w:rsidRPr="00206ACB">
        <w:t xml:space="preserve"> </w:t>
      </w:r>
      <w:r w:rsidRPr="00206ACB">
        <w:t>all</w:t>
      </w:r>
      <w:r w:rsidR="00AC466E" w:rsidRPr="00206ACB">
        <w:t xml:space="preserve"> </w:t>
      </w:r>
      <w:r w:rsidRPr="00206ACB">
        <w:t>64</w:t>
      </w:r>
      <w:r w:rsidR="00AC466E" w:rsidRPr="00206ACB">
        <w:t xml:space="preserve"> </w:t>
      </w:r>
      <w:r w:rsidRPr="00206ACB">
        <w:t>sprites</w:t>
      </w:r>
      <w:r w:rsidR="00AC466E" w:rsidRPr="00206ACB">
        <w:t xml:space="preserve"> </w:t>
      </w:r>
      <w:r w:rsidRPr="00206ACB">
        <w:t>can</w:t>
      </w:r>
      <w:r w:rsidR="00AC466E" w:rsidRPr="00206ACB">
        <w:t xml:space="preserve"> </w:t>
      </w:r>
      <w:r w:rsidRPr="00206ACB">
        <w:t>move</w:t>
      </w:r>
      <w:r w:rsidR="00AC466E" w:rsidRPr="00206ACB">
        <w:t xml:space="preserve"> </w:t>
      </w:r>
      <w:r w:rsidRPr="00206ACB">
        <w:t>smoothly</w:t>
      </w:r>
      <w:r w:rsidR="00AC466E" w:rsidRPr="00206ACB">
        <w:t xml:space="preserve"> </w:t>
      </w:r>
      <w:r w:rsidRPr="00206ACB">
        <w:t>every</w:t>
      </w:r>
      <w:r w:rsidR="00AC466E" w:rsidRPr="00206ACB">
        <w:t xml:space="preserve"> </w:t>
      </w:r>
      <w:r w:rsidRPr="00206ACB">
        <w:t>frame.</w:t>
      </w:r>
    </w:p>
    <w:p w14:paraId="3DAA78E3" w14:textId="05C09D9C" w:rsidR="00882A82" w:rsidRPr="00206ACB" w:rsidRDefault="00882A82" w:rsidP="00127262">
      <w:r w:rsidRPr="00206ACB">
        <w:t>To</w:t>
      </w:r>
      <w:r w:rsidR="00AC466E" w:rsidRPr="00206ACB">
        <w:t xml:space="preserve"> </w:t>
      </w:r>
      <w:r w:rsidRPr="00206ACB">
        <w:t>use</w:t>
      </w:r>
      <w:r w:rsidR="00AC466E" w:rsidRPr="00206ACB">
        <w:t xml:space="preserve"> </w:t>
      </w:r>
      <w:r w:rsidRPr="00206ACB">
        <w:t>this</w:t>
      </w:r>
      <w:r w:rsidR="00AC466E" w:rsidRPr="00206ACB">
        <w:t xml:space="preserve"> </w:t>
      </w:r>
      <w:r w:rsidRPr="00206ACB">
        <w:t>high-speed</w:t>
      </w:r>
      <w:r w:rsidR="00AC466E" w:rsidRPr="00206ACB">
        <w:t xml:space="preserve"> </w:t>
      </w:r>
      <w:r w:rsidRPr="00206ACB">
        <w:t>copying,</w:t>
      </w:r>
      <w:r w:rsidR="00AC466E" w:rsidRPr="00206ACB">
        <w:t xml:space="preserve"> </w:t>
      </w:r>
      <w:r w:rsidRPr="00206ACB">
        <w:t>the</w:t>
      </w:r>
      <w:r w:rsidR="00AC466E" w:rsidRPr="00206ACB">
        <w:t xml:space="preserve"> </w:t>
      </w:r>
      <w:r w:rsidRPr="00206ACB">
        <w:t>CPU</w:t>
      </w:r>
      <w:r w:rsidR="00AC466E" w:rsidRPr="00206ACB">
        <w:t xml:space="preserve"> </w:t>
      </w:r>
      <w:r w:rsidRPr="00206ACB">
        <w:t>needs</w:t>
      </w:r>
      <w:r w:rsidR="00AC466E" w:rsidRPr="00206ACB">
        <w:t xml:space="preserve"> </w:t>
      </w:r>
      <w:r w:rsidRPr="00206ACB">
        <w:t>to</w:t>
      </w:r>
      <w:r w:rsidR="00AC466E" w:rsidRPr="00206ACB">
        <w:t xml:space="preserve"> </w:t>
      </w:r>
      <w:r w:rsidRPr="00206ACB">
        <w:t>have</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sprite</w:t>
      </w:r>
      <w:r w:rsidR="00AC466E" w:rsidRPr="00206ACB">
        <w:t xml:space="preserve"> </w:t>
      </w:r>
      <w:r w:rsidRPr="00206ACB">
        <w:t>data</w:t>
      </w:r>
      <w:r w:rsidR="00AC466E" w:rsidRPr="00206ACB">
        <w:t xml:space="preserve"> </w:t>
      </w:r>
      <w:r w:rsidRPr="00206ACB">
        <w:t>ready</w:t>
      </w:r>
      <w:r w:rsidR="00AC466E" w:rsidRPr="00206ACB">
        <w:t xml:space="preserve"> </w:t>
      </w:r>
      <w:r w:rsidRPr="00206ACB">
        <w:t>to</w:t>
      </w:r>
      <w:r w:rsidR="00AC466E" w:rsidRPr="00206ACB">
        <w:t xml:space="preserve"> </w:t>
      </w:r>
      <w:r w:rsidRPr="00206ACB">
        <w:t>go</w:t>
      </w:r>
      <w:r w:rsidR="00AC466E" w:rsidRPr="00206ACB">
        <w:t xml:space="preserve"> </w:t>
      </w:r>
      <w:r w:rsidRPr="00206ACB">
        <w:t>in</w:t>
      </w:r>
      <w:r w:rsidR="00AC466E" w:rsidRPr="00206ACB">
        <w:t xml:space="preserve"> </w:t>
      </w:r>
      <w:r w:rsidRPr="00206ACB">
        <w:t>a</w:t>
      </w:r>
      <w:r w:rsidR="00AC466E" w:rsidRPr="00206ACB">
        <w:t xml:space="preserve"> </w:t>
      </w:r>
      <w:r w:rsidRPr="00206ACB">
        <w:t>contiguous</w:t>
      </w:r>
      <w:r w:rsidR="00AC466E" w:rsidRPr="00206ACB">
        <w:t xml:space="preserve"> </w:t>
      </w:r>
      <w:r w:rsidRPr="00206ACB">
        <w:t>page</w:t>
      </w:r>
      <w:r w:rsidR="00AC466E" w:rsidRPr="00206ACB">
        <w:t xml:space="preserve"> </w:t>
      </w:r>
      <w:r w:rsidRPr="00206ACB">
        <w:t>of</w:t>
      </w:r>
      <w:r w:rsidR="00AC466E" w:rsidRPr="00206ACB">
        <w:t xml:space="preserve"> </w:t>
      </w:r>
      <w:r w:rsidRPr="00206ACB">
        <w:t>memory.</w:t>
      </w:r>
      <w:r w:rsidR="00AC466E" w:rsidRPr="00206ACB">
        <w:t xml:space="preserve"> </w:t>
      </w:r>
      <w:r w:rsidRPr="00206ACB">
        <w:t>(A</w:t>
      </w:r>
      <w:r w:rsidR="00AC466E" w:rsidRPr="00206ACB">
        <w:t xml:space="preserve"> </w:t>
      </w:r>
      <w:r w:rsidRPr="00206ACB">
        <w:rPr>
          <w:rStyle w:val="Emphasis"/>
          <w:rFonts w:eastAsiaTheme="majorEastAsia" w:cstheme="minorHAnsi"/>
          <w:color w:val="111111"/>
          <w:szCs w:val="26"/>
        </w:rPr>
        <w:t>page</w:t>
      </w:r>
      <w:r w:rsidR="00AC466E" w:rsidRPr="00206ACB">
        <w:t xml:space="preserve"> </w:t>
      </w:r>
      <w:r w:rsidRPr="00206ACB">
        <w:t>is</w:t>
      </w:r>
      <w:r w:rsidR="00AC466E" w:rsidRPr="00206ACB">
        <w:t xml:space="preserve"> </w:t>
      </w:r>
      <w:r w:rsidRPr="00206ACB">
        <w:t>a</w:t>
      </w:r>
      <w:r w:rsidR="00AC466E" w:rsidRPr="00206ACB">
        <w:t xml:space="preserve"> </w:t>
      </w:r>
      <w:r w:rsidRPr="00206ACB">
        <w:t>block</w:t>
      </w:r>
      <w:r w:rsidR="00AC466E" w:rsidRPr="00206ACB">
        <w:t xml:space="preserve"> </w:t>
      </w:r>
      <w:r w:rsidRPr="00206ACB">
        <w:t>of</w:t>
      </w:r>
      <w:r w:rsidR="00AC466E" w:rsidRPr="00206ACB">
        <w:t xml:space="preserve"> </w:t>
      </w:r>
      <w:r w:rsidRPr="00206ACB">
        <w:t>256</w:t>
      </w:r>
      <w:r w:rsidR="00AC466E" w:rsidRPr="00206ACB">
        <w:t xml:space="preserve"> </w:t>
      </w:r>
      <w:r w:rsidRPr="00206ACB">
        <w:t>bytes.)</w:t>
      </w:r>
      <w:r w:rsidR="00AC466E" w:rsidRPr="00206ACB">
        <w:t xml:space="preserve"> </w:t>
      </w:r>
      <w:r w:rsidRPr="00206ACB">
        <w:t>Generally,</w:t>
      </w:r>
      <w:r w:rsidR="00AC466E" w:rsidRPr="00206ACB">
        <w:t xml:space="preserve"> </w:t>
      </w:r>
      <w:r w:rsidRPr="00206ACB">
        <w:t>this</w:t>
      </w:r>
      <w:r w:rsidR="00AC466E" w:rsidRPr="00206ACB">
        <w:t xml:space="preserve"> </w:t>
      </w:r>
      <w:r w:rsidRPr="00206ACB">
        <w:t>"sprite</w:t>
      </w:r>
      <w:r w:rsidR="00AC466E" w:rsidRPr="00206ACB">
        <w:t xml:space="preserve"> </w:t>
      </w:r>
      <w:r w:rsidRPr="00206ACB">
        <w:t>buffer"</w:t>
      </w:r>
      <w:r w:rsidR="00AC466E" w:rsidRPr="00206ACB">
        <w:t xml:space="preserve"> </w:t>
      </w:r>
      <w:r w:rsidRPr="00206ACB">
        <w:t>is</w:t>
      </w:r>
      <w:r w:rsidR="00AC466E" w:rsidRPr="00206ACB">
        <w:t xml:space="preserve"> </w:t>
      </w:r>
      <w:r w:rsidRPr="00206ACB">
        <w:t>placed</w:t>
      </w:r>
      <w:r w:rsidR="00AC466E" w:rsidRPr="00206ACB">
        <w:t xml:space="preserve"> </w:t>
      </w:r>
      <w:r w:rsidRPr="00206ACB">
        <w:t>in</w:t>
      </w:r>
      <w:r w:rsidR="00AC466E" w:rsidRPr="00206ACB">
        <w:t xml:space="preserve"> </w:t>
      </w:r>
      <w:r w:rsidRPr="00206ACB">
        <w:t>CPU</w:t>
      </w:r>
      <w:r w:rsidR="00AC466E" w:rsidRPr="00206ACB">
        <w:t xml:space="preserve"> </w:t>
      </w:r>
      <w:r w:rsidRPr="00206ACB">
        <w:t>memory</w:t>
      </w:r>
      <w:r w:rsidR="00AC466E" w:rsidRPr="00206ACB">
        <w:t xml:space="preserve"> </w:t>
      </w:r>
      <w:r w:rsidRPr="00206ACB">
        <w:t>addresses</w:t>
      </w:r>
      <w:r w:rsidR="00AC466E" w:rsidRPr="00206ACB">
        <w:t xml:space="preserve"> </w:t>
      </w:r>
      <w:r w:rsidRPr="009A420D">
        <w:rPr>
          <w:rStyle w:val="QuoteChar"/>
        </w:rPr>
        <w:t>$0200-$02ff</w:t>
      </w:r>
      <w:r w:rsidRPr="00206ACB">
        <w:t>.</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few</w:t>
      </w:r>
      <w:r w:rsidR="00AC466E" w:rsidRPr="00206ACB">
        <w:rPr>
          <w:rStyle w:val="marginnote"/>
          <w:rFonts w:cstheme="minorHAnsi"/>
          <w:color w:val="111111"/>
          <w:szCs w:val="26"/>
        </w:rPr>
        <w:t xml:space="preserve"> </w:t>
      </w:r>
      <w:r w:rsidRPr="00206ACB">
        <w:rPr>
          <w:rStyle w:val="marginnote"/>
          <w:rFonts w:cstheme="minorHAnsi"/>
          <w:color w:val="111111"/>
          <w:szCs w:val="26"/>
        </w:rPr>
        <w:t>things</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note</w:t>
      </w:r>
      <w:r w:rsidR="00AC466E" w:rsidRPr="00206ACB">
        <w:rPr>
          <w:rStyle w:val="marginnote"/>
          <w:rFonts w:cstheme="minorHAnsi"/>
          <w:color w:val="111111"/>
          <w:szCs w:val="26"/>
        </w:rPr>
        <w:t xml:space="preserve"> </w:t>
      </w:r>
      <w:r w:rsidRPr="00206ACB">
        <w:rPr>
          <w:rStyle w:val="marginnote"/>
          <w:rFonts w:cstheme="minorHAnsi"/>
          <w:color w:val="111111"/>
          <w:szCs w:val="26"/>
        </w:rPr>
        <w:t>about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memory</w:t>
      </w:r>
      <w:r w:rsidR="00AC466E" w:rsidRPr="00206ACB">
        <w:rPr>
          <w:rStyle w:val="marginnote"/>
          <w:rFonts w:cstheme="minorHAnsi"/>
          <w:color w:val="111111"/>
          <w:szCs w:val="26"/>
        </w:rPr>
        <w:t xml:space="preserve"> </w:t>
      </w:r>
      <w:r w:rsidRPr="00206ACB">
        <w:rPr>
          <w:rStyle w:val="marginnote"/>
          <w:rFonts w:cstheme="minorHAnsi"/>
          <w:color w:val="111111"/>
          <w:szCs w:val="26"/>
        </w:rPr>
        <w:t>map</w:t>
      </w:r>
      <w:r w:rsidR="00AC466E" w:rsidRPr="00206ACB">
        <w:rPr>
          <w:rStyle w:val="marginnote"/>
          <w:rFonts w:cstheme="minorHAnsi"/>
          <w:color w:val="111111"/>
          <w:szCs w:val="26"/>
        </w:rPr>
        <w:t xml:space="preserve"> </w:t>
      </w:r>
      <w:r w:rsidRPr="00206ACB">
        <w:rPr>
          <w:rStyle w:val="marginnote"/>
          <w:rFonts w:cstheme="minorHAnsi"/>
          <w:color w:val="111111"/>
          <w:szCs w:val="26"/>
        </w:rPr>
        <w:t>image</w:t>
      </w:r>
      <w:r w:rsidR="00AC466E" w:rsidRPr="00206ACB">
        <w:rPr>
          <w:rStyle w:val="marginnote"/>
          <w:rFonts w:cstheme="minorHAnsi"/>
          <w:color w:val="111111"/>
          <w:szCs w:val="26"/>
        </w:rPr>
        <w:t xml:space="preserve"> </w:t>
      </w:r>
      <w:r w:rsidRPr="00206ACB">
        <w:rPr>
          <w:rStyle w:val="marginnote"/>
          <w:rFonts w:cstheme="minorHAnsi"/>
          <w:color w:val="111111"/>
          <w:szCs w:val="26"/>
        </w:rPr>
        <w:t>here.</w:t>
      </w:r>
      <w:r w:rsidR="00AC466E" w:rsidRPr="00206ACB">
        <w:rPr>
          <w:rStyle w:val="marginnote"/>
          <w:rFonts w:cstheme="minorHAnsi"/>
          <w:color w:val="111111"/>
          <w:szCs w:val="26"/>
        </w:rPr>
        <w:t xml:space="preserve"> </w:t>
      </w:r>
      <w:r w:rsidRPr="00206ACB">
        <w:rPr>
          <w:rStyle w:val="marginnote"/>
          <w:rFonts w:cstheme="minorHAnsi"/>
          <w:color w:val="111111"/>
          <w:szCs w:val="26"/>
        </w:rPr>
        <w:t>First,</w:t>
      </w:r>
      <w:r w:rsidR="00AC466E" w:rsidRPr="00206ACB">
        <w:rPr>
          <w:rStyle w:val="marginnote"/>
          <w:rFonts w:cstheme="minorHAnsi"/>
          <w:color w:val="111111"/>
          <w:szCs w:val="26"/>
        </w:rPr>
        <w:t xml:space="preserve"> </w:t>
      </w:r>
      <w:r w:rsidRPr="00206ACB">
        <w:rPr>
          <w:rStyle w:val="marginnote"/>
          <w:rFonts w:cstheme="minorHAnsi"/>
          <w:color w:val="111111"/>
          <w:szCs w:val="26"/>
        </w:rPr>
        <w:t>"RAM"</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listed</w:t>
      </w:r>
      <w:r w:rsidR="00AC466E" w:rsidRPr="00206ACB">
        <w:rPr>
          <w:rStyle w:val="marginnote"/>
          <w:rFonts w:cstheme="minorHAnsi"/>
          <w:color w:val="111111"/>
          <w:szCs w:val="26"/>
        </w:rPr>
        <w:t xml:space="preserve"> </w:t>
      </w:r>
      <w:r w:rsidRPr="00206ACB">
        <w:rPr>
          <w:rStyle w:val="marginnote"/>
          <w:rFonts w:cstheme="minorHAnsi"/>
          <w:color w:val="111111"/>
          <w:szCs w:val="26"/>
        </w:rPr>
        <w:t>as</w:t>
      </w:r>
      <w:r w:rsidR="00AC466E" w:rsidRPr="00206ACB">
        <w:rPr>
          <w:rStyle w:val="marginnote"/>
          <w:rFonts w:cstheme="minorHAnsi"/>
          <w:color w:val="111111"/>
          <w:szCs w:val="26"/>
        </w:rPr>
        <w:t xml:space="preserve"> </w:t>
      </w:r>
      <w:r w:rsidRPr="00206ACB">
        <w:rPr>
          <w:rStyle w:val="marginnote"/>
          <w:rFonts w:cstheme="minorHAnsi"/>
          <w:color w:val="111111"/>
          <w:szCs w:val="26"/>
        </w:rPr>
        <w:t>extending</w:t>
      </w:r>
      <w:r w:rsidR="00AC466E" w:rsidRPr="00206ACB">
        <w:rPr>
          <w:rStyle w:val="marginnote"/>
          <w:rFonts w:cstheme="minorHAnsi"/>
          <w:color w:val="111111"/>
          <w:szCs w:val="26"/>
        </w:rPr>
        <w:t xml:space="preserve"> </w:t>
      </w:r>
      <w:r w:rsidRPr="00206ACB">
        <w:rPr>
          <w:rStyle w:val="marginnote"/>
          <w:rFonts w:cstheme="minorHAnsi"/>
          <w:color w:val="111111"/>
          <w:szCs w:val="26"/>
        </w:rPr>
        <w:t>from</w:t>
      </w:r>
      <w:r w:rsidR="00AC466E" w:rsidRPr="00206ACB">
        <w:rPr>
          <w:rStyle w:val="marginnote"/>
          <w:rFonts w:cstheme="minorHAnsi"/>
          <w:color w:val="111111"/>
          <w:szCs w:val="26"/>
        </w:rPr>
        <w:t xml:space="preserve"> </w:t>
      </w:r>
      <w:r w:rsidRPr="009A420D">
        <w:rPr>
          <w:rStyle w:val="QuoteChar"/>
        </w:rPr>
        <w:t>$0300-$0800</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reality,</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entire</w:t>
      </w:r>
      <w:r w:rsidR="00AC466E" w:rsidRPr="00206ACB">
        <w:rPr>
          <w:rStyle w:val="marginnote"/>
          <w:rFonts w:cstheme="minorHAnsi"/>
          <w:color w:val="111111"/>
          <w:szCs w:val="26"/>
        </w:rPr>
        <w:t xml:space="preserve"> </w:t>
      </w:r>
      <w:r w:rsidRPr="00206ACB">
        <w:rPr>
          <w:rStyle w:val="marginnote"/>
          <w:rFonts w:cstheme="minorHAnsi"/>
          <w:color w:val="111111"/>
          <w:szCs w:val="26"/>
        </w:rPr>
        <w:t>range</w:t>
      </w:r>
      <w:r w:rsidR="00AC466E" w:rsidRPr="00206ACB">
        <w:rPr>
          <w:rStyle w:val="marginnote"/>
          <w:rFonts w:cstheme="minorHAnsi"/>
          <w:color w:val="111111"/>
          <w:szCs w:val="26"/>
        </w:rPr>
        <w:t xml:space="preserve"> </w:t>
      </w:r>
      <w:r w:rsidRPr="00206ACB">
        <w:rPr>
          <w:rStyle w:val="marginnote"/>
          <w:rFonts w:cstheme="minorHAnsi"/>
          <w:color w:val="111111"/>
          <w:szCs w:val="26"/>
        </w:rPr>
        <w:t>from</w:t>
      </w:r>
      <w:r w:rsidR="00AC466E" w:rsidRPr="00206ACB">
        <w:rPr>
          <w:rStyle w:val="marginnote"/>
          <w:rFonts w:cstheme="minorHAnsi"/>
          <w:color w:val="111111"/>
          <w:szCs w:val="26"/>
        </w:rPr>
        <w:t xml:space="preserve"> </w:t>
      </w:r>
      <w:r w:rsidRPr="009A420D">
        <w:rPr>
          <w:rStyle w:val="QuoteChar"/>
        </w:rPr>
        <w:t>$0000-$0800</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RAM</w:t>
      </w:r>
      <w:r w:rsidR="00AC466E" w:rsidRPr="00206ACB">
        <w:rPr>
          <w:rStyle w:val="marginnote"/>
          <w:rFonts w:cstheme="minorHAnsi"/>
          <w:color w:val="111111"/>
          <w:szCs w:val="26"/>
        </w:rPr>
        <w:t xml:space="preserve"> </w:t>
      </w:r>
      <w:r w:rsidRPr="00206ACB">
        <w:rPr>
          <w:rStyle w:val="marginnote"/>
          <w:rFonts w:cstheme="minorHAnsi"/>
          <w:color w:val="111111"/>
          <w:szCs w:val="26"/>
        </w:rPr>
        <w:t>(2KB);</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region</w:t>
      </w:r>
      <w:r w:rsidR="00AC466E" w:rsidRPr="00206ACB">
        <w:rPr>
          <w:rStyle w:val="marginnote"/>
          <w:rFonts w:cstheme="minorHAnsi"/>
          <w:color w:val="111111"/>
          <w:szCs w:val="26"/>
        </w:rPr>
        <w:t xml:space="preserve"> </w:t>
      </w:r>
      <w:r w:rsidRPr="00206ACB">
        <w:rPr>
          <w:rStyle w:val="marginnote"/>
          <w:rFonts w:cstheme="minorHAnsi"/>
          <w:color w:val="111111"/>
          <w:szCs w:val="26"/>
        </w:rPr>
        <w:t>from</w:t>
      </w:r>
      <w:r w:rsidR="00AC466E" w:rsidRPr="00206ACB">
        <w:rPr>
          <w:rStyle w:val="marginnote"/>
          <w:rFonts w:cstheme="minorHAnsi"/>
          <w:color w:val="111111"/>
          <w:szCs w:val="26"/>
        </w:rPr>
        <w:t xml:space="preserve"> </w:t>
      </w:r>
      <w:r w:rsidRPr="009A420D">
        <w:rPr>
          <w:rStyle w:val="QuoteChar"/>
        </w:rPr>
        <w:t>$0300-$0800</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just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portion</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RAM</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not</w:t>
      </w:r>
      <w:r w:rsidR="00AC466E" w:rsidRPr="00206ACB">
        <w:rPr>
          <w:rStyle w:val="marginnote"/>
          <w:rFonts w:cstheme="minorHAnsi"/>
          <w:color w:val="111111"/>
          <w:szCs w:val="26"/>
        </w:rPr>
        <w:t xml:space="preserve"> </w:t>
      </w:r>
      <w:r w:rsidRPr="00206ACB">
        <w:rPr>
          <w:rStyle w:val="marginnote"/>
          <w:rFonts w:cstheme="minorHAnsi"/>
          <w:color w:val="111111"/>
          <w:szCs w:val="26"/>
        </w:rPr>
        <w:t>commonly</w:t>
      </w:r>
      <w:r w:rsidR="00AC466E" w:rsidRPr="00206ACB">
        <w:rPr>
          <w:rStyle w:val="marginnote"/>
          <w:rFonts w:cstheme="minorHAnsi"/>
          <w:color w:val="111111"/>
          <w:szCs w:val="26"/>
        </w:rPr>
        <w:t xml:space="preserve"> </w:t>
      </w:r>
      <w:r w:rsidRPr="00206ACB">
        <w:rPr>
          <w:rStyle w:val="marginnote"/>
          <w:rFonts w:cstheme="minorHAnsi"/>
          <w:color w:val="111111"/>
          <w:szCs w:val="26"/>
        </w:rPr>
        <w:t>allocated</w:t>
      </w:r>
      <w:r w:rsidR="00AC466E" w:rsidRPr="00206ACB">
        <w:rPr>
          <w:rStyle w:val="marginnote"/>
          <w:rFonts w:cstheme="minorHAnsi"/>
          <w:color w:val="111111"/>
          <w:szCs w:val="26"/>
        </w:rPr>
        <w:t xml:space="preserve"> </w:t>
      </w:r>
      <w:r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specific</w:t>
      </w:r>
      <w:r w:rsidR="00AC466E" w:rsidRPr="00206ACB">
        <w:rPr>
          <w:rStyle w:val="marginnote"/>
          <w:rFonts w:cstheme="minorHAnsi"/>
          <w:color w:val="111111"/>
          <w:szCs w:val="26"/>
        </w:rPr>
        <w:t xml:space="preserve"> </w:t>
      </w:r>
      <w:r w:rsidRPr="00206ACB">
        <w:rPr>
          <w:rStyle w:val="marginnote"/>
          <w:rFonts w:cstheme="minorHAnsi"/>
          <w:color w:val="111111"/>
          <w:szCs w:val="26"/>
        </w:rPr>
        <w:t>purpose.</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region</w:t>
      </w:r>
      <w:r w:rsidR="00AC466E" w:rsidRPr="00206ACB">
        <w:rPr>
          <w:rStyle w:val="marginnote"/>
          <w:rFonts w:cstheme="minorHAnsi"/>
          <w:color w:val="111111"/>
          <w:szCs w:val="26"/>
        </w:rPr>
        <w:t xml:space="preserve"> </w:t>
      </w:r>
      <w:r w:rsidRPr="00206ACB">
        <w:rPr>
          <w:rStyle w:val="marginnote"/>
          <w:rFonts w:cstheme="minorHAnsi"/>
          <w:color w:val="111111"/>
          <w:szCs w:val="26"/>
        </w:rPr>
        <w:t>from</w:t>
      </w:r>
      <w:r w:rsidR="00AC466E" w:rsidRPr="00206ACB">
        <w:rPr>
          <w:rStyle w:val="marginnote"/>
          <w:rFonts w:cstheme="minorHAnsi"/>
          <w:color w:val="111111"/>
          <w:szCs w:val="26"/>
        </w:rPr>
        <w:t xml:space="preserve"> </w:t>
      </w:r>
      <w:r w:rsidRPr="009A420D">
        <w:rPr>
          <w:rStyle w:val="QuoteChar"/>
        </w:rPr>
        <w:t>$0800-</w:t>
      </w:r>
      <w:r w:rsidR="00AC466E" w:rsidRPr="009A420D">
        <w:rPr>
          <w:rStyle w:val="QuoteChar"/>
        </w:rPr>
        <w:t xml:space="preserve"> </w:t>
      </w:r>
      <w:r w:rsidRPr="009A420D">
        <w:rPr>
          <w:rStyle w:val="QuoteChar"/>
        </w:rPr>
        <w:t>$2000</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memory</w:t>
      </w:r>
      <w:r w:rsidR="00AC466E" w:rsidRPr="00206ACB">
        <w:rPr>
          <w:rStyle w:val="marginnote"/>
          <w:rFonts w:cstheme="minorHAnsi"/>
          <w:color w:val="111111"/>
          <w:szCs w:val="26"/>
        </w:rPr>
        <w:t xml:space="preserve"> </w:t>
      </w:r>
      <w:r w:rsidRPr="00206ACB">
        <w:rPr>
          <w:rStyle w:val="marginnote"/>
          <w:rFonts w:cstheme="minorHAnsi"/>
          <w:color w:val="111111"/>
          <w:szCs w:val="26"/>
        </w:rPr>
        <w:t>map</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empty</w:t>
      </w:r>
      <w:r w:rsidR="00AC466E" w:rsidRPr="00206ACB">
        <w:rPr>
          <w:rStyle w:val="marginnote"/>
          <w:rFonts w:cstheme="minorHAnsi"/>
          <w:color w:val="111111"/>
          <w:szCs w:val="26"/>
        </w:rPr>
        <w:t xml:space="preserve"> </w:t>
      </w:r>
      <w:r w:rsidRPr="00206ACB">
        <w:rPr>
          <w:rStyle w:val="marginnote"/>
          <w:rFonts w:cstheme="minorHAnsi"/>
          <w:color w:val="111111"/>
          <w:szCs w:val="26"/>
        </w:rPr>
        <w:t>space</w:t>
      </w:r>
      <w:r w:rsidR="00AC466E" w:rsidRPr="00206ACB">
        <w:rPr>
          <w:rStyle w:val="marginnote"/>
          <w:rFonts w:cstheme="minorHAnsi"/>
          <w:color w:val="111111"/>
          <w:szCs w:val="26"/>
        </w:rPr>
        <w:t xml:space="preserve"> </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writes</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region</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memory</w:t>
      </w:r>
      <w:r w:rsidR="00AC466E" w:rsidRPr="00206ACB">
        <w:rPr>
          <w:rStyle w:val="marginnote"/>
          <w:rFonts w:cstheme="minorHAnsi"/>
          <w:color w:val="111111"/>
          <w:szCs w:val="26"/>
        </w:rPr>
        <w:t xml:space="preserve"> </w:t>
      </w:r>
      <w:r w:rsidRPr="00206ACB">
        <w:rPr>
          <w:rStyle w:val="marginnote"/>
          <w:rFonts w:cstheme="minorHAnsi"/>
          <w:color w:val="111111"/>
          <w:szCs w:val="26"/>
        </w:rPr>
        <w:t>will</w:t>
      </w:r>
      <w:r w:rsidR="00AC466E" w:rsidRPr="00206ACB">
        <w:rPr>
          <w:rStyle w:val="marginnote"/>
          <w:rFonts w:cstheme="minorHAnsi"/>
          <w:color w:val="111111"/>
          <w:szCs w:val="26"/>
        </w:rPr>
        <w:t xml:space="preserve"> </w:t>
      </w:r>
      <w:r w:rsidRPr="00206ACB">
        <w:rPr>
          <w:rStyle w:val="marginnote"/>
          <w:rFonts w:cstheme="minorHAnsi"/>
          <w:color w:val="111111"/>
          <w:szCs w:val="26"/>
        </w:rPr>
        <w:t>silently</w:t>
      </w:r>
      <w:r w:rsidR="00AC466E" w:rsidRPr="00206ACB">
        <w:rPr>
          <w:rStyle w:val="marginnote"/>
          <w:rFonts w:cstheme="minorHAnsi"/>
          <w:color w:val="111111"/>
          <w:szCs w:val="26"/>
        </w:rPr>
        <w:t xml:space="preserve"> </w:t>
      </w:r>
      <w:r w:rsidRPr="00206ACB">
        <w:rPr>
          <w:rStyle w:val="marginnote"/>
          <w:rFonts w:cstheme="minorHAnsi"/>
          <w:color w:val="111111"/>
          <w:szCs w:val="26"/>
        </w:rPr>
        <w:t>fail,</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reads</w:t>
      </w:r>
      <w:r w:rsidR="00AC466E" w:rsidRPr="00206ACB">
        <w:rPr>
          <w:rStyle w:val="marginnote"/>
          <w:rFonts w:cstheme="minorHAnsi"/>
          <w:color w:val="111111"/>
          <w:szCs w:val="26"/>
        </w:rPr>
        <w:t xml:space="preserve"> </w:t>
      </w:r>
      <w:r w:rsidRPr="00206ACB">
        <w:rPr>
          <w:rStyle w:val="marginnote"/>
          <w:rFonts w:cstheme="minorHAnsi"/>
          <w:color w:val="111111"/>
          <w:szCs w:val="26"/>
        </w:rPr>
        <w:t>from</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range</w:t>
      </w:r>
      <w:r w:rsidR="00AC466E" w:rsidRPr="00206ACB">
        <w:rPr>
          <w:rStyle w:val="marginnote"/>
          <w:rFonts w:cstheme="minorHAnsi"/>
          <w:color w:val="111111"/>
          <w:szCs w:val="26"/>
        </w:rPr>
        <w:t xml:space="preserve"> </w:t>
      </w:r>
      <w:r w:rsidRPr="00206ACB">
        <w:rPr>
          <w:rStyle w:val="marginnote"/>
          <w:rFonts w:cstheme="minorHAnsi"/>
          <w:color w:val="111111"/>
          <w:szCs w:val="26"/>
        </w:rPr>
        <w:t>have</w:t>
      </w:r>
      <w:r w:rsidR="00AC466E" w:rsidRPr="00206ACB">
        <w:rPr>
          <w:rStyle w:val="marginnote"/>
          <w:rFonts w:cstheme="minorHAnsi"/>
          <w:color w:val="111111"/>
          <w:szCs w:val="26"/>
        </w:rPr>
        <w:t xml:space="preserve"> </w:t>
      </w:r>
      <w:r w:rsidRPr="00206ACB">
        <w:rPr>
          <w:rStyle w:val="marginnote"/>
          <w:rFonts w:cstheme="minorHAnsi"/>
          <w:color w:val="111111"/>
          <w:szCs w:val="26"/>
        </w:rPr>
        <w:t>undefined</w:t>
      </w:r>
      <w:r w:rsidR="00AC466E" w:rsidRPr="00206ACB">
        <w:rPr>
          <w:rStyle w:val="marginnote"/>
          <w:rFonts w:cstheme="minorHAnsi"/>
          <w:color w:val="111111"/>
          <w:szCs w:val="26"/>
        </w:rPr>
        <w:t xml:space="preserve"> </w:t>
      </w:r>
      <w:r w:rsidRPr="00206ACB">
        <w:rPr>
          <w:rStyle w:val="marginnote"/>
          <w:rFonts w:cstheme="minorHAnsi"/>
          <w:color w:val="111111"/>
          <w:szCs w:val="26"/>
        </w:rPr>
        <w:t>behavior.</w:t>
      </w:r>
      <w:r w:rsidR="00AC466E" w:rsidRPr="00206ACB">
        <w:rPr>
          <w:rStyle w:val="marginnote"/>
          <w:rFonts w:cstheme="minorHAnsi"/>
          <w:color w:val="111111"/>
          <w:szCs w:val="26"/>
        </w:rPr>
        <w:t xml:space="preserve"> </w:t>
      </w:r>
      <w:r w:rsidRPr="00206ACB">
        <w:rPr>
          <w:rStyle w:val="marginnote"/>
          <w:rFonts w:cstheme="minorHAnsi"/>
          <w:color w:val="111111"/>
          <w:szCs w:val="26"/>
        </w:rPr>
        <w:t>Finally,</w:t>
      </w:r>
      <w:r w:rsidR="00AC466E" w:rsidRPr="00206ACB">
        <w:rPr>
          <w:rStyle w:val="marginnote"/>
          <w:rFonts w:cstheme="minorHAnsi"/>
          <w:color w:val="111111"/>
          <w:szCs w:val="26"/>
        </w:rPr>
        <w:t xml:space="preserve"> </w:t>
      </w:r>
      <w:r w:rsidRPr="00206ACB">
        <w:rPr>
          <w:rStyle w:val="marginnote"/>
          <w:rFonts w:cstheme="minorHAnsi"/>
          <w:color w:val="111111"/>
          <w:szCs w:val="26"/>
        </w:rPr>
        <w:t>note</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entire</w:t>
      </w:r>
      <w:r w:rsidR="00AC466E" w:rsidRPr="00206ACB">
        <w:rPr>
          <w:rStyle w:val="marginnote"/>
          <w:rFonts w:cstheme="minorHAnsi"/>
          <w:color w:val="111111"/>
          <w:szCs w:val="26"/>
        </w:rPr>
        <w:t xml:space="preserve"> </w:t>
      </w:r>
      <w:r w:rsidRPr="00206ACB">
        <w:rPr>
          <w:rStyle w:val="marginnote"/>
          <w:rFonts w:cstheme="minorHAnsi"/>
          <w:color w:val="111111"/>
          <w:szCs w:val="26"/>
        </w:rPr>
        <w:t>area</w:t>
      </w:r>
      <w:r w:rsidR="00AC466E" w:rsidRPr="00206ACB">
        <w:rPr>
          <w:rStyle w:val="marginnote"/>
          <w:rFonts w:cstheme="minorHAnsi"/>
          <w:color w:val="111111"/>
          <w:szCs w:val="26"/>
        </w:rPr>
        <w:t xml:space="preserve"> </w:t>
      </w:r>
      <w:r w:rsidRPr="00206ACB">
        <w:rPr>
          <w:rStyle w:val="marginnote"/>
          <w:rFonts w:cstheme="minorHAnsi"/>
          <w:color w:val="111111"/>
          <w:szCs w:val="26"/>
        </w:rPr>
        <w:t>from</w:t>
      </w:r>
      <w:r w:rsidR="00AC466E" w:rsidRPr="00206ACB">
        <w:rPr>
          <w:rStyle w:val="marginnote"/>
          <w:rFonts w:cstheme="minorHAnsi"/>
          <w:color w:val="111111"/>
          <w:szCs w:val="26"/>
        </w:rPr>
        <w:t xml:space="preserve"> </w:t>
      </w:r>
      <w:r w:rsidRPr="009A420D">
        <w:rPr>
          <w:rStyle w:val="QuoteChar"/>
        </w:rPr>
        <w:t>$8000-$FFFF</w:t>
      </w:r>
      <w:r w:rsidR="00AC466E" w:rsidRPr="00206ACB">
        <w:rPr>
          <w:rStyle w:val="marginnote"/>
          <w:rFonts w:cstheme="minorHAnsi"/>
          <w:color w:val="111111"/>
          <w:szCs w:val="26"/>
        </w:rPr>
        <w:t xml:space="preserve"> </w:t>
      </w:r>
      <w:r w:rsidRPr="00206ACB">
        <w:rPr>
          <w:rStyle w:val="marginnote"/>
          <w:rFonts w:cstheme="minorHAnsi"/>
          <w:color w:val="111111"/>
          <w:szCs w:val="26"/>
        </w:rPr>
        <w:t>comes</w:t>
      </w:r>
      <w:r w:rsidR="00AC466E" w:rsidRPr="00206ACB">
        <w:rPr>
          <w:rStyle w:val="marginnote"/>
          <w:rFonts w:cstheme="minorHAnsi"/>
          <w:color w:val="111111"/>
          <w:szCs w:val="26"/>
        </w:rPr>
        <w:t xml:space="preserve"> </w:t>
      </w:r>
      <w:r w:rsidRPr="00206ACB">
        <w:rPr>
          <w:rStyle w:val="marginnote"/>
          <w:rFonts w:cstheme="minorHAnsi"/>
          <w:color w:val="111111"/>
          <w:szCs w:val="26"/>
        </w:rPr>
        <w:t>from</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PRG-ROM</w:t>
      </w:r>
      <w:r w:rsidR="00AC466E" w:rsidRPr="00206ACB">
        <w:rPr>
          <w:rStyle w:val="marginnote"/>
          <w:rFonts w:cstheme="minorHAnsi"/>
          <w:color w:val="111111"/>
          <w:szCs w:val="26"/>
        </w:rPr>
        <w:t xml:space="preserve"> </w:t>
      </w:r>
      <w:r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cartridge,</w:t>
      </w:r>
      <w:r w:rsidR="00AC466E" w:rsidRPr="00206ACB">
        <w:rPr>
          <w:rStyle w:val="marginnote"/>
          <w:rFonts w:cstheme="minorHAnsi"/>
          <w:color w:val="111111"/>
          <w:szCs w:val="26"/>
        </w:rPr>
        <w:t xml:space="preserve"> </w:t>
      </w:r>
      <w:r w:rsidRPr="00206ACB">
        <w:rPr>
          <w:rStyle w:val="marginnote"/>
          <w:rFonts w:cstheme="minorHAnsi"/>
          <w:color w:val="111111"/>
          <w:szCs w:val="26"/>
        </w:rPr>
        <w:t>including</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six</w:t>
      </w:r>
      <w:r w:rsidR="00AC466E" w:rsidRPr="00206ACB">
        <w:rPr>
          <w:rStyle w:val="marginnote"/>
          <w:rFonts w:cstheme="minorHAnsi"/>
          <w:color w:val="111111"/>
          <w:szCs w:val="26"/>
        </w:rPr>
        <w:t xml:space="preserve"> </w:t>
      </w:r>
      <w:r w:rsidRPr="00206ACB">
        <w:rPr>
          <w:rStyle w:val="marginnote"/>
          <w:rFonts w:cstheme="minorHAnsi"/>
          <w:color w:val="111111"/>
          <w:szCs w:val="26"/>
        </w:rPr>
        <w:t>bytes</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define</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locations</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interrupt</w:t>
      </w:r>
      <w:r w:rsidR="00AC466E" w:rsidRPr="00206ACB">
        <w:rPr>
          <w:rStyle w:val="marginnote"/>
          <w:rFonts w:cstheme="minorHAnsi"/>
          <w:color w:val="111111"/>
          <w:szCs w:val="26"/>
        </w:rPr>
        <w:t xml:space="preserve"> </w:t>
      </w:r>
      <w:r w:rsidRPr="00206ACB">
        <w:rPr>
          <w:rStyle w:val="marginnote"/>
          <w:rFonts w:cstheme="minorHAnsi"/>
          <w:color w:val="111111"/>
          <w:szCs w:val="26"/>
        </w:rPr>
        <w:t>handlers.</w:t>
      </w:r>
    </w:p>
    <w:p w14:paraId="6A69583C" w14:textId="6D52262C" w:rsidR="00247E28" w:rsidRPr="00206ACB" w:rsidRDefault="00FB49B6" w:rsidP="00127262">
      <w:pPr>
        <w:ind w:firstLine="0"/>
        <w:jc w:val="center"/>
        <w:rPr>
          <w:rFonts w:cstheme="minorHAnsi"/>
          <w:szCs w:val="26"/>
        </w:rPr>
      </w:pPr>
      <w:r>
        <w:rPr>
          <w:rFonts w:cstheme="minorHAnsi"/>
          <w:noProof/>
          <w:szCs w:val="26"/>
        </w:rPr>
        <w:lastRenderedPageBreak/>
        <w:drawing>
          <wp:inline distT="0" distB="0" distL="0" distR="0" wp14:anchorId="76849B76" wp14:editId="038F5A21">
            <wp:extent cx="4953000" cy="2076450"/>
            <wp:effectExtent l="0" t="0" r="0" b="0"/>
            <wp:docPr id="98459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53000" cy="2076450"/>
                    </a:xfrm>
                    <a:prstGeom prst="rect">
                      <a:avLst/>
                    </a:prstGeom>
                    <a:noFill/>
                  </pic:spPr>
                </pic:pic>
              </a:graphicData>
            </a:graphic>
          </wp:inline>
        </w:drawing>
      </w:r>
    </w:p>
    <w:p w14:paraId="4FEC5E8D" w14:textId="4F3B33C2" w:rsidR="00882A82" w:rsidRPr="00206ACB" w:rsidRDefault="00882A82" w:rsidP="00127262">
      <w:pPr>
        <w:ind w:firstLine="0"/>
        <w:jc w:val="center"/>
        <w:rPr>
          <w:rFonts w:cstheme="minorHAnsi"/>
          <w:szCs w:val="26"/>
        </w:rPr>
      </w:pPr>
      <w:r w:rsidRPr="00206ACB">
        <w:rPr>
          <w:rFonts w:cstheme="minorHAnsi"/>
          <w:szCs w:val="26"/>
        </w:rPr>
        <w:t>A</w:t>
      </w:r>
      <w:r w:rsidR="00AC466E" w:rsidRPr="00206ACB">
        <w:rPr>
          <w:rFonts w:cstheme="minorHAnsi"/>
          <w:szCs w:val="26"/>
        </w:rPr>
        <w:t xml:space="preserve"> </w:t>
      </w:r>
      <w:r w:rsidRPr="00206ACB">
        <w:rPr>
          <w:rFonts w:cstheme="minorHAnsi"/>
          <w:szCs w:val="26"/>
        </w:rPr>
        <w:t>common</w:t>
      </w:r>
      <w:r w:rsidR="00AC466E" w:rsidRPr="00206ACB">
        <w:rPr>
          <w:rFonts w:cstheme="minorHAnsi"/>
          <w:szCs w:val="26"/>
        </w:rPr>
        <w:t xml:space="preserve"> </w:t>
      </w:r>
      <w:r w:rsidRPr="00206ACB">
        <w:rPr>
          <w:rFonts w:cstheme="minorHAnsi"/>
          <w:szCs w:val="26"/>
        </w:rPr>
        <w:t>CPU</w:t>
      </w:r>
      <w:r w:rsidR="00AC466E" w:rsidRPr="00206ACB">
        <w:rPr>
          <w:rFonts w:cstheme="minorHAnsi"/>
          <w:szCs w:val="26"/>
        </w:rPr>
        <w:t xml:space="preserve"> </w:t>
      </w:r>
      <w:r w:rsidRPr="00206ACB">
        <w:rPr>
          <w:rFonts w:cstheme="minorHAnsi"/>
          <w:szCs w:val="26"/>
        </w:rPr>
        <w:t>memory</w:t>
      </w:r>
      <w:r w:rsidR="00AC466E" w:rsidRPr="00206ACB">
        <w:rPr>
          <w:rFonts w:cstheme="minorHAnsi"/>
          <w:szCs w:val="26"/>
        </w:rPr>
        <w:t xml:space="preserve"> </w:t>
      </w:r>
      <w:r w:rsidRPr="00206ACB">
        <w:rPr>
          <w:rFonts w:cstheme="minorHAnsi"/>
          <w:szCs w:val="26"/>
        </w:rPr>
        <w:t>layout</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While</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possible</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change</w:t>
      </w:r>
      <w:r w:rsidR="00AC466E" w:rsidRPr="00206ACB">
        <w:rPr>
          <w:rFonts w:cstheme="minorHAnsi"/>
          <w:szCs w:val="26"/>
        </w:rPr>
        <w:t xml:space="preserve"> </w:t>
      </w:r>
      <w:r w:rsidRPr="00206ACB">
        <w:rPr>
          <w:rFonts w:cstheme="minorHAnsi"/>
          <w:szCs w:val="26"/>
        </w:rPr>
        <w:t>where</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memory</w:t>
      </w:r>
      <w:r w:rsidR="00AC466E" w:rsidRPr="00206ACB">
        <w:rPr>
          <w:rFonts w:cstheme="minorHAnsi"/>
          <w:szCs w:val="26"/>
        </w:rPr>
        <w:t xml:space="preserve"> </w:t>
      </w:r>
      <w:r w:rsidRPr="00206ACB">
        <w:rPr>
          <w:rFonts w:cstheme="minorHAnsi"/>
          <w:szCs w:val="26"/>
        </w:rPr>
        <w:t>some</w:t>
      </w:r>
      <w:r w:rsidR="00AC466E" w:rsidRPr="00206ACB">
        <w:rPr>
          <w:rFonts w:cstheme="minorHAnsi"/>
          <w:szCs w:val="26"/>
        </w:rPr>
        <w:t xml:space="preserve"> </w:t>
      </w:r>
      <w:r w:rsidRPr="00206ACB">
        <w:rPr>
          <w:rFonts w:cstheme="minorHAnsi"/>
          <w:szCs w:val="26"/>
        </w:rPr>
        <w:t>items</w:t>
      </w:r>
      <w:r w:rsidR="00AC466E" w:rsidRPr="00206ACB">
        <w:rPr>
          <w:rFonts w:cstheme="minorHAnsi"/>
          <w:szCs w:val="26"/>
        </w:rPr>
        <w:t xml:space="preserve"> </w:t>
      </w:r>
      <w:r w:rsidRPr="00206ACB">
        <w:rPr>
          <w:rFonts w:cstheme="minorHAnsi"/>
          <w:szCs w:val="26"/>
        </w:rPr>
        <w:t>like</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stack</w:t>
      </w:r>
      <w:r w:rsidR="00AC466E" w:rsidRPr="00206ACB">
        <w:rPr>
          <w:rFonts w:cstheme="minorHAnsi"/>
          <w:szCs w:val="26"/>
        </w:rPr>
        <w:t xml:space="preserve"> </w:t>
      </w:r>
      <w:r w:rsidRPr="00206ACB">
        <w:rPr>
          <w:rFonts w:cstheme="minorHAnsi"/>
          <w:szCs w:val="26"/>
        </w:rPr>
        <w:t>or</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buffer</w:t>
      </w:r>
      <w:r w:rsidR="00AC466E" w:rsidRPr="00206ACB">
        <w:rPr>
          <w:rFonts w:cstheme="minorHAnsi"/>
          <w:szCs w:val="26"/>
        </w:rPr>
        <w:t xml:space="preserve"> </w:t>
      </w:r>
      <w:r w:rsidRPr="00206ACB">
        <w:rPr>
          <w:rFonts w:cstheme="minorHAnsi"/>
          <w:szCs w:val="26"/>
        </w:rPr>
        <w:t>are</w:t>
      </w:r>
      <w:r w:rsidR="00AC466E" w:rsidRPr="00206ACB">
        <w:rPr>
          <w:rFonts w:cstheme="minorHAnsi"/>
          <w:szCs w:val="26"/>
        </w:rPr>
        <w:t xml:space="preserve"> </w:t>
      </w:r>
      <w:r w:rsidRPr="00206ACB">
        <w:rPr>
          <w:rFonts w:cstheme="minorHAnsi"/>
          <w:szCs w:val="26"/>
        </w:rPr>
        <w:t>located,</w:t>
      </w:r>
      <w:r w:rsidR="00AC466E" w:rsidRPr="00206ACB">
        <w:rPr>
          <w:rFonts w:cstheme="minorHAnsi"/>
          <w:szCs w:val="26"/>
        </w:rPr>
        <w:t xml:space="preserve"> </w:t>
      </w:r>
      <w:r w:rsidRPr="00206ACB">
        <w:rPr>
          <w:rFonts w:cstheme="minorHAnsi"/>
          <w:szCs w:val="26"/>
        </w:rPr>
        <w:t>this</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most</w:t>
      </w:r>
      <w:r w:rsidR="00AC466E" w:rsidRPr="00206ACB">
        <w:rPr>
          <w:rFonts w:cstheme="minorHAnsi"/>
          <w:szCs w:val="26"/>
        </w:rPr>
        <w:t xml:space="preserve"> </w:t>
      </w:r>
      <w:r w:rsidRPr="00206ACB">
        <w:rPr>
          <w:rFonts w:cstheme="minorHAnsi"/>
          <w:szCs w:val="26"/>
        </w:rPr>
        <w:t>common</w:t>
      </w:r>
      <w:r w:rsidR="00AC466E" w:rsidRPr="00206ACB">
        <w:rPr>
          <w:rFonts w:cstheme="minorHAnsi"/>
          <w:szCs w:val="26"/>
        </w:rPr>
        <w:t xml:space="preserve"> </w:t>
      </w:r>
      <w:r w:rsidRPr="00206ACB">
        <w:rPr>
          <w:rFonts w:cstheme="minorHAnsi"/>
          <w:szCs w:val="26"/>
        </w:rPr>
        <w:t>arrangement.</w:t>
      </w:r>
    </w:p>
    <w:p w14:paraId="39F42901" w14:textId="2EB2B8EC" w:rsidR="00882A82" w:rsidRPr="00206ACB" w:rsidRDefault="00882A82" w:rsidP="00127262">
      <w:r w:rsidRPr="00206ACB">
        <w:t>Within</w:t>
      </w:r>
      <w:r w:rsidR="00AC466E" w:rsidRPr="00206ACB">
        <w:t xml:space="preserve"> </w:t>
      </w:r>
      <w:r w:rsidRPr="00206ACB">
        <w:t>the</w:t>
      </w:r>
      <w:r w:rsidR="00AC466E" w:rsidRPr="00206ACB">
        <w:t xml:space="preserve"> </w:t>
      </w:r>
      <w:r w:rsidRPr="00206ACB">
        <w:t>sprite</w:t>
      </w:r>
      <w:r w:rsidR="00AC466E" w:rsidRPr="00206ACB">
        <w:t xml:space="preserve"> </w:t>
      </w:r>
      <w:r w:rsidRPr="00206ACB">
        <w:t>buffer</w:t>
      </w:r>
      <w:r w:rsidR="00AC466E" w:rsidRPr="00206ACB">
        <w:t xml:space="preserve"> </w:t>
      </w:r>
      <w:r w:rsidRPr="00206ACB">
        <w:t>(and</w:t>
      </w:r>
      <w:r w:rsidR="00AC466E" w:rsidRPr="00206ACB">
        <w:t xml:space="preserve"> </w:t>
      </w:r>
      <w:r w:rsidRPr="00206ACB">
        <w:t>in</w:t>
      </w:r>
      <w:r w:rsidR="00AC466E" w:rsidRPr="00206ACB">
        <w:t xml:space="preserve"> </w:t>
      </w:r>
      <w:r w:rsidRPr="00206ACB">
        <w:t>OAM</w:t>
      </w:r>
      <w:r w:rsidR="00AC466E" w:rsidRPr="00206ACB">
        <w:t xml:space="preserve"> </w:t>
      </w:r>
      <w:r w:rsidRPr="00206ACB">
        <w:t>itself),</w:t>
      </w:r>
      <w:r w:rsidR="00AC466E" w:rsidRPr="00206ACB">
        <w:t xml:space="preserve"> </w:t>
      </w:r>
      <w:r w:rsidRPr="00206ACB">
        <w:t>every</w:t>
      </w:r>
      <w:r w:rsidR="00AC466E" w:rsidRPr="00206ACB">
        <w:t xml:space="preserve"> </w:t>
      </w:r>
      <w:r w:rsidRPr="00206ACB">
        <w:t>four</w:t>
      </w:r>
      <w:r w:rsidR="00AC466E" w:rsidRPr="00206ACB">
        <w:t xml:space="preserve"> </w:t>
      </w:r>
      <w:r w:rsidRPr="00206ACB">
        <w:t>bytes</w:t>
      </w:r>
      <w:r w:rsidR="00AC466E" w:rsidRPr="00206ACB">
        <w:t xml:space="preserve"> </w:t>
      </w:r>
      <w:r w:rsidRPr="00206ACB">
        <w:t>defines</w:t>
      </w:r>
      <w:r w:rsidR="00AC466E" w:rsidRPr="00206ACB">
        <w:t xml:space="preserve"> </w:t>
      </w:r>
      <w:r w:rsidRPr="00206ACB">
        <w:t>one</w:t>
      </w:r>
      <w:r w:rsidR="00AC466E" w:rsidRPr="00206ACB">
        <w:t xml:space="preserve"> </w:t>
      </w:r>
      <w:r w:rsidRPr="00206ACB">
        <w:t>sprite.</w:t>
      </w:r>
      <w:r w:rsidR="00AC466E" w:rsidRPr="00206ACB">
        <w:t xml:space="preserve"> </w:t>
      </w:r>
      <w:r w:rsidRPr="00206ACB">
        <w:t>So,</w:t>
      </w:r>
      <w:r w:rsidR="00AC466E" w:rsidRPr="00206ACB">
        <w:t xml:space="preserve"> </w:t>
      </w:r>
      <w:r w:rsidRPr="00206ACB">
        <w:t>the</w:t>
      </w:r>
      <w:r w:rsidR="00AC466E" w:rsidRPr="00206ACB">
        <w:t xml:space="preserve"> </w:t>
      </w:r>
      <w:r w:rsidRPr="00206ACB">
        <w:t>first</w:t>
      </w:r>
      <w:r w:rsidR="00AC466E" w:rsidRPr="00206ACB">
        <w:t xml:space="preserve"> </w:t>
      </w:r>
      <w:r w:rsidRPr="00206ACB">
        <w:t>eight</w:t>
      </w:r>
      <w:r w:rsidR="00AC466E" w:rsidRPr="00206ACB">
        <w:t xml:space="preserve"> </w:t>
      </w:r>
      <w:r w:rsidRPr="00206ACB">
        <w:t>bytes</w:t>
      </w:r>
      <w:r w:rsidR="00AC466E" w:rsidRPr="00206ACB">
        <w:t xml:space="preserve"> </w:t>
      </w:r>
      <w:r w:rsidRPr="00206ACB">
        <w:t>of</w:t>
      </w:r>
      <w:r w:rsidR="00AC466E" w:rsidRPr="00206ACB">
        <w:t xml:space="preserve"> </w:t>
      </w:r>
      <w:r w:rsidRPr="00206ACB">
        <w:t>the</w:t>
      </w:r>
      <w:r w:rsidR="00AC466E" w:rsidRPr="00206ACB">
        <w:t xml:space="preserve"> </w:t>
      </w:r>
      <w:r w:rsidRPr="00206ACB">
        <w:t>sprite</w:t>
      </w:r>
      <w:r w:rsidR="00AC466E" w:rsidRPr="00206ACB">
        <w:t xml:space="preserve"> </w:t>
      </w:r>
      <w:r w:rsidRPr="00206ACB">
        <w:t>buffer</w:t>
      </w:r>
      <w:r w:rsidR="00AC466E" w:rsidRPr="00206ACB">
        <w:t xml:space="preserve"> </w:t>
      </w:r>
      <w:r w:rsidRPr="00206ACB">
        <w:t>look</w:t>
      </w:r>
      <w:r w:rsidR="00AC466E" w:rsidRPr="00206ACB">
        <w:t xml:space="preserve"> </w:t>
      </w:r>
      <w:r w:rsidRPr="00206ACB">
        <w:t>like</w:t>
      </w:r>
      <w:r w:rsidR="00AC466E" w:rsidRPr="00206ACB">
        <w:t xml:space="preserve"> </w:t>
      </w:r>
      <w:r w:rsidRPr="00206ACB">
        <w:t>this:</w:t>
      </w:r>
    </w:p>
    <w:tbl>
      <w:tblPr>
        <w:tblW w:w="0" w:type="auto"/>
        <w:tblCellSpacing w:w="15" w:type="dxa"/>
        <w:tblInd w:w="765" w:type="dxa"/>
        <w:tblCellMar>
          <w:top w:w="15" w:type="dxa"/>
          <w:left w:w="15" w:type="dxa"/>
          <w:bottom w:w="15" w:type="dxa"/>
          <w:right w:w="15" w:type="dxa"/>
        </w:tblCellMar>
        <w:tblLook w:val="04A0" w:firstRow="1" w:lastRow="0" w:firstColumn="1" w:lastColumn="0" w:noHBand="0" w:noVBand="1"/>
      </w:tblPr>
      <w:tblGrid>
        <w:gridCol w:w="2295"/>
        <w:gridCol w:w="4275"/>
      </w:tblGrid>
      <w:tr w:rsidR="00882A82" w:rsidRPr="00206ACB" w14:paraId="0F8F9669" w14:textId="77777777" w:rsidTr="00127262">
        <w:trPr>
          <w:tblHeader/>
          <w:tblCellSpacing w:w="15" w:type="dxa"/>
        </w:trPr>
        <w:tc>
          <w:tcPr>
            <w:tcW w:w="2250" w:type="dxa"/>
            <w:vAlign w:val="center"/>
            <w:hideMark/>
          </w:tcPr>
          <w:p w14:paraId="66D5E6C6" w14:textId="0806CB90" w:rsidR="00882A82" w:rsidRPr="00206ACB" w:rsidRDefault="00882A82" w:rsidP="00127262">
            <w:pPr>
              <w:spacing w:after="0"/>
              <w:ind w:firstLine="0"/>
              <w:rPr>
                <w:rFonts w:cstheme="minorHAnsi"/>
                <w:b/>
                <w:bCs/>
                <w:szCs w:val="26"/>
                <w:u w:val="single"/>
              </w:rPr>
            </w:pPr>
            <w:r w:rsidRPr="00206ACB">
              <w:rPr>
                <w:rFonts w:cstheme="minorHAnsi"/>
                <w:b/>
                <w:bCs/>
                <w:szCs w:val="26"/>
                <w:u w:val="single"/>
              </w:rPr>
              <w:t>Memory</w:t>
            </w:r>
            <w:r w:rsidR="00AC466E" w:rsidRPr="00206ACB">
              <w:rPr>
                <w:rFonts w:cstheme="minorHAnsi"/>
                <w:b/>
                <w:bCs/>
                <w:szCs w:val="26"/>
                <w:u w:val="single"/>
              </w:rPr>
              <w:t xml:space="preserve"> </w:t>
            </w:r>
            <w:r w:rsidRPr="00206ACB">
              <w:rPr>
                <w:rFonts w:cstheme="minorHAnsi"/>
                <w:b/>
                <w:bCs/>
                <w:szCs w:val="26"/>
                <w:u w:val="single"/>
              </w:rPr>
              <w:t>address</w:t>
            </w:r>
          </w:p>
        </w:tc>
        <w:tc>
          <w:tcPr>
            <w:tcW w:w="4230" w:type="dxa"/>
            <w:vAlign w:val="center"/>
            <w:hideMark/>
          </w:tcPr>
          <w:p w14:paraId="37032AD9" w14:textId="77777777" w:rsidR="00882A82" w:rsidRPr="00206ACB" w:rsidRDefault="00882A82" w:rsidP="00127262">
            <w:pPr>
              <w:spacing w:after="0"/>
              <w:ind w:hanging="15"/>
              <w:rPr>
                <w:rFonts w:cstheme="minorHAnsi"/>
                <w:b/>
                <w:bCs/>
                <w:szCs w:val="26"/>
                <w:u w:val="single"/>
              </w:rPr>
            </w:pPr>
            <w:r w:rsidRPr="00206ACB">
              <w:rPr>
                <w:rFonts w:cstheme="minorHAnsi"/>
                <w:b/>
                <w:bCs/>
                <w:szCs w:val="26"/>
                <w:u w:val="single"/>
              </w:rPr>
              <w:t>Purpose</w:t>
            </w:r>
          </w:p>
        </w:tc>
      </w:tr>
      <w:tr w:rsidR="00882A82" w:rsidRPr="00206ACB" w14:paraId="136ED32F" w14:textId="77777777" w:rsidTr="00127262">
        <w:trPr>
          <w:tblCellSpacing w:w="15" w:type="dxa"/>
        </w:trPr>
        <w:tc>
          <w:tcPr>
            <w:tcW w:w="2250" w:type="dxa"/>
            <w:vAlign w:val="center"/>
            <w:hideMark/>
          </w:tcPr>
          <w:p w14:paraId="1289E9E1" w14:textId="77777777" w:rsidR="00882A82" w:rsidRPr="00206ACB" w:rsidRDefault="00882A82" w:rsidP="00127262">
            <w:pPr>
              <w:spacing w:after="0"/>
              <w:ind w:firstLine="0"/>
              <w:rPr>
                <w:rFonts w:cstheme="minorHAnsi"/>
                <w:szCs w:val="26"/>
              </w:rPr>
            </w:pPr>
            <w:r w:rsidRPr="00206ACB">
              <w:rPr>
                <w:rFonts w:cstheme="minorHAnsi"/>
                <w:szCs w:val="26"/>
              </w:rPr>
              <w:t>$0200</w:t>
            </w:r>
          </w:p>
        </w:tc>
        <w:tc>
          <w:tcPr>
            <w:tcW w:w="4230" w:type="dxa"/>
            <w:vAlign w:val="center"/>
            <w:hideMark/>
          </w:tcPr>
          <w:p w14:paraId="4FDE04E6" w14:textId="78DC4CBB" w:rsidR="00882A82" w:rsidRPr="00206ACB" w:rsidRDefault="00882A82" w:rsidP="00127262">
            <w:pPr>
              <w:spacing w:after="0"/>
              <w:ind w:hanging="15"/>
              <w:rPr>
                <w:rFonts w:cstheme="minorHAnsi"/>
                <w:szCs w:val="26"/>
              </w:rPr>
            </w:pPr>
            <w:r w:rsidRPr="00206ACB">
              <w:rPr>
                <w:rFonts w:cstheme="minorHAnsi"/>
                <w:szCs w:val="26"/>
              </w:rPr>
              <w:t>Y</w:t>
            </w:r>
            <w:r w:rsidR="00AC466E" w:rsidRPr="00206ACB">
              <w:rPr>
                <w:rFonts w:cstheme="minorHAnsi"/>
                <w:szCs w:val="26"/>
              </w:rPr>
              <w:t xml:space="preserve"> </w:t>
            </w:r>
            <w:r w:rsidRPr="00206ACB">
              <w:rPr>
                <w:rFonts w:cstheme="minorHAnsi"/>
                <w:szCs w:val="26"/>
              </w:rPr>
              <w:t>position</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0</w:t>
            </w:r>
            <w:r w:rsidR="00AC466E" w:rsidRPr="00206ACB">
              <w:rPr>
                <w:rFonts w:cstheme="minorHAnsi"/>
                <w:szCs w:val="26"/>
              </w:rPr>
              <w:t xml:space="preserve"> </w:t>
            </w:r>
            <w:r w:rsidRPr="00206ACB">
              <w:rPr>
                <w:rFonts w:cstheme="minorHAnsi"/>
                <w:szCs w:val="26"/>
              </w:rPr>
              <w:t>(first</w:t>
            </w:r>
            <w:r w:rsidR="00AC466E" w:rsidRPr="00206ACB">
              <w:rPr>
                <w:rFonts w:cstheme="minorHAnsi"/>
                <w:szCs w:val="26"/>
              </w:rPr>
              <w:t xml:space="preserve"> </w:t>
            </w:r>
            <w:r w:rsidRPr="00206ACB">
              <w:rPr>
                <w:rFonts w:cstheme="minorHAnsi"/>
                <w:szCs w:val="26"/>
              </w:rPr>
              <w:t>sprite)</w:t>
            </w:r>
          </w:p>
        </w:tc>
      </w:tr>
      <w:tr w:rsidR="00882A82" w:rsidRPr="00206ACB" w14:paraId="0EA6A3E3" w14:textId="77777777" w:rsidTr="00127262">
        <w:trPr>
          <w:tblCellSpacing w:w="15" w:type="dxa"/>
        </w:trPr>
        <w:tc>
          <w:tcPr>
            <w:tcW w:w="2250" w:type="dxa"/>
            <w:vAlign w:val="center"/>
            <w:hideMark/>
          </w:tcPr>
          <w:p w14:paraId="1DA86D92" w14:textId="77777777" w:rsidR="00882A82" w:rsidRPr="00206ACB" w:rsidRDefault="00882A82" w:rsidP="00127262">
            <w:pPr>
              <w:spacing w:after="0"/>
              <w:ind w:firstLine="0"/>
              <w:rPr>
                <w:rFonts w:cstheme="minorHAnsi"/>
                <w:szCs w:val="26"/>
              </w:rPr>
            </w:pPr>
            <w:r w:rsidRPr="00206ACB">
              <w:rPr>
                <w:rFonts w:cstheme="minorHAnsi"/>
                <w:szCs w:val="26"/>
              </w:rPr>
              <w:t>$0201</w:t>
            </w:r>
          </w:p>
        </w:tc>
        <w:tc>
          <w:tcPr>
            <w:tcW w:w="4230" w:type="dxa"/>
            <w:vAlign w:val="center"/>
            <w:hideMark/>
          </w:tcPr>
          <w:p w14:paraId="6180360E" w14:textId="5087C55B" w:rsidR="00882A82" w:rsidRPr="00206ACB" w:rsidRDefault="00882A82" w:rsidP="00127262">
            <w:pPr>
              <w:spacing w:after="0"/>
              <w:ind w:hanging="15"/>
              <w:rPr>
                <w:rFonts w:cstheme="minorHAnsi"/>
                <w:szCs w:val="26"/>
              </w:rPr>
            </w:pPr>
            <w:r w:rsidRPr="00206ACB">
              <w:rPr>
                <w:rFonts w:cstheme="minorHAnsi"/>
                <w:szCs w:val="26"/>
              </w:rPr>
              <w:t>Tile</w:t>
            </w:r>
            <w:r w:rsidR="00AC466E" w:rsidRPr="00206ACB">
              <w:rPr>
                <w:rFonts w:cstheme="minorHAnsi"/>
                <w:szCs w:val="26"/>
              </w:rPr>
              <w:t xml:space="preserve"> </w:t>
            </w:r>
            <w:r w:rsidRPr="00206ACB">
              <w:rPr>
                <w:rFonts w:cstheme="minorHAnsi"/>
                <w:szCs w:val="26"/>
              </w:rPr>
              <w:t>number</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0</w:t>
            </w:r>
          </w:p>
        </w:tc>
      </w:tr>
      <w:tr w:rsidR="00882A82" w:rsidRPr="00206ACB" w14:paraId="12697B88" w14:textId="77777777" w:rsidTr="00127262">
        <w:trPr>
          <w:tblCellSpacing w:w="15" w:type="dxa"/>
        </w:trPr>
        <w:tc>
          <w:tcPr>
            <w:tcW w:w="2250" w:type="dxa"/>
            <w:vAlign w:val="center"/>
            <w:hideMark/>
          </w:tcPr>
          <w:p w14:paraId="29E9E50D" w14:textId="77777777" w:rsidR="00882A82" w:rsidRPr="00206ACB" w:rsidRDefault="00882A82" w:rsidP="00127262">
            <w:pPr>
              <w:spacing w:after="0"/>
              <w:ind w:firstLine="0"/>
              <w:rPr>
                <w:rFonts w:cstheme="minorHAnsi"/>
                <w:szCs w:val="26"/>
              </w:rPr>
            </w:pPr>
            <w:r w:rsidRPr="00206ACB">
              <w:rPr>
                <w:rFonts w:cstheme="minorHAnsi"/>
                <w:szCs w:val="26"/>
              </w:rPr>
              <w:t>$0202</w:t>
            </w:r>
          </w:p>
        </w:tc>
        <w:tc>
          <w:tcPr>
            <w:tcW w:w="4230" w:type="dxa"/>
            <w:vAlign w:val="center"/>
            <w:hideMark/>
          </w:tcPr>
          <w:p w14:paraId="0D04F64C" w14:textId="69D2303E" w:rsidR="00882A82" w:rsidRPr="00206ACB" w:rsidRDefault="00882A82" w:rsidP="00127262">
            <w:pPr>
              <w:spacing w:after="0"/>
              <w:ind w:hanging="15"/>
              <w:rPr>
                <w:rFonts w:cstheme="minorHAnsi"/>
                <w:szCs w:val="26"/>
              </w:rPr>
            </w:pPr>
            <w:r w:rsidRPr="00206ACB">
              <w:rPr>
                <w:rFonts w:cstheme="minorHAnsi"/>
                <w:szCs w:val="26"/>
              </w:rPr>
              <w:t>Attribute</w:t>
            </w:r>
            <w:r w:rsidR="00AC466E" w:rsidRPr="00206ACB">
              <w:rPr>
                <w:rFonts w:cstheme="minorHAnsi"/>
                <w:szCs w:val="26"/>
              </w:rPr>
              <w:t xml:space="preserve"> </w:t>
            </w:r>
            <w:r w:rsidRPr="00206ACB">
              <w:rPr>
                <w:rFonts w:cstheme="minorHAnsi"/>
                <w:szCs w:val="26"/>
              </w:rPr>
              <w:t>flags</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0</w:t>
            </w:r>
          </w:p>
        </w:tc>
      </w:tr>
      <w:tr w:rsidR="00882A82" w:rsidRPr="00206ACB" w14:paraId="3A7AA68B" w14:textId="77777777" w:rsidTr="00127262">
        <w:trPr>
          <w:tblCellSpacing w:w="15" w:type="dxa"/>
        </w:trPr>
        <w:tc>
          <w:tcPr>
            <w:tcW w:w="2250" w:type="dxa"/>
            <w:vAlign w:val="center"/>
            <w:hideMark/>
          </w:tcPr>
          <w:p w14:paraId="73B4D38A" w14:textId="77777777" w:rsidR="00882A82" w:rsidRPr="00206ACB" w:rsidRDefault="00882A82" w:rsidP="00127262">
            <w:pPr>
              <w:spacing w:after="0"/>
              <w:ind w:firstLine="0"/>
              <w:rPr>
                <w:rFonts w:cstheme="minorHAnsi"/>
                <w:szCs w:val="26"/>
              </w:rPr>
            </w:pPr>
            <w:r w:rsidRPr="00206ACB">
              <w:rPr>
                <w:rFonts w:cstheme="minorHAnsi"/>
                <w:szCs w:val="26"/>
              </w:rPr>
              <w:t>$0203</w:t>
            </w:r>
          </w:p>
        </w:tc>
        <w:tc>
          <w:tcPr>
            <w:tcW w:w="4230" w:type="dxa"/>
            <w:vAlign w:val="center"/>
            <w:hideMark/>
          </w:tcPr>
          <w:p w14:paraId="7B244BBE" w14:textId="6F01005A" w:rsidR="00882A82" w:rsidRPr="00206ACB" w:rsidRDefault="00882A82" w:rsidP="00127262">
            <w:pPr>
              <w:spacing w:after="0"/>
              <w:ind w:hanging="15"/>
              <w:rPr>
                <w:rFonts w:cstheme="minorHAnsi"/>
                <w:szCs w:val="26"/>
              </w:rPr>
            </w:pPr>
            <w:r w:rsidRPr="00206ACB">
              <w:rPr>
                <w:rFonts w:cstheme="minorHAnsi"/>
                <w:szCs w:val="26"/>
              </w:rPr>
              <w:t>X</w:t>
            </w:r>
            <w:r w:rsidR="00AC466E" w:rsidRPr="00206ACB">
              <w:rPr>
                <w:rFonts w:cstheme="minorHAnsi"/>
                <w:szCs w:val="26"/>
              </w:rPr>
              <w:t xml:space="preserve"> </w:t>
            </w:r>
            <w:r w:rsidRPr="00206ACB">
              <w:rPr>
                <w:rFonts w:cstheme="minorHAnsi"/>
                <w:szCs w:val="26"/>
              </w:rPr>
              <w:t>position</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0</w:t>
            </w:r>
          </w:p>
        </w:tc>
      </w:tr>
      <w:tr w:rsidR="00882A82" w:rsidRPr="00206ACB" w14:paraId="4E3A9EC5" w14:textId="77777777" w:rsidTr="00127262">
        <w:trPr>
          <w:tblCellSpacing w:w="15" w:type="dxa"/>
        </w:trPr>
        <w:tc>
          <w:tcPr>
            <w:tcW w:w="2250" w:type="dxa"/>
            <w:vAlign w:val="center"/>
            <w:hideMark/>
          </w:tcPr>
          <w:p w14:paraId="0E53F957" w14:textId="77777777" w:rsidR="00882A82" w:rsidRPr="00206ACB" w:rsidRDefault="00882A82" w:rsidP="00127262">
            <w:pPr>
              <w:spacing w:after="0"/>
              <w:ind w:firstLine="0"/>
              <w:rPr>
                <w:rFonts w:cstheme="minorHAnsi"/>
                <w:szCs w:val="26"/>
              </w:rPr>
            </w:pPr>
            <w:r w:rsidRPr="00206ACB">
              <w:rPr>
                <w:rFonts w:cstheme="minorHAnsi"/>
                <w:szCs w:val="26"/>
              </w:rPr>
              <w:t>$0204</w:t>
            </w:r>
          </w:p>
        </w:tc>
        <w:tc>
          <w:tcPr>
            <w:tcW w:w="4230" w:type="dxa"/>
            <w:vAlign w:val="center"/>
            <w:hideMark/>
          </w:tcPr>
          <w:p w14:paraId="46914616" w14:textId="5BCA0ADC" w:rsidR="00882A82" w:rsidRPr="00206ACB" w:rsidRDefault="00882A82" w:rsidP="00127262">
            <w:pPr>
              <w:spacing w:after="0"/>
              <w:ind w:hanging="15"/>
              <w:rPr>
                <w:rFonts w:cstheme="minorHAnsi"/>
                <w:szCs w:val="26"/>
              </w:rPr>
            </w:pPr>
            <w:r w:rsidRPr="00206ACB">
              <w:rPr>
                <w:rFonts w:cstheme="minorHAnsi"/>
                <w:szCs w:val="26"/>
              </w:rPr>
              <w:t>Y</w:t>
            </w:r>
            <w:r w:rsidR="00AC466E" w:rsidRPr="00206ACB">
              <w:rPr>
                <w:rFonts w:cstheme="minorHAnsi"/>
                <w:szCs w:val="26"/>
              </w:rPr>
              <w:t xml:space="preserve"> </w:t>
            </w:r>
            <w:r w:rsidRPr="00206ACB">
              <w:rPr>
                <w:rFonts w:cstheme="minorHAnsi"/>
                <w:szCs w:val="26"/>
              </w:rPr>
              <w:t>position</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1</w:t>
            </w:r>
            <w:r w:rsidR="00AC466E" w:rsidRPr="00206ACB">
              <w:rPr>
                <w:rFonts w:cstheme="minorHAnsi"/>
                <w:szCs w:val="26"/>
              </w:rPr>
              <w:t xml:space="preserve"> </w:t>
            </w:r>
            <w:r w:rsidRPr="00206ACB">
              <w:rPr>
                <w:rFonts w:cstheme="minorHAnsi"/>
                <w:szCs w:val="26"/>
              </w:rPr>
              <w:t>(second</w:t>
            </w:r>
            <w:r w:rsidR="00AC466E" w:rsidRPr="00206ACB">
              <w:rPr>
                <w:rFonts w:cstheme="minorHAnsi"/>
                <w:szCs w:val="26"/>
              </w:rPr>
              <w:t xml:space="preserve"> </w:t>
            </w:r>
            <w:r w:rsidRPr="00206ACB">
              <w:rPr>
                <w:rFonts w:cstheme="minorHAnsi"/>
                <w:szCs w:val="26"/>
              </w:rPr>
              <w:t>sprite)</w:t>
            </w:r>
          </w:p>
        </w:tc>
      </w:tr>
      <w:tr w:rsidR="00882A82" w:rsidRPr="00206ACB" w14:paraId="56E5445D" w14:textId="77777777" w:rsidTr="00127262">
        <w:trPr>
          <w:tblCellSpacing w:w="15" w:type="dxa"/>
        </w:trPr>
        <w:tc>
          <w:tcPr>
            <w:tcW w:w="2250" w:type="dxa"/>
            <w:vAlign w:val="center"/>
            <w:hideMark/>
          </w:tcPr>
          <w:p w14:paraId="39E9D12B" w14:textId="77777777" w:rsidR="00882A82" w:rsidRPr="00206ACB" w:rsidRDefault="00882A82" w:rsidP="00127262">
            <w:pPr>
              <w:spacing w:after="0"/>
              <w:ind w:firstLine="0"/>
              <w:rPr>
                <w:rFonts w:cstheme="minorHAnsi"/>
                <w:szCs w:val="26"/>
              </w:rPr>
            </w:pPr>
            <w:r w:rsidRPr="00206ACB">
              <w:rPr>
                <w:rFonts w:cstheme="minorHAnsi"/>
                <w:szCs w:val="26"/>
              </w:rPr>
              <w:t>$0205</w:t>
            </w:r>
          </w:p>
        </w:tc>
        <w:tc>
          <w:tcPr>
            <w:tcW w:w="4230" w:type="dxa"/>
            <w:vAlign w:val="center"/>
            <w:hideMark/>
          </w:tcPr>
          <w:p w14:paraId="5A0A4426" w14:textId="1C8C4A9F" w:rsidR="00882A82" w:rsidRPr="00206ACB" w:rsidRDefault="00882A82" w:rsidP="00127262">
            <w:pPr>
              <w:spacing w:after="0"/>
              <w:ind w:hanging="15"/>
              <w:rPr>
                <w:rFonts w:cstheme="minorHAnsi"/>
                <w:szCs w:val="26"/>
              </w:rPr>
            </w:pPr>
            <w:r w:rsidRPr="00206ACB">
              <w:rPr>
                <w:rFonts w:cstheme="minorHAnsi"/>
                <w:szCs w:val="26"/>
              </w:rPr>
              <w:t>Tile</w:t>
            </w:r>
            <w:r w:rsidR="00AC466E" w:rsidRPr="00206ACB">
              <w:rPr>
                <w:rFonts w:cstheme="minorHAnsi"/>
                <w:szCs w:val="26"/>
              </w:rPr>
              <w:t xml:space="preserve"> </w:t>
            </w:r>
            <w:r w:rsidRPr="00206ACB">
              <w:rPr>
                <w:rFonts w:cstheme="minorHAnsi"/>
                <w:szCs w:val="26"/>
              </w:rPr>
              <w:t>number</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1</w:t>
            </w:r>
          </w:p>
        </w:tc>
      </w:tr>
      <w:tr w:rsidR="00882A82" w:rsidRPr="00206ACB" w14:paraId="23271E99" w14:textId="77777777" w:rsidTr="00127262">
        <w:trPr>
          <w:tblCellSpacing w:w="15" w:type="dxa"/>
        </w:trPr>
        <w:tc>
          <w:tcPr>
            <w:tcW w:w="2250" w:type="dxa"/>
            <w:vAlign w:val="center"/>
            <w:hideMark/>
          </w:tcPr>
          <w:p w14:paraId="347C8677" w14:textId="77777777" w:rsidR="00882A82" w:rsidRPr="00206ACB" w:rsidRDefault="00882A82" w:rsidP="00127262">
            <w:pPr>
              <w:spacing w:after="0"/>
              <w:ind w:firstLine="0"/>
              <w:rPr>
                <w:rFonts w:cstheme="minorHAnsi"/>
                <w:szCs w:val="26"/>
              </w:rPr>
            </w:pPr>
            <w:r w:rsidRPr="00206ACB">
              <w:rPr>
                <w:rFonts w:cstheme="minorHAnsi"/>
                <w:szCs w:val="26"/>
              </w:rPr>
              <w:t>$0206</w:t>
            </w:r>
          </w:p>
        </w:tc>
        <w:tc>
          <w:tcPr>
            <w:tcW w:w="4230" w:type="dxa"/>
            <w:vAlign w:val="center"/>
            <w:hideMark/>
          </w:tcPr>
          <w:p w14:paraId="283F658A" w14:textId="3453BA6C" w:rsidR="00882A82" w:rsidRPr="00206ACB" w:rsidRDefault="00882A82" w:rsidP="00127262">
            <w:pPr>
              <w:spacing w:after="0"/>
              <w:ind w:hanging="15"/>
              <w:rPr>
                <w:rFonts w:cstheme="minorHAnsi"/>
                <w:szCs w:val="26"/>
              </w:rPr>
            </w:pPr>
            <w:r w:rsidRPr="00206ACB">
              <w:rPr>
                <w:rFonts w:cstheme="minorHAnsi"/>
                <w:szCs w:val="26"/>
              </w:rPr>
              <w:t>Attribute</w:t>
            </w:r>
            <w:r w:rsidR="00AC466E" w:rsidRPr="00206ACB">
              <w:rPr>
                <w:rFonts w:cstheme="minorHAnsi"/>
                <w:szCs w:val="26"/>
              </w:rPr>
              <w:t xml:space="preserve"> </w:t>
            </w:r>
            <w:r w:rsidRPr="00206ACB">
              <w:rPr>
                <w:rFonts w:cstheme="minorHAnsi"/>
                <w:szCs w:val="26"/>
              </w:rPr>
              <w:t>flags</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1</w:t>
            </w:r>
          </w:p>
        </w:tc>
      </w:tr>
      <w:tr w:rsidR="00882A82" w:rsidRPr="00206ACB" w14:paraId="42C09917" w14:textId="77777777" w:rsidTr="00127262">
        <w:trPr>
          <w:tblCellSpacing w:w="15" w:type="dxa"/>
        </w:trPr>
        <w:tc>
          <w:tcPr>
            <w:tcW w:w="2250" w:type="dxa"/>
            <w:vAlign w:val="center"/>
            <w:hideMark/>
          </w:tcPr>
          <w:p w14:paraId="2ECDA7A7" w14:textId="77777777" w:rsidR="00882A82" w:rsidRPr="00206ACB" w:rsidRDefault="00882A82" w:rsidP="00127262">
            <w:pPr>
              <w:spacing w:after="0"/>
              <w:ind w:firstLine="0"/>
              <w:rPr>
                <w:rFonts w:cstheme="minorHAnsi"/>
                <w:szCs w:val="26"/>
              </w:rPr>
            </w:pPr>
            <w:r w:rsidRPr="00206ACB">
              <w:rPr>
                <w:rFonts w:cstheme="minorHAnsi"/>
                <w:szCs w:val="26"/>
              </w:rPr>
              <w:t>$0207</w:t>
            </w:r>
          </w:p>
        </w:tc>
        <w:tc>
          <w:tcPr>
            <w:tcW w:w="4230" w:type="dxa"/>
            <w:vAlign w:val="center"/>
            <w:hideMark/>
          </w:tcPr>
          <w:p w14:paraId="22A583DE" w14:textId="4B23FAE6" w:rsidR="00882A82" w:rsidRPr="00206ACB" w:rsidRDefault="00882A82" w:rsidP="00127262">
            <w:pPr>
              <w:spacing w:after="0"/>
              <w:ind w:hanging="15"/>
              <w:rPr>
                <w:rFonts w:cstheme="minorHAnsi"/>
                <w:szCs w:val="26"/>
              </w:rPr>
            </w:pPr>
            <w:r w:rsidRPr="00206ACB">
              <w:rPr>
                <w:rFonts w:cstheme="minorHAnsi"/>
                <w:szCs w:val="26"/>
              </w:rPr>
              <w:t>X</w:t>
            </w:r>
            <w:r w:rsidR="00AC466E" w:rsidRPr="00206ACB">
              <w:rPr>
                <w:rFonts w:cstheme="minorHAnsi"/>
                <w:szCs w:val="26"/>
              </w:rPr>
              <w:t xml:space="preserve"> </w:t>
            </w:r>
            <w:r w:rsidRPr="00206ACB">
              <w:rPr>
                <w:rFonts w:cstheme="minorHAnsi"/>
                <w:szCs w:val="26"/>
              </w:rPr>
              <w:t>position</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1</w:t>
            </w:r>
          </w:p>
        </w:tc>
      </w:tr>
    </w:tbl>
    <w:p w14:paraId="71BDDF18" w14:textId="090B2077" w:rsidR="00882A82" w:rsidRPr="00206ACB" w:rsidRDefault="00882A82">
      <w:pPr>
        <w:pStyle w:val="ListParagraph"/>
        <w:numPr>
          <w:ilvl w:val="0"/>
          <w:numId w:val="29"/>
        </w:numPr>
        <w:rPr>
          <w:rFonts w:cstheme="minorHAnsi"/>
          <w:szCs w:val="26"/>
        </w:rPr>
      </w:pPr>
      <w:r w:rsidRPr="00FB49B6">
        <w:rPr>
          <w:rStyle w:val="QuoteChar"/>
        </w:rPr>
        <w:t>$2003</w:t>
      </w:r>
      <w:r w:rsidRPr="00206ACB">
        <w:rPr>
          <w:rFonts w:cstheme="minorHAnsi"/>
          <w:szCs w:val="26"/>
        </w:rPr>
        <w:t>:</w:t>
      </w:r>
      <w:r w:rsidR="00AC466E" w:rsidRPr="00206ACB">
        <w:rPr>
          <w:rFonts w:cstheme="minorHAnsi"/>
          <w:szCs w:val="26"/>
        </w:rPr>
        <w:t xml:space="preserve"> </w:t>
      </w:r>
      <w:r w:rsidRPr="00206ACB">
        <w:rPr>
          <w:rFonts w:cstheme="minorHAnsi"/>
          <w:szCs w:val="26"/>
        </w:rPr>
        <w:t>OAMADDR</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FB49B6">
        <w:rPr>
          <w:rStyle w:val="QuoteChar"/>
        </w:rPr>
        <w:t>$4014</w:t>
      </w:r>
      <w:r w:rsidRPr="00206ACB">
        <w:rPr>
          <w:rFonts w:cstheme="minorHAnsi"/>
          <w:szCs w:val="26"/>
        </w:rPr>
        <w:t>:</w:t>
      </w:r>
      <w:r w:rsidR="00AC466E" w:rsidRPr="00206ACB">
        <w:rPr>
          <w:rFonts w:cstheme="minorHAnsi"/>
          <w:szCs w:val="26"/>
        </w:rPr>
        <w:t xml:space="preserve"> </w:t>
      </w:r>
      <w:r w:rsidRPr="00206ACB">
        <w:rPr>
          <w:rFonts w:cstheme="minorHAnsi"/>
          <w:szCs w:val="26"/>
        </w:rPr>
        <w:t>OAMDMA</w:t>
      </w:r>
    </w:p>
    <w:p w14:paraId="1C249076" w14:textId="7A4FCD9F" w:rsidR="00882A82" w:rsidRPr="00206ACB" w:rsidRDefault="00882A82" w:rsidP="00127262">
      <w:r w:rsidRPr="00206ACB">
        <w:t>Once</w:t>
      </w:r>
      <w:r w:rsidR="00AC466E" w:rsidRPr="00206ACB">
        <w:t xml:space="preserve"> </w:t>
      </w:r>
      <w:r w:rsidRPr="00206ACB">
        <w:t>we</w:t>
      </w:r>
      <w:r w:rsidR="00AC466E" w:rsidRPr="00206ACB">
        <w:t xml:space="preserve"> </w:t>
      </w:r>
      <w:r w:rsidRPr="00206ACB">
        <w:t>have</w:t>
      </w:r>
      <w:r w:rsidR="00AC466E" w:rsidRPr="00206ACB">
        <w:t xml:space="preserve"> </w:t>
      </w:r>
      <w:r w:rsidRPr="00206ACB">
        <w:t>set</w:t>
      </w:r>
      <w:r w:rsidR="00AC466E" w:rsidRPr="00206ACB">
        <w:t xml:space="preserve"> </w:t>
      </w:r>
      <w:r w:rsidRPr="00206ACB">
        <w:t>up</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sprite</w:t>
      </w:r>
      <w:r w:rsidR="00AC466E" w:rsidRPr="00206ACB">
        <w:t xml:space="preserve"> </w:t>
      </w:r>
      <w:r w:rsidRPr="00206ACB">
        <w:t>data</w:t>
      </w:r>
      <w:r w:rsidR="00AC466E" w:rsidRPr="00206ACB">
        <w:t xml:space="preserve"> </w:t>
      </w:r>
      <w:r w:rsidRPr="00206ACB">
        <w:t>we</w:t>
      </w:r>
      <w:r w:rsidR="00AC466E" w:rsidRPr="00206ACB">
        <w:t xml:space="preserve"> </w:t>
      </w:r>
      <w:r w:rsidRPr="00206ACB">
        <w:t>want</w:t>
      </w:r>
      <w:r w:rsidR="00AC466E" w:rsidRPr="00206ACB">
        <w:t xml:space="preserve"> </w:t>
      </w:r>
      <w:r w:rsidRPr="00206ACB">
        <w:t>to</w:t>
      </w:r>
      <w:r w:rsidR="00AC466E" w:rsidRPr="00206ACB">
        <w:t xml:space="preserve"> </w:t>
      </w:r>
      <w:r w:rsidRPr="00206ACB">
        <w:t>transfer,</w:t>
      </w:r>
      <w:r w:rsidR="00AC466E" w:rsidRPr="00206ACB">
        <w:t xml:space="preserve"> </w:t>
      </w:r>
      <w:r w:rsidRPr="00206ACB">
        <w:t>we</w:t>
      </w:r>
      <w:r w:rsidR="00AC466E" w:rsidRPr="00206ACB">
        <w:t xml:space="preserve"> </w:t>
      </w:r>
      <w:r w:rsidRPr="00206ACB">
        <w:t>use</w:t>
      </w:r>
      <w:r w:rsidR="00AC466E" w:rsidRPr="00206ACB">
        <w:t xml:space="preserve"> </w:t>
      </w:r>
      <w:r w:rsidRPr="00206ACB">
        <w:t>two</w:t>
      </w:r>
      <w:r w:rsidR="00AC466E" w:rsidRPr="00206ACB">
        <w:t xml:space="preserve"> </w:t>
      </w:r>
      <w:r w:rsidRPr="00206ACB">
        <w:t>new</w:t>
      </w:r>
      <w:r w:rsidR="00AC466E" w:rsidRPr="00206ACB">
        <w:t xml:space="preserve"> </w:t>
      </w:r>
      <w:r w:rsidRPr="00206ACB">
        <w:t>MMIO</w:t>
      </w:r>
      <w:r w:rsidR="00AC466E" w:rsidRPr="00206ACB">
        <w:t xml:space="preserve"> </w:t>
      </w:r>
      <w:r w:rsidRPr="00206ACB">
        <w:t>addresses</w:t>
      </w:r>
      <w:r w:rsidR="00AC466E" w:rsidRPr="00206ACB">
        <w:t xml:space="preserve"> </w:t>
      </w:r>
      <w:r w:rsidRPr="00206ACB">
        <w:t>in</w:t>
      </w:r>
      <w:r w:rsidR="00AC466E" w:rsidRPr="00206ACB">
        <w:t xml:space="preserve"> </w:t>
      </w:r>
      <w:r w:rsidRPr="00206ACB">
        <w:t>our</w:t>
      </w:r>
      <w:r w:rsidR="00AC466E" w:rsidRPr="00206ACB">
        <w:t xml:space="preserve"> </w:t>
      </w:r>
      <w:r w:rsidRPr="00206ACB">
        <w:t>code</w:t>
      </w:r>
      <w:r w:rsidR="00AC466E" w:rsidRPr="00206ACB">
        <w:t xml:space="preserve"> </w:t>
      </w:r>
      <w:r w:rsidRPr="00206ACB">
        <w:t>to</w:t>
      </w:r>
      <w:r w:rsidR="00AC466E" w:rsidRPr="00206ACB">
        <w:t xml:space="preserve"> </w:t>
      </w:r>
      <w:r w:rsidRPr="00206ACB">
        <w:t>send</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sprite</w:t>
      </w:r>
      <w:r w:rsidR="00AC466E" w:rsidRPr="00206ACB">
        <w:t xml:space="preserve"> </w:t>
      </w:r>
      <w:r w:rsidRPr="00206ACB">
        <w:t>data</w:t>
      </w:r>
      <w:r w:rsidR="00AC466E" w:rsidRPr="00206ACB">
        <w:t xml:space="preserve"> </w:t>
      </w:r>
      <w:r w:rsidRPr="00206ACB">
        <w:t>to</w:t>
      </w:r>
      <w:r w:rsidR="00AC466E" w:rsidRPr="00206ACB">
        <w:t xml:space="preserve"> </w:t>
      </w:r>
      <w:r w:rsidRPr="00206ACB">
        <w:t>the</w:t>
      </w:r>
      <w:r w:rsidR="00AC466E" w:rsidRPr="00206ACB">
        <w:t xml:space="preserve"> </w:t>
      </w:r>
      <w:r w:rsidRPr="00206ACB">
        <w:t>PPU.</w:t>
      </w:r>
      <w:r w:rsidR="00AC466E" w:rsidRPr="00206ACB">
        <w:t xml:space="preserve"> </w:t>
      </w:r>
      <w:r w:rsidRPr="00FB49B6">
        <w:rPr>
          <w:rStyle w:val="QuoteChar"/>
        </w:rPr>
        <w:t>OAMADDR</w:t>
      </w:r>
      <w:r w:rsidR="00AC466E" w:rsidRPr="00206ACB">
        <w:t xml:space="preserve"> </w:t>
      </w:r>
      <w:r w:rsidRPr="00206ACB">
        <w:t>is</w:t>
      </w:r>
      <w:r w:rsidR="00AC466E" w:rsidRPr="00206ACB">
        <w:t xml:space="preserve"> </w:t>
      </w:r>
      <w:r w:rsidRPr="00206ACB">
        <w:t>used</w:t>
      </w:r>
      <w:r w:rsidR="00AC466E" w:rsidRPr="00206ACB">
        <w:t xml:space="preserve"> </w:t>
      </w:r>
      <w:r w:rsidRPr="00206ACB">
        <w:t>to</w:t>
      </w:r>
      <w:r w:rsidR="00AC466E" w:rsidRPr="00206ACB">
        <w:t xml:space="preserve"> </w:t>
      </w:r>
      <w:r w:rsidRPr="00206ACB">
        <w:t>set</w:t>
      </w:r>
      <w:r w:rsidR="00AC466E" w:rsidRPr="00206ACB">
        <w:t xml:space="preserve"> </w:t>
      </w:r>
      <w:r w:rsidRPr="00206ACB">
        <w:t>where</w:t>
      </w:r>
      <w:r w:rsidR="00AC466E" w:rsidRPr="00206ACB">
        <w:t xml:space="preserve"> </w:t>
      </w:r>
      <w:r w:rsidRPr="00206ACB">
        <w:t>in</w:t>
      </w:r>
      <w:r w:rsidR="00AC466E" w:rsidRPr="00206ACB">
        <w:t xml:space="preserve"> </w:t>
      </w:r>
      <w:r w:rsidRPr="00206ACB">
        <w:t>OAM</w:t>
      </w:r>
      <w:r w:rsidR="00AC466E" w:rsidRPr="00206ACB">
        <w:t xml:space="preserve"> </w:t>
      </w:r>
      <w:r w:rsidRPr="00206ACB">
        <w:t>we</w:t>
      </w:r>
      <w:r w:rsidR="00AC466E" w:rsidRPr="00206ACB">
        <w:t xml:space="preserve"> </w:t>
      </w:r>
      <w:r w:rsidRPr="00206ACB">
        <w:t>want</w:t>
      </w:r>
      <w:r w:rsidR="00AC466E" w:rsidRPr="00206ACB">
        <w:t xml:space="preserve"> </w:t>
      </w:r>
      <w:r w:rsidRPr="00206ACB">
        <w:t>to</w:t>
      </w:r>
      <w:r w:rsidR="00AC466E" w:rsidRPr="00206ACB">
        <w:t xml:space="preserve"> </w:t>
      </w:r>
      <w:r w:rsidRPr="00206ACB">
        <w:t>write</w:t>
      </w:r>
      <w:r w:rsidR="00AC466E" w:rsidRPr="00206ACB">
        <w:t xml:space="preserve"> </w:t>
      </w:r>
      <w:r w:rsidRPr="00206ACB">
        <w:t>to;</w:t>
      </w:r>
      <w:r w:rsidR="00AC466E" w:rsidRPr="00206ACB">
        <w:t xml:space="preserve"> </w:t>
      </w:r>
      <w:r w:rsidRPr="00206ACB">
        <w:t>for</w:t>
      </w:r>
      <w:r w:rsidR="00AC466E" w:rsidRPr="00206ACB">
        <w:t xml:space="preserve"> </w:t>
      </w:r>
      <w:r w:rsidRPr="00206ACB">
        <w:t>all</w:t>
      </w:r>
      <w:r w:rsidR="00AC466E" w:rsidRPr="00206ACB">
        <w:t xml:space="preserve"> </w:t>
      </w:r>
      <w:r w:rsidRPr="00206ACB">
        <w:t>of</w:t>
      </w:r>
      <w:r w:rsidR="00AC466E" w:rsidRPr="00206ACB">
        <w:t xml:space="preserve"> </w:t>
      </w:r>
      <w:r w:rsidRPr="00206ACB">
        <w:t>our</w:t>
      </w:r>
      <w:r w:rsidR="00AC466E" w:rsidRPr="00206ACB">
        <w:t xml:space="preserve"> </w:t>
      </w:r>
      <w:r w:rsidRPr="00206ACB">
        <w:t>projects</w:t>
      </w:r>
      <w:r w:rsidR="00AC466E" w:rsidRPr="00206ACB">
        <w:t xml:space="preserve"> </w:t>
      </w:r>
      <w:r w:rsidRPr="00206ACB">
        <w:t>(and</w:t>
      </w:r>
      <w:r w:rsidR="00AC466E" w:rsidRPr="00206ACB">
        <w:t xml:space="preserve"> </w:t>
      </w:r>
      <w:r w:rsidRPr="00206ACB">
        <w:t>for</w:t>
      </w:r>
      <w:r w:rsidR="00AC466E" w:rsidRPr="00206ACB">
        <w:t xml:space="preserve"> </w:t>
      </w:r>
      <w:r w:rsidRPr="00206ACB">
        <w:t>most</w:t>
      </w:r>
      <w:r w:rsidR="00AC466E" w:rsidRPr="00206ACB">
        <w:t xml:space="preserve"> </w:t>
      </w:r>
      <w:r w:rsidRPr="00206ACB">
        <w:t>commercial</w:t>
      </w:r>
      <w:r w:rsidR="00AC466E" w:rsidRPr="00206ACB">
        <w:t xml:space="preserve"> </w:t>
      </w:r>
      <w:r w:rsidRPr="00206ACB">
        <w:t>games),</w:t>
      </w:r>
      <w:r w:rsidR="00AC466E" w:rsidRPr="00206ACB">
        <w:t xml:space="preserve"> </w:t>
      </w:r>
      <w:r w:rsidRPr="00206ACB">
        <w:t>this</w:t>
      </w:r>
      <w:r w:rsidR="00AC466E" w:rsidRPr="00206ACB">
        <w:t xml:space="preserve"> </w:t>
      </w:r>
      <w:r w:rsidRPr="00206ACB">
        <w:t>will</w:t>
      </w:r>
      <w:r w:rsidR="00AC466E" w:rsidRPr="00206ACB">
        <w:t xml:space="preserve"> </w:t>
      </w:r>
      <w:r w:rsidRPr="00206ACB">
        <w:t>always</w:t>
      </w:r>
      <w:r w:rsidR="00AC466E" w:rsidRPr="00206ACB">
        <w:t xml:space="preserve"> </w:t>
      </w:r>
      <w:r w:rsidRPr="00206ACB">
        <w:t>be</w:t>
      </w:r>
      <w:r w:rsidR="00AC466E" w:rsidRPr="00206ACB">
        <w:t xml:space="preserve"> </w:t>
      </w:r>
      <w:r w:rsidRPr="00FB49B6">
        <w:rPr>
          <w:rStyle w:val="QuoteChar"/>
        </w:rPr>
        <w:t>$00</w:t>
      </w:r>
      <w:r w:rsidRPr="00206ACB">
        <w:t>,</w:t>
      </w:r>
      <w:r w:rsidR="00AC466E" w:rsidRPr="00206ACB">
        <w:t xml:space="preserve"> </w:t>
      </w:r>
      <w:r w:rsidRPr="00206ACB">
        <w:t>the</w:t>
      </w:r>
      <w:r w:rsidR="00AC466E" w:rsidRPr="00206ACB">
        <w:t xml:space="preserve"> </w:t>
      </w:r>
      <w:r w:rsidRPr="00206ACB">
        <w:t>beginning</w:t>
      </w:r>
      <w:r w:rsidR="00AC466E" w:rsidRPr="00206ACB">
        <w:t xml:space="preserve"> </w:t>
      </w:r>
      <w:r w:rsidRPr="00206ACB">
        <w:t>of</w:t>
      </w:r>
      <w:r w:rsidR="00AC466E" w:rsidRPr="00206ACB">
        <w:t xml:space="preserve"> </w:t>
      </w:r>
      <w:r w:rsidRPr="00206ACB">
        <w:t>the</w:t>
      </w:r>
      <w:r w:rsidR="00AC466E" w:rsidRPr="00206ACB">
        <w:t xml:space="preserve"> </w:t>
      </w:r>
      <w:r w:rsidRPr="00206ACB">
        <w:t>OAM</w:t>
      </w:r>
      <w:r w:rsidR="00AC466E" w:rsidRPr="00206ACB">
        <w:t xml:space="preserve"> </w:t>
      </w:r>
      <w:r w:rsidRPr="00206ACB">
        <w:t>block.</w:t>
      </w:r>
      <w:r w:rsidR="00AC466E" w:rsidRPr="00206ACB">
        <w:t xml:space="preserve"> </w:t>
      </w:r>
      <w:r w:rsidRPr="00FB49B6">
        <w:rPr>
          <w:rStyle w:val="QuoteChar"/>
        </w:rPr>
        <w:t>OAMDMA</w:t>
      </w:r>
      <w:r w:rsidR="00AC466E" w:rsidRPr="00206ACB">
        <w:t xml:space="preserve"> </w:t>
      </w:r>
      <w:r w:rsidRPr="00206ACB">
        <w:t>initiates</w:t>
      </w:r>
      <w:r w:rsidR="00AC466E" w:rsidRPr="00206ACB">
        <w:t xml:space="preserve"> </w:t>
      </w:r>
      <w:r w:rsidRPr="00206ACB">
        <w:t>the</w:t>
      </w:r>
      <w:r w:rsidR="00AC466E" w:rsidRPr="00206ACB">
        <w:t xml:space="preserve"> </w:t>
      </w:r>
      <w:r w:rsidRPr="00206ACB">
        <w:t>transfer</w:t>
      </w:r>
      <w:r w:rsidR="00AC466E" w:rsidRPr="00206ACB">
        <w:t xml:space="preserve"> </w:t>
      </w:r>
      <w:r w:rsidRPr="00206ACB">
        <w:t>of</w:t>
      </w:r>
      <w:r w:rsidR="00AC466E" w:rsidRPr="00206ACB">
        <w:t xml:space="preserve"> </w:t>
      </w:r>
      <w:r w:rsidRPr="00206ACB">
        <w:t>an</w:t>
      </w:r>
      <w:r w:rsidR="00AC466E" w:rsidRPr="00206ACB">
        <w:t xml:space="preserve"> </w:t>
      </w:r>
      <w:r w:rsidRPr="00206ACB">
        <w:t>entire</w:t>
      </w:r>
      <w:r w:rsidR="00AC466E" w:rsidRPr="00206ACB">
        <w:t xml:space="preserve"> </w:t>
      </w:r>
      <w:r w:rsidRPr="00206ACB">
        <w:t>page</w:t>
      </w:r>
      <w:r w:rsidR="00AC466E" w:rsidRPr="00206ACB">
        <w:t xml:space="preserve"> </w:t>
      </w:r>
      <w:r w:rsidRPr="00206ACB">
        <w:t>of</w:t>
      </w:r>
      <w:r w:rsidR="00AC466E" w:rsidRPr="00206ACB">
        <w:t xml:space="preserve"> </w:t>
      </w:r>
      <w:r w:rsidRPr="00206ACB">
        <w:t>memory</w:t>
      </w:r>
      <w:r w:rsidR="00AC466E" w:rsidRPr="00206ACB">
        <w:t xml:space="preserve"> </w:t>
      </w:r>
      <w:r w:rsidRPr="00206ACB">
        <w:t>into</w:t>
      </w:r>
      <w:r w:rsidR="00AC466E" w:rsidRPr="00206ACB">
        <w:t xml:space="preserve"> </w:t>
      </w:r>
      <w:r w:rsidRPr="00206ACB">
        <w:t>OAM.</w:t>
      </w:r>
      <w:r w:rsidR="00AC466E" w:rsidRPr="00206ACB">
        <w:t xml:space="preserve"> </w:t>
      </w:r>
      <w:r w:rsidRPr="00206ACB">
        <w:t>Writing</w:t>
      </w:r>
      <w:r w:rsidR="00AC466E" w:rsidRPr="00206ACB">
        <w:t xml:space="preserve"> </w:t>
      </w:r>
      <w:r w:rsidRPr="00206ACB">
        <w:t>the</w:t>
      </w:r>
      <w:r w:rsidR="00AC466E" w:rsidRPr="00206ACB">
        <w:t xml:space="preserve"> </w:t>
      </w:r>
      <w:r w:rsidRPr="00206ACB">
        <w:t>high</w:t>
      </w:r>
      <w:r w:rsidR="00AC466E" w:rsidRPr="00206ACB">
        <w:t xml:space="preserve"> </w:t>
      </w:r>
      <w:r w:rsidRPr="00206ACB">
        <w:t>byte</w:t>
      </w:r>
      <w:r w:rsidR="00AC466E" w:rsidRPr="00206ACB">
        <w:t xml:space="preserve"> </w:t>
      </w:r>
      <w:r w:rsidRPr="00206ACB">
        <w:t>of</w:t>
      </w:r>
      <w:r w:rsidR="00AC466E" w:rsidRPr="00206ACB">
        <w:t xml:space="preserve"> </w:t>
      </w:r>
      <w:r w:rsidRPr="00206ACB">
        <w:t>a</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to</w:t>
      </w:r>
      <w:r w:rsidR="00AC466E" w:rsidRPr="00206ACB">
        <w:t xml:space="preserve"> </w:t>
      </w:r>
      <w:r w:rsidRPr="00FB49B6">
        <w:rPr>
          <w:rStyle w:val="QuoteChar"/>
        </w:rPr>
        <w:t>OAMDMA</w:t>
      </w:r>
      <w:r w:rsidR="00AC466E" w:rsidRPr="00206ACB">
        <w:t xml:space="preserve"> </w:t>
      </w:r>
      <w:r w:rsidRPr="00206ACB">
        <w:t>will</w:t>
      </w:r>
      <w:r w:rsidR="00AC466E" w:rsidRPr="00206ACB">
        <w:t xml:space="preserve"> </w:t>
      </w:r>
      <w:r w:rsidRPr="00206ACB">
        <w:t>transfer</w:t>
      </w:r>
      <w:r w:rsidR="00AC466E" w:rsidRPr="00206ACB">
        <w:t xml:space="preserve"> </w:t>
      </w:r>
      <w:r w:rsidRPr="00206ACB">
        <w:t>that</w:t>
      </w:r>
      <w:r w:rsidR="00AC466E" w:rsidRPr="00206ACB">
        <w:t xml:space="preserve"> </w:t>
      </w:r>
      <w:r w:rsidRPr="00206ACB">
        <w:t>page.</w:t>
      </w:r>
    </w:p>
    <w:p w14:paraId="536A5FE8" w14:textId="01AD1A6F" w:rsidR="00FB49B6" w:rsidRDefault="00882A82" w:rsidP="00B66924">
      <w:r w:rsidRPr="00206ACB">
        <w:t>While</w:t>
      </w:r>
      <w:r w:rsidR="00AC466E" w:rsidRPr="00206ACB">
        <w:t xml:space="preserve"> </w:t>
      </w:r>
      <w:r w:rsidRPr="00206ACB">
        <w:t>it</w:t>
      </w:r>
      <w:r w:rsidR="00AC466E" w:rsidRPr="00206ACB">
        <w:t xml:space="preserve"> </w:t>
      </w:r>
      <w:r w:rsidRPr="00206ACB">
        <w:t>might</w:t>
      </w:r>
      <w:r w:rsidR="00AC466E" w:rsidRPr="00206ACB">
        <w:t xml:space="preserve"> </w:t>
      </w:r>
      <w:r w:rsidRPr="00206ACB">
        <w:t>seem</w:t>
      </w:r>
      <w:r w:rsidR="00AC466E" w:rsidRPr="00206ACB">
        <w:t xml:space="preserve"> </w:t>
      </w:r>
      <w:r w:rsidRPr="00206ACB">
        <w:t>like</w:t>
      </w:r>
      <w:r w:rsidR="00AC466E" w:rsidRPr="00206ACB">
        <w:t xml:space="preserve"> </w:t>
      </w:r>
      <w:r w:rsidRPr="00206ACB">
        <w:t>we</w:t>
      </w:r>
      <w:r w:rsidR="00AC466E" w:rsidRPr="00206ACB">
        <w:t xml:space="preserve"> </w:t>
      </w:r>
      <w:r w:rsidRPr="00206ACB">
        <w:t>only</w:t>
      </w:r>
      <w:r w:rsidR="00AC466E" w:rsidRPr="00206ACB">
        <w:t xml:space="preserve"> </w:t>
      </w:r>
      <w:r w:rsidRPr="00206ACB">
        <w:t>need</w:t>
      </w:r>
      <w:r w:rsidR="00AC466E" w:rsidRPr="00206ACB">
        <w:t xml:space="preserve"> </w:t>
      </w:r>
      <w:r w:rsidRPr="00206ACB">
        <w:t>to</w:t>
      </w:r>
      <w:r w:rsidR="00AC466E" w:rsidRPr="00206ACB">
        <w:t xml:space="preserve"> </w:t>
      </w:r>
      <w:r w:rsidRPr="00206ACB">
        <w:t>write</w:t>
      </w:r>
      <w:r w:rsidR="00AC466E" w:rsidRPr="00206ACB">
        <w:t xml:space="preserve"> </w:t>
      </w:r>
      <w:r w:rsidRPr="00206ACB">
        <w:t>to</w:t>
      </w:r>
      <w:r w:rsidR="00AC466E" w:rsidRPr="00206ACB">
        <w:t xml:space="preserve"> </w:t>
      </w:r>
      <w:r w:rsidRPr="00206ACB">
        <w:t>OAM</w:t>
      </w:r>
      <w:r w:rsidR="00AC466E" w:rsidRPr="00206ACB">
        <w:t xml:space="preserve"> </w:t>
      </w:r>
      <w:r w:rsidRPr="00206ACB">
        <w:t>when</w:t>
      </w:r>
      <w:r w:rsidR="00AC466E" w:rsidRPr="00206ACB">
        <w:t xml:space="preserve"> </w:t>
      </w:r>
      <w:r w:rsidRPr="00206ACB">
        <w:t>something</w:t>
      </w:r>
      <w:r w:rsidR="00AC466E" w:rsidRPr="00206ACB">
        <w:t xml:space="preserve"> </w:t>
      </w:r>
      <w:r w:rsidRPr="00206ACB">
        <w:t>has</w:t>
      </w:r>
      <w:r w:rsidR="00AC466E" w:rsidRPr="00206ACB">
        <w:t xml:space="preserve"> </w:t>
      </w:r>
      <w:r w:rsidRPr="00206ACB">
        <w:t>changed,</w:t>
      </w:r>
      <w:r w:rsidR="00AC466E" w:rsidRPr="00206ACB">
        <w:t xml:space="preserve"> </w:t>
      </w:r>
      <w:r w:rsidRPr="00206ACB">
        <w:t>the</w:t>
      </w:r>
      <w:r w:rsidR="00AC466E" w:rsidRPr="00206ACB">
        <w:t xml:space="preserve"> </w:t>
      </w:r>
      <w:r w:rsidRPr="00206ACB">
        <w:t>OAM</w:t>
      </w:r>
      <w:r w:rsidR="00AC466E" w:rsidRPr="00206ACB">
        <w:t xml:space="preserve"> </w:t>
      </w:r>
      <w:r w:rsidRPr="00206ACB">
        <w:t>portion</w:t>
      </w:r>
      <w:r w:rsidR="00AC466E" w:rsidRPr="00206ACB">
        <w:t xml:space="preserve"> </w:t>
      </w:r>
      <w:r w:rsidRPr="00206ACB">
        <w:t>of</w:t>
      </w:r>
      <w:r w:rsidR="00AC466E" w:rsidRPr="00206ACB">
        <w:t xml:space="preserve"> </w:t>
      </w:r>
      <w:r w:rsidRPr="00206ACB">
        <w:t>PPU</w:t>
      </w:r>
      <w:r w:rsidR="00AC466E" w:rsidRPr="00206ACB">
        <w:t xml:space="preserve"> </w:t>
      </w:r>
      <w:r w:rsidRPr="00206ACB">
        <w:t>memory</w:t>
      </w:r>
      <w:r w:rsidR="00AC466E" w:rsidRPr="00206ACB">
        <w:t xml:space="preserve"> </w:t>
      </w:r>
      <w:r w:rsidRPr="00206ACB">
        <w:t>is</w:t>
      </w:r>
      <w:r w:rsidR="00AC466E" w:rsidRPr="00206ACB">
        <w:t xml:space="preserve"> </w:t>
      </w:r>
      <w:r w:rsidRPr="00206ACB">
        <w:t>implemented</w:t>
      </w:r>
      <w:r w:rsidR="00AC466E" w:rsidRPr="00206ACB">
        <w:t xml:space="preserve"> </w:t>
      </w:r>
      <w:r w:rsidRPr="00206ACB">
        <w:t>with</w:t>
      </w:r>
      <w:r w:rsidR="00AC466E" w:rsidRPr="00206ACB">
        <w:t xml:space="preserve"> </w:t>
      </w:r>
      <w:r w:rsidRPr="00206ACB">
        <w:t>"dynamic</w:t>
      </w:r>
      <w:r w:rsidR="00AC466E" w:rsidRPr="00206ACB">
        <w:t xml:space="preserve"> </w:t>
      </w:r>
      <w:r w:rsidRPr="00206ACB">
        <w:t>RAM",</w:t>
      </w:r>
      <w:r w:rsidR="00AC466E" w:rsidRPr="00206ACB">
        <w:t xml:space="preserve"> </w:t>
      </w:r>
      <w:r w:rsidRPr="00206ACB">
        <w:t>which</w:t>
      </w:r>
      <w:r w:rsidR="00AC466E" w:rsidRPr="00206ACB">
        <w:t xml:space="preserve"> </w:t>
      </w:r>
      <w:r w:rsidRPr="00206ACB">
        <w:t>means</w:t>
      </w:r>
      <w:r w:rsidR="00AC466E" w:rsidRPr="00206ACB">
        <w:t xml:space="preserve"> </w:t>
      </w:r>
      <w:r w:rsidRPr="00206ACB">
        <w:t>that</w:t>
      </w:r>
      <w:r w:rsidR="00AC466E" w:rsidRPr="00206ACB">
        <w:t xml:space="preserve"> </w:t>
      </w:r>
      <w:r w:rsidRPr="00206ACB">
        <w:t>it</w:t>
      </w:r>
      <w:r w:rsidR="00AC466E" w:rsidRPr="00206ACB">
        <w:t xml:space="preserve"> </w:t>
      </w:r>
      <w:r w:rsidRPr="00206ACB">
        <w:t>is</w:t>
      </w:r>
      <w:r w:rsidR="00AC466E" w:rsidRPr="00206ACB">
        <w:t xml:space="preserve"> </w:t>
      </w:r>
      <w:r w:rsidRPr="00206ACB">
        <w:t>highly</w:t>
      </w:r>
      <w:r w:rsidR="00AC466E" w:rsidRPr="00206ACB">
        <w:t xml:space="preserve"> </w:t>
      </w:r>
      <w:r w:rsidRPr="00206ACB">
        <w:t>unstable</w:t>
      </w:r>
      <w:r w:rsidR="00AC466E" w:rsidRPr="00206ACB">
        <w:t xml:space="preserve"> </w:t>
      </w:r>
      <w:r w:rsidRPr="00206ACB">
        <w:t>and</w:t>
      </w:r>
      <w:r w:rsidR="00AC466E" w:rsidRPr="00206ACB">
        <w:t xml:space="preserve"> </w:t>
      </w:r>
      <w:r w:rsidRPr="00206ACB">
        <w:t>needs</w:t>
      </w:r>
      <w:r w:rsidR="00AC466E" w:rsidRPr="00206ACB">
        <w:t xml:space="preserve"> </w:t>
      </w:r>
      <w:r w:rsidRPr="00206ACB">
        <w:t>to</w:t>
      </w:r>
      <w:r w:rsidR="00AC466E" w:rsidRPr="00206ACB">
        <w:t xml:space="preserve"> </w:t>
      </w:r>
      <w:r w:rsidRPr="00206ACB">
        <w:t>be</w:t>
      </w:r>
      <w:r w:rsidR="00AC466E" w:rsidRPr="00206ACB">
        <w:t xml:space="preserve"> </w:t>
      </w:r>
      <w:r w:rsidRPr="00206ACB">
        <w:t>continuously</w:t>
      </w:r>
      <w:r w:rsidR="00AC466E" w:rsidRPr="00206ACB">
        <w:t xml:space="preserve"> </w:t>
      </w:r>
      <w:r w:rsidRPr="00206ACB">
        <w:t>refreshed,</w:t>
      </w:r>
      <w:r w:rsidR="00AC466E" w:rsidRPr="00206ACB">
        <w:t xml:space="preserve"> </w:t>
      </w:r>
      <w:r w:rsidRPr="00206ACB">
        <w:t>even</w:t>
      </w:r>
      <w:r w:rsidR="00AC466E" w:rsidRPr="00206ACB">
        <w:t xml:space="preserve"> </w:t>
      </w:r>
      <w:r w:rsidRPr="00206ACB">
        <w:t>if</w:t>
      </w:r>
      <w:r w:rsidR="00AC466E" w:rsidRPr="00206ACB">
        <w:t xml:space="preserve"> </w:t>
      </w:r>
      <w:r w:rsidRPr="00206ACB">
        <w:t>nothing</w:t>
      </w:r>
      <w:r w:rsidR="00AC466E" w:rsidRPr="00206ACB">
        <w:t xml:space="preserve"> </w:t>
      </w:r>
      <w:r w:rsidRPr="00206ACB">
        <w:t>has</w:t>
      </w:r>
      <w:r w:rsidR="00AC466E" w:rsidRPr="00206ACB">
        <w:t xml:space="preserve"> </w:t>
      </w:r>
      <w:r w:rsidRPr="00206ACB">
        <w:t>changed.</w:t>
      </w:r>
      <w:r w:rsidR="00AC466E" w:rsidRPr="00206ACB">
        <w:t xml:space="preserve"> </w:t>
      </w:r>
      <w:r w:rsidRPr="00206ACB">
        <w:t>In</w:t>
      </w:r>
      <w:r w:rsidR="00AC466E" w:rsidRPr="00206ACB">
        <w:t xml:space="preserve"> </w:t>
      </w:r>
      <w:r w:rsidRPr="00206ACB">
        <w:t>practice,</w:t>
      </w:r>
      <w:r w:rsidR="00AC466E" w:rsidRPr="00206ACB">
        <w:t xml:space="preserve"> </w:t>
      </w:r>
      <w:r w:rsidRPr="00206ACB">
        <w:t>this</w:t>
      </w:r>
      <w:r w:rsidR="00AC466E" w:rsidRPr="00206ACB">
        <w:t xml:space="preserve"> </w:t>
      </w:r>
      <w:r w:rsidRPr="00206ACB">
        <w:t>means</w:t>
      </w:r>
      <w:r w:rsidR="00AC466E" w:rsidRPr="00206ACB">
        <w:t xml:space="preserve"> </w:t>
      </w:r>
      <w:r w:rsidRPr="00206ACB">
        <w:t>that</w:t>
      </w:r>
      <w:r w:rsidR="00AC466E" w:rsidRPr="00206ACB">
        <w:t xml:space="preserve"> </w:t>
      </w:r>
      <w:r w:rsidRPr="00206ACB">
        <w:t>we</w:t>
      </w:r>
      <w:r w:rsidR="00AC466E" w:rsidRPr="00206ACB">
        <w:t xml:space="preserve"> </w:t>
      </w:r>
      <w:r w:rsidRPr="00206ACB">
        <w:t>want</w:t>
      </w:r>
      <w:r w:rsidR="00AC466E" w:rsidRPr="00206ACB">
        <w:t xml:space="preserve"> </w:t>
      </w:r>
      <w:r w:rsidRPr="00206ACB">
        <w:t>to</w:t>
      </w:r>
      <w:r w:rsidR="00AC466E" w:rsidRPr="00206ACB">
        <w:t xml:space="preserve"> </w:t>
      </w:r>
      <w:r w:rsidRPr="00206ACB">
        <w:t>write</w:t>
      </w:r>
      <w:r w:rsidR="00AC466E" w:rsidRPr="00206ACB">
        <w:t xml:space="preserve"> </w:t>
      </w:r>
      <w:r w:rsidRPr="00206ACB">
        <w:t>to</w:t>
      </w:r>
      <w:r w:rsidR="00AC466E" w:rsidRPr="00206ACB">
        <w:t xml:space="preserve"> </w:t>
      </w:r>
      <w:r w:rsidRPr="00206ACB">
        <w:t>OAM</w:t>
      </w:r>
      <w:r w:rsidR="00AC466E" w:rsidRPr="00206ACB">
        <w:t xml:space="preserve"> </w:t>
      </w:r>
      <w:r w:rsidRPr="00206ACB">
        <w:t>once</w:t>
      </w:r>
      <w:r w:rsidR="00AC466E" w:rsidRPr="00206ACB">
        <w:t xml:space="preserve"> </w:t>
      </w:r>
      <w:r w:rsidRPr="00206ACB">
        <w:t>per</w:t>
      </w:r>
      <w:r w:rsidR="00AC466E" w:rsidRPr="00206ACB">
        <w:t xml:space="preserve"> </w:t>
      </w:r>
      <w:r w:rsidRPr="00206ACB">
        <w:t>frame</w:t>
      </w:r>
      <w:r w:rsidR="00AC466E" w:rsidRPr="00206ACB">
        <w:t xml:space="preserve"> </w:t>
      </w:r>
      <w:r w:rsidRPr="00206ACB">
        <w:t>of</w:t>
      </w:r>
      <w:r w:rsidR="00AC466E" w:rsidRPr="00206ACB">
        <w:t xml:space="preserve"> </w:t>
      </w:r>
      <w:r w:rsidRPr="00206ACB">
        <w:t>graphics</w:t>
      </w:r>
      <w:r w:rsidR="00AC466E" w:rsidRPr="00206ACB">
        <w:t xml:space="preserve"> </w:t>
      </w:r>
      <w:r w:rsidRPr="00206ACB">
        <w:t>(60</w:t>
      </w:r>
      <w:r w:rsidR="00AC466E" w:rsidRPr="00206ACB">
        <w:t xml:space="preserve"> </w:t>
      </w:r>
      <w:r w:rsidRPr="00206ACB">
        <w:t>times</w:t>
      </w:r>
      <w:r w:rsidR="00AC466E" w:rsidRPr="00206ACB">
        <w:t xml:space="preserve"> </w:t>
      </w:r>
      <w:r w:rsidRPr="00206ACB">
        <w:t>per</w:t>
      </w:r>
      <w:r w:rsidR="00AC466E" w:rsidRPr="00206ACB">
        <w:t xml:space="preserve"> </w:t>
      </w:r>
      <w:r w:rsidRPr="00206ACB">
        <w:t>second).</w:t>
      </w:r>
    </w:p>
    <w:p w14:paraId="321BC6E6" w14:textId="561AC7ED" w:rsidR="00B66924" w:rsidRDefault="00B66924">
      <w:pPr>
        <w:widowControl/>
        <w:kinsoku/>
        <w:overflowPunct/>
        <w:autoSpaceDE/>
        <w:autoSpaceDN/>
        <w:spacing w:before="0" w:after="160" w:line="259" w:lineRule="auto"/>
        <w:ind w:firstLine="0"/>
        <w:jc w:val="left"/>
      </w:pPr>
      <w:r>
        <w:br w:type="page"/>
      </w:r>
    </w:p>
    <w:p w14:paraId="7EB4ABA3" w14:textId="2E3DD86A" w:rsidR="00882A82" w:rsidRPr="00206ACB" w:rsidRDefault="00882A82">
      <w:pPr>
        <w:pStyle w:val="ListParagraph"/>
        <w:numPr>
          <w:ilvl w:val="0"/>
          <w:numId w:val="29"/>
        </w:numPr>
        <w:rPr>
          <w:rFonts w:cstheme="minorHAnsi"/>
          <w:szCs w:val="26"/>
        </w:rPr>
      </w:pPr>
      <w:r w:rsidRPr="00206ACB">
        <w:rPr>
          <w:rFonts w:cstheme="minorHAnsi"/>
          <w:szCs w:val="26"/>
        </w:rPr>
        <w:lastRenderedPageBreak/>
        <w:t>Non-Maskable</w:t>
      </w:r>
      <w:r w:rsidR="00AC466E" w:rsidRPr="00206ACB">
        <w:rPr>
          <w:rFonts w:cstheme="minorHAnsi"/>
          <w:szCs w:val="26"/>
        </w:rPr>
        <w:t xml:space="preserve"> </w:t>
      </w:r>
      <w:r w:rsidRPr="00206ACB">
        <w:rPr>
          <w:rFonts w:cstheme="minorHAnsi"/>
          <w:szCs w:val="26"/>
        </w:rPr>
        <w:t>Interrupts</w:t>
      </w:r>
      <w:r w:rsidR="00AC466E" w:rsidRPr="00206ACB">
        <w:rPr>
          <w:rFonts w:cstheme="minorHAnsi"/>
          <w:szCs w:val="26"/>
        </w:rPr>
        <w:t xml:space="preserve"> </w:t>
      </w:r>
      <w:r w:rsidRPr="00206ACB">
        <w:rPr>
          <w:rFonts w:cstheme="minorHAnsi"/>
          <w:szCs w:val="26"/>
        </w:rPr>
        <w:t>(NMI)</w:t>
      </w:r>
    </w:p>
    <w:p w14:paraId="74298BF7" w14:textId="3C0C3805" w:rsidR="00882A82" w:rsidRPr="00206ACB" w:rsidRDefault="00882A82" w:rsidP="00C0791D">
      <w:r w:rsidRPr="00206ACB">
        <w:t>Fortunately,</w:t>
      </w:r>
      <w:r w:rsidR="00AC466E" w:rsidRPr="00206ACB">
        <w:t xml:space="preserve"> </w:t>
      </w:r>
      <w:r w:rsidRPr="00206ACB">
        <w:t>the</w:t>
      </w:r>
      <w:r w:rsidR="00AC466E" w:rsidRPr="00206ACB">
        <w:t xml:space="preserve"> </w:t>
      </w:r>
      <w:r w:rsidRPr="00206ACB">
        <w:t>NES</w:t>
      </w:r>
      <w:r w:rsidR="00AC466E" w:rsidRPr="00206ACB">
        <w:t xml:space="preserve"> </w:t>
      </w:r>
      <w:r w:rsidRPr="00206ACB">
        <w:t>has</w:t>
      </w:r>
      <w:r w:rsidR="00AC466E" w:rsidRPr="00206ACB">
        <w:t xml:space="preserve"> </w:t>
      </w:r>
      <w:r w:rsidRPr="00206ACB">
        <w:t>an</w:t>
      </w:r>
      <w:r w:rsidR="00AC466E" w:rsidRPr="00206ACB">
        <w:t xml:space="preserve"> </w:t>
      </w:r>
      <w:r w:rsidRPr="00206ACB">
        <w:t>easy-to-use</w:t>
      </w:r>
      <w:r w:rsidR="00AC466E" w:rsidRPr="00206ACB">
        <w:t xml:space="preserve"> </w:t>
      </w:r>
      <w:r w:rsidRPr="00206ACB">
        <w:t>system</w:t>
      </w:r>
      <w:r w:rsidR="00AC466E" w:rsidRPr="00206ACB">
        <w:t xml:space="preserve"> </w:t>
      </w:r>
      <w:r w:rsidRPr="00206ACB">
        <w:t>for</w:t>
      </w:r>
      <w:r w:rsidR="00AC466E" w:rsidRPr="00206ACB">
        <w:t xml:space="preserve"> </w:t>
      </w:r>
      <w:r w:rsidRPr="00206ACB">
        <w:t>running</w:t>
      </w:r>
      <w:r w:rsidR="00AC466E" w:rsidRPr="00206ACB">
        <w:t xml:space="preserve"> </w:t>
      </w:r>
      <w:r w:rsidRPr="00206ACB">
        <w:t>code</w:t>
      </w:r>
      <w:r w:rsidR="00AC466E" w:rsidRPr="00206ACB">
        <w:t xml:space="preserve"> </w:t>
      </w:r>
      <w:r w:rsidRPr="00206ACB">
        <w:t>once</w:t>
      </w:r>
      <w:r w:rsidR="00AC466E" w:rsidRPr="00206ACB">
        <w:t xml:space="preserve"> </w:t>
      </w:r>
      <w:r w:rsidRPr="00206ACB">
        <w:t>per</w:t>
      </w:r>
      <w:r w:rsidR="00AC466E" w:rsidRPr="00206ACB">
        <w:t xml:space="preserve"> </w:t>
      </w:r>
      <w:r w:rsidRPr="00206ACB">
        <w:t>frame:</w:t>
      </w:r>
      <w:r w:rsidR="00AC466E" w:rsidRPr="00206ACB">
        <w:t xml:space="preserve"> </w:t>
      </w:r>
      <w:r w:rsidRPr="00206ACB">
        <w:t>the</w:t>
      </w:r>
      <w:r w:rsidR="00AC466E" w:rsidRPr="00206ACB">
        <w:t xml:space="preserve"> </w:t>
      </w:r>
      <w:r w:rsidRPr="00206ACB">
        <w:t>Non-Maskable</w:t>
      </w:r>
      <w:r w:rsidR="00AC466E" w:rsidRPr="00206ACB">
        <w:t xml:space="preserve"> </w:t>
      </w:r>
      <w:r w:rsidRPr="00206ACB">
        <w:t>Interrupt</w:t>
      </w:r>
      <w:r w:rsidR="00AC466E" w:rsidRPr="00206ACB">
        <w:t xml:space="preserve"> </w:t>
      </w:r>
      <w:r w:rsidRPr="00206ACB">
        <w:t>(NMI).</w:t>
      </w:r>
      <w:r w:rsidR="00AC466E" w:rsidRPr="00206ACB">
        <w:t xml:space="preserve"> </w:t>
      </w:r>
      <w:r w:rsidRPr="00206ACB">
        <w:t>NMI</w:t>
      </w:r>
      <w:r w:rsidR="00AC466E" w:rsidRPr="00206ACB">
        <w:t xml:space="preserve"> </w:t>
      </w:r>
      <w:r w:rsidRPr="00206ACB">
        <w:t>is</w:t>
      </w:r>
      <w:r w:rsidR="00AC466E" w:rsidRPr="00206ACB">
        <w:t xml:space="preserve"> </w:t>
      </w:r>
      <w:r w:rsidRPr="00206ACB">
        <w:t>one</w:t>
      </w:r>
      <w:r w:rsidR="00AC466E" w:rsidRPr="00206ACB">
        <w:t xml:space="preserve"> </w:t>
      </w:r>
      <w:r w:rsidRPr="00206ACB">
        <w:t>of</w:t>
      </w:r>
      <w:r w:rsidR="00AC466E" w:rsidRPr="00206ACB">
        <w:t xml:space="preserve"> </w:t>
      </w:r>
      <w:r w:rsidRPr="00206ACB">
        <w:t>the</w:t>
      </w:r>
      <w:r w:rsidR="00AC466E" w:rsidRPr="00206ACB">
        <w:t xml:space="preserve"> </w:t>
      </w:r>
      <w:r w:rsidRPr="00206ACB">
        <w:t>three</w:t>
      </w:r>
      <w:r w:rsidR="00AC466E" w:rsidRPr="00206ACB">
        <w:t xml:space="preserve"> </w:t>
      </w:r>
      <w:r w:rsidRPr="00206ACB">
        <w:t>interrupt</w:t>
      </w:r>
      <w:r w:rsidR="00AC466E" w:rsidRPr="00206ACB">
        <w:t xml:space="preserve"> </w:t>
      </w:r>
      <w:r w:rsidRPr="00206ACB">
        <w:t>vectors</w:t>
      </w:r>
      <w:r w:rsidR="00AC466E" w:rsidRPr="00206ACB">
        <w:t xml:space="preserve"> </w:t>
      </w:r>
      <w:r w:rsidRPr="00206ACB">
        <w:t>the</w:t>
      </w:r>
      <w:r w:rsidR="00AC466E" w:rsidRPr="00206ACB">
        <w:t xml:space="preserve"> </w:t>
      </w:r>
      <w:r w:rsidRPr="00206ACB">
        <w:t>6502</w:t>
      </w:r>
      <w:r w:rsidR="00AC466E" w:rsidRPr="00206ACB">
        <w:t xml:space="preserve"> </w:t>
      </w:r>
      <w:r w:rsidRPr="00206ACB">
        <w:t>knows</w:t>
      </w:r>
      <w:r w:rsidR="00AC466E" w:rsidRPr="00206ACB">
        <w:t xml:space="preserve"> </w:t>
      </w:r>
      <w:r w:rsidRPr="00206ACB">
        <w:t>how</w:t>
      </w:r>
      <w:r w:rsidR="00AC466E" w:rsidRPr="00206ACB">
        <w:t xml:space="preserve"> </w:t>
      </w:r>
      <w:r w:rsidRPr="00206ACB">
        <w:t>to</w:t>
      </w:r>
      <w:r w:rsidR="00AC466E" w:rsidRPr="00206ACB">
        <w:t xml:space="preserve"> </w:t>
      </w:r>
      <w:r w:rsidRPr="00206ACB">
        <w:t>handle.</w:t>
      </w:r>
      <w:r w:rsidR="00AC466E" w:rsidRPr="00206ACB">
        <w:t xml:space="preserve"> </w:t>
      </w:r>
      <w:r w:rsidRPr="00206ACB">
        <w:t>The</w:t>
      </w:r>
      <w:r w:rsidR="00AC466E" w:rsidRPr="00206ACB">
        <w:t xml:space="preserve"> </w:t>
      </w:r>
      <w:r w:rsidRPr="00206ACB">
        <w:t>NMI</w:t>
      </w:r>
      <w:r w:rsidR="00AC466E" w:rsidRPr="00206ACB">
        <w:t xml:space="preserve"> </w:t>
      </w:r>
      <w:r w:rsidRPr="00206ACB">
        <w:t>event</w:t>
      </w:r>
      <w:r w:rsidR="00AC466E" w:rsidRPr="00206ACB">
        <w:t xml:space="preserve"> </w:t>
      </w:r>
      <w:r w:rsidRPr="00206ACB">
        <w:t>is</w:t>
      </w:r>
      <w:r w:rsidR="00AC466E" w:rsidRPr="00206ACB">
        <w:t xml:space="preserve"> </w:t>
      </w:r>
      <w:r w:rsidRPr="00206ACB">
        <w:t>triggered</w:t>
      </w:r>
      <w:r w:rsidR="00AC466E" w:rsidRPr="00206ACB">
        <w:t xml:space="preserve"> </w:t>
      </w:r>
      <w:r w:rsidRPr="00206ACB">
        <w:t>each</w:t>
      </w:r>
      <w:r w:rsidR="00AC466E" w:rsidRPr="00206ACB">
        <w:t xml:space="preserve"> </w:t>
      </w:r>
      <w:r w:rsidRPr="00206ACB">
        <w:t>time</w:t>
      </w:r>
      <w:r w:rsidR="00AC466E" w:rsidRPr="00206ACB">
        <w:t xml:space="preserve"> </w:t>
      </w:r>
      <w:r w:rsidRPr="00206ACB">
        <w:t>the</w:t>
      </w:r>
      <w:r w:rsidR="00AC466E" w:rsidRPr="00206ACB">
        <w:t xml:space="preserve"> </w:t>
      </w:r>
      <w:r w:rsidRPr="00206ACB">
        <w:t>PPU</w:t>
      </w:r>
      <w:r w:rsidR="00AC466E" w:rsidRPr="00206ACB">
        <w:t xml:space="preserve"> </w:t>
      </w:r>
      <w:r w:rsidRPr="00206ACB">
        <w:t>enters</w:t>
      </w:r>
      <w:r w:rsidR="00AC466E" w:rsidRPr="00206ACB">
        <w:t xml:space="preserve"> </w:t>
      </w:r>
      <w:r w:rsidRPr="00206ACB">
        <w:t>"vblank",</w:t>
      </w:r>
      <w:r w:rsidR="00AC466E" w:rsidRPr="00206ACB">
        <w:t xml:space="preserve"> </w:t>
      </w:r>
      <w:r w:rsidRPr="00206ACB">
        <w:t>which</w:t>
      </w:r>
      <w:r w:rsidR="00AC466E" w:rsidRPr="00206ACB">
        <w:t xml:space="preserve"> </w:t>
      </w:r>
      <w:r w:rsidRPr="00206ACB">
        <w:t>occurs</w:t>
      </w:r>
      <w:r w:rsidR="00AC466E" w:rsidRPr="00206ACB">
        <w:t xml:space="preserve"> </w:t>
      </w:r>
      <w:r w:rsidRPr="00206ACB">
        <w:t>at</w:t>
      </w:r>
      <w:r w:rsidR="00AC466E" w:rsidRPr="00206ACB">
        <w:t xml:space="preserve"> </w:t>
      </w:r>
      <w:r w:rsidRPr="00206ACB">
        <w:t>the</w:t>
      </w:r>
      <w:r w:rsidR="00AC466E" w:rsidRPr="00206ACB">
        <w:t xml:space="preserve"> </w:t>
      </w:r>
      <w:r w:rsidRPr="00206ACB">
        <w:t>end</w:t>
      </w:r>
      <w:r w:rsidR="00AC466E" w:rsidRPr="00206ACB">
        <w:t xml:space="preserve"> </w:t>
      </w:r>
      <w:r w:rsidRPr="00206ACB">
        <w:t>of</w:t>
      </w:r>
      <w:r w:rsidR="00AC466E" w:rsidRPr="00206ACB">
        <w:t xml:space="preserve"> </w:t>
      </w:r>
      <w:r w:rsidRPr="00206ACB">
        <w:t>each</w:t>
      </w:r>
      <w:r w:rsidR="00AC466E" w:rsidRPr="00206ACB">
        <w:t xml:space="preserve"> </w:t>
      </w:r>
      <w:r w:rsidRPr="00206ACB">
        <w:t>frame</w:t>
      </w:r>
      <w:r w:rsidR="00AC466E" w:rsidRPr="00206ACB">
        <w:t xml:space="preserve"> </w:t>
      </w:r>
      <w:r w:rsidRPr="00206ACB">
        <w:t>of</w:t>
      </w:r>
      <w:r w:rsidR="00AC466E" w:rsidRPr="00206ACB">
        <w:t xml:space="preserve"> </w:t>
      </w:r>
      <w:r w:rsidRPr="00206ACB">
        <w:t>graphics.</w:t>
      </w:r>
      <w:r w:rsidR="00AC466E" w:rsidRPr="00206ACB">
        <w:t xml:space="preserve"> </w:t>
      </w:r>
      <w:r w:rsidRPr="00206ACB">
        <w:t>"Vblank"</w:t>
      </w:r>
      <w:r w:rsidR="00AC466E" w:rsidRPr="00206ACB">
        <w:t xml:space="preserve"> </w:t>
      </w:r>
      <w:r w:rsidRPr="00206ACB">
        <w:t>stands</w:t>
      </w:r>
      <w:r w:rsidR="00AC466E" w:rsidRPr="00206ACB">
        <w:t xml:space="preserve"> </w:t>
      </w:r>
      <w:r w:rsidRPr="00206ACB">
        <w:t>for</w:t>
      </w:r>
      <w:r w:rsidR="00AC466E" w:rsidRPr="00206ACB">
        <w:t xml:space="preserve"> </w:t>
      </w:r>
      <w:r w:rsidRPr="00206ACB">
        <w:t>"vertical</w:t>
      </w:r>
      <w:r w:rsidR="00AC466E" w:rsidRPr="00206ACB">
        <w:t xml:space="preserve"> </w:t>
      </w:r>
      <w:r w:rsidRPr="00206ACB">
        <w:t>blank";</w:t>
      </w:r>
      <w:r w:rsidR="00AC466E" w:rsidRPr="00206ACB">
        <w:t xml:space="preserve"> </w:t>
      </w:r>
      <w:r w:rsidRPr="00206ACB">
        <w:t>there</w:t>
      </w:r>
      <w:r w:rsidR="00AC466E" w:rsidRPr="00206ACB">
        <w:t xml:space="preserve"> </w:t>
      </w:r>
      <w:r w:rsidRPr="00206ACB">
        <w:t>is</w:t>
      </w:r>
      <w:r w:rsidR="00AC466E" w:rsidRPr="00206ACB">
        <w:t xml:space="preserve"> </w:t>
      </w:r>
      <w:r w:rsidRPr="00206ACB">
        <w:t>a</w:t>
      </w:r>
      <w:r w:rsidR="00AC466E" w:rsidRPr="00206ACB">
        <w:t xml:space="preserve"> </w:t>
      </w:r>
      <w:r w:rsidRPr="00206ACB">
        <w:t>similar</w:t>
      </w:r>
      <w:r w:rsidR="00AC466E" w:rsidRPr="00206ACB">
        <w:t xml:space="preserve"> </w:t>
      </w:r>
      <w:r w:rsidRPr="00206ACB">
        <w:t>"Hblank"</w:t>
      </w:r>
      <w:r w:rsidR="00AC466E" w:rsidRPr="00206ACB">
        <w:t xml:space="preserve"> </w:t>
      </w:r>
      <w:r w:rsidRPr="00206ACB">
        <w:t>or</w:t>
      </w:r>
      <w:r w:rsidR="00AC466E" w:rsidRPr="00206ACB">
        <w:t xml:space="preserve"> </w:t>
      </w:r>
      <w:r w:rsidRPr="00206ACB">
        <w:t>"horizontal</w:t>
      </w:r>
      <w:r w:rsidR="00AC466E" w:rsidRPr="00206ACB">
        <w:t xml:space="preserve"> </w:t>
      </w:r>
      <w:r w:rsidRPr="00206ACB">
        <w:t>blank"</w:t>
      </w:r>
      <w:r w:rsidR="00AC466E" w:rsidRPr="00206ACB">
        <w:t xml:space="preserve"> </w:t>
      </w:r>
      <w:r w:rsidRPr="00206ACB">
        <w:t>as</w:t>
      </w:r>
      <w:r w:rsidR="00AC466E" w:rsidRPr="00206ACB">
        <w:t xml:space="preserve"> </w:t>
      </w:r>
      <w:r w:rsidRPr="00206ACB">
        <w:t>well.</w:t>
      </w:r>
      <w:r w:rsidR="00AC466E" w:rsidRPr="00206ACB">
        <w:t xml:space="preserve"> </w:t>
      </w:r>
      <w:r w:rsidRPr="00206ACB">
        <w:t>To</w:t>
      </w:r>
      <w:r w:rsidR="00AC466E" w:rsidRPr="00206ACB">
        <w:t xml:space="preserve"> </w:t>
      </w:r>
      <w:r w:rsidRPr="00206ACB">
        <w:t>understand</w:t>
      </w:r>
      <w:r w:rsidR="00AC466E" w:rsidRPr="00206ACB">
        <w:t xml:space="preserve"> </w:t>
      </w:r>
      <w:r w:rsidRPr="00206ACB">
        <w:t>what</w:t>
      </w:r>
      <w:r w:rsidR="00AC466E" w:rsidRPr="00206ACB">
        <w:t xml:space="preserve"> </w:t>
      </w:r>
      <w:r w:rsidRPr="00206ACB">
        <w:t>these</w:t>
      </w:r>
      <w:r w:rsidR="00AC466E" w:rsidRPr="00206ACB">
        <w:t xml:space="preserve"> </w:t>
      </w:r>
      <w:r w:rsidRPr="00206ACB">
        <w:t>terms</w:t>
      </w:r>
      <w:r w:rsidR="00AC466E" w:rsidRPr="00206ACB">
        <w:t xml:space="preserve"> </w:t>
      </w:r>
      <w:r w:rsidRPr="00206ACB">
        <w:t>mean,</w:t>
      </w:r>
      <w:r w:rsidR="00AC466E" w:rsidRPr="00206ACB">
        <w:t xml:space="preserve"> </w:t>
      </w:r>
      <w:r w:rsidRPr="00206ACB">
        <w:t>we</w:t>
      </w:r>
      <w:r w:rsidR="00AC466E" w:rsidRPr="00206ACB">
        <w:t xml:space="preserve"> </w:t>
      </w:r>
      <w:r w:rsidRPr="00206ACB">
        <w:t>need</w:t>
      </w:r>
      <w:r w:rsidR="00AC466E" w:rsidRPr="00206ACB">
        <w:t xml:space="preserve"> </w:t>
      </w:r>
      <w:r w:rsidRPr="00206ACB">
        <w:t>to</w:t>
      </w:r>
      <w:r w:rsidR="00AC466E" w:rsidRPr="00206ACB">
        <w:t xml:space="preserve"> </w:t>
      </w:r>
      <w:r w:rsidRPr="00206ACB">
        <w:t>look</w:t>
      </w:r>
      <w:r w:rsidR="00AC466E" w:rsidRPr="00206ACB">
        <w:t xml:space="preserve"> </w:t>
      </w:r>
      <w:r w:rsidRPr="00206ACB">
        <w:t>at</w:t>
      </w:r>
      <w:r w:rsidR="00AC466E" w:rsidRPr="00206ACB">
        <w:t xml:space="preserve"> </w:t>
      </w:r>
      <w:r w:rsidRPr="00206ACB">
        <w:t>how</w:t>
      </w:r>
      <w:r w:rsidR="00AC466E" w:rsidRPr="00206ACB">
        <w:t xml:space="preserve"> </w:t>
      </w:r>
      <w:r w:rsidRPr="00206ACB">
        <w:t>the</w:t>
      </w:r>
      <w:r w:rsidR="00AC466E" w:rsidRPr="00206ACB">
        <w:t xml:space="preserve"> </w:t>
      </w:r>
      <w:r w:rsidRPr="00206ACB">
        <w:t>CRT</w:t>
      </w:r>
      <w:r w:rsidR="00AC466E" w:rsidRPr="00206ACB">
        <w:t xml:space="preserve"> </w:t>
      </w:r>
      <w:r w:rsidRPr="00206ACB">
        <w:t>televisions</w:t>
      </w:r>
      <w:r w:rsidR="00AC466E" w:rsidRPr="00206ACB">
        <w:t xml:space="preserve"> </w:t>
      </w:r>
      <w:r w:rsidRPr="00206ACB">
        <w:t>and</w:t>
      </w:r>
      <w:r w:rsidR="00AC466E" w:rsidRPr="00206ACB">
        <w:t xml:space="preserve"> </w:t>
      </w:r>
      <w:r w:rsidRPr="00206ACB">
        <w:t>monitors</w:t>
      </w:r>
      <w:r w:rsidR="00AC466E" w:rsidRPr="00206ACB">
        <w:t xml:space="preserve"> </w:t>
      </w:r>
      <w:r w:rsidRPr="00206ACB">
        <w:t>of</w:t>
      </w:r>
      <w:r w:rsidR="00AC466E" w:rsidRPr="00206ACB">
        <w:t xml:space="preserve"> </w:t>
      </w:r>
      <w:r w:rsidRPr="00206ACB">
        <w:t>the</w:t>
      </w:r>
      <w:r w:rsidR="00AC466E" w:rsidRPr="00206ACB">
        <w:t xml:space="preserve"> </w:t>
      </w:r>
      <w:r w:rsidRPr="00206ACB">
        <w:t>era</w:t>
      </w:r>
      <w:r w:rsidR="00AC466E" w:rsidRPr="00206ACB">
        <w:t xml:space="preserve"> </w:t>
      </w:r>
      <w:r w:rsidRPr="00206ACB">
        <w:t>work.</w:t>
      </w:r>
    </w:p>
    <w:p w14:paraId="78EB7764" w14:textId="4F8DF467" w:rsidR="00882A82" w:rsidRPr="00206ACB" w:rsidRDefault="00882A82" w:rsidP="00C0791D">
      <w:r w:rsidRPr="00206ACB">
        <w:t>Until</w:t>
      </w:r>
      <w:r w:rsidR="00AC466E" w:rsidRPr="00206ACB">
        <w:t xml:space="preserve"> </w:t>
      </w:r>
      <w:r w:rsidRPr="00206ACB">
        <w:t>new</w:t>
      </w:r>
      <w:r w:rsidR="00AC466E" w:rsidRPr="00206ACB">
        <w:t xml:space="preserve"> </w:t>
      </w:r>
      <w:r w:rsidRPr="00206ACB">
        <w:t>technologies</w:t>
      </w:r>
      <w:r w:rsidR="00AC466E" w:rsidRPr="00206ACB">
        <w:t xml:space="preserve"> </w:t>
      </w:r>
      <w:r w:rsidRPr="00206ACB">
        <w:t>like</w:t>
      </w:r>
      <w:r w:rsidR="00AC466E" w:rsidRPr="00206ACB">
        <w:t xml:space="preserve"> </w:t>
      </w:r>
      <w:r w:rsidRPr="00206ACB">
        <w:t>plasma</w:t>
      </w:r>
      <w:r w:rsidR="00AC466E" w:rsidRPr="00206ACB">
        <w:t xml:space="preserve"> </w:t>
      </w:r>
      <w:r w:rsidRPr="00206ACB">
        <w:t>and</w:t>
      </w:r>
      <w:r w:rsidR="00AC466E" w:rsidRPr="00206ACB">
        <w:t xml:space="preserve"> </w:t>
      </w:r>
      <w:r w:rsidRPr="00206ACB">
        <w:t>LCD</w:t>
      </w:r>
      <w:r w:rsidR="00AC466E" w:rsidRPr="00206ACB">
        <w:t xml:space="preserve"> </w:t>
      </w:r>
      <w:r w:rsidRPr="00206ACB">
        <w:t>took</w:t>
      </w:r>
      <w:r w:rsidR="00AC466E" w:rsidRPr="00206ACB">
        <w:t xml:space="preserve"> </w:t>
      </w:r>
      <w:r w:rsidRPr="00206ACB">
        <w:t>over</w:t>
      </w:r>
      <w:r w:rsidR="00AC466E" w:rsidRPr="00206ACB">
        <w:t xml:space="preserve"> </w:t>
      </w:r>
      <w:r w:rsidRPr="00206ACB">
        <w:t>in</w:t>
      </w:r>
      <w:r w:rsidR="00AC466E" w:rsidRPr="00206ACB">
        <w:t xml:space="preserve"> </w:t>
      </w:r>
      <w:r w:rsidRPr="00206ACB">
        <w:t>the</w:t>
      </w:r>
      <w:r w:rsidR="00AC466E" w:rsidRPr="00206ACB">
        <w:t xml:space="preserve"> </w:t>
      </w:r>
      <w:r w:rsidRPr="00206ACB">
        <w:t>mid-2000's,</w:t>
      </w:r>
      <w:r w:rsidR="00AC466E" w:rsidRPr="00206ACB">
        <w:t xml:space="preserve"> </w:t>
      </w:r>
      <w:r w:rsidRPr="00206ACB">
        <w:t>most</w:t>
      </w:r>
      <w:r w:rsidR="00AC466E" w:rsidRPr="00206ACB">
        <w:t xml:space="preserve"> </w:t>
      </w:r>
      <w:r w:rsidRPr="00206ACB">
        <w:t>televisions</w:t>
      </w:r>
      <w:r w:rsidR="00AC466E" w:rsidRPr="00206ACB">
        <w:t xml:space="preserve"> </w:t>
      </w:r>
      <w:r w:rsidRPr="00206ACB">
        <w:t>used</w:t>
      </w:r>
      <w:r w:rsidR="00AC466E" w:rsidRPr="00206ACB">
        <w:t xml:space="preserve"> </w:t>
      </w:r>
      <w:r w:rsidRPr="00206ACB">
        <w:t>a</w:t>
      </w:r>
      <w:r w:rsidR="00AC466E" w:rsidRPr="00206ACB">
        <w:t xml:space="preserve"> </w:t>
      </w:r>
      <w:r w:rsidRPr="00206ACB">
        <w:t>technology</w:t>
      </w:r>
      <w:r w:rsidR="00AC466E" w:rsidRPr="00206ACB">
        <w:t xml:space="preserve"> </w:t>
      </w:r>
      <w:r w:rsidRPr="00206ACB">
        <w:t>called</w:t>
      </w:r>
      <w:r w:rsidR="00AC466E" w:rsidRPr="00206ACB">
        <w:t xml:space="preserve"> </w:t>
      </w:r>
      <w:r w:rsidRPr="00206ACB">
        <w:t>"cathode-ray</w:t>
      </w:r>
      <w:r w:rsidR="00AC466E" w:rsidRPr="00206ACB">
        <w:t xml:space="preserve"> </w:t>
      </w:r>
      <w:r w:rsidRPr="00206ACB">
        <w:t>tube"</w:t>
      </w:r>
      <w:r w:rsidR="00AC466E" w:rsidRPr="00206ACB">
        <w:t xml:space="preserve"> </w:t>
      </w:r>
      <w:r w:rsidRPr="00206ACB">
        <w:t>or</w:t>
      </w:r>
      <w:r w:rsidR="00AC466E" w:rsidRPr="00206ACB">
        <w:t xml:space="preserve"> </w:t>
      </w:r>
      <w:r w:rsidRPr="00206ACB">
        <w:t>CRT.</w:t>
      </w:r>
      <w:r w:rsidR="00AC466E" w:rsidRPr="00206ACB">
        <w:t xml:space="preserve"> </w:t>
      </w:r>
      <w:r w:rsidRPr="00206ACB">
        <w:t>CRTs</w:t>
      </w:r>
      <w:r w:rsidR="00AC466E" w:rsidRPr="00206ACB">
        <w:t xml:space="preserve"> </w:t>
      </w:r>
      <w:r w:rsidRPr="00206ACB">
        <w:t>work</w:t>
      </w:r>
      <w:r w:rsidR="00AC466E" w:rsidRPr="00206ACB">
        <w:t xml:space="preserve"> </w:t>
      </w:r>
      <w:r w:rsidRPr="00206ACB">
        <w:t>by</w:t>
      </w:r>
      <w:r w:rsidR="00AC466E" w:rsidRPr="00206ACB">
        <w:t xml:space="preserve"> </w:t>
      </w:r>
      <w:r w:rsidRPr="00206ACB">
        <w:t>shooting</w:t>
      </w:r>
      <w:r w:rsidR="00AC466E" w:rsidRPr="00206ACB">
        <w:t xml:space="preserve"> </w:t>
      </w:r>
      <w:r w:rsidRPr="00206ACB">
        <w:t>a</w:t>
      </w:r>
      <w:r w:rsidR="00AC466E" w:rsidRPr="00206ACB">
        <w:t xml:space="preserve"> </w:t>
      </w:r>
      <w:r w:rsidRPr="00206ACB">
        <w:t>beam</w:t>
      </w:r>
      <w:r w:rsidR="00AC466E" w:rsidRPr="00206ACB">
        <w:t xml:space="preserve"> </w:t>
      </w:r>
      <w:r w:rsidRPr="00206ACB">
        <w:t>of</w:t>
      </w:r>
      <w:r w:rsidR="00AC466E" w:rsidRPr="00206ACB">
        <w:t xml:space="preserve"> </w:t>
      </w:r>
      <w:r w:rsidRPr="00206ACB">
        <w:t>electrons</w:t>
      </w:r>
      <w:r w:rsidR="00AC466E" w:rsidRPr="00206ACB">
        <w:t xml:space="preserve"> </w:t>
      </w:r>
      <w:r w:rsidRPr="00206ACB">
        <w:t>through</w:t>
      </w:r>
      <w:r w:rsidR="00AC466E" w:rsidRPr="00206ACB">
        <w:t xml:space="preserve"> </w:t>
      </w:r>
      <w:r w:rsidRPr="00206ACB">
        <w:t>an</w:t>
      </w:r>
      <w:r w:rsidR="00AC466E" w:rsidRPr="00206ACB">
        <w:t xml:space="preserve"> </w:t>
      </w:r>
      <w:r w:rsidRPr="00206ACB">
        <w:t>"electron</w:t>
      </w:r>
      <w:r w:rsidR="00AC466E" w:rsidRPr="00206ACB">
        <w:t xml:space="preserve"> </w:t>
      </w:r>
      <w:r w:rsidRPr="00206ACB">
        <w:t>gun"</w:t>
      </w:r>
      <w:r w:rsidR="00AC466E" w:rsidRPr="00206ACB">
        <w:t xml:space="preserve"> </w:t>
      </w:r>
      <w:r w:rsidRPr="00206ACB">
        <w:t>to</w:t>
      </w:r>
      <w:r w:rsidR="00AC466E" w:rsidRPr="00206ACB">
        <w:t xml:space="preserve"> </w:t>
      </w:r>
      <w:r w:rsidRPr="00206ACB">
        <w:t>hit</w:t>
      </w:r>
      <w:r w:rsidR="00AC466E" w:rsidRPr="00206ACB">
        <w:t xml:space="preserve"> </w:t>
      </w:r>
      <w:r w:rsidRPr="00206ACB">
        <w:t>the</w:t>
      </w:r>
      <w:r w:rsidR="00AC466E" w:rsidRPr="00206ACB">
        <w:t xml:space="preserve"> </w:t>
      </w:r>
      <w:r w:rsidRPr="00206ACB">
        <w:t>inside</w:t>
      </w:r>
      <w:r w:rsidR="00AC466E" w:rsidRPr="00206ACB">
        <w:t xml:space="preserve"> </w:t>
      </w:r>
      <w:r w:rsidRPr="00206ACB">
        <w:t>of</w:t>
      </w:r>
      <w:r w:rsidR="00AC466E" w:rsidRPr="00206ACB">
        <w:t xml:space="preserve"> </w:t>
      </w:r>
      <w:r w:rsidRPr="00206ACB">
        <w:t>a</w:t>
      </w:r>
      <w:r w:rsidR="00AC466E" w:rsidRPr="00206ACB">
        <w:t xml:space="preserve"> </w:t>
      </w:r>
      <w:r w:rsidRPr="00206ACB">
        <w:t>phosphorescent</w:t>
      </w:r>
      <w:r w:rsidR="00AC466E" w:rsidRPr="00206ACB">
        <w:t xml:space="preserve"> </w:t>
      </w:r>
      <w:r w:rsidRPr="00206ACB">
        <w:t>screen,</w:t>
      </w:r>
      <w:r w:rsidR="00AC466E" w:rsidRPr="00206ACB">
        <w:t xml:space="preserve"> </w:t>
      </w:r>
      <w:r w:rsidRPr="00206ACB">
        <w:t>which</w:t>
      </w:r>
      <w:r w:rsidR="00AC466E" w:rsidRPr="00206ACB">
        <w:t xml:space="preserve"> </w:t>
      </w:r>
      <w:r w:rsidRPr="00206ACB">
        <w:t>absorbs</w:t>
      </w:r>
      <w:r w:rsidR="00AC466E" w:rsidRPr="00206ACB">
        <w:t xml:space="preserve"> </w:t>
      </w:r>
      <w:r w:rsidRPr="00206ACB">
        <w:t>the</w:t>
      </w:r>
      <w:r w:rsidR="00AC466E" w:rsidRPr="00206ACB">
        <w:t xml:space="preserve"> </w:t>
      </w:r>
      <w:r w:rsidRPr="00206ACB">
        <w:t>energy</w:t>
      </w:r>
      <w:r w:rsidR="00AC466E" w:rsidRPr="00206ACB">
        <w:t xml:space="preserve"> </w:t>
      </w:r>
      <w:r w:rsidRPr="00206ACB">
        <w:t>of</w:t>
      </w:r>
      <w:r w:rsidR="00AC466E" w:rsidRPr="00206ACB">
        <w:t xml:space="preserve"> </w:t>
      </w:r>
      <w:r w:rsidRPr="00206ACB">
        <w:t>the</w:t>
      </w:r>
      <w:r w:rsidR="00AC466E" w:rsidRPr="00206ACB">
        <w:t xml:space="preserve"> </w:t>
      </w:r>
      <w:r w:rsidRPr="00206ACB">
        <w:t>electrons</w:t>
      </w:r>
      <w:r w:rsidR="00AC466E" w:rsidRPr="00206ACB">
        <w:t xml:space="preserve"> </w:t>
      </w:r>
      <w:r w:rsidRPr="00206ACB">
        <w:t>and</w:t>
      </w:r>
      <w:r w:rsidR="00AC466E" w:rsidRPr="00206ACB">
        <w:t xml:space="preserve"> </w:t>
      </w:r>
      <w:r w:rsidRPr="00206ACB">
        <w:t>converts</w:t>
      </w:r>
      <w:r w:rsidR="00AC466E" w:rsidRPr="00206ACB">
        <w:t xml:space="preserve"> </w:t>
      </w:r>
      <w:r w:rsidRPr="00206ACB">
        <w:t>it</w:t>
      </w:r>
      <w:r w:rsidR="00AC466E" w:rsidRPr="00206ACB">
        <w:t xml:space="preserve"> </w:t>
      </w:r>
      <w:r w:rsidRPr="00206ACB">
        <w:t>into</w:t>
      </w:r>
      <w:r w:rsidR="00AC466E" w:rsidRPr="00206ACB">
        <w:t xml:space="preserve"> </w:t>
      </w:r>
      <w:r w:rsidRPr="00206ACB">
        <w:t>light.</w:t>
      </w:r>
      <w:r w:rsidR="00AC466E" w:rsidRPr="00206ACB">
        <w:t xml:space="preserve"> </w:t>
      </w:r>
      <w:r w:rsidRPr="00206ACB">
        <w:t>The</w:t>
      </w:r>
      <w:r w:rsidR="00AC466E" w:rsidRPr="00206ACB">
        <w:t xml:space="preserve"> </w:t>
      </w:r>
      <w:r w:rsidRPr="00206ACB">
        <w:t>electron</w:t>
      </w:r>
      <w:r w:rsidR="00AC466E" w:rsidRPr="00206ACB">
        <w:t xml:space="preserve"> </w:t>
      </w:r>
      <w:r w:rsidRPr="00206ACB">
        <w:t>gun</w:t>
      </w:r>
      <w:r w:rsidR="00AC466E" w:rsidRPr="00206ACB">
        <w:t xml:space="preserve"> </w:t>
      </w:r>
      <w:r w:rsidRPr="00206ACB">
        <w:t>sweeps</w:t>
      </w:r>
      <w:r w:rsidR="00AC466E" w:rsidRPr="00206ACB">
        <w:t xml:space="preserve"> </w:t>
      </w:r>
      <w:r w:rsidRPr="00206ACB">
        <w:t>across</w:t>
      </w:r>
      <w:r w:rsidR="00AC466E" w:rsidRPr="00206ACB">
        <w:t xml:space="preserve"> </w:t>
      </w:r>
      <w:r w:rsidRPr="00206ACB">
        <w:t>the</w:t>
      </w:r>
      <w:r w:rsidR="00AC466E" w:rsidRPr="00206ACB">
        <w:t xml:space="preserve"> </w:t>
      </w:r>
      <w:r w:rsidRPr="00206ACB">
        <w:t>screen</w:t>
      </w:r>
      <w:r w:rsidR="00AC466E" w:rsidRPr="00206ACB">
        <w:t xml:space="preserve"> </w:t>
      </w:r>
      <w:r w:rsidRPr="00206ACB">
        <w:t>continuously</w:t>
      </w:r>
      <w:r w:rsidR="00AC466E" w:rsidRPr="00206ACB">
        <w:t xml:space="preserve"> </w:t>
      </w:r>
      <w:r w:rsidRPr="00206ACB">
        <w:t>in</w:t>
      </w:r>
      <w:r w:rsidR="00AC466E" w:rsidRPr="00206ACB">
        <w:t xml:space="preserve"> </w:t>
      </w:r>
      <w:r w:rsidRPr="00206ACB">
        <w:t>horizontal</w:t>
      </w:r>
      <w:r w:rsidR="00AC466E" w:rsidRPr="00206ACB">
        <w:t xml:space="preserve"> </w:t>
      </w:r>
      <w:r w:rsidRPr="00206ACB">
        <w:t>lines</w:t>
      </w:r>
      <w:r w:rsidR="00AC466E" w:rsidRPr="00206ACB">
        <w:t xml:space="preserve"> </w:t>
      </w:r>
      <w:r w:rsidRPr="00206ACB">
        <w:t>from</w:t>
      </w:r>
      <w:r w:rsidR="00AC466E" w:rsidRPr="00206ACB">
        <w:t xml:space="preserve"> </w:t>
      </w:r>
      <w:r w:rsidRPr="00206ACB">
        <w:t>top</w:t>
      </w:r>
      <w:r w:rsidR="00AC466E" w:rsidRPr="00206ACB">
        <w:t xml:space="preserve"> </w:t>
      </w:r>
      <w:r w:rsidRPr="00206ACB">
        <w:t>to</w:t>
      </w:r>
      <w:r w:rsidR="00AC466E" w:rsidRPr="00206ACB">
        <w:t xml:space="preserve"> </w:t>
      </w:r>
      <w:r w:rsidRPr="00206ACB">
        <w:t>bottom,</w:t>
      </w:r>
      <w:r w:rsidR="00AC466E" w:rsidRPr="00206ACB">
        <w:t xml:space="preserve"> </w:t>
      </w:r>
      <w:r w:rsidRPr="00206ACB">
        <w:t>starting</w:t>
      </w:r>
      <w:r w:rsidR="00AC466E" w:rsidRPr="00206ACB">
        <w:t xml:space="preserve"> </w:t>
      </w:r>
      <w:r w:rsidRPr="00206ACB">
        <w:t>at</w:t>
      </w:r>
      <w:r w:rsidR="00AC466E" w:rsidRPr="00206ACB">
        <w:t xml:space="preserve"> </w:t>
      </w:r>
      <w:r w:rsidRPr="00206ACB">
        <w:t>the</w:t>
      </w:r>
      <w:r w:rsidR="00AC466E" w:rsidRPr="00206ACB">
        <w:t xml:space="preserve"> </w:t>
      </w:r>
      <w:r w:rsidRPr="00206ACB">
        <w:t>top-left</w:t>
      </w:r>
      <w:r w:rsidR="00AC466E" w:rsidRPr="00206ACB">
        <w:t xml:space="preserve"> </w:t>
      </w:r>
      <w:r w:rsidRPr="00206ACB">
        <w:t>corner</w:t>
      </w:r>
      <w:r w:rsidR="00AC466E" w:rsidRPr="00206ACB">
        <w:t xml:space="preserve"> </w:t>
      </w:r>
      <w:r w:rsidRPr="00206ACB">
        <w:t>and</w:t>
      </w:r>
      <w:r w:rsidR="00AC466E" w:rsidRPr="00206ACB">
        <w:t xml:space="preserve"> </w:t>
      </w:r>
      <w:r w:rsidRPr="00206ACB">
        <w:t>ending</w:t>
      </w:r>
      <w:r w:rsidR="00AC466E" w:rsidRPr="00206ACB">
        <w:t xml:space="preserve"> </w:t>
      </w:r>
      <w:r w:rsidRPr="00206ACB">
        <w:t>at</w:t>
      </w:r>
      <w:r w:rsidR="00AC466E" w:rsidRPr="00206ACB">
        <w:t xml:space="preserve"> </w:t>
      </w:r>
      <w:r w:rsidRPr="00206ACB">
        <w:t>the</w:t>
      </w:r>
      <w:r w:rsidR="00AC466E" w:rsidRPr="00206ACB">
        <w:t xml:space="preserve"> </w:t>
      </w:r>
      <w:r w:rsidRPr="00206ACB">
        <w:t>bottom-right</w:t>
      </w:r>
      <w:r w:rsidR="00AC466E" w:rsidRPr="00206ACB">
        <w:t xml:space="preserve"> </w:t>
      </w:r>
      <w:r w:rsidRPr="00206ACB">
        <w:t>corner</w:t>
      </w:r>
      <w:r w:rsidR="00AC466E" w:rsidRPr="00206ACB">
        <w:t xml:space="preserve"> </w:t>
      </w:r>
      <w:r w:rsidRPr="00206ACB">
        <w:t>before</w:t>
      </w:r>
      <w:r w:rsidR="00AC466E" w:rsidRPr="00206ACB">
        <w:t xml:space="preserve"> </w:t>
      </w:r>
      <w:r w:rsidRPr="00206ACB">
        <w:t>beginning</w:t>
      </w:r>
      <w:r w:rsidR="00AC466E" w:rsidRPr="00206ACB">
        <w:t xml:space="preserve"> </w:t>
      </w:r>
      <w:r w:rsidRPr="00206ACB">
        <w:t>again.</w:t>
      </w:r>
      <w:r w:rsidR="00AC466E" w:rsidRPr="00206ACB">
        <w:t xml:space="preserve"> </w:t>
      </w:r>
      <w:r w:rsidRPr="00206ACB">
        <w:t>The</w:t>
      </w:r>
      <w:r w:rsidR="00AC466E" w:rsidRPr="00206ACB">
        <w:t xml:space="preserve"> </w:t>
      </w:r>
      <w:r w:rsidRPr="00206ACB">
        <w:t>speed</w:t>
      </w:r>
      <w:r w:rsidR="00AC466E" w:rsidRPr="00206ACB">
        <w:t xml:space="preserve"> </w:t>
      </w:r>
      <w:r w:rsidRPr="00206ACB">
        <w:t>of</w:t>
      </w:r>
      <w:r w:rsidR="00AC466E" w:rsidRPr="00206ACB">
        <w:t xml:space="preserve"> </w:t>
      </w:r>
      <w:r w:rsidRPr="00206ACB">
        <w:t>these</w:t>
      </w:r>
      <w:r w:rsidR="00AC466E" w:rsidRPr="00206ACB">
        <w:t xml:space="preserve"> </w:t>
      </w:r>
      <w:r w:rsidRPr="00206ACB">
        <w:t>sweeps</w:t>
      </w:r>
      <w:r w:rsidR="00AC466E" w:rsidRPr="00206ACB">
        <w:t xml:space="preserve"> </w:t>
      </w:r>
      <w:r w:rsidRPr="00206ACB">
        <w:t>is</w:t>
      </w:r>
      <w:r w:rsidR="00AC466E" w:rsidRPr="00206ACB">
        <w:t xml:space="preserve"> </w:t>
      </w:r>
      <w:r w:rsidRPr="00206ACB">
        <w:t>determined</w:t>
      </w:r>
      <w:r w:rsidR="00AC466E" w:rsidRPr="00206ACB">
        <w:t xml:space="preserve"> </w:t>
      </w:r>
      <w:r w:rsidRPr="00206ACB">
        <w:t>by</w:t>
      </w:r>
      <w:r w:rsidR="00AC466E" w:rsidRPr="00206ACB">
        <w:t xml:space="preserve"> </w:t>
      </w:r>
      <w:r w:rsidRPr="00206ACB">
        <w:t>the</w:t>
      </w:r>
      <w:r w:rsidR="00AC466E" w:rsidRPr="00206ACB">
        <w:t xml:space="preserve"> </w:t>
      </w:r>
      <w:r w:rsidRPr="00206ACB">
        <w:t>video</w:t>
      </w:r>
      <w:r w:rsidR="00AC466E" w:rsidRPr="00206ACB">
        <w:t xml:space="preserve"> </w:t>
      </w:r>
      <w:r w:rsidRPr="00206ACB">
        <w:t>signal</w:t>
      </w:r>
      <w:r w:rsidR="00AC466E" w:rsidRPr="00206ACB">
        <w:t xml:space="preserve"> </w:t>
      </w:r>
      <w:r w:rsidRPr="00206ACB">
        <w:t>the</w:t>
      </w:r>
      <w:r w:rsidR="00AC466E" w:rsidRPr="00206ACB">
        <w:t xml:space="preserve"> </w:t>
      </w:r>
      <w:r w:rsidRPr="00206ACB">
        <w:t>television</w:t>
      </w:r>
      <w:r w:rsidR="00AC466E" w:rsidRPr="00206ACB">
        <w:t xml:space="preserve"> </w:t>
      </w:r>
      <w:r w:rsidRPr="00206ACB">
        <w:t>is</w:t>
      </w:r>
      <w:r w:rsidR="00AC466E" w:rsidRPr="00206ACB">
        <w:t xml:space="preserve"> </w:t>
      </w:r>
      <w:r w:rsidRPr="00206ACB">
        <w:t>designed</w:t>
      </w:r>
      <w:r w:rsidR="00AC466E" w:rsidRPr="00206ACB">
        <w:t xml:space="preserve"> </w:t>
      </w:r>
      <w:r w:rsidRPr="00206ACB">
        <w:t>to</w:t>
      </w:r>
      <w:r w:rsidR="00AC466E" w:rsidRPr="00206ACB">
        <w:t xml:space="preserve"> </w:t>
      </w:r>
      <w:r w:rsidRPr="00206ACB">
        <w:t>display.</w:t>
      </w:r>
      <w:r w:rsidR="00AC466E" w:rsidRPr="00206ACB">
        <w:t xml:space="preserve"> </w:t>
      </w:r>
      <w:r w:rsidRPr="00206ACB">
        <w:t>The</w:t>
      </w:r>
      <w:r w:rsidR="00AC466E" w:rsidRPr="00206ACB">
        <w:t xml:space="preserve"> </w:t>
      </w:r>
      <w:r w:rsidRPr="00206ACB">
        <w:t>NTSC</w:t>
      </w:r>
      <w:r w:rsidR="00AC466E" w:rsidRPr="00206ACB">
        <w:t xml:space="preserve"> </w:t>
      </w:r>
      <w:r w:rsidRPr="00206ACB">
        <w:t>standard</w:t>
      </w:r>
      <w:r w:rsidR="00AC466E" w:rsidRPr="00206ACB">
        <w:t xml:space="preserve"> </w:t>
      </w:r>
      <w:r w:rsidRPr="00206ACB">
        <w:t>used</w:t>
      </w:r>
      <w:r w:rsidR="00AC466E" w:rsidRPr="00206ACB">
        <w:t xml:space="preserve"> </w:t>
      </w:r>
      <w:r w:rsidRPr="00206ACB">
        <w:t>in</w:t>
      </w:r>
      <w:r w:rsidR="00AC466E" w:rsidRPr="00206ACB">
        <w:t xml:space="preserve"> </w:t>
      </w:r>
      <w:r w:rsidRPr="00206ACB">
        <w:t>the</w:t>
      </w:r>
      <w:r w:rsidR="00AC466E" w:rsidRPr="00206ACB">
        <w:t xml:space="preserve"> </w:t>
      </w:r>
      <w:r w:rsidRPr="00206ACB">
        <w:t>US</w:t>
      </w:r>
      <w:r w:rsidR="00AC466E" w:rsidRPr="00206ACB">
        <w:t xml:space="preserve"> </w:t>
      </w:r>
      <w:r w:rsidRPr="00206ACB">
        <w:t>and</w:t>
      </w:r>
      <w:r w:rsidR="00AC466E" w:rsidRPr="00206ACB">
        <w:t xml:space="preserve"> </w:t>
      </w:r>
      <w:r w:rsidRPr="00206ACB">
        <w:t>Japan</w:t>
      </w:r>
      <w:r w:rsidR="00AC466E" w:rsidRPr="00206ACB">
        <w:t xml:space="preserve"> </w:t>
      </w:r>
      <w:r w:rsidRPr="00206ACB">
        <w:t>calls</w:t>
      </w:r>
      <w:r w:rsidR="00AC466E" w:rsidRPr="00206ACB">
        <w:t xml:space="preserve"> </w:t>
      </w:r>
      <w:r w:rsidRPr="00206ACB">
        <w:t>for</w:t>
      </w:r>
      <w:r w:rsidR="00AC466E" w:rsidRPr="00206ACB">
        <w:t xml:space="preserve"> </w:t>
      </w:r>
      <w:r w:rsidRPr="00206ACB">
        <w:t>60</w:t>
      </w:r>
      <w:r w:rsidR="00AC466E" w:rsidRPr="00206ACB">
        <w:t xml:space="preserve"> </w:t>
      </w:r>
      <w:r w:rsidRPr="00206ACB">
        <w:t>frames</w:t>
      </w:r>
      <w:r w:rsidR="00AC466E" w:rsidRPr="00206ACB">
        <w:t xml:space="preserve"> </w:t>
      </w:r>
      <w:r w:rsidRPr="00206ACB">
        <w:t>per</w:t>
      </w:r>
      <w:r w:rsidR="00AC466E" w:rsidRPr="00206ACB">
        <w:t xml:space="preserve"> </w:t>
      </w:r>
      <w:r w:rsidRPr="00206ACB">
        <w:t>second,</w:t>
      </w:r>
      <w:r w:rsidR="00AC466E" w:rsidRPr="00206ACB">
        <w:t xml:space="preserve"> </w:t>
      </w:r>
      <w:r w:rsidRPr="00206ACB">
        <w:t>while</w:t>
      </w:r>
      <w:r w:rsidR="00AC466E" w:rsidRPr="00206ACB">
        <w:t xml:space="preserve"> </w:t>
      </w:r>
      <w:r w:rsidRPr="00206ACB">
        <w:t>the</w:t>
      </w:r>
      <w:r w:rsidR="00AC466E" w:rsidRPr="00206ACB">
        <w:t xml:space="preserve"> </w:t>
      </w:r>
      <w:r w:rsidRPr="00206ACB">
        <w:t>competing</w:t>
      </w:r>
      <w:r w:rsidR="00AC466E" w:rsidRPr="00206ACB">
        <w:t xml:space="preserve"> </w:t>
      </w:r>
      <w:r w:rsidRPr="00206ACB">
        <w:t>PAL</w:t>
      </w:r>
      <w:r w:rsidR="00AC466E" w:rsidRPr="00206ACB">
        <w:t xml:space="preserve"> </w:t>
      </w:r>
      <w:r w:rsidRPr="00206ACB">
        <w:t>standard</w:t>
      </w:r>
      <w:r w:rsidR="00AC466E" w:rsidRPr="00206ACB">
        <w:t xml:space="preserve"> </w:t>
      </w:r>
      <w:r w:rsidRPr="00206ACB">
        <w:t>used</w:t>
      </w:r>
      <w:r w:rsidR="00AC466E" w:rsidRPr="00206ACB">
        <w:t xml:space="preserve"> </w:t>
      </w:r>
      <w:r w:rsidRPr="00206ACB">
        <w:t>in</w:t>
      </w:r>
      <w:r w:rsidR="00AC466E" w:rsidRPr="00206ACB">
        <w:t xml:space="preserve"> </w:t>
      </w:r>
      <w:r w:rsidRPr="00206ACB">
        <w:t>Europe</w:t>
      </w:r>
      <w:r w:rsidR="00AC466E" w:rsidRPr="00206ACB">
        <w:t xml:space="preserve"> </w:t>
      </w:r>
      <w:r w:rsidRPr="00206ACB">
        <w:t>uses</w:t>
      </w:r>
      <w:r w:rsidR="00AC466E" w:rsidRPr="00206ACB">
        <w:t xml:space="preserve"> </w:t>
      </w:r>
      <w:r w:rsidRPr="00206ACB">
        <w:t>50</w:t>
      </w:r>
      <w:r w:rsidR="00AC466E" w:rsidRPr="00206ACB">
        <w:t xml:space="preserve"> </w:t>
      </w:r>
      <w:r w:rsidRPr="00206ACB">
        <w:t>frames</w:t>
      </w:r>
      <w:r w:rsidR="00AC466E" w:rsidRPr="00206ACB">
        <w:t xml:space="preserve"> </w:t>
      </w:r>
      <w:r w:rsidRPr="00206ACB">
        <w:t>per</w:t>
      </w:r>
      <w:r w:rsidR="00AC466E" w:rsidRPr="00206ACB">
        <w:t xml:space="preserve"> </w:t>
      </w:r>
      <w:r w:rsidRPr="00206ACB">
        <w:t>second.</w:t>
      </w:r>
    </w:p>
    <w:p w14:paraId="6050930B" w14:textId="333DB140" w:rsidR="003836AA" w:rsidRPr="00C0791D" w:rsidRDefault="00882A82" w:rsidP="00C0791D">
      <w:r w:rsidRPr="00206ACB">
        <w:t>When</w:t>
      </w:r>
      <w:r w:rsidR="00AC466E" w:rsidRPr="00206ACB">
        <w:t xml:space="preserve"> </w:t>
      </w:r>
      <w:r w:rsidRPr="00206ACB">
        <w:t>the</w:t>
      </w:r>
      <w:r w:rsidR="00AC466E" w:rsidRPr="00206ACB">
        <w:t xml:space="preserve"> </w:t>
      </w:r>
      <w:r w:rsidRPr="00206ACB">
        <w:t>electron</w:t>
      </w:r>
      <w:r w:rsidR="00AC466E" w:rsidRPr="00206ACB">
        <w:t xml:space="preserve"> </w:t>
      </w:r>
      <w:r w:rsidRPr="00206ACB">
        <w:t>gun</w:t>
      </w:r>
      <w:r w:rsidR="00AC466E" w:rsidRPr="00206ACB">
        <w:t xml:space="preserve"> </w:t>
      </w:r>
      <w:r w:rsidRPr="00206ACB">
        <w:t>is</w:t>
      </w:r>
      <w:r w:rsidR="00AC466E" w:rsidRPr="00206ACB">
        <w:t xml:space="preserve"> </w:t>
      </w:r>
      <w:r w:rsidRPr="00206ACB">
        <w:t>resetting</w:t>
      </w:r>
      <w:r w:rsidR="00AC466E" w:rsidRPr="00206ACB">
        <w:t xml:space="preserve"> </w:t>
      </w:r>
      <w:r w:rsidRPr="00206ACB">
        <w:t>itself</w:t>
      </w:r>
      <w:r w:rsidR="00AC466E" w:rsidRPr="00206ACB">
        <w:t xml:space="preserve"> </w:t>
      </w:r>
      <w:r w:rsidRPr="00206ACB">
        <w:t>—</w:t>
      </w:r>
      <w:r w:rsidR="00AC466E" w:rsidRPr="00206ACB">
        <w:t xml:space="preserve"> </w:t>
      </w:r>
      <w:r w:rsidRPr="00206ACB">
        <w:t>either</w:t>
      </w:r>
      <w:r w:rsidR="00AC466E" w:rsidRPr="00206ACB">
        <w:t xml:space="preserve"> </w:t>
      </w:r>
      <w:r w:rsidRPr="00206ACB">
        <w:t>to</w:t>
      </w:r>
      <w:r w:rsidR="00AC466E" w:rsidRPr="00206ACB">
        <w:t xml:space="preserve"> </w:t>
      </w:r>
      <w:r w:rsidRPr="00206ACB">
        <w:t>start</w:t>
      </w:r>
      <w:r w:rsidR="00AC466E" w:rsidRPr="00206ACB">
        <w:t xml:space="preserve"> </w:t>
      </w:r>
      <w:r w:rsidRPr="00206ACB">
        <w:t>a</w:t>
      </w:r>
      <w:r w:rsidR="00AC466E" w:rsidRPr="00206ACB">
        <w:t xml:space="preserve"> </w:t>
      </w:r>
      <w:r w:rsidRPr="00206ACB">
        <w:t>new</w:t>
      </w:r>
      <w:r w:rsidR="00AC466E" w:rsidRPr="00206ACB">
        <w:t xml:space="preserve"> </w:t>
      </w:r>
      <w:r w:rsidRPr="00206ACB">
        <w:t>horizontal</w:t>
      </w:r>
      <w:r w:rsidR="00AC466E" w:rsidRPr="00206ACB">
        <w:t xml:space="preserve"> </w:t>
      </w:r>
      <w:r w:rsidRPr="00206ACB">
        <w:t>line</w:t>
      </w:r>
      <w:r w:rsidR="00AC466E" w:rsidRPr="00206ACB">
        <w:t xml:space="preserve"> </w:t>
      </w:r>
      <w:r w:rsidRPr="00206ACB">
        <w:t>from</w:t>
      </w:r>
      <w:r w:rsidR="00AC466E" w:rsidRPr="00206ACB">
        <w:t xml:space="preserve"> </w:t>
      </w:r>
      <w:r w:rsidRPr="00206ACB">
        <w:t>the</w:t>
      </w:r>
      <w:r w:rsidR="00AC466E" w:rsidRPr="00206ACB">
        <w:t xml:space="preserve"> </w:t>
      </w:r>
      <w:r w:rsidRPr="00206ACB">
        <w:t>left</w:t>
      </w:r>
      <w:r w:rsidR="00AC466E" w:rsidRPr="00206ACB">
        <w:t xml:space="preserve"> </w:t>
      </w:r>
      <w:r w:rsidRPr="00206ACB">
        <w:t>edge</w:t>
      </w:r>
      <w:r w:rsidR="00AC466E" w:rsidRPr="00206ACB">
        <w:t xml:space="preserve"> </w:t>
      </w:r>
      <w:r w:rsidRPr="00206ACB">
        <w:t>or</w:t>
      </w:r>
      <w:r w:rsidR="00AC466E" w:rsidRPr="00206ACB">
        <w:t xml:space="preserve"> </w:t>
      </w:r>
      <w:r w:rsidRPr="00206ACB">
        <w:t>when</w:t>
      </w:r>
      <w:r w:rsidR="00AC466E" w:rsidRPr="00206ACB">
        <w:t xml:space="preserve"> </w:t>
      </w:r>
      <w:r w:rsidRPr="00206ACB">
        <w:t>moving</w:t>
      </w:r>
      <w:r w:rsidR="00AC466E" w:rsidRPr="00206ACB">
        <w:t xml:space="preserve"> </w:t>
      </w:r>
      <w:r w:rsidRPr="00206ACB">
        <w:t>from</w:t>
      </w:r>
      <w:r w:rsidR="00AC466E" w:rsidRPr="00206ACB">
        <w:t xml:space="preserve"> </w:t>
      </w:r>
      <w:r w:rsidRPr="00206ACB">
        <w:t>bottom</w:t>
      </w:r>
      <w:r w:rsidR="00AC466E" w:rsidRPr="00206ACB">
        <w:t xml:space="preserve"> </w:t>
      </w:r>
      <w:r w:rsidRPr="00206ACB">
        <w:t>right</w:t>
      </w:r>
      <w:r w:rsidR="00AC466E" w:rsidRPr="00206ACB">
        <w:t xml:space="preserve"> </w:t>
      </w:r>
      <w:r w:rsidRPr="00206ACB">
        <w:t>to</w:t>
      </w:r>
      <w:r w:rsidR="00AC466E" w:rsidRPr="00206ACB">
        <w:t xml:space="preserve"> </w:t>
      </w:r>
      <w:r w:rsidRPr="00206ACB">
        <w:t>top</w:t>
      </w:r>
      <w:r w:rsidR="00AC466E" w:rsidRPr="00206ACB">
        <w:t xml:space="preserve"> </w:t>
      </w:r>
      <w:r w:rsidRPr="00206ACB">
        <w:t>left</w:t>
      </w:r>
      <w:r w:rsidR="00AC466E" w:rsidRPr="00206ACB">
        <w:t xml:space="preserve"> </w:t>
      </w:r>
      <w:r w:rsidRPr="00206ACB">
        <w:t>to</w:t>
      </w:r>
      <w:r w:rsidR="00AC466E" w:rsidRPr="00206ACB">
        <w:t xml:space="preserve"> </w:t>
      </w:r>
      <w:r w:rsidRPr="00206ACB">
        <w:t>start</w:t>
      </w:r>
      <w:r w:rsidR="00AC466E" w:rsidRPr="00206ACB">
        <w:t xml:space="preserve"> </w:t>
      </w:r>
      <w:r w:rsidRPr="00206ACB">
        <w:t>a</w:t>
      </w:r>
      <w:r w:rsidR="00AC466E" w:rsidRPr="00206ACB">
        <w:t xml:space="preserve"> </w:t>
      </w:r>
      <w:r w:rsidRPr="00206ACB">
        <w:t>new</w:t>
      </w:r>
      <w:r w:rsidR="00AC466E" w:rsidRPr="00206ACB">
        <w:t xml:space="preserve"> </w:t>
      </w:r>
      <w:r w:rsidRPr="00206ACB">
        <w:t>frame</w:t>
      </w:r>
      <w:r w:rsidR="00AC466E" w:rsidRPr="00206ACB">
        <w:t xml:space="preserve"> </w:t>
      </w:r>
      <w:r w:rsidRPr="00206ACB">
        <w:t>—</w:t>
      </w:r>
      <w:r w:rsidR="00AC466E" w:rsidRPr="00206ACB">
        <w:t xml:space="preserve"> </w:t>
      </w:r>
      <w:r w:rsidRPr="00206ACB">
        <w:t>the</w:t>
      </w:r>
      <w:r w:rsidR="00AC466E" w:rsidRPr="00206ACB">
        <w:t xml:space="preserve"> </w:t>
      </w:r>
      <w:r w:rsidRPr="00206ACB">
        <w:t>stream</w:t>
      </w:r>
      <w:r w:rsidR="00AC466E" w:rsidRPr="00206ACB">
        <w:t xml:space="preserve"> </w:t>
      </w:r>
      <w:r w:rsidRPr="00206ACB">
        <w:t>of</w:t>
      </w:r>
      <w:r w:rsidR="00AC466E" w:rsidRPr="00206ACB">
        <w:t xml:space="preserve"> </w:t>
      </w:r>
      <w:r w:rsidRPr="00206ACB">
        <w:t>electrons</w:t>
      </w:r>
      <w:r w:rsidR="00AC466E" w:rsidRPr="00206ACB">
        <w:t xml:space="preserve"> </w:t>
      </w:r>
      <w:r w:rsidRPr="00206ACB">
        <w:t>is</w:t>
      </w:r>
      <w:r w:rsidR="00AC466E" w:rsidRPr="00206ACB">
        <w:t xml:space="preserve"> </w:t>
      </w:r>
      <w:r w:rsidRPr="00206ACB">
        <w:t>temporarily</w:t>
      </w:r>
      <w:r w:rsidR="00AC466E" w:rsidRPr="00206ACB">
        <w:t xml:space="preserve"> </w:t>
      </w:r>
      <w:r w:rsidRPr="00206ACB">
        <w:t>stopped,</w:t>
      </w:r>
      <w:r w:rsidR="00AC466E" w:rsidRPr="00206ACB">
        <w:t xml:space="preserve"> </w:t>
      </w:r>
      <w:r w:rsidRPr="00206ACB">
        <w:t>so</w:t>
      </w:r>
      <w:r w:rsidR="00AC466E" w:rsidRPr="00206ACB">
        <w:t xml:space="preserve"> </w:t>
      </w:r>
      <w:r w:rsidRPr="00206ACB">
        <w:t>as</w:t>
      </w:r>
      <w:r w:rsidR="00AC466E" w:rsidRPr="00206ACB">
        <w:t xml:space="preserve"> </w:t>
      </w:r>
      <w:r w:rsidRPr="00206ACB">
        <w:t>not</w:t>
      </w:r>
      <w:r w:rsidR="00AC466E" w:rsidRPr="00206ACB">
        <w:t xml:space="preserve"> </w:t>
      </w:r>
      <w:r w:rsidRPr="00206ACB">
        <w:t>to</w:t>
      </w:r>
      <w:r w:rsidR="00AC466E" w:rsidRPr="00206ACB">
        <w:t xml:space="preserve"> </w:t>
      </w:r>
      <w:r w:rsidRPr="00206ACB">
        <w:t>inadvertently</w:t>
      </w:r>
      <w:r w:rsidR="00AC466E" w:rsidRPr="00206ACB">
        <w:t xml:space="preserve"> </w:t>
      </w:r>
      <w:r w:rsidRPr="00206ACB">
        <w:t>cause</w:t>
      </w:r>
      <w:r w:rsidR="00AC466E" w:rsidRPr="00206ACB">
        <w:t xml:space="preserve"> </w:t>
      </w:r>
      <w:r w:rsidRPr="00206ACB">
        <w:t>graphical</w:t>
      </w:r>
      <w:r w:rsidR="00AC466E" w:rsidRPr="00206ACB">
        <w:t xml:space="preserve"> </w:t>
      </w:r>
      <w:r w:rsidRPr="00206ACB">
        <w:t>issues.</w:t>
      </w:r>
      <w:r w:rsidR="00AC466E" w:rsidRPr="00206ACB">
        <w:t xml:space="preserve"> </w:t>
      </w:r>
      <w:r w:rsidRPr="00206ACB">
        <w:t>These</w:t>
      </w:r>
      <w:r w:rsidR="00AC466E" w:rsidRPr="00206ACB">
        <w:t xml:space="preserve"> </w:t>
      </w:r>
      <w:r w:rsidRPr="00206ACB">
        <w:t>"blanking</w:t>
      </w:r>
      <w:r w:rsidR="00AC466E" w:rsidRPr="00206ACB">
        <w:t xml:space="preserve"> </w:t>
      </w:r>
      <w:r w:rsidRPr="00206ACB">
        <w:t>periods"</w:t>
      </w:r>
      <w:r w:rsidR="00AC466E" w:rsidRPr="00206ACB">
        <w:t xml:space="preserve"> </w:t>
      </w:r>
      <w:r w:rsidRPr="00206ACB">
        <w:t>are</w:t>
      </w:r>
      <w:r w:rsidR="00AC466E" w:rsidRPr="00206ACB">
        <w:t xml:space="preserve"> </w:t>
      </w:r>
      <w:r w:rsidRPr="00206ACB">
        <w:t>the</w:t>
      </w:r>
      <w:r w:rsidR="00AC466E" w:rsidRPr="00206ACB">
        <w:t xml:space="preserve"> </w:t>
      </w:r>
      <w:r w:rsidRPr="00206ACB">
        <w:t>only</w:t>
      </w:r>
      <w:r w:rsidR="00AC466E" w:rsidRPr="00206ACB">
        <w:t xml:space="preserve"> </w:t>
      </w:r>
      <w:r w:rsidRPr="00206ACB">
        <w:t>times</w:t>
      </w:r>
      <w:r w:rsidR="00AC466E" w:rsidRPr="00206ACB">
        <w:t xml:space="preserve"> </w:t>
      </w:r>
      <w:r w:rsidRPr="00206ACB">
        <w:t>when</w:t>
      </w:r>
      <w:r w:rsidR="00AC466E" w:rsidRPr="00206ACB">
        <w:t xml:space="preserve"> </w:t>
      </w:r>
      <w:r w:rsidRPr="00206ACB">
        <w:t>the</w:t>
      </w:r>
      <w:r w:rsidR="00AC466E" w:rsidRPr="00206ACB">
        <w:t xml:space="preserve"> </w:t>
      </w:r>
      <w:r w:rsidRPr="00206ACB">
        <w:t>display</w:t>
      </w:r>
      <w:r w:rsidR="00AC466E" w:rsidRPr="00206ACB">
        <w:t xml:space="preserve"> </w:t>
      </w:r>
      <w:r w:rsidRPr="00206ACB">
        <w:t>on</w:t>
      </w:r>
      <w:r w:rsidR="00AC466E" w:rsidRPr="00206ACB">
        <w:t xml:space="preserve"> </w:t>
      </w:r>
      <w:r w:rsidRPr="00206ACB">
        <w:t>screen</w:t>
      </w:r>
      <w:r w:rsidR="00AC466E" w:rsidRPr="00206ACB">
        <w:t xml:space="preserve"> </w:t>
      </w:r>
      <w:r w:rsidRPr="00206ACB">
        <w:t>is</w:t>
      </w:r>
      <w:r w:rsidR="00AC466E" w:rsidRPr="00206ACB">
        <w:t xml:space="preserve"> </w:t>
      </w:r>
      <w:r w:rsidRPr="00206ACB">
        <w:t>not</w:t>
      </w:r>
      <w:r w:rsidR="00AC466E" w:rsidRPr="00206ACB">
        <w:t xml:space="preserve"> </w:t>
      </w:r>
      <w:r w:rsidRPr="00206ACB">
        <w:t>changing.</w:t>
      </w:r>
      <w:r w:rsidR="00AC466E" w:rsidRPr="00206ACB">
        <w:t xml:space="preserve"> </w:t>
      </w:r>
      <w:r w:rsidRPr="00206ACB">
        <w:t>"Hblank"</w:t>
      </w:r>
      <w:r w:rsidR="00AC466E" w:rsidRPr="00206ACB">
        <w:t xml:space="preserve"> </w:t>
      </w:r>
      <w:r w:rsidRPr="00206ACB">
        <w:t>occurs</w:t>
      </w:r>
      <w:r w:rsidR="00AC466E" w:rsidRPr="00206ACB">
        <w:t xml:space="preserve"> </w:t>
      </w:r>
      <w:r w:rsidRPr="00206ACB">
        <w:t>at</w:t>
      </w:r>
      <w:r w:rsidR="00AC466E" w:rsidRPr="00206ACB">
        <w:t xml:space="preserve"> </w:t>
      </w:r>
      <w:r w:rsidRPr="00206ACB">
        <w:t>the</w:t>
      </w:r>
      <w:r w:rsidR="00AC466E" w:rsidRPr="00206ACB">
        <w:t xml:space="preserve"> </w:t>
      </w:r>
      <w:r w:rsidRPr="00206ACB">
        <w:t>end</w:t>
      </w:r>
      <w:r w:rsidR="00AC466E" w:rsidRPr="00206ACB">
        <w:t xml:space="preserve"> </w:t>
      </w:r>
      <w:r w:rsidRPr="00206ACB">
        <w:t>of</w:t>
      </w:r>
      <w:r w:rsidR="00AC466E" w:rsidRPr="00206ACB">
        <w:t xml:space="preserve"> </w:t>
      </w:r>
      <w:r w:rsidRPr="00206ACB">
        <w:t>each</w:t>
      </w:r>
      <w:r w:rsidR="00AC466E" w:rsidRPr="00206ACB">
        <w:t xml:space="preserve"> </w:t>
      </w:r>
      <w:r w:rsidRPr="00206ACB">
        <w:t>horizontal</w:t>
      </w:r>
      <w:r w:rsidR="00AC466E" w:rsidRPr="00206ACB">
        <w:t xml:space="preserve"> </w:t>
      </w:r>
      <w:r w:rsidRPr="00206ACB">
        <w:t>line</w:t>
      </w:r>
      <w:r w:rsidR="00AC466E" w:rsidRPr="00206ACB">
        <w:t xml:space="preserve"> </w:t>
      </w:r>
      <w:r w:rsidRPr="00206ACB">
        <w:t>and</w:t>
      </w:r>
      <w:r w:rsidR="00AC466E" w:rsidRPr="00206ACB">
        <w:t xml:space="preserve"> </w:t>
      </w:r>
      <w:r w:rsidRPr="00206ACB">
        <w:t>is</w:t>
      </w:r>
      <w:r w:rsidR="00AC466E" w:rsidRPr="00206ACB">
        <w:t xml:space="preserve"> </w:t>
      </w:r>
      <w:r w:rsidRPr="00206ACB">
        <w:t>incredibly</w:t>
      </w:r>
      <w:r w:rsidR="00AC466E" w:rsidRPr="00206ACB">
        <w:t xml:space="preserve"> </w:t>
      </w:r>
      <w:r w:rsidRPr="00206ACB">
        <w:t>brief,</w:t>
      </w:r>
      <w:r w:rsidR="00AC466E" w:rsidRPr="00206ACB">
        <w:t xml:space="preserve"> </w:t>
      </w:r>
      <w:r w:rsidRPr="00206ACB">
        <w:t>lasting</w:t>
      </w:r>
      <w:r w:rsidR="00AC466E" w:rsidRPr="00206ACB">
        <w:t xml:space="preserve"> </w:t>
      </w:r>
      <w:r w:rsidRPr="00206ACB">
        <w:t>only</w:t>
      </w:r>
      <w:r w:rsidR="00AC466E" w:rsidRPr="00206ACB">
        <w:t xml:space="preserve"> </w:t>
      </w:r>
      <w:r w:rsidRPr="00206ACB">
        <w:t>10.9</w:t>
      </w:r>
      <w:r w:rsidR="00AC466E" w:rsidRPr="00206ACB">
        <w:t xml:space="preserve"> </w:t>
      </w:r>
      <w:r w:rsidRPr="00206ACB">
        <w:t>microseconds</w:t>
      </w:r>
      <w:r w:rsidR="00AC466E" w:rsidRPr="00206ACB">
        <w:t xml:space="preserve"> </w:t>
      </w:r>
      <w:r w:rsidRPr="00206ACB">
        <w:t>for</w:t>
      </w:r>
      <w:r w:rsidR="00AC466E" w:rsidRPr="00206ACB">
        <w:t xml:space="preserve"> </w:t>
      </w:r>
      <w:r w:rsidRPr="00206ACB">
        <w:t>NTSC.</w:t>
      </w:r>
      <w:r w:rsidR="00AC466E" w:rsidRPr="00206ACB">
        <w:t xml:space="preserve"> </w:t>
      </w:r>
      <w:r w:rsidRPr="00206ACB">
        <w:t>"Vblank"</w:t>
      </w:r>
      <w:r w:rsidR="00AC466E" w:rsidRPr="00206ACB">
        <w:t xml:space="preserve"> </w:t>
      </w:r>
      <w:r w:rsidRPr="00206ACB">
        <w:t>is</w:t>
      </w:r>
      <w:r w:rsidR="00AC466E" w:rsidRPr="00206ACB">
        <w:t xml:space="preserve"> </w:t>
      </w:r>
      <w:r w:rsidRPr="00206ACB">
        <w:t>comparatively</w:t>
      </w:r>
      <w:r w:rsidR="00AC466E" w:rsidRPr="00206ACB">
        <w:t xml:space="preserve"> </w:t>
      </w:r>
      <w:r w:rsidRPr="00206ACB">
        <w:t>much</w:t>
      </w:r>
      <w:r w:rsidR="00AC466E" w:rsidRPr="00206ACB">
        <w:t xml:space="preserve"> </w:t>
      </w:r>
      <w:r w:rsidRPr="00206ACB">
        <w:t>longer,</w:t>
      </w:r>
      <w:r w:rsidR="00AC466E" w:rsidRPr="00206ACB">
        <w:t xml:space="preserve"> </w:t>
      </w:r>
      <w:r w:rsidRPr="00206ACB">
        <w:t>though</w:t>
      </w:r>
      <w:r w:rsidR="00AC466E" w:rsidRPr="00206ACB">
        <w:t xml:space="preserve"> </w:t>
      </w:r>
      <w:r w:rsidRPr="00206ACB">
        <w:t>still</w:t>
      </w:r>
      <w:r w:rsidR="00AC466E" w:rsidRPr="00206ACB">
        <w:t xml:space="preserve"> </w:t>
      </w:r>
      <w:r w:rsidRPr="00206ACB">
        <w:t>short:</w:t>
      </w:r>
      <w:r w:rsidR="00AC466E" w:rsidRPr="00206ACB">
        <w:t xml:space="preserve"> </w:t>
      </w:r>
      <w:r w:rsidRPr="00206ACB">
        <w:t>about</w:t>
      </w:r>
      <w:r w:rsidR="00AC466E" w:rsidRPr="00206ACB">
        <w:t xml:space="preserve"> </w:t>
      </w:r>
      <w:r w:rsidRPr="00206ACB">
        <w:t>1250</w:t>
      </w:r>
      <w:r w:rsidR="00AC466E" w:rsidRPr="00206ACB">
        <w:t xml:space="preserve"> </w:t>
      </w:r>
      <w:r w:rsidRPr="00206ACB">
        <w:t>microseconds,</w:t>
      </w:r>
      <w:r w:rsidR="00AC466E" w:rsidRPr="00206ACB">
        <w:t xml:space="preserve"> </w:t>
      </w:r>
      <w:r w:rsidRPr="00206ACB">
        <w:t>or</w:t>
      </w:r>
      <w:r w:rsidR="00AC466E" w:rsidRPr="00206ACB">
        <w:t xml:space="preserve"> </w:t>
      </w:r>
      <w:r w:rsidRPr="00206ACB">
        <w:t>0.00125</w:t>
      </w:r>
      <w:r w:rsidR="00AC466E" w:rsidRPr="00206ACB">
        <w:t xml:space="preserve"> </w:t>
      </w:r>
      <w:r w:rsidRPr="00206ACB">
        <w:t>seconds.</w:t>
      </w:r>
    </w:p>
    <w:p w14:paraId="2B60FA50" w14:textId="25ACFE30" w:rsidR="00882A82" w:rsidRPr="00206ACB" w:rsidRDefault="00882A82" w:rsidP="00C0791D">
      <w:r w:rsidRPr="00206ACB">
        <w:t>Since</w:t>
      </w:r>
      <w:r w:rsidR="00AC466E" w:rsidRPr="00206ACB">
        <w:t xml:space="preserve"> </w:t>
      </w:r>
      <w:r w:rsidRPr="00206ACB">
        <w:t>Vblank</w:t>
      </w:r>
      <w:r w:rsidR="00AC466E" w:rsidRPr="00206ACB">
        <w:t xml:space="preserve"> </w:t>
      </w:r>
      <w:r w:rsidRPr="00206ACB">
        <w:t>is</w:t>
      </w:r>
      <w:r w:rsidR="00AC466E" w:rsidRPr="00206ACB">
        <w:t xml:space="preserve"> </w:t>
      </w:r>
      <w:r w:rsidRPr="00206ACB">
        <w:t>one</w:t>
      </w:r>
      <w:r w:rsidR="00AC466E" w:rsidRPr="00206ACB">
        <w:t xml:space="preserve"> </w:t>
      </w:r>
      <w:r w:rsidRPr="00206ACB">
        <w:t>of</w:t>
      </w:r>
      <w:r w:rsidR="00AC466E" w:rsidRPr="00206ACB">
        <w:t xml:space="preserve"> </w:t>
      </w:r>
      <w:r w:rsidRPr="00206ACB">
        <w:t>the</w:t>
      </w:r>
      <w:r w:rsidR="00AC466E" w:rsidRPr="00206ACB">
        <w:t xml:space="preserve"> </w:t>
      </w:r>
      <w:r w:rsidRPr="00206ACB">
        <w:t>only</w:t>
      </w:r>
      <w:r w:rsidR="00AC466E" w:rsidRPr="00206ACB">
        <w:t xml:space="preserve"> </w:t>
      </w:r>
      <w:r w:rsidRPr="00206ACB">
        <w:t>times</w:t>
      </w:r>
      <w:r w:rsidR="00AC466E" w:rsidRPr="00206ACB">
        <w:t xml:space="preserve"> </w:t>
      </w:r>
      <w:r w:rsidRPr="00206ACB">
        <w:t>that</w:t>
      </w:r>
      <w:r w:rsidR="00AC466E" w:rsidRPr="00206ACB">
        <w:t xml:space="preserve"> </w:t>
      </w:r>
      <w:r w:rsidRPr="00206ACB">
        <w:t>nothing</w:t>
      </w:r>
      <w:r w:rsidR="00AC466E" w:rsidRPr="00206ACB">
        <w:t xml:space="preserve"> </w:t>
      </w:r>
      <w:r w:rsidRPr="00206ACB">
        <w:t>is</w:t>
      </w:r>
      <w:r w:rsidR="00AC466E" w:rsidRPr="00206ACB">
        <w:t xml:space="preserve"> </w:t>
      </w:r>
      <w:r w:rsidRPr="00206ACB">
        <w:t>being</w:t>
      </w:r>
      <w:r w:rsidR="00AC466E" w:rsidRPr="00206ACB">
        <w:t xml:space="preserve"> </w:t>
      </w:r>
      <w:r w:rsidRPr="00206ACB">
        <w:t>output</w:t>
      </w:r>
      <w:r w:rsidR="00AC466E" w:rsidRPr="00206ACB">
        <w:t xml:space="preserve"> </w:t>
      </w:r>
      <w:r w:rsidRPr="00206ACB">
        <w:t>to</w:t>
      </w:r>
      <w:r w:rsidR="00AC466E" w:rsidRPr="00206ACB">
        <w:t xml:space="preserve"> </w:t>
      </w:r>
      <w:r w:rsidRPr="00206ACB">
        <w:t>the</w:t>
      </w:r>
      <w:r w:rsidR="00AC466E" w:rsidRPr="00206ACB">
        <w:t xml:space="preserve"> </w:t>
      </w:r>
      <w:r w:rsidRPr="00206ACB">
        <w:t>screen,</w:t>
      </w:r>
      <w:r w:rsidR="00AC466E" w:rsidRPr="00206ACB">
        <w:t xml:space="preserve"> </w:t>
      </w:r>
      <w:r w:rsidRPr="00206ACB">
        <w:t>and</w:t>
      </w:r>
      <w:r w:rsidR="00AC466E" w:rsidRPr="00206ACB">
        <w:t xml:space="preserve"> </w:t>
      </w:r>
      <w:r w:rsidRPr="00206ACB">
        <w:t>since</w:t>
      </w:r>
      <w:r w:rsidR="00AC466E" w:rsidRPr="00206ACB">
        <w:t xml:space="preserve"> </w:t>
      </w:r>
      <w:r w:rsidRPr="00206ACB">
        <w:t>Hblank</w:t>
      </w:r>
      <w:r w:rsidR="00AC466E" w:rsidRPr="00206ACB">
        <w:t xml:space="preserve"> </w:t>
      </w:r>
      <w:r w:rsidRPr="00206ACB">
        <w:t>is</w:t>
      </w:r>
      <w:r w:rsidR="00AC466E" w:rsidRPr="00206ACB">
        <w:t xml:space="preserve"> </w:t>
      </w:r>
      <w:r w:rsidRPr="00206ACB">
        <w:t>far</w:t>
      </w:r>
      <w:r w:rsidR="00AC466E" w:rsidRPr="00206ACB">
        <w:t xml:space="preserve"> </w:t>
      </w:r>
      <w:r w:rsidRPr="00206ACB">
        <w:t>too</w:t>
      </w:r>
      <w:r w:rsidR="00AC466E" w:rsidRPr="00206ACB">
        <w:t xml:space="preserve"> </w:t>
      </w:r>
      <w:r w:rsidRPr="00206ACB">
        <w:t>short</w:t>
      </w:r>
      <w:r w:rsidR="00AC466E" w:rsidRPr="00206ACB">
        <w:t xml:space="preserve"> </w:t>
      </w:r>
      <w:r w:rsidRPr="00206ACB">
        <w:t>to</w:t>
      </w:r>
      <w:r w:rsidR="00AC466E" w:rsidRPr="00206ACB">
        <w:t xml:space="preserve"> </w:t>
      </w:r>
      <w:r w:rsidRPr="00206ACB">
        <w:t>do</w:t>
      </w:r>
      <w:r w:rsidR="00AC466E" w:rsidRPr="00206ACB">
        <w:t xml:space="preserve"> </w:t>
      </w:r>
      <w:r w:rsidRPr="00206ACB">
        <w:t>meaningful</w:t>
      </w:r>
      <w:r w:rsidR="00AC466E" w:rsidRPr="00206ACB">
        <w:t xml:space="preserve"> </w:t>
      </w:r>
      <w:r w:rsidRPr="00206ACB">
        <w:t>work,</w:t>
      </w:r>
      <w:r w:rsidR="00AC466E" w:rsidRPr="00206ACB">
        <w:t xml:space="preserve"> </w:t>
      </w:r>
      <w:r w:rsidRPr="00206ACB">
        <w:t>it</w:t>
      </w:r>
      <w:r w:rsidR="00AC466E" w:rsidRPr="00206ACB">
        <w:t xml:space="preserve"> </w:t>
      </w:r>
      <w:r w:rsidRPr="00206ACB">
        <w:t>is</w:t>
      </w:r>
      <w:r w:rsidR="00AC466E" w:rsidRPr="00206ACB">
        <w:t xml:space="preserve"> </w:t>
      </w:r>
      <w:r w:rsidRPr="00206ACB">
        <w:t>common</w:t>
      </w:r>
      <w:r w:rsidR="00AC466E" w:rsidRPr="00206ACB">
        <w:t xml:space="preserve"> </w:t>
      </w:r>
      <w:r w:rsidRPr="00206ACB">
        <w:t>practice</w:t>
      </w:r>
      <w:r w:rsidR="00AC466E" w:rsidRPr="00206ACB">
        <w:t xml:space="preserve"> </w:t>
      </w:r>
      <w:r w:rsidRPr="00206ACB">
        <w:t>to</w:t>
      </w:r>
      <w:r w:rsidR="00AC466E" w:rsidRPr="00206ACB">
        <w:t xml:space="preserve"> </w:t>
      </w:r>
      <w:r w:rsidRPr="00206ACB">
        <w:t>perform</w:t>
      </w:r>
      <w:r w:rsidR="00AC466E" w:rsidRPr="00206ACB">
        <w:t xml:space="preserve"> </w:t>
      </w:r>
      <w:r w:rsidRPr="00206ACB">
        <w:t>most</w:t>
      </w:r>
      <w:r w:rsidR="00AC466E" w:rsidRPr="00206ACB">
        <w:t xml:space="preserve"> </w:t>
      </w:r>
      <w:r w:rsidRPr="00206ACB">
        <w:t>graphical</w:t>
      </w:r>
      <w:r w:rsidR="00AC466E" w:rsidRPr="00206ACB">
        <w:t xml:space="preserve"> </w:t>
      </w:r>
      <w:r w:rsidRPr="00206ACB">
        <w:t>updates</w:t>
      </w:r>
      <w:r w:rsidR="00AC466E" w:rsidRPr="00206ACB">
        <w:t xml:space="preserve"> </w:t>
      </w:r>
      <w:r w:rsidRPr="00206ACB">
        <w:t>during</w:t>
      </w:r>
      <w:r w:rsidR="00AC466E" w:rsidRPr="00206ACB">
        <w:t xml:space="preserve"> </w:t>
      </w:r>
      <w:r w:rsidRPr="00206ACB">
        <w:t>Vblank,</w:t>
      </w:r>
      <w:r w:rsidR="00AC466E" w:rsidRPr="00206ACB">
        <w:t xml:space="preserve"> </w:t>
      </w:r>
      <w:r w:rsidRPr="00206ACB">
        <w:t>i.e.</w:t>
      </w:r>
      <w:r w:rsidR="00AC466E" w:rsidRPr="00206ACB">
        <w:t xml:space="preserve"> </w:t>
      </w:r>
      <w:r w:rsidRPr="00206ACB">
        <w:t>as</w:t>
      </w:r>
      <w:r w:rsidR="00AC466E" w:rsidRPr="00206ACB">
        <w:t xml:space="preserve"> </w:t>
      </w:r>
      <w:r w:rsidRPr="00206ACB">
        <w:t>part</w:t>
      </w:r>
      <w:r w:rsidR="00AC466E" w:rsidRPr="00206ACB">
        <w:t xml:space="preserve"> </w:t>
      </w:r>
      <w:r w:rsidRPr="00206ACB">
        <w:t>of</w:t>
      </w:r>
      <w:r w:rsidR="00AC466E" w:rsidRPr="00206ACB">
        <w:t xml:space="preserve"> </w:t>
      </w:r>
      <w:r w:rsidRPr="00206ACB">
        <w:t>the</w:t>
      </w:r>
      <w:r w:rsidR="00AC466E" w:rsidRPr="00206ACB">
        <w:t xml:space="preserve"> </w:t>
      </w:r>
      <w:r w:rsidRPr="00206ACB">
        <w:t>NMI</w:t>
      </w:r>
      <w:r w:rsidR="00AC466E" w:rsidRPr="00206ACB">
        <w:t xml:space="preserve"> </w:t>
      </w:r>
      <w:r w:rsidRPr="00206ACB">
        <w:t>handler.</w:t>
      </w:r>
      <w:r w:rsidR="00AC466E" w:rsidRPr="00206ACB">
        <w:t xml:space="preserve"> </w:t>
      </w:r>
      <w:r w:rsidRPr="00206ACB">
        <w:t>Currently,</w:t>
      </w:r>
      <w:r w:rsidR="00AC466E" w:rsidRPr="00206ACB">
        <w:t xml:space="preserve"> </w:t>
      </w:r>
      <w:r w:rsidRPr="00206ACB">
        <w:t>the</w:t>
      </w:r>
      <w:r w:rsidR="00AC466E" w:rsidRPr="00206ACB">
        <w:t xml:space="preserve"> </w:t>
      </w:r>
      <w:r w:rsidRPr="00206ACB">
        <w:t>NMI</w:t>
      </w:r>
      <w:r w:rsidR="00AC466E" w:rsidRPr="00206ACB">
        <w:t xml:space="preserve"> </w:t>
      </w:r>
      <w:r w:rsidRPr="00206ACB">
        <w:t>handler</w:t>
      </w:r>
      <w:r w:rsidR="00AC466E" w:rsidRPr="00206ACB">
        <w:t xml:space="preserve"> </w:t>
      </w:r>
      <w:r w:rsidRPr="00206ACB">
        <w:t>in</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w:t>
      </w:r>
      <w:r w:rsidR="00AC466E" w:rsidRPr="00206ACB">
        <w:t xml:space="preserve"> </w:t>
      </w:r>
      <w:r w:rsidRPr="00206ACB">
        <w:t>looks</w:t>
      </w:r>
      <w:r w:rsidR="00AC466E" w:rsidRPr="00206ACB">
        <w:t xml:space="preserve"> </w:t>
      </w:r>
      <w:r w:rsidRPr="00206ACB">
        <w:t>like</w:t>
      </w:r>
      <w:r w:rsidR="00AC466E" w:rsidRPr="00206ACB">
        <w:t xml:space="preserve"> </w:t>
      </w:r>
      <w:r w:rsidRPr="00206ACB">
        <w:t>this:</w:t>
      </w:r>
    </w:p>
    <w:p w14:paraId="426F8CE1" w14:textId="3891AB85" w:rsidR="00882A82" w:rsidRPr="00F70194" w:rsidRDefault="00882A82" w:rsidP="00F70194">
      <w:pPr>
        <w:pStyle w:val="HTMLPreformatted"/>
        <w:shd w:val="clear" w:color="auto" w:fill="272822"/>
        <w:spacing w:before="60" w:after="60"/>
        <w:rPr>
          <w:rStyle w:val="z-source"/>
          <w:rFonts w:ascii="DejaVu Sans Mono" w:eastAsiaTheme="majorEastAsia" w:hAnsi="DejaVu Sans Mono" w:cs="DejaVu Sans Mono"/>
          <w:color w:val="10C26F"/>
          <w:sz w:val="26"/>
          <w:szCs w:val="26"/>
          <w:bdr w:val="none" w:sz="0" w:space="0" w:color="auto" w:frame="1"/>
          <w:shd w:val="clear" w:color="auto" w:fill="272822"/>
        </w:rPr>
      </w:pPr>
      <w:r w:rsidRPr="00F70194">
        <w:rPr>
          <w:rStyle w:val="z-keyword"/>
          <w:rFonts w:ascii="DejaVu Sans Mono" w:hAnsi="DejaVu Sans Mono" w:cs="DejaVu Sans Mono"/>
          <w:color w:val="10C26F"/>
          <w:sz w:val="26"/>
          <w:szCs w:val="26"/>
          <w:bdr w:val="none" w:sz="0" w:space="0" w:color="auto" w:frame="1"/>
          <w:shd w:val="clear" w:color="auto" w:fill="272822"/>
        </w:rPr>
        <w:t>.proc</w:t>
      </w:r>
      <w:r w:rsidR="00AC466E" w:rsidRPr="00F70194">
        <w:rPr>
          <w:rStyle w:val="z-source"/>
          <w:rFonts w:ascii="DejaVu Sans Mono" w:eastAsiaTheme="majorEastAsia" w:hAnsi="DejaVu Sans Mono" w:cs="DejaVu Sans Mono"/>
          <w:color w:val="10C26F"/>
          <w:sz w:val="26"/>
          <w:szCs w:val="26"/>
          <w:bdr w:val="none" w:sz="0" w:space="0" w:color="auto" w:frame="1"/>
          <w:shd w:val="clear" w:color="auto" w:fill="272822"/>
        </w:rPr>
        <w:t xml:space="preserve"> </w:t>
      </w:r>
      <w:r w:rsidRPr="00F70194">
        <w:rPr>
          <w:rStyle w:val="z-entity"/>
          <w:rFonts w:ascii="DejaVu Sans Mono" w:hAnsi="DejaVu Sans Mono" w:cs="DejaVu Sans Mono"/>
          <w:color w:val="10C26F"/>
          <w:sz w:val="26"/>
          <w:szCs w:val="26"/>
          <w:bdr w:val="none" w:sz="0" w:space="0" w:color="auto" w:frame="1"/>
          <w:shd w:val="clear" w:color="auto" w:fill="272822"/>
        </w:rPr>
        <w:t>nmi_handler</w:t>
      </w:r>
    </w:p>
    <w:p w14:paraId="4C7C67F5" w14:textId="3EC30C49" w:rsidR="00882A82" w:rsidRPr="00F70194" w:rsidRDefault="00AC466E" w:rsidP="00F70194">
      <w:pPr>
        <w:pStyle w:val="HTMLPreformatted"/>
        <w:shd w:val="clear" w:color="auto" w:fill="272822"/>
        <w:spacing w:before="60" w:after="60"/>
        <w:rPr>
          <w:rStyle w:val="z-source"/>
          <w:rFonts w:ascii="DejaVu Sans Mono" w:eastAsiaTheme="majorEastAsia" w:hAnsi="DejaVu Sans Mono" w:cs="DejaVu Sans Mono"/>
          <w:color w:val="E3371E"/>
          <w:sz w:val="26"/>
          <w:szCs w:val="26"/>
          <w:bdr w:val="none" w:sz="0" w:space="0" w:color="auto" w:frame="1"/>
          <w:shd w:val="clear" w:color="auto" w:fill="272822"/>
        </w:rPr>
      </w:pPr>
      <w:r w:rsidRPr="00F70194">
        <w:rPr>
          <w:rStyle w:val="z-source"/>
          <w:rFonts w:ascii="DejaVu Sans Mono" w:eastAsiaTheme="majorEastAsia" w:hAnsi="DejaVu Sans Mono" w:cs="DejaVu Sans Mono"/>
          <w:color w:val="10C26F"/>
          <w:sz w:val="26"/>
          <w:szCs w:val="26"/>
          <w:bdr w:val="none" w:sz="0" w:space="0" w:color="auto" w:frame="1"/>
          <w:shd w:val="clear" w:color="auto" w:fill="272822"/>
        </w:rPr>
        <w:t xml:space="preserve">  </w:t>
      </w:r>
      <w:r w:rsidR="00882A82" w:rsidRPr="00F70194">
        <w:rPr>
          <w:rStyle w:val="z-keyword"/>
          <w:rFonts w:ascii="DejaVu Sans Mono" w:hAnsi="DejaVu Sans Mono" w:cs="DejaVu Sans Mono"/>
          <w:color w:val="E3371E"/>
          <w:sz w:val="26"/>
          <w:szCs w:val="26"/>
          <w:bdr w:val="none" w:sz="0" w:space="0" w:color="auto" w:frame="1"/>
          <w:shd w:val="clear" w:color="auto" w:fill="272822"/>
        </w:rPr>
        <w:t>RTI</w:t>
      </w:r>
    </w:p>
    <w:p w14:paraId="5BAD0223" w14:textId="77777777" w:rsidR="00882A82" w:rsidRPr="00F70194" w:rsidRDefault="00882A82" w:rsidP="00F70194">
      <w:pPr>
        <w:pStyle w:val="HTMLPreformatted"/>
        <w:shd w:val="clear" w:color="auto" w:fill="272822"/>
        <w:spacing w:before="60" w:after="60"/>
        <w:rPr>
          <w:rStyle w:val="z-source"/>
          <w:rFonts w:ascii="DejaVu Sans Mono" w:eastAsiaTheme="majorEastAsia" w:hAnsi="DejaVu Sans Mono" w:cs="DejaVu Sans Mono"/>
          <w:color w:val="10C26F"/>
          <w:sz w:val="26"/>
          <w:szCs w:val="26"/>
          <w:bdr w:val="none" w:sz="0" w:space="0" w:color="auto" w:frame="1"/>
          <w:shd w:val="clear" w:color="auto" w:fill="272822"/>
        </w:rPr>
      </w:pPr>
      <w:r w:rsidRPr="00F70194">
        <w:rPr>
          <w:rStyle w:val="z-keyword"/>
          <w:rFonts w:ascii="DejaVu Sans Mono" w:hAnsi="DejaVu Sans Mono" w:cs="DejaVu Sans Mono"/>
          <w:color w:val="10C26F"/>
          <w:sz w:val="26"/>
          <w:szCs w:val="26"/>
          <w:bdr w:val="none" w:sz="0" w:space="0" w:color="auto" w:frame="1"/>
          <w:shd w:val="clear" w:color="auto" w:fill="272822"/>
        </w:rPr>
        <w:t>.endproc</w:t>
      </w:r>
    </w:p>
    <w:p w14:paraId="1737D448" w14:textId="04A5D724" w:rsidR="00882A82" w:rsidRPr="00206ACB" w:rsidRDefault="00882A82" w:rsidP="00C0791D">
      <w:r w:rsidRPr="00206ACB">
        <w:rPr>
          <w:rStyle w:val="HTMLCode"/>
          <w:rFonts w:ascii="QTKorrin" w:eastAsia="QTKorrin" w:hAnsi="QTKorrin" w:cstheme="minorHAnsi"/>
          <w:color w:val="88030F"/>
          <w:sz w:val="26"/>
          <w:szCs w:val="26"/>
        </w:rPr>
        <w:t>RTI</w:t>
      </w:r>
      <w:r w:rsidRPr="00206ACB">
        <w:t>,</w:t>
      </w:r>
      <w:r w:rsidR="00AC466E" w:rsidRPr="00206ACB">
        <w:t xml:space="preserve"> </w:t>
      </w:r>
      <w:r w:rsidRPr="00206ACB">
        <w:t>as</w:t>
      </w:r>
      <w:r w:rsidR="00AC466E" w:rsidRPr="00206ACB">
        <w:t xml:space="preserve"> </w:t>
      </w:r>
      <w:r w:rsidRPr="00206ACB">
        <w:t>discussed</w:t>
      </w:r>
      <w:r w:rsidR="00AC466E" w:rsidRPr="00206ACB">
        <w:t xml:space="preserve"> </w:t>
      </w:r>
      <w:r w:rsidRPr="00206ACB">
        <w:t>previously,</w:t>
      </w:r>
      <w:r w:rsidR="00AC466E" w:rsidRPr="00206ACB">
        <w:t xml:space="preserve"> </w:t>
      </w:r>
      <w:r w:rsidRPr="00206ACB">
        <w:t>is</w:t>
      </w:r>
      <w:r w:rsidR="00AC466E" w:rsidRPr="00206ACB">
        <w:t xml:space="preserve"> </w:t>
      </w:r>
      <w:r w:rsidRPr="00206ACB">
        <w:t>the</w:t>
      </w:r>
      <w:r w:rsidR="00AC466E" w:rsidRPr="00206ACB">
        <w:t xml:space="preserve"> </w:t>
      </w:r>
      <w:r w:rsidRPr="00206ACB">
        <w:t>opcode</w:t>
      </w:r>
      <w:r w:rsidR="00AC466E" w:rsidRPr="00206ACB">
        <w:t xml:space="preserve"> </w:t>
      </w:r>
      <w:r w:rsidRPr="00206ACB">
        <w:t>for</w:t>
      </w:r>
      <w:r w:rsidR="00AC466E" w:rsidRPr="00206ACB">
        <w:t xml:space="preserve"> </w:t>
      </w:r>
      <w:r w:rsidRPr="00206ACB">
        <w:t>Return</w:t>
      </w:r>
      <w:r w:rsidR="00AC466E" w:rsidRPr="00206ACB">
        <w:t xml:space="preserve"> </w:t>
      </w:r>
      <w:r w:rsidRPr="00206ACB">
        <w:t>from</w:t>
      </w:r>
      <w:r w:rsidR="00AC466E" w:rsidRPr="00206ACB">
        <w:t xml:space="preserve"> </w:t>
      </w:r>
      <w:r w:rsidRPr="00206ACB">
        <w:t>Interrupt.</w:t>
      </w:r>
      <w:r w:rsidR="00AC466E" w:rsidRPr="00206ACB">
        <w:t xml:space="preserve"> </w:t>
      </w:r>
      <w:r w:rsidRPr="00206ACB">
        <w:t>Let's</w:t>
      </w:r>
      <w:r w:rsidR="00AC466E" w:rsidRPr="00206ACB">
        <w:t xml:space="preserve"> </w:t>
      </w:r>
      <w:r w:rsidRPr="00206ACB">
        <w:t>update</w:t>
      </w:r>
      <w:r w:rsidR="00AC466E" w:rsidRPr="00206ACB">
        <w:t xml:space="preserve"> </w:t>
      </w:r>
      <w:r w:rsidRPr="00206ACB">
        <w:t>the</w:t>
      </w:r>
      <w:r w:rsidR="00AC466E" w:rsidRPr="00206ACB">
        <w:t xml:space="preserve"> </w:t>
      </w:r>
      <w:r w:rsidRPr="00206ACB">
        <w:t>NMI</w:t>
      </w:r>
      <w:r w:rsidR="00AC466E" w:rsidRPr="00206ACB">
        <w:t xml:space="preserve"> </w:t>
      </w:r>
      <w:r w:rsidRPr="00206ACB">
        <w:t>handler</w:t>
      </w:r>
      <w:r w:rsidR="00AC466E" w:rsidRPr="00206ACB">
        <w:t xml:space="preserve"> </w:t>
      </w:r>
      <w:r w:rsidRPr="00206ACB">
        <w:t>to</w:t>
      </w:r>
      <w:r w:rsidR="00AC466E" w:rsidRPr="00206ACB">
        <w:t xml:space="preserve"> </w:t>
      </w:r>
      <w:r w:rsidRPr="00206ACB">
        <w:t>copy</w:t>
      </w:r>
      <w:r w:rsidR="00AC466E" w:rsidRPr="00206ACB">
        <w:t xml:space="preserve"> </w:t>
      </w:r>
      <w:r w:rsidRPr="00206ACB">
        <w:t>the</w:t>
      </w:r>
      <w:r w:rsidR="00AC466E" w:rsidRPr="00206ACB">
        <w:t xml:space="preserve"> </w:t>
      </w:r>
      <w:r w:rsidRPr="00206ACB">
        <w:t>memory</w:t>
      </w:r>
      <w:r w:rsidR="00AC466E" w:rsidRPr="00206ACB">
        <w:t xml:space="preserve"> </w:t>
      </w:r>
      <w:r w:rsidRPr="00206ACB">
        <w:t>from</w:t>
      </w:r>
      <w:r w:rsidR="00AC466E" w:rsidRPr="00206ACB">
        <w:t xml:space="preserve"> </w:t>
      </w:r>
      <w:r w:rsidRPr="00206ACB">
        <w:rPr>
          <w:rStyle w:val="HTMLCode"/>
          <w:rFonts w:ascii="QTKorrin" w:eastAsia="QTKorrin" w:hAnsi="QTKorrin" w:cstheme="minorHAnsi"/>
          <w:color w:val="88030F"/>
          <w:sz w:val="26"/>
          <w:szCs w:val="26"/>
        </w:rPr>
        <w:t>$0200</w:t>
      </w:r>
      <w:r w:rsidRPr="00206ACB">
        <w:t>-</w:t>
      </w:r>
      <w:r w:rsidRPr="00206ACB">
        <w:rPr>
          <w:rStyle w:val="HTMLCode"/>
          <w:rFonts w:ascii="QTKorrin" w:eastAsia="QTKorrin" w:hAnsi="QTKorrin" w:cstheme="minorHAnsi"/>
          <w:color w:val="88030F"/>
          <w:sz w:val="26"/>
          <w:szCs w:val="26"/>
        </w:rPr>
        <w:t>$02ff</w:t>
      </w:r>
      <w:r w:rsidR="00AC466E" w:rsidRPr="00206ACB">
        <w:t xml:space="preserve"> </w:t>
      </w:r>
      <w:r w:rsidRPr="00206ACB">
        <w:t>into</w:t>
      </w:r>
      <w:r w:rsidR="00AC466E" w:rsidRPr="00206ACB">
        <w:t xml:space="preserve"> </w:t>
      </w:r>
      <w:r w:rsidRPr="00206ACB">
        <w:t>OAM</w:t>
      </w:r>
      <w:r w:rsidR="00AC466E" w:rsidRPr="00206ACB">
        <w:t xml:space="preserve"> </w:t>
      </w:r>
      <w:r w:rsidRPr="00206ACB">
        <w:t>each</w:t>
      </w:r>
      <w:r w:rsidR="00AC466E" w:rsidRPr="00206ACB">
        <w:t xml:space="preserve"> </w:t>
      </w:r>
      <w:r w:rsidRPr="00206ACB">
        <w:t>time</w:t>
      </w:r>
      <w:r w:rsidR="00AC466E" w:rsidRPr="00206ACB">
        <w:t xml:space="preserve"> </w:t>
      </w:r>
      <w:r w:rsidRPr="00206ACB">
        <w:t>it</w:t>
      </w:r>
      <w:r w:rsidR="00AC466E" w:rsidRPr="00206ACB">
        <w:t xml:space="preserve"> </w:t>
      </w:r>
      <w:r w:rsidRPr="00206ACB">
        <w:t>runs:</w:t>
      </w:r>
    </w:p>
    <w:p w14:paraId="53D78048" w14:textId="21FBA051" w:rsidR="00882A82" w:rsidRPr="00F70194" w:rsidRDefault="00882A82" w:rsidP="00F70194">
      <w:pPr>
        <w:pStyle w:val="HTMLPreformatted"/>
        <w:shd w:val="clear" w:color="auto" w:fill="272822"/>
        <w:spacing w:before="60" w:after="60"/>
        <w:rPr>
          <w:rStyle w:val="z-source"/>
          <w:rFonts w:ascii="DejaVu Sans Mono" w:eastAsiaTheme="majorEastAsia" w:hAnsi="DejaVu Sans Mono" w:cs="DejaVu Sans Mono"/>
          <w:color w:val="10C26F"/>
          <w:sz w:val="26"/>
          <w:szCs w:val="26"/>
          <w:bdr w:val="none" w:sz="0" w:space="0" w:color="auto" w:frame="1"/>
          <w:shd w:val="clear" w:color="auto" w:fill="272822"/>
        </w:rPr>
      </w:pPr>
      <w:r w:rsidRPr="00F70194">
        <w:rPr>
          <w:rStyle w:val="z-keyword"/>
          <w:rFonts w:ascii="DejaVu Sans Mono" w:hAnsi="DejaVu Sans Mono" w:cs="DejaVu Sans Mono"/>
          <w:color w:val="10C26F"/>
          <w:sz w:val="26"/>
          <w:szCs w:val="26"/>
          <w:bdr w:val="none" w:sz="0" w:space="0" w:color="auto" w:frame="1"/>
          <w:shd w:val="clear" w:color="auto" w:fill="272822"/>
        </w:rPr>
        <w:t>.proc</w:t>
      </w:r>
      <w:r w:rsidR="00AC466E" w:rsidRPr="00F70194">
        <w:rPr>
          <w:rStyle w:val="z-source"/>
          <w:rFonts w:ascii="DejaVu Sans Mono" w:eastAsiaTheme="majorEastAsia" w:hAnsi="DejaVu Sans Mono" w:cs="DejaVu Sans Mono"/>
          <w:color w:val="10C26F"/>
          <w:sz w:val="26"/>
          <w:szCs w:val="26"/>
          <w:bdr w:val="none" w:sz="0" w:space="0" w:color="auto" w:frame="1"/>
          <w:shd w:val="clear" w:color="auto" w:fill="272822"/>
        </w:rPr>
        <w:t xml:space="preserve"> </w:t>
      </w:r>
      <w:r w:rsidRPr="00F70194">
        <w:rPr>
          <w:rStyle w:val="z-entity"/>
          <w:rFonts w:ascii="DejaVu Sans Mono" w:hAnsi="DejaVu Sans Mono" w:cs="DejaVu Sans Mono"/>
          <w:color w:val="10C26F"/>
          <w:sz w:val="26"/>
          <w:szCs w:val="26"/>
          <w:bdr w:val="none" w:sz="0" w:space="0" w:color="auto" w:frame="1"/>
          <w:shd w:val="clear" w:color="auto" w:fill="272822"/>
        </w:rPr>
        <w:t>nmi_handler</w:t>
      </w:r>
    </w:p>
    <w:p w14:paraId="0D6137DB" w14:textId="0E60E5D8" w:rsidR="00882A82" w:rsidRPr="00F70194" w:rsidRDefault="00AC466E" w:rsidP="00F70194">
      <w:pPr>
        <w:pStyle w:val="HTMLPreformatted"/>
        <w:shd w:val="clear" w:color="auto" w:fill="272822"/>
        <w:spacing w:before="60" w:after="60"/>
        <w:rPr>
          <w:rStyle w:val="z-source"/>
          <w:rFonts w:ascii="DejaVu Sans Mono" w:eastAsiaTheme="majorEastAsia" w:hAnsi="DejaVu Sans Mono" w:cs="DejaVu Sans Mono"/>
          <w:color w:val="10C26F"/>
          <w:sz w:val="26"/>
          <w:szCs w:val="26"/>
          <w:bdr w:val="none" w:sz="0" w:space="0" w:color="auto" w:frame="1"/>
          <w:shd w:val="clear" w:color="auto" w:fill="272822"/>
        </w:rPr>
      </w:pPr>
      <w:r w:rsidRPr="00F70194">
        <w:rPr>
          <w:rStyle w:val="z-source"/>
          <w:rFonts w:ascii="DejaVu Sans Mono" w:eastAsiaTheme="majorEastAsia" w:hAnsi="DejaVu Sans Mono" w:cs="DejaVu Sans Mono"/>
          <w:color w:val="10C26F"/>
          <w:sz w:val="26"/>
          <w:szCs w:val="26"/>
          <w:bdr w:val="none" w:sz="0" w:space="0" w:color="auto" w:frame="1"/>
          <w:shd w:val="clear" w:color="auto" w:fill="272822"/>
        </w:rPr>
        <w:t xml:space="preserve">  </w:t>
      </w:r>
      <w:r w:rsidR="00882A82" w:rsidRPr="00F70194">
        <w:rPr>
          <w:rStyle w:val="z-keyword"/>
          <w:rFonts w:ascii="DejaVu Sans Mono" w:hAnsi="DejaVu Sans Mono" w:cs="DejaVu Sans Mono"/>
          <w:color w:val="E3371E"/>
          <w:sz w:val="26"/>
          <w:szCs w:val="26"/>
          <w:bdr w:val="none" w:sz="0" w:space="0" w:color="auto" w:frame="1"/>
          <w:shd w:val="clear" w:color="auto" w:fill="272822"/>
        </w:rPr>
        <w:t>LDA</w:t>
      </w:r>
      <w:r w:rsidRPr="00F70194">
        <w:rPr>
          <w:rStyle w:val="z-source"/>
          <w:rFonts w:ascii="DejaVu Sans Mono" w:eastAsiaTheme="majorEastAsia" w:hAnsi="DejaVu Sans Mono" w:cs="DejaVu Sans Mono"/>
          <w:color w:val="10C26F"/>
          <w:sz w:val="26"/>
          <w:szCs w:val="26"/>
          <w:bdr w:val="none" w:sz="0" w:space="0" w:color="auto" w:frame="1"/>
          <w:shd w:val="clear" w:color="auto" w:fill="272822"/>
        </w:rPr>
        <w:t xml:space="preserve"> </w:t>
      </w:r>
      <w:r w:rsidR="00882A82" w:rsidRPr="00F70194">
        <w:rPr>
          <w:rStyle w:val="z-source"/>
          <w:rFonts w:ascii="DejaVu Sans Mono" w:eastAsiaTheme="majorEastAsia" w:hAnsi="DejaVu Sans Mono" w:cs="DejaVu Sans Mono"/>
          <w:color w:val="FF7A48"/>
          <w:sz w:val="26"/>
          <w:szCs w:val="26"/>
          <w:bdr w:val="none" w:sz="0" w:space="0" w:color="auto" w:frame="1"/>
          <w:shd w:val="clear" w:color="auto" w:fill="272822"/>
        </w:rPr>
        <w:t>#</w:t>
      </w:r>
      <w:r w:rsidR="00882A82" w:rsidRPr="00F70194">
        <w:rPr>
          <w:rStyle w:val="z-constant"/>
          <w:rFonts w:ascii="DejaVu Sans Mono" w:hAnsi="DejaVu Sans Mono" w:cs="DejaVu Sans Mono"/>
          <w:color w:val="07E2FA"/>
          <w:sz w:val="26"/>
          <w:szCs w:val="26"/>
          <w:bdr w:val="none" w:sz="0" w:space="0" w:color="auto" w:frame="1"/>
          <w:shd w:val="clear" w:color="auto" w:fill="272822"/>
        </w:rPr>
        <w:t>$00</w:t>
      </w:r>
    </w:p>
    <w:p w14:paraId="65A87D09" w14:textId="5CE94641" w:rsidR="00882A82" w:rsidRPr="00F70194" w:rsidRDefault="00AC466E" w:rsidP="00F70194">
      <w:pPr>
        <w:pStyle w:val="HTMLPreformatted"/>
        <w:shd w:val="clear" w:color="auto" w:fill="272822"/>
        <w:spacing w:before="60" w:after="60"/>
        <w:rPr>
          <w:rStyle w:val="z-source"/>
          <w:rFonts w:ascii="DejaVu Sans Mono" w:eastAsiaTheme="majorEastAsia" w:hAnsi="DejaVu Sans Mono" w:cs="DejaVu Sans Mono"/>
          <w:color w:val="10C26F"/>
          <w:sz w:val="26"/>
          <w:szCs w:val="26"/>
          <w:bdr w:val="none" w:sz="0" w:space="0" w:color="auto" w:frame="1"/>
          <w:shd w:val="clear" w:color="auto" w:fill="272822"/>
        </w:rPr>
      </w:pPr>
      <w:r w:rsidRPr="00F70194">
        <w:rPr>
          <w:rStyle w:val="z-source"/>
          <w:rFonts w:ascii="DejaVu Sans Mono" w:eastAsiaTheme="majorEastAsia" w:hAnsi="DejaVu Sans Mono" w:cs="DejaVu Sans Mono"/>
          <w:color w:val="10C26F"/>
          <w:sz w:val="26"/>
          <w:szCs w:val="26"/>
          <w:bdr w:val="none" w:sz="0" w:space="0" w:color="auto" w:frame="1"/>
          <w:shd w:val="clear" w:color="auto" w:fill="272822"/>
        </w:rPr>
        <w:t xml:space="preserve">  </w:t>
      </w:r>
      <w:r w:rsidR="00882A82" w:rsidRPr="00F70194">
        <w:rPr>
          <w:rStyle w:val="z-keyword"/>
          <w:rFonts w:ascii="DejaVu Sans Mono" w:hAnsi="DejaVu Sans Mono" w:cs="DejaVu Sans Mono"/>
          <w:color w:val="E3371E"/>
          <w:sz w:val="26"/>
          <w:szCs w:val="26"/>
          <w:bdr w:val="none" w:sz="0" w:space="0" w:color="auto" w:frame="1"/>
          <w:shd w:val="clear" w:color="auto" w:fill="272822"/>
        </w:rPr>
        <w:t>STA</w:t>
      </w:r>
      <w:r w:rsidRPr="00F70194">
        <w:rPr>
          <w:rStyle w:val="z-source"/>
          <w:rFonts w:ascii="DejaVu Sans Mono" w:eastAsiaTheme="majorEastAsia" w:hAnsi="DejaVu Sans Mono" w:cs="DejaVu Sans Mono"/>
          <w:color w:val="10C26F"/>
          <w:sz w:val="26"/>
          <w:szCs w:val="26"/>
          <w:bdr w:val="none" w:sz="0" w:space="0" w:color="auto" w:frame="1"/>
          <w:shd w:val="clear" w:color="auto" w:fill="272822"/>
        </w:rPr>
        <w:t xml:space="preserve"> </w:t>
      </w:r>
      <w:r w:rsidR="00882A82" w:rsidRPr="00F70194">
        <w:rPr>
          <w:rStyle w:val="z-source"/>
          <w:rFonts w:ascii="DejaVu Sans Mono" w:eastAsiaTheme="majorEastAsia" w:hAnsi="DejaVu Sans Mono" w:cs="DejaVu Sans Mono"/>
          <w:color w:val="10C26F"/>
          <w:sz w:val="26"/>
          <w:szCs w:val="26"/>
          <w:bdr w:val="none" w:sz="0" w:space="0" w:color="auto" w:frame="1"/>
          <w:shd w:val="clear" w:color="auto" w:fill="272822"/>
        </w:rPr>
        <w:t>OAMADDR</w:t>
      </w:r>
    </w:p>
    <w:p w14:paraId="0BD1B01E" w14:textId="2E813DC3" w:rsidR="00882A82" w:rsidRPr="00F70194" w:rsidRDefault="00AC466E" w:rsidP="00F70194">
      <w:pPr>
        <w:pStyle w:val="HTMLPreformatted"/>
        <w:shd w:val="clear" w:color="auto" w:fill="272822"/>
        <w:spacing w:before="60" w:after="60"/>
        <w:rPr>
          <w:rStyle w:val="z-source"/>
          <w:rFonts w:ascii="DejaVu Sans Mono" w:eastAsiaTheme="majorEastAsia" w:hAnsi="DejaVu Sans Mono" w:cs="DejaVu Sans Mono"/>
          <w:color w:val="07E2FA"/>
          <w:sz w:val="26"/>
          <w:szCs w:val="26"/>
          <w:bdr w:val="none" w:sz="0" w:space="0" w:color="auto" w:frame="1"/>
          <w:shd w:val="clear" w:color="auto" w:fill="272822"/>
        </w:rPr>
      </w:pPr>
      <w:r w:rsidRPr="00F70194">
        <w:rPr>
          <w:rStyle w:val="z-source"/>
          <w:rFonts w:ascii="DejaVu Sans Mono" w:eastAsiaTheme="majorEastAsia" w:hAnsi="DejaVu Sans Mono" w:cs="DejaVu Sans Mono"/>
          <w:color w:val="10C26F"/>
          <w:sz w:val="26"/>
          <w:szCs w:val="26"/>
          <w:bdr w:val="none" w:sz="0" w:space="0" w:color="auto" w:frame="1"/>
          <w:shd w:val="clear" w:color="auto" w:fill="272822"/>
        </w:rPr>
        <w:t xml:space="preserve">  </w:t>
      </w:r>
      <w:r w:rsidR="00882A82" w:rsidRPr="00F70194">
        <w:rPr>
          <w:rStyle w:val="z-keyword"/>
          <w:rFonts w:ascii="DejaVu Sans Mono" w:hAnsi="DejaVu Sans Mono" w:cs="DejaVu Sans Mono"/>
          <w:color w:val="E3371E"/>
          <w:sz w:val="26"/>
          <w:szCs w:val="26"/>
          <w:bdr w:val="none" w:sz="0" w:space="0" w:color="auto" w:frame="1"/>
          <w:shd w:val="clear" w:color="auto" w:fill="272822"/>
        </w:rPr>
        <w:t>LDA</w:t>
      </w:r>
      <w:r w:rsidRPr="00F70194">
        <w:rPr>
          <w:rStyle w:val="z-source"/>
          <w:rFonts w:ascii="DejaVu Sans Mono" w:eastAsiaTheme="majorEastAsia" w:hAnsi="DejaVu Sans Mono" w:cs="DejaVu Sans Mono"/>
          <w:color w:val="10C26F"/>
          <w:sz w:val="26"/>
          <w:szCs w:val="26"/>
          <w:bdr w:val="none" w:sz="0" w:space="0" w:color="auto" w:frame="1"/>
          <w:shd w:val="clear" w:color="auto" w:fill="272822"/>
        </w:rPr>
        <w:t xml:space="preserve"> </w:t>
      </w:r>
      <w:r w:rsidR="00882A82" w:rsidRPr="00F70194">
        <w:rPr>
          <w:rStyle w:val="z-source"/>
          <w:rFonts w:ascii="DejaVu Sans Mono" w:eastAsiaTheme="majorEastAsia" w:hAnsi="DejaVu Sans Mono" w:cs="DejaVu Sans Mono"/>
          <w:color w:val="FF7A48"/>
          <w:sz w:val="26"/>
          <w:szCs w:val="26"/>
          <w:bdr w:val="none" w:sz="0" w:space="0" w:color="auto" w:frame="1"/>
          <w:shd w:val="clear" w:color="auto" w:fill="272822"/>
        </w:rPr>
        <w:t>#</w:t>
      </w:r>
      <w:r w:rsidR="00882A82" w:rsidRPr="00F70194">
        <w:rPr>
          <w:rStyle w:val="z-constant"/>
          <w:rFonts w:ascii="DejaVu Sans Mono" w:hAnsi="DejaVu Sans Mono" w:cs="DejaVu Sans Mono"/>
          <w:color w:val="07E2FA"/>
          <w:sz w:val="26"/>
          <w:szCs w:val="26"/>
          <w:bdr w:val="none" w:sz="0" w:space="0" w:color="auto" w:frame="1"/>
          <w:shd w:val="clear" w:color="auto" w:fill="272822"/>
        </w:rPr>
        <w:t>$02</w:t>
      </w:r>
    </w:p>
    <w:p w14:paraId="065E2D51" w14:textId="191CC3B2" w:rsidR="00882A82" w:rsidRPr="00F70194" w:rsidRDefault="00AC466E" w:rsidP="00F70194">
      <w:pPr>
        <w:pStyle w:val="HTMLPreformatted"/>
        <w:shd w:val="clear" w:color="auto" w:fill="272822"/>
        <w:spacing w:before="60" w:after="60"/>
        <w:rPr>
          <w:rStyle w:val="z-source"/>
          <w:rFonts w:ascii="DejaVu Sans Mono" w:eastAsiaTheme="majorEastAsia" w:hAnsi="DejaVu Sans Mono" w:cs="DejaVu Sans Mono"/>
          <w:color w:val="10C26F"/>
          <w:sz w:val="26"/>
          <w:szCs w:val="26"/>
          <w:bdr w:val="none" w:sz="0" w:space="0" w:color="auto" w:frame="1"/>
          <w:shd w:val="clear" w:color="auto" w:fill="272822"/>
        </w:rPr>
      </w:pPr>
      <w:r w:rsidRPr="00F70194">
        <w:rPr>
          <w:rStyle w:val="z-source"/>
          <w:rFonts w:ascii="DejaVu Sans Mono" w:eastAsiaTheme="majorEastAsia" w:hAnsi="DejaVu Sans Mono" w:cs="DejaVu Sans Mono"/>
          <w:color w:val="10C26F"/>
          <w:sz w:val="26"/>
          <w:szCs w:val="26"/>
          <w:bdr w:val="none" w:sz="0" w:space="0" w:color="auto" w:frame="1"/>
          <w:shd w:val="clear" w:color="auto" w:fill="272822"/>
        </w:rPr>
        <w:t xml:space="preserve">  </w:t>
      </w:r>
      <w:r w:rsidR="00882A82" w:rsidRPr="00F70194">
        <w:rPr>
          <w:rStyle w:val="z-keyword"/>
          <w:rFonts w:ascii="DejaVu Sans Mono" w:hAnsi="DejaVu Sans Mono" w:cs="DejaVu Sans Mono"/>
          <w:color w:val="E3371E"/>
          <w:sz w:val="26"/>
          <w:szCs w:val="26"/>
          <w:bdr w:val="none" w:sz="0" w:space="0" w:color="auto" w:frame="1"/>
          <w:shd w:val="clear" w:color="auto" w:fill="272822"/>
        </w:rPr>
        <w:t>STA</w:t>
      </w:r>
      <w:r w:rsidRPr="00F70194">
        <w:rPr>
          <w:rStyle w:val="z-source"/>
          <w:rFonts w:ascii="DejaVu Sans Mono" w:eastAsiaTheme="majorEastAsia" w:hAnsi="DejaVu Sans Mono" w:cs="DejaVu Sans Mono"/>
          <w:color w:val="10C26F"/>
          <w:sz w:val="26"/>
          <w:szCs w:val="26"/>
          <w:bdr w:val="none" w:sz="0" w:space="0" w:color="auto" w:frame="1"/>
          <w:shd w:val="clear" w:color="auto" w:fill="272822"/>
        </w:rPr>
        <w:t xml:space="preserve"> </w:t>
      </w:r>
      <w:r w:rsidR="00882A82" w:rsidRPr="00F70194">
        <w:rPr>
          <w:rStyle w:val="z-source"/>
          <w:rFonts w:ascii="DejaVu Sans Mono" w:eastAsiaTheme="majorEastAsia" w:hAnsi="DejaVu Sans Mono" w:cs="DejaVu Sans Mono"/>
          <w:color w:val="10C26F"/>
          <w:sz w:val="26"/>
          <w:szCs w:val="26"/>
          <w:bdr w:val="none" w:sz="0" w:space="0" w:color="auto" w:frame="1"/>
          <w:shd w:val="clear" w:color="auto" w:fill="272822"/>
        </w:rPr>
        <w:t>OAMDMA</w:t>
      </w:r>
    </w:p>
    <w:p w14:paraId="65FD3BAA" w14:textId="59C5FB49" w:rsidR="00882A82" w:rsidRPr="00F70194" w:rsidRDefault="00AC466E" w:rsidP="00F70194">
      <w:pPr>
        <w:pStyle w:val="HTMLPreformatted"/>
        <w:shd w:val="clear" w:color="auto" w:fill="272822"/>
        <w:spacing w:before="60" w:after="60"/>
        <w:rPr>
          <w:rStyle w:val="z-source"/>
          <w:rFonts w:ascii="DejaVu Sans Mono" w:eastAsiaTheme="majorEastAsia" w:hAnsi="DejaVu Sans Mono" w:cs="DejaVu Sans Mono"/>
          <w:color w:val="E3371E"/>
          <w:sz w:val="26"/>
          <w:szCs w:val="26"/>
          <w:bdr w:val="none" w:sz="0" w:space="0" w:color="auto" w:frame="1"/>
          <w:shd w:val="clear" w:color="auto" w:fill="272822"/>
        </w:rPr>
      </w:pPr>
      <w:r w:rsidRPr="00F70194">
        <w:rPr>
          <w:rStyle w:val="z-source"/>
          <w:rFonts w:ascii="DejaVu Sans Mono" w:eastAsiaTheme="majorEastAsia" w:hAnsi="DejaVu Sans Mono" w:cs="DejaVu Sans Mono"/>
          <w:color w:val="10C26F"/>
          <w:sz w:val="26"/>
          <w:szCs w:val="26"/>
          <w:bdr w:val="none" w:sz="0" w:space="0" w:color="auto" w:frame="1"/>
          <w:shd w:val="clear" w:color="auto" w:fill="272822"/>
        </w:rPr>
        <w:t xml:space="preserve">  </w:t>
      </w:r>
      <w:r w:rsidR="00882A82" w:rsidRPr="00F70194">
        <w:rPr>
          <w:rStyle w:val="z-keyword"/>
          <w:rFonts w:ascii="DejaVu Sans Mono" w:hAnsi="DejaVu Sans Mono" w:cs="DejaVu Sans Mono"/>
          <w:color w:val="E3371E"/>
          <w:sz w:val="26"/>
          <w:szCs w:val="26"/>
          <w:bdr w:val="none" w:sz="0" w:space="0" w:color="auto" w:frame="1"/>
          <w:shd w:val="clear" w:color="auto" w:fill="272822"/>
        </w:rPr>
        <w:t>RTI</w:t>
      </w:r>
    </w:p>
    <w:p w14:paraId="3EE6CE49" w14:textId="77777777" w:rsidR="00882A82" w:rsidRPr="00F70194" w:rsidRDefault="00882A82" w:rsidP="00F70194">
      <w:pPr>
        <w:pStyle w:val="HTMLPreformatted"/>
        <w:shd w:val="clear" w:color="auto" w:fill="272822"/>
        <w:spacing w:before="60" w:after="60"/>
        <w:rPr>
          <w:rStyle w:val="z-source"/>
          <w:rFonts w:ascii="DejaVu Sans Mono" w:eastAsiaTheme="majorEastAsia" w:hAnsi="DejaVu Sans Mono" w:cs="DejaVu Sans Mono"/>
          <w:color w:val="10C26F"/>
          <w:sz w:val="26"/>
          <w:szCs w:val="26"/>
          <w:bdr w:val="none" w:sz="0" w:space="0" w:color="auto" w:frame="1"/>
          <w:shd w:val="clear" w:color="auto" w:fill="272822"/>
        </w:rPr>
      </w:pPr>
      <w:r w:rsidRPr="00F70194">
        <w:rPr>
          <w:rStyle w:val="z-keyword"/>
          <w:rFonts w:ascii="DejaVu Sans Mono" w:hAnsi="DejaVu Sans Mono" w:cs="DejaVu Sans Mono"/>
          <w:color w:val="10C26F"/>
          <w:sz w:val="26"/>
          <w:szCs w:val="26"/>
          <w:bdr w:val="none" w:sz="0" w:space="0" w:color="auto" w:frame="1"/>
          <w:shd w:val="clear" w:color="auto" w:fill="272822"/>
        </w:rPr>
        <w:t>.endproc</w:t>
      </w:r>
    </w:p>
    <w:p w14:paraId="144D894E" w14:textId="77777777" w:rsidR="00B01BDA" w:rsidRDefault="00B01BDA">
      <w:pPr>
        <w:widowControl/>
        <w:kinsoku/>
        <w:overflowPunct/>
        <w:autoSpaceDE/>
        <w:autoSpaceDN/>
        <w:spacing w:before="0" w:after="160" w:line="259" w:lineRule="auto"/>
        <w:ind w:firstLine="0"/>
        <w:jc w:val="left"/>
      </w:pPr>
      <w:r>
        <w:br w:type="page"/>
      </w:r>
    </w:p>
    <w:p w14:paraId="3784A514" w14:textId="78A60653" w:rsidR="00882A82" w:rsidRPr="00206ACB" w:rsidRDefault="00882A82" w:rsidP="00C0791D">
      <w:r w:rsidRPr="00206ACB">
        <w:lastRenderedPageBreak/>
        <w:t>A</w:t>
      </w:r>
      <w:r w:rsidR="00AC466E" w:rsidRPr="00206ACB">
        <w:t xml:space="preserve"> </w:t>
      </w:r>
      <w:r w:rsidRPr="00206ACB">
        <w:t>quick</w:t>
      </w:r>
      <w:r w:rsidR="00AC466E" w:rsidRPr="00206ACB">
        <w:t xml:space="preserve"> </w:t>
      </w:r>
      <w:r w:rsidRPr="00206ACB">
        <w:t>review</w:t>
      </w:r>
      <w:r w:rsidR="00AC466E" w:rsidRPr="00206ACB">
        <w:t xml:space="preserve"> </w:t>
      </w:r>
      <w:r w:rsidRPr="00206ACB">
        <w:t>of</w:t>
      </w:r>
      <w:r w:rsidR="00AC466E" w:rsidRPr="00206ACB">
        <w:t xml:space="preserve"> </w:t>
      </w:r>
      <w:r w:rsidRPr="00206ACB">
        <w:t>the</w:t>
      </w:r>
      <w:r w:rsidR="00AC466E" w:rsidRPr="00206ACB">
        <w:t xml:space="preserve"> </w:t>
      </w:r>
      <w:r w:rsidRPr="00206ACB">
        <w:t>assembly</w:t>
      </w:r>
      <w:r w:rsidR="00AC466E" w:rsidRPr="00206ACB">
        <w:t xml:space="preserve"> </w:t>
      </w:r>
      <w:r w:rsidRPr="00206ACB">
        <w:t>we</w:t>
      </w:r>
      <w:r w:rsidR="00AC466E" w:rsidRPr="00206ACB">
        <w:t xml:space="preserve"> </w:t>
      </w:r>
      <w:r w:rsidRPr="00206ACB">
        <w:t>learned</w:t>
      </w:r>
      <w:r w:rsidR="00AC466E" w:rsidRPr="00206ACB">
        <w:t xml:space="preserve"> </w:t>
      </w:r>
      <w:r w:rsidRPr="00206ACB">
        <w:t>back</w:t>
      </w:r>
      <w:r w:rsidR="00AC466E" w:rsidRPr="00206ACB">
        <w:t xml:space="preserve"> </w:t>
      </w:r>
      <w:r w:rsidRPr="00206ACB">
        <w:t>in</w:t>
      </w:r>
      <w:r w:rsidR="00AC466E" w:rsidRPr="00206ACB">
        <w:t xml:space="preserve"> </w:t>
      </w:r>
      <w:hyperlink r:id="rId98" w:history="1">
        <w:r w:rsidRPr="00206ACB">
          <w:rPr>
            <w:rStyle w:val="Hyperlink"/>
            <w:rFonts w:cstheme="minorHAnsi"/>
            <w:color w:val="82642B"/>
            <w:szCs w:val="26"/>
          </w:rPr>
          <w:t>Chapter</w:t>
        </w:r>
        <w:r w:rsidR="00AC466E" w:rsidRPr="00206ACB">
          <w:rPr>
            <w:rStyle w:val="Hyperlink"/>
            <w:rFonts w:cstheme="minorHAnsi"/>
            <w:color w:val="82642B"/>
            <w:szCs w:val="26"/>
          </w:rPr>
          <w:t xml:space="preserve"> </w:t>
        </w:r>
        <w:r w:rsidRPr="00206ACB">
          <w:rPr>
            <w:rStyle w:val="Hyperlink"/>
            <w:rFonts w:cstheme="minorHAnsi"/>
            <w:color w:val="82642B"/>
            <w:szCs w:val="26"/>
          </w:rPr>
          <w:t>5</w:t>
        </w:r>
      </w:hyperlink>
      <w:r w:rsidR="00AC466E" w:rsidRPr="00206ACB">
        <w:t xml:space="preserve"> </w:t>
      </w:r>
      <w:r w:rsidRPr="00206ACB">
        <w:t>is</w:t>
      </w:r>
      <w:r w:rsidR="00AC466E" w:rsidRPr="00206ACB">
        <w:t xml:space="preserve"> </w:t>
      </w:r>
      <w:r w:rsidRPr="00206ACB">
        <w:t>in</w:t>
      </w:r>
      <w:r w:rsidR="00AC466E" w:rsidRPr="00206ACB">
        <w:t xml:space="preserve"> </w:t>
      </w:r>
      <w:r w:rsidRPr="00206ACB">
        <w:t>order.</w:t>
      </w:r>
      <w:r w:rsidR="00AC466E" w:rsidRPr="00206ACB">
        <w:t xml:space="preserve"> </w:t>
      </w:r>
      <w:r w:rsidRPr="00206ACB">
        <w:t>On</w:t>
      </w:r>
      <w:r w:rsidR="00AC466E" w:rsidRPr="00206ACB">
        <w:t xml:space="preserve"> </w:t>
      </w:r>
      <w:r w:rsidRPr="00206ACB">
        <w:t>line</w:t>
      </w:r>
      <w:r w:rsidR="00AC466E" w:rsidRPr="00206ACB">
        <w:t xml:space="preserve"> </w:t>
      </w:r>
      <w:r w:rsidRPr="00206ACB">
        <w:t>2,</w:t>
      </w:r>
      <w:r w:rsidR="00AC466E" w:rsidRPr="00206ACB">
        <w:t xml:space="preserve"> </w:t>
      </w:r>
      <w:r w:rsidRPr="00206ACB">
        <w:t>we</w:t>
      </w:r>
      <w:r w:rsidR="00AC466E" w:rsidRPr="00206ACB">
        <w:t xml:space="preserve"> </w:t>
      </w:r>
      <w:r w:rsidRPr="00206ACB">
        <w:t>load</w:t>
      </w:r>
      <w:r w:rsidR="00AC466E" w:rsidRPr="00206ACB">
        <w:t xml:space="preserve"> </w:t>
      </w:r>
      <w:r w:rsidRPr="00206ACB">
        <w:t>the</w:t>
      </w:r>
      <w:r w:rsidR="00AC466E" w:rsidRPr="00206ACB">
        <w:t xml:space="preserve"> </w:t>
      </w:r>
      <w:r w:rsidRPr="00206ACB">
        <w:rPr>
          <w:rStyle w:val="Emphasis"/>
          <w:rFonts w:eastAsiaTheme="majorEastAsia" w:cstheme="minorHAnsi"/>
          <w:color w:val="111111"/>
          <w:szCs w:val="26"/>
        </w:rPr>
        <w:t>literal</w:t>
      </w:r>
      <w:r w:rsidR="00AC466E" w:rsidRPr="00206ACB">
        <w:t xml:space="preserve"> </w:t>
      </w:r>
      <w:r w:rsidRPr="00206ACB">
        <w:t>value</w:t>
      </w:r>
      <w:r w:rsidR="00AC466E" w:rsidRPr="00206ACB">
        <w:t xml:space="preserve"> </w:t>
      </w:r>
      <w:r w:rsidRPr="00206ACB">
        <w:t>zero</w:t>
      </w:r>
      <w:r w:rsidR="00AC466E" w:rsidRPr="00206ACB">
        <w:t xml:space="preserve"> </w:t>
      </w:r>
      <w:r w:rsidRPr="00206ACB">
        <w:t>into</w:t>
      </w:r>
      <w:r w:rsidR="00AC466E" w:rsidRPr="00206ACB">
        <w:t xml:space="preserve"> </w:t>
      </w:r>
      <w:r w:rsidRPr="00206ACB">
        <w:t>the</w:t>
      </w:r>
      <w:r w:rsidR="00AC466E" w:rsidRPr="00206ACB">
        <w:t xml:space="preserve"> </w:t>
      </w:r>
      <w:r w:rsidRPr="00206ACB">
        <w:t>accumulator.</w:t>
      </w:r>
      <w:r w:rsidR="00AC466E" w:rsidRPr="00206ACB">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case</w:t>
      </w:r>
      <w:r w:rsidR="00AC466E" w:rsidRPr="00206ACB">
        <w:rPr>
          <w:rStyle w:val="marginnote"/>
          <w:rFonts w:cstheme="minorHAnsi"/>
          <w:color w:val="111111"/>
          <w:szCs w:val="26"/>
        </w:rPr>
        <w:t xml:space="preserve"> </w:t>
      </w:r>
      <w:r w:rsidRPr="00206ACB">
        <w:rPr>
          <w:rStyle w:val="marginnote"/>
          <w:rFonts w:cstheme="minorHAnsi"/>
          <w:color w:val="111111"/>
          <w:szCs w:val="26"/>
        </w:rPr>
        <w:t>you've</w:t>
      </w:r>
      <w:r w:rsidR="00AC466E" w:rsidRPr="00206ACB">
        <w:rPr>
          <w:rStyle w:val="marginnote"/>
          <w:rFonts w:cstheme="minorHAnsi"/>
          <w:color w:val="111111"/>
          <w:szCs w:val="26"/>
        </w:rPr>
        <w:t xml:space="preserve"> </w:t>
      </w:r>
      <w:r w:rsidRPr="00206ACB">
        <w:rPr>
          <w:rStyle w:val="marginnote"/>
          <w:rFonts w:cstheme="minorHAnsi"/>
          <w:color w:val="111111"/>
          <w:szCs w:val="26"/>
        </w:rPr>
        <w:t>forgotten:</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number</w:t>
      </w:r>
      <w:r w:rsidR="00AC466E" w:rsidRPr="00206ACB">
        <w:rPr>
          <w:rStyle w:val="marginnote"/>
          <w:rFonts w:cstheme="minorHAnsi"/>
          <w:color w:val="111111"/>
          <w:szCs w:val="26"/>
        </w:rPr>
        <w:t xml:space="preserve"> </w:t>
      </w:r>
      <w:r w:rsidRPr="00206ACB">
        <w:rPr>
          <w:rStyle w:val="marginnote"/>
          <w:rFonts w:cstheme="minorHAnsi"/>
          <w:color w:val="111111"/>
          <w:szCs w:val="26"/>
        </w:rPr>
        <w:t>given</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instruction</w:t>
      </w:r>
      <w:r w:rsidR="00AC466E" w:rsidRPr="00206ACB">
        <w:rPr>
          <w:rStyle w:val="marginnote"/>
          <w:rFonts w:cstheme="minorHAnsi"/>
          <w:color w:val="111111"/>
          <w:szCs w:val="26"/>
        </w:rPr>
        <w:t xml:space="preserve"> </w:t>
      </w:r>
      <w:r w:rsidRPr="00206ACB">
        <w:rPr>
          <w:rStyle w:val="marginnote"/>
          <w:rFonts w:cstheme="minorHAnsi"/>
          <w:color w:val="111111"/>
          <w:szCs w:val="26"/>
        </w:rPr>
        <w:t>like</w:t>
      </w:r>
      <w:r w:rsidR="00AC466E" w:rsidRPr="00206ACB">
        <w:rPr>
          <w:rStyle w:val="marginnote"/>
          <w:rFonts w:cstheme="minorHAnsi"/>
          <w:color w:val="111111"/>
          <w:szCs w:val="26"/>
        </w:rPr>
        <w:t xml:space="preserve"> </w:t>
      </w:r>
      <w:r w:rsidRPr="009A2EDA">
        <w:rPr>
          <w:rStyle w:val="QuoteChar"/>
        </w:rPr>
        <w:t>LDA</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r w:rsidRPr="00206ACB">
        <w:rPr>
          <w:rStyle w:val="marginnote"/>
          <w:rFonts w:cstheme="minorHAnsi"/>
          <w:color w:val="111111"/>
          <w:szCs w:val="26"/>
        </w:rPr>
        <w:t>default,</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memory</w:t>
      </w:r>
      <w:r w:rsidR="00AC466E" w:rsidRPr="00206ACB">
        <w:rPr>
          <w:rStyle w:val="marginnote"/>
          <w:rFonts w:cstheme="minorHAnsi"/>
          <w:color w:val="111111"/>
          <w:szCs w:val="26"/>
        </w:rPr>
        <w:t xml:space="preserve"> </w:t>
      </w:r>
      <w:r w:rsidRPr="00206ACB">
        <w:rPr>
          <w:rStyle w:val="marginnote"/>
          <w:rFonts w:cstheme="minorHAnsi"/>
          <w:color w:val="111111"/>
          <w:szCs w:val="26"/>
        </w:rPr>
        <w:t>address.</w:t>
      </w:r>
      <w:r w:rsidR="00AC466E" w:rsidRPr="00206ACB">
        <w:rPr>
          <w:rStyle w:val="marginnote"/>
          <w:rFonts w:cstheme="minorHAnsi"/>
          <w:color w:val="111111"/>
          <w:szCs w:val="26"/>
        </w:rPr>
        <w:t xml:space="preserve"> </w:t>
      </w:r>
      <w:r w:rsidRPr="00CB546F">
        <w:rPr>
          <w:rStyle w:val="QuoteChar"/>
        </w:rPr>
        <w:t>LDA</w:t>
      </w:r>
      <w:r w:rsidR="00AC466E" w:rsidRPr="00CB546F">
        <w:rPr>
          <w:rStyle w:val="QuoteChar"/>
        </w:rPr>
        <w:t xml:space="preserve"> </w:t>
      </w:r>
      <w:r w:rsidRPr="00CB546F">
        <w:rPr>
          <w:rStyle w:val="QuoteChar"/>
        </w:rPr>
        <w:t>$00</w:t>
      </w:r>
      <w:r w:rsidR="00AC466E" w:rsidRPr="00206ACB">
        <w:rPr>
          <w:rStyle w:val="marginnote"/>
          <w:rFonts w:cstheme="minorHAnsi"/>
          <w:color w:val="111111"/>
          <w:szCs w:val="26"/>
        </w:rPr>
        <w:t xml:space="preserve"> </w:t>
      </w:r>
      <w:r w:rsidRPr="00206ACB">
        <w:rPr>
          <w:rStyle w:val="marginnote"/>
          <w:rFonts w:cstheme="minorHAnsi"/>
          <w:color w:val="111111"/>
          <w:szCs w:val="26"/>
        </w:rPr>
        <w:t>means</w:t>
      </w:r>
      <w:r w:rsidR="00AC466E" w:rsidRPr="00206ACB">
        <w:rPr>
          <w:rStyle w:val="marginnote"/>
          <w:rFonts w:cstheme="minorHAnsi"/>
          <w:color w:val="111111"/>
          <w:szCs w:val="26"/>
        </w:rPr>
        <w:t xml:space="preserve"> </w:t>
      </w:r>
      <w:r w:rsidRPr="00206ACB">
        <w:rPr>
          <w:rStyle w:val="marginnote"/>
          <w:rFonts w:cstheme="minorHAnsi"/>
          <w:color w:val="111111"/>
          <w:szCs w:val="26"/>
        </w:rPr>
        <w:t>"load</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accumulator</w:t>
      </w:r>
      <w:r w:rsidR="00AC466E" w:rsidRPr="00206ACB">
        <w:rPr>
          <w:rStyle w:val="marginnote"/>
          <w:rFonts w:cstheme="minorHAnsi"/>
          <w:color w:val="111111"/>
          <w:szCs w:val="26"/>
        </w:rPr>
        <w:t xml:space="preserve"> </w:t>
      </w:r>
      <w:r w:rsidRPr="00206ACB">
        <w:rPr>
          <w:rStyle w:val="marginnote"/>
          <w:rFonts w:cstheme="minorHAnsi"/>
          <w:color w:val="111111"/>
          <w:szCs w:val="26"/>
        </w:rPr>
        <w:t>with</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value</w:t>
      </w:r>
      <w:r w:rsidR="00AC466E" w:rsidRPr="00206ACB">
        <w:rPr>
          <w:rStyle w:val="marginnote"/>
          <w:rFonts w:cstheme="minorHAnsi"/>
          <w:color w:val="111111"/>
          <w:szCs w:val="26"/>
        </w:rPr>
        <w:t xml:space="preserve"> </w:t>
      </w:r>
      <w:r w:rsidRPr="00206ACB">
        <w:rPr>
          <w:rStyle w:val="marginnote"/>
          <w:rFonts w:cstheme="minorHAnsi"/>
          <w:color w:val="111111"/>
          <w:szCs w:val="26"/>
        </w:rPr>
        <w:t>stored</w:t>
      </w:r>
      <w:r w:rsidR="00AC466E" w:rsidRPr="00206ACB">
        <w:rPr>
          <w:rStyle w:val="marginnote"/>
          <w:rFonts w:cstheme="minorHAnsi"/>
          <w:color w:val="111111"/>
          <w:szCs w:val="26"/>
        </w:rPr>
        <w:t xml:space="preserve"> </w:t>
      </w:r>
      <w:r w:rsidRPr="00206ACB">
        <w:rPr>
          <w:rStyle w:val="marginnote"/>
          <w:rFonts w:cstheme="minorHAnsi"/>
          <w:color w:val="111111"/>
          <w:szCs w:val="26"/>
        </w:rPr>
        <w:t>at</w:t>
      </w:r>
      <w:r w:rsidR="00AC466E" w:rsidRPr="00206ACB">
        <w:rPr>
          <w:rStyle w:val="marginnote"/>
          <w:rFonts w:cstheme="minorHAnsi"/>
          <w:color w:val="111111"/>
          <w:szCs w:val="26"/>
        </w:rPr>
        <w:t xml:space="preserve"> </w:t>
      </w:r>
      <w:r w:rsidRPr="00206ACB">
        <w:rPr>
          <w:rStyle w:val="marginnote"/>
          <w:rFonts w:cstheme="minorHAnsi"/>
          <w:color w:val="111111"/>
          <w:szCs w:val="26"/>
        </w:rPr>
        <w:t>memory</w:t>
      </w:r>
      <w:r w:rsidR="00AC466E" w:rsidRPr="00206ACB">
        <w:rPr>
          <w:rStyle w:val="marginnote"/>
          <w:rFonts w:cstheme="minorHAnsi"/>
          <w:color w:val="111111"/>
          <w:szCs w:val="26"/>
        </w:rPr>
        <w:t xml:space="preserve"> </w:t>
      </w:r>
      <w:r w:rsidRPr="00206ACB">
        <w:rPr>
          <w:rStyle w:val="marginnote"/>
          <w:rFonts w:cstheme="minorHAnsi"/>
          <w:color w:val="111111"/>
          <w:szCs w:val="26"/>
        </w:rPr>
        <w:t>address</w:t>
      </w:r>
      <w:r w:rsidR="00AC466E" w:rsidRPr="00206ACB">
        <w:rPr>
          <w:rStyle w:val="marginnote"/>
          <w:rFonts w:cstheme="minorHAnsi"/>
          <w:color w:val="111111"/>
          <w:szCs w:val="26"/>
        </w:rPr>
        <w:t xml:space="preserve"> </w:t>
      </w:r>
      <w:r w:rsidRPr="00206ACB">
        <w:rPr>
          <w:rStyle w:val="marginnote"/>
          <w:rFonts w:cstheme="minorHAnsi"/>
          <w:color w:val="111111"/>
          <w:szCs w:val="26"/>
        </w:rPr>
        <w:t>zero".</w:t>
      </w:r>
      <w:r w:rsidR="00AC466E" w:rsidRPr="00206ACB">
        <w:rPr>
          <w:rStyle w:val="marginnote"/>
          <w:rFonts w:cstheme="minorHAnsi"/>
          <w:color w:val="111111"/>
          <w:szCs w:val="26"/>
        </w:rPr>
        <w:t xml:space="preserve"> </w:t>
      </w:r>
      <w:r w:rsidRPr="00206ACB">
        <w:rPr>
          <w:rStyle w:val="marginnote"/>
          <w:rFonts w:cstheme="minorHAnsi"/>
          <w:color w:val="111111"/>
          <w:szCs w:val="26"/>
        </w:rPr>
        <w:t>Adding</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tells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assembler</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literal</w:t>
      </w:r>
      <w:r w:rsidR="00AC466E" w:rsidRPr="00206ACB">
        <w:rPr>
          <w:rStyle w:val="marginnote"/>
          <w:rFonts w:cstheme="minorHAnsi"/>
          <w:color w:val="111111"/>
          <w:szCs w:val="26"/>
        </w:rPr>
        <w:t xml:space="preserve"> </w:t>
      </w:r>
      <w:r w:rsidRPr="00206ACB">
        <w:rPr>
          <w:rStyle w:val="marginnote"/>
          <w:rFonts w:cstheme="minorHAnsi"/>
          <w:color w:val="111111"/>
          <w:szCs w:val="26"/>
        </w:rPr>
        <w:t>value,</w:t>
      </w:r>
      <w:r w:rsidR="00AC466E" w:rsidRPr="00206ACB">
        <w:rPr>
          <w:rStyle w:val="marginnote"/>
          <w:rFonts w:cstheme="minorHAnsi"/>
          <w:color w:val="111111"/>
          <w:szCs w:val="26"/>
        </w:rPr>
        <w:t xml:space="preserve"> </w:t>
      </w:r>
      <w:r w:rsidRPr="00206ACB">
        <w:rPr>
          <w:rStyle w:val="marginnote"/>
          <w:rFonts w:cstheme="minorHAnsi"/>
          <w:color w:val="111111"/>
          <w:szCs w:val="26"/>
        </w:rPr>
        <w:t>not</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memory</w:t>
      </w:r>
      <w:r w:rsidR="00AC466E" w:rsidRPr="00206ACB">
        <w:rPr>
          <w:rStyle w:val="marginnote"/>
          <w:rFonts w:cstheme="minorHAnsi"/>
          <w:color w:val="111111"/>
          <w:szCs w:val="26"/>
        </w:rPr>
        <w:t xml:space="preserve"> </w:t>
      </w:r>
      <w:r w:rsidRPr="00206ACB">
        <w:rPr>
          <w:rStyle w:val="marginnote"/>
          <w:rFonts w:cstheme="minorHAnsi"/>
          <w:color w:val="111111"/>
          <w:szCs w:val="26"/>
        </w:rPr>
        <w:t>address.</w:t>
      </w:r>
      <w:r w:rsidRPr="00206ACB">
        <w:t>On</w:t>
      </w:r>
      <w:r w:rsidR="00AC466E" w:rsidRPr="00206ACB">
        <w:t xml:space="preserve"> </w:t>
      </w:r>
      <w:r w:rsidRPr="00206ACB">
        <w:t>line</w:t>
      </w:r>
      <w:r w:rsidR="00AC466E" w:rsidRPr="00206ACB">
        <w:t xml:space="preserve"> </w:t>
      </w:r>
      <w:r w:rsidRPr="00206ACB">
        <w:t>3,</w:t>
      </w:r>
      <w:r w:rsidR="00AC466E" w:rsidRPr="00206ACB">
        <w:t xml:space="preserve"> </w:t>
      </w:r>
      <w:r w:rsidRPr="00206ACB">
        <w:t>we</w:t>
      </w:r>
      <w:r w:rsidR="00AC466E" w:rsidRPr="00206ACB">
        <w:t xml:space="preserve"> </w:t>
      </w:r>
      <w:r w:rsidRPr="00206ACB">
        <w:t>store</w:t>
      </w:r>
      <w:r w:rsidR="00AC466E" w:rsidRPr="00206ACB">
        <w:t xml:space="preserve"> </w:t>
      </w:r>
      <w:r w:rsidRPr="00206ACB">
        <w:t>(write)</w:t>
      </w:r>
      <w:r w:rsidR="00AC466E" w:rsidRPr="00206ACB">
        <w:t xml:space="preserve"> </w:t>
      </w:r>
      <w:r w:rsidRPr="00206ACB">
        <w:t>this</w:t>
      </w:r>
      <w:r w:rsidR="00AC466E" w:rsidRPr="00206ACB">
        <w:t xml:space="preserve"> </w:t>
      </w:r>
      <w:r w:rsidRPr="00206ACB">
        <w:t>zero</w:t>
      </w:r>
      <w:r w:rsidR="00AC466E" w:rsidRPr="00206ACB">
        <w:t xml:space="preserve"> </w:t>
      </w:r>
      <w:r w:rsidRPr="00206ACB">
        <w:t>to</w:t>
      </w:r>
      <w:r w:rsidR="00AC466E" w:rsidRPr="00206ACB">
        <w:t xml:space="preserve"> </w:t>
      </w:r>
      <w:r w:rsidRPr="00206ACB">
        <w:t>the</w:t>
      </w:r>
      <w:r w:rsidR="00AC466E" w:rsidRPr="00206ACB">
        <w:t xml:space="preserve"> </w:t>
      </w:r>
      <w:r w:rsidRPr="00206ACB">
        <w:t>OAMADDR</w:t>
      </w:r>
      <w:r w:rsidR="00AC466E" w:rsidRPr="00206ACB">
        <w:t xml:space="preserve"> </w:t>
      </w:r>
      <w:r w:rsidRPr="00206ACB">
        <w:t>address.</w:t>
      </w:r>
      <w:r w:rsidR="00AC466E" w:rsidRPr="00206ACB">
        <w:t xml:space="preserve"> </w:t>
      </w:r>
      <w:r w:rsidRPr="00206ACB">
        <w:t>This</w:t>
      </w:r>
      <w:r w:rsidR="00AC466E" w:rsidRPr="00206ACB">
        <w:t xml:space="preserve"> </w:t>
      </w:r>
      <w:r w:rsidRPr="00206ACB">
        <w:t>tells</w:t>
      </w:r>
      <w:r w:rsidR="00AC466E" w:rsidRPr="00206ACB">
        <w:t xml:space="preserve"> </w:t>
      </w:r>
      <w:r w:rsidRPr="00206ACB">
        <w:t>the</w:t>
      </w:r>
      <w:r w:rsidR="00AC466E" w:rsidRPr="00206ACB">
        <w:t xml:space="preserve"> </w:t>
      </w:r>
      <w:r w:rsidRPr="00206ACB">
        <w:t>PPU</w:t>
      </w:r>
      <w:r w:rsidR="00AC466E" w:rsidRPr="00206ACB">
        <w:t xml:space="preserve"> </w:t>
      </w:r>
      <w:r w:rsidRPr="00206ACB">
        <w:t>to</w:t>
      </w:r>
      <w:r w:rsidR="00AC466E" w:rsidRPr="00206ACB">
        <w:t xml:space="preserve"> </w:t>
      </w:r>
      <w:r w:rsidRPr="00206ACB">
        <w:t>prepare</w:t>
      </w:r>
      <w:r w:rsidR="00AC466E" w:rsidRPr="00206ACB">
        <w:t xml:space="preserve"> </w:t>
      </w:r>
      <w:r w:rsidRPr="00206ACB">
        <w:t>for</w:t>
      </w:r>
      <w:r w:rsidR="00AC466E" w:rsidRPr="00206ACB">
        <w:t xml:space="preserve"> </w:t>
      </w:r>
      <w:r w:rsidRPr="00206ACB">
        <w:t>a</w:t>
      </w:r>
      <w:r w:rsidR="00AC466E" w:rsidRPr="00206ACB">
        <w:t xml:space="preserve"> </w:t>
      </w:r>
      <w:r w:rsidRPr="00206ACB">
        <w:t>transfer</w:t>
      </w:r>
      <w:r w:rsidR="00AC466E" w:rsidRPr="00206ACB">
        <w:t xml:space="preserve"> </w:t>
      </w:r>
      <w:r w:rsidRPr="00206ACB">
        <w:t>to</w:t>
      </w:r>
      <w:r w:rsidR="00AC466E" w:rsidRPr="00206ACB">
        <w:t xml:space="preserve"> </w:t>
      </w:r>
      <w:r w:rsidRPr="00206ACB">
        <w:t>OAM</w:t>
      </w:r>
      <w:r w:rsidR="00AC466E" w:rsidRPr="00206ACB">
        <w:t xml:space="preserve"> </w:t>
      </w:r>
      <w:r w:rsidRPr="00206ACB">
        <w:t>starting</w:t>
      </w:r>
      <w:r w:rsidR="00AC466E" w:rsidRPr="00206ACB">
        <w:t xml:space="preserve"> </w:t>
      </w:r>
      <w:r w:rsidRPr="00206ACB">
        <w:t>at</w:t>
      </w:r>
      <w:r w:rsidR="00AC466E" w:rsidRPr="00206ACB">
        <w:t xml:space="preserve"> </w:t>
      </w:r>
      <w:r w:rsidRPr="00206ACB">
        <w:t>byte</w:t>
      </w:r>
      <w:r w:rsidR="00AC466E" w:rsidRPr="00206ACB">
        <w:t xml:space="preserve"> </w:t>
      </w:r>
      <w:r w:rsidRPr="00206ACB">
        <w:t>zero.</w:t>
      </w:r>
      <w:r w:rsidR="00AC466E" w:rsidRPr="00206ACB">
        <w:t xml:space="preserve"> </w:t>
      </w:r>
      <w:r w:rsidRPr="00206ACB">
        <w:t>Next,</w:t>
      </w:r>
      <w:r w:rsidR="00AC466E" w:rsidRPr="00206ACB">
        <w:t xml:space="preserve"> </w:t>
      </w:r>
      <w:r w:rsidRPr="00206ACB">
        <w:t>we</w:t>
      </w:r>
      <w:r w:rsidR="00AC466E" w:rsidRPr="00206ACB">
        <w:t xml:space="preserve"> </w:t>
      </w:r>
      <w:r w:rsidRPr="00206ACB">
        <w:t>load</w:t>
      </w:r>
      <w:r w:rsidR="00AC466E" w:rsidRPr="00206ACB">
        <w:t xml:space="preserve"> </w:t>
      </w:r>
      <w:r w:rsidRPr="00206ACB">
        <w:t>the</w:t>
      </w:r>
      <w:r w:rsidR="00AC466E" w:rsidRPr="00206ACB">
        <w:t xml:space="preserve"> </w:t>
      </w:r>
      <w:r w:rsidRPr="00206ACB">
        <w:t>literal</w:t>
      </w:r>
      <w:r w:rsidR="00AC466E" w:rsidRPr="00206ACB">
        <w:t xml:space="preserve"> </w:t>
      </w:r>
      <w:r w:rsidRPr="00206ACB">
        <w:t>value</w:t>
      </w:r>
      <w:r w:rsidR="00AC466E" w:rsidRPr="00206ACB">
        <w:t xml:space="preserve"> </w:t>
      </w:r>
      <w:r w:rsidRPr="00206ACB">
        <w:t>two</w:t>
      </w:r>
      <w:r w:rsidR="00AC466E" w:rsidRPr="00206ACB">
        <w:t xml:space="preserve"> </w:t>
      </w:r>
      <w:r w:rsidRPr="00206ACB">
        <w:t>into</w:t>
      </w:r>
      <w:r w:rsidR="00AC466E" w:rsidRPr="00206ACB">
        <w:t xml:space="preserve"> </w:t>
      </w:r>
      <w:r w:rsidRPr="00206ACB">
        <w:t>the</w:t>
      </w:r>
      <w:r w:rsidR="00AC466E" w:rsidRPr="00206ACB">
        <w:t xml:space="preserve"> </w:t>
      </w:r>
      <w:r w:rsidRPr="00206ACB">
        <w:t>accumulator,</w:t>
      </w:r>
      <w:r w:rsidR="00AC466E" w:rsidRPr="00206ACB">
        <w:t xml:space="preserve"> </w:t>
      </w:r>
      <w:r w:rsidRPr="00206ACB">
        <w:t>and</w:t>
      </w:r>
      <w:r w:rsidR="00AC466E" w:rsidRPr="00206ACB">
        <w:t xml:space="preserve"> </w:t>
      </w:r>
      <w:r w:rsidRPr="00206ACB">
        <w:t>write</w:t>
      </w:r>
      <w:r w:rsidR="00AC466E" w:rsidRPr="00206ACB">
        <w:t xml:space="preserve"> </w:t>
      </w:r>
      <w:r w:rsidRPr="00206ACB">
        <w:t>it</w:t>
      </w:r>
      <w:r w:rsidR="00AC466E" w:rsidRPr="00206ACB">
        <w:t xml:space="preserve"> </w:t>
      </w:r>
      <w:r w:rsidRPr="00206ACB">
        <w:t>to</w:t>
      </w:r>
      <w:r w:rsidR="00AC466E" w:rsidRPr="00206ACB">
        <w:t xml:space="preserve"> </w:t>
      </w:r>
      <w:r w:rsidRPr="00206ACB">
        <w:t>OAMDMA.</w:t>
      </w:r>
      <w:r w:rsidR="00AC466E" w:rsidRPr="00206ACB">
        <w:t xml:space="preserve"> </w:t>
      </w:r>
      <w:r w:rsidRPr="00206ACB">
        <w:t>This</w:t>
      </w:r>
      <w:r w:rsidR="00AC466E" w:rsidRPr="00206ACB">
        <w:t xml:space="preserve"> </w:t>
      </w:r>
      <w:r w:rsidRPr="00206ACB">
        <w:t>tells</w:t>
      </w:r>
      <w:r w:rsidR="00AC466E" w:rsidRPr="00206ACB">
        <w:t xml:space="preserve"> </w:t>
      </w:r>
      <w:r w:rsidRPr="00206ACB">
        <w:t>the</w:t>
      </w:r>
      <w:r w:rsidR="00AC466E" w:rsidRPr="00206ACB">
        <w:t xml:space="preserve"> </w:t>
      </w:r>
      <w:r w:rsidRPr="00206ACB">
        <w:t>PPU</w:t>
      </w:r>
      <w:r w:rsidR="00AC466E" w:rsidRPr="00206ACB">
        <w:t xml:space="preserve"> </w:t>
      </w:r>
      <w:r w:rsidRPr="00206ACB">
        <w:t>to</w:t>
      </w:r>
      <w:r w:rsidR="00AC466E" w:rsidRPr="00206ACB">
        <w:t xml:space="preserve"> </w:t>
      </w:r>
      <w:r w:rsidRPr="00206ACB">
        <w:t>initiate</w:t>
      </w:r>
      <w:r w:rsidR="00AC466E" w:rsidRPr="00206ACB">
        <w:t xml:space="preserve"> </w:t>
      </w:r>
      <w:r w:rsidRPr="00206ACB">
        <w:t>a</w:t>
      </w:r>
      <w:r w:rsidR="00AC466E" w:rsidRPr="00206ACB">
        <w:t xml:space="preserve"> </w:t>
      </w:r>
      <w:r w:rsidRPr="00206ACB">
        <w:t>high-speed</w:t>
      </w:r>
      <w:r w:rsidR="00AC466E" w:rsidRPr="00206ACB">
        <w:t xml:space="preserve"> </w:t>
      </w:r>
      <w:r w:rsidRPr="00206ACB">
        <w:t>transfer</w:t>
      </w:r>
      <w:r w:rsidR="00AC466E" w:rsidRPr="00206ACB">
        <w:t xml:space="preserve"> </w:t>
      </w:r>
      <w:r w:rsidRPr="00206ACB">
        <w:t>of</w:t>
      </w:r>
      <w:r w:rsidR="00AC466E" w:rsidRPr="00206ACB">
        <w:t xml:space="preserve"> </w:t>
      </w:r>
      <w:r w:rsidRPr="00206ACB">
        <w:t>the</w:t>
      </w:r>
      <w:r w:rsidR="00AC466E" w:rsidRPr="00206ACB">
        <w:t xml:space="preserve"> </w:t>
      </w:r>
      <w:r w:rsidRPr="00206ACB">
        <w:t>256</w:t>
      </w:r>
      <w:r w:rsidR="00AC466E" w:rsidRPr="00206ACB">
        <w:t xml:space="preserve"> </w:t>
      </w:r>
      <w:r w:rsidRPr="00206ACB">
        <w:t>bytes</w:t>
      </w:r>
      <w:r w:rsidR="00AC466E" w:rsidRPr="00206ACB">
        <w:t xml:space="preserve"> </w:t>
      </w:r>
      <w:r w:rsidRPr="00206ACB">
        <w:t>from</w:t>
      </w:r>
      <w:r w:rsidR="00AC466E" w:rsidRPr="00206ACB">
        <w:t xml:space="preserve"> </w:t>
      </w:r>
      <w:r w:rsidRPr="00206ACB">
        <w:t>$0200-$02ff</w:t>
      </w:r>
      <w:r w:rsidR="00AC466E" w:rsidRPr="00206ACB">
        <w:t xml:space="preserve"> </w:t>
      </w:r>
      <w:r w:rsidRPr="00206ACB">
        <w:t>into</w:t>
      </w:r>
      <w:r w:rsidR="00AC466E" w:rsidRPr="00206ACB">
        <w:t xml:space="preserve"> </w:t>
      </w:r>
      <w:r w:rsidRPr="00206ACB">
        <w:t>OAM.</w:t>
      </w:r>
    </w:p>
    <w:p w14:paraId="76BDD2F1" w14:textId="6E63E7F9" w:rsidR="00882A82" w:rsidRPr="00206ACB" w:rsidRDefault="00882A82" w:rsidP="00C0791D">
      <w:r w:rsidRPr="00206ACB">
        <w:t>In</w:t>
      </w:r>
      <w:r w:rsidR="00AC466E" w:rsidRPr="00206ACB">
        <w:t xml:space="preserve"> </w:t>
      </w:r>
      <w:r w:rsidRPr="00206ACB">
        <w:t>order</w:t>
      </w:r>
      <w:r w:rsidR="00AC466E" w:rsidRPr="00206ACB">
        <w:t xml:space="preserve"> </w:t>
      </w:r>
      <w:r w:rsidRPr="00206ACB">
        <w:t>to</w:t>
      </w:r>
      <w:r w:rsidR="00AC466E" w:rsidRPr="00206ACB">
        <w:t xml:space="preserve"> </w:t>
      </w:r>
      <w:r w:rsidRPr="00206ACB">
        <w:t>use</w:t>
      </w:r>
      <w:r w:rsidR="00AC466E" w:rsidRPr="00206ACB">
        <w:t xml:space="preserve"> </w:t>
      </w:r>
      <w:r w:rsidRPr="009A2EDA">
        <w:rPr>
          <w:rStyle w:val="QuoteChar"/>
        </w:rPr>
        <w:t>OAMADDR</w:t>
      </w:r>
      <w:r w:rsidR="00AC466E" w:rsidRPr="00206ACB">
        <w:t xml:space="preserve"> </w:t>
      </w:r>
      <w:r w:rsidRPr="00206ACB">
        <w:t>and</w:t>
      </w:r>
      <w:r w:rsidR="00AC466E" w:rsidRPr="00206ACB">
        <w:t xml:space="preserve"> </w:t>
      </w:r>
      <w:r w:rsidRPr="009A2EDA">
        <w:rPr>
          <w:rStyle w:val="QuoteChar"/>
        </w:rPr>
        <w:t>OAMDMA</w:t>
      </w:r>
      <w:r w:rsidR="00AC466E" w:rsidRPr="00206ACB">
        <w:t xml:space="preserve"> </w:t>
      </w:r>
      <w:r w:rsidRPr="00206ACB">
        <w:t>in</w:t>
      </w:r>
      <w:r w:rsidR="00AC466E" w:rsidRPr="00206ACB">
        <w:t xml:space="preserve"> </w:t>
      </w:r>
      <w:r w:rsidRPr="00206ACB">
        <w:t>our</w:t>
      </w:r>
      <w:r w:rsidR="00AC466E" w:rsidRPr="00206ACB">
        <w:t xml:space="preserve"> </w:t>
      </w:r>
      <w:r w:rsidRPr="00206ACB">
        <w:t>code,</w:t>
      </w:r>
      <w:r w:rsidR="00AC466E" w:rsidRPr="00206ACB">
        <w:t xml:space="preserve"> </w:t>
      </w:r>
      <w:r w:rsidRPr="00206ACB">
        <w:t>we</w:t>
      </w:r>
      <w:r w:rsidR="00AC466E" w:rsidRPr="00206ACB">
        <w:t xml:space="preserve"> </w:t>
      </w:r>
      <w:r w:rsidRPr="00206ACB">
        <w:t>need</w:t>
      </w:r>
      <w:r w:rsidR="00AC466E" w:rsidRPr="00206ACB">
        <w:t xml:space="preserve"> </w:t>
      </w:r>
      <w:r w:rsidRPr="00206ACB">
        <w:t>to</w:t>
      </w:r>
      <w:r w:rsidR="00AC466E" w:rsidRPr="00206ACB">
        <w:t xml:space="preserve"> </w:t>
      </w:r>
      <w:r w:rsidRPr="00206ACB">
        <w:t>update</w:t>
      </w:r>
      <w:r w:rsidR="00AC466E" w:rsidRPr="00206ACB">
        <w:t xml:space="preserve"> </w:t>
      </w:r>
      <w:r w:rsidRPr="00206ACB">
        <w:t>our</w:t>
      </w:r>
      <w:r w:rsidR="00AC466E" w:rsidRPr="00206ACB">
        <w:t xml:space="preserve"> </w:t>
      </w:r>
      <w:r w:rsidRPr="00206ACB">
        <w:t>constants</w:t>
      </w:r>
      <w:r w:rsidR="00AC466E" w:rsidRPr="00206ACB">
        <w:t xml:space="preserve"> </w:t>
      </w:r>
      <w:r w:rsidRPr="00206ACB">
        <w:t>file</w:t>
      </w:r>
      <w:r w:rsidR="00AC466E" w:rsidRPr="00206ACB">
        <w:t xml:space="preserve"> </w:t>
      </w:r>
      <w:r w:rsidRPr="00206ACB">
        <w:t>to</w:t>
      </w:r>
      <w:r w:rsidR="00AC466E" w:rsidRPr="00206ACB">
        <w:t xml:space="preserve"> </w:t>
      </w:r>
      <w:r w:rsidRPr="00206ACB">
        <w:t>include</w:t>
      </w:r>
      <w:r w:rsidR="00AC466E" w:rsidRPr="00206ACB">
        <w:t xml:space="preserve"> </w:t>
      </w:r>
      <w:r w:rsidRPr="00206ACB">
        <w:t>these</w:t>
      </w:r>
      <w:r w:rsidR="00AC466E" w:rsidRPr="00206ACB">
        <w:t xml:space="preserve"> </w:t>
      </w:r>
      <w:r w:rsidRPr="00206ACB">
        <w:t>new</w:t>
      </w:r>
      <w:r w:rsidR="00AC466E" w:rsidRPr="00206ACB">
        <w:t xml:space="preserve"> </w:t>
      </w:r>
      <w:r w:rsidRPr="00206ACB">
        <w:t>constants.</w:t>
      </w:r>
      <w:r w:rsidR="00AC466E" w:rsidRPr="00206ACB">
        <w:t xml:space="preserve"> </w:t>
      </w:r>
      <w:r w:rsidRPr="00206ACB">
        <w:t>Here</w:t>
      </w:r>
      <w:r w:rsidR="00AC466E" w:rsidRPr="00206ACB">
        <w:t xml:space="preserve"> </w:t>
      </w:r>
      <w:r w:rsidRPr="00206ACB">
        <w:t>is</w:t>
      </w:r>
      <w:r w:rsidR="00AC466E" w:rsidRPr="00206ACB">
        <w:t xml:space="preserve"> </w:t>
      </w:r>
      <w:r w:rsidRPr="00206ACB">
        <w:t>the</w:t>
      </w:r>
      <w:r w:rsidR="00AC466E" w:rsidRPr="00206ACB">
        <w:t xml:space="preserve"> </w:t>
      </w:r>
      <w:r w:rsidRPr="00206ACB">
        <w:t>updated</w:t>
      </w:r>
      <w:r w:rsidR="00AC466E" w:rsidRPr="00206ACB">
        <w:t xml:space="preserve"> </w:t>
      </w:r>
      <w:r w:rsidRPr="009A2EDA">
        <w:rPr>
          <w:rStyle w:val="QuoteChar"/>
        </w:rPr>
        <w:t>constants.inc</w:t>
      </w:r>
      <w:r w:rsidRPr="00206ACB">
        <w:t>:</w:t>
      </w:r>
    </w:p>
    <w:p w14:paraId="5B2EEFBA" w14:textId="77777777" w:rsidR="00B01BDA" w:rsidRPr="00613C21" w:rsidRDefault="00B01BDA" w:rsidP="00B01BD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07E2FA"/>
          <w:kern w:val="0"/>
          <w:szCs w:val="26"/>
          <w:bdr w:val="none" w:sz="0" w:space="0" w:color="auto" w:frame="1"/>
          <w:shd w:val="clear" w:color="auto" w:fill="272822"/>
          <w:lang w:eastAsia="ja-JP"/>
        </w:rPr>
      </w:pPr>
      <w:r w:rsidRPr="00613C21">
        <w:rPr>
          <w:rFonts w:ascii="DejaVu Sans Mono" w:eastAsia="Times New Roman" w:hAnsi="DejaVu Sans Mono" w:cs="DejaVu Sans Mono"/>
          <w:color w:val="10C26F"/>
          <w:kern w:val="0"/>
          <w:szCs w:val="26"/>
          <w:bdr w:val="none" w:sz="0" w:space="0" w:color="auto" w:frame="1"/>
          <w:shd w:val="clear" w:color="auto" w:fill="272822"/>
          <w:lang w:eastAsia="ja-JP"/>
        </w:rPr>
        <w:t>PPUCTRL   =</w:t>
      </w:r>
      <w:r w:rsidRPr="00613C21">
        <w:rPr>
          <w:rFonts w:ascii="DejaVu Sans Mono" w:eastAsia="Times New Roman" w:hAnsi="DejaVu Sans Mono" w:cs="DejaVu Sans Mono"/>
          <w:color w:val="07E2FA"/>
          <w:kern w:val="0"/>
          <w:szCs w:val="26"/>
          <w:bdr w:val="none" w:sz="0" w:space="0" w:color="auto" w:frame="1"/>
          <w:shd w:val="clear" w:color="auto" w:fill="272822"/>
          <w:lang w:eastAsia="ja-JP"/>
        </w:rPr>
        <w:t xml:space="preserve"> $2000</w:t>
      </w:r>
    </w:p>
    <w:p w14:paraId="32AF9D7E" w14:textId="77777777" w:rsidR="00B01BDA" w:rsidRPr="00613C21" w:rsidRDefault="00B01BDA" w:rsidP="00B01BD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07E2FA"/>
          <w:kern w:val="0"/>
          <w:szCs w:val="26"/>
          <w:bdr w:val="none" w:sz="0" w:space="0" w:color="auto" w:frame="1"/>
          <w:shd w:val="clear" w:color="auto" w:fill="272822"/>
          <w:lang w:eastAsia="ja-JP"/>
        </w:rPr>
      </w:pPr>
      <w:r w:rsidRPr="00613C21">
        <w:rPr>
          <w:rFonts w:ascii="DejaVu Sans Mono" w:eastAsia="Times New Roman" w:hAnsi="DejaVu Sans Mono" w:cs="DejaVu Sans Mono"/>
          <w:color w:val="10C26F"/>
          <w:kern w:val="0"/>
          <w:szCs w:val="26"/>
          <w:bdr w:val="none" w:sz="0" w:space="0" w:color="auto" w:frame="1"/>
          <w:shd w:val="clear" w:color="auto" w:fill="272822"/>
          <w:lang w:eastAsia="ja-JP"/>
        </w:rPr>
        <w:t>PPUMASK   =</w:t>
      </w:r>
      <w:r w:rsidRPr="00613C21">
        <w:rPr>
          <w:rFonts w:ascii="DejaVu Sans Mono" w:eastAsia="Times New Roman" w:hAnsi="DejaVu Sans Mono" w:cs="DejaVu Sans Mono"/>
          <w:color w:val="07E2FA"/>
          <w:kern w:val="0"/>
          <w:szCs w:val="26"/>
          <w:bdr w:val="none" w:sz="0" w:space="0" w:color="auto" w:frame="1"/>
          <w:shd w:val="clear" w:color="auto" w:fill="272822"/>
          <w:lang w:eastAsia="ja-JP"/>
        </w:rPr>
        <w:t xml:space="preserve"> $2001</w:t>
      </w:r>
    </w:p>
    <w:p w14:paraId="1639CC55" w14:textId="77777777" w:rsidR="00B01BDA" w:rsidRPr="00613C21" w:rsidRDefault="00B01BDA" w:rsidP="00B01BD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07E2FA"/>
          <w:kern w:val="0"/>
          <w:szCs w:val="26"/>
          <w:bdr w:val="none" w:sz="0" w:space="0" w:color="auto" w:frame="1"/>
          <w:shd w:val="clear" w:color="auto" w:fill="272822"/>
          <w:lang w:eastAsia="ja-JP"/>
        </w:rPr>
      </w:pPr>
      <w:r w:rsidRPr="00613C21">
        <w:rPr>
          <w:rFonts w:ascii="DejaVu Sans Mono" w:eastAsia="Times New Roman" w:hAnsi="DejaVu Sans Mono" w:cs="DejaVu Sans Mono"/>
          <w:color w:val="10C26F"/>
          <w:kern w:val="0"/>
          <w:szCs w:val="26"/>
          <w:bdr w:val="none" w:sz="0" w:space="0" w:color="auto" w:frame="1"/>
          <w:shd w:val="clear" w:color="auto" w:fill="272822"/>
          <w:lang w:eastAsia="ja-JP"/>
        </w:rPr>
        <w:t>PPUSTATUS =</w:t>
      </w:r>
      <w:r w:rsidRPr="00613C21">
        <w:rPr>
          <w:rFonts w:ascii="DejaVu Sans Mono" w:eastAsia="Times New Roman" w:hAnsi="DejaVu Sans Mono" w:cs="DejaVu Sans Mono"/>
          <w:color w:val="07E2FA"/>
          <w:kern w:val="0"/>
          <w:szCs w:val="26"/>
          <w:bdr w:val="none" w:sz="0" w:space="0" w:color="auto" w:frame="1"/>
          <w:shd w:val="clear" w:color="auto" w:fill="272822"/>
          <w:lang w:eastAsia="ja-JP"/>
        </w:rPr>
        <w:t xml:space="preserve"> $2002</w:t>
      </w:r>
    </w:p>
    <w:p w14:paraId="42609F63" w14:textId="77777777" w:rsidR="00B01BDA" w:rsidRPr="00B01BDA" w:rsidRDefault="00B01BDA" w:rsidP="00B01BD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07E2FA"/>
          <w:kern w:val="0"/>
          <w:szCs w:val="26"/>
          <w:bdr w:val="none" w:sz="0" w:space="0" w:color="auto" w:frame="1"/>
          <w:shd w:val="clear" w:color="auto" w:fill="272822"/>
          <w:lang w:eastAsia="ja-JP"/>
        </w:rPr>
      </w:pPr>
      <w:r w:rsidRPr="00B01BDA">
        <w:rPr>
          <w:rFonts w:ascii="DejaVu Sans Mono" w:eastAsia="Times New Roman" w:hAnsi="DejaVu Sans Mono" w:cs="DejaVu Sans Mono"/>
          <w:color w:val="10C26F"/>
          <w:kern w:val="0"/>
          <w:szCs w:val="26"/>
          <w:bdr w:val="none" w:sz="0" w:space="0" w:color="auto" w:frame="1"/>
          <w:shd w:val="clear" w:color="auto" w:fill="272822"/>
          <w:lang w:eastAsia="ja-JP"/>
        </w:rPr>
        <w:t>PPUADDR   =</w:t>
      </w:r>
      <w:r w:rsidRPr="00B01BDA">
        <w:rPr>
          <w:rFonts w:ascii="DejaVu Sans Mono" w:eastAsia="Times New Roman" w:hAnsi="DejaVu Sans Mono" w:cs="DejaVu Sans Mono"/>
          <w:color w:val="07E2FA"/>
          <w:kern w:val="0"/>
          <w:szCs w:val="26"/>
          <w:bdr w:val="none" w:sz="0" w:space="0" w:color="auto" w:frame="1"/>
          <w:shd w:val="clear" w:color="auto" w:fill="272822"/>
          <w:lang w:eastAsia="ja-JP"/>
        </w:rPr>
        <w:t xml:space="preserve"> $2006</w:t>
      </w:r>
    </w:p>
    <w:p w14:paraId="0FCF6FE3" w14:textId="77777777" w:rsidR="00B01BDA" w:rsidRPr="00B01BDA" w:rsidRDefault="00B01BDA" w:rsidP="00B01BD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07E2FA"/>
          <w:kern w:val="0"/>
          <w:szCs w:val="26"/>
          <w:lang w:eastAsia="ja-JP"/>
        </w:rPr>
      </w:pPr>
      <w:r w:rsidRPr="00B01BDA">
        <w:rPr>
          <w:rFonts w:ascii="DejaVu Sans Mono" w:eastAsia="Times New Roman" w:hAnsi="DejaVu Sans Mono" w:cs="DejaVu Sans Mono"/>
          <w:color w:val="10C26F"/>
          <w:kern w:val="0"/>
          <w:szCs w:val="26"/>
          <w:bdr w:val="none" w:sz="0" w:space="0" w:color="auto" w:frame="1"/>
          <w:shd w:val="clear" w:color="auto" w:fill="272822"/>
          <w:lang w:eastAsia="ja-JP"/>
        </w:rPr>
        <w:t>PPUDATA   =</w:t>
      </w:r>
      <w:r w:rsidRPr="00B01BDA">
        <w:rPr>
          <w:rFonts w:ascii="DejaVu Sans Mono" w:eastAsia="Times New Roman" w:hAnsi="DejaVu Sans Mono" w:cs="DejaVu Sans Mono"/>
          <w:color w:val="07E2FA"/>
          <w:kern w:val="0"/>
          <w:szCs w:val="26"/>
          <w:bdr w:val="none" w:sz="0" w:space="0" w:color="auto" w:frame="1"/>
          <w:shd w:val="clear" w:color="auto" w:fill="272822"/>
          <w:lang w:eastAsia="ja-JP"/>
        </w:rPr>
        <w:t xml:space="preserve"> $2007</w:t>
      </w:r>
    </w:p>
    <w:p w14:paraId="3B759750" w14:textId="15A8F7F6" w:rsidR="00882A82" w:rsidRPr="00B01BDA" w:rsidRDefault="00882A82" w:rsidP="00B01BDA">
      <w:pPr>
        <w:pStyle w:val="HTMLPreformatted"/>
        <w:shd w:val="clear" w:color="auto" w:fill="272822"/>
        <w:spacing w:before="60" w:after="60"/>
        <w:rPr>
          <w:rStyle w:val="z-source"/>
          <w:rFonts w:ascii="DejaVu Sans Mono" w:eastAsiaTheme="majorEastAsia" w:hAnsi="DejaVu Sans Mono" w:cs="DejaVu Sans Mono"/>
          <w:color w:val="C34D00"/>
          <w:sz w:val="26"/>
          <w:szCs w:val="26"/>
          <w:bdr w:val="none" w:sz="0" w:space="0" w:color="auto" w:frame="1"/>
          <w:shd w:val="clear" w:color="auto" w:fill="272822"/>
        </w:rPr>
      </w:pPr>
      <w:r w:rsidRPr="00B01BDA">
        <w:rPr>
          <w:rStyle w:val="z-entity"/>
          <w:rFonts w:ascii="DejaVu Sans Mono" w:hAnsi="DejaVu Sans Mono" w:cs="DejaVu Sans Mono"/>
          <w:color w:val="10C26F"/>
          <w:sz w:val="26"/>
          <w:szCs w:val="26"/>
          <w:bdr w:val="none" w:sz="0" w:space="0" w:color="auto" w:frame="1"/>
          <w:shd w:val="clear" w:color="auto" w:fill="272822"/>
        </w:rPr>
        <w:t>OAMADDR</w:t>
      </w:r>
      <w:r w:rsidR="00AC466E" w:rsidRPr="00B01BDA">
        <w:rPr>
          <w:rStyle w:val="z-source"/>
          <w:rFonts w:ascii="DejaVu Sans Mono" w:eastAsiaTheme="majorEastAsia" w:hAnsi="DejaVu Sans Mono" w:cs="DejaVu Sans Mono"/>
          <w:color w:val="10C26F"/>
          <w:sz w:val="26"/>
          <w:szCs w:val="26"/>
          <w:bdr w:val="none" w:sz="0" w:space="0" w:color="auto" w:frame="1"/>
          <w:shd w:val="clear" w:color="auto" w:fill="272822"/>
        </w:rPr>
        <w:t xml:space="preserve">   </w:t>
      </w:r>
      <w:r w:rsidRPr="00B01BDA">
        <w:rPr>
          <w:rStyle w:val="z-keyword"/>
          <w:rFonts w:ascii="DejaVu Sans Mono" w:hAnsi="DejaVu Sans Mono" w:cs="DejaVu Sans Mono"/>
          <w:color w:val="10C26F"/>
          <w:sz w:val="26"/>
          <w:szCs w:val="26"/>
          <w:bdr w:val="none" w:sz="0" w:space="0" w:color="auto" w:frame="1"/>
          <w:shd w:val="clear" w:color="auto" w:fill="272822"/>
        </w:rPr>
        <w:t>=</w:t>
      </w:r>
      <w:r w:rsidR="00AC466E" w:rsidRPr="00B01BDA">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Pr="00B01BDA">
        <w:rPr>
          <w:rStyle w:val="z-constant"/>
          <w:rFonts w:ascii="DejaVu Sans Mono" w:hAnsi="DejaVu Sans Mono" w:cs="DejaVu Sans Mono"/>
          <w:color w:val="07E2FA"/>
          <w:sz w:val="26"/>
          <w:szCs w:val="26"/>
          <w:bdr w:val="none" w:sz="0" w:space="0" w:color="auto" w:frame="1"/>
          <w:shd w:val="clear" w:color="auto" w:fill="272822"/>
        </w:rPr>
        <w:t>$2003</w:t>
      </w:r>
    </w:p>
    <w:p w14:paraId="293AA2EB" w14:textId="24E6D99A" w:rsidR="00882A82" w:rsidRPr="00B01BDA" w:rsidRDefault="00882A82" w:rsidP="00B01BDA">
      <w:pPr>
        <w:pStyle w:val="HTMLPreformatted"/>
        <w:shd w:val="clear" w:color="auto" w:fill="272822"/>
        <w:spacing w:before="60" w:after="60"/>
        <w:rPr>
          <w:rStyle w:val="z-source"/>
          <w:rFonts w:ascii="DejaVu Sans Mono" w:eastAsiaTheme="majorEastAsia" w:hAnsi="DejaVu Sans Mono" w:cs="DejaVu Sans Mono"/>
          <w:color w:val="C34D00"/>
          <w:sz w:val="26"/>
          <w:szCs w:val="26"/>
          <w:bdr w:val="none" w:sz="0" w:space="0" w:color="auto" w:frame="1"/>
          <w:shd w:val="clear" w:color="auto" w:fill="272822"/>
        </w:rPr>
      </w:pPr>
      <w:r w:rsidRPr="00B01BDA">
        <w:rPr>
          <w:rStyle w:val="z-entity"/>
          <w:rFonts w:ascii="DejaVu Sans Mono" w:hAnsi="DejaVu Sans Mono" w:cs="DejaVu Sans Mono"/>
          <w:color w:val="10C26F"/>
          <w:sz w:val="26"/>
          <w:szCs w:val="26"/>
          <w:bdr w:val="none" w:sz="0" w:space="0" w:color="auto" w:frame="1"/>
          <w:shd w:val="clear" w:color="auto" w:fill="272822"/>
        </w:rPr>
        <w:t>OAMDMA</w:t>
      </w:r>
      <w:r w:rsidR="00AC466E" w:rsidRPr="00B01BDA">
        <w:rPr>
          <w:rStyle w:val="z-source"/>
          <w:rFonts w:ascii="DejaVu Sans Mono" w:eastAsiaTheme="majorEastAsia" w:hAnsi="DejaVu Sans Mono" w:cs="DejaVu Sans Mono"/>
          <w:color w:val="10C26F"/>
          <w:sz w:val="26"/>
          <w:szCs w:val="26"/>
          <w:bdr w:val="none" w:sz="0" w:space="0" w:color="auto" w:frame="1"/>
          <w:shd w:val="clear" w:color="auto" w:fill="272822"/>
        </w:rPr>
        <w:t xml:space="preserve">    </w:t>
      </w:r>
      <w:r w:rsidRPr="00B01BDA">
        <w:rPr>
          <w:rStyle w:val="z-keyword"/>
          <w:rFonts w:ascii="DejaVu Sans Mono" w:hAnsi="DejaVu Sans Mono" w:cs="DejaVu Sans Mono"/>
          <w:color w:val="10C26F"/>
          <w:sz w:val="26"/>
          <w:szCs w:val="26"/>
          <w:bdr w:val="none" w:sz="0" w:space="0" w:color="auto" w:frame="1"/>
          <w:shd w:val="clear" w:color="auto" w:fill="272822"/>
        </w:rPr>
        <w:t>=</w:t>
      </w:r>
      <w:r w:rsidR="00AC466E" w:rsidRPr="00B01BDA">
        <w:rPr>
          <w:rStyle w:val="z-source"/>
          <w:rFonts w:ascii="DejaVu Sans Mono" w:eastAsiaTheme="majorEastAsia" w:hAnsi="DejaVu Sans Mono" w:cs="DejaVu Sans Mono"/>
          <w:color w:val="C34D00"/>
          <w:sz w:val="26"/>
          <w:szCs w:val="26"/>
          <w:bdr w:val="none" w:sz="0" w:space="0" w:color="auto" w:frame="1"/>
          <w:shd w:val="clear" w:color="auto" w:fill="272822"/>
        </w:rPr>
        <w:t xml:space="preserve"> </w:t>
      </w:r>
      <w:r w:rsidRPr="00B01BDA">
        <w:rPr>
          <w:rStyle w:val="z-constant"/>
          <w:rFonts w:ascii="DejaVu Sans Mono" w:hAnsi="DejaVu Sans Mono" w:cs="DejaVu Sans Mono"/>
          <w:color w:val="07E2FA"/>
          <w:sz w:val="26"/>
          <w:szCs w:val="26"/>
          <w:bdr w:val="none" w:sz="0" w:space="0" w:color="auto" w:frame="1"/>
          <w:shd w:val="clear" w:color="auto" w:fill="272822"/>
        </w:rPr>
        <w:t>$4014</w:t>
      </w:r>
    </w:p>
    <w:p w14:paraId="1935848E" w14:textId="214A7866" w:rsidR="00716529" w:rsidRPr="00C0791D" w:rsidRDefault="00466BF4" w:rsidP="00466BF4">
      <w:r w:rsidRPr="00466BF4">
        <w:t>We now have a reliable and automated way to keep OAM up to date. But where do our sprite graphics come from? As mentioned in the last chapter, the CHR-ROM chip in a cartridge holds two pattern tables, one for sprites and one for backgrounds. We will need to create our own pattern tables to display sprites on screen. This is where NEXXT comes in handy</w:t>
      </w:r>
      <w:r w:rsidR="00882A82" w:rsidRPr="00206ACB">
        <w:t>.</w:t>
      </w:r>
    </w:p>
    <w:p w14:paraId="1E6D5AC5" w14:textId="2A14ABCF" w:rsidR="00954864" w:rsidRPr="00206ACB" w:rsidRDefault="00954864" w:rsidP="00716529">
      <w:pPr>
        <w:pStyle w:val="Heading3"/>
        <w:rPr>
          <w:rFonts w:cstheme="minorHAnsi"/>
        </w:rPr>
      </w:pPr>
      <w:bookmarkStart w:id="124" w:name="_Toc168434242"/>
      <w:bookmarkStart w:id="125" w:name="_Toc168542753"/>
      <w:r w:rsidRPr="00206ACB">
        <w:rPr>
          <w:rFonts w:cstheme="minorHAnsi"/>
        </w:rPr>
        <w:t>Using</w:t>
      </w:r>
      <w:r w:rsidR="00AC466E" w:rsidRPr="00206ACB">
        <w:rPr>
          <w:rFonts w:cstheme="minorHAnsi"/>
        </w:rPr>
        <w:t xml:space="preserve"> </w:t>
      </w:r>
      <w:bookmarkEnd w:id="124"/>
      <w:r w:rsidR="00C0791D">
        <w:rPr>
          <w:rFonts w:cstheme="minorHAnsi"/>
        </w:rPr>
        <w:t>NEXXT</w:t>
      </w:r>
      <w:bookmarkEnd w:id="125"/>
    </w:p>
    <w:p w14:paraId="23290DEB" w14:textId="5308FC80" w:rsidR="00F73079" w:rsidRPr="00206ACB" w:rsidRDefault="00C0791D" w:rsidP="009944E9">
      <w:pPr>
        <w:pStyle w:val="NormalWeb"/>
        <w:spacing w:before="120" w:beforeAutospacing="0" w:after="120" w:afterAutospacing="0"/>
        <w:textAlignment w:val="baseline"/>
        <w:rPr>
          <w:rFonts w:cstheme="minorHAnsi"/>
          <w:color w:val="111111"/>
          <w:sz w:val="26"/>
          <w:szCs w:val="26"/>
        </w:rPr>
      </w:pPr>
      <w:r w:rsidRPr="00C0791D">
        <w:rPr>
          <w:rFonts w:cstheme="minorHAnsi"/>
          <w:color w:val="111111"/>
          <w:sz w:val="26"/>
          <w:szCs w:val="26"/>
        </w:rPr>
        <w:t>Open NEXXT. You should see a screen similar to this:</w:t>
      </w:r>
    </w:p>
    <w:p w14:paraId="5F56ED02" w14:textId="42DED632" w:rsidR="0066195C" w:rsidRPr="00206ACB" w:rsidRDefault="00C0791D" w:rsidP="00C0791D">
      <w:pPr>
        <w:ind w:firstLine="0"/>
        <w:jc w:val="center"/>
        <w:rPr>
          <w:rFonts w:cstheme="minorHAnsi"/>
          <w:szCs w:val="26"/>
        </w:rPr>
      </w:pPr>
      <w:r>
        <w:rPr>
          <w:rFonts w:cstheme="minorHAnsi"/>
          <w:noProof/>
          <w:szCs w:val="26"/>
        </w:rPr>
        <w:drawing>
          <wp:inline distT="0" distB="0" distL="0" distR="0" wp14:anchorId="79520765" wp14:editId="3A8E224E">
            <wp:extent cx="4477732" cy="3474720"/>
            <wp:effectExtent l="0" t="0" r="0" b="0"/>
            <wp:docPr id="1936859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77732" cy="3474720"/>
                    </a:xfrm>
                    <a:prstGeom prst="rect">
                      <a:avLst/>
                    </a:prstGeom>
                    <a:noFill/>
                  </pic:spPr>
                </pic:pic>
              </a:graphicData>
            </a:graphic>
          </wp:inline>
        </w:drawing>
      </w:r>
    </w:p>
    <w:p w14:paraId="7907ACAF" w14:textId="63573D1E" w:rsidR="00F73079" w:rsidRPr="00206ACB" w:rsidRDefault="00F73079" w:rsidP="00C0791D">
      <w:pPr>
        <w:ind w:firstLine="0"/>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main</w:t>
      </w:r>
      <w:r w:rsidR="00AC466E" w:rsidRPr="00206ACB">
        <w:rPr>
          <w:rFonts w:cstheme="minorHAnsi"/>
          <w:szCs w:val="26"/>
        </w:rPr>
        <w:t xml:space="preserve"> </w:t>
      </w:r>
      <w:r w:rsidRPr="00206ACB">
        <w:rPr>
          <w:rFonts w:cstheme="minorHAnsi"/>
          <w:szCs w:val="26"/>
        </w:rPr>
        <w:t>screen</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NE</w:t>
      </w:r>
      <w:r w:rsidR="00C0791D">
        <w:rPr>
          <w:rFonts w:cstheme="minorHAnsi"/>
          <w:szCs w:val="26"/>
        </w:rPr>
        <w:t>XXT</w:t>
      </w:r>
      <w:r w:rsidRPr="00206ACB">
        <w:rPr>
          <w:rFonts w:cstheme="minorHAnsi"/>
          <w:szCs w:val="26"/>
        </w:rPr>
        <w:t>.</w:t>
      </w:r>
    </w:p>
    <w:p w14:paraId="3678BE3F" w14:textId="17ACC89D" w:rsidR="00F73079" w:rsidRPr="00206ACB" w:rsidRDefault="00F73079" w:rsidP="00787DFC">
      <w:r w:rsidRPr="00206ACB">
        <w:lastRenderedPageBreak/>
        <w:t>Before</w:t>
      </w:r>
      <w:r w:rsidR="00AC466E" w:rsidRPr="00206ACB">
        <w:t xml:space="preserve"> </w:t>
      </w:r>
      <w:r w:rsidRPr="00206ACB">
        <w:t>we</w:t>
      </w:r>
      <w:r w:rsidR="00AC466E" w:rsidRPr="00206ACB">
        <w:t xml:space="preserve"> </w:t>
      </w:r>
      <w:r w:rsidRPr="00206ACB">
        <w:t>dive</w:t>
      </w:r>
      <w:r w:rsidR="00AC466E" w:rsidRPr="00206ACB">
        <w:t xml:space="preserve"> </w:t>
      </w:r>
      <w:r w:rsidRPr="00206ACB">
        <w:t>into</w:t>
      </w:r>
      <w:r w:rsidR="00AC466E" w:rsidRPr="00206ACB">
        <w:t xml:space="preserve"> </w:t>
      </w:r>
      <w:r w:rsidRPr="00206ACB">
        <w:t>creating</w:t>
      </w:r>
      <w:r w:rsidR="00AC466E" w:rsidRPr="00206ACB">
        <w:t xml:space="preserve"> </w:t>
      </w:r>
      <w:r w:rsidRPr="00206ACB">
        <w:t>sprites,</w:t>
      </w:r>
      <w:r w:rsidR="00AC466E" w:rsidRPr="00206ACB">
        <w:t xml:space="preserve"> </w:t>
      </w:r>
      <w:r w:rsidRPr="00206ACB">
        <w:t>let's</w:t>
      </w:r>
      <w:r w:rsidR="00AC466E" w:rsidRPr="00206ACB">
        <w:t xml:space="preserve"> </w:t>
      </w:r>
      <w:r w:rsidRPr="00206ACB">
        <w:t>take</w:t>
      </w:r>
      <w:r w:rsidR="00AC466E" w:rsidRPr="00206ACB">
        <w:t xml:space="preserve"> </w:t>
      </w:r>
      <w:r w:rsidRPr="00206ACB">
        <w:t>a</w:t>
      </w:r>
      <w:r w:rsidR="00AC466E" w:rsidRPr="00206ACB">
        <w:t xml:space="preserve"> </w:t>
      </w:r>
      <w:r w:rsidRPr="00206ACB">
        <w:t>quick</w:t>
      </w:r>
      <w:r w:rsidR="00AC466E" w:rsidRPr="00206ACB">
        <w:t xml:space="preserve"> </w:t>
      </w:r>
      <w:r w:rsidRPr="00206ACB">
        <w:t>tour</w:t>
      </w:r>
      <w:r w:rsidR="00AC466E" w:rsidRPr="00206ACB">
        <w:t xml:space="preserve"> </w:t>
      </w:r>
      <w:r w:rsidRPr="00206ACB">
        <w:t>of</w:t>
      </w:r>
      <w:r w:rsidR="00AC466E" w:rsidRPr="00206ACB">
        <w:t xml:space="preserve"> </w:t>
      </w:r>
      <w:r w:rsidRPr="00206ACB">
        <w:t>how</w:t>
      </w:r>
      <w:r w:rsidR="00AC466E" w:rsidRPr="00206ACB">
        <w:t xml:space="preserve"> </w:t>
      </w:r>
      <w:r w:rsidRPr="00206ACB">
        <w:t>NES</w:t>
      </w:r>
      <w:r w:rsidR="00AC466E" w:rsidRPr="00206ACB">
        <w:t xml:space="preserve"> </w:t>
      </w:r>
      <w:r w:rsidRPr="00206ACB">
        <w:t>Lightbox</w:t>
      </w:r>
      <w:r w:rsidR="00AC466E" w:rsidRPr="00206ACB">
        <w:t xml:space="preserve"> </w:t>
      </w:r>
      <w:r w:rsidRPr="00206ACB">
        <w:t>is</w:t>
      </w:r>
      <w:r w:rsidR="00AC466E" w:rsidRPr="00206ACB">
        <w:t xml:space="preserve"> </w:t>
      </w:r>
      <w:r w:rsidRPr="00206ACB">
        <w:t>organized.</w:t>
      </w:r>
      <w:r w:rsidR="00AC466E" w:rsidRPr="00206ACB">
        <w:t xml:space="preserve"> </w:t>
      </w:r>
      <w:r w:rsidRPr="00206ACB">
        <w:t>The</w:t>
      </w:r>
      <w:r w:rsidR="00AC466E" w:rsidRPr="00206ACB">
        <w:t xml:space="preserve"> </w:t>
      </w:r>
      <w:r w:rsidRPr="00206ACB">
        <w:t>large</w:t>
      </w:r>
      <w:r w:rsidR="00AC466E" w:rsidRPr="00206ACB">
        <w:t xml:space="preserve"> </w:t>
      </w:r>
      <w:r w:rsidRPr="00206ACB">
        <w:t>area</w:t>
      </w:r>
      <w:r w:rsidR="00AC466E" w:rsidRPr="00206ACB">
        <w:t xml:space="preserve"> </w:t>
      </w:r>
      <w:r w:rsidRPr="00206ACB">
        <w:t>on</w:t>
      </w:r>
      <w:r w:rsidR="00AC466E" w:rsidRPr="00206ACB">
        <w:t xml:space="preserve"> </w:t>
      </w:r>
      <w:r w:rsidRPr="00206ACB">
        <w:t>the</w:t>
      </w:r>
      <w:r w:rsidR="00AC466E" w:rsidRPr="00206ACB">
        <w:t xml:space="preserve"> </w:t>
      </w:r>
      <w:r w:rsidRPr="00206ACB">
        <w:t>left</w:t>
      </w:r>
      <w:r w:rsidR="00AC466E" w:rsidRPr="00206ACB">
        <w:t xml:space="preserve"> </w:t>
      </w:r>
      <w:r w:rsidRPr="00206ACB">
        <w:t>half</w:t>
      </w:r>
      <w:r w:rsidR="00AC466E" w:rsidRPr="00206ACB">
        <w:t xml:space="preserve"> </w:t>
      </w:r>
      <w:r w:rsidRPr="00206ACB">
        <w:t>of</w:t>
      </w:r>
      <w:r w:rsidR="00AC466E" w:rsidRPr="00206ACB">
        <w:t xml:space="preserve"> </w:t>
      </w:r>
      <w:r w:rsidRPr="00206ACB">
        <w:t>the</w:t>
      </w:r>
      <w:r w:rsidR="00AC466E" w:rsidRPr="00206ACB">
        <w:t xml:space="preserve"> </w:t>
      </w:r>
      <w:r w:rsidRPr="00206ACB">
        <w:t>screen</w:t>
      </w:r>
      <w:r w:rsidR="00AC466E" w:rsidRPr="00206ACB">
        <w:t xml:space="preserve"> </w:t>
      </w:r>
      <w:r w:rsidRPr="00206ACB">
        <w:t>is</w:t>
      </w:r>
      <w:r w:rsidR="00AC466E" w:rsidRPr="00206ACB">
        <w:t xml:space="preserve"> </w:t>
      </w:r>
      <w:r w:rsidRPr="00206ACB">
        <w:t>a</w:t>
      </w:r>
      <w:r w:rsidR="00AC466E" w:rsidRPr="00206ACB">
        <w:t xml:space="preserve"> </w:t>
      </w:r>
      <w:r w:rsidRPr="00206ACB">
        <w:t>sort</w:t>
      </w:r>
      <w:r w:rsidR="00AC466E" w:rsidRPr="00206ACB">
        <w:t xml:space="preserve"> </w:t>
      </w:r>
      <w:r w:rsidRPr="00206ACB">
        <w:t>of</w:t>
      </w:r>
      <w:r w:rsidR="00AC466E" w:rsidRPr="00206ACB">
        <w:t xml:space="preserve"> </w:t>
      </w:r>
      <w:r w:rsidRPr="00206ACB">
        <w:t>canvas</w:t>
      </w:r>
      <w:r w:rsidR="00AC466E" w:rsidRPr="00206ACB">
        <w:t xml:space="preserve"> </w:t>
      </w:r>
      <w:r w:rsidRPr="00206ACB">
        <w:t>that</w:t>
      </w:r>
      <w:r w:rsidR="00AC466E" w:rsidRPr="00206ACB">
        <w:t xml:space="preserve"> </w:t>
      </w:r>
      <w:r w:rsidRPr="00206ACB">
        <w:t>can</w:t>
      </w:r>
      <w:r w:rsidR="00AC466E" w:rsidRPr="00206ACB">
        <w:t xml:space="preserve"> </w:t>
      </w:r>
      <w:r w:rsidRPr="00206ACB">
        <w:t>be</w:t>
      </w:r>
      <w:r w:rsidR="00AC466E" w:rsidRPr="00206ACB">
        <w:t xml:space="preserve"> </w:t>
      </w:r>
      <w:r w:rsidRPr="00206ACB">
        <w:t>used</w:t>
      </w:r>
      <w:r w:rsidR="00AC466E" w:rsidRPr="00206ACB">
        <w:t xml:space="preserve"> </w:t>
      </w:r>
      <w:r w:rsidRPr="00206ACB">
        <w:t>to</w:t>
      </w:r>
      <w:r w:rsidR="00AC466E" w:rsidRPr="00206ACB">
        <w:t xml:space="preserve"> </w:t>
      </w:r>
      <w:r w:rsidRPr="00206ACB">
        <w:t>draw</w:t>
      </w:r>
      <w:r w:rsidR="00AC466E" w:rsidRPr="00206ACB">
        <w:t xml:space="preserve"> </w:t>
      </w:r>
      <w:r w:rsidRPr="00206ACB">
        <w:t>backgrounds</w:t>
      </w:r>
      <w:r w:rsidR="00AC466E" w:rsidRPr="00206ACB">
        <w:t xml:space="preserve"> </w:t>
      </w:r>
      <w:r w:rsidRPr="00206ACB">
        <w:t>using</w:t>
      </w:r>
      <w:r w:rsidR="00AC466E" w:rsidRPr="00206ACB">
        <w:t xml:space="preserve"> </w:t>
      </w:r>
      <w:r w:rsidRPr="00206ACB">
        <w:t>tiles</w:t>
      </w:r>
      <w:r w:rsidR="00AC466E" w:rsidRPr="00206ACB">
        <w:t xml:space="preserve"> </w:t>
      </w:r>
      <w:r w:rsidRPr="00206ACB">
        <w:t>from</w:t>
      </w:r>
      <w:r w:rsidR="00AC466E" w:rsidRPr="00206ACB">
        <w:t xml:space="preserve"> </w:t>
      </w:r>
      <w:r w:rsidRPr="00206ACB">
        <w:t>a</w:t>
      </w:r>
      <w:r w:rsidR="00AC466E" w:rsidRPr="00206ACB">
        <w:t xml:space="preserve"> </w:t>
      </w:r>
      <w:r w:rsidRPr="00206ACB">
        <w:t>pattern</w:t>
      </w:r>
      <w:r w:rsidR="00AC466E" w:rsidRPr="00206ACB">
        <w:t xml:space="preserve"> </w:t>
      </w:r>
      <w:r w:rsidRPr="00206ACB">
        <w:t>table.</w:t>
      </w:r>
      <w:r w:rsidR="00AC466E" w:rsidRPr="00206ACB">
        <w:t xml:space="preserve"> </w:t>
      </w:r>
      <w:r w:rsidRPr="00206ACB">
        <w:t>We</w:t>
      </w:r>
      <w:r w:rsidR="00AC466E" w:rsidRPr="00206ACB">
        <w:t xml:space="preserve"> </w:t>
      </w:r>
      <w:r w:rsidRPr="00206ACB">
        <w:t>will</w:t>
      </w:r>
      <w:r w:rsidR="00AC466E" w:rsidRPr="00206ACB">
        <w:t xml:space="preserve"> </w:t>
      </w:r>
      <w:r w:rsidRPr="00206ACB">
        <w:t>not</w:t>
      </w:r>
      <w:r w:rsidR="00AC466E" w:rsidRPr="00206ACB">
        <w:t xml:space="preserve"> </w:t>
      </w:r>
      <w:r w:rsidRPr="00206ACB">
        <w:t>use</w:t>
      </w:r>
      <w:r w:rsidR="00AC466E" w:rsidRPr="00206ACB">
        <w:t xml:space="preserve"> </w:t>
      </w:r>
      <w:r w:rsidRPr="00206ACB">
        <w:t>this</w:t>
      </w:r>
      <w:r w:rsidR="00AC466E" w:rsidRPr="00206ACB">
        <w:t xml:space="preserve"> </w:t>
      </w:r>
      <w:r w:rsidRPr="00206ACB">
        <w:t>area</w:t>
      </w:r>
      <w:r w:rsidR="00AC466E" w:rsidRPr="00206ACB">
        <w:t xml:space="preserve"> </w:t>
      </w:r>
      <w:r w:rsidRPr="00206ACB">
        <w:t>until</w:t>
      </w:r>
      <w:r w:rsidR="00AC466E" w:rsidRPr="00206ACB">
        <w:t xml:space="preserve"> </w:t>
      </w:r>
      <w:r w:rsidRPr="00206ACB">
        <w:t>we</w:t>
      </w:r>
      <w:r w:rsidR="00AC466E" w:rsidRPr="00206ACB">
        <w:t xml:space="preserve"> </w:t>
      </w:r>
      <w:r w:rsidRPr="00206ACB">
        <w:t>start</w:t>
      </w:r>
      <w:r w:rsidR="00AC466E" w:rsidRPr="00206ACB">
        <w:t xml:space="preserve"> </w:t>
      </w:r>
      <w:r w:rsidRPr="00206ACB">
        <w:t>discussing</w:t>
      </w:r>
      <w:r w:rsidR="00AC466E" w:rsidRPr="00206ACB">
        <w:t xml:space="preserve"> </w:t>
      </w:r>
      <w:r w:rsidRPr="00206ACB">
        <w:t>background</w:t>
      </w:r>
      <w:r w:rsidR="00AC466E" w:rsidRPr="00206ACB">
        <w:t xml:space="preserve"> </w:t>
      </w:r>
      <w:r w:rsidRPr="00206ACB">
        <w:t>graphics.</w:t>
      </w:r>
      <w:r w:rsidR="00AC466E" w:rsidRPr="00206ACB">
        <w:t xml:space="preserve"> </w:t>
      </w:r>
      <w:r w:rsidRPr="00206ACB">
        <w:t>The</w:t>
      </w:r>
      <w:r w:rsidR="00AC466E" w:rsidRPr="00206ACB">
        <w:t xml:space="preserve"> </w:t>
      </w:r>
      <w:r w:rsidRPr="00206ACB">
        <w:t>right</w:t>
      </w:r>
      <w:r w:rsidR="00AC466E" w:rsidRPr="00206ACB">
        <w:t xml:space="preserve"> </w:t>
      </w:r>
      <w:r w:rsidRPr="00206ACB">
        <w:t>half</w:t>
      </w:r>
      <w:r w:rsidR="00AC466E" w:rsidRPr="00206ACB">
        <w:t xml:space="preserve"> </w:t>
      </w:r>
      <w:r w:rsidRPr="00206ACB">
        <w:t>of</w:t>
      </w:r>
      <w:r w:rsidR="00AC466E" w:rsidRPr="00206ACB">
        <w:t xml:space="preserve"> </w:t>
      </w:r>
      <w:r w:rsidRPr="00206ACB">
        <w:t>the</w:t>
      </w:r>
      <w:r w:rsidR="00AC466E" w:rsidRPr="00206ACB">
        <w:t xml:space="preserve"> </w:t>
      </w:r>
      <w:r w:rsidRPr="00206ACB">
        <w:t>interface</w:t>
      </w:r>
      <w:r w:rsidR="00AC466E" w:rsidRPr="00206ACB">
        <w:t xml:space="preserve"> </w:t>
      </w:r>
      <w:r w:rsidRPr="00206ACB">
        <w:t>is</w:t>
      </w:r>
      <w:r w:rsidR="00AC466E" w:rsidRPr="00206ACB">
        <w:t xml:space="preserve"> </w:t>
      </w:r>
      <w:r w:rsidRPr="00206ACB">
        <w:t>broadly</w:t>
      </w:r>
      <w:r w:rsidR="00AC466E" w:rsidRPr="00206ACB">
        <w:t xml:space="preserve"> </w:t>
      </w:r>
      <w:r w:rsidRPr="00206ACB">
        <w:t>divided</w:t>
      </w:r>
      <w:r w:rsidR="00AC466E" w:rsidRPr="00206ACB">
        <w:t xml:space="preserve"> </w:t>
      </w:r>
      <w:r w:rsidRPr="00206ACB">
        <w:t>into</w:t>
      </w:r>
      <w:r w:rsidR="00AC466E" w:rsidRPr="00206ACB">
        <w:t xml:space="preserve"> </w:t>
      </w:r>
      <w:r w:rsidRPr="00206ACB">
        <w:t>pattern</w:t>
      </w:r>
      <w:r w:rsidR="00AC466E" w:rsidRPr="00206ACB">
        <w:t xml:space="preserve"> </w:t>
      </w:r>
      <w:r w:rsidRPr="00206ACB">
        <w:t>tables</w:t>
      </w:r>
      <w:r w:rsidR="00AC466E" w:rsidRPr="00206ACB">
        <w:t xml:space="preserve"> </w:t>
      </w:r>
      <w:r w:rsidRPr="00206ACB">
        <w:t>("Tileset")</w:t>
      </w:r>
      <w:r w:rsidR="00AC466E" w:rsidRPr="00206ACB">
        <w:t xml:space="preserve"> </w:t>
      </w:r>
      <w:r w:rsidRPr="00206ACB">
        <w:t>and</w:t>
      </w:r>
      <w:r w:rsidR="00AC466E" w:rsidRPr="00206ACB">
        <w:t xml:space="preserve"> </w:t>
      </w:r>
      <w:r w:rsidRPr="00206ACB">
        <w:t>palettes.</w:t>
      </w:r>
    </w:p>
    <w:p w14:paraId="3C219F1F" w14:textId="616EAF0D" w:rsidR="007A51DA" w:rsidRPr="00206ACB" w:rsidRDefault="00C91F99" w:rsidP="001765B3">
      <w:pPr>
        <w:ind w:firstLine="0"/>
        <w:jc w:val="center"/>
        <w:rPr>
          <w:rFonts w:cstheme="minorHAnsi"/>
          <w:szCs w:val="26"/>
        </w:rPr>
      </w:pPr>
      <w:r>
        <w:rPr>
          <w:rFonts w:cstheme="minorHAnsi"/>
          <w:noProof/>
          <w:szCs w:val="26"/>
        </w:rPr>
        <w:drawing>
          <wp:inline distT="0" distB="0" distL="0" distR="0" wp14:anchorId="06B24288" wp14:editId="4E176A16">
            <wp:extent cx="3781926" cy="4206240"/>
            <wp:effectExtent l="0" t="0" r="0" b="0"/>
            <wp:docPr id="1244984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81926" cy="4206240"/>
                    </a:xfrm>
                    <a:prstGeom prst="rect">
                      <a:avLst/>
                    </a:prstGeom>
                    <a:noFill/>
                  </pic:spPr>
                </pic:pic>
              </a:graphicData>
            </a:graphic>
          </wp:inline>
        </w:drawing>
      </w:r>
    </w:p>
    <w:p w14:paraId="5127365A" w14:textId="5F6CE7DD" w:rsidR="00F73079" w:rsidRPr="00206ACB" w:rsidRDefault="00F73079" w:rsidP="001765B3">
      <w:pPr>
        <w:ind w:firstLine="0"/>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"Tileset"</w:t>
      </w:r>
      <w:r w:rsidR="00AC466E" w:rsidRPr="00206ACB">
        <w:rPr>
          <w:rFonts w:cstheme="minorHAnsi"/>
          <w:szCs w:val="26"/>
        </w:rPr>
        <w:t xml:space="preserve"> </w:t>
      </w:r>
      <w:r w:rsidRPr="00206ACB">
        <w:rPr>
          <w:rFonts w:cstheme="minorHAnsi"/>
          <w:szCs w:val="26"/>
        </w:rPr>
        <w:t>area.</w:t>
      </w:r>
    </w:p>
    <w:p w14:paraId="685CEEC3" w14:textId="089F7E6F" w:rsidR="00F73079" w:rsidRDefault="000C0BCF" w:rsidP="009405D5">
      <w:r w:rsidRPr="000C0BCF">
        <w:t>Within the “Tileset” area, the main element is a display of a pattern table. Just below the pattern table display is a toggle switch for “Bank A / Bank B”. As mentioned before, generally one pattern table is used for sprites, and the other is used for backgrounds. The A/B switch lets you flip between the two pattern tables. The “CHR editor” button will open a separate tile editor window, to make it easier to set the contents of each tile.</w:t>
      </w:r>
    </w:p>
    <w:p w14:paraId="1D5438F1" w14:textId="2762502A" w:rsidR="000C0BCF" w:rsidRDefault="000C0BCF" w:rsidP="000C0BCF">
      <w:pPr>
        <w:ind w:firstLine="0"/>
        <w:jc w:val="center"/>
      </w:pPr>
      <w:r>
        <w:rPr>
          <w:noProof/>
        </w:rPr>
        <w:drawing>
          <wp:inline distT="0" distB="0" distL="0" distR="0" wp14:anchorId="4DD34068" wp14:editId="05910465">
            <wp:extent cx="2381250" cy="1676400"/>
            <wp:effectExtent l="0" t="0" r="0" b="0"/>
            <wp:docPr id="1548308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81250" cy="1676400"/>
                    </a:xfrm>
                    <a:prstGeom prst="rect">
                      <a:avLst/>
                    </a:prstGeom>
                    <a:noFill/>
                  </pic:spPr>
                </pic:pic>
              </a:graphicData>
            </a:graphic>
          </wp:inline>
        </w:drawing>
      </w:r>
    </w:p>
    <w:p w14:paraId="75D89EE3" w14:textId="7D715CD9" w:rsidR="000C0BCF" w:rsidRDefault="000C0BCF" w:rsidP="000C0BCF">
      <w:pPr>
        <w:ind w:firstLine="0"/>
        <w:jc w:val="center"/>
      </w:pPr>
      <w:r w:rsidRPr="000C0BCF">
        <w:t>The "View" panel.</w:t>
      </w:r>
    </w:p>
    <w:p w14:paraId="4A343053" w14:textId="2E3D1847" w:rsidR="00E47D50" w:rsidRPr="00206ACB" w:rsidRDefault="00E47D50" w:rsidP="009405D5">
      <w:r w:rsidRPr="00E47D50">
        <w:t>There is also a “View” panel, which provides the option to turn on and off a variety of grids showing the boundaries of each tile in the pattern table and in the large area on the left.</w:t>
      </w:r>
    </w:p>
    <w:p w14:paraId="0B08D3C0" w14:textId="01E077D8" w:rsidR="007A51DA" w:rsidRPr="00206ACB" w:rsidRDefault="00F43B72" w:rsidP="001765B3">
      <w:pPr>
        <w:ind w:firstLine="0"/>
        <w:jc w:val="center"/>
        <w:rPr>
          <w:rFonts w:cstheme="minorHAnsi"/>
          <w:szCs w:val="26"/>
        </w:rPr>
      </w:pPr>
      <w:r>
        <w:rPr>
          <w:rFonts w:cstheme="minorHAnsi"/>
          <w:noProof/>
          <w:szCs w:val="26"/>
        </w:rPr>
        <w:lastRenderedPageBreak/>
        <w:drawing>
          <wp:inline distT="0" distB="0" distL="0" distR="0" wp14:anchorId="794A9F9E" wp14:editId="1B625291">
            <wp:extent cx="3810000" cy="2733675"/>
            <wp:effectExtent l="0" t="0" r="0" b="0"/>
            <wp:docPr id="1954186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10000" cy="2733675"/>
                    </a:xfrm>
                    <a:prstGeom prst="rect">
                      <a:avLst/>
                    </a:prstGeom>
                    <a:noFill/>
                  </pic:spPr>
                </pic:pic>
              </a:graphicData>
            </a:graphic>
          </wp:inline>
        </w:drawing>
      </w:r>
    </w:p>
    <w:p w14:paraId="5040A766" w14:textId="2B72D4AC" w:rsidR="00F73079" w:rsidRPr="00206ACB" w:rsidRDefault="00F73079" w:rsidP="001765B3">
      <w:pPr>
        <w:ind w:firstLine="0"/>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"Palettes"</w:t>
      </w:r>
      <w:r w:rsidR="00AC466E" w:rsidRPr="00206ACB">
        <w:rPr>
          <w:rFonts w:cstheme="minorHAnsi"/>
          <w:szCs w:val="26"/>
        </w:rPr>
        <w:t xml:space="preserve"> </w:t>
      </w:r>
      <w:r w:rsidRPr="00206ACB">
        <w:rPr>
          <w:rFonts w:cstheme="minorHAnsi"/>
          <w:szCs w:val="26"/>
        </w:rPr>
        <w:t>area.</w:t>
      </w:r>
    </w:p>
    <w:p w14:paraId="5B62D7DC" w14:textId="5C893108" w:rsidR="00F73079" w:rsidRPr="00206ACB" w:rsidRDefault="00F73079" w:rsidP="009405D5">
      <w:r w:rsidRPr="00206ACB">
        <w:t>The</w:t>
      </w:r>
      <w:r w:rsidR="00AC466E" w:rsidRPr="00206ACB">
        <w:t xml:space="preserve"> </w:t>
      </w:r>
      <w:r w:rsidRPr="00206ACB">
        <w:t>"Palettes"</w:t>
      </w:r>
      <w:r w:rsidR="00AC466E" w:rsidRPr="00206ACB">
        <w:t xml:space="preserve"> </w:t>
      </w:r>
      <w:r w:rsidRPr="00206ACB">
        <w:t>area</w:t>
      </w:r>
      <w:r w:rsidR="00AC466E" w:rsidRPr="00206ACB">
        <w:t xml:space="preserve"> </w:t>
      </w:r>
      <w:r w:rsidRPr="00206ACB">
        <w:t>lets</w:t>
      </w:r>
      <w:r w:rsidR="00AC466E" w:rsidRPr="00206ACB">
        <w:t xml:space="preserve"> </w:t>
      </w:r>
      <w:r w:rsidRPr="00206ACB">
        <w:t>you</w:t>
      </w:r>
      <w:r w:rsidR="00AC466E" w:rsidRPr="00206ACB">
        <w:t xml:space="preserve"> </w:t>
      </w:r>
      <w:r w:rsidRPr="00206ACB">
        <w:t>preview</w:t>
      </w:r>
      <w:r w:rsidR="00AC466E" w:rsidRPr="00206ACB">
        <w:t xml:space="preserve"> </w:t>
      </w:r>
      <w:r w:rsidRPr="00206ACB">
        <w:t>how</w:t>
      </w:r>
      <w:r w:rsidR="00AC466E" w:rsidRPr="00206ACB">
        <w:t xml:space="preserve"> </w:t>
      </w:r>
      <w:r w:rsidRPr="00206ACB">
        <w:t>different</w:t>
      </w:r>
      <w:r w:rsidR="00AC466E" w:rsidRPr="00206ACB">
        <w:t xml:space="preserve"> </w:t>
      </w:r>
      <w:r w:rsidRPr="00206ACB">
        <w:t>palette</w:t>
      </w:r>
      <w:r w:rsidR="00AC466E" w:rsidRPr="00206ACB">
        <w:t xml:space="preserve"> </w:t>
      </w:r>
      <w:r w:rsidRPr="00206ACB">
        <w:t>choices</w:t>
      </w:r>
      <w:r w:rsidR="00AC466E" w:rsidRPr="00206ACB">
        <w:t xml:space="preserve"> </w:t>
      </w:r>
      <w:r w:rsidRPr="00206ACB">
        <w:t>will</w:t>
      </w:r>
      <w:r w:rsidR="00AC466E" w:rsidRPr="00206ACB">
        <w:t xml:space="preserve"> </w:t>
      </w:r>
      <w:r w:rsidRPr="00206ACB">
        <w:t>affect</w:t>
      </w:r>
      <w:r w:rsidR="00AC466E" w:rsidRPr="00206ACB">
        <w:t xml:space="preserve"> </w:t>
      </w:r>
      <w:r w:rsidRPr="00206ACB">
        <w:t>your</w:t>
      </w:r>
      <w:r w:rsidR="00AC466E" w:rsidRPr="00206ACB">
        <w:t xml:space="preserve"> </w:t>
      </w:r>
      <w:r w:rsidRPr="00206ACB">
        <w:t>tiles.</w:t>
      </w:r>
      <w:r w:rsidR="00AC466E" w:rsidRPr="00206ACB">
        <w:t xml:space="preserve"> </w:t>
      </w:r>
      <w:r w:rsidRPr="00206ACB">
        <w:t>There</w:t>
      </w:r>
      <w:r w:rsidR="00AC466E" w:rsidRPr="00206ACB">
        <w:t xml:space="preserve"> </w:t>
      </w:r>
      <w:r w:rsidRPr="00206ACB">
        <w:t>are</w:t>
      </w:r>
      <w:r w:rsidR="00AC466E" w:rsidRPr="00206ACB">
        <w:t xml:space="preserve"> </w:t>
      </w:r>
      <w:r w:rsidRPr="00206ACB">
        <w:t>four</w:t>
      </w:r>
      <w:r w:rsidR="00AC466E" w:rsidRPr="00206ACB">
        <w:t xml:space="preserve"> </w:t>
      </w:r>
      <w:r w:rsidRPr="00206ACB">
        <w:t>numbered</w:t>
      </w:r>
      <w:r w:rsidR="00AC466E" w:rsidRPr="00206ACB">
        <w:t xml:space="preserve"> </w:t>
      </w:r>
      <w:r w:rsidRPr="00206ACB">
        <w:t>palettes.</w:t>
      </w:r>
      <w:r w:rsidR="00AC466E" w:rsidRPr="00206ACB">
        <w:t xml:space="preserve"> </w:t>
      </w:r>
      <w:r w:rsidRPr="00206ACB">
        <w:t>Clicking</w:t>
      </w:r>
      <w:r w:rsidR="00AC466E" w:rsidRPr="00206ACB">
        <w:t xml:space="preserve"> </w:t>
      </w:r>
      <w:r w:rsidRPr="00206ACB">
        <w:t>any</w:t>
      </w:r>
      <w:r w:rsidR="00AC466E" w:rsidRPr="00206ACB">
        <w:t xml:space="preserve"> </w:t>
      </w:r>
      <w:r w:rsidRPr="00206ACB">
        <w:t>color</w:t>
      </w:r>
      <w:r w:rsidR="00AC466E" w:rsidRPr="00206ACB">
        <w:t xml:space="preserve"> </w:t>
      </w:r>
      <w:r w:rsidRPr="00206ACB">
        <w:t>will</w:t>
      </w:r>
      <w:r w:rsidR="00AC466E" w:rsidRPr="00206ACB">
        <w:t xml:space="preserve"> </w:t>
      </w:r>
      <w:r w:rsidRPr="00206ACB">
        <w:t>change</w:t>
      </w:r>
      <w:r w:rsidR="00AC466E" w:rsidRPr="00206ACB">
        <w:t xml:space="preserve"> </w:t>
      </w:r>
      <w:r w:rsidRPr="00206ACB">
        <w:t>the</w:t>
      </w:r>
      <w:r w:rsidR="00AC466E" w:rsidRPr="00206ACB">
        <w:t xml:space="preserve"> </w:t>
      </w:r>
      <w:r w:rsidRPr="00206ACB">
        <w:t>display</w:t>
      </w:r>
      <w:r w:rsidR="00AC466E" w:rsidRPr="00206ACB">
        <w:t xml:space="preserve"> </w:t>
      </w:r>
      <w:r w:rsidRPr="00206ACB">
        <w:t>of</w:t>
      </w:r>
      <w:r w:rsidR="00AC466E" w:rsidRPr="00206ACB">
        <w:t xml:space="preserve"> </w:t>
      </w:r>
      <w:r w:rsidRPr="00206ACB">
        <w:t>the</w:t>
      </w:r>
      <w:r w:rsidR="00AC466E" w:rsidRPr="00206ACB">
        <w:t xml:space="preserve"> </w:t>
      </w:r>
      <w:r w:rsidRPr="00206ACB">
        <w:t>sprites</w:t>
      </w:r>
      <w:r w:rsidR="00AC466E" w:rsidRPr="00206ACB">
        <w:t xml:space="preserve"> </w:t>
      </w:r>
      <w:r w:rsidRPr="00206ACB">
        <w:t>in</w:t>
      </w:r>
      <w:r w:rsidR="00AC466E" w:rsidRPr="00206ACB">
        <w:t xml:space="preserve"> </w:t>
      </w:r>
      <w:r w:rsidRPr="00206ACB">
        <w:t>the</w:t>
      </w:r>
      <w:r w:rsidR="00AC466E" w:rsidRPr="00206ACB">
        <w:t xml:space="preserve"> </w:t>
      </w:r>
      <w:r w:rsidRPr="00206ACB">
        <w:t>pattern</w:t>
      </w:r>
      <w:r w:rsidR="00AC466E" w:rsidRPr="00206ACB">
        <w:t xml:space="preserve"> </w:t>
      </w:r>
      <w:r w:rsidRPr="00206ACB">
        <w:t>table</w:t>
      </w:r>
      <w:r w:rsidR="00AC466E" w:rsidRPr="00206ACB">
        <w:t xml:space="preserve"> </w:t>
      </w:r>
      <w:r w:rsidRPr="00206ACB">
        <w:t>to</w:t>
      </w:r>
      <w:r w:rsidR="00AC466E" w:rsidRPr="00206ACB">
        <w:t xml:space="preserve"> </w:t>
      </w:r>
      <w:r w:rsidRPr="00206ACB">
        <w:t>the</w:t>
      </w:r>
      <w:r w:rsidR="00AC466E" w:rsidRPr="00206ACB">
        <w:t xml:space="preserve"> </w:t>
      </w:r>
      <w:r w:rsidRPr="00206ACB">
        <w:t>palette</w:t>
      </w:r>
      <w:r w:rsidR="00AC466E" w:rsidRPr="00206ACB">
        <w:t xml:space="preserve"> </w:t>
      </w:r>
      <w:r w:rsidRPr="00206ACB">
        <w:t>that</w:t>
      </w:r>
      <w:r w:rsidR="00AC466E" w:rsidRPr="00206ACB">
        <w:t xml:space="preserve"> </w:t>
      </w:r>
      <w:r w:rsidRPr="00206ACB">
        <w:t>color</w:t>
      </w:r>
      <w:r w:rsidR="00AC466E" w:rsidRPr="00206ACB">
        <w:t xml:space="preserve"> </w:t>
      </w:r>
      <w:r w:rsidRPr="00206ACB">
        <w:t>is</w:t>
      </w:r>
      <w:r w:rsidR="00AC466E" w:rsidRPr="00206ACB">
        <w:t xml:space="preserve"> </w:t>
      </w:r>
      <w:r w:rsidRPr="00206ACB">
        <w:t>part</w:t>
      </w:r>
      <w:r w:rsidR="00AC466E" w:rsidRPr="00206ACB">
        <w:t xml:space="preserve"> </w:t>
      </w:r>
      <w:r w:rsidRPr="00206ACB">
        <w:t>of.</w:t>
      </w:r>
      <w:r w:rsidR="00AC466E" w:rsidRPr="00206ACB">
        <w:t xml:space="preserve"> </w:t>
      </w:r>
      <w:r w:rsidRPr="00206ACB">
        <w:t>You</w:t>
      </w:r>
      <w:r w:rsidR="00AC466E" w:rsidRPr="00206ACB">
        <w:t xml:space="preserve"> </w:t>
      </w:r>
      <w:r w:rsidRPr="00206ACB">
        <w:t>can</w:t>
      </w:r>
      <w:r w:rsidR="00AC466E" w:rsidRPr="00206ACB">
        <w:t xml:space="preserve"> </w:t>
      </w:r>
      <w:r w:rsidRPr="00206ACB">
        <w:t>change</w:t>
      </w:r>
      <w:r w:rsidR="00AC466E" w:rsidRPr="00206ACB">
        <w:t xml:space="preserve"> </w:t>
      </w:r>
      <w:r w:rsidRPr="00206ACB">
        <w:t>a</w:t>
      </w:r>
      <w:r w:rsidR="00AC466E" w:rsidRPr="00206ACB">
        <w:t xml:space="preserve"> </w:t>
      </w:r>
      <w:r w:rsidRPr="00206ACB">
        <w:t>color</w:t>
      </w:r>
      <w:r w:rsidR="00AC466E" w:rsidRPr="00206ACB">
        <w:t xml:space="preserve"> </w:t>
      </w:r>
      <w:r w:rsidRPr="00206ACB">
        <w:t>by</w:t>
      </w:r>
      <w:r w:rsidR="00AC466E" w:rsidRPr="00206ACB">
        <w:t xml:space="preserve"> </w:t>
      </w:r>
      <w:r w:rsidRPr="00206ACB">
        <w:t>clicking</w:t>
      </w:r>
      <w:r w:rsidR="00AC466E" w:rsidRPr="00206ACB">
        <w:t xml:space="preserve"> </w:t>
      </w:r>
      <w:r w:rsidRPr="00206ACB">
        <w:t>a</w:t>
      </w:r>
      <w:r w:rsidR="00AC466E" w:rsidRPr="00206ACB">
        <w:t xml:space="preserve"> </w:t>
      </w:r>
      <w:r w:rsidRPr="00206ACB">
        <w:t>color</w:t>
      </w:r>
      <w:r w:rsidR="00AC466E" w:rsidRPr="00206ACB">
        <w:t xml:space="preserve"> </w:t>
      </w:r>
      <w:r w:rsidRPr="00206ACB">
        <w:t>in</w:t>
      </w:r>
      <w:r w:rsidR="00AC466E" w:rsidRPr="00206ACB">
        <w:t xml:space="preserve"> </w:t>
      </w:r>
      <w:r w:rsidRPr="00206ACB">
        <w:t>a</w:t>
      </w:r>
      <w:r w:rsidR="00AC466E" w:rsidRPr="00206ACB">
        <w:t xml:space="preserve"> </w:t>
      </w:r>
      <w:r w:rsidRPr="00206ACB">
        <w:t>palette,</w:t>
      </w:r>
      <w:r w:rsidR="00AC466E" w:rsidRPr="00206ACB">
        <w:t xml:space="preserve"> </w:t>
      </w:r>
      <w:r w:rsidRPr="00206ACB">
        <w:t>then</w:t>
      </w:r>
      <w:r w:rsidR="00AC466E" w:rsidRPr="00206ACB">
        <w:t xml:space="preserve"> </w:t>
      </w:r>
      <w:r w:rsidRPr="00206ACB">
        <w:t>choosing</w:t>
      </w:r>
      <w:r w:rsidR="00AC466E" w:rsidRPr="00206ACB">
        <w:t xml:space="preserve"> </w:t>
      </w:r>
      <w:r w:rsidRPr="00206ACB">
        <w:t>a</w:t>
      </w:r>
      <w:r w:rsidR="00AC466E" w:rsidRPr="00206ACB">
        <w:t xml:space="preserve"> </w:t>
      </w:r>
      <w:r w:rsidRPr="00206ACB">
        <w:t>color</w:t>
      </w:r>
      <w:r w:rsidR="00AC466E" w:rsidRPr="00206ACB">
        <w:t xml:space="preserve"> </w:t>
      </w:r>
      <w:r w:rsidRPr="00206ACB">
        <w:t>from</w:t>
      </w:r>
      <w:r w:rsidR="00AC466E" w:rsidRPr="00206ACB">
        <w:t xml:space="preserve"> </w:t>
      </w:r>
      <w:r w:rsidRPr="00206ACB">
        <w:t>the</w:t>
      </w:r>
      <w:r w:rsidR="00AC466E" w:rsidRPr="00206ACB">
        <w:t xml:space="preserve"> </w:t>
      </w:r>
      <w:r w:rsidRPr="00206ACB">
        <w:t>display</w:t>
      </w:r>
      <w:r w:rsidR="00AC466E" w:rsidRPr="00206ACB">
        <w:t xml:space="preserve"> </w:t>
      </w:r>
      <w:r w:rsidRPr="00206ACB">
        <w:t>of</w:t>
      </w:r>
      <w:r w:rsidR="00AC466E" w:rsidRPr="00206ACB">
        <w:t xml:space="preserve"> </w:t>
      </w:r>
      <w:r w:rsidRPr="00206ACB">
        <w:t>all</w:t>
      </w:r>
      <w:r w:rsidR="00AC466E" w:rsidRPr="00206ACB">
        <w:t xml:space="preserve"> </w:t>
      </w:r>
      <w:r w:rsidRPr="00206ACB">
        <w:t>possible</w:t>
      </w:r>
      <w:r w:rsidR="00AC466E" w:rsidRPr="00206ACB">
        <w:t xml:space="preserve"> </w:t>
      </w:r>
      <w:r w:rsidRPr="00206ACB">
        <w:t>colors</w:t>
      </w:r>
      <w:r w:rsidR="00AC466E" w:rsidRPr="00206ACB">
        <w:t xml:space="preserve"> </w:t>
      </w:r>
      <w:r w:rsidRPr="00206ACB">
        <w:t>at</w:t>
      </w:r>
      <w:r w:rsidR="00AC466E" w:rsidRPr="00206ACB">
        <w:t xml:space="preserve"> </w:t>
      </w:r>
      <w:r w:rsidRPr="00206ACB">
        <w:t>the</w:t>
      </w:r>
      <w:r w:rsidR="00AC466E" w:rsidRPr="00206ACB">
        <w:t xml:space="preserve"> </w:t>
      </w:r>
      <w:r w:rsidRPr="00206ACB">
        <w:t>bottom</w:t>
      </w:r>
      <w:r w:rsidR="00AC466E" w:rsidRPr="00206ACB">
        <w:t xml:space="preserve"> </w:t>
      </w:r>
      <w:r w:rsidRPr="00206ACB">
        <w:t>of</w:t>
      </w:r>
      <w:r w:rsidR="00AC466E" w:rsidRPr="00206ACB">
        <w:t xml:space="preserve"> </w:t>
      </w:r>
      <w:r w:rsidRPr="00206ACB">
        <w:t>this</w:t>
      </w:r>
      <w:r w:rsidR="00AC466E" w:rsidRPr="00206ACB">
        <w:t xml:space="preserve"> </w:t>
      </w:r>
      <w:r w:rsidRPr="00206ACB">
        <w:t>section.</w:t>
      </w:r>
      <w:r w:rsidR="00AC466E" w:rsidRPr="00206ACB">
        <w:t xml:space="preserve"> </w:t>
      </w:r>
      <w:r w:rsidRPr="00206ACB">
        <w:t>Hovering</w:t>
      </w:r>
      <w:r w:rsidR="00AC466E" w:rsidRPr="00206ACB">
        <w:t xml:space="preserve"> </w:t>
      </w:r>
      <w:r w:rsidRPr="00206ACB">
        <w:t>over</w:t>
      </w:r>
      <w:r w:rsidR="00AC466E" w:rsidRPr="00206ACB">
        <w:t xml:space="preserve"> </w:t>
      </w:r>
      <w:r w:rsidRPr="00206ACB">
        <w:t>any</w:t>
      </w:r>
      <w:r w:rsidR="00AC466E" w:rsidRPr="00206ACB">
        <w:t xml:space="preserve"> </w:t>
      </w:r>
      <w:r w:rsidRPr="00206ACB">
        <w:t>color</w:t>
      </w:r>
      <w:r w:rsidR="00AC466E" w:rsidRPr="00206ACB">
        <w:t xml:space="preserve"> </w:t>
      </w:r>
      <w:r w:rsidRPr="00206ACB">
        <w:t>in</w:t>
      </w:r>
      <w:r w:rsidR="00AC466E" w:rsidRPr="00206ACB">
        <w:t xml:space="preserve"> </w:t>
      </w:r>
      <w:r w:rsidRPr="00206ACB">
        <w:t>the</w:t>
      </w:r>
      <w:r w:rsidR="00AC466E" w:rsidRPr="00206ACB">
        <w:t xml:space="preserve"> </w:t>
      </w:r>
      <w:r w:rsidRPr="00206ACB">
        <w:t>pop-up</w:t>
      </w:r>
      <w:r w:rsidR="00AC466E" w:rsidRPr="00206ACB">
        <w:t xml:space="preserve"> </w:t>
      </w:r>
      <w:r w:rsidRPr="00206ACB">
        <w:t>will</w:t>
      </w:r>
      <w:r w:rsidR="00AC466E" w:rsidRPr="00206ACB">
        <w:t xml:space="preserve"> </w:t>
      </w:r>
      <w:r w:rsidRPr="00206ACB">
        <w:t>display</w:t>
      </w:r>
      <w:r w:rsidR="00AC466E" w:rsidRPr="00206ACB">
        <w:t xml:space="preserve"> </w:t>
      </w:r>
      <w:r w:rsidRPr="00206ACB">
        <w:t>the</w:t>
      </w:r>
      <w:r w:rsidR="00AC466E" w:rsidRPr="00206ACB">
        <w:t xml:space="preserve"> </w:t>
      </w:r>
      <w:r w:rsidRPr="00206ACB">
        <w:t>hexadecimal</w:t>
      </w:r>
      <w:r w:rsidR="00AC466E" w:rsidRPr="00206ACB">
        <w:t xml:space="preserve"> </w:t>
      </w:r>
      <w:r w:rsidRPr="00206ACB">
        <w:t>value</w:t>
      </w:r>
      <w:r w:rsidR="00AC466E" w:rsidRPr="00206ACB">
        <w:t xml:space="preserve"> </w:t>
      </w:r>
      <w:r w:rsidRPr="00206ACB">
        <w:t>the</w:t>
      </w:r>
      <w:r w:rsidR="00AC466E" w:rsidRPr="00206ACB">
        <w:t xml:space="preserve"> </w:t>
      </w:r>
      <w:r w:rsidRPr="00206ACB">
        <w:t>NES</w:t>
      </w:r>
      <w:r w:rsidR="00AC466E" w:rsidRPr="00206ACB">
        <w:t xml:space="preserve"> </w:t>
      </w:r>
      <w:r w:rsidRPr="00206ACB">
        <w:t>uses</w:t>
      </w:r>
      <w:r w:rsidR="00AC466E" w:rsidRPr="00206ACB">
        <w:t xml:space="preserve"> </w:t>
      </w:r>
      <w:r w:rsidRPr="00206ACB">
        <w:t>for</w:t>
      </w:r>
      <w:r w:rsidR="00AC466E" w:rsidRPr="00206ACB">
        <w:t xml:space="preserve"> </w:t>
      </w:r>
      <w:r w:rsidRPr="00206ACB">
        <w:t>that</w:t>
      </w:r>
      <w:r w:rsidR="00AC466E" w:rsidRPr="00206ACB">
        <w:t xml:space="preserve"> </w:t>
      </w:r>
      <w:r w:rsidRPr="00206ACB">
        <w:t>color,</w:t>
      </w:r>
      <w:r w:rsidR="00AC466E" w:rsidRPr="00206ACB">
        <w:t xml:space="preserve"> </w:t>
      </w:r>
      <w:r w:rsidRPr="00206ACB">
        <w:t>to</w:t>
      </w:r>
      <w:r w:rsidR="00AC466E" w:rsidRPr="00206ACB">
        <w:t xml:space="preserve"> </w:t>
      </w:r>
      <w:r w:rsidRPr="00206ACB">
        <w:t>use</w:t>
      </w:r>
      <w:r w:rsidR="00AC466E" w:rsidRPr="00206ACB">
        <w:t xml:space="preserve"> </w:t>
      </w:r>
      <w:r w:rsidRPr="00206ACB">
        <w:t>in</w:t>
      </w:r>
      <w:r w:rsidR="00AC466E" w:rsidRPr="00206ACB">
        <w:t xml:space="preserve"> </w:t>
      </w:r>
      <w:r w:rsidRPr="00206ACB">
        <w:t>your</w:t>
      </w:r>
      <w:r w:rsidR="00AC466E" w:rsidRPr="00206ACB">
        <w:t xml:space="preserve"> </w:t>
      </w:r>
      <w:r w:rsidRPr="00206ACB">
        <w:t>code.</w:t>
      </w:r>
    </w:p>
    <w:p w14:paraId="79FFEAA9" w14:textId="0E46D8E8" w:rsidR="00F73079" w:rsidRPr="00206ACB" w:rsidRDefault="00F73079" w:rsidP="009405D5">
      <w:r w:rsidRPr="00206ACB">
        <w:t>Changing</w:t>
      </w:r>
      <w:r w:rsidR="00AC466E" w:rsidRPr="00206ACB">
        <w:t xml:space="preserve"> </w:t>
      </w:r>
      <w:r w:rsidRPr="00206ACB">
        <w:t>the</w:t>
      </w:r>
      <w:r w:rsidR="00AC466E" w:rsidRPr="00206ACB">
        <w:t xml:space="preserve"> </w:t>
      </w:r>
      <w:r w:rsidRPr="00206ACB">
        <w:t>first</w:t>
      </w:r>
      <w:r w:rsidR="00AC466E" w:rsidRPr="00206ACB">
        <w:t xml:space="preserve"> </w:t>
      </w:r>
      <w:r w:rsidRPr="00206ACB">
        <w:t>color</w:t>
      </w:r>
      <w:r w:rsidR="00AC466E" w:rsidRPr="00206ACB">
        <w:t xml:space="preserve"> </w:t>
      </w:r>
      <w:r w:rsidRPr="00206ACB">
        <w:t>of</w:t>
      </w:r>
      <w:r w:rsidR="00AC466E" w:rsidRPr="00206ACB">
        <w:t xml:space="preserve"> </w:t>
      </w:r>
      <w:r w:rsidRPr="00206ACB">
        <w:t>any</w:t>
      </w:r>
      <w:r w:rsidR="00AC466E" w:rsidRPr="00206ACB">
        <w:t xml:space="preserve"> </w:t>
      </w:r>
      <w:r w:rsidRPr="00206ACB">
        <w:t>palette</w:t>
      </w:r>
      <w:r w:rsidR="00AC466E" w:rsidRPr="00206ACB">
        <w:t xml:space="preserve"> </w:t>
      </w:r>
      <w:r w:rsidRPr="00206ACB">
        <w:t>in</w:t>
      </w:r>
      <w:r w:rsidR="00AC466E" w:rsidRPr="00206ACB">
        <w:t xml:space="preserve"> </w:t>
      </w:r>
      <w:r w:rsidRPr="00206ACB">
        <w:t>the</w:t>
      </w:r>
      <w:r w:rsidR="00AC466E" w:rsidRPr="00206ACB">
        <w:t xml:space="preserve"> </w:t>
      </w:r>
      <w:r w:rsidRPr="00206ACB">
        <w:t>palettes</w:t>
      </w:r>
      <w:r w:rsidR="00AC466E" w:rsidRPr="00206ACB">
        <w:t xml:space="preserve"> </w:t>
      </w:r>
      <w:r w:rsidRPr="00206ACB">
        <w:t>area</w:t>
      </w:r>
      <w:r w:rsidR="00AC466E" w:rsidRPr="00206ACB">
        <w:t xml:space="preserve"> </w:t>
      </w:r>
      <w:r w:rsidRPr="00206ACB">
        <w:t>will</w:t>
      </w:r>
      <w:r w:rsidR="00AC466E" w:rsidRPr="00206ACB">
        <w:t xml:space="preserve"> </w:t>
      </w:r>
      <w:r w:rsidRPr="00206ACB">
        <w:t>change</w:t>
      </w:r>
      <w:r w:rsidR="00AC466E" w:rsidRPr="00206ACB">
        <w:t xml:space="preserve"> </w:t>
      </w:r>
      <w:r w:rsidRPr="00206ACB">
        <w:t>the</w:t>
      </w:r>
      <w:r w:rsidR="00AC466E" w:rsidRPr="00206ACB">
        <w:t xml:space="preserve"> </w:t>
      </w:r>
      <w:r w:rsidRPr="00206ACB">
        <w:t>background</w:t>
      </w:r>
      <w:r w:rsidR="00AC466E" w:rsidRPr="00206ACB">
        <w:t xml:space="preserve"> </w:t>
      </w:r>
      <w:r w:rsidRPr="00206ACB">
        <w:t>color</w:t>
      </w:r>
      <w:r w:rsidR="00AC466E" w:rsidRPr="00206ACB">
        <w:t xml:space="preserve"> </w:t>
      </w:r>
      <w:r w:rsidRPr="00206ACB">
        <w:t>of</w:t>
      </w:r>
      <w:r w:rsidR="00AC466E" w:rsidRPr="00206ACB">
        <w:t xml:space="preserve"> </w:t>
      </w:r>
      <w:r w:rsidRPr="00206ACB">
        <w:t>the</w:t>
      </w:r>
      <w:r w:rsidR="00AC466E" w:rsidRPr="00206ACB">
        <w:t xml:space="preserve"> </w:t>
      </w:r>
      <w:r w:rsidRPr="00206ACB">
        <w:t>large</w:t>
      </w:r>
      <w:r w:rsidR="00AC466E" w:rsidRPr="00206ACB">
        <w:t xml:space="preserve"> </w:t>
      </w:r>
      <w:r w:rsidRPr="00206ACB">
        <w:t>canvas</w:t>
      </w:r>
      <w:r w:rsidR="00AC466E" w:rsidRPr="00206ACB">
        <w:t xml:space="preserve"> </w:t>
      </w:r>
      <w:r w:rsidRPr="00206ACB">
        <w:t>area</w:t>
      </w:r>
      <w:r w:rsidR="00AC466E" w:rsidRPr="00206ACB">
        <w:t xml:space="preserve"> </w:t>
      </w:r>
      <w:r w:rsidRPr="00206ACB">
        <w:t>as</w:t>
      </w:r>
      <w:r w:rsidR="00AC466E" w:rsidRPr="00206ACB">
        <w:t xml:space="preserve"> </w:t>
      </w:r>
      <w:r w:rsidRPr="00206ACB">
        <w:t>well</w:t>
      </w:r>
      <w:r w:rsidR="00AC466E" w:rsidRPr="00206ACB">
        <w:t xml:space="preserve"> </w:t>
      </w:r>
      <w:r w:rsidRPr="00206ACB">
        <w:t>as</w:t>
      </w:r>
      <w:r w:rsidR="00AC466E" w:rsidRPr="00206ACB">
        <w:t xml:space="preserve"> </w:t>
      </w:r>
      <w:r w:rsidRPr="00206ACB">
        <w:t>the</w:t>
      </w:r>
      <w:r w:rsidR="00AC466E" w:rsidRPr="00206ACB">
        <w:t xml:space="preserve"> </w:t>
      </w:r>
      <w:r w:rsidRPr="00206ACB">
        <w:t>background</w:t>
      </w:r>
      <w:r w:rsidR="00AC466E" w:rsidRPr="00206ACB">
        <w:t xml:space="preserve"> </w:t>
      </w:r>
      <w:r w:rsidRPr="00206ACB">
        <w:t>of</w:t>
      </w:r>
      <w:r w:rsidR="00AC466E" w:rsidRPr="00206ACB">
        <w:t xml:space="preserve"> </w:t>
      </w:r>
      <w:r w:rsidRPr="00206ACB">
        <w:t>the</w:t>
      </w:r>
      <w:r w:rsidR="00AC466E" w:rsidRPr="00206ACB">
        <w:t xml:space="preserve"> </w:t>
      </w:r>
      <w:r w:rsidRPr="00206ACB">
        <w:t>pattern</w:t>
      </w:r>
      <w:r w:rsidR="00AC466E" w:rsidRPr="00206ACB">
        <w:t xml:space="preserve"> </w:t>
      </w:r>
      <w:r w:rsidRPr="00206ACB">
        <w:t>table</w:t>
      </w:r>
      <w:r w:rsidR="00AC466E" w:rsidRPr="00206ACB">
        <w:t xml:space="preserve"> </w:t>
      </w:r>
      <w:r w:rsidRPr="00206ACB">
        <w:t>display.</w:t>
      </w:r>
    </w:p>
    <w:p w14:paraId="69DA4A21" w14:textId="1A0A4044" w:rsidR="00F73079" w:rsidRPr="00206ACB" w:rsidRDefault="00F73079">
      <w:pPr>
        <w:pStyle w:val="ListParagraph"/>
        <w:numPr>
          <w:ilvl w:val="0"/>
          <w:numId w:val="29"/>
        </w:numPr>
        <w:rPr>
          <w:rFonts w:cstheme="minorHAnsi"/>
          <w:szCs w:val="26"/>
        </w:rPr>
      </w:pPr>
      <w:r w:rsidRPr="00206ACB">
        <w:rPr>
          <w:rFonts w:cstheme="minorHAnsi"/>
          <w:szCs w:val="26"/>
        </w:rPr>
        <w:t>Making</w:t>
      </w:r>
      <w:r w:rsidR="00AC466E" w:rsidRPr="00206ACB">
        <w:rPr>
          <w:rFonts w:cstheme="minorHAnsi"/>
          <w:szCs w:val="26"/>
        </w:rPr>
        <w:t xml:space="preserve"> </w:t>
      </w:r>
      <w:r w:rsidRPr="00206ACB">
        <w:rPr>
          <w:rFonts w:cstheme="minorHAnsi"/>
          <w:szCs w:val="26"/>
        </w:rPr>
        <w:t>Your</w:t>
      </w:r>
      <w:r w:rsidR="00AC466E" w:rsidRPr="00206ACB">
        <w:rPr>
          <w:rFonts w:cstheme="minorHAnsi"/>
          <w:szCs w:val="26"/>
        </w:rPr>
        <w:t xml:space="preserve"> </w:t>
      </w:r>
      <w:r w:rsidRPr="00206ACB">
        <w:rPr>
          <w:rFonts w:cstheme="minorHAnsi"/>
          <w:szCs w:val="26"/>
        </w:rPr>
        <w:t>Own</w:t>
      </w:r>
      <w:r w:rsidR="00AC466E" w:rsidRPr="00206ACB">
        <w:rPr>
          <w:rFonts w:cstheme="minorHAnsi"/>
          <w:szCs w:val="26"/>
        </w:rPr>
        <w:t xml:space="preserve"> </w:t>
      </w:r>
      <w:r w:rsidRPr="00206ACB">
        <w:rPr>
          <w:rFonts w:cstheme="minorHAnsi"/>
          <w:szCs w:val="26"/>
        </w:rPr>
        <w:t>Tiles</w:t>
      </w:r>
    </w:p>
    <w:p w14:paraId="765AD430" w14:textId="2227F0C8" w:rsidR="00F73079" w:rsidRPr="00206ACB" w:rsidRDefault="00F73079" w:rsidP="000B7F26">
      <w:r w:rsidRPr="00206ACB">
        <w:t>To</w:t>
      </w:r>
      <w:r w:rsidR="00AC466E" w:rsidRPr="00206ACB">
        <w:t xml:space="preserve"> </w:t>
      </w:r>
      <w:r w:rsidRPr="00206ACB">
        <w:t>help</w:t>
      </w:r>
      <w:r w:rsidR="00AC466E" w:rsidRPr="00206ACB">
        <w:t xml:space="preserve"> </w:t>
      </w:r>
      <w:r w:rsidRPr="00206ACB">
        <w:t>you</w:t>
      </w:r>
      <w:r w:rsidR="00AC466E" w:rsidRPr="00206ACB">
        <w:t xml:space="preserve"> </w:t>
      </w:r>
      <w:r w:rsidRPr="00206ACB">
        <w:t>get</w:t>
      </w:r>
      <w:r w:rsidR="00AC466E" w:rsidRPr="00206ACB">
        <w:t xml:space="preserve"> </w:t>
      </w:r>
      <w:r w:rsidRPr="00206ACB">
        <w:t>started,</w:t>
      </w:r>
      <w:r w:rsidR="00AC466E" w:rsidRPr="00206ACB">
        <w:t xml:space="preserve"> </w:t>
      </w:r>
      <w:r w:rsidRPr="00206ACB">
        <w:t>I</w:t>
      </w:r>
      <w:r w:rsidR="00AC466E" w:rsidRPr="00206ACB">
        <w:t xml:space="preserve"> </w:t>
      </w:r>
      <w:r w:rsidRPr="00206ACB">
        <w:t>have</w:t>
      </w:r>
      <w:r w:rsidR="00AC466E" w:rsidRPr="00206ACB">
        <w:t xml:space="preserve"> </w:t>
      </w:r>
      <w:r w:rsidRPr="00206ACB">
        <w:t>created</w:t>
      </w:r>
      <w:r w:rsidR="00AC466E" w:rsidRPr="00206ACB">
        <w:t xml:space="preserve"> </w:t>
      </w:r>
      <w:r w:rsidRPr="00206ACB">
        <w:t>a</w:t>
      </w:r>
      <w:r w:rsidR="00AC466E" w:rsidRPr="00206ACB">
        <w:t xml:space="preserve"> </w:t>
      </w:r>
      <w:r w:rsidRPr="00206ACB">
        <w:t>starter</w:t>
      </w:r>
      <w:r w:rsidR="00AC466E" w:rsidRPr="00206ACB">
        <w:t xml:space="preserve"> </w:t>
      </w:r>
      <w:r w:rsidRPr="00206ACB">
        <w:t>.chr</w:t>
      </w:r>
      <w:r w:rsidR="00AC466E" w:rsidRPr="00206ACB">
        <w:t xml:space="preserve"> </w:t>
      </w:r>
      <w:r w:rsidRPr="00206ACB">
        <w:t>file</w:t>
      </w:r>
      <w:r w:rsidR="00AC466E" w:rsidRPr="00206ACB">
        <w:t xml:space="preserve"> </w:t>
      </w:r>
      <w:r w:rsidRPr="00206ACB">
        <w:t>that</w:t>
      </w:r>
      <w:r w:rsidR="00AC466E" w:rsidRPr="00206ACB">
        <w:t xml:space="preserve"> </w:t>
      </w:r>
      <w:r w:rsidRPr="00206ACB">
        <w:t>features</w:t>
      </w:r>
      <w:r w:rsidR="00AC466E" w:rsidRPr="00206ACB">
        <w:t xml:space="preserve"> </w:t>
      </w:r>
      <w:r w:rsidRPr="00206ACB">
        <w:t>some</w:t>
      </w:r>
      <w:r w:rsidR="00AC466E" w:rsidRPr="00206ACB">
        <w:t xml:space="preserve"> </w:t>
      </w:r>
      <w:r w:rsidRPr="00206ACB">
        <w:t>basic</w:t>
      </w:r>
      <w:r w:rsidR="00AC466E" w:rsidRPr="00206ACB">
        <w:t xml:space="preserve"> </w:t>
      </w:r>
      <w:r w:rsidRPr="00206ACB">
        <w:t>sprites</w:t>
      </w:r>
      <w:r w:rsidR="00AC466E" w:rsidRPr="00206ACB">
        <w:t xml:space="preserve"> </w:t>
      </w:r>
      <w:r w:rsidRPr="00206ACB">
        <w:t>and</w:t>
      </w:r>
      <w:r w:rsidR="00AC466E" w:rsidRPr="00206ACB">
        <w:t xml:space="preserve"> </w:t>
      </w:r>
      <w:r w:rsidRPr="00206ACB">
        <w:t>a</w:t>
      </w:r>
      <w:r w:rsidR="00AC466E" w:rsidRPr="00206ACB">
        <w:t xml:space="preserve"> </w:t>
      </w:r>
      <w:r w:rsidRPr="00206ACB">
        <w:t>full</w:t>
      </w:r>
      <w:r w:rsidR="00AC466E" w:rsidRPr="00206ACB">
        <w:t xml:space="preserve"> </w:t>
      </w:r>
      <w:r w:rsidRPr="00206ACB">
        <w:t>font</w:t>
      </w:r>
      <w:r w:rsidR="00AC466E" w:rsidRPr="00206ACB">
        <w:t xml:space="preserve"> </w:t>
      </w:r>
      <w:r w:rsidRPr="00206ACB">
        <w:t>in</w:t>
      </w:r>
      <w:r w:rsidR="00AC466E" w:rsidRPr="00206ACB">
        <w:t xml:space="preserve"> </w:t>
      </w:r>
      <w:r w:rsidRPr="00206ACB">
        <w:t>the</w:t>
      </w:r>
      <w:r w:rsidR="00AC466E" w:rsidRPr="00206ACB">
        <w:t xml:space="preserve"> </w:t>
      </w:r>
      <w:r w:rsidRPr="00206ACB">
        <w:t>background</w:t>
      </w:r>
      <w:r w:rsidR="00AC466E" w:rsidRPr="00206ACB">
        <w:t xml:space="preserve"> </w:t>
      </w:r>
      <w:r w:rsidRPr="00206ACB">
        <w:t>table.</w:t>
      </w:r>
      <w:r w:rsidR="00AC466E" w:rsidRPr="00206ACB">
        <w:t xml:space="preserve"> </w:t>
      </w:r>
      <w:r w:rsidRPr="00206ACB">
        <w:t>Download</w:t>
      </w:r>
      <w:r w:rsidR="00AC466E" w:rsidRPr="00206ACB">
        <w:t xml:space="preserve"> </w:t>
      </w:r>
      <w:hyperlink r:id="rId103" w:history="1">
        <w:r w:rsidRPr="00206ACB">
          <w:rPr>
            <w:rStyle w:val="Hyperlink"/>
            <w:rFonts w:cstheme="minorHAnsi"/>
            <w:color w:val="82642B"/>
            <w:szCs w:val="26"/>
          </w:rPr>
          <w:t>graphics.chr</w:t>
        </w:r>
        <w:r w:rsidR="00DC1951" w:rsidRPr="00206ACB">
          <w:rPr>
            <w:rStyle w:val="Hyperlink"/>
            <w:rFonts w:cstheme="minorHAnsi"/>
            <w:color w:val="82642B"/>
            <w:szCs w:val="26"/>
          </w:rPr>
          <w:t xml:space="preserve"> (https://famicom.party/book/projects/10-spritegraphics/src/graphic</w:t>
        </w:r>
        <w:r w:rsidR="00DC1951" w:rsidRPr="00206ACB">
          <w:rPr>
            <w:rStyle w:val="Hyperlink"/>
            <w:rFonts w:cstheme="minorHAnsi"/>
            <w:color w:val="82642B"/>
            <w:szCs w:val="26"/>
          </w:rPr>
          <w:t>s</w:t>
        </w:r>
        <w:r w:rsidR="00DC1951" w:rsidRPr="00206ACB">
          <w:rPr>
            <w:rStyle w:val="Hyperlink"/>
            <w:rFonts w:cstheme="minorHAnsi"/>
            <w:color w:val="82642B"/>
            <w:szCs w:val="26"/>
          </w:rPr>
          <w:t>.chr)</w:t>
        </w:r>
      </w:hyperlink>
      <w:r w:rsidR="00AC466E" w:rsidRPr="00206ACB">
        <w:t xml:space="preserve"> </w:t>
      </w:r>
      <w:r w:rsidR="000B7F26" w:rsidRPr="000B7F26">
        <w:t xml:space="preserve">and open it in NEXXT (“Tilesets” </w:t>
      </w:r>
      <w:r w:rsidR="000B7F26" w:rsidRPr="000B7F26">
        <w:rPr>
          <w:rFonts w:ascii="Courier New" w:hAnsi="Courier New" w:cs="Courier New"/>
        </w:rPr>
        <w:t>→</w:t>
      </w:r>
      <w:r w:rsidR="000B7F26" w:rsidRPr="000B7F26">
        <w:t xml:space="preserve"> </w:t>
      </w:r>
      <w:r w:rsidR="000B7F26" w:rsidRPr="000B7F26">
        <w:rPr>
          <w:rFonts w:cs="QTKorrin"/>
        </w:rPr>
        <w:t>“</w:t>
      </w:r>
      <w:r w:rsidR="000B7F26" w:rsidRPr="000B7F26">
        <w:t>Open CHR</w:t>
      </w:r>
      <w:r w:rsidR="000B7F26" w:rsidRPr="000B7F26">
        <w:rPr>
          <w:rFonts w:cs="QTKorrin"/>
        </w:rPr>
        <w:t>…”</w:t>
      </w:r>
      <w:r w:rsidR="000B7F26" w:rsidRPr="000B7F26">
        <w:t xml:space="preserve"> </w:t>
      </w:r>
      <w:r w:rsidR="000B7F26" w:rsidRPr="000B7F26">
        <w:rPr>
          <w:rFonts w:ascii="Courier New" w:hAnsi="Courier New" w:cs="Courier New"/>
        </w:rPr>
        <w:t>→</w:t>
      </w:r>
      <w:r w:rsidR="000B7F26" w:rsidRPr="000B7F26">
        <w:t xml:space="preserve"> select graphics.chr)</w:t>
      </w:r>
      <w:r w:rsidRPr="00206ACB">
        <w:t>.</w:t>
      </w:r>
    </w:p>
    <w:p w14:paraId="158B2D7A" w14:textId="4A43D2EF" w:rsidR="00F73079" w:rsidRPr="00206ACB" w:rsidRDefault="004B02F1" w:rsidP="004B02F1">
      <w:r w:rsidRPr="004B02F1">
        <w:t>To edit or create tiles, click on the space in the pattern table display for the tile you wish to alter, then click the “CHR editor” button. This will open a separate tile-editing window</w:t>
      </w:r>
      <w:r w:rsidR="00F73079" w:rsidRPr="00206ACB">
        <w:t>.</w:t>
      </w:r>
    </w:p>
    <w:p w14:paraId="540CBC5F" w14:textId="537CF771" w:rsidR="00F73079" w:rsidRPr="00206ACB" w:rsidRDefault="00F43B72" w:rsidP="00C26F86">
      <w:pPr>
        <w:ind w:firstLine="0"/>
        <w:jc w:val="center"/>
        <w:rPr>
          <w:rFonts w:cstheme="minorHAnsi"/>
          <w:szCs w:val="26"/>
        </w:rPr>
      </w:pPr>
      <w:r>
        <w:rPr>
          <w:rFonts w:cstheme="minorHAnsi"/>
          <w:noProof/>
          <w:szCs w:val="26"/>
        </w:rPr>
        <w:lastRenderedPageBreak/>
        <w:drawing>
          <wp:inline distT="0" distB="0" distL="0" distR="0" wp14:anchorId="29E36EF0" wp14:editId="7C2D90B3">
            <wp:extent cx="3810000" cy="5238750"/>
            <wp:effectExtent l="0" t="0" r="0" b="0"/>
            <wp:docPr id="6911879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10000" cy="5238750"/>
                    </a:xfrm>
                    <a:prstGeom prst="rect">
                      <a:avLst/>
                    </a:prstGeom>
                    <a:noFill/>
                  </pic:spPr>
                </pic:pic>
              </a:graphicData>
            </a:graphic>
          </wp:inline>
        </w:drawing>
      </w:r>
    </w:p>
    <w:p w14:paraId="175C5480" w14:textId="4811A6B6" w:rsidR="00F73079" w:rsidRPr="00206ACB" w:rsidRDefault="00F73079" w:rsidP="00C26F86">
      <w:pPr>
        <w:ind w:firstLine="0"/>
        <w:jc w:val="center"/>
        <w:rPr>
          <w:rFonts w:cstheme="minorHAnsi"/>
          <w:szCs w:val="26"/>
        </w:rPr>
      </w:pPr>
      <w:r w:rsidRPr="00206ACB">
        <w:rPr>
          <w:rFonts w:cstheme="minorHAnsi"/>
          <w:szCs w:val="26"/>
        </w:rPr>
        <w:t>NES</w:t>
      </w:r>
      <w:r w:rsidR="00AC466E" w:rsidRPr="00206ACB">
        <w:rPr>
          <w:rFonts w:cstheme="minorHAnsi"/>
          <w:szCs w:val="26"/>
        </w:rPr>
        <w:t xml:space="preserve"> </w:t>
      </w:r>
      <w:r w:rsidRPr="00206ACB">
        <w:rPr>
          <w:rFonts w:cstheme="minorHAnsi"/>
          <w:szCs w:val="26"/>
        </w:rPr>
        <w:t>Lightbox's</w:t>
      </w:r>
      <w:r w:rsidR="00AC466E" w:rsidRPr="00206ACB">
        <w:rPr>
          <w:rFonts w:cstheme="minorHAnsi"/>
          <w:szCs w:val="26"/>
        </w:rPr>
        <w:t xml:space="preserve"> </w:t>
      </w:r>
      <w:r w:rsidRPr="00206ACB">
        <w:rPr>
          <w:rFonts w:cstheme="minorHAnsi"/>
          <w:szCs w:val="26"/>
        </w:rPr>
        <w:t>"Edit</w:t>
      </w:r>
      <w:r w:rsidR="00AC466E" w:rsidRPr="00206ACB">
        <w:rPr>
          <w:rFonts w:cstheme="minorHAnsi"/>
          <w:szCs w:val="26"/>
        </w:rPr>
        <w:t xml:space="preserve"> </w:t>
      </w:r>
      <w:r w:rsidRPr="00206ACB">
        <w:rPr>
          <w:rFonts w:cstheme="minorHAnsi"/>
          <w:szCs w:val="26"/>
        </w:rPr>
        <w:t>Tile"</w:t>
      </w:r>
      <w:r w:rsidR="00AC466E" w:rsidRPr="00206ACB">
        <w:rPr>
          <w:rFonts w:cstheme="minorHAnsi"/>
          <w:szCs w:val="26"/>
        </w:rPr>
        <w:t xml:space="preserve"> </w:t>
      </w:r>
      <w:r w:rsidRPr="00206ACB">
        <w:rPr>
          <w:rFonts w:cstheme="minorHAnsi"/>
          <w:szCs w:val="26"/>
        </w:rPr>
        <w:t>window.</w:t>
      </w:r>
    </w:p>
    <w:p w14:paraId="72B4E91F" w14:textId="3ACACB83" w:rsidR="009D10EB" w:rsidRDefault="00957FFA" w:rsidP="00C76139">
      <w:r w:rsidRPr="00957FFA">
        <w:t>To edit a tile (or create new tiles!), select a palette index from the Palettes area, then click pixels in the CHR Editor window to set them to that palette index.</w:t>
      </w:r>
      <w:r>
        <w:t xml:space="preserve"> </w:t>
      </w:r>
      <w:r w:rsidR="00C76139" w:rsidRPr="00C76139">
        <w:rPr>
          <w:rStyle w:val="marginnote"/>
          <w:rFonts w:cstheme="minorHAnsi"/>
          <w:color w:val="111111"/>
          <w:szCs w:val="26"/>
        </w:rPr>
        <w:t xml:space="preserve">The rotate and flip buttons, among others, allow you to easily make large-scale edits. Once you have created a set of tiles to work with, save your work by choosing “File” </w:t>
      </w:r>
      <w:r w:rsidR="00C76139" w:rsidRPr="00C76139">
        <w:rPr>
          <w:rStyle w:val="marginnote"/>
          <w:rFonts w:ascii="Courier New" w:hAnsi="Courier New" w:cs="Courier New"/>
          <w:color w:val="111111"/>
          <w:szCs w:val="26"/>
        </w:rPr>
        <w:t>→</w:t>
      </w:r>
      <w:r w:rsidR="00C76139" w:rsidRPr="00C76139">
        <w:rPr>
          <w:rStyle w:val="marginnote"/>
          <w:rFonts w:cstheme="minorHAnsi"/>
          <w:color w:val="111111"/>
          <w:szCs w:val="26"/>
        </w:rPr>
        <w:t xml:space="preserve"> </w:t>
      </w:r>
      <w:r w:rsidR="00C76139" w:rsidRPr="00C76139">
        <w:rPr>
          <w:rStyle w:val="marginnote"/>
          <w:rFonts w:cs="QTKorrin"/>
          <w:color w:val="111111"/>
          <w:szCs w:val="26"/>
        </w:rPr>
        <w:t>“</w:t>
      </w:r>
      <w:r w:rsidR="00C76139" w:rsidRPr="00C76139">
        <w:rPr>
          <w:rStyle w:val="marginnote"/>
          <w:rFonts w:cstheme="minorHAnsi"/>
          <w:color w:val="111111"/>
          <w:szCs w:val="26"/>
        </w:rPr>
        <w:t>Patterns (.chr)</w:t>
      </w:r>
      <w:r w:rsidR="00C76139" w:rsidRPr="00C76139">
        <w:rPr>
          <w:rStyle w:val="marginnote"/>
          <w:rFonts w:cs="QTKorrin"/>
          <w:color w:val="111111"/>
          <w:szCs w:val="26"/>
        </w:rPr>
        <w:t>”</w:t>
      </w:r>
      <w:r w:rsidR="00C76139" w:rsidRPr="00C76139">
        <w:rPr>
          <w:rStyle w:val="marginnote"/>
          <w:rFonts w:cstheme="minorHAnsi"/>
          <w:color w:val="111111"/>
          <w:szCs w:val="26"/>
        </w:rPr>
        <w:t xml:space="preserve"> </w:t>
      </w:r>
      <w:r w:rsidR="00C76139" w:rsidRPr="00C76139">
        <w:rPr>
          <w:rStyle w:val="marginnote"/>
          <w:rFonts w:ascii="Courier New" w:hAnsi="Courier New" w:cs="Courier New"/>
          <w:color w:val="111111"/>
          <w:szCs w:val="26"/>
        </w:rPr>
        <w:t>→</w:t>
      </w:r>
      <w:r w:rsidR="00C76139" w:rsidRPr="00C76139">
        <w:rPr>
          <w:rStyle w:val="marginnote"/>
          <w:rFonts w:cstheme="minorHAnsi"/>
          <w:color w:val="111111"/>
          <w:szCs w:val="26"/>
        </w:rPr>
        <w:t xml:space="preserve"> </w:t>
      </w:r>
      <w:r w:rsidR="00C76139" w:rsidRPr="00C76139">
        <w:rPr>
          <w:rStyle w:val="marginnote"/>
          <w:rFonts w:cs="QTKorrin"/>
          <w:color w:val="111111"/>
          <w:szCs w:val="26"/>
        </w:rPr>
        <w:t>“</w:t>
      </w:r>
      <w:r w:rsidR="00C76139" w:rsidRPr="00C76139">
        <w:rPr>
          <w:rStyle w:val="marginnote"/>
          <w:rFonts w:cstheme="minorHAnsi"/>
          <w:color w:val="111111"/>
          <w:szCs w:val="26"/>
        </w:rPr>
        <w:t>Save 8K (both tables)</w:t>
      </w:r>
      <w:r w:rsidR="00C76139" w:rsidRPr="00C76139">
        <w:rPr>
          <w:rStyle w:val="marginnote"/>
          <w:rFonts w:cs="QTKorrin"/>
          <w:color w:val="111111"/>
          <w:szCs w:val="26"/>
        </w:rPr>
        <w:t>…“</w:t>
      </w:r>
      <w:r w:rsidR="00F73079" w:rsidRPr="00206ACB">
        <w:t>.</w:t>
      </w:r>
    </w:p>
    <w:p w14:paraId="1EB47A97" w14:textId="73D5277F" w:rsidR="00C76139" w:rsidRPr="00206ACB" w:rsidRDefault="00C76139" w:rsidP="00C76139">
      <w:r w:rsidRPr="00C76139">
        <w:t>Note that clicking on different palettes in the main window changes all displayed colors to the colors from that palette. This is extremely useful for testing out what your tiles will look like in the palettes used by your game.</w:t>
      </w:r>
    </w:p>
    <w:p w14:paraId="363CF61D" w14:textId="75DE7B27" w:rsidR="00954864" w:rsidRPr="00206ACB" w:rsidRDefault="00954864" w:rsidP="00C532A3">
      <w:pPr>
        <w:pStyle w:val="Heading3"/>
        <w:rPr>
          <w:rFonts w:cstheme="minorHAnsi"/>
        </w:rPr>
      </w:pPr>
      <w:bookmarkStart w:id="126" w:name="_Toc168434243"/>
      <w:bookmarkStart w:id="127" w:name="_Toc168542754"/>
      <w:r w:rsidRPr="00206ACB">
        <w:rPr>
          <w:rFonts w:cstheme="minorHAnsi"/>
        </w:rPr>
        <w:t>Displaying</w:t>
      </w:r>
      <w:r w:rsidR="00AC466E" w:rsidRPr="00206ACB">
        <w:rPr>
          <w:rFonts w:cstheme="minorHAnsi"/>
        </w:rPr>
        <w:t xml:space="preserve"> </w:t>
      </w:r>
      <w:r w:rsidRPr="00206ACB">
        <w:rPr>
          <w:rFonts w:cstheme="minorHAnsi"/>
        </w:rPr>
        <w:t>Sprites</w:t>
      </w:r>
      <w:r w:rsidR="00AC466E" w:rsidRPr="00206ACB">
        <w:rPr>
          <w:rFonts w:cstheme="minorHAnsi"/>
        </w:rPr>
        <w:t xml:space="preserve"> </w:t>
      </w:r>
      <w:r w:rsidRPr="00206ACB">
        <w:rPr>
          <w:rFonts w:cstheme="minorHAnsi"/>
        </w:rPr>
        <w:t>In</w:t>
      </w:r>
      <w:r w:rsidR="00AC466E" w:rsidRPr="00206ACB">
        <w:rPr>
          <w:rFonts w:cstheme="minorHAnsi"/>
        </w:rPr>
        <w:t xml:space="preserve"> </w:t>
      </w:r>
      <w:r w:rsidRPr="00206ACB">
        <w:rPr>
          <w:rFonts w:cstheme="minorHAnsi"/>
        </w:rPr>
        <w:t>Your</w:t>
      </w:r>
      <w:r w:rsidR="00AC466E" w:rsidRPr="00206ACB">
        <w:rPr>
          <w:rFonts w:cstheme="minorHAnsi"/>
        </w:rPr>
        <w:t xml:space="preserve"> </w:t>
      </w:r>
      <w:r w:rsidRPr="00206ACB">
        <w:rPr>
          <w:rFonts w:cstheme="minorHAnsi"/>
        </w:rPr>
        <w:t>Game</w:t>
      </w:r>
      <w:bookmarkEnd w:id="126"/>
      <w:bookmarkEnd w:id="127"/>
    </w:p>
    <w:p w14:paraId="02C1B7A2" w14:textId="7FDB2A63" w:rsidR="002D5F69" w:rsidRPr="00206ACB" w:rsidRDefault="002D5F69" w:rsidP="00F465BB">
      <w:pPr>
        <w:rPr>
          <w:color w:val="111111"/>
        </w:rPr>
      </w:pPr>
      <w:r w:rsidRPr="00206ACB">
        <w:rPr>
          <w:rStyle w:val="Emphasis"/>
          <w:rFonts w:eastAsiaTheme="majorEastAsia" w:cstheme="minorHAnsi"/>
          <w:color w:val="111111"/>
          <w:szCs w:val="26"/>
        </w:rPr>
        <w:t>Download</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the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full</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source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code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for</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this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example:</w:t>
      </w:r>
      <w:r w:rsidR="00AC466E" w:rsidRPr="00206ACB">
        <w:rPr>
          <w:color w:val="111111"/>
        </w:rPr>
        <w:t xml:space="preserve"> </w:t>
      </w:r>
      <w:hyperlink r:id="rId105" w:history="1">
        <w:r w:rsidRPr="00206ACB">
          <w:rPr>
            <w:rStyle w:val="Hyperlink"/>
            <w:rFonts w:cstheme="minorHAnsi"/>
            <w:color w:val="82642B"/>
            <w:szCs w:val="26"/>
          </w:rPr>
          <w:t>10-spritegraphics.zip</w:t>
        </w:r>
        <w:r w:rsidR="00B05E53" w:rsidRPr="00206ACB">
          <w:rPr>
            <w:rStyle w:val="Hyperlink"/>
            <w:rFonts w:cstheme="minorHAnsi"/>
            <w:color w:val="82642B"/>
            <w:szCs w:val="26"/>
          </w:rPr>
          <w:t xml:space="preserve"> (https://famicom.party/book/projects/10-spritegraphics.zip)</w:t>
        </w:r>
      </w:hyperlink>
    </w:p>
    <w:p w14:paraId="5CAE6178" w14:textId="1A75ED9A" w:rsidR="002D5F69" w:rsidRPr="00206ACB" w:rsidRDefault="002D5F69" w:rsidP="00F465BB">
      <w:r w:rsidRPr="00206ACB">
        <w:t>In</w:t>
      </w:r>
      <w:r w:rsidR="00AC466E" w:rsidRPr="00206ACB">
        <w:t xml:space="preserve"> </w:t>
      </w:r>
      <w:r w:rsidRPr="00206ACB">
        <w:t>order</w:t>
      </w:r>
      <w:r w:rsidR="00AC466E" w:rsidRPr="00206ACB">
        <w:t xml:space="preserve"> </w:t>
      </w:r>
      <w:r w:rsidRPr="00206ACB">
        <w:t>to</w:t>
      </w:r>
      <w:r w:rsidR="00AC466E" w:rsidRPr="00206ACB">
        <w:t xml:space="preserve"> </w:t>
      </w:r>
      <w:r w:rsidRPr="00206ACB">
        <w:t>display</w:t>
      </w:r>
      <w:r w:rsidR="00AC466E" w:rsidRPr="00206ACB">
        <w:t xml:space="preserve"> </w:t>
      </w:r>
      <w:r w:rsidRPr="00206ACB">
        <w:t>our</w:t>
      </w:r>
      <w:r w:rsidR="00AC466E" w:rsidRPr="00206ACB">
        <w:t xml:space="preserve"> </w:t>
      </w:r>
      <w:r w:rsidRPr="00206ACB">
        <w:t>tiles</w:t>
      </w:r>
      <w:r w:rsidR="00AC466E" w:rsidRPr="00206ACB">
        <w:t xml:space="preserve"> </w:t>
      </w:r>
      <w:r w:rsidRPr="00206ACB">
        <w:t>in</w:t>
      </w:r>
      <w:r w:rsidR="00AC466E" w:rsidRPr="00206ACB">
        <w:t xml:space="preserve"> </w:t>
      </w:r>
      <w:r w:rsidRPr="00206ACB">
        <w:t>a</w:t>
      </w:r>
      <w:r w:rsidR="00AC466E" w:rsidRPr="00206ACB">
        <w:t xml:space="preserve"> </w:t>
      </w:r>
      <w:r w:rsidRPr="00206ACB">
        <w:t>game,</w:t>
      </w:r>
      <w:r w:rsidR="00AC466E" w:rsidRPr="00206ACB">
        <w:t xml:space="preserve"> </w:t>
      </w:r>
      <w:r w:rsidRPr="00206ACB">
        <w:t>we</w:t>
      </w:r>
      <w:r w:rsidR="00AC466E" w:rsidRPr="00206ACB">
        <w:t xml:space="preserve"> </w:t>
      </w:r>
      <w:r w:rsidRPr="00206ACB">
        <w:t>first</w:t>
      </w:r>
      <w:r w:rsidR="00AC466E" w:rsidRPr="00206ACB">
        <w:t xml:space="preserve"> </w:t>
      </w:r>
      <w:r w:rsidRPr="00206ACB">
        <w:t>need</w:t>
      </w:r>
      <w:r w:rsidR="00AC466E" w:rsidRPr="00206ACB">
        <w:t xml:space="preserve"> </w:t>
      </w:r>
      <w:r w:rsidRPr="00206ACB">
        <w:t>to</w:t>
      </w:r>
      <w:r w:rsidR="00AC466E" w:rsidRPr="00206ACB">
        <w:t xml:space="preserve"> </w:t>
      </w:r>
      <w:r w:rsidRPr="00206ACB">
        <w:t>make</w:t>
      </w:r>
      <w:r w:rsidR="00AC466E" w:rsidRPr="00206ACB">
        <w:t xml:space="preserve"> </w:t>
      </w:r>
      <w:r w:rsidRPr="00206ACB">
        <w:t>sure</w:t>
      </w:r>
      <w:r w:rsidR="00AC466E" w:rsidRPr="00206ACB">
        <w:t xml:space="preserve"> </w:t>
      </w:r>
      <w:r w:rsidRPr="00206ACB">
        <w:t>we</w:t>
      </w:r>
      <w:r w:rsidR="00AC466E" w:rsidRPr="00206ACB">
        <w:t xml:space="preserve"> </w:t>
      </w:r>
      <w:r w:rsidRPr="00206ACB">
        <w:t>load</w:t>
      </w:r>
      <w:r w:rsidR="00AC466E" w:rsidRPr="00206ACB">
        <w:t xml:space="preserve"> </w:t>
      </w:r>
      <w:r w:rsidRPr="00206ACB">
        <w:t>the</w:t>
      </w:r>
      <w:r w:rsidR="00AC466E" w:rsidRPr="00206ACB">
        <w:t xml:space="preserve"> </w:t>
      </w:r>
      <w:r w:rsidRPr="00206ACB">
        <w:t>.chr</w:t>
      </w:r>
      <w:r w:rsidR="00AC466E" w:rsidRPr="00206ACB">
        <w:t xml:space="preserve"> </w:t>
      </w:r>
      <w:r w:rsidRPr="00206ACB">
        <w:t>file</w:t>
      </w:r>
      <w:r w:rsidR="00AC466E" w:rsidRPr="00206ACB">
        <w:t xml:space="preserve"> </w:t>
      </w:r>
      <w:r w:rsidRPr="00206ACB">
        <w:t>that</w:t>
      </w:r>
      <w:r w:rsidR="00AC466E" w:rsidRPr="00206ACB">
        <w:t xml:space="preserve"> </w:t>
      </w:r>
      <w:r w:rsidRPr="00206ACB">
        <w:t>contains</w:t>
      </w:r>
      <w:r w:rsidR="00AC466E" w:rsidRPr="00206ACB">
        <w:t xml:space="preserve"> </w:t>
      </w:r>
      <w:r w:rsidRPr="00206ACB">
        <w:t>them.</w:t>
      </w:r>
      <w:r w:rsidR="00AC466E" w:rsidRPr="00206ACB">
        <w:t xml:space="preserve"> </w:t>
      </w:r>
      <w:r w:rsidRPr="00206ACB">
        <w:t>In</w:t>
      </w:r>
      <w:r w:rsidR="00AC466E" w:rsidRPr="00206ACB">
        <w:t xml:space="preserve"> </w:t>
      </w:r>
      <w:r w:rsidRPr="00206ACB">
        <w:t>our</w:t>
      </w:r>
      <w:r w:rsidR="00AC466E" w:rsidRPr="00206ACB">
        <w:t xml:space="preserve"> </w:t>
      </w:r>
      <w:r w:rsidRPr="00206ACB">
        <w:t>last</w:t>
      </w:r>
      <w:r w:rsidR="00AC466E" w:rsidRPr="00206ACB">
        <w:t xml:space="preserve"> </w:t>
      </w:r>
      <w:r w:rsidRPr="00206ACB">
        <w:t>project,</w:t>
      </w:r>
      <w:r w:rsidR="00AC466E" w:rsidRPr="00206ACB">
        <w:t xml:space="preserve"> </w:t>
      </w:r>
      <w:r w:rsidRPr="00206ACB">
        <w:t>we</w:t>
      </w:r>
      <w:r w:rsidR="00AC466E" w:rsidRPr="00206ACB">
        <w:t xml:space="preserve"> </w:t>
      </w:r>
      <w:r w:rsidRPr="00206ACB">
        <w:t>simply</w:t>
      </w:r>
      <w:r w:rsidR="00AC466E" w:rsidRPr="00206ACB">
        <w:t xml:space="preserve"> </w:t>
      </w:r>
      <w:r w:rsidRPr="00206ACB">
        <w:t>reserved</w:t>
      </w:r>
      <w:r w:rsidR="00AC466E" w:rsidRPr="00206ACB">
        <w:t xml:space="preserve"> </w:t>
      </w:r>
      <w:r w:rsidRPr="00206ACB">
        <w:t>8,192</w:t>
      </w:r>
      <w:r w:rsidR="00AC466E" w:rsidRPr="00206ACB">
        <w:t xml:space="preserve"> </w:t>
      </w:r>
      <w:r w:rsidRPr="00206ACB">
        <w:t>bytes</w:t>
      </w:r>
      <w:r w:rsidR="00AC466E" w:rsidRPr="00206ACB">
        <w:t xml:space="preserve"> </w:t>
      </w:r>
      <w:r w:rsidRPr="00206ACB">
        <w:t>of</w:t>
      </w:r>
      <w:r w:rsidR="00AC466E" w:rsidRPr="00206ACB">
        <w:t xml:space="preserve"> </w:t>
      </w:r>
      <w:r w:rsidRPr="00206ACB">
        <w:t>empty</w:t>
      </w:r>
      <w:r w:rsidR="00AC466E" w:rsidRPr="00206ACB">
        <w:t xml:space="preserve"> </w:t>
      </w:r>
      <w:r w:rsidRPr="00206ACB">
        <w:t>space</w:t>
      </w:r>
      <w:r w:rsidR="00AC466E" w:rsidRPr="00206ACB">
        <w:t xml:space="preserve"> </w:t>
      </w:r>
      <w:r w:rsidRPr="00206ACB">
        <w:t>for</w:t>
      </w:r>
      <w:r w:rsidR="00AC466E" w:rsidRPr="00206ACB">
        <w:t xml:space="preserve"> </w:t>
      </w:r>
      <w:r w:rsidRPr="00206ACB">
        <w:t>the</w:t>
      </w:r>
      <w:r w:rsidR="00AC466E" w:rsidRPr="00206ACB">
        <w:t xml:space="preserve"> </w:t>
      </w:r>
      <w:r w:rsidRPr="00206ACB">
        <w:t>CHR-ROM</w:t>
      </w:r>
      <w:r w:rsidR="00AC466E" w:rsidRPr="00206ACB">
        <w:t xml:space="preserve"> </w:t>
      </w:r>
      <w:r w:rsidRPr="00206ACB">
        <w:t>chip.</w:t>
      </w:r>
      <w:r w:rsidR="00AC466E" w:rsidRPr="00206ACB">
        <w:t xml:space="preserve"> </w:t>
      </w:r>
      <w:r w:rsidRPr="00206ACB">
        <w:t>Now</w:t>
      </w:r>
      <w:r w:rsidR="00AC466E" w:rsidRPr="00206ACB">
        <w:t xml:space="preserve"> </w:t>
      </w:r>
      <w:r w:rsidRPr="00206ACB">
        <w:t>that</w:t>
      </w:r>
      <w:r w:rsidR="00AC466E" w:rsidRPr="00206ACB">
        <w:t xml:space="preserve"> </w:t>
      </w:r>
      <w:r w:rsidRPr="00206ACB">
        <w:t>we</w:t>
      </w:r>
      <w:r w:rsidR="00AC466E" w:rsidRPr="00206ACB">
        <w:t xml:space="preserve"> </w:t>
      </w:r>
      <w:r w:rsidRPr="00206ACB">
        <w:t>have</w:t>
      </w:r>
      <w:r w:rsidR="00AC466E" w:rsidRPr="00206ACB">
        <w:t xml:space="preserve"> </w:t>
      </w:r>
      <w:r w:rsidRPr="00206ACB">
        <w:t>actual</w:t>
      </w:r>
      <w:r w:rsidR="00AC466E" w:rsidRPr="00206ACB">
        <w:t xml:space="preserve"> </w:t>
      </w:r>
      <w:r w:rsidRPr="00206ACB">
        <w:t>tiles,</w:t>
      </w:r>
      <w:r w:rsidR="00AC466E" w:rsidRPr="00206ACB">
        <w:t xml:space="preserve"> </w:t>
      </w:r>
      <w:r w:rsidRPr="00206ACB">
        <w:t>we</w:t>
      </w:r>
      <w:r w:rsidR="00AC466E" w:rsidRPr="00206ACB">
        <w:t xml:space="preserve"> </w:t>
      </w:r>
      <w:r w:rsidRPr="00206ACB">
        <w:t>will</w:t>
      </w:r>
      <w:r w:rsidR="00AC466E" w:rsidRPr="00206ACB">
        <w:t xml:space="preserve"> </w:t>
      </w:r>
      <w:r w:rsidRPr="00206ACB">
        <w:t>load</w:t>
      </w:r>
      <w:r w:rsidR="00AC466E" w:rsidRPr="00206ACB">
        <w:t xml:space="preserve"> </w:t>
      </w:r>
      <w:r w:rsidRPr="00206ACB">
        <w:t>them</w:t>
      </w:r>
      <w:r w:rsidR="00AC466E" w:rsidRPr="00206ACB">
        <w:t xml:space="preserve"> </w:t>
      </w:r>
      <w:r w:rsidRPr="00206ACB">
        <w:t>from</w:t>
      </w:r>
      <w:r w:rsidR="00AC466E" w:rsidRPr="00206ACB">
        <w:t xml:space="preserve"> </w:t>
      </w:r>
      <w:r w:rsidRPr="00206ACB">
        <w:t>a</w:t>
      </w:r>
      <w:r w:rsidR="00AC466E" w:rsidRPr="00206ACB">
        <w:t xml:space="preserve"> </w:t>
      </w:r>
      <w:r w:rsidRPr="00206ACB">
        <w:t>.chr</w:t>
      </w:r>
      <w:r w:rsidR="00AC466E" w:rsidRPr="00206ACB">
        <w:t xml:space="preserve"> </w:t>
      </w:r>
      <w:r w:rsidRPr="00206ACB">
        <w:t>file</w:t>
      </w:r>
      <w:r w:rsidR="00AC466E" w:rsidRPr="00206ACB">
        <w:t xml:space="preserve"> </w:t>
      </w:r>
      <w:r w:rsidRPr="00206ACB">
        <w:t>directly.</w:t>
      </w:r>
      <w:r w:rsidR="00AC466E" w:rsidRPr="00206ACB">
        <w:t xml:space="preserve"> </w:t>
      </w:r>
      <w:r w:rsidRPr="00206ACB">
        <w:t>Change</w:t>
      </w:r>
      <w:r w:rsidR="00AC466E" w:rsidRPr="00206ACB">
        <w:t xml:space="preserve"> </w:t>
      </w:r>
      <w:r w:rsidRPr="00206ACB">
        <w:t>the</w:t>
      </w:r>
      <w:r w:rsidR="00AC466E" w:rsidRPr="00206ACB">
        <w:t xml:space="preserve"> </w:t>
      </w:r>
      <w:r w:rsidRPr="00F465BB">
        <w:rPr>
          <w:rStyle w:val="QuoteChar"/>
        </w:rPr>
        <w:t>.segment</w:t>
      </w:r>
      <w:r w:rsidR="00AC466E" w:rsidRPr="00F465BB">
        <w:rPr>
          <w:rStyle w:val="QuoteChar"/>
        </w:rPr>
        <w:t xml:space="preserve"> </w:t>
      </w:r>
      <w:r w:rsidRPr="00F465BB">
        <w:rPr>
          <w:rStyle w:val="QuoteChar"/>
        </w:rPr>
        <w:t>"CHR"</w:t>
      </w:r>
      <w:r w:rsidR="00AC466E" w:rsidRPr="00206ACB">
        <w:t xml:space="preserve"> </w:t>
      </w:r>
      <w:r w:rsidRPr="00206ACB">
        <w:t>section</w:t>
      </w:r>
      <w:r w:rsidR="00AC466E" w:rsidRPr="00206ACB">
        <w:t xml:space="preserve"> </w:t>
      </w:r>
      <w:r w:rsidRPr="00206ACB">
        <w:t>to</w:t>
      </w:r>
      <w:r w:rsidR="00AC466E" w:rsidRPr="00206ACB">
        <w:t xml:space="preserve"> </w:t>
      </w:r>
      <w:r w:rsidRPr="00206ACB">
        <w:t>this:</w:t>
      </w:r>
    </w:p>
    <w:p w14:paraId="28DE2B77" w14:textId="73277F05" w:rsidR="002D5F69" w:rsidRPr="002C1CE8" w:rsidRDefault="002D5F69" w:rsidP="009944E9">
      <w:pPr>
        <w:pStyle w:val="HTMLPreformatted"/>
        <w:shd w:val="clear" w:color="auto" w:fill="272822"/>
        <w:spacing w:after="120"/>
        <w:rPr>
          <w:rStyle w:val="z-source"/>
          <w:rFonts w:ascii="DejaVu Sans Mono" w:eastAsiaTheme="majorEastAsia" w:hAnsi="DejaVu Sans Mono" w:cs="DejaVu Sans Mono"/>
          <w:color w:val="10C26F"/>
          <w:sz w:val="26"/>
          <w:szCs w:val="26"/>
          <w:bdr w:val="none" w:sz="0" w:space="0" w:color="auto" w:frame="1"/>
          <w:shd w:val="clear" w:color="auto" w:fill="272822"/>
        </w:rPr>
      </w:pPr>
      <w:r w:rsidRPr="002C1CE8">
        <w:rPr>
          <w:rStyle w:val="z-keyword"/>
          <w:rFonts w:ascii="DejaVu Sans Mono" w:hAnsi="DejaVu Sans Mono" w:cs="DejaVu Sans Mono"/>
          <w:color w:val="10C26F"/>
          <w:sz w:val="26"/>
          <w:szCs w:val="26"/>
          <w:bdr w:val="none" w:sz="0" w:space="0" w:color="auto" w:frame="1"/>
          <w:shd w:val="clear" w:color="auto" w:fill="272822"/>
        </w:rPr>
        <w:t>.segment</w:t>
      </w:r>
      <w:r w:rsidR="00AC466E" w:rsidRPr="002C1CE8">
        <w:rPr>
          <w:rStyle w:val="z-source"/>
          <w:rFonts w:ascii="DejaVu Sans Mono" w:eastAsiaTheme="majorEastAsia" w:hAnsi="DejaVu Sans Mono" w:cs="DejaVu Sans Mono"/>
          <w:color w:val="10C26F"/>
          <w:sz w:val="26"/>
          <w:szCs w:val="26"/>
          <w:bdr w:val="none" w:sz="0" w:space="0" w:color="auto" w:frame="1"/>
          <w:shd w:val="clear" w:color="auto" w:fill="272822"/>
        </w:rPr>
        <w:t xml:space="preserve"> </w:t>
      </w:r>
      <w:r w:rsidRPr="002C1CE8">
        <w:rPr>
          <w:rStyle w:val="z-punctuation"/>
          <w:rFonts w:ascii="DejaVu Sans Mono" w:hAnsi="DejaVu Sans Mono" w:cs="DejaVu Sans Mono"/>
          <w:color w:val="10C26F"/>
          <w:sz w:val="26"/>
          <w:szCs w:val="26"/>
          <w:bdr w:val="none" w:sz="0" w:space="0" w:color="auto" w:frame="1"/>
          <w:shd w:val="clear" w:color="auto" w:fill="272822"/>
        </w:rPr>
        <w:t>"</w:t>
      </w:r>
      <w:r w:rsidRPr="002C1CE8">
        <w:rPr>
          <w:rStyle w:val="z-string"/>
          <w:rFonts w:ascii="DejaVu Sans Mono" w:hAnsi="DejaVu Sans Mono" w:cs="DejaVu Sans Mono"/>
          <w:color w:val="10C26F"/>
          <w:sz w:val="26"/>
          <w:szCs w:val="26"/>
          <w:bdr w:val="none" w:sz="0" w:space="0" w:color="auto" w:frame="1"/>
          <w:shd w:val="clear" w:color="auto" w:fill="272822"/>
        </w:rPr>
        <w:t>CHR</w:t>
      </w:r>
      <w:r w:rsidRPr="002C1CE8">
        <w:rPr>
          <w:rStyle w:val="z-punctuation"/>
          <w:rFonts w:ascii="DejaVu Sans Mono" w:hAnsi="DejaVu Sans Mono" w:cs="DejaVu Sans Mono"/>
          <w:color w:val="10C26F"/>
          <w:sz w:val="26"/>
          <w:szCs w:val="26"/>
          <w:bdr w:val="none" w:sz="0" w:space="0" w:color="auto" w:frame="1"/>
          <w:shd w:val="clear" w:color="auto" w:fill="272822"/>
        </w:rPr>
        <w:t>"</w:t>
      </w:r>
    </w:p>
    <w:p w14:paraId="6E3629CD" w14:textId="4C6C12E9" w:rsidR="002D5F69" w:rsidRPr="002C1CE8" w:rsidRDefault="002D5F69" w:rsidP="009944E9">
      <w:pPr>
        <w:pStyle w:val="HTMLPreformatted"/>
        <w:shd w:val="clear" w:color="auto" w:fill="272822"/>
        <w:spacing w:after="120"/>
        <w:rPr>
          <w:rStyle w:val="z-source"/>
          <w:rFonts w:ascii="DejaVu Sans Mono" w:eastAsiaTheme="majorEastAsia" w:hAnsi="DejaVu Sans Mono" w:cs="DejaVu Sans Mono"/>
          <w:color w:val="10C26F"/>
          <w:sz w:val="26"/>
          <w:szCs w:val="26"/>
          <w:bdr w:val="none" w:sz="0" w:space="0" w:color="auto" w:frame="1"/>
          <w:shd w:val="clear" w:color="auto" w:fill="272822"/>
        </w:rPr>
      </w:pPr>
      <w:r w:rsidRPr="002C1CE8">
        <w:rPr>
          <w:rStyle w:val="z-keyword"/>
          <w:rFonts w:ascii="DejaVu Sans Mono" w:hAnsi="DejaVu Sans Mono" w:cs="DejaVu Sans Mono"/>
          <w:color w:val="10C26F"/>
          <w:sz w:val="26"/>
          <w:szCs w:val="26"/>
          <w:bdr w:val="none" w:sz="0" w:space="0" w:color="auto" w:frame="1"/>
          <w:shd w:val="clear" w:color="auto" w:fill="272822"/>
        </w:rPr>
        <w:t>.incbin</w:t>
      </w:r>
      <w:r w:rsidR="00AC466E" w:rsidRPr="002C1CE8">
        <w:rPr>
          <w:rStyle w:val="z-source"/>
          <w:rFonts w:ascii="DejaVu Sans Mono" w:eastAsiaTheme="majorEastAsia" w:hAnsi="DejaVu Sans Mono" w:cs="DejaVu Sans Mono"/>
          <w:color w:val="10C26F"/>
          <w:sz w:val="26"/>
          <w:szCs w:val="26"/>
          <w:bdr w:val="none" w:sz="0" w:space="0" w:color="auto" w:frame="1"/>
          <w:shd w:val="clear" w:color="auto" w:fill="272822"/>
        </w:rPr>
        <w:t xml:space="preserve"> </w:t>
      </w:r>
      <w:r w:rsidRPr="002C1CE8">
        <w:rPr>
          <w:rStyle w:val="z-punctuation"/>
          <w:rFonts w:ascii="DejaVu Sans Mono" w:hAnsi="DejaVu Sans Mono" w:cs="DejaVu Sans Mono"/>
          <w:color w:val="10C26F"/>
          <w:sz w:val="26"/>
          <w:szCs w:val="26"/>
          <w:bdr w:val="none" w:sz="0" w:space="0" w:color="auto" w:frame="1"/>
          <w:shd w:val="clear" w:color="auto" w:fill="272822"/>
        </w:rPr>
        <w:t>"</w:t>
      </w:r>
      <w:r w:rsidRPr="002C1CE8">
        <w:rPr>
          <w:rStyle w:val="z-string"/>
          <w:rFonts w:ascii="DejaVu Sans Mono" w:hAnsi="DejaVu Sans Mono" w:cs="DejaVu Sans Mono"/>
          <w:color w:val="10C26F"/>
          <w:sz w:val="26"/>
          <w:szCs w:val="26"/>
          <w:bdr w:val="none" w:sz="0" w:space="0" w:color="auto" w:frame="1"/>
          <w:shd w:val="clear" w:color="auto" w:fill="272822"/>
        </w:rPr>
        <w:t>graphics.chr</w:t>
      </w:r>
      <w:r w:rsidRPr="002C1CE8">
        <w:rPr>
          <w:rStyle w:val="z-punctuation"/>
          <w:rFonts w:ascii="DejaVu Sans Mono" w:hAnsi="DejaVu Sans Mono" w:cs="DejaVu Sans Mono"/>
          <w:color w:val="10C26F"/>
          <w:sz w:val="26"/>
          <w:szCs w:val="26"/>
          <w:bdr w:val="none" w:sz="0" w:space="0" w:color="auto" w:frame="1"/>
          <w:shd w:val="clear" w:color="auto" w:fill="272822"/>
        </w:rPr>
        <w:t>"</w:t>
      </w:r>
    </w:p>
    <w:p w14:paraId="2EEE98CE" w14:textId="3F855208" w:rsidR="002D5F69" w:rsidRPr="00206ACB" w:rsidRDefault="002D5F69" w:rsidP="000A2247">
      <w:r w:rsidRPr="003C5274">
        <w:rPr>
          <w:rStyle w:val="QuoteChar"/>
        </w:rPr>
        <w:lastRenderedPageBreak/>
        <w:t>.incbin</w:t>
      </w:r>
      <w:r w:rsidRPr="00206ACB">
        <w:t>,</w:t>
      </w:r>
      <w:r w:rsidR="00AC466E" w:rsidRPr="00206ACB">
        <w:t xml:space="preserve"> </w:t>
      </w:r>
      <w:r w:rsidRPr="00206ACB">
        <w:t>as</w:t>
      </w:r>
      <w:r w:rsidR="00AC466E" w:rsidRPr="00206ACB">
        <w:t xml:space="preserve"> </w:t>
      </w:r>
      <w:r w:rsidRPr="00206ACB">
        <w:t>you</w:t>
      </w:r>
      <w:r w:rsidR="00AC466E" w:rsidRPr="00206ACB">
        <w:t xml:space="preserve"> </w:t>
      </w:r>
      <w:r w:rsidRPr="00206ACB">
        <w:t>might</w:t>
      </w:r>
      <w:r w:rsidR="00AC466E" w:rsidRPr="00206ACB">
        <w:t xml:space="preserve"> </w:t>
      </w:r>
      <w:r w:rsidRPr="00206ACB">
        <w:t>expect,</w:t>
      </w:r>
      <w:r w:rsidR="00AC466E" w:rsidRPr="00206ACB">
        <w:t xml:space="preserve"> </w:t>
      </w:r>
      <w:r w:rsidRPr="00206ACB">
        <w:t>is</w:t>
      </w:r>
      <w:r w:rsidR="00AC466E" w:rsidRPr="00206ACB">
        <w:t xml:space="preserve"> </w:t>
      </w:r>
      <w:r w:rsidRPr="00206ACB">
        <w:t>a</w:t>
      </w:r>
      <w:r w:rsidR="00AC466E" w:rsidRPr="00206ACB">
        <w:t xml:space="preserve"> </w:t>
      </w:r>
      <w:r w:rsidRPr="00206ACB">
        <w:t>new</w:t>
      </w:r>
      <w:r w:rsidR="00AC466E" w:rsidRPr="00206ACB">
        <w:t xml:space="preserve"> </w:t>
      </w:r>
      <w:r w:rsidRPr="00206ACB">
        <w:t>assembler</w:t>
      </w:r>
      <w:r w:rsidR="00AC466E" w:rsidRPr="00206ACB">
        <w:t xml:space="preserve"> </w:t>
      </w:r>
      <w:r w:rsidRPr="00206ACB">
        <w:t>directive</w:t>
      </w:r>
      <w:r w:rsidR="00AC466E" w:rsidRPr="00206ACB">
        <w:t xml:space="preserve"> </w:t>
      </w:r>
      <w:r w:rsidRPr="00206ACB">
        <w:t>that</w:t>
      </w:r>
      <w:r w:rsidR="00AC466E" w:rsidRPr="00206ACB">
        <w:t xml:space="preserve"> </w:t>
      </w:r>
      <w:r w:rsidRPr="00206ACB">
        <w:t>instructs</w:t>
      </w:r>
      <w:r w:rsidR="00AC466E" w:rsidRPr="00206ACB">
        <w:t xml:space="preserve"> </w:t>
      </w:r>
      <w:r w:rsidRPr="00206ACB">
        <w:t>ca65</w:t>
      </w:r>
      <w:r w:rsidR="00AC466E" w:rsidRPr="00206ACB">
        <w:t xml:space="preserve"> </w:t>
      </w:r>
      <w:r w:rsidRPr="00206ACB">
        <w:t>to</w:t>
      </w:r>
      <w:r w:rsidR="00AC466E" w:rsidRPr="00206ACB">
        <w:t xml:space="preserve"> </w:t>
      </w:r>
      <w:r w:rsidRPr="00206ACB">
        <w:t>include</w:t>
      </w:r>
      <w:r w:rsidR="00AC466E" w:rsidRPr="00206ACB">
        <w:t xml:space="preserve"> </w:t>
      </w:r>
      <w:r w:rsidRPr="00206ACB">
        <w:t>raw</w:t>
      </w:r>
      <w:r w:rsidR="00AC466E" w:rsidRPr="00206ACB">
        <w:t xml:space="preserve"> </w:t>
      </w:r>
      <w:r w:rsidRPr="00206ACB">
        <w:t>binary</w:t>
      </w:r>
      <w:r w:rsidR="00AC466E" w:rsidRPr="00206ACB">
        <w:t xml:space="preserve"> </w:t>
      </w:r>
      <w:r w:rsidRPr="00206ACB">
        <w:t>data</w:t>
      </w:r>
      <w:r w:rsidR="00AC466E" w:rsidRPr="00206ACB">
        <w:t xml:space="preserve"> </w:t>
      </w:r>
      <w:r w:rsidRPr="00206ACB">
        <w:t>(as</w:t>
      </w:r>
      <w:r w:rsidR="00AC466E" w:rsidRPr="00206ACB">
        <w:t xml:space="preserve"> </w:t>
      </w:r>
      <w:r w:rsidRPr="00206ACB">
        <w:t>opposed</w:t>
      </w:r>
      <w:r w:rsidR="00AC466E" w:rsidRPr="00206ACB">
        <w:t xml:space="preserve"> </w:t>
      </w:r>
      <w:r w:rsidRPr="00206ACB">
        <w:t>to</w:t>
      </w:r>
      <w:r w:rsidR="00AC466E" w:rsidRPr="00206ACB">
        <w:t xml:space="preserve"> </w:t>
      </w:r>
      <w:r w:rsidRPr="003C5274">
        <w:rPr>
          <w:rStyle w:val="QuoteChar"/>
        </w:rPr>
        <w:t>.include</w:t>
      </w:r>
      <w:r w:rsidRPr="00206ACB">
        <w:t>,</w:t>
      </w:r>
      <w:r w:rsidR="00AC466E" w:rsidRPr="00206ACB">
        <w:t xml:space="preserve"> </w:t>
      </w:r>
      <w:r w:rsidRPr="00206ACB">
        <w:t>which</w:t>
      </w:r>
      <w:r w:rsidR="00AC466E" w:rsidRPr="00206ACB">
        <w:t xml:space="preserve"> </w:t>
      </w:r>
      <w:r w:rsidRPr="00206ACB">
        <w:t>is</w:t>
      </w:r>
      <w:r w:rsidR="00AC466E" w:rsidRPr="00206ACB">
        <w:t xml:space="preserve"> </w:t>
      </w:r>
      <w:r w:rsidRPr="00206ACB">
        <w:t>processed</w:t>
      </w:r>
      <w:r w:rsidR="00AC466E" w:rsidRPr="00206ACB">
        <w:t xml:space="preserve"> </w:t>
      </w:r>
      <w:r w:rsidRPr="00206ACB">
        <w:t>by</w:t>
      </w:r>
      <w:r w:rsidR="00AC466E" w:rsidRPr="00206ACB">
        <w:t xml:space="preserve"> </w:t>
      </w:r>
      <w:r w:rsidRPr="00206ACB">
        <w:t>the</w:t>
      </w:r>
      <w:r w:rsidR="00AC466E" w:rsidRPr="00206ACB">
        <w:t xml:space="preserve"> </w:t>
      </w:r>
      <w:r w:rsidRPr="00206ACB">
        <w:t>assembler).</w:t>
      </w:r>
      <w:r w:rsidR="00AC466E" w:rsidRPr="00206ACB">
        <w:t xml:space="preserve"> </w:t>
      </w:r>
      <w:r w:rsidRPr="00206ACB">
        <w:t>With</w:t>
      </w:r>
      <w:r w:rsidR="00AC466E" w:rsidRPr="00206ACB">
        <w:t xml:space="preserve"> </w:t>
      </w:r>
      <w:r w:rsidRPr="00206ACB">
        <w:t>our</w:t>
      </w:r>
      <w:r w:rsidR="00AC466E" w:rsidRPr="00206ACB">
        <w:t xml:space="preserve"> </w:t>
      </w:r>
      <w:r w:rsidRPr="00206ACB">
        <w:t>tiles</w:t>
      </w:r>
      <w:r w:rsidR="00AC466E" w:rsidRPr="00206ACB">
        <w:t xml:space="preserve"> </w:t>
      </w:r>
      <w:r w:rsidRPr="00206ACB">
        <w:t>in</w:t>
      </w:r>
      <w:r w:rsidR="00AC466E" w:rsidRPr="00206ACB">
        <w:t xml:space="preserve"> </w:t>
      </w:r>
      <w:r w:rsidRPr="00206ACB">
        <w:t>place,</w:t>
      </w:r>
      <w:r w:rsidR="00AC466E" w:rsidRPr="00206ACB">
        <w:t xml:space="preserve"> </w:t>
      </w:r>
      <w:r w:rsidRPr="00206ACB">
        <w:t>it's</w:t>
      </w:r>
      <w:r w:rsidR="00AC466E" w:rsidRPr="00206ACB">
        <w:t xml:space="preserve"> </w:t>
      </w:r>
      <w:r w:rsidRPr="00206ACB">
        <w:t>time</w:t>
      </w:r>
      <w:r w:rsidR="00AC466E" w:rsidRPr="00206ACB">
        <w:t xml:space="preserve"> </w:t>
      </w:r>
      <w:r w:rsidRPr="00206ACB">
        <w:t>to</w:t>
      </w:r>
      <w:r w:rsidR="00AC466E" w:rsidRPr="00206ACB">
        <w:t xml:space="preserve"> </w:t>
      </w:r>
      <w:r w:rsidRPr="00206ACB">
        <w:t>draw</w:t>
      </w:r>
      <w:r w:rsidR="00AC466E" w:rsidRPr="00206ACB">
        <w:t xml:space="preserve"> </w:t>
      </w:r>
      <w:r w:rsidRPr="00206ACB">
        <w:t>something.</w:t>
      </w:r>
      <w:r w:rsidR="00AC466E" w:rsidRPr="00206ACB">
        <w:t xml:space="preserve"> </w:t>
      </w:r>
      <w:r w:rsidRPr="00206ACB">
        <w:t>Here,</w:t>
      </w:r>
      <w:r w:rsidR="00AC466E" w:rsidRPr="00206ACB">
        <w:t xml:space="preserve"> </w:t>
      </w:r>
      <w:r w:rsidRPr="00206ACB">
        <w:t>we</w:t>
      </w:r>
      <w:r w:rsidR="00AC466E" w:rsidRPr="00206ACB">
        <w:t xml:space="preserve"> </w:t>
      </w:r>
      <w:r w:rsidRPr="00206ACB">
        <w:t>will</w:t>
      </w:r>
      <w:r w:rsidR="00AC466E" w:rsidRPr="00206ACB">
        <w:t xml:space="preserve"> </w:t>
      </w:r>
      <w:r w:rsidRPr="00206ACB">
        <w:t>use</w:t>
      </w:r>
      <w:r w:rsidR="00AC466E" w:rsidRPr="00206ACB">
        <w:t xml:space="preserve"> </w:t>
      </w:r>
      <w:r w:rsidRPr="00206ACB">
        <w:t>the</w:t>
      </w:r>
      <w:r w:rsidR="00AC466E" w:rsidRPr="00206ACB">
        <w:t xml:space="preserve"> </w:t>
      </w:r>
      <w:r w:rsidRPr="00206ACB">
        <w:t>four</w:t>
      </w:r>
      <w:r w:rsidR="00AC466E" w:rsidRPr="00206ACB">
        <w:t xml:space="preserve"> </w:t>
      </w:r>
      <w:r w:rsidRPr="00206ACB">
        <w:t>"spaceship"</w:t>
      </w:r>
      <w:r w:rsidR="00AC466E" w:rsidRPr="00206ACB">
        <w:t xml:space="preserve"> </w:t>
      </w:r>
      <w:r w:rsidRPr="00206ACB">
        <w:t>tiles</w:t>
      </w:r>
      <w:r w:rsidR="00AC466E" w:rsidRPr="00206ACB">
        <w:t xml:space="preserve"> </w:t>
      </w:r>
      <w:r w:rsidRPr="00206ACB">
        <w:t>from</w:t>
      </w:r>
      <w:r w:rsidR="00AC466E" w:rsidRPr="00206ACB">
        <w:t xml:space="preserve"> </w:t>
      </w:r>
      <w:r w:rsidRPr="00206ACB">
        <w:t>graphics.chr,</w:t>
      </w:r>
      <w:r w:rsidR="00AC466E" w:rsidRPr="00206ACB">
        <w:t xml:space="preserve"> </w:t>
      </w:r>
      <w:r w:rsidRPr="00206ACB">
        <w:t>but</w:t>
      </w:r>
      <w:r w:rsidR="00AC466E" w:rsidRPr="00206ACB">
        <w:t xml:space="preserve"> </w:t>
      </w:r>
      <w:r w:rsidRPr="00206ACB">
        <w:t>feel</w:t>
      </w:r>
      <w:r w:rsidR="00AC466E" w:rsidRPr="00206ACB">
        <w:t xml:space="preserve"> </w:t>
      </w:r>
      <w:r w:rsidRPr="00206ACB">
        <w:t>free</w:t>
      </w:r>
      <w:r w:rsidR="00AC466E" w:rsidRPr="00206ACB">
        <w:t xml:space="preserve"> </w:t>
      </w:r>
      <w:r w:rsidRPr="00206ACB">
        <w:t>to</w:t>
      </w:r>
      <w:r w:rsidR="00AC466E" w:rsidRPr="00206ACB">
        <w:t xml:space="preserve"> </w:t>
      </w:r>
      <w:r w:rsidRPr="00206ACB">
        <w:t>use</w:t>
      </w:r>
      <w:r w:rsidR="00AC466E" w:rsidRPr="00206ACB">
        <w:t xml:space="preserve"> </w:t>
      </w:r>
      <w:r w:rsidRPr="00206ACB">
        <w:t>your</w:t>
      </w:r>
      <w:r w:rsidR="00AC466E" w:rsidRPr="00206ACB">
        <w:t xml:space="preserve"> </w:t>
      </w:r>
      <w:r w:rsidRPr="00206ACB">
        <w:t>own</w:t>
      </w:r>
      <w:r w:rsidR="00AC466E" w:rsidRPr="00206ACB">
        <w:t xml:space="preserve"> </w:t>
      </w:r>
      <w:r w:rsidRPr="00206ACB">
        <w:t>tiles</w:t>
      </w:r>
      <w:r w:rsidR="00AC466E" w:rsidRPr="00206ACB">
        <w:t xml:space="preserve"> </w:t>
      </w:r>
      <w:r w:rsidRPr="00206ACB">
        <w:t>instead.</w:t>
      </w:r>
    </w:p>
    <w:p w14:paraId="1268F014" w14:textId="5ABA2133" w:rsidR="002D5F69" w:rsidRPr="00206ACB" w:rsidRDefault="002D5F69" w:rsidP="000A2247">
      <w:r w:rsidRPr="00206ACB">
        <w:t>Next,</w:t>
      </w:r>
      <w:r w:rsidR="00AC466E" w:rsidRPr="00206ACB">
        <w:t xml:space="preserve"> </w:t>
      </w:r>
      <w:r w:rsidRPr="00206ACB">
        <w:t>we</w:t>
      </w:r>
      <w:r w:rsidR="00AC466E" w:rsidRPr="00206ACB">
        <w:t xml:space="preserve"> </w:t>
      </w:r>
      <w:r w:rsidRPr="00206ACB">
        <w:t>will</w:t>
      </w:r>
      <w:r w:rsidR="00AC466E" w:rsidRPr="00206ACB">
        <w:t xml:space="preserve"> </w:t>
      </w:r>
      <w:r w:rsidRPr="00206ACB">
        <w:t>need</w:t>
      </w:r>
      <w:r w:rsidR="00AC466E" w:rsidRPr="00206ACB">
        <w:t xml:space="preserve"> </w:t>
      </w:r>
      <w:r w:rsidRPr="00206ACB">
        <w:t>to</w:t>
      </w:r>
      <w:r w:rsidR="00AC466E" w:rsidRPr="00206ACB">
        <w:t xml:space="preserve"> </w:t>
      </w:r>
      <w:r w:rsidRPr="00206ACB">
        <w:t>fill</w:t>
      </w:r>
      <w:r w:rsidR="00AC466E" w:rsidRPr="00206ACB">
        <w:t xml:space="preserve"> </w:t>
      </w:r>
      <w:r w:rsidRPr="00206ACB">
        <w:t>out</w:t>
      </w:r>
      <w:r w:rsidR="00AC466E" w:rsidRPr="00206ACB">
        <w:t xml:space="preserve"> </w:t>
      </w:r>
      <w:r w:rsidRPr="00206ACB">
        <w:t>an</w:t>
      </w:r>
      <w:r w:rsidR="00AC466E" w:rsidRPr="00206ACB">
        <w:t xml:space="preserve"> </w:t>
      </w:r>
      <w:r w:rsidRPr="00206ACB">
        <w:t>entire</w:t>
      </w:r>
      <w:r w:rsidR="00AC466E" w:rsidRPr="00206ACB">
        <w:t xml:space="preserve"> </w:t>
      </w:r>
      <w:r w:rsidRPr="00206ACB">
        <w:t>palette,</w:t>
      </w:r>
      <w:r w:rsidR="00AC466E" w:rsidRPr="00206ACB">
        <w:t xml:space="preserve"> </w:t>
      </w:r>
      <w:r w:rsidRPr="00206ACB">
        <w:t>instead</w:t>
      </w:r>
      <w:r w:rsidR="00AC466E" w:rsidRPr="00206ACB">
        <w:t xml:space="preserve"> </w:t>
      </w:r>
      <w:r w:rsidRPr="00206ACB">
        <w:t>of</w:t>
      </w:r>
      <w:r w:rsidR="00AC466E" w:rsidRPr="00206ACB">
        <w:t xml:space="preserve"> </w:t>
      </w:r>
      <w:r w:rsidRPr="00206ACB">
        <w:t>just</w:t>
      </w:r>
      <w:r w:rsidR="00AC466E" w:rsidRPr="00206ACB">
        <w:t xml:space="preserve"> </w:t>
      </w:r>
      <w:r w:rsidRPr="00206ACB">
        <w:t>setting</w:t>
      </w:r>
      <w:r w:rsidR="00AC466E" w:rsidRPr="00206ACB">
        <w:t xml:space="preserve"> </w:t>
      </w:r>
      <w:r w:rsidRPr="00206ACB">
        <w:t>the</w:t>
      </w:r>
      <w:r w:rsidR="00AC466E" w:rsidRPr="00206ACB">
        <w:t xml:space="preserve"> </w:t>
      </w:r>
      <w:r w:rsidRPr="00206ACB">
        <w:t>first</w:t>
      </w:r>
      <w:r w:rsidR="00AC466E" w:rsidRPr="00206ACB">
        <w:t xml:space="preserve"> </w:t>
      </w:r>
      <w:r w:rsidRPr="00206ACB">
        <w:t>palette</w:t>
      </w:r>
      <w:r w:rsidR="00AC466E" w:rsidRPr="00206ACB">
        <w:t xml:space="preserve"> </w:t>
      </w:r>
      <w:r w:rsidRPr="00206ACB">
        <w:t>color</w:t>
      </w:r>
      <w:r w:rsidR="00AC466E" w:rsidRPr="00206ACB">
        <w:t xml:space="preserve"> </w:t>
      </w:r>
      <w:r w:rsidRPr="00206ACB">
        <w:t>to</w:t>
      </w:r>
      <w:r w:rsidR="00AC466E" w:rsidRPr="00206ACB">
        <w:t xml:space="preserve"> </w:t>
      </w:r>
      <w:r w:rsidRPr="00206ACB">
        <w:t>green</w:t>
      </w:r>
      <w:r w:rsidR="00AC466E" w:rsidRPr="00206ACB">
        <w:t xml:space="preserve"> </w:t>
      </w:r>
      <w:r w:rsidRPr="00206ACB">
        <w:t>(</w:t>
      </w:r>
      <w:r w:rsidRPr="003C5274">
        <w:rPr>
          <w:rStyle w:val="QuoteChar"/>
        </w:rPr>
        <w:t>$29</w:t>
      </w:r>
      <w:r w:rsidRPr="00206ACB">
        <w:t>).</w:t>
      </w:r>
      <w:r w:rsidR="00AC466E" w:rsidRPr="00206ACB">
        <w:t xml:space="preserve"> </w:t>
      </w:r>
      <w:r w:rsidRPr="00206ACB">
        <w:t>We'll</w:t>
      </w:r>
      <w:r w:rsidR="00AC466E" w:rsidRPr="00206ACB">
        <w:t xml:space="preserve"> </w:t>
      </w:r>
      <w:r w:rsidRPr="00206ACB">
        <w:t>extend</w:t>
      </w:r>
      <w:r w:rsidR="00AC466E" w:rsidRPr="00206ACB">
        <w:t xml:space="preserve"> </w:t>
      </w:r>
      <w:r w:rsidRPr="003C5274">
        <w:rPr>
          <w:rStyle w:val="QuoteChar"/>
        </w:rPr>
        <w:t>.proc</w:t>
      </w:r>
      <w:r w:rsidR="00AC466E" w:rsidRPr="003C5274">
        <w:rPr>
          <w:rStyle w:val="QuoteChar"/>
        </w:rPr>
        <w:t xml:space="preserve"> </w:t>
      </w:r>
      <w:r w:rsidRPr="003C5274">
        <w:rPr>
          <w:rStyle w:val="QuoteChar"/>
        </w:rPr>
        <w:t>main</w:t>
      </w:r>
      <w:r w:rsidR="00AC466E" w:rsidRPr="00206ACB">
        <w:t xml:space="preserve"> </w:t>
      </w:r>
      <w:r w:rsidRPr="00206ACB">
        <w:t>as</w:t>
      </w:r>
      <w:r w:rsidR="00AC466E" w:rsidRPr="00206ACB">
        <w:t xml:space="preserve"> </w:t>
      </w:r>
      <w:r w:rsidRPr="00206ACB">
        <w:t>follows:</w:t>
      </w:r>
    </w:p>
    <w:p w14:paraId="470E05EE" w14:textId="29FEE88B" w:rsidR="000C5D4C" w:rsidRDefault="000C5D4C" w:rsidP="000C5D4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Pr>
          <w:rFonts w:ascii="DejaVu Sans Mono" w:hAnsi="DejaVu Sans Mono" w:cs="DejaVu Sans Mono"/>
          <w:noProof/>
          <w:color w:val="10C26F"/>
          <w:sz w:val="26"/>
          <w:szCs w:val="26"/>
        </w:rPr>
        <w:pict w14:anchorId="51F92068">
          <v:rect id="_x0000_s2166" style="position:absolute;left:0;text-align:left;margin-left:-6.2pt;margin-top:1.05pt;width:22.55pt;height:278.1pt;z-index:251715584;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66" inset="0,0,0,0">
              <w:txbxContent>
                <w:p w14:paraId="2C0FA879" w14:textId="5E74145B" w:rsidR="000C5D4C" w:rsidRDefault="000C5D4C" w:rsidP="000C5D4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20</w:t>
                  </w:r>
                </w:p>
                <w:p w14:paraId="6FBF06CA" w14:textId="77777777" w:rsidR="000C5D4C" w:rsidRDefault="000C5D4C" w:rsidP="000C5D4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21</w:t>
                  </w:r>
                </w:p>
                <w:p w14:paraId="0E74759D" w14:textId="77777777" w:rsidR="000C5D4C" w:rsidRDefault="000C5D4C" w:rsidP="000C5D4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22</w:t>
                  </w:r>
                </w:p>
                <w:p w14:paraId="24D0AFD3" w14:textId="77777777" w:rsidR="000C5D4C" w:rsidRDefault="000C5D4C" w:rsidP="000C5D4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23</w:t>
                  </w:r>
                </w:p>
                <w:p w14:paraId="74F5F66F" w14:textId="77777777" w:rsidR="000C5D4C" w:rsidRDefault="000C5D4C" w:rsidP="000C5D4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24</w:t>
                  </w:r>
                </w:p>
                <w:p w14:paraId="1AFBF6CA" w14:textId="77777777" w:rsidR="000C5D4C" w:rsidRDefault="000C5D4C" w:rsidP="000C5D4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25</w:t>
                  </w:r>
                </w:p>
                <w:p w14:paraId="2B90D88C" w14:textId="2ABA6D8F" w:rsidR="000C5D4C" w:rsidRDefault="000C5D4C" w:rsidP="000C5D4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26</w:t>
                  </w:r>
                </w:p>
                <w:p w14:paraId="0B586138" w14:textId="1A4C4D72" w:rsidR="000C5D4C" w:rsidRDefault="000C5D4C" w:rsidP="000C5D4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27</w:t>
                  </w:r>
                </w:p>
                <w:p w14:paraId="51A83483" w14:textId="6127BF0B" w:rsidR="000C5D4C" w:rsidRDefault="000C5D4C" w:rsidP="000C5D4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28</w:t>
                  </w:r>
                </w:p>
                <w:p w14:paraId="39B0A453" w14:textId="45D7A11E" w:rsidR="000C5D4C" w:rsidRDefault="000C5D4C" w:rsidP="000C5D4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29</w:t>
                  </w:r>
                </w:p>
                <w:p w14:paraId="29ADD0F9" w14:textId="289BDE0B" w:rsidR="000C5D4C" w:rsidRDefault="000C5D4C" w:rsidP="000C5D4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30</w:t>
                  </w:r>
                </w:p>
                <w:p w14:paraId="2CF71B66" w14:textId="02303DD6" w:rsidR="000C5D4C" w:rsidRDefault="000C5D4C" w:rsidP="000C5D4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31</w:t>
                  </w:r>
                </w:p>
                <w:p w14:paraId="7524072C" w14:textId="260E5090" w:rsidR="000C5D4C" w:rsidRDefault="000C5D4C" w:rsidP="000C5D4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32</w:t>
                  </w:r>
                </w:p>
                <w:p w14:paraId="3127D588" w14:textId="4DC00D99" w:rsidR="000C5D4C" w:rsidRDefault="000C5D4C" w:rsidP="000C5D4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33</w:t>
                  </w:r>
                </w:p>
                <w:p w14:paraId="4DB6502B" w14:textId="198925C9" w:rsidR="000C5D4C" w:rsidRPr="0039594C" w:rsidRDefault="000C5D4C" w:rsidP="000C5D4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34</w:t>
                  </w:r>
                </w:p>
              </w:txbxContent>
            </v:textbox>
          </v:rect>
        </w:pict>
      </w:r>
      <w:r w:rsidRPr="00317C42">
        <w:rPr>
          <w:rFonts w:ascii="DejaVu Sans Mono" w:hAnsi="DejaVu Sans Mono" w:cs="DejaVu Sans Mono"/>
          <w:color w:val="10C26F"/>
          <w:sz w:val="26"/>
          <w:szCs w:val="26"/>
        </w:rPr>
        <w:t>.proc main</w:t>
      </w:r>
    </w:p>
    <w:p w14:paraId="424D65C5" w14:textId="7B4D6E76" w:rsidR="000C5D4C" w:rsidRPr="000C5D4C" w:rsidRDefault="000C5D4C" w:rsidP="000C5D4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FFC000"/>
          <w:sz w:val="26"/>
          <w:szCs w:val="26"/>
        </w:rPr>
      </w:pPr>
      <w:r>
        <w:rPr>
          <w:rFonts w:ascii="DejaVu Sans Mono" w:hAnsi="DejaVu Sans Mono" w:cs="DejaVu Sans Mono"/>
          <w:color w:val="10C26F"/>
          <w:sz w:val="26"/>
          <w:szCs w:val="26"/>
        </w:rPr>
        <w:t xml:space="preserve">  </w:t>
      </w:r>
      <w:r w:rsidRPr="000C5D4C">
        <w:rPr>
          <w:rFonts w:ascii="DejaVu Sans Mono" w:hAnsi="DejaVu Sans Mono" w:cs="DejaVu Sans Mono"/>
          <w:color w:val="FFC000"/>
          <w:sz w:val="26"/>
          <w:szCs w:val="26"/>
        </w:rPr>
        <w:t>; write a palette</w:t>
      </w:r>
    </w:p>
    <w:p w14:paraId="00065D79" w14:textId="77777777" w:rsidR="000C5D4C" w:rsidRPr="00317C42" w:rsidRDefault="000C5D4C" w:rsidP="000C5D4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LDX</w:t>
      </w:r>
      <w:r w:rsidRPr="00317C42">
        <w:rPr>
          <w:rFonts w:ascii="DejaVu Sans Mono" w:hAnsi="DejaVu Sans Mono" w:cs="DejaVu Sans Mono"/>
          <w:color w:val="10C26F"/>
          <w:sz w:val="26"/>
          <w:szCs w:val="26"/>
        </w:rPr>
        <w:t xml:space="preserve"> </w:t>
      </w:r>
      <w:r w:rsidRPr="00613C21">
        <w:rPr>
          <w:rFonts w:ascii="DejaVu Sans Mono" w:hAnsi="DejaVu Sans Mono" w:cs="DejaVu Sans Mono"/>
          <w:color w:val="10C26F"/>
          <w:sz w:val="26"/>
          <w:szCs w:val="26"/>
        </w:rPr>
        <w:t>PPUSTATUS</w:t>
      </w:r>
    </w:p>
    <w:p w14:paraId="0F3C8E8D" w14:textId="70530F9F" w:rsidR="000C5D4C" w:rsidRPr="00317C42" w:rsidRDefault="000C5D4C" w:rsidP="000C5D4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$3f</w:t>
      </w:r>
    </w:p>
    <w:p w14:paraId="2135756B" w14:textId="77777777" w:rsidR="000C5D4C" w:rsidRPr="00317C42" w:rsidRDefault="000C5D4C" w:rsidP="000C5D4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D77109">
        <w:rPr>
          <w:rFonts w:ascii="DejaVu Sans Mono" w:hAnsi="DejaVu Sans Mono" w:cs="DejaVu Sans Mono"/>
          <w:color w:val="10C26F"/>
          <w:sz w:val="26"/>
          <w:szCs w:val="26"/>
        </w:rPr>
        <w:t>PPUADDR</w:t>
      </w:r>
    </w:p>
    <w:p w14:paraId="1AE641DD" w14:textId="77777777" w:rsidR="000C5D4C" w:rsidRPr="00317C42" w:rsidRDefault="000C5D4C" w:rsidP="000C5D4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LDX</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$00</w:t>
      </w:r>
    </w:p>
    <w:p w14:paraId="0E798132" w14:textId="77777777" w:rsidR="000C5D4C" w:rsidRPr="00317C42" w:rsidRDefault="000C5D4C" w:rsidP="000C5D4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STX</w:t>
      </w:r>
      <w:r w:rsidRPr="00317C42">
        <w:rPr>
          <w:rFonts w:ascii="DejaVu Sans Mono" w:hAnsi="DejaVu Sans Mono" w:cs="DejaVu Sans Mono"/>
          <w:color w:val="10C26F"/>
          <w:sz w:val="26"/>
          <w:szCs w:val="26"/>
        </w:rPr>
        <w:t xml:space="preserve"> </w:t>
      </w:r>
      <w:r w:rsidRPr="00D77109">
        <w:rPr>
          <w:rFonts w:ascii="DejaVu Sans Mono" w:hAnsi="DejaVu Sans Mono" w:cs="DejaVu Sans Mono"/>
          <w:color w:val="10C26F"/>
          <w:sz w:val="26"/>
          <w:szCs w:val="26"/>
        </w:rPr>
        <w:t>PPUADDR</w:t>
      </w:r>
    </w:p>
    <w:p w14:paraId="665E20B2" w14:textId="77777777" w:rsidR="000C5D4C" w:rsidRPr="00317C42" w:rsidRDefault="000C5D4C" w:rsidP="000C5D4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LDA</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$29</w:t>
      </w:r>
    </w:p>
    <w:p w14:paraId="44193C15" w14:textId="77777777" w:rsidR="000C5D4C" w:rsidRPr="00317C42" w:rsidRDefault="000C5D4C" w:rsidP="000C5D4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STA</w:t>
      </w:r>
      <w:r w:rsidRPr="00317C42">
        <w:rPr>
          <w:rFonts w:ascii="DejaVu Sans Mono" w:hAnsi="DejaVu Sans Mono" w:cs="DejaVu Sans Mono"/>
          <w:color w:val="10C26F"/>
          <w:sz w:val="26"/>
          <w:szCs w:val="26"/>
        </w:rPr>
        <w:t xml:space="preserve"> </w:t>
      </w:r>
      <w:r w:rsidRPr="00D77109">
        <w:rPr>
          <w:rFonts w:ascii="DejaVu Sans Mono" w:hAnsi="DejaVu Sans Mono" w:cs="DejaVu Sans Mono"/>
          <w:color w:val="10C26F"/>
          <w:sz w:val="26"/>
          <w:szCs w:val="26"/>
        </w:rPr>
        <w:t>PPUDATA</w:t>
      </w:r>
    </w:p>
    <w:p w14:paraId="5AE8CC05" w14:textId="77777777" w:rsidR="000C5D4C" w:rsidRPr="00317C42" w:rsidRDefault="000C5D4C" w:rsidP="000C5D4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LDA</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w:t>
      </w:r>
      <w:r>
        <w:rPr>
          <w:rFonts w:ascii="DejaVu Sans Mono" w:hAnsi="DejaVu Sans Mono" w:cs="DejaVu Sans Mono"/>
          <w:color w:val="07E2FA"/>
          <w:sz w:val="26"/>
          <w:szCs w:val="26"/>
        </w:rPr>
        <w:t>1</w:t>
      </w:r>
      <w:r w:rsidRPr="00C41B6E">
        <w:rPr>
          <w:rFonts w:ascii="DejaVu Sans Mono" w:hAnsi="DejaVu Sans Mono" w:cs="DejaVu Sans Mono"/>
          <w:color w:val="07E2FA"/>
          <w:sz w:val="26"/>
          <w:szCs w:val="26"/>
        </w:rPr>
        <w:t>9</w:t>
      </w:r>
    </w:p>
    <w:p w14:paraId="2FE7CDEF" w14:textId="77777777" w:rsidR="000C5D4C" w:rsidRPr="00317C42" w:rsidRDefault="000C5D4C" w:rsidP="000C5D4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STA</w:t>
      </w:r>
      <w:r w:rsidRPr="00317C42">
        <w:rPr>
          <w:rFonts w:ascii="DejaVu Sans Mono" w:hAnsi="DejaVu Sans Mono" w:cs="DejaVu Sans Mono"/>
          <w:color w:val="10C26F"/>
          <w:sz w:val="26"/>
          <w:szCs w:val="26"/>
        </w:rPr>
        <w:t xml:space="preserve"> </w:t>
      </w:r>
      <w:r w:rsidRPr="00D77109">
        <w:rPr>
          <w:rFonts w:ascii="DejaVu Sans Mono" w:hAnsi="DejaVu Sans Mono" w:cs="DejaVu Sans Mono"/>
          <w:color w:val="10C26F"/>
          <w:sz w:val="26"/>
          <w:szCs w:val="26"/>
        </w:rPr>
        <w:t>PPUDATA</w:t>
      </w:r>
    </w:p>
    <w:p w14:paraId="4FE6D365" w14:textId="77777777" w:rsidR="000C5D4C" w:rsidRPr="00317C42" w:rsidRDefault="000C5D4C" w:rsidP="000C5D4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LDA</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w:t>
      </w:r>
      <w:r>
        <w:rPr>
          <w:rFonts w:ascii="DejaVu Sans Mono" w:hAnsi="DejaVu Sans Mono" w:cs="DejaVu Sans Mono"/>
          <w:color w:val="07E2FA"/>
          <w:sz w:val="26"/>
          <w:szCs w:val="26"/>
        </w:rPr>
        <w:t>0</w:t>
      </w:r>
      <w:r w:rsidRPr="00C41B6E">
        <w:rPr>
          <w:rFonts w:ascii="DejaVu Sans Mono" w:hAnsi="DejaVu Sans Mono" w:cs="DejaVu Sans Mono"/>
          <w:color w:val="07E2FA"/>
          <w:sz w:val="26"/>
          <w:szCs w:val="26"/>
        </w:rPr>
        <w:t>9</w:t>
      </w:r>
    </w:p>
    <w:p w14:paraId="6548AF24" w14:textId="77777777" w:rsidR="000C5D4C" w:rsidRPr="00317C42" w:rsidRDefault="000C5D4C" w:rsidP="000C5D4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STA</w:t>
      </w:r>
      <w:r w:rsidRPr="00317C42">
        <w:rPr>
          <w:rFonts w:ascii="DejaVu Sans Mono" w:hAnsi="DejaVu Sans Mono" w:cs="DejaVu Sans Mono"/>
          <w:color w:val="10C26F"/>
          <w:sz w:val="26"/>
          <w:szCs w:val="26"/>
        </w:rPr>
        <w:t xml:space="preserve"> </w:t>
      </w:r>
      <w:r w:rsidRPr="00D77109">
        <w:rPr>
          <w:rFonts w:ascii="DejaVu Sans Mono" w:hAnsi="DejaVu Sans Mono" w:cs="DejaVu Sans Mono"/>
          <w:color w:val="10C26F"/>
          <w:sz w:val="26"/>
          <w:szCs w:val="26"/>
        </w:rPr>
        <w:t>PPUDATA</w:t>
      </w:r>
    </w:p>
    <w:p w14:paraId="733CD734" w14:textId="77777777" w:rsidR="000C5D4C" w:rsidRPr="00317C42" w:rsidRDefault="000C5D4C" w:rsidP="000C5D4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LDA</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w:t>
      </w:r>
      <w:r>
        <w:rPr>
          <w:rFonts w:ascii="DejaVu Sans Mono" w:hAnsi="DejaVu Sans Mono" w:cs="DejaVu Sans Mono"/>
          <w:color w:val="07E2FA"/>
          <w:sz w:val="26"/>
          <w:szCs w:val="26"/>
        </w:rPr>
        <w:t>0f</w:t>
      </w:r>
    </w:p>
    <w:p w14:paraId="0F7285FC" w14:textId="21DD8A88" w:rsidR="000C5D4C" w:rsidRPr="00317C42" w:rsidRDefault="000C5D4C" w:rsidP="000C5D4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STA</w:t>
      </w:r>
      <w:r w:rsidRPr="00317C42">
        <w:rPr>
          <w:rFonts w:ascii="DejaVu Sans Mono" w:hAnsi="DejaVu Sans Mono" w:cs="DejaVu Sans Mono"/>
          <w:color w:val="10C26F"/>
          <w:sz w:val="26"/>
          <w:szCs w:val="26"/>
        </w:rPr>
        <w:t xml:space="preserve"> </w:t>
      </w:r>
      <w:r w:rsidRPr="00D77109">
        <w:rPr>
          <w:rFonts w:ascii="DejaVu Sans Mono" w:hAnsi="DejaVu Sans Mono" w:cs="DejaVu Sans Mono"/>
          <w:color w:val="10C26F"/>
          <w:sz w:val="26"/>
          <w:szCs w:val="26"/>
        </w:rPr>
        <w:t>PPUDATA</w:t>
      </w:r>
    </w:p>
    <w:p w14:paraId="361E7B6D" w14:textId="306C1010" w:rsidR="00455DAD" w:rsidRPr="00D70CC0" w:rsidRDefault="00217075" w:rsidP="00D70CC0">
      <w:pPr>
        <w:rPr>
          <w:lang w:eastAsia="ja-JP"/>
        </w:rPr>
      </w:pPr>
      <w:r w:rsidRPr="00206ACB">
        <w:rPr>
          <w:lang w:eastAsia="ja-JP"/>
        </w:rPr>
        <w:t>Notice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with</w:t>
      </w:r>
      <w:r w:rsidR="00AC466E" w:rsidRPr="00206ACB">
        <w:rPr>
          <w:lang w:eastAsia="ja-JP"/>
        </w:rPr>
        <w:t xml:space="preserve"> </w:t>
      </w:r>
      <w:r w:rsidRPr="00D70CC0">
        <w:rPr>
          <w:rStyle w:val="QuoteChar"/>
        </w:rPr>
        <w:t>PPUADDR</w:t>
      </w:r>
      <w:r w:rsidR="00AC466E" w:rsidRPr="00206ACB">
        <w:rPr>
          <w:lang w:eastAsia="ja-JP"/>
        </w:rPr>
        <w:t xml:space="preserve"> </w:t>
      </w:r>
      <w:r w:rsidRPr="00206ACB">
        <w:rPr>
          <w:lang w:eastAsia="ja-JP"/>
        </w:rPr>
        <w:t>once;</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write</w:t>
      </w:r>
      <w:r w:rsidR="00AC466E" w:rsidRPr="00206ACB">
        <w:rPr>
          <w:lang w:eastAsia="ja-JP"/>
        </w:rPr>
        <w:t xml:space="preserve"> </w:t>
      </w:r>
      <w:r w:rsidRPr="00206ACB">
        <w:rPr>
          <w:lang w:eastAsia="ja-JP"/>
        </w:rPr>
        <w:t>to</w:t>
      </w:r>
      <w:r w:rsidR="00AC466E" w:rsidRPr="00206ACB">
        <w:rPr>
          <w:lang w:eastAsia="ja-JP"/>
        </w:rPr>
        <w:t xml:space="preserve"> </w:t>
      </w:r>
      <w:r w:rsidRPr="00D70CC0">
        <w:rPr>
          <w:rStyle w:val="QuoteChar"/>
        </w:rPr>
        <w:t>PPUDATA</w:t>
      </w:r>
      <w:r w:rsidRPr="00206ACB">
        <w:rPr>
          <w:lang w:eastAsia="ja-JP"/>
        </w:rPr>
        <w: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automatically</w:t>
      </w:r>
      <w:r w:rsidR="00AC466E" w:rsidRPr="00206ACB">
        <w:rPr>
          <w:lang w:eastAsia="ja-JP"/>
        </w:rPr>
        <w:t xml:space="preserve"> </w:t>
      </w:r>
      <w:r w:rsidRPr="00206ACB">
        <w:rPr>
          <w:lang w:eastAsia="ja-JP"/>
        </w:rPr>
        <w:t>increased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one.</w:t>
      </w:r>
    </w:p>
    <w:p w14:paraId="465D9A2D" w14:textId="18FC6988" w:rsidR="00217075" w:rsidRPr="00206ACB" w:rsidRDefault="00217075" w:rsidP="000A2247">
      <w:pPr>
        <w:rPr>
          <w:lang w:eastAsia="ja-JP"/>
        </w:rPr>
      </w:pPr>
      <w:r w:rsidRPr="00206ACB">
        <w:rPr>
          <w:lang w:eastAsia="ja-JP"/>
        </w:rPr>
        <w:t>Next,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need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sprites.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going</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start</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drawing</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sprite,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top-left</w:t>
      </w:r>
      <w:r w:rsidR="00AC466E" w:rsidRPr="00206ACB">
        <w:rPr>
          <w:lang w:eastAsia="ja-JP"/>
        </w:rPr>
        <w:t xml:space="preserve"> </w:t>
      </w:r>
      <w:r w:rsidRPr="00206ACB">
        <w:rPr>
          <w:lang w:eastAsia="ja-JP"/>
        </w:rPr>
        <w:t>"corner"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spaceship.</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discussed</w:t>
      </w:r>
      <w:r w:rsidR="00AC466E" w:rsidRPr="00206ACB">
        <w:rPr>
          <w:lang w:eastAsia="ja-JP"/>
        </w:rPr>
        <w:t xml:space="preserve"> </w:t>
      </w:r>
      <w:r w:rsidRPr="00206ACB">
        <w:rPr>
          <w:lang w:eastAsia="ja-JP"/>
        </w:rPr>
        <w:t>earlier,</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sprite</w:t>
      </w:r>
      <w:r w:rsidR="00AC466E" w:rsidRPr="00206ACB">
        <w:rPr>
          <w:lang w:eastAsia="ja-JP"/>
        </w:rPr>
        <w:t xml:space="preserve"> </w:t>
      </w:r>
      <w:r w:rsidRPr="00206ACB">
        <w:rPr>
          <w:lang w:eastAsia="ja-JP"/>
        </w:rPr>
        <w:t>information</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between</w:t>
      </w:r>
      <w:r w:rsidR="00AC466E" w:rsidRPr="00206ACB">
        <w:rPr>
          <w:lang w:eastAsia="ja-JP"/>
        </w:rPr>
        <w:t xml:space="preserve"> </w:t>
      </w:r>
      <w:r w:rsidRPr="00D70CC0">
        <w:rPr>
          <w:rStyle w:val="QuoteChar"/>
        </w:rPr>
        <w:t>$0200-$02ff</w:t>
      </w:r>
      <w:r w:rsidRPr="00206ACB">
        <w:rPr>
          <w:lang w:eastAsia="ja-JP"/>
        </w:rPr>
        <w: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copy</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using</w:t>
      </w:r>
      <w:r w:rsidR="00AC466E" w:rsidRPr="00206ACB">
        <w:rPr>
          <w:lang w:eastAsia="ja-JP"/>
        </w:rPr>
        <w:t xml:space="preserve"> </w:t>
      </w:r>
      <w:r w:rsidRPr="00206ACB">
        <w:rPr>
          <w:lang w:eastAsia="ja-JP"/>
        </w:rPr>
        <w:t>DMA</w:t>
      </w:r>
      <w:r w:rsidR="00AC466E" w:rsidRPr="00206ACB">
        <w:rPr>
          <w:lang w:eastAsia="ja-JP"/>
        </w:rPr>
        <w:t xml:space="preserve"> </w:t>
      </w:r>
      <w:r w:rsidRPr="00206ACB">
        <w:rPr>
          <w:lang w:eastAsia="ja-JP"/>
        </w:rPr>
        <w:t>transfer</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NMI</w:t>
      </w:r>
      <w:r w:rsidR="00AC466E" w:rsidRPr="00206ACB">
        <w:rPr>
          <w:lang w:eastAsia="ja-JP"/>
        </w:rPr>
        <w:t xml:space="preserve"> </w:t>
      </w:r>
      <w:r w:rsidRPr="00206ACB">
        <w:rPr>
          <w:lang w:eastAsia="ja-JP"/>
        </w:rPr>
        <w:t>handler).</w:t>
      </w:r>
      <w:r w:rsidR="00AC466E" w:rsidRPr="00206ACB">
        <w:rPr>
          <w:lang w:eastAsia="ja-JP"/>
        </w:rPr>
        <w:t xml:space="preserve"> </w:t>
      </w:r>
      <w:r w:rsidRPr="00206ACB">
        <w:rPr>
          <w:lang w:eastAsia="ja-JP"/>
        </w:rPr>
        <w:t>Let's</w:t>
      </w:r>
      <w:r w:rsidR="00AC466E" w:rsidRPr="00206ACB">
        <w:rPr>
          <w:lang w:eastAsia="ja-JP"/>
        </w:rPr>
        <w:t xml:space="preserve"> </w:t>
      </w:r>
      <w:r w:rsidRPr="00206ACB">
        <w:rPr>
          <w:lang w:eastAsia="ja-JP"/>
        </w:rPr>
        <w:t>continue</w:t>
      </w:r>
      <w:r w:rsidR="00AC466E" w:rsidRPr="00206ACB">
        <w:rPr>
          <w:lang w:eastAsia="ja-JP"/>
        </w:rPr>
        <w:t xml:space="preserve"> </w:t>
      </w:r>
      <w:r w:rsidRPr="00206ACB">
        <w:rPr>
          <w:lang w:eastAsia="ja-JP"/>
        </w:rPr>
        <w:t>modifying</w:t>
      </w:r>
      <w:r w:rsidR="00AC466E" w:rsidRPr="00206ACB">
        <w:rPr>
          <w:lang w:eastAsia="ja-JP"/>
        </w:rPr>
        <w:t xml:space="preserve"> </w:t>
      </w:r>
      <w:r w:rsidRPr="00D70CC0">
        <w:rPr>
          <w:rStyle w:val="QuoteChar"/>
        </w:rPr>
        <w:t>.proc</w:t>
      </w:r>
      <w:r w:rsidR="00AC466E" w:rsidRPr="00D70CC0">
        <w:rPr>
          <w:rStyle w:val="QuoteChar"/>
        </w:rPr>
        <w:t xml:space="preserve"> </w:t>
      </w:r>
      <w:r w:rsidRPr="00D70CC0">
        <w:rPr>
          <w:rStyle w:val="QuoteChar"/>
        </w:rPr>
        <w:t>main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copy</w:t>
      </w:r>
      <w:r w:rsidR="00AC466E" w:rsidRPr="00206ACB">
        <w:rPr>
          <w:lang w:eastAsia="ja-JP"/>
        </w:rPr>
        <w:t xml:space="preserve"> </w:t>
      </w:r>
      <w:r w:rsidRPr="00206ACB">
        <w:rPr>
          <w:lang w:eastAsia="ja-JP"/>
        </w:rPr>
        <w:t>sprite</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into</w:t>
      </w:r>
      <w:r w:rsidR="00AC466E" w:rsidRPr="00206ACB">
        <w:rPr>
          <w:lang w:eastAsia="ja-JP"/>
        </w:rPr>
        <w:t xml:space="preserve"> </w:t>
      </w:r>
      <w:r w:rsidRPr="00D70CC0">
        <w:rPr>
          <w:rStyle w:val="QuoteChar"/>
        </w:rPr>
        <w:t>$0200-$02ff</w:t>
      </w:r>
      <w:r w:rsidRPr="00206ACB">
        <w:rPr>
          <w:lang w:eastAsia="ja-JP"/>
        </w:rPr>
        <w:t>:</w:t>
      </w:r>
    </w:p>
    <w:p w14:paraId="5F90FCFC" w14:textId="26693BE8" w:rsidR="0054122B" w:rsidRPr="0054122B" w:rsidRDefault="0054122B" w:rsidP="0054122B">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FFC000"/>
          <w:sz w:val="26"/>
          <w:szCs w:val="26"/>
        </w:rPr>
      </w:pPr>
      <w:r>
        <w:rPr>
          <w:noProof/>
        </w:rPr>
        <w:pict w14:anchorId="51F92068">
          <v:rect id="_x0000_s2167" style="position:absolute;left:0;text-align:left;margin-left:-9.15pt;margin-top:1.2pt;width:22.55pt;height:168.15pt;z-index:251716608;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67" inset="0,0,0,0">
              <w:txbxContent>
                <w:p w14:paraId="474C7980" w14:textId="64479B18" w:rsidR="0054122B" w:rsidRDefault="0054122B" w:rsidP="0054122B">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36</w:t>
                  </w:r>
                </w:p>
                <w:p w14:paraId="5BDE0E1F" w14:textId="21F6E25F" w:rsidR="0054122B" w:rsidRDefault="0054122B" w:rsidP="0054122B">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37</w:t>
                  </w:r>
                </w:p>
                <w:p w14:paraId="70D0A74E" w14:textId="0232548F" w:rsidR="0054122B" w:rsidRDefault="0054122B" w:rsidP="0054122B">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38</w:t>
                  </w:r>
                </w:p>
                <w:p w14:paraId="0FAF58B2" w14:textId="3BD4C6D3" w:rsidR="0054122B" w:rsidRDefault="0054122B" w:rsidP="0054122B">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39</w:t>
                  </w:r>
                </w:p>
                <w:p w14:paraId="54EA53CB" w14:textId="5BA6F1B3" w:rsidR="0054122B" w:rsidRDefault="0054122B" w:rsidP="0054122B">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40</w:t>
                  </w:r>
                </w:p>
                <w:p w14:paraId="6467258E" w14:textId="21484825" w:rsidR="0054122B" w:rsidRDefault="0054122B" w:rsidP="0054122B">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41</w:t>
                  </w:r>
                </w:p>
                <w:p w14:paraId="61AFE035" w14:textId="35C66BE8" w:rsidR="0054122B" w:rsidRDefault="0054122B" w:rsidP="0054122B">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42</w:t>
                  </w:r>
                </w:p>
                <w:p w14:paraId="14B5414D" w14:textId="225210E5" w:rsidR="0054122B" w:rsidRDefault="0054122B" w:rsidP="0054122B">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43</w:t>
                  </w:r>
                </w:p>
                <w:p w14:paraId="6FE320D7" w14:textId="1668BBDE" w:rsidR="0054122B" w:rsidRPr="0039594C" w:rsidRDefault="0054122B" w:rsidP="0054122B">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44</w:t>
                  </w:r>
                </w:p>
              </w:txbxContent>
            </v:textbox>
          </v:rect>
        </w:pict>
      </w:r>
      <w:r>
        <w:rPr>
          <w:rFonts w:ascii="DejaVu Sans Mono" w:hAnsi="DejaVu Sans Mono" w:cs="DejaVu Sans Mono"/>
          <w:color w:val="E3371E"/>
          <w:sz w:val="26"/>
          <w:szCs w:val="26"/>
        </w:rPr>
        <w:t xml:space="preserve">  </w:t>
      </w:r>
      <w:r w:rsidRPr="0054122B">
        <w:rPr>
          <w:rFonts w:ascii="DejaVu Sans Mono" w:hAnsi="DejaVu Sans Mono" w:cs="DejaVu Sans Mono"/>
          <w:color w:val="FFC000"/>
          <w:sz w:val="26"/>
          <w:szCs w:val="26"/>
        </w:rPr>
        <w:t>; write sprite data</w:t>
      </w:r>
    </w:p>
    <w:p w14:paraId="58463EF7" w14:textId="120EB752" w:rsidR="0054122B" w:rsidRPr="00317C42" w:rsidRDefault="0054122B" w:rsidP="0054122B">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LDA</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w:t>
      </w:r>
      <w:r>
        <w:rPr>
          <w:rFonts w:ascii="DejaVu Sans Mono" w:hAnsi="DejaVu Sans Mono" w:cs="DejaVu Sans Mono"/>
          <w:color w:val="07E2FA"/>
          <w:sz w:val="26"/>
          <w:szCs w:val="26"/>
        </w:rPr>
        <w:t>70</w:t>
      </w:r>
    </w:p>
    <w:p w14:paraId="11B1FADF" w14:textId="00B56022" w:rsidR="0054122B" w:rsidRPr="0054122B" w:rsidRDefault="0054122B" w:rsidP="0054122B">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FFC000"/>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STA</w:t>
      </w:r>
      <w:r w:rsidRPr="00317C42">
        <w:rPr>
          <w:rFonts w:ascii="DejaVu Sans Mono" w:hAnsi="DejaVu Sans Mono" w:cs="DejaVu Sans Mono"/>
          <w:color w:val="10C26F"/>
          <w:sz w:val="26"/>
          <w:szCs w:val="26"/>
        </w:rPr>
        <w:t xml:space="preserve"> </w:t>
      </w:r>
      <w:r w:rsidRPr="0054122B">
        <w:rPr>
          <w:rFonts w:ascii="DejaVu Sans Mono" w:hAnsi="DejaVu Sans Mono" w:cs="DejaVu Sans Mono"/>
          <w:color w:val="07E2FA"/>
          <w:sz w:val="26"/>
          <w:szCs w:val="26"/>
        </w:rPr>
        <w:t>$0200</w:t>
      </w:r>
      <w:r>
        <w:rPr>
          <w:rFonts w:ascii="DejaVu Sans Mono" w:hAnsi="DejaVu Sans Mono" w:cs="DejaVu Sans Mono"/>
          <w:color w:val="10C26F"/>
          <w:sz w:val="26"/>
          <w:szCs w:val="26"/>
        </w:rPr>
        <w:t xml:space="preserve"> </w:t>
      </w:r>
      <w:r w:rsidRPr="0054122B">
        <w:rPr>
          <w:rFonts w:ascii="DejaVu Sans Mono" w:hAnsi="DejaVu Sans Mono" w:cs="DejaVu Sans Mono"/>
          <w:color w:val="FFC000"/>
          <w:sz w:val="26"/>
          <w:szCs w:val="26"/>
        </w:rPr>
        <w:t>; Y-coord of first sprite</w:t>
      </w:r>
    </w:p>
    <w:p w14:paraId="73F1E638" w14:textId="6EBD55E5" w:rsidR="0054122B" w:rsidRPr="00317C42" w:rsidRDefault="0054122B" w:rsidP="0054122B">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LDA</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w:t>
      </w:r>
      <w:r>
        <w:rPr>
          <w:rFonts w:ascii="DejaVu Sans Mono" w:hAnsi="DejaVu Sans Mono" w:cs="DejaVu Sans Mono"/>
          <w:color w:val="07E2FA"/>
          <w:sz w:val="26"/>
          <w:szCs w:val="26"/>
        </w:rPr>
        <w:t>0</w:t>
      </w:r>
      <w:r>
        <w:rPr>
          <w:rFonts w:ascii="DejaVu Sans Mono" w:hAnsi="DejaVu Sans Mono" w:cs="DejaVu Sans Mono"/>
          <w:color w:val="07E2FA"/>
          <w:sz w:val="26"/>
          <w:szCs w:val="26"/>
        </w:rPr>
        <w:t>5</w:t>
      </w:r>
    </w:p>
    <w:p w14:paraId="7DA94F6F" w14:textId="26D4FD34" w:rsidR="0054122B" w:rsidRPr="0054122B" w:rsidRDefault="0054122B" w:rsidP="0054122B">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FFC000"/>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STA</w:t>
      </w:r>
      <w:r w:rsidRPr="00317C42">
        <w:rPr>
          <w:rFonts w:ascii="DejaVu Sans Mono" w:hAnsi="DejaVu Sans Mono" w:cs="DejaVu Sans Mono"/>
          <w:color w:val="10C26F"/>
          <w:sz w:val="26"/>
          <w:szCs w:val="26"/>
        </w:rPr>
        <w:t xml:space="preserve"> </w:t>
      </w:r>
      <w:r w:rsidRPr="0054122B">
        <w:rPr>
          <w:rFonts w:ascii="DejaVu Sans Mono" w:hAnsi="DejaVu Sans Mono" w:cs="DejaVu Sans Mono"/>
          <w:color w:val="07E2FA"/>
          <w:sz w:val="26"/>
          <w:szCs w:val="26"/>
        </w:rPr>
        <w:t>$020</w:t>
      </w:r>
      <w:r w:rsidRPr="0054122B">
        <w:rPr>
          <w:rFonts w:ascii="DejaVu Sans Mono" w:hAnsi="DejaVu Sans Mono" w:cs="DejaVu Sans Mono"/>
          <w:color w:val="07E2FA"/>
          <w:sz w:val="26"/>
          <w:szCs w:val="26"/>
        </w:rPr>
        <w:t>1</w:t>
      </w:r>
      <w:r>
        <w:rPr>
          <w:rFonts w:ascii="DejaVu Sans Mono" w:hAnsi="DejaVu Sans Mono" w:cs="DejaVu Sans Mono"/>
          <w:color w:val="10C26F"/>
          <w:sz w:val="26"/>
          <w:szCs w:val="26"/>
        </w:rPr>
        <w:t xml:space="preserve"> </w:t>
      </w:r>
      <w:r w:rsidRPr="0054122B">
        <w:rPr>
          <w:rFonts w:ascii="DejaVu Sans Mono" w:hAnsi="DejaVu Sans Mono" w:cs="DejaVu Sans Mono"/>
          <w:color w:val="FFC000"/>
          <w:sz w:val="26"/>
          <w:szCs w:val="26"/>
        </w:rPr>
        <w:t>; tile number of first sprite</w:t>
      </w:r>
    </w:p>
    <w:p w14:paraId="635943B1" w14:textId="7B66D144" w:rsidR="0054122B" w:rsidRPr="00317C42" w:rsidRDefault="0054122B" w:rsidP="0054122B">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LDA</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w:t>
      </w:r>
      <w:r>
        <w:rPr>
          <w:rFonts w:ascii="DejaVu Sans Mono" w:hAnsi="DejaVu Sans Mono" w:cs="DejaVu Sans Mono"/>
          <w:color w:val="07E2FA"/>
          <w:sz w:val="26"/>
          <w:szCs w:val="26"/>
        </w:rPr>
        <w:t>0</w:t>
      </w:r>
      <w:r>
        <w:rPr>
          <w:rFonts w:ascii="DejaVu Sans Mono" w:hAnsi="DejaVu Sans Mono" w:cs="DejaVu Sans Mono"/>
          <w:color w:val="07E2FA"/>
          <w:sz w:val="26"/>
          <w:szCs w:val="26"/>
        </w:rPr>
        <w:t>0</w:t>
      </w:r>
    </w:p>
    <w:p w14:paraId="395CC54A" w14:textId="1D0872F2" w:rsidR="0054122B" w:rsidRPr="0054122B" w:rsidRDefault="0054122B" w:rsidP="0054122B">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STA</w:t>
      </w:r>
      <w:r w:rsidRPr="00317C42">
        <w:rPr>
          <w:rFonts w:ascii="DejaVu Sans Mono" w:hAnsi="DejaVu Sans Mono" w:cs="DejaVu Sans Mono"/>
          <w:color w:val="10C26F"/>
          <w:sz w:val="26"/>
          <w:szCs w:val="26"/>
        </w:rPr>
        <w:t xml:space="preserve"> </w:t>
      </w:r>
      <w:r w:rsidRPr="0054122B">
        <w:rPr>
          <w:rFonts w:ascii="DejaVu Sans Mono" w:hAnsi="DejaVu Sans Mono" w:cs="DejaVu Sans Mono"/>
          <w:color w:val="07E2FA"/>
          <w:sz w:val="26"/>
          <w:szCs w:val="26"/>
        </w:rPr>
        <w:t>$020</w:t>
      </w:r>
      <w:r w:rsidRPr="0054122B">
        <w:rPr>
          <w:rFonts w:ascii="DejaVu Sans Mono" w:hAnsi="DejaVu Sans Mono" w:cs="DejaVu Sans Mono"/>
          <w:color w:val="07E2FA"/>
          <w:sz w:val="26"/>
          <w:szCs w:val="26"/>
        </w:rPr>
        <w:t>2</w:t>
      </w:r>
      <w:r>
        <w:rPr>
          <w:rFonts w:ascii="DejaVu Sans Mono" w:hAnsi="DejaVu Sans Mono" w:cs="DejaVu Sans Mono"/>
          <w:color w:val="10C26F"/>
          <w:sz w:val="26"/>
          <w:szCs w:val="26"/>
        </w:rPr>
        <w:t xml:space="preserve"> </w:t>
      </w:r>
      <w:r w:rsidRPr="0054122B">
        <w:rPr>
          <w:rFonts w:ascii="DejaVu Sans Mono" w:hAnsi="DejaVu Sans Mono" w:cs="DejaVu Sans Mono"/>
          <w:color w:val="FFC000"/>
          <w:sz w:val="26"/>
          <w:szCs w:val="26"/>
        </w:rPr>
        <w:t>; attributes of first sprite</w:t>
      </w:r>
    </w:p>
    <w:p w14:paraId="37098120" w14:textId="5A743BCB" w:rsidR="0054122B" w:rsidRPr="00317C42" w:rsidRDefault="0054122B" w:rsidP="0054122B">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LDA</w:t>
      </w:r>
      <w:r w:rsidRPr="00317C42">
        <w:rPr>
          <w:rFonts w:ascii="DejaVu Sans Mono" w:hAnsi="DejaVu Sans Mono" w:cs="DejaVu Sans Mono"/>
          <w:color w:val="10C26F"/>
          <w:sz w:val="26"/>
          <w:szCs w:val="26"/>
        </w:rPr>
        <w:t xml:space="preserve"> </w:t>
      </w:r>
      <w:r w:rsidRPr="008B76F1">
        <w:rPr>
          <w:rFonts w:ascii="DejaVu Sans Mono" w:hAnsi="DejaVu Sans Mono" w:cs="DejaVu Sans Mono"/>
          <w:color w:val="FF7A48"/>
          <w:sz w:val="26"/>
          <w:szCs w:val="26"/>
        </w:rPr>
        <w:t>#</w:t>
      </w:r>
      <w:r w:rsidRPr="00C41B6E">
        <w:rPr>
          <w:rFonts w:ascii="DejaVu Sans Mono" w:hAnsi="DejaVu Sans Mono" w:cs="DejaVu Sans Mono"/>
          <w:color w:val="07E2FA"/>
          <w:sz w:val="26"/>
          <w:szCs w:val="26"/>
        </w:rPr>
        <w:t>$</w:t>
      </w:r>
      <w:r>
        <w:rPr>
          <w:rFonts w:ascii="DejaVu Sans Mono" w:hAnsi="DejaVu Sans Mono" w:cs="DejaVu Sans Mono"/>
          <w:color w:val="07E2FA"/>
          <w:sz w:val="26"/>
          <w:szCs w:val="26"/>
        </w:rPr>
        <w:t>8</w:t>
      </w:r>
      <w:r>
        <w:rPr>
          <w:rFonts w:ascii="DejaVu Sans Mono" w:hAnsi="DejaVu Sans Mono" w:cs="DejaVu Sans Mono"/>
          <w:color w:val="07E2FA"/>
          <w:sz w:val="26"/>
          <w:szCs w:val="26"/>
        </w:rPr>
        <w:t>0</w:t>
      </w:r>
    </w:p>
    <w:p w14:paraId="071537CC" w14:textId="44659C90" w:rsidR="0054122B" w:rsidRPr="00317C42" w:rsidRDefault="0054122B" w:rsidP="0054122B">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left="360" w:firstLine="0"/>
        <w:rPr>
          <w:rFonts w:ascii="DejaVu Sans Mono" w:hAnsi="DejaVu Sans Mono" w:cs="DejaVu Sans Mono"/>
          <w:color w:val="10C26F"/>
          <w:sz w:val="26"/>
          <w:szCs w:val="26"/>
        </w:rPr>
      </w:pPr>
      <w:r w:rsidRPr="00317C42">
        <w:rPr>
          <w:rFonts w:ascii="DejaVu Sans Mono" w:hAnsi="DejaVu Sans Mono" w:cs="DejaVu Sans Mono"/>
          <w:color w:val="10C26F"/>
          <w:sz w:val="26"/>
          <w:szCs w:val="26"/>
        </w:rPr>
        <w:t xml:space="preserve">  </w:t>
      </w:r>
      <w:r w:rsidRPr="00C41B6E">
        <w:rPr>
          <w:rFonts w:ascii="DejaVu Sans Mono" w:hAnsi="DejaVu Sans Mono" w:cs="DejaVu Sans Mono"/>
          <w:color w:val="E3371E"/>
          <w:sz w:val="26"/>
          <w:szCs w:val="26"/>
        </w:rPr>
        <w:t>STA</w:t>
      </w:r>
      <w:r w:rsidRPr="00317C42">
        <w:rPr>
          <w:rFonts w:ascii="DejaVu Sans Mono" w:hAnsi="DejaVu Sans Mono" w:cs="DejaVu Sans Mono"/>
          <w:color w:val="10C26F"/>
          <w:sz w:val="26"/>
          <w:szCs w:val="26"/>
        </w:rPr>
        <w:t xml:space="preserve"> </w:t>
      </w:r>
      <w:r w:rsidRPr="0054122B">
        <w:rPr>
          <w:rFonts w:ascii="DejaVu Sans Mono" w:hAnsi="DejaVu Sans Mono" w:cs="DejaVu Sans Mono"/>
          <w:color w:val="07E2FA"/>
          <w:sz w:val="26"/>
          <w:szCs w:val="26"/>
        </w:rPr>
        <w:t>$020</w:t>
      </w:r>
      <w:r w:rsidRPr="0054122B">
        <w:rPr>
          <w:rFonts w:ascii="DejaVu Sans Mono" w:hAnsi="DejaVu Sans Mono" w:cs="DejaVu Sans Mono"/>
          <w:color w:val="07E2FA"/>
          <w:sz w:val="26"/>
          <w:szCs w:val="26"/>
        </w:rPr>
        <w:t>3</w:t>
      </w:r>
      <w:r>
        <w:rPr>
          <w:rFonts w:ascii="DejaVu Sans Mono" w:hAnsi="DejaVu Sans Mono" w:cs="DejaVu Sans Mono"/>
          <w:color w:val="10C26F"/>
          <w:sz w:val="26"/>
          <w:szCs w:val="26"/>
        </w:rPr>
        <w:t xml:space="preserve"> </w:t>
      </w:r>
      <w:r w:rsidRPr="0054122B">
        <w:rPr>
          <w:rFonts w:ascii="DejaVu Sans Mono" w:hAnsi="DejaVu Sans Mono" w:cs="DejaVu Sans Mono"/>
          <w:color w:val="FFC000"/>
          <w:sz w:val="26"/>
          <w:szCs w:val="26"/>
        </w:rPr>
        <w:t>; X-coord of first sprite</w:t>
      </w:r>
    </w:p>
    <w:p w14:paraId="0FF8AAF2" w14:textId="1B12F3F6" w:rsidR="005F21CE" w:rsidRPr="00206ACB" w:rsidRDefault="005F21CE" w:rsidP="000A2247">
      <w:r w:rsidRPr="00206ACB">
        <w:t>Finally,</w:t>
      </w:r>
      <w:r w:rsidR="00AC466E" w:rsidRPr="00206ACB">
        <w:t xml:space="preserve"> </w:t>
      </w:r>
      <w:r w:rsidRPr="00206ACB">
        <w:t>we</w:t>
      </w:r>
      <w:r w:rsidR="00AC466E" w:rsidRPr="00206ACB">
        <w:t xml:space="preserve"> </w:t>
      </w:r>
      <w:r w:rsidRPr="00206ACB">
        <w:t>need</w:t>
      </w:r>
      <w:r w:rsidR="00AC466E" w:rsidRPr="00206ACB">
        <w:t xml:space="preserve"> </w:t>
      </w:r>
      <w:r w:rsidRPr="00206ACB">
        <w:t>to</w:t>
      </w:r>
      <w:r w:rsidR="00AC466E" w:rsidRPr="00206ACB">
        <w:t xml:space="preserve"> </w:t>
      </w:r>
      <w:r w:rsidRPr="00206ACB">
        <w:t>make</w:t>
      </w:r>
      <w:r w:rsidR="00AC466E" w:rsidRPr="00206ACB">
        <w:t xml:space="preserve"> </w:t>
      </w:r>
      <w:r w:rsidRPr="00206ACB">
        <w:t>one</w:t>
      </w:r>
      <w:r w:rsidR="00AC466E" w:rsidRPr="00206ACB">
        <w:t xml:space="preserve"> </w:t>
      </w:r>
      <w:r w:rsidRPr="00206ACB">
        <w:t>more</w:t>
      </w:r>
      <w:r w:rsidR="00AC466E" w:rsidRPr="00206ACB">
        <w:t xml:space="preserve"> </w:t>
      </w:r>
      <w:r w:rsidRPr="00206ACB">
        <w:t>change</w:t>
      </w:r>
      <w:r w:rsidR="00AC466E" w:rsidRPr="00206ACB">
        <w:t xml:space="preserve"> </w:t>
      </w:r>
      <w:r w:rsidRPr="00206ACB">
        <w:t>to</w:t>
      </w:r>
      <w:r w:rsidR="00AC466E" w:rsidRPr="00206ACB">
        <w:t xml:space="preserve"> </w:t>
      </w:r>
      <w:r w:rsidRPr="004822FC">
        <w:rPr>
          <w:rStyle w:val="QuoteChar"/>
        </w:rPr>
        <w:t>.proc</w:t>
      </w:r>
      <w:r w:rsidR="00AC466E" w:rsidRPr="004822FC">
        <w:rPr>
          <w:rStyle w:val="QuoteChar"/>
        </w:rPr>
        <w:t xml:space="preserve"> </w:t>
      </w:r>
      <w:r w:rsidRPr="004822FC">
        <w:rPr>
          <w:rStyle w:val="QuoteChar"/>
        </w:rPr>
        <w:t>main</w:t>
      </w:r>
      <w:r w:rsidRPr="00206ACB">
        <w:t>.</w:t>
      </w:r>
      <w:r w:rsidR="00AC466E" w:rsidRPr="00206ACB">
        <w:t xml:space="preserve"> </w:t>
      </w:r>
      <w:r w:rsidRPr="00206ACB">
        <w:t>In</w:t>
      </w:r>
      <w:r w:rsidR="00AC466E" w:rsidRPr="00206ACB">
        <w:t xml:space="preserve"> </w:t>
      </w:r>
      <w:r w:rsidRPr="00206ACB">
        <w:t>our</w:t>
      </w:r>
      <w:r w:rsidR="00AC466E" w:rsidRPr="00206ACB">
        <w:t xml:space="preserve"> </w:t>
      </w:r>
      <w:r w:rsidRPr="00206ACB">
        <w:t>previous</w:t>
      </w:r>
      <w:r w:rsidR="00AC466E" w:rsidRPr="00206ACB">
        <w:t xml:space="preserve"> </w:t>
      </w:r>
      <w:r w:rsidRPr="00206ACB">
        <w:t>examples,</w:t>
      </w:r>
      <w:r w:rsidR="00AC466E" w:rsidRPr="00206ACB">
        <w:t xml:space="preserve"> </w:t>
      </w:r>
      <w:r w:rsidRPr="00206ACB">
        <w:t>after</w:t>
      </w:r>
      <w:r w:rsidR="00AC466E" w:rsidRPr="00206ACB">
        <w:t xml:space="preserve"> </w:t>
      </w:r>
      <w:r w:rsidRPr="00206ACB">
        <w:t>writing</w:t>
      </w:r>
      <w:r w:rsidR="00AC466E" w:rsidRPr="00206ACB">
        <w:t xml:space="preserve"> </w:t>
      </w:r>
      <w:r w:rsidRPr="00206ACB">
        <w:t>palette</w:t>
      </w:r>
      <w:r w:rsidR="00AC466E" w:rsidRPr="00206ACB">
        <w:t xml:space="preserve"> </w:t>
      </w:r>
      <w:r w:rsidRPr="00206ACB">
        <w:t>data,</w:t>
      </w:r>
      <w:r w:rsidR="00AC466E" w:rsidRPr="00206ACB">
        <w:t xml:space="preserve"> </w:t>
      </w:r>
      <w:r w:rsidRPr="00206ACB">
        <w:t>we</w:t>
      </w:r>
      <w:r w:rsidR="00AC466E" w:rsidRPr="00206ACB">
        <w:t xml:space="preserve"> </w:t>
      </w:r>
      <w:r w:rsidRPr="00206ACB">
        <w:t>turn</w:t>
      </w:r>
      <w:r w:rsidR="00AC466E" w:rsidRPr="00206ACB">
        <w:t xml:space="preserve"> </w:t>
      </w:r>
      <w:r w:rsidRPr="00206ACB">
        <w:t>on</w:t>
      </w:r>
      <w:r w:rsidR="00AC466E" w:rsidRPr="00206ACB">
        <w:t xml:space="preserve"> </w:t>
      </w:r>
      <w:r w:rsidRPr="00206ACB">
        <w:t>the</w:t>
      </w:r>
      <w:r w:rsidR="00AC466E" w:rsidRPr="00206ACB">
        <w:t xml:space="preserve"> </w:t>
      </w:r>
      <w:r w:rsidRPr="00206ACB">
        <w:t>screen</w:t>
      </w:r>
      <w:r w:rsidR="00AC466E" w:rsidRPr="00206ACB">
        <w:t xml:space="preserve"> </w:t>
      </w:r>
      <w:r w:rsidRPr="00206ACB">
        <w:t>by</w:t>
      </w:r>
      <w:r w:rsidR="00AC466E" w:rsidRPr="00206ACB">
        <w:t xml:space="preserve"> </w:t>
      </w:r>
      <w:r w:rsidRPr="00206ACB">
        <w:t>writing</w:t>
      </w:r>
      <w:r w:rsidR="00AC466E" w:rsidRPr="00206ACB">
        <w:t xml:space="preserve"> </w:t>
      </w:r>
      <w:r w:rsidRPr="00206ACB">
        <w:t>to</w:t>
      </w:r>
      <w:r w:rsidR="00AC466E" w:rsidRPr="00206ACB">
        <w:t xml:space="preserve"> </w:t>
      </w:r>
      <w:r w:rsidRPr="004822FC">
        <w:rPr>
          <w:rStyle w:val="QuoteChar"/>
        </w:rPr>
        <w:t>PPUMASK</w:t>
      </w:r>
      <w:r w:rsidRPr="00206ACB">
        <w:t>.</w:t>
      </w:r>
      <w:r w:rsidR="00AC466E" w:rsidRPr="00206ACB">
        <w:t xml:space="preserve"> </w:t>
      </w:r>
      <w:r w:rsidRPr="00206ACB">
        <w:t>However,</w:t>
      </w:r>
      <w:r w:rsidR="00AC466E" w:rsidRPr="00206ACB">
        <w:t xml:space="preserve"> </w:t>
      </w:r>
      <w:r w:rsidRPr="00206ACB">
        <w:t>now</w:t>
      </w:r>
      <w:r w:rsidR="00AC466E" w:rsidRPr="00206ACB">
        <w:t xml:space="preserve"> </w:t>
      </w:r>
      <w:r w:rsidRPr="00206ACB">
        <w:t>that</w:t>
      </w:r>
      <w:r w:rsidR="00AC466E" w:rsidRPr="00206ACB">
        <w:t xml:space="preserve"> </w:t>
      </w:r>
      <w:r w:rsidRPr="00206ACB">
        <w:t>we</w:t>
      </w:r>
      <w:r w:rsidR="00AC466E" w:rsidRPr="00206ACB">
        <w:t xml:space="preserve"> </w:t>
      </w:r>
      <w:r w:rsidRPr="00206ACB">
        <w:t>are</w:t>
      </w:r>
      <w:r w:rsidR="00AC466E" w:rsidRPr="00206ACB">
        <w:t xml:space="preserve"> </w:t>
      </w:r>
      <w:r w:rsidRPr="00206ACB">
        <w:t>using</w:t>
      </w:r>
      <w:r w:rsidR="00AC466E" w:rsidRPr="00206ACB">
        <w:t xml:space="preserve"> </w:t>
      </w:r>
      <w:r w:rsidRPr="00206ACB">
        <w:t>the</w:t>
      </w:r>
      <w:r w:rsidR="00AC466E" w:rsidRPr="00206ACB">
        <w:t xml:space="preserve"> </w:t>
      </w:r>
      <w:r w:rsidRPr="00206ACB">
        <w:t>NMI</w:t>
      </w:r>
      <w:r w:rsidR="00AC466E" w:rsidRPr="00206ACB">
        <w:t xml:space="preserve"> </w:t>
      </w:r>
      <w:r w:rsidRPr="00206ACB">
        <w:t>handler,</w:t>
      </w:r>
      <w:r w:rsidR="00AC466E" w:rsidRPr="00206ACB">
        <w:t xml:space="preserve"> </w:t>
      </w:r>
      <w:r w:rsidRPr="00206ACB">
        <w:t>we</w:t>
      </w:r>
      <w:r w:rsidR="00AC466E" w:rsidRPr="00206ACB">
        <w:t xml:space="preserve"> </w:t>
      </w:r>
      <w:r w:rsidRPr="00206ACB">
        <w:t>need</w:t>
      </w:r>
      <w:r w:rsidR="00AC466E" w:rsidRPr="00206ACB">
        <w:t xml:space="preserve"> </w:t>
      </w:r>
      <w:r w:rsidRPr="00206ACB">
        <w:t>to</w:t>
      </w:r>
      <w:r w:rsidR="00AC466E" w:rsidRPr="00206ACB">
        <w:t xml:space="preserve"> </w:t>
      </w:r>
      <w:r w:rsidRPr="00206ACB">
        <w:t>tell</w:t>
      </w:r>
      <w:r w:rsidR="00AC466E" w:rsidRPr="00206ACB">
        <w:t xml:space="preserve"> </w:t>
      </w:r>
      <w:r w:rsidRPr="00206ACB">
        <w:t>the</w:t>
      </w:r>
      <w:r w:rsidR="00AC466E" w:rsidRPr="00206ACB">
        <w:t xml:space="preserve"> </w:t>
      </w:r>
      <w:r w:rsidRPr="00206ACB">
        <w:t>CPU</w:t>
      </w:r>
      <w:r w:rsidR="00AC466E" w:rsidRPr="00206ACB">
        <w:t xml:space="preserve"> </w:t>
      </w:r>
      <w:r w:rsidRPr="00206ACB">
        <w:t>to</w:t>
      </w:r>
      <w:r w:rsidR="00AC466E" w:rsidRPr="00206ACB">
        <w:t xml:space="preserve"> </w:t>
      </w:r>
      <w:r w:rsidRPr="00206ACB">
        <w:t>generate</w:t>
      </w:r>
      <w:r w:rsidR="00AC466E" w:rsidRPr="00206ACB">
        <w:t xml:space="preserve"> </w:t>
      </w:r>
      <w:r w:rsidRPr="00206ACB">
        <w:t>NMI</w:t>
      </w:r>
      <w:r w:rsidR="00AC466E" w:rsidRPr="00206ACB">
        <w:t xml:space="preserve"> </w:t>
      </w:r>
      <w:r w:rsidRPr="00206ACB">
        <w:t>events.</w:t>
      </w:r>
      <w:r w:rsidR="00AC466E" w:rsidRPr="00206ACB">
        <w:t xml:space="preserve"> </w:t>
      </w:r>
      <w:r w:rsidRPr="00206ACB">
        <w:t>We</w:t>
      </w:r>
      <w:r w:rsidR="00AC466E" w:rsidRPr="00206ACB">
        <w:t xml:space="preserve"> </w:t>
      </w:r>
      <w:r w:rsidRPr="00206ACB">
        <w:t>can</w:t>
      </w:r>
      <w:r w:rsidR="00AC466E" w:rsidRPr="00206ACB">
        <w:t xml:space="preserve"> </w:t>
      </w:r>
      <w:r w:rsidRPr="00206ACB">
        <w:t>do</w:t>
      </w:r>
      <w:r w:rsidR="00AC466E" w:rsidRPr="00206ACB">
        <w:t xml:space="preserve"> </w:t>
      </w:r>
      <w:r w:rsidRPr="00206ACB">
        <w:t>that</w:t>
      </w:r>
      <w:r w:rsidR="00AC466E" w:rsidRPr="00206ACB">
        <w:t xml:space="preserve"> </w:t>
      </w:r>
      <w:r w:rsidRPr="00206ACB">
        <w:t>by</w:t>
      </w:r>
      <w:r w:rsidR="00AC466E" w:rsidRPr="00206ACB">
        <w:t xml:space="preserve"> </w:t>
      </w:r>
      <w:r w:rsidRPr="00206ACB">
        <w:t>writing</w:t>
      </w:r>
      <w:r w:rsidR="00AC466E" w:rsidRPr="00206ACB">
        <w:t xml:space="preserve"> </w:t>
      </w:r>
      <w:r w:rsidRPr="00206ACB">
        <w:t>to</w:t>
      </w:r>
      <w:r w:rsidR="00AC466E" w:rsidRPr="00206ACB">
        <w:t xml:space="preserve"> </w:t>
      </w:r>
      <w:r w:rsidRPr="004822FC">
        <w:rPr>
          <w:rStyle w:val="QuoteChar"/>
        </w:rPr>
        <w:t>PPUCTRL</w:t>
      </w:r>
      <w:r w:rsidRPr="00206ACB">
        <w:t>,</w:t>
      </w:r>
      <w:r w:rsidR="00AC466E" w:rsidRPr="00206ACB">
        <w:t xml:space="preserve"> </w:t>
      </w:r>
      <w:r w:rsidRPr="00206ACB">
        <w:t>like</w:t>
      </w:r>
      <w:r w:rsidR="00AC466E" w:rsidRPr="00206ACB">
        <w:t xml:space="preserve"> </w:t>
      </w:r>
      <w:r w:rsidRPr="00206ACB">
        <w:t>this:</w:t>
      </w:r>
    </w:p>
    <w:p w14:paraId="45F9E8B6" w14:textId="01F58911" w:rsidR="00FE31AC" w:rsidRPr="00FE31AC" w:rsidRDefault="00FE31AC" w:rsidP="00FE31A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firstLine="0"/>
        <w:rPr>
          <w:rFonts w:ascii="DejaVu Sans Mono" w:hAnsi="DejaVu Sans Mono" w:cs="DejaVu Sans Mono"/>
          <w:color w:val="10C26F"/>
          <w:sz w:val="26"/>
          <w:szCs w:val="26"/>
        </w:rPr>
      </w:pPr>
      <w:r>
        <w:rPr>
          <w:rFonts w:ascii="DejaVu Sans Mono" w:hAnsi="DejaVu Sans Mono" w:cs="DejaVu Sans Mono"/>
          <w:noProof/>
          <w:color w:val="10C26F"/>
          <w:sz w:val="26"/>
          <w:szCs w:val="26"/>
        </w:rPr>
        <w:lastRenderedPageBreak/>
        <w:pict w14:anchorId="51F92068">
          <v:rect id="_x0000_s2168" style="position:absolute;margin-left:-25.65pt;margin-top:.45pt;width:22.55pt;height:147.9pt;z-index:251717632;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2168" inset="0,0,0,0">
              <w:txbxContent>
                <w:p w14:paraId="581B6607" w14:textId="4310E8C7" w:rsidR="00FE31AC" w:rsidRDefault="00FE31AC" w:rsidP="00FE31A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46</w:t>
                  </w:r>
                </w:p>
                <w:p w14:paraId="0880A6DC" w14:textId="41722913" w:rsidR="00FE31AC" w:rsidRDefault="00FE31AC" w:rsidP="00FE31A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47</w:t>
                  </w:r>
                </w:p>
                <w:p w14:paraId="066F62DB" w14:textId="20FB86C6" w:rsidR="00FE31AC" w:rsidRDefault="00FE31AC" w:rsidP="00FE31A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48</w:t>
                  </w:r>
                </w:p>
                <w:p w14:paraId="58917796" w14:textId="6DBD7E72" w:rsidR="00FE31AC" w:rsidRDefault="00FE31AC" w:rsidP="00FE31A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49</w:t>
                  </w:r>
                </w:p>
                <w:p w14:paraId="7A99F533" w14:textId="3786C258" w:rsidR="00FE31AC" w:rsidRDefault="00FE31AC" w:rsidP="00FE31A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50</w:t>
                  </w:r>
                </w:p>
                <w:p w14:paraId="215C17C6" w14:textId="1F7304F3" w:rsidR="00FE31AC" w:rsidRDefault="00FE31AC" w:rsidP="00FE31A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51</w:t>
                  </w:r>
                </w:p>
                <w:p w14:paraId="5FB951F4" w14:textId="3C33034D" w:rsidR="00FE31AC" w:rsidRDefault="00FE31AC" w:rsidP="00FE31A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52</w:t>
                  </w:r>
                </w:p>
                <w:p w14:paraId="3C09CEB8" w14:textId="091D627A" w:rsidR="00FE31AC" w:rsidRPr="0039594C" w:rsidRDefault="00FE31AC" w:rsidP="00FE31AC">
                  <w:pPr>
                    <w:spacing w:before="60" w:after="60" w:line="240" w:lineRule="auto"/>
                    <w:ind w:firstLine="0"/>
                    <w:jc w:val="left"/>
                    <w:rPr>
                      <w:rFonts w:ascii="DejaVu Sans Mono" w:hAnsi="DejaVu Sans Mono" w:cs="DejaVu Sans Mono"/>
                      <w:szCs w:val="26"/>
                    </w:rPr>
                  </w:pPr>
                  <w:r>
                    <w:rPr>
                      <w:rFonts w:ascii="DejaVu Sans Mono" w:hAnsi="DejaVu Sans Mono" w:cs="DejaVu Sans Mono"/>
                      <w:szCs w:val="26"/>
                    </w:rPr>
                    <w:t>53</w:t>
                  </w:r>
                </w:p>
              </w:txbxContent>
            </v:textbox>
          </v:rect>
        </w:pict>
      </w:r>
      <w:r w:rsidRPr="00FE31AC">
        <w:rPr>
          <w:rFonts w:ascii="DejaVu Sans Mono" w:hAnsi="DejaVu Sans Mono" w:cs="DejaVu Sans Mono"/>
          <w:color w:val="10C26F"/>
          <w:sz w:val="26"/>
          <w:szCs w:val="26"/>
        </w:rPr>
        <w:t xml:space="preserve">vblankwait:       </w:t>
      </w:r>
      <w:r w:rsidRPr="00FE31AC">
        <w:rPr>
          <w:rFonts w:ascii="DejaVu Sans Mono" w:hAnsi="DejaVu Sans Mono" w:cs="DejaVu Sans Mono"/>
          <w:color w:val="FFC000"/>
          <w:sz w:val="26"/>
          <w:szCs w:val="26"/>
        </w:rPr>
        <w:t>; wait for another vblank before continuing</w:t>
      </w:r>
    </w:p>
    <w:p w14:paraId="1F616051" w14:textId="77777777" w:rsidR="00FE31AC" w:rsidRPr="00FE31AC" w:rsidRDefault="00FE31AC" w:rsidP="00FE31A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firstLine="0"/>
        <w:rPr>
          <w:rFonts w:ascii="DejaVu Sans Mono" w:hAnsi="DejaVu Sans Mono" w:cs="DejaVu Sans Mono"/>
          <w:color w:val="10C26F"/>
          <w:sz w:val="26"/>
          <w:szCs w:val="26"/>
        </w:rPr>
      </w:pPr>
      <w:r w:rsidRPr="00FE31AC">
        <w:rPr>
          <w:rFonts w:ascii="DejaVu Sans Mono" w:hAnsi="DejaVu Sans Mono" w:cs="DejaVu Sans Mono"/>
          <w:color w:val="10C26F"/>
          <w:sz w:val="26"/>
          <w:szCs w:val="26"/>
        </w:rPr>
        <w:t xml:space="preserve">  </w:t>
      </w:r>
      <w:r w:rsidRPr="00FE31AC">
        <w:rPr>
          <w:rFonts w:ascii="DejaVu Sans Mono" w:hAnsi="DejaVu Sans Mono" w:cs="DejaVu Sans Mono"/>
          <w:color w:val="E3371E"/>
          <w:sz w:val="26"/>
          <w:szCs w:val="26"/>
        </w:rPr>
        <w:t>BIT</w:t>
      </w:r>
      <w:r w:rsidRPr="00FE31AC">
        <w:rPr>
          <w:rFonts w:ascii="DejaVu Sans Mono" w:hAnsi="DejaVu Sans Mono" w:cs="DejaVu Sans Mono"/>
          <w:color w:val="10C26F"/>
          <w:sz w:val="26"/>
          <w:szCs w:val="26"/>
        </w:rPr>
        <w:t xml:space="preserve"> PPUSTATUS</w:t>
      </w:r>
    </w:p>
    <w:p w14:paraId="75B8C0DD" w14:textId="77777777" w:rsidR="00FE31AC" w:rsidRPr="00FE31AC" w:rsidRDefault="00FE31AC" w:rsidP="00FE31A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firstLine="0"/>
        <w:rPr>
          <w:rFonts w:ascii="DejaVu Sans Mono" w:hAnsi="DejaVu Sans Mono" w:cs="DejaVu Sans Mono"/>
          <w:color w:val="10C26F"/>
          <w:sz w:val="26"/>
          <w:szCs w:val="26"/>
        </w:rPr>
      </w:pPr>
      <w:r w:rsidRPr="00FE31AC">
        <w:rPr>
          <w:rFonts w:ascii="DejaVu Sans Mono" w:hAnsi="DejaVu Sans Mono" w:cs="DejaVu Sans Mono"/>
          <w:color w:val="10C26F"/>
          <w:sz w:val="26"/>
          <w:szCs w:val="26"/>
        </w:rPr>
        <w:t xml:space="preserve">  </w:t>
      </w:r>
      <w:r w:rsidRPr="00FE31AC">
        <w:rPr>
          <w:rFonts w:ascii="DejaVu Sans Mono" w:hAnsi="DejaVu Sans Mono" w:cs="DejaVu Sans Mono"/>
          <w:color w:val="E3371E"/>
          <w:sz w:val="26"/>
          <w:szCs w:val="26"/>
        </w:rPr>
        <w:t>BPL</w:t>
      </w:r>
      <w:r w:rsidRPr="00FE31AC">
        <w:rPr>
          <w:rFonts w:ascii="DejaVu Sans Mono" w:hAnsi="DejaVu Sans Mono" w:cs="DejaVu Sans Mono"/>
          <w:color w:val="10C26F"/>
          <w:sz w:val="26"/>
          <w:szCs w:val="26"/>
        </w:rPr>
        <w:t xml:space="preserve"> vblankwait</w:t>
      </w:r>
    </w:p>
    <w:p w14:paraId="4BCBDC64" w14:textId="77777777" w:rsidR="00FE31AC" w:rsidRPr="00FE31AC" w:rsidRDefault="00FE31AC" w:rsidP="00FE31A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firstLine="0"/>
        <w:rPr>
          <w:rFonts w:ascii="DejaVu Sans Mono" w:hAnsi="DejaVu Sans Mono" w:cs="DejaVu Sans Mono"/>
          <w:color w:val="10C26F"/>
          <w:sz w:val="26"/>
          <w:szCs w:val="26"/>
        </w:rPr>
      </w:pPr>
    </w:p>
    <w:p w14:paraId="66D2B6C7" w14:textId="77777777" w:rsidR="00FE31AC" w:rsidRPr="00FE31AC" w:rsidRDefault="00FE31AC" w:rsidP="00FE31A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firstLine="0"/>
        <w:rPr>
          <w:rFonts w:ascii="DejaVu Sans Mono" w:hAnsi="DejaVu Sans Mono" w:cs="DejaVu Sans Mono"/>
          <w:color w:val="10C26F"/>
          <w:sz w:val="26"/>
          <w:szCs w:val="26"/>
        </w:rPr>
      </w:pPr>
      <w:r w:rsidRPr="00FE31AC">
        <w:rPr>
          <w:rFonts w:ascii="DejaVu Sans Mono" w:hAnsi="DejaVu Sans Mono" w:cs="DejaVu Sans Mono"/>
          <w:color w:val="10C26F"/>
          <w:sz w:val="26"/>
          <w:szCs w:val="26"/>
        </w:rPr>
        <w:t xml:space="preserve">  </w:t>
      </w:r>
      <w:r w:rsidRPr="00FE31AC">
        <w:rPr>
          <w:rFonts w:ascii="DejaVu Sans Mono" w:hAnsi="DejaVu Sans Mono" w:cs="DejaVu Sans Mono"/>
          <w:color w:val="E3371E"/>
          <w:sz w:val="26"/>
          <w:szCs w:val="26"/>
        </w:rPr>
        <w:t>LDA</w:t>
      </w:r>
      <w:r w:rsidRPr="00FE31AC">
        <w:rPr>
          <w:rFonts w:ascii="DejaVu Sans Mono" w:hAnsi="DejaVu Sans Mono" w:cs="DejaVu Sans Mono"/>
          <w:color w:val="10C26F"/>
          <w:sz w:val="26"/>
          <w:szCs w:val="26"/>
        </w:rPr>
        <w:t xml:space="preserve"> </w:t>
      </w:r>
      <w:r w:rsidRPr="00FE31AC">
        <w:rPr>
          <w:rFonts w:ascii="DejaVu Sans Mono" w:hAnsi="DejaVu Sans Mono" w:cs="DejaVu Sans Mono"/>
          <w:color w:val="FF7A48"/>
          <w:sz w:val="26"/>
          <w:szCs w:val="26"/>
        </w:rPr>
        <w:t>#</w:t>
      </w:r>
      <w:r w:rsidRPr="00FE31AC">
        <w:rPr>
          <w:rFonts w:ascii="DejaVu Sans Mono" w:hAnsi="DejaVu Sans Mono" w:cs="DejaVu Sans Mono"/>
          <w:color w:val="07E2FA"/>
          <w:sz w:val="26"/>
          <w:szCs w:val="26"/>
        </w:rPr>
        <w:t>%10010000</w:t>
      </w:r>
      <w:r w:rsidRPr="00FE31AC">
        <w:rPr>
          <w:rFonts w:ascii="DejaVu Sans Mono" w:hAnsi="DejaVu Sans Mono" w:cs="DejaVu Sans Mono"/>
          <w:color w:val="10C26F"/>
          <w:sz w:val="26"/>
          <w:szCs w:val="26"/>
        </w:rPr>
        <w:t xml:space="preserve">  </w:t>
      </w:r>
      <w:r w:rsidRPr="00FE31AC">
        <w:rPr>
          <w:rFonts w:ascii="DejaVu Sans Mono" w:hAnsi="DejaVu Sans Mono" w:cs="DejaVu Sans Mono"/>
          <w:color w:val="FFC000"/>
          <w:sz w:val="26"/>
          <w:szCs w:val="26"/>
        </w:rPr>
        <w:t>; turn on NMIs, sprites use first pattern table</w:t>
      </w:r>
    </w:p>
    <w:p w14:paraId="3CBAD0F3" w14:textId="77777777" w:rsidR="00FE31AC" w:rsidRPr="00FE31AC" w:rsidRDefault="00FE31AC" w:rsidP="00FE31A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firstLine="0"/>
        <w:rPr>
          <w:rFonts w:ascii="DejaVu Sans Mono" w:hAnsi="DejaVu Sans Mono" w:cs="DejaVu Sans Mono"/>
          <w:color w:val="10C26F"/>
          <w:sz w:val="26"/>
          <w:szCs w:val="26"/>
        </w:rPr>
      </w:pPr>
      <w:r w:rsidRPr="00FE31AC">
        <w:rPr>
          <w:rFonts w:ascii="DejaVu Sans Mono" w:hAnsi="DejaVu Sans Mono" w:cs="DejaVu Sans Mono"/>
          <w:color w:val="10C26F"/>
          <w:sz w:val="26"/>
          <w:szCs w:val="26"/>
        </w:rPr>
        <w:t xml:space="preserve">  </w:t>
      </w:r>
      <w:r w:rsidRPr="00FE31AC">
        <w:rPr>
          <w:rFonts w:ascii="DejaVu Sans Mono" w:hAnsi="DejaVu Sans Mono" w:cs="DejaVu Sans Mono"/>
          <w:color w:val="E3371E"/>
          <w:sz w:val="26"/>
          <w:szCs w:val="26"/>
        </w:rPr>
        <w:t>STA</w:t>
      </w:r>
      <w:r w:rsidRPr="00FE31AC">
        <w:rPr>
          <w:rFonts w:ascii="DejaVu Sans Mono" w:hAnsi="DejaVu Sans Mono" w:cs="DejaVu Sans Mono"/>
          <w:color w:val="10C26F"/>
          <w:sz w:val="26"/>
          <w:szCs w:val="26"/>
        </w:rPr>
        <w:t xml:space="preserve"> PPUCTRL</w:t>
      </w:r>
    </w:p>
    <w:p w14:paraId="65EEE041" w14:textId="77777777" w:rsidR="00FE31AC" w:rsidRPr="00FE31AC" w:rsidRDefault="00FE31AC" w:rsidP="00FE31A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firstLine="0"/>
        <w:rPr>
          <w:rFonts w:ascii="DejaVu Sans Mono" w:hAnsi="DejaVu Sans Mono" w:cs="DejaVu Sans Mono"/>
          <w:color w:val="10C26F"/>
          <w:sz w:val="26"/>
          <w:szCs w:val="26"/>
        </w:rPr>
      </w:pPr>
      <w:r w:rsidRPr="00FE31AC">
        <w:rPr>
          <w:rFonts w:ascii="DejaVu Sans Mono" w:hAnsi="DejaVu Sans Mono" w:cs="DejaVu Sans Mono"/>
          <w:color w:val="10C26F"/>
          <w:sz w:val="26"/>
          <w:szCs w:val="26"/>
        </w:rPr>
        <w:t xml:space="preserve">  </w:t>
      </w:r>
      <w:r w:rsidRPr="00FE31AC">
        <w:rPr>
          <w:rFonts w:ascii="DejaVu Sans Mono" w:hAnsi="DejaVu Sans Mono" w:cs="DejaVu Sans Mono"/>
          <w:color w:val="E3371E"/>
          <w:sz w:val="26"/>
          <w:szCs w:val="26"/>
        </w:rPr>
        <w:t>LDA</w:t>
      </w:r>
      <w:r w:rsidRPr="00FE31AC">
        <w:rPr>
          <w:rFonts w:ascii="DejaVu Sans Mono" w:hAnsi="DejaVu Sans Mono" w:cs="DejaVu Sans Mono"/>
          <w:color w:val="10C26F"/>
          <w:sz w:val="26"/>
          <w:szCs w:val="26"/>
        </w:rPr>
        <w:t xml:space="preserve"> </w:t>
      </w:r>
      <w:r w:rsidRPr="00FE31AC">
        <w:rPr>
          <w:rFonts w:ascii="DejaVu Sans Mono" w:hAnsi="DejaVu Sans Mono" w:cs="DejaVu Sans Mono"/>
          <w:color w:val="FF7A48"/>
          <w:sz w:val="26"/>
          <w:szCs w:val="26"/>
        </w:rPr>
        <w:t>#</w:t>
      </w:r>
      <w:r w:rsidRPr="00FE31AC">
        <w:rPr>
          <w:rFonts w:ascii="DejaVu Sans Mono" w:hAnsi="DejaVu Sans Mono" w:cs="DejaVu Sans Mono"/>
          <w:color w:val="07E2FA"/>
          <w:sz w:val="26"/>
          <w:szCs w:val="26"/>
        </w:rPr>
        <w:t>%00011110</w:t>
      </w:r>
      <w:r w:rsidRPr="00FE31AC">
        <w:rPr>
          <w:rFonts w:ascii="DejaVu Sans Mono" w:hAnsi="DejaVu Sans Mono" w:cs="DejaVu Sans Mono"/>
          <w:color w:val="10C26F"/>
          <w:sz w:val="26"/>
          <w:szCs w:val="26"/>
        </w:rPr>
        <w:t xml:space="preserve">  </w:t>
      </w:r>
      <w:r w:rsidRPr="00FE31AC">
        <w:rPr>
          <w:rFonts w:ascii="DejaVu Sans Mono" w:hAnsi="DejaVu Sans Mono" w:cs="DejaVu Sans Mono"/>
          <w:color w:val="FFC000"/>
          <w:sz w:val="26"/>
          <w:szCs w:val="26"/>
        </w:rPr>
        <w:t>; turn on screen</w:t>
      </w:r>
    </w:p>
    <w:p w14:paraId="62459478" w14:textId="3C8DCB16" w:rsidR="00FE31AC" w:rsidRPr="00FE31AC" w:rsidRDefault="00FE31AC" w:rsidP="00FE31AC">
      <w:pPr>
        <w:pStyle w:val="HTMLPreformatted"/>
        <w:pBdr>
          <w:top w:val="single" w:sz="6" w:space="2" w:color="888888"/>
          <w:left w:val="single" w:sz="6" w:space="2" w:color="888888"/>
          <w:bottom w:val="single" w:sz="6" w:space="2" w:color="888888"/>
          <w:right w:val="single" w:sz="6" w:space="2" w:color="888888"/>
        </w:pBdr>
        <w:shd w:val="clear" w:color="auto" w:fill="292D3E"/>
        <w:spacing w:before="60" w:after="60"/>
        <w:ind w:firstLine="0"/>
        <w:rPr>
          <w:rFonts w:ascii="DejaVu Sans Mono" w:hAnsi="DejaVu Sans Mono" w:cs="DejaVu Sans Mono"/>
          <w:color w:val="10C26F"/>
          <w:sz w:val="26"/>
          <w:szCs w:val="26"/>
        </w:rPr>
      </w:pPr>
      <w:r w:rsidRPr="00FE31AC">
        <w:rPr>
          <w:rFonts w:ascii="DejaVu Sans Mono" w:hAnsi="DejaVu Sans Mono" w:cs="DejaVu Sans Mono"/>
          <w:color w:val="10C26F"/>
          <w:sz w:val="26"/>
          <w:szCs w:val="26"/>
        </w:rPr>
        <w:t xml:space="preserve">  </w:t>
      </w:r>
      <w:r w:rsidRPr="00FE31AC">
        <w:rPr>
          <w:rFonts w:ascii="DejaVu Sans Mono" w:hAnsi="DejaVu Sans Mono" w:cs="DejaVu Sans Mono"/>
          <w:color w:val="E3371E"/>
          <w:sz w:val="26"/>
          <w:szCs w:val="26"/>
        </w:rPr>
        <w:t>STA</w:t>
      </w:r>
      <w:r w:rsidRPr="00FE31AC">
        <w:rPr>
          <w:rFonts w:ascii="DejaVu Sans Mono" w:hAnsi="DejaVu Sans Mono" w:cs="DejaVu Sans Mono"/>
          <w:color w:val="10C26F"/>
          <w:sz w:val="26"/>
          <w:szCs w:val="26"/>
        </w:rPr>
        <w:t xml:space="preserve"> PPUMASK</w:t>
      </w:r>
    </w:p>
    <w:p w14:paraId="78FD844E" w14:textId="78DEA2C4" w:rsidR="00CC2D55" w:rsidRDefault="00CC2D55" w:rsidP="000C2C30">
      <w:pPr>
        <w:rPr>
          <w:lang w:eastAsia="ja-JP"/>
        </w:rPr>
      </w:pPr>
      <w:r w:rsidRPr="00CC2D55">
        <w:rPr>
          <w:lang w:eastAsia="ja-JP"/>
        </w:rPr>
        <w:t xml:space="preserve">For full details of the possible options that can be set via PPUCTRL and PPUMASK, see the </w:t>
      </w:r>
      <w:hyperlink r:id="rId106" w:history="1">
        <w:r w:rsidRPr="00CC2D55">
          <w:rPr>
            <w:rStyle w:val="Hyperlink"/>
            <w:rFonts w:cstheme="minorHAnsi"/>
            <w:color w:val="82642B"/>
            <w:szCs w:val="26"/>
          </w:rPr>
          <w:t>NESDev wiki (https://www.nesdev.org/wiki/PPU_registers)</w:t>
        </w:r>
      </w:hyperlink>
      <w:r w:rsidRPr="00CC2D55">
        <w:rPr>
          <w:lang w:eastAsia="ja-JP"/>
        </w:rPr>
        <w:t>.</w:t>
      </w:r>
    </w:p>
    <w:p w14:paraId="35944C45" w14:textId="729C8093" w:rsidR="003E74C6" w:rsidRPr="00206ACB" w:rsidRDefault="003E74C6" w:rsidP="000C2C30">
      <w:pPr>
        <w:rPr>
          <w:lang w:eastAsia="ja-JP"/>
        </w:rPr>
      </w:pPr>
      <w:r w:rsidRPr="00206ACB">
        <w:rPr>
          <w:lang w:eastAsia="ja-JP"/>
        </w:rPr>
        <w:t>At</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point,</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draw</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single</w:t>
      </w:r>
      <w:r w:rsidR="00AC466E" w:rsidRPr="00206ACB">
        <w:rPr>
          <w:lang w:eastAsia="ja-JP"/>
        </w:rPr>
        <w:t xml:space="preserve"> </w:t>
      </w:r>
      <w:r w:rsidRPr="00206ACB">
        <w:rPr>
          <w:lang w:eastAsia="ja-JP"/>
        </w:rPr>
        <w:t>sprite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top-left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spaceship)</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screen,</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X</w:t>
      </w:r>
      <w:r w:rsidR="00AC466E" w:rsidRPr="00206ACB">
        <w:rPr>
          <w:lang w:eastAsia="ja-JP"/>
        </w:rPr>
        <w:t xml:space="preserve"> </w:t>
      </w:r>
      <w:r w:rsidRPr="004822FC">
        <w:rPr>
          <w:rStyle w:val="QuoteChar"/>
        </w:rPr>
        <w:t>$80</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Y</w:t>
      </w:r>
      <w:r w:rsidR="00AC466E" w:rsidRPr="00206ACB">
        <w:rPr>
          <w:lang w:eastAsia="ja-JP"/>
        </w:rPr>
        <w:t xml:space="preserve"> </w:t>
      </w:r>
      <w:r w:rsidRPr="004822FC">
        <w:rPr>
          <w:rStyle w:val="QuoteChar"/>
        </w:rPr>
        <w:t>$70</w:t>
      </w:r>
      <w:r w:rsidR="00AC466E" w:rsidRPr="00206ACB">
        <w:rPr>
          <w:lang w:eastAsia="ja-JP"/>
        </w:rPr>
        <w:t xml:space="preserve"> </w:t>
      </w:r>
      <w:r w:rsidRPr="00206ACB">
        <w:rPr>
          <w:lang w:eastAsia="ja-JP"/>
        </w:rPr>
        <w:t>(near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middle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screen).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sprite</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wrote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CPU</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between</w:t>
      </w:r>
      <w:r w:rsidR="00AC466E" w:rsidRPr="00206ACB">
        <w:rPr>
          <w:lang w:eastAsia="ja-JP"/>
        </w:rPr>
        <w:t xml:space="preserve"> </w:t>
      </w:r>
      <w:r w:rsidRPr="004822FC">
        <w:rPr>
          <w:rStyle w:val="QuoteChar"/>
        </w:rPr>
        <w:t>$0200-$02ff</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copied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once</w:t>
      </w:r>
      <w:r w:rsidR="00AC466E" w:rsidRPr="00206ACB">
        <w:rPr>
          <w:lang w:eastAsia="ja-JP"/>
        </w:rPr>
        <w:t xml:space="preserve"> </w:t>
      </w:r>
      <w:r w:rsidRPr="00206ACB">
        <w:rPr>
          <w:lang w:eastAsia="ja-JP"/>
        </w:rPr>
        <w:t>per</w:t>
      </w:r>
      <w:r w:rsidR="00AC466E" w:rsidRPr="00206ACB">
        <w:rPr>
          <w:lang w:eastAsia="ja-JP"/>
        </w:rPr>
        <w:t xml:space="preserve"> </w:t>
      </w:r>
      <w:r w:rsidRPr="00206ACB">
        <w:rPr>
          <w:lang w:eastAsia="ja-JP"/>
        </w:rPr>
        <w:t>frame</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NMI</w:t>
      </w:r>
      <w:r w:rsidR="00AC466E" w:rsidRPr="00206ACB">
        <w:rPr>
          <w:lang w:eastAsia="ja-JP"/>
        </w:rPr>
        <w:t xml:space="preserve"> </w:t>
      </w:r>
      <w:r w:rsidRPr="00206ACB">
        <w:rPr>
          <w:lang w:eastAsia="ja-JP"/>
        </w:rPr>
        <w:t>handler.</w:t>
      </w:r>
      <w:r w:rsidR="00AC466E" w:rsidRPr="00206ACB">
        <w:rPr>
          <w:lang w:eastAsia="ja-JP"/>
        </w:rPr>
        <w:t xml:space="preserve"> </w:t>
      </w:r>
      <w:r w:rsidRPr="00206ACB">
        <w:rPr>
          <w:lang w:eastAsia="ja-JP"/>
        </w:rPr>
        <w:t>Assembling,</w:t>
      </w:r>
      <w:r w:rsidR="00AC466E" w:rsidRPr="00206ACB">
        <w:rPr>
          <w:lang w:eastAsia="ja-JP"/>
        </w:rPr>
        <w:t xml:space="preserve"> </w:t>
      </w:r>
      <w:r w:rsidRPr="00206ACB">
        <w:rPr>
          <w:lang w:eastAsia="ja-JP"/>
        </w:rPr>
        <w:t>linking,</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running</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gives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output</w:t>
      </w:r>
      <w:r w:rsidR="00AC466E" w:rsidRPr="00206ACB">
        <w:rPr>
          <w:lang w:eastAsia="ja-JP"/>
        </w:rPr>
        <w:t xml:space="preserve"> </w:t>
      </w:r>
      <w:r w:rsidRPr="00206ACB">
        <w:rPr>
          <w:lang w:eastAsia="ja-JP"/>
        </w:rPr>
        <w:t>seen</w:t>
      </w:r>
      <w:r w:rsidR="00AC466E" w:rsidRPr="00206ACB">
        <w:rPr>
          <w:lang w:eastAsia="ja-JP"/>
        </w:rPr>
        <w:t xml:space="preserve"> </w:t>
      </w:r>
      <w:r w:rsidRPr="00206ACB">
        <w:rPr>
          <w:lang w:eastAsia="ja-JP"/>
        </w:rPr>
        <w:t>below.</w:t>
      </w:r>
    </w:p>
    <w:p w14:paraId="62523969" w14:textId="4887123E" w:rsidR="00B354FA" w:rsidRPr="00206ACB" w:rsidRDefault="00D864A3" w:rsidP="009944E9">
      <w:pPr>
        <w:widowControl/>
        <w:autoSpaceDE/>
        <w:autoSpaceDN/>
        <w:spacing w:line="240" w:lineRule="auto"/>
        <w:textAlignment w:val="baseline"/>
        <w:rPr>
          <w:rFonts w:eastAsia="Times New Roman" w:cstheme="minorHAnsi"/>
          <w:color w:val="111111"/>
          <w:kern w:val="0"/>
          <w:szCs w:val="26"/>
          <w:lang w:eastAsia="ja-JP"/>
        </w:rPr>
      </w:pPr>
      <w:r w:rsidRPr="00D864A3">
        <w:t xml:space="preserve"> </w:t>
      </w:r>
      <w:r>
        <w:rPr>
          <w:noProof/>
        </w:rPr>
        <w:drawing>
          <wp:inline distT="0" distB="0" distL="0" distR="0" wp14:anchorId="41FB97E2" wp14:editId="5C1CC8A1">
            <wp:extent cx="2438400" cy="2286000"/>
            <wp:effectExtent l="0" t="0" r="0" b="0"/>
            <wp:docPr id="1337618217" name="Picture 8" descr="A green screen with a small black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18217" name="Picture 8" descr="A green screen with a small black dot&#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38400" cy="2286000"/>
                    </a:xfrm>
                    <a:prstGeom prst="rect">
                      <a:avLst/>
                    </a:prstGeom>
                    <a:noFill/>
                    <a:ln>
                      <a:noFill/>
                    </a:ln>
                  </pic:spPr>
                </pic:pic>
              </a:graphicData>
            </a:graphic>
          </wp:inline>
        </w:drawing>
      </w:r>
      <w:r w:rsidRPr="00D864A3">
        <w:t xml:space="preserve"> </w:t>
      </w:r>
    </w:p>
    <w:p w14:paraId="153EB84E" w14:textId="743F62FF" w:rsidR="003E74C6" w:rsidRPr="00206ACB" w:rsidRDefault="003E74C6" w:rsidP="000C2C30">
      <w:pPr>
        <w:rPr>
          <w:lang w:eastAsia="ja-JP"/>
        </w:rPr>
      </w:pPr>
      <w:r w:rsidRPr="00206ACB">
        <w:rPr>
          <w:lang w:eastAsia="ja-JP"/>
        </w:rPr>
        <w:t>While</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works,</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very</w:t>
      </w:r>
      <w:r w:rsidR="00AC466E" w:rsidRPr="00206ACB">
        <w:rPr>
          <w:lang w:eastAsia="ja-JP"/>
        </w:rPr>
        <w:t xml:space="preserve"> </w:t>
      </w:r>
      <w:r w:rsidRPr="00206ACB">
        <w:rPr>
          <w:lang w:eastAsia="ja-JP"/>
        </w:rPr>
        <w:t>inefficient.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draw</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64</w:t>
      </w:r>
      <w:r w:rsidR="00AC466E" w:rsidRPr="00206ACB">
        <w:rPr>
          <w:lang w:eastAsia="ja-JP"/>
        </w:rPr>
        <w:t xml:space="preserve"> </w:t>
      </w:r>
      <w:r w:rsidRPr="00206ACB">
        <w:rPr>
          <w:lang w:eastAsia="ja-JP"/>
        </w:rPr>
        <w:t>sprites</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would</w:t>
      </w:r>
      <w:r w:rsidR="00AC466E" w:rsidRPr="00206ACB">
        <w:rPr>
          <w:lang w:eastAsia="ja-JP"/>
        </w:rPr>
        <w:t xml:space="preserve"> </w:t>
      </w:r>
      <w:r w:rsidRPr="00206ACB">
        <w:rPr>
          <w:lang w:eastAsia="ja-JP"/>
        </w:rPr>
        <w:t>need</w:t>
      </w:r>
      <w:r w:rsidR="00AC466E" w:rsidRPr="00206ACB">
        <w:rPr>
          <w:lang w:eastAsia="ja-JP"/>
        </w:rPr>
        <w:t xml:space="preserve"> </w:t>
      </w:r>
      <w:r w:rsidRPr="00206ACB">
        <w:rPr>
          <w:lang w:eastAsia="ja-JP"/>
        </w:rPr>
        <w:t>128</w:t>
      </w:r>
      <w:r w:rsidR="00AC466E" w:rsidRPr="00206ACB">
        <w:rPr>
          <w:lang w:eastAsia="ja-JP"/>
        </w:rPr>
        <w:t xml:space="preserve"> </w:t>
      </w:r>
      <w:r w:rsidRPr="00206ACB">
        <w:rPr>
          <w:lang w:eastAsia="ja-JP"/>
        </w:rPr>
        <w:t>lines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make</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sprite</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manageable,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sprite</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separately</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writes</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iterate</w:t>
      </w:r>
      <w:r w:rsidR="00AC466E" w:rsidRPr="00206ACB">
        <w:rPr>
          <w:lang w:eastAsia="ja-JP"/>
        </w:rPr>
        <w:t xml:space="preserve"> </w:t>
      </w:r>
      <w:r w:rsidRPr="00206ACB">
        <w:rPr>
          <w:lang w:eastAsia="ja-JP"/>
        </w:rPr>
        <w:t>over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requires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few</w:t>
      </w:r>
      <w:r w:rsidR="00AC466E" w:rsidRPr="00206ACB">
        <w:rPr>
          <w:lang w:eastAsia="ja-JP"/>
        </w:rPr>
        <w:t xml:space="preserve"> </w:t>
      </w:r>
      <w:r w:rsidRPr="00206ACB">
        <w:rPr>
          <w:lang w:eastAsia="ja-JP"/>
        </w:rPr>
        <w:t>new</w:t>
      </w:r>
      <w:r w:rsidR="00AC466E" w:rsidRPr="00206ACB">
        <w:rPr>
          <w:lang w:eastAsia="ja-JP"/>
        </w:rPr>
        <w:t xml:space="preserve"> </w:t>
      </w:r>
      <w:r w:rsidRPr="00206ACB">
        <w:rPr>
          <w:lang w:eastAsia="ja-JP"/>
        </w:rPr>
        <w:t>assembly</w:t>
      </w:r>
      <w:r w:rsidR="00AC466E" w:rsidRPr="00206ACB">
        <w:rPr>
          <w:lang w:eastAsia="ja-JP"/>
        </w:rPr>
        <w:t xml:space="preserve"> </w:t>
      </w:r>
      <w:r w:rsidRPr="00206ACB">
        <w:rPr>
          <w:lang w:eastAsia="ja-JP"/>
        </w:rPr>
        <w:t>opcodes,</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learn</w:t>
      </w:r>
      <w:r w:rsidR="00AC466E" w:rsidRPr="00206ACB">
        <w:rPr>
          <w:lang w:eastAsia="ja-JP"/>
        </w:rPr>
        <w:t xml:space="preserve"> </w:t>
      </w:r>
      <w:r w:rsidRPr="00206ACB">
        <w:rPr>
          <w:lang w:eastAsia="ja-JP"/>
        </w:rPr>
        <w:t>next</w:t>
      </w:r>
      <w:r w:rsidR="00AC466E" w:rsidRPr="00206ACB">
        <w:rPr>
          <w:lang w:eastAsia="ja-JP"/>
        </w:rPr>
        <w:t xml:space="preserve"> </w:t>
      </w:r>
      <w:r w:rsidRPr="00206ACB">
        <w:rPr>
          <w:lang w:eastAsia="ja-JP"/>
        </w:rPr>
        <w:t>chapter.</w:t>
      </w:r>
    </w:p>
    <w:p w14:paraId="06E58D66" w14:textId="4DF4A607" w:rsidR="002B7150" w:rsidRPr="00206ACB" w:rsidRDefault="002B7150">
      <w:pPr>
        <w:widowControl/>
        <w:autoSpaceDE/>
        <w:autoSpaceDN/>
        <w:jc w:val="left"/>
        <w:rPr>
          <w:rFonts w:cstheme="minorHAnsi"/>
          <w:szCs w:val="26"/>
        </w:rPr>
      </w:pPr>
      <w:r w:rsidRPr="00206ACB">
        <w:rPr>
          <w:rFonts w:cstheme="minorHAnsi"/>
          <w:szCs w:val="26"/>
        </w:rPr>
        <w:br w:type="page"/>
      </w:r>
    </w:p>
    <w:p w14:paraId="4B7C8B25" w14:textId="21389172" w:rsidR="00470351" w:rsidRPr="00206ACB" w:rsidRDefault="00A76FDB">
      <w:pPr>
        <w:pStyle w:val="Heading2"/>
        <w:numPr>
          <w:ilvl w:val="0"/>
          <w:numId w:val="59"/>
        </w:numPr>
        <w:ind w:left="540"/>
        <w:rPr>
          <w:rFonts w:cstheme="minorHAnsi"/>
        </w:rPr>
      </w:pPr>
      <w:bookmarkStart w:id="128" w:name="_Toc168434244"/>
      <w:bookmarkStart w:id="129" w:name="_Toc168542755"/>
      <w:r w:rsidRPr="00206ACB">
        <w:rPr>
          <w:rFonts w:cstheme="minorHAnsi"/>
        </w:rPr>
        <w:lastRenderedPageBreak/>
        <w:t>More</w:t>
      </w:r>
      <w:r w:rsidR="00AC466E" w:rsidRPr="00206ACB">
        <w:rPr>
          <w:rFonts w:cstheme="minorHAnsi"/>
        </w:rPr>
        <w:t xml:space="preserve"> </w:t>
      </w:r>
      <w:r w:rsidRPr="00206ACB">
        <w:rPr>
          <w:rFonts w:cstheme="minorHAnsi"/>
        </w:rPr>
        <w:t>Assembly:</w:t>
      </w:r>
      <w:r w:rsidR="00AC466E" w:rsidRPr="00206ACB">
        <w:rPr>
          <w:rFonts w:cstheme="minorHAnsi"/>
        </w:rPr>
        <w:t xml:space="preserve"> </w:t>
      </w:r>
      <w:r w:rsidRPr="00206ACB">
        <w:rPr>
          <w:rFonts w:cstheme="minorHAnsi"/>
        </w:rPr>
        <w:t>Branching</w:t>
      </w:r>
      <w:r w:rsidR="00AC466E" w:rsidRPr="00206ACB">
        <w:rPr>
          <w:rFonts w:cstheme="minorHAnsi"/>
        </w:rPr>
        <w:t xml:space="preserve"> </w:t>
      </w:r>
      <w:r w:rsidRPr="00206ACB">
        <w:rPr>
          <w:rFonts w:cstheme="minorHAnsi"/>
        </w:rPr>
        <w:t>and</w:t>
      </w:r>
      <w:r w:rsidR="00AC466E" w:rsidRPr="00206ACB">
        <w:rPr>
          <w:rFonts w:cstheme="minorHAnsi"/>
        </w:rPr>
        <w:t xml:space="preserve"> </w:t>
      </w:r>
      <w:r w:rsidRPr="00206ACB">
        <w:rPr>
          <w:rFonts w:cstheme="minorHAnsi"/>
        </w:rPr>
        <w:t>Loops</w:t>
      </w:r>
      <w:bookmarkEnd w:id="128"/>
      <w:bookmarkEnd w:id="129"/>
    </w:p>
    <w:p w14:paraId="65103052" w14:textId="6E3D1951" w:rsidR="00B354FA" w:rsidRPr="00206ACB" w:rsidRDefault="00B354FA" w:rsidP="00C0001D">
      <w:r w:rsidRPr="00206ACB">
        <w:t>At</w:t>
      </w:r>
      <w:r w:rsidR="00AC466E" w:rsidRPr="00206ACB">
        <w:t xml:space="preserve"> </w:t>
      </w:r>
      <w:r w:rsidRPr="00206ACB">
        <w:t>the</w:t>
      </w:r>
      <w:r w:rsidR="00AC466E" w:rsidRPr="00206ACB">
        <w:t xml:space="preserve"> </w:t>
      </w:r>
      <w:r w:rsidRPr="00206ACB">
        <w:t>end</w:t>
      </w:r>
      <w:r w:rsidR="00AC466E" w:rsidRPr="00206ACB">
        <w:t xml:space="preserve"> </w:t>
      </w:r>
      <w:r w:rsidRPr="00206ACB">
        <w:t>of</w:t>
      </w:r>
      <w:r w:rsidR="00AC466E" w:rsidRPr="00206ACB">
        <w:t xml:space="preserve"> </w:t>
      </w:r>
      <w:r w:rsidRPr="00206ACB">
        <w:t>the</w:t>
      </w:r>
      <w:r w:rsidR="00AC466E" w:rsidRPr="00206ACB">
        <w:t xml:space="preserve"> </w:t>
      </w:r>
      <w:r w:rsidRPr="00206ACB">
        <w:t>last</w:t>
      </w:r>
      <w:r w:rsidR="00AC466E" w:rsidRPr="00206ACB">
        <w:t xml:space="preserve"> </w:t>
      </w:r>
      <w:r w:rsidRPr="00206ACB">
        <w:t>chapter,</w:t>
      </w:r>
      <w:r w:rsidR="00AC466E" w:rsidRPr="00206ACB">
        <w:t xml:space="preserve"> </w:t>
      </w:r>
      <w:r w:rsidRPr="00206ACB">
        <w:t>we</w:t>
      </w:r>
      <w:r w:rsidR="00AC466E" w:rsidRPr="00206ACB">
        <w:t xml:space="preserve"> </w:t>
      </w:r>
      <w:r w:rsidRPr="00206ACB">
        <w:t>successfully</w:t>
      </w:r>
      <w:r w:rsidR="00AC466E" w:rsidRPr="00206ACB">
        <w:t xml:space="preserve"> </w:t>
      </w:r>
      <w:r w:rsidRPr="00206ACB">
        <w:t>drew</w:t>
      </w:r>
      <w:r w:rsidR="00AC466E" w:rsidRPr="00206ACB">
        <w:t xml:space="preserve"> </w:t>
      </w:r>
      <w:r w:rsidRPr="00206ACB">
        <w:t>a</w:t>
      </w:r>
      <w:r w:rsidR="00AC466E" w:rsidRPr="00206ACB">
        <w:t xml:space="preserve"> </w:t>
      </w:r>
      <w:r w:rsidRPr="00206ACB">
        <w:t>single</w:t>
      </w:r>
      <w:r w:rsidR="00AC466E" w:rsidRPr="00206ACB">
        <w:t xml:space="preserve"> </w:t>
      </w:r>
      <w:r w:rsidRPr="00206ACB">
        <w:t>sprite</w:t>
      </w:r>
      <w:r w:rsidR="00AC466E" w:rsidRPr="00206ACB">
        <w:t xml:space="preserve"> </w:t>
      </w:r>
      <w:r w:rsidRPr="00206ACB">
        <w:t>to</w:t>
      </w:r>
      <w:r w:rsidR="00AC466E" w:rsidRPr="00206ACB">
        <w:t xml:space="preserve"> </w:t>
      </w:r>
      <w:r w:rsidRPr="00206ACB">
        <w:t>the</w:t>
      </w:r>
      <w:r w:rsidR="00AC466E" w:rsidRPr="00206ACB">
        <w:t xml:space="preserve"> </w:t>
      </w:r>
      <w:r w:rsidRPr="00206ACB">
        <w:t>screen,</w:t>
      </w:r>
      <w:r w:rsidR="00AC466E" w:rsidRPr="00206ACB">
        <w:t xml:space="preserve"> </w:t>
      </w:r>
      <w:r w:rsidRPr="00206ACB">
        <w:t>but</w:t>
      </w:r>
      <w:r w:rsidR="00AC466E" w:rsidRPr="00206ACB">
        <w:t xml:space="preserve"> </w:t>
      </w:r>
      <w:r w:rsidRPr="00206ACB">
        <w:t>doing</w:t>
      </w:r>
      <w:r w:rsidR="00AC466E" w:rsidRPr="00206ACB">
        <w:t xml:space="preserve"> </w:t>
      </w:r>
      <w:r w:rsidRPr="00206ACB">
        <w:t>so</w:t>
      </w:r>
      <w:r w:rsidR="00AC466E" w:rsidRPr="00206ACB">
        <w:t xml:space="preserve"> </w:t>
      </w:r>
      <w:r w:rsidRPr="00206ACB">
        <w:t>took</w:t>
      </w:r>
      <w:r w:rsidR="00AC466E" w:rsidRPr="00206ACB">
        <w:t xml:space="preserve"> </w:t>
      </w:r>
      <w:r w:rsidRPr="00206ACB">
        <w:t>a</w:t>
      </w:r>
      <w:r w:rsidR="00AC466E" w:rsidRPr="00206ACB">
        <w:t xml:space="preserve"> </w:t>
      </w:r>
      <w:r w:rsidRPr="00206ACB">
        <w:t>large</w:t>
      </w:r>
      <w:r w:rsidR="00AC466E" w:rsidRPr="00206ACB">
        <w:t xml:space="preserve"> </w:t>
      </w:r>
      <w:r w:rsidRPr="00206ACB">
        <w:t>amount</w:t>
      </w:r>
      <w:r w:rsidR="00AC466E" w:rsidRPr="00206ACB">
        <w:t xml:space="preserve"> </w:t>
      </w:r>
      <w:r w:rsidRPr="00206ACB">
        <w:t>of</w:t>
      </w:r>
      <w:r w:rsidR="00AC466E" w:rsidRPr="00206ACB">
        <w:t xml:space="preserve"> </w:t>
      </w:r>
      <w:r w:rsidRPr="00206ACB">
        <w:t>code.</w:t>
      </w:r>
      <w:r w:rsidR="00AC466E" w:rsidRPr="00206ACB">
        <w:t xml:space="preserve"> </w:t>
      </w:r>
      <w:r w:rsidRPr="00206ACB">
        <w:t>In</w:t>
      </w:r>
      <w:r w:rsidR="00AC466E" w:rsidRPr="00206ACB">
        <w:t xml:space="preserve"> </w:t>
      </w:r>
      <w:r w:rsidRPr="00206ACB">
        <w:t>this</w:t>
      </w:r>
      <w:r w:rsidR="00AC466E" w:rsidRPr="00206ACB">
        <w:t xml:space="preserve"> </w:t>
      </w:r>
      <w:r w:rsidRPr="00206ACB">
        <w:t>chapter,</w:t>
      </w:r>
      <w:r w:rsidR="00AC466E" w:rsidRPr="00206ACB">
        <w:t xml:space="preserve"> </w:t>
      </w:r>
      <w:r w:rsidRPr="00206ACB">
        <w:t>we</w:t>
      </w:r>
      <w:r w:rsidR="00AC466E" w:rsidRPr="00206ACB">
        <w:t xml:space="preserve"> </w:t>
      </w:r>
      <w:r w:rsidRPr="00206ACB">
        <w:t>will</w:t>
      </w:r>
      <w:r w:rsidR="00AC466E" w:rsidRPr="00206ACB">
        <w:t xml:space="preserve"> </w:t>
      </w:r>
      <w:r w:rsidRPr="00206ACB">
        <w:t>learn</w:t>
      </w:r>
      <w:r w:rsidR="00AC466E" w:rsidRPr="00206ACB">
        <w:t xml:space="preserve"> </w:t>
      </w:r>
      <w:r w:rsidRPr="00206ACB">
        <w:t>some</w:t>
      </w:r>
      <w:r w:rsidR="00AC466E" w:rsidRPr="00206ACB">
        <w:t xml:space="preserve"> </w:t>
      </w:r>
      <w:r w:rsidRPr="00206ACB">
        <w:t>new</w:t>
      </w:r>
      <w:r w:rsidR="00AC466E" w:rsidRPr="00206ACB">
        <w:t xml:space="preserve"> </w:t>
      </w:r>
      <w:r w:rsidRPr="00206ACB">
        <w:t>assembly</w:t>
      </w:r>
      <w:r w:rsidR="00AC466E" w:rsidRPr="00206ACB">
        <w:t xml:space="preserve"> </w:t>
      </w:r>
      <w:r w:rsidRPr="00206ACB">
        <w:t>opcodes</w:t>
      </w:r>
      <w:r w:rsidR="00AC466E" w:rsidRPr="00206ACB">
        <w:t xml:space="preserve"> </w:t>
      </w:r>
      <w:r w:rsidRPr="00206ACB">
        <w:t>that</w:t>
      </w:r>
      <w:r w:rsidR="00AC466E" w:rsidRPr="00206ACB">
        <w:t xml:space="preserve"> </w:t>
      </w:r>
      <w:r w:rsidRPr="00206ACB">
        <w:t>will</w:t>
      </w:r>
      <w:r w:rsidR="00AC466E" w:rsidRPr="00206ACB">
        <w:t xml:space="preserve"> </w:t>
      </w:r>
      <w:r w:rsidRPr="00206ACB">
        <w:t>help</w:t>
      </w:r>
      <w:r w:rsidR="00AC466E" w:rsidRPr="00206ACB">
        <w:t xml:space="preserve"> </w:t>
      </w:r>
      <w:r w:rsidRPr="00206ACB">
        <w:t>us</w:t>
      </w:r>
      <w:r w:rsidR="00AC466E" w:rsidRPr="00206ACB">
        <w:t xml:space="preserve"> </w:t>
      </w:r>
      <w:r w:rsidRPr="00206ACB">
        <w:t>separate</w:t>
      </w:r>
      <w:r w:rsidR="00AC466E" w:rsidRPr="00206ACB">
        <w:t xml:space="preserve"> </w:t>
      </w:r>
      <w:r w:rsidRPr="00206ACB">
        <w:t>data</w:t>
      </w:r>
      <w:r w:rsidR="00AC466E" w:rsidRPr="00206ACB">
        <w:t xml:space="preserve"> </w:t>
      </w:r>
      <w:r w:rsidRPr="00206ACB">
        <w:t>from</w:t>
      </w:r>
      <w:r w:rsidR="00AC466E" w:rsidRPr="00206ACB">
        <w:t xml:space="preserve"> </w:t>
      </w:r>
      <w:r w:rsidRPr="00206ACB">
        <w:t>logic</w:t>
      </w:r>
      <w:r w:rsidR="00AC466E" w:rsidRPr="00206ACB">
        <w:t xml:space="preserve"> </w:t>
      </w:r>
      <w:r w:rsidRPr="00206ACB">
        <w:t>and,</w:t>
      </w:r>
      <w:r w:rsidR="00AC466E" w:rsidRPr="00206ACB">
        <w:t xml:space="preserve"> </w:t>
      </w:r>
      <w:r w:rsidRPr="00206ACB">
        <w:t>as</w:t>
      </w:r>
      <w:r w:rsidR="00AC466E" w:rsidRPr="00206ACB">
        <w:t xml:space="preserve"> </w:t>
      </w:r>
      <w:r w:rsidRPr="00206ACB">
        <w:t>a</w:t>
      </w:r>
      <w:r w:rsidR="00AC466E" w:rsidRPr="00206ACB">
        <w:t xml:space="preserve"> </w:t>
      </w:r>
      <w:r w:rsidRPr="00206ACB">
        <w:t>side</w:t>
      </w:r>
      <w:r w:rsidR="00AC466E" w:rsidRPr="00206ACB">
        <w:t xml:space="preserve"> </w:t>
      </w:r>
      <w:r w:rsidRPr="00206ACB">
        <w:t>effect,</w:t>
      </w:r>
      <w:r w:rsidR="00AC466E" w:rsidRPr="00206ACB">
        <w:t xml:space="preserve"> </w:t>
      </w:r>
      <w:r w:rsidRPr="00206ACB">
        <w:t>make</w:t>
      </w:r>
      <w:r w:rsidR="00AC466E" w:rsidRPr="00206ACB">
        <w:t xml:space="preserve"> </w:t>
      </w:r>
      <w:r w:rsidRPr="00206ACB">
        <w:t>our</w:t>
      </w:r>
      <w:r w:rsidR="00AC466E" w:rsidRPr="00206ACB">
        <w:t xml:space="preserve"> </w:t>
      </w:r>
      <w:r w:rsidRPr="00206ACB">
        <w:t>code</w:t>
      </w:r>
      <w:r w:rsidR="00AC466E" w:rsidRPr="00206ACB">
        <w:t xml:space="preserve"> </w:t>
      </w:r>
      <w:r w:rsidRPr="00206ACB">
        <w:t>much</w:t>
      </w:r>
      <w:r w:rsidR="00AC466E" w:rsidRPr="00206ACB">
        <w:t xml:space="preserve"> </w:t>
      </w:r>
      <w:r w:rsidRPr="00206ACB">
        <w:t>more</w:t>
      </w:r>
      <w:r w:rsidR="00AC466E" w:rsidRPr="00206ACB">
        <w:t xml:space="preserve"> </w:t>
      </w:r>
      <w:r w:rsidRPr="00206ACB">
        <w:t>efficient</w:t>
      </w:r>
      <w:r w:rsidR="00AC466E" w:rsidRPr="00206ACB">
        <w:t xml:space="preserve"> </w:t>
      </w:r>
      <w:r w:rsidRPr="00206ACB">
        <w:t>and</w:t>
      </w:r>
      <w:r w:rsidR="00AC466E" w:rsidRPr="00206ACB">
        <w:t xml:space="preserve"> </w:t>
      </w:r>
      <w:r w:rsidRPr="00206ACB">
        <w:t>easier</w:t>
      </w:r>
      <w:r w:rsidR="00AC466E" w:rsidRPr="00206ACB">
        <w:t xml:space="preserve"> </w:t>
      </w:r>
      <w:r w:rsidRPr="00206ACB">
        <w:t>to</w:t>
      </w:r>
      <w:r w:rsidR="00AC466E" w:rsidRPr="00206ACB">
        <w:t xml:space="preserve"> </w:t>
      </w:r>
      <w:r w:rsidRPr="00206ACB">
        <w:t>read</w:t>
      </w:r>
      <w:r w:rsidR="00AC466E" w:rsidRPr="00206ACB">
        <w:t xml:space="preserve"> </w:t>
      </w:r>
      <w:r w:rsidRPr="00206ACB">
        <w:t>and</w:t>
      </w:r>
      <w:r w:rsidR="00AC466E" w:rsidRPr="00206ACB">
        <w:t xml:space="preserve"> </w:t>
      </w:r>
      <w:r w:rsidRPr="00206ACB">
        <w:t>reason</w:t>
      </w:r>
      <w:r w:rsidR="00AC466E" w:rsidRPr="00206ACB">
        <w:t xml:space="preserve"> </w:t>
      </w:r>
      <w:r w:rsidRPr="00206ACB">
        <w:t>about.</w:t>
      </w:r>
    </w:p>
    <w:p w14:paraId="3CB1BBF1" w14:textId="3F8B0F4F" w:rsidR="000A55D9" w:rsidRPr="00206ACB" w:rsidRDefault="000A55D9" w:rsidP="00666ED5">
      <w:pPr>
        <w:pStyle w:val="Heading3"/>
        <w:rPr>
          <w:rFonts w:cstheme="minorHAnsi"/>
        </w:rPr>
      </w:pPr>
      <w:bookmarkStart w:id="130" w:name="_Toc168434245"/>
      <w:bookmarkStart w:id="131" w:name="_Toc168542756"/>
      <w:r w:rsidRPr="00206ACB">
        <w:rPr>
          <w:rFonts w:cstheme="minorHAnsi"/>
        </w:rPr>
        <w:t>Flow</w:t>
      </w:r>
      <w:r w:rsidR="00AC466E" w:rsidRPr="00206ACB">
        <w:rPr>
          <w:rFonts w:cstheme="minorHAnsi"/>
        </w:rPr>
        <w:t xml:space="preserve"> </w:t>
      </w:r>
      <w:r w:rsidRPr="00206ACB">
        <w:rPr>
          <w:rFonts w:cstheme="minorHAnsi"/>
        </w:rPr>
        <w:t>Control</w:t>
      </w:r>
      <w:r w:rsidR="00AC466E" w:rsidRPr="00206ACB">
        <w:rPr>
          <w:rFonts w:cstheme="minorHAnsi"/>
        </w:rPr>
        <w:t xml:space="preserve"> </w:t>
      </w:r>
      <w:r w:rsidRPr="00206ACB">
        <w:rPr>
          <w:rFonts w:cstheme="minorHAnsi"/>
        </w:rPr>
        <w:t>in</w:t>
      </w:r>
      <w:r w:rsidR="00AC466E" w:rsidRPr="00206ACB">
        <w:rPr>
          <w:rFonts w:cstheme="minorHAnsi"/>
        </w:rPr>
        <w:t xml:space="preserve"> </w:t>
      </w:r>
      <w:r w:rsidRPr="00206ACB">
        <w:rPr>
          <w:rFonts w:cstheme="minorHAnsi"/>
        </w:rPr>
        <w:t>Assembly</w:t>
      </w:r>
      <w:bookmarkEnd w:id="130"/>
      <w:bookmarkEnd w:id="131"/>
    </w:p>
    <w:p w14:paraId="4492D55E" w14:textId="03800A1F" w:rsidR="002E182B" w:rsidRPr="00206ACB" w:rsidRDefault="002E182B" w:rsidP="00C0001D">
      <w:r w:rsidRPr="00206ACB">
        <w:t>With</w:t>
      </w:r>
      <w:r w:rsidR="00AC466E" w:rsidRPr="00206ACB">
        <w:t xml:space="preserve"> </w:t>
      </w:r>
      <w:r w:rsidRPr="00206ACB">
        <w:t>the</w:t>
      </w:r>
      <w:r w:rsidR="00AC466E" w:rsidRPr="00206ACB">
        <w:t xml:space="preserve"> </w:t>
      </w:r>
      <w:r w:rsidRPr="00206ACB">
        <w:t>exception</w:t>
      </w:r>
      <w:r w:rsidR="00AC466E" w:rsidRPr="00206ACB">
        <w:t xml:space="preserve"> </w:t>
      </w:r>
      <w:r w:rsidRPr="00206ACB">
        <w:t>of</w:t>
      </w:r>
      <w:r w:rsidR="00AC466E" w:rsidRPr="00206ACB">
        <w:t xml:space="preserve"> </w:t>
      </w:r>
      <w:r w:rsidRPr="00C0001D">
        <w:rPr>
          <w:rStyle w:val="QuoteChar"/>
        </w:rPr>
        <w:t>JMP</w:t>
      </w:r>
      <w:r w:rsidRPr="00206ACB">
        <w:t>,</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assembly</w:t>
      </w:r>
      <w:r w:rsidR="00AC466E" w:rsidRPr="00206ACB">
        <w:t xml:space="preserve"> </w:t>
      </w:r>
      <w:r w:rsidRPr="00206ACB">
        <w:t>we</w:t>
      </w:r>
      <w:r w:rsidR="00AC466E" w:rsidRPr="00206ACB">
        <w:t xml:space="preserve"> </w:t>
      </w:r>
      <w:r w:rsidRPr="00206ACB">
        <w:t>have</w:t>
      </w:r>
      <w:r w:rsidR="00AC466E" w:rsidRPr="00206ACB">
        <w:t xml:space="preserve"> </w:t>
      </w:r>
      <w:r w:rsidRPr="00206ACB">
        <w:t>seen</w:t>
      </w:r>
      <w:r w:rsidR="00AC466E" w:rsidRPr="00206ACB">
        <w:t xml:space="preserve"> </w:t>
      </w:r>
      <w:r w:rsidRPr="00206ACB">
        <w:t>so</w:t>
      </w:r>
      <w:r w:rsidR="00AC466E" w:rsidRPr="00206ACB">
        <w:t xml:space="preserve"> </w:t>
      </w:r>
      <w:r w:rsidRPr="00206ACB">
        <w:t>far</w:t>
      </w:r>
      <w:r w:rsidR="00AC466E" w:rsidRPr="00206ACB">
        <w:t xml:space="preserve"> </w:t>
      </w:r>
      <w:r w:rsidRPr="00206ACB">
        <w:t>has</w:t>
      </w:r>
      <w:r w:rsidR="00AC466E" w:rsidRPr="00206ACB">
        <w:t xml:space="preserve"> </w:t>
      </w:r>
      <w:r w:rsidRPr="00206ACB">
        <w:t>been</w:t>
      </w:r>
      <w:r w:rsidR="00AC466E" w:rsidRPr="00206ACB">
        <w:t xml:space="preserve"> </w:t>
      </w:r>
      <w:r w:rsidRPr="00206ACB">
        <w:t>completely</w:t>
      </w:r>
      <w:r w:rsidR="00AC466E" w:rsidRPr="00206ACB">
        <w:t xml:space="preserve"> </w:t>
      </w:r>
      <w:r w:rsidRPr="00206ACB">
        <w:t>linear:</w:t>
      </w:r>
      <w:r w:rsidR="00AC466E" w:rsidRPr="00206ACB">
        <w:t xml:space="preserve"> </w:t>
      </w:r>
      <w:r w:rsidRPr="00206ACB">
        <w:t>the</w:t>
      </w:r>
      <w:r w:rsidR="00AC466E" w:rsidRPr="00206ACB">
        <w:t xml:space="preserve"> </w:t>
      </w:r>
      <w:r w:rsidRPr="00206ACB">
        <w:t>processor</w:t>
      </w:r>
      <w:r w:rsidR="00AC466E" w:rsidRPr="00206ACB">
        <w:t xml:space="preserve"> </w:t>
      </w:r>
      <w:r w:rsidRPr="00206ACB">
        <w:t>reads</w:t>
      </w:r>
      <w:r w:rsidR="00AC466E" w:rsidRPr="00206ACB">
        <w:t xml:space="preserve"> </w:t>
      </w:r>
      <w:r w:rsidRPr="00206ACB">
        <w:t>a</w:t>
      </w:r>
      <w:r w:rsidR="00AC466E" w:rsidRPr="00206ACB">
        <w:t xml:space="preserve"> </w:t>
      </w:r>
      <w:r w:rsidRPr="00206ACB">
        <w:t>byte</w:t>
      </w:r>
      <w:r w:rsidR="00AC466E" w:rsidRPr="00206ACB">
        <w:t xml:space="preserve"> </w:t>
      </w:r>
      <w:r w:rsidRPr="00206ACB">
        <w:t>from</w:t>
      </w:r>
      <w:r w:rsidR="00AC466E" w:rsidRPr="00206ACB">
        <w:t xml:space="preserve"> </w:t>
      </w:r>
      <w:r w:rsidRPr="00206ACB">
        <w:t>the</w:t>
      </w:r>
      <w:r w:rsidR="00AC466E" w:rsidRPr="00206ACB">
        <w:t xml:space="preserve"> </w:t>
      </w:r>
      <w:r w:rsidRPr="00206ACB">
        <w:t>next</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and</w:t>
      </w:r>
      <w:r w:rsidR="00AC466E" w:rsidRPr="00206ACB">
        <w:t xml:space="preserve"> </w:t>
      </w:r>
      <w:r w:rsidRPr="00206ACB">
        <w:t>processes</w:t>
      </w:r>
      <w:r w:rsidR="00AC466E" w:rsidRPr="00206ACB">
        <w:t xml:space="preserve"> </w:t>
      </w:r>
      <w:r w:rsidRPr="00206ACB">
        <w:t>it,</w:t>
      </w:r>
      <w:r w:rsidR="00AC466E" w:rsidRPr="00206ACB">
        <w:t xml:space="preserve"> </w:t>
      </w:r>
      <w:r w:rsidRPr="00206ACB">
        <w:t>moving</w:t>
      </w:r>
      <w:r w:rsidR="00AC466E" w:rsidRPr="00206ACB">
        <w:t xml:space="preserve"> </w:t>
      </w:r>
      <w:r w:rsidRPr="00206ACB">
        <w:t>from</w:t>
      </w:r>
      <w:r w:rsidR="00AC466E" w:rsidRPr="00206ACB">
        <w:t xml:space="preserve"> </w:t>
      </w:r>
      <w:r w:rsidRPr="00206ACB">
        <w:t>the</w:t>
      </w:r>
      <w:r w:rsidR="00AC466E" w:rsidRPr="00206ACB">
        <w:t xml:space="preserve"> </w:t>
      </w:r>
      <w:r w:rsidRPr="00206ACB">
        <w:t>start</w:t>
      </w:r>
      <w:r w:rsidR="00AC466E" w:rsidRPr="00206ACB">
        <w:t xml:space="preserve"> </w:t>
      </w:r>
      <w:r w:rsidRPr="00206ACB">
        <w:t>of</w:t>
      </w:r>
      <w:r w:rsidR="00AC466E" w:rsidRPr="00206ACB">
        <w:t xml:space="preserve"> </w:t>
      </w:r>
      <w:r w:rsidRPr="00206ACB">
        <w:t>our</w:t>
      </w:r>
      <w:r w:rsidR="00AC466E" w:rsidRPr="00206ACB">
        <w:t xml:space="preserve"> </w:t>
      </w:r>
      <w:r w:rsidRPr="00206ACB">
        <w:t>ROM</w:t>
      </w:r>
      <w:r w:rsidR="00AC466E" w:rsidRPr="00206ACB">
        <w:t xml:space="preserve"> </w:t>
      </w:r>
      <w:r w:rsidRPr="00206ACB">
        <w:t>file</w:t>
      </w:r>
      <w:r w:rsidR="00AC466E" w:rsidRPr="00206ACB">
        <w:t xml:space="preserve"> </w:t>
      </w:r>
      <w:r w:rsidRPr="00206ACB">
        <w:t>to</w:t>
      </w:r>
      <w:r w:rsidR="00AC466E" w:rsidRPr="00206ACB">
        <w:t xml:space="preserve"> </w:t>
      </w:r>
      <w:r w:rsidRPr="00206ACB">
        <w:t>the</w:t>
      </w:r>
      <w:r w:rsidR="00AC466E" w:rsidRPr="00206ACB">
        <w:t xml:space="preserve"> </w:t>
      </w:r>
      <w:r w:rsidRPr="00206ACB">
        <w:t>end.</w:t>
      </w:r>
      <w:r w:rsidR="00AC466E" w:rsidRPr="00206ACB">
        <w:t xml:space="preserve"> </w:t>
      </w:r>
      <w:r w:rsidRPr="00206ACB">
        <w:rPr>
          <w:rStyle w:val="Emphasis"/>
          <w:rFonts w:cstheme="minorHAnsi"/>
          <w:color w:val="111111"/>
          <w:szCs w:val="26"/>
        </w:rPr>
        <w:t>Flow</w:t>
      </w:r>
      <w:r w:rsidR="00AC466E" w:rsidRPr="00206ACB">
        <w:rPr>
          <w:rStyle w:val="Emphasis"/>
          <w:rFonts w:cstheme="minorHAnsi"/>
          <w:color w:val="111111"/>
          <w:szCs w:val="26"/>
        </w:rPr>
        <w:t xml:space="preserve"> </w:t>
      </w:r>
      <w:r w:rsidRPr="00206ACB">
        <w:rPr>
          <w:rStyle w:val="Emphasis"/>
          <w:rFonts w:cstheme="minorHAnsi"/>
          <w:color w:val="111111"/>
          <w:szCs w:val="26"/>
        </w:rPr>
        <w:t>control</w:t>
      </w:r>
      <w:r w:rsidR="00AC466E" w:rsidRPr="00206ACB">
        <w:t xml:space="preserve"> </w:t>
      </w:r>
      <w:r w:rsidRPr="00206ACB">
        <w:t>refers</w:t>
      </w:r>
      <w:r w:rsidR="00AC466E" w:rsidRPr="00206ACB">
        <w:t xml:space="preserve"> </w:t>
      </w:r>
      <w:r w:rsidRPr="00206ACB">
        <w:t>to</w:t>
      </w:r>
      <w:r w:rsidR="00AC466E" w:rsidRPr="00206ACB">
        <w:t xml:space="preserve"> </w:t>
      </w:r>
      <w:r w:rsidRPr="00206ACB">
        <w:t>the</w:t>
      </w:r>
      <w:r w:rsidR="00AC466E" w:rsidRPr="00206ACB">
        <w:t xml:space="preserve"> </w:t>
      </w:r>
      <w:r w:rsidRPr="00206ACB">
        <w:t>ability</w:t>
      </w:r>
      <w:r w:rsidR="00AC466E" w:rsidRPr="00206ACB">
        <w:t xml:space="preserve"> </w:t>
      </w:r>
      <w:r w:rsidRPr="00206ACB">
        <w:t>to</w:t>
      </w:r>
      <w:r w:rsidR="00AC466E" w:rsidRPr="00206ACB">
        <w:t xml:space="preserve"> </w:t>
      </w:r>
      <w:r w:rsidRPr="00206ACB">
        <w:t>write</w:t>
      </w:r>
      <w:r w:rsidR="00AC466E" w:rsidRPr="00206ACB">
        <w:t xml:space="preserve"> </w:t>
      </w:r>
      <w:r w:rsidRPr="00206ACB">
        <w:t>code</w:t>
      </w:r>
      <w:r w:rsidR="00AC466E" w:rsidRPr="00206ACB">
        <w:t xml:space="preserve"> </w:t>
      </w:r>
      <w:r w:rsidRPr="00206ACB">
        <w:t>that</w:t>
      </w:r>
      <w:r w:rsidR="00AC466E" w:rsidRPr="00206ACB">
        <w:t xml:space="preserve"> </w:t>
      </w:r>
      <w:r w:rsidRPr="00206ACB">
        <w:t>can</w:t>
      </w:r>
      <w:r w:rsidR="00AC466E" w:rsidRPr="00206ACB">
        <w:t xml:space="preserve"> </w:t>
      </w:r>
      <w:r w:rsidRPr="00206ACB">
        <w:t>evaluate</w:t>
      </w:r>
      <w:r w:rsidR="00AC466E" w:rsidRPr="00206ACB">
        <w:t xml:space="preserve"> </w:t>
      </w:r>
      <w:r w:rsidRPr="00206ACB">
        <w:t>certain</w:t>
      </w:r>
      <w:r w:rsidR="00AC466E" w:rsidRPr="00206ACB">
        <w:t xml:space="preserve"> </w:t>
      </w:r>
      <w:r w:rsidRPr="00206ACB">
        <w:t>conditions</w:t>
      </w:r>
      <w:r w:rsidR="00AC466E" w:rsidRPr="00206ACB">
        <w:t xml:space="preserve"> </w:t>
      </w:r>
      <w:r w:rsidRPr="00206ACB">
        <w:t>and</w:t>
      </w:r>
      <w:r w:rsidR="00AC466E" w:rsidRPr="00206ACB">
        <w:t xml:space="preserve"> </w:t>
      </w:r>
      <w:r w:rsidRPr="00206ACB">
        <w:t>change</w:t>
      </w:r>
      <w:r w:rsidR="00AC466E" w:rsidRPr="00206ACB">
        <w:t xml:space="preserve"> </w:t>
      </w:r>
      <w:r w:rsidRPr="00206ACB">
        <w:t>which</w:t>
      </w:r>
      <w:r w:rsidR="00AC466E" w:rsidRPr="00206ACB">
        <w:t xml:space="preserve"> </w:t>
      </w:r>
      <w:r w:rsidRPr="00206ACB">
        <w:t>code</w:t>
      </w:r>
      <w:r w:rsidR="00AC466E" w:rsidRPr="00206ACB">
        <w:t xml:space="preserve"> </w:t>
      </w:r>
      <w:r w:rsidRPr="00206ACB">
        <w:t>will</w:t>
      </w:r>
      <w:r w:rsidR="00AC466E" w:rsidRPr="00206ACB">
        <w:t xml:space="preserve"> </w:t>
      </w:r>
      <w:r w:rsidRPr="00206ACB">
        <w:t>be</w:t>
      </w:r>
      <w:r w:rsidR="00AC466E" w:rsidRPr="00206ACB">
        <w:t xml:space="preserve"> </w:t>
      </w:r>
      <w:r w:rsidRPr="00206ACB">
        <w:t>executed</w:t>
      </w:r>
      <w:r w:rsidR="00AC466E" w:rsidRPr="00206ACB">
        <w:t xml:space="preserve"> </w:t>
      </w:r>
      <w:r w:rsidRPr="00206ACB">
        <w:t>next</w:t>
      </w:r>
      <w:r w:rsidR="00AC466E" w:rsidRPr="00206ACB">
        <w:t xml:space="preserve"> </w:t>
      </w:r>
      <w:r w:rsidRPr="00206ACB">
        <w:t>based</w:t>
      </w:r>
      <w:r w:rsidR="00AC466E" w:rsidRPr="00206ACB">
        <w:t xml:space="preserve"> </w:t>
      </w:r>
      <w:r w:rsidRPr="00206ACB">
        <w:t>on</w:t>
      </w:r>
      <w:r w:rsidR="00AC466E" w:rsidRPr="00206ACB">
        <w:t xml:space="preserve"> </w:t>
      </w:r>
      <w:r w:rsidRPr="00206ACB">
        <w:t>the</w:t>
      </w:r>
      <w:r w:rsidR="00AC466E" w:rsidRPr="00206ACB">
        <w:t xml:space="preserve"> </w:t>
      </w:r>
      <w:r w:rsidRPr="00206ACB">
        <w:t>result.</w:t>
      </w:r>
      <w:r w:rsidR="00AC466E" w:rsidRPr="00206ACB">
        <w:t xml:space="preserve"> </w:t>
      </w:r>
      <w:r w:rsidRPr="00206ACB">
        <w:t>For</w:t>
      </w:r>
      <w:r w:rsidR="00AC466E" w:rsidRPr="00206ACB">
        <w:t xml:space="preserve"> </w:t>
      </w:r>
      <w:r w:rsidRPr="00206ACB">
        <w:t>the</w:t>
      </w:r>
      <w:r w:rsidR="00AC466E" w:rsidRPr="00206ACB">
        <w:t xml:space="preserve"> </w:t>
      </w:r>
      <w:r w:rsidRPr="00206ACB">
        <w:t>6502,</w:t>
      </w:r>
      <w:r w:rsidR="00AC466E" w:rsidRPr="00206ACB">
        <w:t xml:space="preserve"> </w:t>
      </w:r>
      <w:r w:rsidRPr="00206ACB">
        <w:t>there</w:t>
      </w:r>
      <w:r w:rsidR="00AC466E" w:rsidRPr="00206ACB">
        <w:t xml:space="preserve"> </w:t>
      </w:r>
      <w:r w:rsidRPr="00206ACB">
        <w:t>are</w:t>
      </w:r>
      <w:r w:rsidR="00AC466E" w:rsidRPr="00206ACB">
        <w:t xml:space="preserve"> </w:t>
      </w:r>
      <w:r w:rsidRPr="00206ACB">
        <w:t>two</w:t>
      </w:r>
      <w:r w:rsidR="00AC466E" w:rsidRPr="00206ACB">
        <w:t xml:space="preserve"> </w:t>
      </w:r>
      <w:r w:rsidRPr="00206ACB">
        <w:t>forms</w:t>
      </w:r>
      <w:r w:rsidR="00AC466E" w:rsidRPr="00206ACB">
        <w:t xml:space="preserve"> </w:t>
      </w:r>
      <w:r w:rsidRPr="00206ACB">
        <w:t>of</w:t>
      </w:r>
      <w:r w:rsidR="00AC466E" w:rsidRPr="00206ACB">
        <w:t xml:space="preserve"> </w:t>
      </w:r>
      <w:r w:rsidRPr="00206ACB">
        <w:t>flow</w:t>
      </w:r>
      <w:r w:rsidR="00AC466E" w:rsidRPr="00206ACB">
        <w:t xml:space="preserve"> </w:t>
      </w:r>
      <w:r w:rsidRPr="00206ACB">
        <w:t>control.</w:t>
      </w:r>
      <w:r w:rsidR="00AC466E" w:rsidRPr="00206ACB">
        <w:t xml:space="preserve"> </w:t>
      </w:r>
      <w:r w:rsidRPr="00206ACB">
        <w:rPr>
          <w:rStyle w:val="HTMLCode"/>
          <w:rFonts w:ascii="QTKorrin" w:eastAsiaTheme="majorEastAsia" w:hAnsi="QTKorrin" w:cstheme="minorHAnsi"/>
          <w:color w:val="88030F"/>
          <w:sz w:val="26"/>
          <w:szCs w:val="26"/>
        </w:rPr>
        <w:t>JMP</w:t>
      </w:r>
      <w:r w:rsidR="00AC466E" w:rsidRPr="00206ACB">
        <w:t xml:space="preserve"> </w:t>
      </w:r>
      <w:r w:rsidRPr="00206ACB">
        <w:t>is</w:t>
      </w:r>
      <w:r w:rsidR="00AC466E" w:rsidRPr="00206ACB">
        <w:t xml:space="preserve"> </w:t>
      </w:r>
      <w:r w:rsidRPr="00206ACB">
        <w:t>an</w:t>
      </w:r>
      <w:r w:rsidR="00AC466E" w:rsidRPr="00206ACB">
        <w:t xml:space="preserve"> </w:t>
      </w:r>
      <w:r w:rsidRPr="00206ACB">
        <w:t>"unconditional"</w:t>
      </w:r>
      <w:r w:rsidR="00AC466E" w:rsidRPr="00206ACB">
        <w:t xml:space="preserve"> </w:t>
      </w:r>
      <w:r w:rsidRPr="00206ACB">
        <w:rPr>
          <w:rStyle w:val="Emphasis"/>
          <w:rFonts w:cstheme="minorHAnsi"/>
          <w:color w:val="111111"/>
          <w:szCs w:val="26"/>
        </w:rPr>
        <w:t>jump</w:t>
      </w:r>
      <w:r w:rsidR="00AC466E" w:rsidRPr="00206ACB">
        <w:t xml:space="preserve"> </w:t>
      </w:r>
      <w:r w:rsidRPr="00206ACB">
        <w:t>to</w:t>
      </w:r>
      <w:r w:rsidR="00AC466E" w:rsidRPr="00206ACB">
        <w:t xml:space="preserve"> </w:t>
      </w:r>
      <w:r w:rsidRPr="00206ACB">
        <w:t>a</w:t>
      </w:r>
      <w:r w:rsidR="00AC466E" w:rsidRPr="00206ACB">
        <w:t xml:space="preserve"> </w:t>
      </w:r>
      <w:r w:rsidRPr="00206ACB">
        <w:t>different</w:t>
      </w:r>
      <w:r w:rsidR="00AC466E" w:rsidRPr="00206ACB">
        <w:t xml:space="preserve"> </w:t>
      </w:r>
      <w:r w:rsidRPr="00206ACB">
        <w:t>point</w:t>
      </w:r>
      <w:r w:rsidR="00AC466E" w:rsidRPr="00206ACB">
        <w:t xml:space="preserve"> </w:t>
      </w:r>
      <w:r w:rsidRPr="00206ACB">
        <w:t>in</w:t>
      </w:r>
      <w:r w:rsidR="00AC466E" w:rsidRPr="00206ACB">
        <w:t xml:space="preserve"> </w:t>
      </w:r>
      <w:r w:rsidRPr="00206ACB">
        <w:t>the</w:t>
      </w:r>
      <w:r w:rsidR="00AC466E" w:rsidRPr="00206ACB">
        <w:t xml:space="preserve"> </w:t>
      </w:r>
      <w:r w:rsidRPr="00206ACB">
        <w:t>ROM</w:t>
      </w:r>
      <w:r w:rsidR="00AC466E" w:rsidRPr="00206ACB">
        <w:t xml:space="preserve"> </w:t>
      </w:r>
      <w:r w:rsidRPr="00206ACB">
        <w:t>(it</w:t>
      </w:r>
      <w:r w:rsidR="00AC466E" w:rsidRPr="00206ACB">
        <w:t xml:space="preserve"> </w:t>
      </w:r>
      <w:r w:rsidRPr="00206ACB">
        <w:t>does</w:t>
      </w:r>
      <w:r w:rsidR="00AC466E" w:rsidRPr="00206ACB">
        <w:t xml:space="preserve"> </w:t>
      </w:r>
      <w:r w:rsidRPr="00206ACB">
        <w:t>not</w:t>
      </w:r>
      <w:r w:rsidR="00AC466E" w:rsidRPr="00206ACB">
        <w:t xml:space="preserve"> </w:t>
      </w:r>
      <w:r w:rsidRPr="00206ACB">
        <w:t>perform</w:t>
      </w:r>
      <w:r w:rsidR="00AC466E" w:rsidRPr="00206ACB">
        <w:t xml:space="preserve"> </w:t>
      </w:r>
      <w:r w:rsidRPr="00206ACB">
        <w:t>any</w:t>
      </w:r>
      <w:r w:rsidR="00AC466E" w:rsidRPr="00206ACB">
        <w:t xml:space="preserve"> </w:t>
      </w:r>
      <w:r w:rsidRPr="00206ACB">
        <w:t>kind</w:t>
      </w:r>
      <w:r w:rsidR="00AC466E" w:rsidRPr="00206ACB">
        <w:t xml:space="preserve"> </w:t>
      </w:r>
      <w:r w:rsidRPr="00206ACB">
        <w:t>of</w:t>
      </w:r>
      <w:r w:rsidR="00AC466E" w:rsidRPr="00206ACB">
        <w:t xml:space="preserve"> </w:t>
      </w:r>
      <w:r w:rsidRPr="00206ACB">
        <w:t>test</w:t>
      </w:r>
      <w:r w:rsidR="00AC466E" w:rsidRPr="00206ACB">
        <w:t xml:space="preserve"> </w:t>
      </w:r>
      <w:r w:rsidRPr="00206ACB">
        <w:t>or</w:t>
      </w:r>
      <w:r w:rsidR="00AC466E" w:rsidRPr="00206ACB">
        <w:t xml:space="preserve"> </w:t>
      </w:r>
      <w:r w:rsidRPr="00206ACB">
        <w:t>evaluation).</w:t>
      </w:r>
      <w:r w:rsidR="00AC466E" w:rsidRPr="00206ACB">
        <w:t xml:space="preserve"> </w:t>
      </w:r>
      <w:r w:rsidRPr="00206ACB">
        <w:t>The</w:t>
      </w:r>
      <w:r w:rsidR="00AC466E" w:rsidRPr="00206ACB">
        <w:t xml:space="preserve"> </w:t>
      </w:r>
      <w:r w:rsidRPr="00206ACB">
        <w:t>other</w:t>
      </w:r>
      <w:r w:rsidR="00AC466E" w:rsidRPr="00206ACB">
        <w:t xml:space="preserve"> </w:t>
      </w:r>
      <w:r w:rsidRPr="00206ACB">
        <w:t>form</w:t>
      </w:r>
      <w:r w:rsidR="00AC466E" w:rsidRPr="00206ACB">
        <w:t xml:space="preserve"> </w:t>
      </w:r>
      <w:r w:rsidRPr="00206ACB">
        <w:t>of</w:t>
      </w:r>
      <w:r w:rsidR="00AC466E" w:rsidRPr="00206ACB">
        <w:t xml:space="preserve"> </w:t>
      </w:r>
      <w:r w:rsidRPr="00206ACB">
        <w:t>flow</w:t>
      </w:r>
      <w:r w:rsidR="00AC466E" w:rsidRPr="00206ACB">
        <w:t xml:space="preserve"> </w:t>
      </w:r>
      <w:r w:rsidRPr="00206ACB">
        <w:t>control</w:t>
      </w:r>
      <w:r w:rsidR="00AC466E" w:rsidRPr="00206ACB">
        <w:t xml:space="preserve"> </w:t>
      </w:r>
      <w:r w:rsidRPr="00206ACB">
        <w:t>is</w:t>
      </w:r>
      <w:r w:rsidR="00AC466E" w:rsidRPr="00206ACB">
        <w:t xml:space="preserve"> </w:t>
      </w:r>
      <w:r w:rsidRPr="00206ACB">
        <w:t>called</w:t>
      </w:r>
      <w:r w:rsidR="00AC466E" w:rsidRPr="00206ACB">
        <w:t xml:space="preserve"> </w:t>
      </w:r>
      <w:r w:rsidRPr="00206ACB">
        <w:t>"branching",</w:t>
      </w:r>
      <w:r w:rsidR="00AC466E" w:rsidRPr="00206ACB">
        <w:t xml:space="preserve"> </w:t>
      </w:r>
      <w:r w:rsidRPr="00206ACB">
        <w:t>because</w:t>
      </w:r>
      <w:r w:rsidR="00AC466E" w:rsidRPr="00206ACB">
        <w:t xml:space="preserve"> </w:t>
      </w:r>
      <w:r w:rsidRPr="00206ACB">
        <w:t>it</w:t>
      </w:r>
      <w:r w:rsidR="00AC466E" w:rsidRPr="00206ACB">
        <w:t xml:space="preserve"> </w:t>
      </w:r>
      <w:r w:rsidRPr="00206ACB">
        <w:t>performs</w:t>
      </w:r>
      <w:r w:rsidR="00AC466E" w:rsidRPr="00206ACB">
        <w:t xml:space="preserve"> </w:t>
      </w:r>
      <w:r w:rsidRPr="00206ACB">
        <w:t>a</w:t>
      </w:r>
      <w:r w:rsidR="00AC466E" w:rsidRPr="00206ACB">
        <w:t xml:space="preserve"> </w:t>
      </w:r>
      <w:r w:rsidRPr="00206ACB">
        <w:t>test</w:t>
      </w:r>
      <w:r w:rsidR="00AC466E" w:rsidRPr="00206ACB">
        <w:t xml:space="preserve"> </w:t>
      </w:r>
      <w:r w:rsidRPr="00206ACB">
        <w:t>and</w:t>
      </w:r>
      <w:r w:rsidR="00AC466E" w:rsidRPr="00206ACB">
        <w:t xml:space="preserve"> </w:t>
      </w:r>
      <w:r w:rsidRPr="00206ACB">
        <w:t>then</w:t>
      </w:r>
      <w:r w:rsidR="00AC466E" w:rsidRPr="00206ACB">
        <w:t xml:space="preserve"> </w:t>
      </w:r>
      <w:r w:rsidRPr="00206ACB">
        <w:t>moves</w:t>
      </w:r>
      <w:r w:rsidR="00AC466E" w:rsidRPr="00206ACB">
        <w:t xml:space="preserve"> </w:t>
      </w:r>
      <w:r w:rsidRPr="00206ACB">
        <w:t>to</w:t>
      </w:r>
      <w:r w:rsidR="00AC466E" w:rsidRPr="00206ACB">
        <w:t xml:space="preserve"> </w:t>
      </w:r>
      <w:r w:rsidRPr="00206ACB">
        <w:t>one</w:t>
      </w:r>
      <w:r w:rsidR="00AC466E" w:rsidRPr="00206ACB">
        <w:t xml:space="preserve"> </w:t>
      </w:r>
      <w:r w:rsidRPr="00206ACB">
        <w:t>of</w:t>
      </w:r>
      <w:r w:rsidR="00AC466E" w:rsidRPr="00206ACB">
        <w:t xml:space="preserve"> </w:t>
      </w:r>
      <w:r w:rsidRPr="00206ACB">
        <w:t>two</w:t>
      </w:r>
      <w:r w:rsidR="00AC466E" w:rsidRPr="00206ACB">
        <w:t xml:space="preserve"> </w:t>
      </w:r>
      <w:r w:rsidRPr="00206ACB">
        <w:t>different</w:t>
      </w:r>
      <w:r w:rsidR="00AC466E" w:rsidRPr="00206ACB">
        <w:t xml:space="preserve"> </w:t>
      </w:r>
      <w:r w:rsidRPr="00206ACB">
        <w:t>"branches"</w:t>
      </w:r>
      <w:r w:rsidR="00AC466E" w:rsidRPr="00206ACB">
        <w:t xml:space="preserve"> </w:t>
      </w:r>
      <w:r w:rsidRPr="00206ACB">
        <w:t>of</w:t>
      </w:r>
      <w:r w:rsidR="00AC466E" w:rsidRPr="00206ACB">
        <w:t xml:space="preserve"> </w:t>
      </w:r>
      <w:r w:rsidRPr="00206ACB">
        <w:t>code</w:t>
      </w:r>
      <w:r w:rsidR="00AC466E" w:rsidRPr="00206ACB">
        <w:t xml:space="preserve"> </w:t>
      </w:r>
      <w:r w:rsidRPr="00206ACB">
        <w:t>based</w:t>
      </w:r>
      <w:r w:rsidR="00AC466E" w:rsidRPr="00206ACB">
        <w:t xml:space="preserve"> </w:t>
      </w:r>
      <w:r w:rsidRPr="00206ACB">
        <w:t>on</w:t>
      </w:r>
      <w:r w:rsidR="00AC466E" w:rsidRPr="00206ACB">
        <w:t xml:space="preserve"> </w:t>
      </w:r>
      <w:r w:rsidRPr="00206ACB">
        <w:t>the</w:t>
      </w:r>
      <w:r w:rsidR="00AC466E" w:rsidRPr="00206ACB">
        <w:t xml:space="preserve"> </w:t>
      </w:r>
      <w:r w:rsidRPr="00206ACB">
        <w:t>result.</w:t>
      </w:r>
    </w:p>
    <w:p w14:paraId="50105841" w14:textId="598F96C2" w:rsidR="002E182B" w:rsidRPr="00206ACB" w:rsidRDefault="002E182B">
      <w:pPr>
        <w:pStyle w:val="ListParagraph"/>
        <w:numPr>
          <w:ilvl w:val="0"/>
          <w:numId w:val="29"/>
        </w:numP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Processor</w:t>
      </w:r>
      <w:r w:rsidR="00AC466E" w:rsidRPr="00206ACB">
        <w:rPr>
          <w:rFonts w:cstheme="minorHAnsi"/>
          <w:szCs w:val="26"/>
        </w:rPr>
        <w:t xml:space="preserve"> </w:t>
      </w:r>
      <w:r w:rsidRPr="00206ACB">
        <w:rPr>
          <w:rFonts w:cstheme="minorHAnsi"/>
          <w:szCs w:val="26"/>
        </w:rPr>
        <w:t>Status</w:t>
      </w:r>
      <w:r w:rsidR="00AC466E" w:rsidRPr="00206ACB">
        <w:rPr>
          <w:rFonts w:cstheme="minorHAnsi"/>
          <w:szCs w:val="26"/>
        </w:rPr>
        <w:t xml:space="preserve"> </w:t>
      </w:r>
      <w:r w:rsidRPr="00206ACB">
        <w:rPr>
          <w:rFonts w:cstheme="minorHAnsi"/>
          <w:szCs w:val="26"/>
        </w:rPr>
        <w:t>Register</w:t>
      </w:r>
    </w:p>
    <w:p w14:paraId="1E169F0A" w14:textId="3E0C339C" w:rsidR="002E182B" w:rsidRPr="00206ACB" w:rsidRDefault="002E182B" w:rsidP="00C0001D">
      <w:r w:rsidRPr="00206ACB">
        <w:t>The</w:t>
      </w:r>
      <w:r w:rsidR="00AC466E" w:rsidRPr="00206ACB">
        <w:t xml:space="preserve"> </w:t>
      </w:r>
      <w:r w:rsidRPr="00206ACB">
        <w:t>key</w:t>
      </w:r>
      <w:r w:rsidR="00AC466E" w:rsidRPr="00206ACB">
        <w:t xml:space="preserve"> </w:t>
      </w:r>
      <w:r w:rsidRPr="00206ACB">
        <w:t>to</w:t>
      </w:r>
      <w:r w:rsidR="00AC466E" w:rsidRPr="00206ACB">
        <w:t xml:space="preserve"> </w:t>
      </w:r>
      <w:r w:rsidRPr="00206ACB">
        <w:t>branching</w:t>
      </w:r>
      <w:r w:rsidR="00AC466E" w:rsidRPr="00206ACB">
        <w:t xml:space="preserve"> </w:t>
      </w:r>
      <w:r w:rsidRPr="00206ACB">
        <w:t>is</w:t>
      </w:r>
      <w:r w:rsidR="00AC466E" w:rsidRPr="00206ACB">
        <w:t xml:space="preserve"> </w:t>
      </w:r>
      <w:r w:rsidRPr="00206ACB">
        <w:t>a</w:t>
      </w:r>
      <w:r w:rsidR="00AC466E" w:rsidRPr="00206ACB">
        <w:t xml:space="preserve"> </w:t>
      </w:r>
      <w:r w:rsidRPr="00206ACB">
        <w:t>part</w:t>
      </w:r>
      <w:r w:rsidR="00AC466E" w:rsidRPr="00206ACB">
        <w:t xml:space="preserve"> </w:t>
      </w:r>
      <w:r w:rsidRPr="00206ACB">
        <w:t>of</w:t>
      </w:r>
      <w:r w:rsidR="00AC466E" w:rsidRPr="00206ACB">
        <w:t xml:space="preserve"> </w:t>
      </w:r>
      <w:r w:rsidRPr="00206ACB">
        <w:t>the</w:t>
      </w:r>
      <w:r w:rsidR="00AC466E" w:rsidRPr="00206ACB">
        <w:t xml:space="preserve"> </w:t>
      </w:r>
      <w:r w:rsidRPr="00206ACB">
        <w:t>6502</w:t>
      </w:r>
      <w:r w:rsidR="00AC466E" w:rsidRPr="00206ACB">
        <w:t xml:space="preserve"> </w:t>
      </w:r>
      <w:r w:rsidRPr="00206ACB">
        <w:t>called</w:t>
      </w:r>
      <w:r w:rsidR="00AC466E" w:rsidRPr="00206ACB">
        <w:t xml:space="preserve"> </w:t>
      </w:r>
      <w:r w:rsidRPr="00206ACB">
        <w:t>the</w:t>
      </w:r>
      <w:r w:rsidR="00AC466E" w:rsidRPr="00206ACB">
        <w:t xml:space="preserve"> </w:t>
      </w:r>
      <w:r w:rsidRPr="00206ACB">
        <w:rPr>
          <w:rStyle w:val="Emphasis"/>
          <w:rFonts w:cstheme="minorHAnsi"/>
          <w:color w:val="111111"/>
          <w:szCs w:val="26"/>
        </w:rPr>
        <w:t>processor</w:t>
      </w:r>
      <w:r w:rsidR="00AC466E" w:rsidRPr="00206ACB">
        <w:rPr>
          <w:rStyle w:val="Emphasis"/>
          <w:rFonts w:cstheme="minorHAnsi"/>
          <w:color w:val="111111"/>
          <w:szCs w:val="26"/>
        </w:rPr>
        <w:t xml:space="preserve"> </w:t>
      </w:r>
      <w:r w:rsidRPr="00206ACB">
        <w:rPr>
          <w:rStyle w:val="Emphasis"/>
          <w:rFonts w:cstheme="minorHAnsi"/>
          <w:color w:val="111111"/>
          <w:szCs w:val="26"/>
        </w:rPr>
        <w:t>status</w:t>
      </w:r>
      <w:r w:rsidR="00AC466E" w:rsidRPr="00206ACB">
        <w:rPr>
          <w:rStyle w:val="Emphasis"/>
          <w:rFonts w:cstheme="minorHAnsi"/>
          <w:color w:val="111111"/>
          <w:szCs w:val="26"/>
        </w:rPr>
        <w:t xml:space="preserve"> </w:t>
      </w:r>
      <w:r w:rsidRPr="00206ACB">
        <w:rPr>
          <w:rStyle w:val="Emphasis"/>
          <w:rFonts w:cstheme="minorHAnsi"/>
          <w:color w:val="111111"/>
          <w:szCs w:val="26"/>
        </w:rPr>
        <w:t>register</w:t>
      </w:r>
      <w:r w:rsidRPr="00206ACB">
        <w:t>,</w:t>
      </w:r>
      <w:r w:rsidR="00AC466E" w:rsidRPr="00206ACB">
        <w:t xml:space="preserve"> </w:t>
      </w:r>
      <w:r w:rsidRPr="00206ACB">
        <w:t>often</w:t>
      </w:r>
      <w:r w:rsidR="00AC466E" w:rsidRPr="00206ACB">
        <w:t xml:space="preserve"> </w:t>
      </w:r>
      <w:r w:rsidRPr="00206ACB">
        <w:t>referred</w:t>
      </w:r>
      <w:r w:rsidR="00AC466E" w:rsidRPr="00206ACB">
        <w:t xml:space="preserve"> </w:t>
      </w:r>
      <w:r w:rsidRPr="00206ACB">
        <w:t>to</w:t>
      </w:r>
      <w:r w:rsidR="00AC466E" w:rsidRPr="00206ACB">
        <w:t xml:space="preserve"> </w:t>
      </w:r>
      <w:r w:rsidRPr="00206ACB">
        <w:t>as</w:t>
      </w:r>
      <w:r w:rsidR="00AC466E" w:rsidRPr="00206ACB">
        <w:t xml:space="preserve"> </w:t>
      </w:r>
      <w:r w:rsidRPr="00C0001D">
        <w:rPr>
          <w:rStyle w:val="QuoteChar"/>
        </w:rPr>
        <w:t>P</w:t>
      </w:r>
      <w:r w:rsidRPr="00206ACB">
        <w:t>.</w:t>
      </w:r>
      <w:r w:rsidR="00AC466E" w:rsidRPr="00206ACB">
        <w:t xml:space="preserve"> </w:t>
      </w:r>
      <w:r w:rsidRPr="00206ACB">
        <w:t>The</w:t>
      </w:r>
      <w:r w:rsidR="00AC466E" w:rsidRPr="00206ACB">
        <w:t xml:space="preserve"> </w:t>
      </w:r>
      <w:r w:rsidRPr="00206ACB">
        <w:t>status</w:t>
      </w:r>
      <w:r w:rsidR="00AC466E" w:rsidRPr="00206ACB">
        <w:t xml:space="preserve"> </w:t>
      </w:r>
      <w:r w:rsidRPr="00206ACB">
        <w:t>register,</w:t>
      </w:r>
      <w:r w:rsidR="00AC466E" w:rsidRPr="00206ACB">
        <w:t xml:space="preserve"> </w:t>
      </w:r>
      <w:r w:rsidRPr="00206ACB">
        <w:t>like</w:t>
      </w:r>
      <w:r w:rsidR="00AC466E" w:rsidRPr="00206ACB">
        <w:t xml:space="preserve"> </w:t>
      </w:r>
      <w:r w:rsidRPr="00206ACB">
        <w:t>all</w:t>
      </w:r>
      <w:r w:rsidR="00AC466E" w:rsidRPr="00206ACB">
        <w:t xml:space="preserve"> </w:t>
      </w:r>
      <w:r w:rsidRPr="00206ACB">
        <w:t>other</w:t>
      </w:r>
      <w:r w:rsidR="00AC466E" w:rsidRPr="00206ACB">
        <w:t xml:space="preserve"> </w:t>
      </w:r>
      <w:r w:rsidRPr="00206ACB">
        <w:t>6502</w:t>
      </w:r>
      <w:r w:rsidR="00AC466E" w:rsidRPr="00206ACB">
        <w:t xml:space="preserve"> </w:t>
      </w:r>
      <w:r w:rsidRPr="00206ACB">
        <w:t>registers,</w:t>
      </w:r>
      <w:r w:rsidR="00AC466E" w:rsidRPr="00206ACB">
        <w:t xml:space="preserve"> </w:t>
      </w:r>
      <w:r w:rsidRPr="00206ACB">
        <w:t>is</w:t>
      </w:r>
      <w:r w:rsidR="00AC466E" w:rsidRPr="00206ACB">
        <w:t xml:space="preserve"> </w:t>
      </w:r>
      <w:r w:rsidRPr="00206ACB">
        <w:t>eight</w:t>
      </w:r>
      <w:r w:rsidR="00AC466E" w:rsidRPr="00206ACB">
        <w:t xml:space="preserve"> </w:t>
      </w:r>
      <w:r w:rsidRPr="00206ACB">
        <w:t>bits</w:t>
      </w:r>
      <w:r w:rsidR="00AC466E" w:rsidRPr="00206ACB">
        <w:t xml:space="preserve"> </w:t>
      </w:r>
      <w:r w:rsidRPr="00206ACB">
        <w:t>in</w:t>
      </w:r>
      <w:r w:rsidR="00AC466E" w:rsidRPr="00206ACB">
        <w:t xml:space="preserve"> </w:t>
      </w:r>
      <w:r w:rsidRPr="00206ACB">
        <w:t>size.</w:t>
      </w:r>
      <w:r w:rsidR="00AC466E" w:rsidRPr="00206ACB">
        <w:t xml:space="preserve"> </w:t>
      </w:r>
      <w:r w:rsidRPr="00206ACB">
        <w:t>Unlike</w:t>
      </w:r>
      <w:r w:rsidR="00AC466E" w:rsidRPr="00206ACB">
        <w:t xml:space="preserve"> </w:t>
      </w:r>
      <w:r w:rsidRPr="00206ACB">
        <w:t>the</w:t>
      </w:r>
      <w:r w:rsidR="00AC466E" w:rsidRPr="00206ACB">
        <w:t xml:space="preserve"> </w:t>
      </w:r>
      <w:r w:rsidRPr="00206ACB">
        <w:t>other</w:t>
      </w:r>
      <w:r w:rsidR="00AC466E" w:rsidRPr="00206ACB">
        <w:t xml:space="preserve"> </w:t>
      </w:r>
      <w:r w:rsidRPr="00206ACB">
        <w:t>registers,</w:t>
      </w:r>
      <w:r w:rsidR="00AC466E" w:rsidRPr="00206ACB">
        <w:t xml:space="preserve"> </w:t>
      </w:r>
      <w:r w:rsidRPr="00206ACB">
        <w:t>the</w:t>
      </w:r>
      <w:r w:rsidR="00AC466E" w:rsidRPr="00206ACB">
        <w:t xml:space="preserve"> </w:t>
      </w:r>
      <w:r w:rsidRPr="00206ACB">
        <w:t>status</w:t>
      </w:r>
      <w:r w:rsidR="00AC466E" w:rsidRPr="00206ACB">
        <w:t xml:space="preserve"> </w:t>
      </w:r>
      <w:r w:rsidRPr="00206ACB">
        <w:t>register</w:t>
      </w:r>
      <w:r w:rsidR="00AC466E" w:rsidRPr="00206ACB">
        <w:t xml:space="preserve"> </w:t>
      </w:r>
      <w:r w:rsidRPr="00206ACB">
        <w:t>is</w:t>
      </w:r>
      <w:r w:rsidR="00AC466E" w:rsidRPr="00206ACB">
        <w:t xml:space="preserve"> </w:t>
      </w:r>
      <w:r w:rsidRPr="00206ACB">
        <w:t>not</w:t>
      </w:r>
      <w:r w:rsidR="00AC466E" w:rsidRPr="00206ACB">
        <w:t xml:space="preserve"> </w:t>
      </w:r>
      <w:r w:rsidRPr="00206ACB">
        <w:t>directly</w:t>
      </w:r>
      <w:r w:rsidR="00AC466E" w:rsidRPr="00206ACB">
        <w:t xml:space="preserve"> </w:t>
      </w:r>
      <w:r w:rsidRPr="00206ACB">
        <w:t>accessible</w:t>
      </w:r>
      <w:r w:rsidR="00AC466E" w:rsidRPr="00206ACB">
        <w:t xml:space="preserve"> </w:t>
      </w:r>
      <w:r w:rsidRPr="00206ACB">
        <w:t>to</w:t>
      </w:r>
      <w:r w:rsidR="00AC466E" w:rsidRPr="00206ACB">
        <w:t xml:space="preserve"> </w:t>
      </w:r>
      <w:r w:rsidRPr="00206ACB">
        <w:t>the</w:t>
      </w:r>
      <w:r w:rsidR="00AC466E" w:rsidRPr="00206ACB">
        <w:t xml:space="preserve"> </w:t>
      </w:r>
      <w:r w:rsidRPr="00206ACB">
        <w:t>programmer.</w:t>
      </w:r>
      <w:r w:rsidR="00AC466E" w:rsidRPr="00206ACB">
        <w:t xml:space="preserve"> </w:t>
      </w:r>
      <w:r w:rsidRPr="00206ACB">
        <w:t>Each</w:t>
      </w:r>
      <w:r w:rsidR="00AC466E" w:rsidRPr="00206ACB">
        <w:t xml:space="preserve"> </w:t>
      </w:r>
      <w:r w:rsidRPr="00206ACB">
        <w:t>time</w:t>
      </w:r>
      <w:r w:rsidR="00AC466E" w:rsidRPr="00206ACB">
        <w:t xml:space="preserve"> </w:t>
      </w:r>
      <w:r w:rsidRPr="00206ACB">
        <w:t>the</w:t>
      </w:r>
      <w:r w:rsidR="00AC466E" w:rsidRPr="00206ACB">
        <w:t xml:space="preserve"> </w:t>
      </w:r>
      <w:r w:rsidRPr="00206ACB">
        <w:t>processor</w:t>
      </w:r>
      <w:r w:rsidR="00AC466E" w:rsidRPr="00206ACB">
        <w:t xml:space="preserve"> </w:t>
      </w:r>
      <w:r w:rsidRPr="00206ACB">
        <w:t>performs</w:t>
      </w:r>
      <w:r w:rsidR="00AC466E" w:rsidRPr="00206ACB">
        <w:t xml:space="preserve"> </w:t>
      </w:r>
      <w:r w:rsidRPr="00206ACB">
        <w:t>an</w:t>
      </w:r>
      <w:r w:rsidR="00AC466E" w:rsidRPr="00206ACB">
        <w:t xml:space="preserve"> </w:t>
      </w:r>
      <w:r w:rsidRPr="00206ACB">
        <w:t>operation,</w:t>
      </w:r>
      <w:r w:rsidR="00AC466E" w:rsidRPr="00206ACB">
        <w:t xml:space="preserve"> </w:t>
      </w:r>
      <w:r w:rsidRPr="00206ACB">
        <w:t>the</w:t>
      </w:r>
      <w:r w:rsidR="00AC466E" w:rsidRPr="00206ACB">
        <w:t xml:space="preserve"> </w:t>
      </w:r>
      <w:r w:rsidRPr="00206ACB">
        <w:t>status</w:t>
      </w:r>
      <w:r w:rsidR="00AC466E" w:rsidRPr="00206ACB">
        <w:t xml:space="preserve"> </w:t>
      </w:r>
      <w:r w:rsidRPr="00206ACB">
        <w:t>register</w:t>
      </w:r>
      <w:r w:rsidR="00AC466E" w:rsidRPr="00206ACB">
        <w:t xml:space="preserve"> </w:t>
      </w:r>
      <w:r w:rsidRPr="00206ACB">
        <w:t>changes</w:t>
      </w:r>
      <w:r w:rsidR="00AC466E" w:rsidRPr="00206ACB">
        <w:t xml:space="preserve"> </w:t>
      </w:r>
      <w:r w:rsidRPr="00206ACB">
        <w:t>to</w:t>
      </w:r>
      <w:r w:rsidR="00AC466E" w:rsidRPr="00206ACB">
        <w:t xml:space="preserve"> </w:t>
      </w:r>
      <w:r w:rsidRPr="00206ACB">
        <w:t>reflect</w:t>
      </w:r>
      <w:r w:rsidR="00AC466E" w:rsidRPr="00206ACB">
        <w:t xml:space="preserve"> </w:t>
      </w:r>
      <w:r w:rsidRPr="00206ACB">
        <w:t>the</w:t>
      </w:r>
      <w:r w:rsidR="00AC466E" w:rsidRPr="00206ACB">
        <w:t xml:space="preserve"> </w:t>
      </w:r>
      <w:r w:rsidRPr="00206ACB">
        <w:t>results</w:t>
      </w:r>
      <w:r w:rsidR="00AC466E" w:rsidRPr="00206ACB">
        <w:t xml:space="preserve"> </w:t>
      </w:r>
      <w:r w:rsidRPr="00206ACB">
        <w:t>of</w:t>
      </w:r>
      <w:r w:rsidR="00AC466E" w:rsidRPr="00206ACB">
        <w:t xml:space="preserve"> </w:t>
      </w:r>
      <w:r w:rsidRPr="00206ACB">
        <w:t>that</w:t>
      </w:r>
      <w:r w:rsidR="00AC466E" w:rsidRPr="00206ACB">
        <w:t xml:space="preserve"> </w:t>
      </w:r>
      <w:r w:rsidRPr="00206ACB">
        <w:t>operation.</w:t>
      </w:r>
      <w:r w:rsidR="00AC466E" w:rsidRPr="00206ACB">
        <w:t xml:space="preserve"> </w:t>
      </w:r>
      <w:r w:rsidRPr="00206ACB">
        <w:t>Each</w:t>
      </w:r>
      <w:r w:rsidR="00AC466E" w:rsidRPr="00206ACB">
        <w:t xml:space="preserve"> </w:t>
      </w:r>
      <w:r w:rsidRPr="00206ACB">
        <w:t>bit</w:t>
      </w:r>
      <w:r w:rsidR="00AC466E" w:rsidRPr="00206ACB">
        <w:t xml:space="preserve"> </w:t>
      </w:r>
      <w:r w:rsidRPr="00206ACB">
        <w:t>in</w:t>
      </w:r>
      <w:r w:rsidR="00AC466E" w:rsidRPr="00206ACB">
        <w:t xml:space="preserve"> </w:t>
      </w:r>
      <w:r w:rsidRPr="00206ACB">
        <w:t>the</w:t>
      </w:r>
      <w:r w:rsidR="00AC466E" w:rsidRPr="00206ACB">
        <w:t xml:space="preserve"> </w:t>
      </w:r>
      <w:r w:rsidRPr="00206ACB">
        <w:t>status</w:t>
      </w:r>
      <w:r w:rsidR="00AC466E" w:rsidRPr="00206ACB">
        <w:t xml:space="preserve"> </w:t>
      </w:r>
      <w:r w:rsidRPr="00206ACB">
        <w:t>register</w:t>
      </w:r>
      <w:r w:rsidR="00AC466E" w:rsidRPr="00206ACB">
        <w:t xml:space="preserve"> </w:t>
      </w:r>
      <w:r w:rsidRPr="00206ACB">
        <w:t>gives</w:t>
      </w:r>
      <w:r w:rsidR="00AC466E" w:rsidRPr="00206ACB">
        <w:t xml:space="preserve"> </w:t>
      </w:r>
      <w:r w:rsidRPr="00206ACB">
        <w:t>information</w:t>
      </w:r>
      <w:r w:rsidR="00AC466E" w:rsidRPr="00206ACB">
        <w:t xml:space="preserve"> </w:t>
      </w:r>
      <w:r w:rsidRPr="00206ACB">
        <w:t>about</w:t>
      </w:r>
      <w:r w:rsidR="00AC466E" w:rsidRPr="00206ACB">
        <w:t xml:space="preserve"> </w:t>
      </w:r>
      <w:r w:rsidRPr="00206ACB">
        <w:t>a</w:t>
      </w:r>
      <w:r w:rsidR="00AC466E" w:rsidRPr="00206ACB">
        <w:t xml:space="preserve"> </w:t>
      </w:r>
      <w:r w:rsidRPr="00206ACB">
        <w:t>particular</w:t>
      </w:r>
      <w:r w:rsidR="00AC466E" w:rsidRPr="00206ACB">
        <w:t xml:space="preserve"> </w:t>
      </w:r>
      <w:r w:rsidRPr="00206ACB">
        <w:t>aspect</w:t>
      </w:r>
      <w:r w:rsidR="00AC466E" w:rsidRPr="00206ACB">
        <w:t xml:space="preserve"> </w:t>
      </w:r>
      <w:r w:rsidRPr="00206ACB">
        <w:t>of</w:t>
      </w:r>
      <w:r w:rsidR="00AC466E" w:rsidRPr="00206ACB">
        <w:t xml:space="preserve"> </w:t>
      </w:r>
      <w:r w:rsidRPr="00206ACB">
        <w:t>the</w:t>
      </w:r>
      <w:r w:rsidR="00AC466E" w:rsidRPr="00206ACB">
        <w:t xml:space="preserve"> </w:t>
      </w:r>
      <w:r w:rsidRPr="00206ACB">
        <w:t>last</w:t>
      </w:r>
      <w:r w:rsidR="00AC466E" w:rsidRPr="00206ACB">
        <w:t xml:space="preserve"> </w:t>
      </w:r>
      <w:r w:rsidRPr="00206ACB">
        <w:t>operation.</w:t>
      </w:r>
    </w:p>
    <w:p w14:paraId="069A0E20" w14:textId="66784A96" w:rsidR="00680FD7" w:rsidRPr="00206ACB" w:rsidRDefault="00C0001D" w:rsidP="00C0001D">
      <w:pPr>
        <w:ind w:firstLine="0"/>
        <w:jc w:val="center"/>
        <w:rPr>
          <w:rFonts w:cstheme="minorHAnsi"/>
          <w:szCs w:val="26"/>
        </w:rPr>
      </w:pPr>
      <w:r>
        <w:rPr>
          <w:rFonts w:cstheme="minorHAnsi"/>
          <w:noProof/>
          <w:szCs w:val="26"/>
        </w:rPr>
        <w:drawing>
          <wp:inline distT="0" distB="0" distL="0" distR="0" wp14:anchorId="0C871576" wp14:editId="2FD23B6D">
            <wp:extent cx="4953000" cy="2286000"/>
            <wp:effectExtent l="0" t="0" r="0" b="0"/>
            <wp:docPr id="13345430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53000" cy="2286000"/>
                    </a:xfrm>
                    <a:prstGeom prst="rect">
                      <a:avLst/>
                    </a:prstGeom>
                    <a:noFill/>
                  </pic:spPr>
                </pic:pic>
              </a:graphicData>
            </a:graphic>
          </wp:inline>
        </w:drawing>
      </w:r>
    </w:p>
    <w:p w14:paraId="64E00BE9" w14:textId="080E9869" w:rsidR="002E182B" w:rsidRPr="00206ACB" w:rsidRDefault="002E182B" w:rsidP="00C0001D">
      <w:pPr>
        <w:ind w:firstLine="0"/>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eight</w:t>
      </w:r>
      <w:r w:rsidR="00AC466E" w:rsidRPr="00206ACB">
        <w:rPr>
          <w:rFonts w:cstheme="minorHAnsi"/>
          <w:szCs w:val="26"/>
        </w:rPr>
        <w:t xml:space="preserve"> </w:t>
      </w:r>
      <w:r w:rsidRPr="00206ACB">
        <w:rPr>
          <w:rFonts w:cstheme="minorHAnsi"/>
          <w:szCs w:val="26"/>
        </w:rPr>
        <w:t>bits</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processor</w:t>
      </w:r>
      <w:r w:rsidR="00AC466E" w:rsidRPr="00206ACB">
        <w:rPr>
          <w:rFonts w:cstheme="minorHAnsi"/>
          <w:szCs w:val="26"/>
        </w:rPr>
        <w:t xml:space="preserve"> </w:t>
      </w:r>
      <w:r w:rsidRPr="00206ACB">
        <w:rPr>
          <w:rFonts w:cstheme="minorHAnsi"/>
          <w:szCs w:val="26"/>
        </w:rPr>
        <w:t>status</w:t>
      </w:r>
      <w:r w:rsidR="00AC466E" w:rsidRPr="00206ACB">
        <w:rPr>
          <w:rFonts w:cstheme="minorHAnsi"/>
          <w:szCs w:val="26"/>
        </w:rPr>
        <w:t xml:space="preserve"> </w:t>
      </w:r>
      <w:r w:rsidRPr="00206ACB">
        <w:rPr>
          <w:rFonts w:cstheme="minorHAnsi"/>
          <w:szCs w:val="26"/>
        </w:rPr>
        <w:t>register</w:t>
      </w:r>
      <w:r w:rsidR="00AC466E" w:rsidRPr="00206ACB">
        <w:rPr>
          <w:rFonts w:cstheme="minorHAnsi"/>
          <w:szCs w:val="26"/>
        </w:rPr>
        <w:t xml:space="preserve"> </w:t>
      </w:r>
      <w:r w:rsidRPr="00206ACB">
        <w:rPr>
          <w:rFonts w:cstheme="minorHAnsi"/>
          <w:szCs w:val="26"/>
        </w:rPr>
        <w:t>(NV-BDIZC).</w:t>
      </w:r>
    </w:p>
    <w:p w14:paraId="0235DC37" w14:textId="240F010D" w:rsidR="00C0001D" w:rsidRDefault="002E182B" w:rsidP="000A2247">
      <w:r w:rsidRPr="00206ACB">
        <w:t>For</w:t>
      </w:r>
      <w:r w:rsidR="00AC466E" w:rsidRPr="00206ACB">
        <w:t xml:space="preserve"> </w:t>
      </w:r>
      <w:r w:rsidRPr="00206ACB">
        <w:t>our</w:t>
      </w:r>
      <w:r w:rsidR="00AC466E" w:rsidRPr="00206ACB">
        <w:t xml:space="preserve"> </w:t>
      </w:r>
      <w:r w:rsidRPr="00206ACB">
        <w:t>purposes,</w:t>
      </w:r>
      <w:r w:rsidR="00AC466E" w:rsidRPr="00206ACB">
        <w:t xml:space="preserve"> </w:t>
      </w:r>
      <w:r w:rsidRPr="00206ACB">
        <w:t>the</w:t>
      </w:r>
      <w:r w:rsidR="00AC466E" w:rsidRPr="00206ACB">
        <w:t xml:space="preserve"> </w:t>
      </w:r>
      <w:r w:rsidRPr="00206ACB">
        <w:t>two</w:t>
      </w:r>
      <w:r w:rsidR="00AC466E" w:rsidRPr="00206ACB">
        <w:t xml:space="preserve"> </w:t>
      </w:r>
      <w:r w:rsidRPr="00206ACB">
        <w:t>most</w:t>
      </w:r>
      <w:r w:rsidR="00AC466E" w:rsidRPr="00206ACB">
        <w:t xml:space="preserve"> </w:t>
      </w:r>
      <w:r w:rsidRPr="00206ACB">
        <w:t>important</w:t>
      </w:r>
      <w:r w:rsidR="00AC466E" w:rsidRPr="00206ACB">
        <w:t xml:space="preserve"> </w:t>
      </w:r>
      <w:r w:rsidRPr="00206ACB">
        <w:t>bits</w:t>
      </w:r>
      <w:r w:rsidR="00AC466E" w:rsidRPr="00206ACB">
        <w:t xml:space="preserve"> </w:t>
      </w:r>
      <w:r w:rsidRPr="00206ACB">
        <w:t>(or</w:t>
      </w:r>
      <w:r w:rsidR="00AC466E" w:rsidRPr="00206ACB">
        <w:t xml:space="preserve"> </w:t>
      </w:r>
      <w:r w:rsidRPr="00206ACB">
        <w:t>"flags")</w:t>
      </w:r>
      <w:r w:rsidR="00AC466E" w:rsidRPr="00206ACB">
        <w:t xml:space="preserve"> </w:t>
      </w:r>
      <w:r w:rsidRPr="00206ACB">
        <w:t>of</w:t>
      </w:r>
      <w:r w:rsidR="00AC466E" w:rsidRPr="00206ACB">
        <w:t xml:space="preserve"> </w:t>
      </w:r>
      <w:r w:rsidRPr="00206ACB">
        <w:t>the</w:t>
      </w:r>
      <w:r w:rsidR="00AC466E" w:rsidRPr="00206ACB">
        <w:t xml:space="preserve"> </w:t>
      </w:r>
      <w:r w:rsidRPr="00206ACB">
        <w:t>processor</w:t>
      </w:r>
      <w:r w:rsidR="00AC466E" w:rsidRPr="00206ACB">
        <w:t xml:space="preserve"> </w:t>
      </w:r>
      <w:r w:rsidRPr="00206ACB">
        <w:t>status</w:t>
      </w:r>
      <w:r w:rsidR="00AC466E" w:rsidRPr="00206ACB">
        <w:t xml:space="preserve"> </w:t>
      </w:r>
      <w:r w:rsidRPr="00206ACB">
        <w:t>register</w:t>
      </w:r>
      <w:r w:rsidR="00AC466E" w:rsidRPr="00206ACB">
        <w:t xml:space="preserve"> </w:t>
      </w:r>
      <w:r w:rsidRPr="00206ACB">
        <w:t>are</w:t>
      </w:r>
      <w:r w:rsidR="00AC466E" w:rsidRPr="00206ACB">
        <w:t xml:space="preserve"> </w:t>
      </w:r>
      <w:r w:rsidRPr="00206ACB">
        <w:t>the</w:t>
      </w:r>
      <w:r w:rsidR="00AC466E" w:rsidRPr="00206ACB">
        <w:t xml:space="preserve"> </w:t>
      </w:r>
      <w:r w:rsidRPr="00C0001D">
        <w:rPr>
          <w:rStyle w:val="QuoteChar"/>
        </w:rPr>
        <w:t>Z</w:t>
      </w:r>
      <w:r w:rsidR="00AC466E" w:rsidRPr="00206ACB">
        <w:t xml:space="preserve"> </w:t>
      </w:r>
      <w:r w:rsidRPr="00206ACB">
        <w:t>("zero")</w:t>
      </w:r>
      <w:r w:rsidR="00AC466E" w:rsidRPr="00206ACB">
        <w:t xml:space="preserve"> </w:t>
      </w:r>
      <w:r w:rsidRPr="00206ACB">
        <w:t>and</w:t>
      </w:r>
      <w:r w:rsidR="00AC466E" w:rsidRPr="00206ACB">
        <w:t xml:space="preserve"> </w:t>
      </w:r>
      <w:r w:rsidRPr="00C0001D">
        <w:rPr>
          <w:rStyle w:val="QuoteChar"/>
        </w:rPr>
        <w:t>C</w:t>
      </w:r>
      <w:r w:rsidR="00AC466E" w:rsidRPr="00206ACB">
        <w:t xml:space="preserve"> </w:t>
      </w:r>
      <w:r w:rsidRPr="00206ACB">
        <w:t>("carry")</w:t>
      </w:r>
      <w:r w:rsidR="00AC466E" w:rsidRPr="00206ACB">
        <w:t xml:space="preserve"> </w:t>
      </w:r>
      <w:r w:rsidRPr="00206ACB">
        <w:t>bits.</w:t>
      </w:r>
      <w:r w:rsidR="00AC466E" w:rsidRPr="00206ACB">
        <w:t xml:space="preserve"> </w:t>
      </w:r>
      <w:r w:rsidRPr="00206ACB">
        <w:t>The</w:t>
      </w:r>
      <w:r w:rsidR="00AC466E" w:rsidRPr="00206ACB">
        <w:t xml:space="preserve"> </w:t>
      </w:r>
      <w:r w:rsidRPr="00206ACB">
        <w:t>zero</w:t>
      </w:r>
      <w:r w:rsidR="00AC466E" w:rsidRPr="00206ACB">
        <w:t xml:space="preserve"> </w:t>
      </w:r>
      <w:r w:rsidRPr="00206ACB">
        <w:t>flag</w:t>
      </w:r>
      <w:r w:rsidR="00AC466E" w:rsidRPr="00206ACB">
        <w:t xml:space="preserve"> </w:t>
      </w:r>
      <w:r w:rsidRPr="00206ACB">
        <w:t>is</w:t>
      </w:r>
      <w:r w:rsidR="00AC466E" w:rsidRPr="00206ACB">
        <w:t xml:space="preserve"> </w:t>
      </w:r>
      <w:r w:rsidRPr="00206ACB">
        <w:rPr>
          <w:rStyle w:val="Emphasis"/>
          <w:rFonts w:cstheme="minorHAnsi"/>
          <w:color w:val="111111"/>
          <w:szCs w:val="26"/>
        </w:rPr>
        <w:t>set</w:t>
      </w:r>
      <w:r w:rsidR="00AC466E" w:rsidRPr="00206ACB">
        <w:t xml:space="preserve"> </w:t>
      </w:r>
      <w:r w:rsidRPr="00206ACB">
        <w:t>(1)</w:t>
      </w:r>
      <w:r w:rsidR="00AC466E" w:rsidRPr="00206ACB">
        <w:t xml:space="preserve"> </w:t>
      </w:r>
      <w:r w:rsidRPr="00206ACB">
        <w:t>if</w:t>
      </w:r>
      <w:r w:rsidR="00AC466E" w:rsidRPr="00206ACB">
        <w:t xml:space="preserve"> </w:t>
      </w:r>
      <w:r w:rsidRPr="00206ACB">
        <w:t>the</w:t>
      </w:r>
      <w:r w:rsidR="00AC466E" w:rsidRPr="00206ACB">
        <w:t xml:space="preserve"> </w:t>
      </w:r>
      <w:r w:rsidRPr="00206ACB">
        <w:t>result</w:t>
      </w:r>
      <w:r w:rsidR="00AC466E" w:rsidRPr="00206ACB">
        <w:t xml:space="preserve"> </w:t>
      </w:r>
      <w:r w:rsidRPr="00206ACB">
        <w:t>of</w:t>
      </w:r>
      <w:r w:rsidR="00AC466E" w:rsidRPr="00206ACB">
        <w:t xml:space="preserve"> </w:t>
      </w:r>
      <w:r w:rsidRPr="00206ACB">
        <w:t>the</w:t>
      </w:r>
      <w:r w:rsidR="00AC466E" w:rsidRPr="00206ACB">
        <w:t xml:space="preserve"> </w:t>
      </w:r>
      <w:r w:rsidRPr="00206ACB">
        <w:t>last</w:t>
      </w:r>
      <w:r w:rsidR="00AC466E" w:rsidRPr="00206ACB">
        <w:t xml:space="preserve"> </w:t>
      </w:r>
      <w:r w:rsidRPr="00206ACB">
        <w:t>operation</w:t>
      </w:r>
      <w:r w:rsidR="00AC466E" w:rsidRPr="00206ACB">
        <w:t xml:space="preserve"> </w:t>
      </w:r>
      <w:r w:rsidRPr="00206ACB">
        <w:t>was</w:t>
      </w:r>
      <w:r w:rsidR="00AC466E" w:rsidRPr="00206ACB">
        <w:t xml:space="preserve"> </w:t>
      </w:r>
      <w:r w:rsidRPr="00206ACB">
        <w:t>zero.</w:t>
      </w:r>
      <w:r w:rsidR="00AC466E" w:rsidRPr="00206ACB">
        <w:t xml:space="preserve"> </w:t>
      </w:r>
      <w:r w:rsidRPr="00206ACB">
        <w:t>The</w:t>
      </w:r>
      <w:r w:rsidR="00AC466E" w:rsidRPr="00206ACB">
        <w:t xml:space="preserve"> </w:t>
      </w:r>
      <w:r w:rsidRPr="00206ACB">
        <w:t>zero</w:t>
      </w:r>
      <w:r w:rsidR="00AC466E" w:rsidRPr="00206ACB">
        <w:t xml:space="preserve"> </w:t>
      </w:r>
      <w:r w:rsidRPr="00206ACB">
        <w:t>flag</w:t>
      </w:r>
      <w:r w:rsidR="00AC466E" w:rsidRPr="00206ACB">
        <w:t xml:space="preserve"> </w:t>
      </w:r>
      <w:r w:rsidRPr="00206ACB">
        <w:t>is</w:t>
      </w:r>
      <w:r w:rsidR="00AC466E" w:rsidRPr="00206ACB">
        <w:t xml:space="preserve"> </w:t>
      </w:r>
      <w:r w:rsidRPr="00206ACB">
        <w:rPr>
          <w:rStyle w:val="Emphasis"/>
          <w:rFonts w:cstheme="minorHAnsi"/>
          <w:color w:val="111111"/>
          <w:szCs w:val="26"/>
        </w:rPr>
        <w:t>cleared</w:t>
      </w:r>
      <w:r w:rsidR="00AC466E" w:rsidRPr="00206ACB">
        <w:t xml:space="preserve"> </w:t>
      </w:r>
      <w:r w:rsidRPr="00206ACB">
        <w:t>(0)</w:t>
      </w:r>
      <w:r w:rsidR="00AC466E" w:rsidRPr="00206ACB">
        <w:t xml:space="preserve"> </w:t>
      </w:r>
      <w:r w:rsidRPr="00206ACB">
        <w:t>if</w:t>
      </w:r>
      <w:r w:rsidR="00AC466E" w:rsidRPr="00206ACB">
        <w:t xml:space="preserve"> </w:t>
      </w:r>
      <w:r w:rsidRPr="00206ACB">
        <w:t>the</w:t>
      </w:r>
      <w:r w:rsidR="00AC466E" w:rsidRPr="00206ACB">
        <w:t xml:space="preserve"> </w:t>
      </w:r>
      <w:r w:rsidRPr="00206ACB">
        <w:t>result</w:t>
      </w:r>
      <w:r w:rsidR="00AC466E" w:rsidRPr="00206ACB">
        <w:t xml:space="preserve"> </w:t>
      </w:r>
      <w:r w:rsidRPr="00206ACB">
        <w:t>of</w:t>
      </w:r>
      <w:r w:rsidR="00AC466E" w:rsidRPr="00206ACB">
        <w:t xml:space="preserve"> </w:t>
      </w:r>
      <w:r w:rsidRPr="00206ACB">
        <w:t>the</w:t>
      </w:r>
      <w:r w:rsidR="00AC466E" w:rsidRPr="00206ACB">
        <w:t xml:space="preserve"> </w:t>
      </w:r>
      <w:r w:rsidRPr="00206ACB">
        <w:t>last</w:t>
      </w:r>
      <w:r w:rsidR="00AC466E" w:rsidRPr="00206ACB">
        <w:t xml:space="preserve"> </w:t>
      </w:r>
      <w:r w:rsidRPr="00206ACB">
        <w:t>operation</w:t>
      </w:r>
      <w:r w:rsidR="00AC466E" w:rsidRPr="00206ACB">
        <w:t xml:space="preserve"> </w:t>
      </w:r>
      <w:r w:rsidRPr="00206ACB">
        <w:t>was</w:t>
      </w:r>
      <w:r w:rsidR="00AC466E" w:rsidRPr="00206ACB">
        <w:t xml:space="preserve"> </w:t>
      </w:r>
      <w:r w:rsidRPr="00206ACB">
        <w:t>anything</w:t>
      </w:r>
      <w:r w:rsidR="00AC466E" w:rsidRPr="00206ACB">
        <w:t xml:space="preserve"> </w:t>
      </w:r>
      <w:r w:rsidRPr="00206ACB">
        <w:t>but</w:t>
      </w:r>
      <w:r w:rsidR="00AC466E" w:rsidRPr="00206ACB">
        <w:t xml:space="preserve"> </w:t>
      </w:r>
      <w:r w:rsidRPr="00206ACB">
        <w:t>zero.</w:t>
      </w:r>
      <w:r w:rsidR="00AC466E" w:rsidRPr="00206ACB">
        <w:t xml:space="preserve"> </w:t>
      </w:r>
      <w:r w:rsidRPr="00206ACB">
        <w:t>Similarly,</w:t>
      </w:r>
      <w:r w:rsidR="00AC466E" w:rsidRPr="00206ACB">
        <w:t xml:space="preserve"> </w:t>
      </w:r>
      <w:r w:rsidRPr="00206ACB">
        <w:t>the</w:t>
      </w:r>
      <w:r w:rsidR="00AC466E" w:rsidRPr="00206ACB">
        <w:t xml:space="preserve"> </w:t>
      </w:r>
      <w:r w:rsidRPr="00206ACB">
        <w:t>carry</w:t>
      </w:r>
      <w:r w:rsidR="00AC466E" w:rsidRPr="00206ACB">
        <w:t xml:space="preserve"> </w:t>
      </w:r>
      <w:r w:rsidRPr="00206ACB">
        <w:t>flag</w:t>
      </w:r>
      <w:r w:rsidR="00AC466E" w:rsidRPr="00206ACB">
        <w:t xml:space="preserve"> </w:t>
      </w:r>
      <w:r w:rsidRPr="00206ACB">
        <w:t>is</w:t>
      </w:r>
      <w:r w:rsidR="00AC466E" w:rsidRPr="00206ACB">
        <w:t xml:space="preserve"> </w:t>
      </w:r>
      <w:r w:rsidRPr="00206ACB">
        <w:t>set</w:t>
      </w:r>
      <w:r w:rsidR="00AC466E" w:rsidRPr="00206ACB">
        <w:t xml:space="preserve"> </w:t>
      </w:r>
      <w:r w:rsidRPr="00206ACB">
        <w:t>if</w:t>
      </w:r>
      <w:r w:rsidR="00AC466E" w:rsidRPr="00206ACB">
        <w:t xml:space="preserve"> </w:t>
      </w:r>
      <w:r w:rsidRPr="00206ACB">
        <w:t>the</w:t>
      </w:r>
      <w:r w:rsidR="00AC466E" w:rsidRPr="00206ACB">
        <w:t xml:space="preserve"> </w:t>
      </w:r>
      <w:r w:rsidRPr="00206ACB">
        <w:t>result</w:t>
      </w:r>
      <w:r w:rsidR="00AC466E" w:rsidRPr="00206ACB">
        <w:t xml:space="preserve"> </w:t>
      </w:r>
      <w:r w:rsidRPr="00206ACB">
        <w:t>of</w:t>
      </w:r>
      <w:r w:rsidR="00AC466E" w:rsidRPr="00206ACB">
        <w:t xml:space="preserve"> </w:t>
      </w:r>
      <w:r w:rsidRPr="00206ACB">
        <w:t>the</w:t>
      </w:r>
      <w:r w:rsidR="00AC466E" w:rsidRPr="00206ACB">
        <w:t xml:space="preserve"> </w:t>
      </w:r>
      <w:r w:rsidRPr="00206ACB">
        <w:t>last</w:t>
      </w:r>
      <w:r w:rsidR="00AC466E" w:rsidRPr="00206ACB">
        <w:t xml:space="preserve"> </w:t>
      </w:r>
      <w:r w:rsidRPr="00206ACB">
        <w:t>operation</w:t>
      </w:r>
      <w:r w:rsidR="00AC466E" w:rsidRPr="00206ACB">
        <w:t xml:space="preserve"> </w:t>
      </w:r>
      <w:r w:rsidRPr="00206ACB">
        <w:t>caused</w:t>
      </w:r>
      <w:r w:rsidR="00AC466E" w:rsidRPr="00206ACB">
        <w:t xml:space="preserve"> </w:t>
      </w:r>
      <w:r w:rsidRPr="00206ACB">
        <w:t>a</w:t>
      </w:r>
      <w:r w:rsidR="00AC466E" w:rsidRPr="00206ACB">
        <w:t xml:space="preserve"> </w:t>
      </w:r>
      <w:r w:rsidRPr="00206ACB">
        <w:t>"carry",</w:t>
      </w:r>
      <w:r w:rsidR="00AC466E" w:rsidRPr="00206ACB">
        <w:t xml:space="preserve"> </w:t>
      </w:r>
      <w:r w:rsidRPr="00206ACB">
        <w:t>and</w:t>
      </w:r>
      <w:r w:rsidR="00AC466E" w:rsidRPr="00206ACB">
        <w:t xml:space="preserve"> </w:t>
      </w:r>
      <w:r w:rsidRPr="00206ACB">
        <w:t>cleared</w:t>
      </w:r>
      <w:r w:rsidR="00AC466E" w:rsidRPr="00206ACB">
        <w:t xml:space="preserve"> </w:t>
      </w:r>
      <w:r w:rsidRPr="00206ACB">
        <w:t>otherwise.</w:t>
      </w:r>
    </w:p>
    <w:p w14:paraId="6EA8122E" w14:textId="77777777" w:rsidR="00C0001D" w:rsidRDefault="00C0001D">
      <w:pPr>
        <w:widowControl/>
        <w:kinsoku/>
        <w:overflowPunct/>
        <w:autoSpaceDE/>
        <w:autoSpaceDN/>
        <w:spacing w:before="0" w:after="160" w:line="259" w:lineRule="auto"/>
        <w:ind w:firstLine="0"/>
        <w:jc w:val="left"/>
      </w:pPr>
      <w:r>
        <w:br w:type="page"/>
      </w:r>
    </w:p>
    <w:p w14:paraId="674DD30A" w14:textId="77777777" w:rsidR="002E182B" w:rsidRPr="00206ACB" w:rsidRDefault="002E182B" w:rsidP="00A76A2E">
      <w:pPr>
        <w:pStyle w:val="ListParagraph"/>
        <w:numPr>
          <w:ilvl w:val="0"/>
          <w:numId w:val="29"/>
        </w:numPr>
        <w:spacing w:after="0" w:line="240" w:lineRule="auto"/>
        <w:rPr>
          <w:rFonts w:cstheme="minorHAnsi"/>
          <w:szCs w:val="26"/>
        </w:rPr>
      </w:pPr>
      <w:r w:rsidRPr="00206ACB">
        <w:rPr>
          <w:rFonts w:cstheme="minorHAnsi"/>
          <w:szCs w:val="26"/>
        </w:rPr>
        <w:lastRenderedPageBreak/>
        <w:t>Carrying</w:t>
      </w:r>
    </w:p>
    <w:p w14:paraId="6456B342" w14:textId="4558F579" w:rsidR="008E4B57" w:rsidRPr="00A76A2E" w:rsidRDefault="002E182B" w:rsidP="00A76A2E">
      <w:r w:rsidRPr="00206ACB">
        <w:t>While</w:t>
      </w:r>
      <w:r w:rsidR="00AC466E" w:rsidRPr="00206ACB">
        <w:t xml:space="preserve"> </w:t>
      </w:r>
      <w:r w:rsidRPr="00206ACB">
        <w:t>the</w:t>
      </w:r>
      <w:r w:rsidR="00AC466E" w:rsidRPr="00206ACB">
        <w:t xml:space="preserve"> </w:t>
      </w:r>
      <w:r w:rsidRPr="00206ACB">
        <w:t>zero</w:t>
      </w:r>
      <w:r w:rsidR="00AC466E" w:rsidRPr="00206ACB">
        <w:t xml:space="preserve"> </w:t>
      </w:r>
      <w:r w:rsidRPr="00206ACB">
        <w:t>flag</w:t>
      </w:r>
      <w:r w:rsidR="00AC466E" w:rsidRPr="00206ACB">
        <w:t xml:space="preserve"> </w:t>
      </w:r>
      <w:r w:rsidRPr="00206ACB">
        <w:t>is</w:t>
      </w:r>
      <w:r w:rsidR="00AC466E" w:rsidRPr="00206ACB">
        <w:t xml:space="preserve"> </w:t>
      </w:r>
      <w:r w:rsidRPr="00206ACB">
        <w:t>straightforward,</w:t>
      </w:r>
      <w:r w:rsidR="00AC466E" w:rsidRPr="00206ACB">
        <w:t xml:space="preserve"> </w:t>
      </w:r>
      <w:r w:rsidRPr="00206ACB">
        <w:t>the</w:t>
      </w:r>
      <w:r w:rsidR="00AC466E" w:rsidRPr="00206ACB">
        <w:t xml:space="preserve"> </w:t>
      </w:r>
      <w:r w:rsidRPr="00206ACB">
        <w:t>carry</w:t>
      </w:r>
      <w:r w:rsidR="00AC466E" w:rsidRPr="00206ACB">
        <w:t xml:space="preserve"> </w:t>
      </w:r>
      <w:r w:rsidRPr="00206ACB">
        <w:t>flag</w:t>
      </w:r>
      <w:r w:rsidR="00AC466E" w:rsidRPr="00206ACB">
        <w:t xml:space="preserve"> </w:t>
      </w:r>
      <w:r w:rsidRPr="00206ACB">
        <w:t>requires</w:t>
      </w:r>
      <w:r w:rsidR="00AC466E" w:rsidRPr="00206ACB">
        <w:t xml:space="preserve"> </w:t>
      </w:r>
      <w:r w:rsidRPr="00206ACB">
        <w:t>some</w:t>
      </w:r>
      <w:r w:rsidR="00AC466E" w:rsidRPr="00206ACB">
        <w:t xml:space="preserve"> </w:t>
      </w:r>
      <w:r w:rsidRPr="00206ACB">
        <w:t>additional</w:t>
      </w:r>
      <w:r w:rsidR="00AC466E" w:rsidRPr="00206ACB">
        <w:t xml:space="preserve"> </w:t>
      </w:r>
      <w:r w:rsidRPr="00206ACB">
        <w:t>explanation.</w:t>
      </w:r>
      <w:r w:rsidR="00AC466E" w:rsidRPr="00206ACB">
        <w:t xml:space="preserve"> </w:t>
      </w:r>
      <w:r w:rsidRPr="00206ACB">
        <w:t>Consider</w:t>
      </w:r>
      <w:r w:rsidR="00AC466E" w:rsidRPr="00206ACB">
        <w:t xml:space="preserve"> </w:t>
      </w:r>
      <w:r w:rsidRPr="00206ACB">
        <w:t>what</w:t>
      </w:r>
      <w:r w:rsidR="00AC466E" w:rsidRPr="00206ACB">
        <w:t xml:space="preserve"> </w:t>
      </w:r>
      <w:r w:rsidRPr="00206ACB">
        <w:t>happens</w:t>
      </w:r>
      <w:r w:rsidR="00AC466E" w:rsidRPr="00206ACB">
        <w:t xml:space="preserve"> </w:t>
      </w:r>
      <w:r w:rsidRPr="00206ACB">
        <w:t>when</w:t>
      </w:r>
      <w:r w:rsidR="00AC466E" w:rsidRPr="00206ACB">
        <w:t xml:space="preserve"> </w:t>
      </w:r>
      <w:r w:rsidRPr="00206ACB">
        <w:t>we</w:t>
      </w:r>
      <w:r w:rsidR="00AC466E" w:rsidRPr="00206ACB">
        <w:t xml:space="preserve"> </w:t>
      </w:r>
      <w:r w:rsidRPr="00206ACB">
        <w:t>add</w:t>
      </w:r>
      <w:r w:rsidR="00AC466E" w:rsidRPr="00206ACB">
        <w:t xml:space="preserve"> </w:t>
      </w:r>
      <w:r w:rsidRPr="00206ACB">
        <w:t>the</w:t>
      </w:r>
      <w:r w:rsidR="00AC466E" w:rsidRPr="00206ACB">
        <w:t xml:space="preserve"> </w:t>
      </w:r>
      <w:r w:rsidRPr="00206ACB">
        <w:t>decimal</w:t>
      </w:r>
      <w:r w:rsidR="00AC466E" w:rsidRPr="00206ACB">
        <w:t xml:space="preserve"> </w:t>
      </w:r>
      <w:r w:rsidRPr="00206ACB">
        <w:t>numbers</w:t>
      </w:r>
      <w:r w:rsidR="00AC466E" w:rsidRPr="00206ACB">
        <w:t xml:space="preserve"> </w:t>
      </w:r>
      <w:r w:rsidRPr="00206ACB">
        <w:t>13</w:t>
      </w:r>
      <w:r w:rsidR="00AC466E" w:rsidRPr="00206ACB">
        <w:t xml:space="preserve"> </w:t>
      </w:r>
      <w:r w:rsidRPr="00206ACB">
        <w:t>and</w:t>
      </w:r>
      <w:r w:rsidR="00AC466E" w:rsidRPr="00206ACB">
        <w:t xml:space="preserve"> </w:t>
      </w:r>
      <w:r w:rsidRPr="00206ACB">
        <w:t>29.</w:t>
      </w:r>
      <w:r w:rsidR="00AC466E" w:rsidRPr="00206ACB">
        <w:t xml:space="preserve"> </w:t>
      </w:r>
      <w:r w:rsidRPr="00206ACB">
        <w:t>If</w:t>
      </w:r>
      <w:r w:rsidR="00AC466E" w:rsidRPr="00206ACB">
        <w:t xml:space="preserve"> </w:t>
      </w:r>
      <w:r w:rsidRPr="00206ACB">
        <w:t>we</w:t>
      </w:r>
      <w:r w:rsidR="00AC466E" w:rsidRPr="00206ACB">
        <w:t xml:space="preserve"> </w:t>
      </w:r>
      <w:r w:rsidRPr="00206ACB">
        <w:t>were</w:t>
      </w:r>
      <w:r w:rsidR="00AC466E" w:rsidRPr="00206ACB">
        <w:t xml:space="preserve"> </w:t>
      </w:r>
      <w:r w:rsidRPr="00206ACB">
        <w:t>to</w:t>
      </w:r>
      <w:r w:rsidR="00AC466E" w:rsidRPr="00206ACB">
        <w:t xml:space="preserve"> </w:t>
      </w:r>
      <w:r w:rsidRPr="00206ACB">
        <w:t>perform</w:t>
      </w:r>
      <w:r w:rsidR="00AC466E" w:rsidRPr="00206ACB">
        <w:t xml:space="preserve"> </w:t>
      </w:r>
      <w:r w:rsidRPr="00206ACB">
        <w:t>this</w:t>
      </w:r>
      <w:r w:rsidR="00AC466E" w:rsidRPr="00206ACB">
        <w:t xml:space="preserve"> </w:t>
      </w:r>
      <w:r w:rsidRPr="00206ACB">
        <w:t>addition</w:t>
      </w:r>
      <w:r w:rsidR="00AC466E" w:rsidRPr="00206ACB">
        <w:t xml:space="preserve"> </w:t>
      </w:r>
      <w:r w:rsidRPr="00206ACB">
        <w:t>by</w:t>
      </w:r>
      <w:r w:rsidR="00AC466E" w:rsidRPr="00206ACB">
        <w:t xml:space="preserve"> </w:t>
      </w:r>
      <w:r w:rsidRPr="00206ACB">
        <w:t>hand,</w:t>
      </w:r>
      <w:r w:rsidR="00AC466E" w:rsidRPr="00206ACB">
        <w:t xml:space="preserve"> </w:t>
      </w:r>
      <w:r w:rsidRPr="00206ACB">
        <w:t>we</w:t>
      </w:r>
      <w:r w:rsidR="00AC466E" w:rsidRPr="00206ACB">
        <w:t xml:space="preserve"> </w:t>
      </w:r>
      <w:r w:rsidRPr="00206ACB">
        <w:t>would</w:t>
      </w:r>
      <w:r w:rsidR="00AC466E" w:rsidRPr="00206ACB">
        <w:t xml:space="preserve"> </w:t>
      </w:r>
      <w:r w:rsidRPr="00206ACB">
        <w:t>first</w:t>
      </w:r>
      <w:r w:rsidR="00AC466E" w:rsidRPr="00206ACB">
        <w:t xml:space="preserve"> </w:t>
      </w:r>
      <w:r w:rsidRPr="00206ACB">
        <w:t>add</w:t>
      </w:r>
      <w:r w:rsidR="00AC466E" w:rsidRPr="00206ACB">
        <w:t xml:space="preserve"> </w:t>
      </w:r>
      <w:r w:rsidRPr="00206ACB">
        <w:t>the</w:t>
      </w:r>
      <w:r w:rsidR="00AC466E" w:rsidRPr="00206ACB">
        <w:t xml:space="preserve"> </w:t>
      </w:r>
      <w:r w:rsidRPr="00206ACB">
        <w:t>"3"</w:t>
      </w:r>
      <w:r w:rsidR="00AC466E" w:rsidRPr="00206ACB">
        <w:t xml:space="preserve"> </w:t>
      </w:r>
      <w:r w:rsidRPr="00206ACB">
        <w:t>from</w:t>
      </w:r>
      <w:r w:rsidR="00AC466E" w:rsidRPr="00206ACB">
        <w:t xml:space="preserve"> </w:t>
      </w:r>
      <w:r w:rsidRPr="00206ACB">
        <w:t>13</w:t>
      </w:r>
      <w:r w:rsidR="00AC466E" w:rsidRPr="00206ACB">
        <w:t xml:space="preserve"> </w:t>
      </w:r>
      <w:r w:rsidRPr="00206ACB">
        <w:t>to</w:t>
      </w:r>
      <w:r w:rsidR="00AC466E" w:rsidRPr="00206ACB">
        <w:t xml:space="preserve"> </w:t>
      </w:r>
      <w:r w:rsidRPr="00206ACB">
        <w:t>the</w:t>
      </w:r>
      <w:r w:rsidR="00AC466E" w:rsidRPr="00206ACB">
        <w:t xml:space="preserve"> </w:t>
      </w:r>
      <w:r w:rsidRPr="00206ACB">
        <w:t>"9"</w:t>
      </w:r>
      <w:r w:rsidR="00AC466E" w:rsidRPr="00206ACB">
        <w:t xml:space="preserve"> </w:t>
      </w:r>
      <w:r w:rsidRPr="00206ACB">
        <w:t>from</w:t>
      </w:r>
      <w:r w:rsidR="00AC466E" w:rsidRPr="00206ACB">
        <w:t xml:space="preserve"> </w:t>
      </w:r>
      <w:r w:rsidRPr="00206ACB">
        <w:t>29.</w:t>
      </w:r>
      <w:r w:rsidR="00AC466E" w:rsidRPr="00206ACB">
        <w:t xml:space="preserve"> </w:t>
      </w:r>
      <w:r w:rsidRPr="00206ACB">
        <w:t>The</w:t>
      </w:r>
      <w:r w:rsidR="00AC466E" w:rsidRPr="00206ACB">
        <w:t xml:space="preserve"> </w:t>
      </w:r>
      <w:r w:rsidRPr="00206ACB">
        <w:t>result</w:t>
      </w:r>
      <w:r w:rsidR="00AC466E" w:rsidRPr="00206ACB">
        <w:t xml:space="preserve"> </w:t>
      </w:r>
      <w:r w:rsidRPr="00206ACB">
        <w:t>is</w:t>
      </w:r>
      <w:r w:rsidR="00AC466E" w:rsidRPr="00206ACB">
        <w:t xml:space="preserve"> </w:t>
      </w:r>
      <w:r w:rsidRPr="00206ACB">
        <w:t>12,</w:t>
      </w:r>
      <w:r w:rsidR="00AC466E" w:rsidRPr="00206ACB">
        <w:t xml:space="preserve"> </w:t>
      </w:r>
      <w:r w:rsidRPr="00206ACB">
        <w:t>which</w:t>
      </w:r>
      <w:r w:rsidR="00AC466E" w:rsidRPr="00206ACB">
        <w:t xml:space="preserve"> </w:t>
      </w:r>
      <w:r w:rsidRPr="00206ACB">
        <w:t>is</w:t>
      </w:r>
      <w:r w:rsidR="00AC466E" w:rsidRPr="00206ACB">
        <w:t xml:space="preserve"> </w:t>
      </w:r>
      <w:r w:rsidRPr="00206ACB">
        <w:t>too</w:t>
      </w:r>
      <w:r w:rsidR="00AC466E" w:rsidRPr="00206ACB">
        <w:t xml:space="preserve"> </w:t>
      </w:r>
      <w:r w:rsidRPr="00206ACB">
        <w:t>large</w:t>
      </w:r>
      <w:r w:rsidR="00AC466E" w:rsidRPr="00206ACB">
        <w:t xml:space="preserve"> </w:t>
      </w:r>
      <w:r w:rsidRPr="00206ACB">
        <w:t>to</w:t>
      </w:r>
      <w:r w:rsidR="00AC466E" w:rsidRPr="00206ACB">
        <w:t xml:space="preserve"> </w:t>
      </w:r>
      <w:r w:rsidRPr="00206ACB">
        <w:t>fit</w:t>
      </w:r>
      <w:r w:rsidR="00AC466E" w:rsidRPr="00206ACB">
        <w:t xml:space="preserve"> </w:t>
      </w:r>
      <w:r w:rsidRPr="00206ACB">
        <w:t>into</w:t>
      </w:r>
      <w:r w:rsidR="00AC466E" w:rsidRPr="00206ACB">
        <w:t xml:space="preserve"> </w:t>
      </w:r>
      <w:r w:rsidRPr="00206ACB">
        <w:t>a</w:t>
      </w:r>
      <w:r w:rsidR="00AC466E" w:rsidRPr="00206ACB">
        <w:t xml:space="preserve"> </w:t>
      </w:r>
      <w:r w:rsidRPr="00206ACB">
        <w:t>single</w:t>
      </w:r>
      <w:r w:rsidR="00AC466E" w:rsidRPr="00206ACB">
        <w:t xml:space="preserve"> </w:t>
      </w:r>
      <w:r w:rsidRPr="00206ACB">
        <w:t>decimal</w:t>
      </w:r>
      <w:r w:rsidR="00AC466E" w:rsidRPr="00206ACB">
        <w:t xml:space="preserve"> </w:t>
      </w:r>
      <w:r w:rsidRPr="00206ACB">
        <w:t>digit.</w:t>
      </w:r>
      <w:r w:rsidR="00AC466E" w:rsidRPr="00206ACB">
        <w:t xml:space="preserve"> </w:t>
      </w:r>
      <w:r w:rsidRPr="00206ACB">
        <w:t>So,</w:t>
      </w:r>
      <w:r w:rsidR="00AC466E" w:rsidRPr="00206ACB">
        <w:t xml:space="preserve"> </w:t>
      </w:r>
      <w:r w:rsidRPr="00206ACB">
        <w:t>we</w:t>
      </w:r>
      <w:r w:rsidR="00AC466E" w:rsidRPr="00206ACB">
        <w:t xml:space="preserve"> </w:t>
      </w:r>
      <w:r w:rsidRPr="00206ACB">
        <w:t>write</w:t>
      </w:r>
      <w:r w:rsidR="00AC466E" w:rsidRPr="00206ACB">
        <w:t xml:space="preserve"> </w:t>
      </w:r>
      <w:r w:rsidRPr="00206ACB">
        <w:t>down</w:t>
      </w:r>
      <w:r w:rsidR="00AC466E" w:rsidRPr="00206ACB">
        <w:t xml:space="preserve"> </w:t>
      </w:r>
      <w:r w:rsidRPr="00206ACB">
        <w:t>a</w:t>
      </w:r>
      <w:r w:rsidR="00AC466E" w:rsidRPr="00206ACB">
        <w:t xml:space="preserve"> </w:t>
      </w:r>
      <w:r w:rsidRPr="00206ACB">
        <w:t>"2"</w:t>
      </w:r>
      <w:r w:rsidR="00AC466E" w:rsidRPr="00206ACB">
        <w:t xml:space="preserve"> </w:t>
      </w:r>
      <w:r w:rsidRPr="00206ACB">
        <w:t>and</w:t>
      </w:r>
      <w:r w:rsidR="00AC466E" w:rsidRPr="00206ACB">
        <w:t xml:space="preserve"> </w:t>
      </w:r>
      <w:r w:rsidRPr="00206ACB">
        <w:rPr>
          <w:rStyle w:val="Emphasis"/>
          <w:rFonts w:cstheme="minorHAnsi"/>
          <w:color w:val="111111"/>
          <w:szCs w:val="26"/>
        </w:rPr>
        <w:t>carry</w:t>
      </w:r>
      <w:r w:rsidR="00AC466E" w:rsidRPr="00206ACB">
        <w:rPr>
          <w:rStyle w:val="Emphasis"/>
          <w:rFonts w:cstheme="minorHAnsi"/>
          <w:color w:val="111111"/>
          <w:szCs w:val="26"/>
        </w:rPr>
        <w:t xml:space="preserve"> </w:t>
      </w:r>
      <w:r w:rsidRPr="00206ACB">
        <w:rPr>
          <w:rStyle w:val="Emphasis"/>
          <w:rFonts w:cstheme="minorHAnsi"/>
          <w:color w:val="111111"/>
          <w:szCs w:val="26"/>
        </w:rPr>
        <w:t>over</w:t>
      </w:r>
      <w:r w:rsidR="00AC466E" w:rsidRPr="00206ACB">
        <w:t xml:space="preserve"> </w:t>
      </w:r>
      <w:r w:rsidRPr="00206ACB">
        <w:t>the</w:t>
      </w:r>
      <w:r w:rsidR="00AC466E" w:rsidRPr="00206ACB">
        <w:t xml:space="preserve"> </w:t>
      </w:r>
      <w:r w:rsidRPr="00206ACB">
        <w:t>"1"</w:t>
      </w:r>
      <w:r w:rsidR="00AC466E" w:rsidRPr="00206ACB">
        <w:t xml:space="preserve"> </w:t>
      </w:r>
      <w:r w:rsidRPr="00206ACB">
        <w:t>into</w:t>
      </w:r>
      <w:r w:rsidR="00AC466E" w:rsidRPr="00206ACB">
        <w:t xml:space="preserve"> </w:t>
      </w:r>
      <w:r w:rsidRPr="00206ACB">
        <w:t>the</w:t>
      </w:r>
      <w:r w:rsidR="00AC466E" w:rsidRPr="00206ACB">
        <w:t xml:space="preserve"> </w:t>
      </w:r>
      <w:r w:rsidRPr="00206ACB">
        <w:t>next</w:t>
      </w:r>
      <w:r w:rsidR="00AC466E" w:rsidRPr="00206ACB">
        <w:t xml:space="preserve"> </w:t>
      </w:r>
      <w:r w:rsidRPr="00206ACB">
        <w:t>column</w:t>
      </w:r>
      <w:r w:rsidR="00AC466E" w:rsidRPr="00206ACB">
        <w:t xml:space="preserve"> </w:t>
      </w:r>
      <w:r w:rsidRPr="00206ACB">
        <w:t>to</w:t>
      </w:r>
      <w:r w:rsidR="00AC466E" w:rsidRPr="00206ACB">
        <w:t xml:space="preserve"> </w:t>
      </w:r>
      <w:r w:rsidRPr="00206ACB">
        <w:t>the</w:t>
      </w:r>
      <w:r w:rsidR="00AC466E" w:rsidRPr="00206ACB">
        <w:t xml:space="preserve"> </w:t>
      </w:r>
      <w:r w:rsidRPr="00206ACB">
        <w:t>left.</w:t>
      </w:r>
      <w:r w:rsidR="00AC466E" w:rsidRPr="00206ACB">
        <w:t xml:space="preserve"> </w:t>
      </w:r>
      <w:r w:rsidRPr="00206ACB">
        <w:t>Here,</w:t>
      </w:r>
      <w:r w:rsidR="00AC466E" w:rsidRPr="00206ACB">
        <w:t xml:space="preserve"> </w:t>
      </w:r>
      <w:r w:rsidRPr="00206ACB">
        <w:t>we</w:t>
      </w:r>
      <w:r w:rsidR="00AC466E" w:rsidRPr="00206ACB">
        <w:t xml:space="preserve"> </w:t>
      </w:r>
      <w:r w:rsidRPr="00206ACB">
        <w:t>add</w:t>
      </w:r>
      <w:r w:rsidR="00AC466E" w:rsidRPr="00206ACB">
        <w:t xml:space="preserve"> </w:t>
      </w:r>
      <w:r w:rsidRPr="00206ACB">
        <w:t>together</w:t>
      </w:r>
      <w:r w:rsidR="00AC466E" w:rsidRPr="00206ACB">
        <w:t xml:space="preserve"> </w:t>
      </w:r>
      <w:r w:rsidRPr="00206ACB">
        <w:t>the</w:t>
      </w:r>
      <w:r w:rsidR="00AC466E" w:rsidRPr="00206ACB">
        <w:t xml:space="preserve"> </w:t>
      </w:r>
      <w:r w:rsidRPr="00206ACB">
        <w:t>"1"</w:t>
      </w:r>
      <w:r w:rsidR="00AC466E" w:rsidRPr="00206ACB">
        <w:t xml:space="preserve"> </w:t>
      </w:r>
      <w:r w:rsidRPr="00206ACB">
        <w:t>from</w:t>
      </w:r>
      <w:r w:rsidR="00AC466E" w:rsidRPr="00206ACB">
        <w:t xml:space="preserve"> </w:t>
      </w:r>
      <w:r w:rsidRPr="00206ACB">
        <w:t>13,</w:t>
      </w:r>
      <w:r w:rsidR="00AC466E" w:rsidRPr="00206ACB">
        <w:t xml:space="preserve"> </w:t>
      </w:r>
      <w:r w:rsidRPr="00206ACB">
        <w:t>the</w:t>
      </w:r>
      <w:r w:rsidR="00AC466E" w:rsidRPr="00206ACB">
        <w:t xml:space="preserve"> </w:t>
      </w:r>
      <w:r w:rsidRPr="00206ACB">
        <w:t>"2"</w:t>
      </w:r>
      <w:r w:rsidR="00AC466E" w:rsidRPr="00206ACB">
        <w:t xml:space="preserve"> </w:t>
      </w:r>
      <w:r w:rsidRPr="00206ACB">
        <w:t>from</w:t>
      </w:r>
      <w:r w:rsidR="00AC466E" w:rsidRPr="00206ACB">
        <w:t xml:space="preserve"> </w:t>
      </w:r>
      <w:r w:rsidRPr="00206ACB">
        <w:t>29,</w:t>
      </w:r>
      <w:r w:rsidR="00AC466E" w:rsidRPr="00206ACB">
        <w:t xml:space="preserve"> </w:t>
      </w:r>
      <w:r w:rsidRPr="00206ACB">
        <w:t>and</w:t>
      </w:r>
      <w:r w:rsidR="00AC466E" w:rsidRPr="00206ACB">
        <w:t xml:space="preserve"> </w:t>
      </w:r>
      <w:r w:rsidRPr="00206ACB">
        <w:t>the</w:t>
      </w:r>
      <w:r w:rsidR="00AC466E" w:rsidRPr="00206ACB">
        <w:t xml:space="preserve"> </w:t>
      </w:r>
      <w:r w:rsidRPr="00206ACB">
        <w:t>"1"</w:t>
      </w:r>
      <w:r w:rsidR="00AC466E" w:rsidRPr="00206ACB">
        <w:t xml:space="preserve"> </w:t>
      </w:r>
      <w:r w:rsidRPr="00206ACB">
        <w:t>that</w:t>
      </w:r>
      <w:r w:rsidR="00AC466E" w:rsidRPr="00206ACB">
        <w:t xml:space="preserve"> </w:t>
      </w:r>
      <w:r w:rsidRPr="00206ACB">
        <w:t>we</w:t>
      </w:r>
      <w:r w:rsidR="00AC466E" w:rsidRPr="00206ACB">
        <w:t xml:space="preserve"> </w:t>
      </w:r>
      <w:r w:rsidRPr="00206ACB">
        <w:t>carried</w:t>
      </w:r>
      <w:r w:rsidR="00AC466E" w:rsidRPr="00206ACB">
        <w:t xml:space="preserve"> </w:t>
      </w:r>
      <w:r w:rsidRPr="00206ACB">
        <w:t>over.</w:t>
      </w:r>
      <w:r w:rsidR="00AC466E" w:rsidRPr="00206ACB">
        <w:t xml:space="preserve"> </w:t>
      </w:r>
      <w:r w:rsidRPr="00206ACB">
        <w:t>The</w:t>
      </w:r>
      <w:r w:rsidR="00AC466E" w:rsidRPr="00206ACB">
        <w:t xml:space="preserve"> </w:t>
      </w:r>
      <w:r w:rsidRPr="00206ACB">
        <w:t>result</w:t>
      </w:r>
      <w:r w:rsidR="00AC466E" w:rsidRPr="00206ACB">
        <w:t xml:space="preserve"> </w:t>
      </w:r>
      <w:r w:rsidRPr="00206ACB">
        <w:t>is</w:t>
      </w:r>
      <w:r w:rsidR="00AC466E" w:rsidRPr="00206ACB">
        <w:t xml:space="preserve"> </w:t>
      </w:r>
      <w:r w:rsidRPr="00206ACB">
        <w:t>4,</w:t>
      </w:r>
      <w:r w:rsidR="00AC466E" w:rsidRPr="00206ACB">
        <w:t xml:space="preserve"> </w:t>
      </w:r>
      <w:r w:rsidRPr="00206ACB">
        <w:t>which</w:t>
      </w:r>
      <w:r w:rsidR="00AC466E" w:rsidRPr="00206ACB">
        <w:t xml:space="preserve"> </w:t>
      </w:r>
      <w:r w:rsidRPr="00206ACB">
        <w:t>we</w:t>
      </w:r>
      <w:r w:rsidR="00AC466E" w:rsidRPr="00206ACB">
        <w:t xml:space="preserve"> </w:t>
      </w:r>
      <w:r w:rsidRPr="00206ACB">
        <w:t>write</w:t>
      </w:r>
      <w:r w:rsidR="00AC466E" w:rsidRPr="00206ACB">
        <w:t xml:space="preserve"> </w:t>
      </w:r>
      <w:r w:rsidRPr="00206ACB">
        <w:t>down</w:t>
      </w:r>
      <w:r w:rsidR="00AC466E" w:rsidRPr="00206ACB">
        <w:t xml:space="preserve"> </w:t>
      </w:r>
      <w:r w:rsidRPr="00206ACB">
        <w:t>under</w:t>
      </w:r>
      <w:r w:rsidR="00AC466E" w:rsidRPr="00206ACB">
        <w:t xml:space="preserve"> </w:t>
      </w:r>
      <w:r w:rsidRPr="00206ACB">
        <w:t>that</w:t>
      </w:r>
      <w:r w:rsidR="00AC466E" w:rsidRPr="00206ACB">
        <w:t xml:space="preserve"> </w:t>
      </w:r>
      <w:r w:rsidRPr="00206ACB">
        <w:t>column,</w:t>
      </w:r>
      <w:r w:rsidR="00AC466E" w:rsidRPr="00206ACB">
        <w:t xml:space="preserve"> </w:t>
      </w:r>
      <w:r w:rsidRPr="00206ACB">
        <w:t>for</w:t>
      </w:r>
      <w:r w:rsidR="00AC466E" w:rsidRPr="00206ACB">
        <w:t xml:space="preserve"> </w:t>
      </w:r>
      <w:r w:rsidRPr="00206ACB">
        <w:t>a</w:t>
      </w:r>
      <w:r w:rsidR="00AC466E" w:rsidRPr="00206ACB">
        <w:t xml:space="preserve"> </w:t>
      </w:r>
      <w:r w:rsidRPr="00206ACB">
        <w:t>total</w:t>
      </w:r>
      <w:r w:rsidR="00AC466E" w:rsidRPr="00206ACB">
        <w:t xml:space="preserve"> </w:t>
      </w:r>
      <w:r w:rsidRPr="00206ACB">
        <w:t>of</w:t>
      </w:r>
      <w:r w:rsidR="00AC466E" w:rsidRPr="00206ACB">
        <w:t xml:space="preserve"> </w:t>
      </w:r>
      <w:r w:rsidRPr="00206ACB">
        <w:t>42.</w:t>
      </w:r>
    </w:p>
    <w:p w14:paraId="50B3B7C8" w14:textId="77777777" w:rsidR="00A76A2E" w:rsidRDefault="002E182B" w:rsidP="00A76A2E">
      <w:r w:rsidRPr="00206ACB">
        <w:t>The</w:t>
      </w:r>
      <w:r w:rsidR="00AC466E" w:rsidRPr="00206ACB">
        <w:t xml:space="preserve"> </w:t>
      </w:r>
      <w:r w:rsidRPr="00206ACB">
        <w:t>carry</w:t>
      </w:r>
      <w:r w:rsidR="00AC466E" w:rsidRPr="00206ACB">
        <w:t xml:space="preserve"> </w:t>
      </w:r>
      <w:r w:rsidRPr="00206ACB">
        <w:t>flag</w:t>
      </w:r>
      <w:r w:rsidR="00AC466E" w:rsidRPr="00206ACB">
        <w:t xml:space="preserve"> </w:t>
      </w:r>
      <w:r w:rsidRPr="00206ACB">
        <w:t>on</w:t>
      </w:r>
      <w:r w:rsidR="00AC466E" w:rsidRPr="00206ACB">
        <w:t xml:space="preserve"> </w:t>
      </w:r>
      <w:r w:rsidRPr="00206ACB">
        <w:t>the</w:t>
      </w:r>
      <w:r w:rsidR="00AC466E" w:rsidRPr="00206ACB">
        <w:t xml:space="preserve"> </w:t>
      </w:r>
      <w:r w:rsidRPr="00206ACB">
        <w:t>6502</w:t>
      </w:r>
      <w:r w:rsidR="00AC466E" w:rsidRPr="00206ACB">
        <w:t xml:space="preserve"> </w:t>
      </w:r>
      <w:r w:rsidRPr="00206ACB">
        <w:t>performs</w:t>
      </w:r>
      <w:r w:rsidR="00AC466E" w:rsidRPr="00206ACB">
        <w:t xml:space="preserve"> </w:t>
      </w:r>
      <w:r w:rsidRPr="00206ACB">
        <w:t>the</w:t>
      </w:r>
      <w:r w:rsidR="00AC466E" w:rsidRPr="00206ACB">
        <w:t xml:space="preserve"> </w:t>
      </w:r>
      <w:r w:rsidRPr="00206ACB">
        <w:t>same</w:t>
      </w:r>
      <w:r w:rsidR="00AC466E" w:rsidRPr="00206ACB">
        <w:t xml:space="preserve"> </w:t>
      </w:r>
      <w:r w:rsidRPr="00206ACB">
        <w:t>function,</w:t>
      </w:r>
      <w:r w:rsidR="00AC466E" w:rsidRPr="00206ACB">
        <w:t xml:space="preserve"> </w:t>
      </w:r>
      <w:r w:rsidRPr="00206ACB">
        <w:t>but</w:t>
      </w:r>
      <w:r w:rsidR="00AC466E" w:rsidRPr="00206ACB">
        <w:t xml:space="preserve"> </w:t>
      </w:r>
      <w:r w:rsidRPr="00206ACB">
        <w:t>for</w:t>
      </w:r>
      <w:r w:rsidR="00AC466E" w:rsidRPr="00206ACB">
        <w:t xml:space="preserve"> </w:t>
      </w:r>
      <w:r w:rsidRPr="00206ACB">
        <w:t>bytes.</w:t>
      </w:r>
      <w:r w:rsidR="00AC466E" w:rsidRPr="00206ACB">
        <w:t xml:space="preserve"> </w:t>
      </w:r>
      <w:r w:rsidRPr="00206ACB">
        <w:t>An</w:t>
      </w:r>
      <w:r w:rsidR="00AC466E" w:rsidRPr="00206ACB">
        <w:t xml:space="preserve"> </w:t>
      </w:r>
      <w:r w:rsidRPr="00206ACB">
        <w:t>addition</w:t>
      </w:r>
      <w:r w:rsidR="00AC466E" w:rsidRPr="00206ACB">
        <w:t xml:space="preserve"> </w:t>
      </w:r>
      <w:r w:rsidRPr="00206ACB">
        <w:t>operation</w:t>
      </w:r>
      <w:r w:rsidR="00AC466E" w:rsidRPr="00206ACB">
        <w:t xml:space="preserve"> </w:t>
      </w:r>
      <w:r w:rsidRPr="00206ACB">
        <w:t>will</w:t>
      </w:r>
      <w:r w:rsidR="00AC466E" w:rsidRPr="00206ACB">
        <w:t xml:space="preserve"> </w:t>
      </w:r>
      <w:r w:rsidRPr="00206ACB">
        <w:t>result</w:t>
      </w:r>
      <w:r w:rsidR="00AC466E" w:rsidRPr="00206ACB">
        <w:t xml:space="preserve"> </w:t>
      </w:r>
      <w:r w:rsidRPr="00206ACB">
        <w:t>in</w:t>
      </w:r>
      <w:r w:rsidR="00AC466E" w:rsidRPr="00206ACB">
        <w:t xml:space="preserve"> </w:t>
      </w:r>
      <w:r w:rsidRPr="00206ACB">
        <w:t>the</w:t>
      </w:r>
      <w:r w:rsidR="00AC466E" w:rsidRPr="00206ACB">
        <w:t xml:space="preserve"> </w:t>
      </w:r>
      <w:r w:rsidRPr="00206ACB">
        <w:t>carry</w:t>
      </w:r>
      <w:r w:rsidR="00AC466E" w:rsidRPr="00206ACB">
        <w:t xml:space="preserve"> </w:t>
      </w:r>
      <w:r w:rsidRPr="00206ACB">
        <w:t>flag</w:t>
      </w:r>
      <w:r w:rsidR="00AC466E" w:rsidRPr="00206ACB">
        <w:t xml:space="preserve"> </w:t>
      </w:r>
      <w:r w:rsidRPr="00206ACB">
        <w:t>being</w:t>
      </w:r>
      <w:r w:rsidR="00AC466E" w:rsidRPr="00206ACB">
        <w:t xml:space="preserve"> </w:t>
      </w:r>
      <w:r w:rsidRPr="00206ACB">
        <w:t>set</w:t>
      </w:r>
      <w:r w:rsidR="00AC466E" w:rsidRPr="00206ACB">
        <w:t xml:space="preserve"> </w:t>
      </w:r>
      <w:r w:rsidRPr="00206ACB">
        <w:t>if</w:t>
      </w:r>
      <w:r w:rsidR="00AC466E" w:rsidRPr="00206ACB">
        <w:t xml:space="preserve"> </w:t>
      </w:r>
      <w:r w:rsidRPr="00206ACB">
        <w:t>the</w:t>
      </w:r>
      <w:r w:rsidR="00AC466E" w:rsidRPr="00206ACB">
        <w:t xml:space="preserve"> </w:t>
      </w:r>
      <w:r w:rsidRPr="00206ACB">
        <w:t>result</w:t>
      </w:r>
      <w:r w:rsidR="00AC466E" w:rsidRPr="00206ACB">
        <w:t xml:space="preserve"> </w:t>
      </w:r>
      <w:r w:rsidRPr="00206ACB">
        <w:t>of</w:t>
      </w:r>
      <w:r w:rsidR="00AC466E" w:rsidRPr="00206ACB">
        <w:t xml:space="preserve"> </w:t>
      </w:r>
      <w:r w:rsidRPr="00206ACB">
        <w:t>the</w:t>
      </w:r>
      <w:r w:rsidR="00AC466E" w:rsidRPr="00206ACB">
        <w:t xml:space="preserve"> </w:t>
      </w:r>
      <w:r w:rsidRPr="00206ACB">
        <w:t>addition</w:t>
      </w:r>
      <w:r w:rsidR="00AC466E" w:rsidRPr="00206ACB">
        <w:t xml:space="preserve"> </w:t>
      </w:r>
      <w:r w:rsidRPr="00206ACB">
        <w:t>is</w:t>
      </w:r>
      <w:r w:rsidR="00AC466E" w:rsidRPr="00206ACB">
        <w:t xml:space="preserve"> </w:t>
      </w:r>
      <w:r w:rsidRPr="00206ACB">
        <w:t>larger</w:t>
      </w:r>
      <w:r w:rsidR="00AC466E" w:rsidRPr="00206ACB">
        <w:t xml:space="preserve"> </w:t>
      </w:r>
      <w:r w:rsidRPr="00206ACB">
        <w:t>than</w:t>
      </w:r>
      <w:r w:rsidR="00AC466E" w:rsidRPr="00206ACB">
        <w:t xml:space="preserve"> </w:t>
      </w:r>
      <w:r w:rsidRPr="00206ACB">
        <w:t>what</w:t>
      </w:r>
      <w:r w:rsidR="00AC466E" w:rsidRPr="00206ACB">
        <w:t xml:space="preserve"> </w:t>
      </w:r>
      <w:r w:rsidRPr="00206ACB">
        <w:t>can</w:t>
      </w:r>
      <w:r w:rsidR="00AC466E" w:rsidRPr="00206ACB">
        <w:t xml:space="preserve"> </w:t>
      </w:r>
      <w:r w:rsidRPr="00206ACB">
        <w:t>fit</w:t>
      </w:r>
      <w:r w:rsidR="00AC466E" w:rsidRPr="00206ACB">
        <w:t xml:space="preserve"> </w:t>
      </w:r>
      <w:r w:rsidRPr="00206ACB">
        <w:t>in</w:t>
      </w:r>
      <w:r w:rsidR="00AC466E" w:rsidRPr="00206ACB">
        <w:t xml:space="preserve"> </w:t>
      </w:r>
      <w:r w:rsidRPr="00206ACB">
        <w:t>one</w:t>
      </w:r>
      <w:r w:rsidR="00AC466E" w:rsidRPr="00206ACB">
        <w:t xml:space="preserve"> </w:t>
      </w:r>
      <w:r w:rsidRPr="00206ACB">
        <w:t>byte</w:t>
      </w:r>
      <w:r w:rsidR="00AC466E" w:rsidRPr="00206ACB">
        <w:t xml:space="preserve"> </w:t>
      </w:r>
      <w:r w:rsidRPr="00206ACB">
        <w:t>(i.e.</w:t>
      </w:r>
      <w:r w:rsidR="00AC466E" w:rsidRPr="00206ACB">
        <w:t xml:space="preserve"> </w:t>
      </w:r>
      <w:r w:rsidRPr="00206ACB">
        <w:t>if</w:t>
      </w:r>
      <w:r w:rsidR="00AC466E" w:rsidRPr="00206ACB">
        <w:t xml:space="preserve"> </w:t>
      </w:r>
      <w:r w:rsidRPr="00206ACB">
        <w:t>the</w:t>
      </w:r>
      <w:r w:rsidR="00AC466E" w:rsidRPr="00206ACB">
        <w:t xml:space="preserve"> </w:t>
      </w:r>
      <w:r w:rsidRPr="00206ACB">
        <w:t>result</w:t>
      </w:r>
      <w:r w:rsidR="00AC466E" w:rsidRPr="00206ACB">
        <w:t xml:space="preserve"> </w:t>
      </w:r>
      <w:r w:rsidRPr="00206ACB">
        <w:t>is</w:t>
      </w:r>
      <w:r w:rsidR="00AC466E" w:rsidRPr="00206ACB">
        <w:t xml:space="preserve"> </w:t>
      </w:r>
      <w:r w:rsidRPr="00206ACB">
        <w:t>greater</w:t>
      </w:r>
      <w:r w:rsidR="00AC466E" w:rsidRPr="00206ACB">
        <w:t xml:space="preserve"> </w:t>
      </w:r>
      <w:r w:rsidRPr="00206ACB">
        <w:t>than</w:t>
      </w:r>
      <w:r w:rsidR="00AC466E" w:rsidRPr="00206ACB">
        <w:t xml:space="preserve"> </w:t>
      </w:r>
      <w:r w:rsidRPr="00206ACB">
        <w:t>255).</w:t>
      </w:r>
      <w:r w:rsidR="00AC466E" w:rsidRPr="00206ACB">
        <w:t xml:space="preserve"> </w:t>
      </w:r>
      <w:r w:rsidRPr="00206ACB">
        <w:t>We</w:t>
      </w:r>
      <w:r w:rsidR="00AC466E" w:rsidRPr="00206ACB">
        <w:t xml:space="preserve"> </w:t>
      </w:r>
      <w:r w:rsidRPr="00206ACB">
        <w:t>will</w:t>
      </w:r>
      <w:r w:rsidR="00AC466E" w:rsidRPr="00206ACB">
        <w:t xml:space="preserve"> </w:t>
      </w:r>
      <w:r w:rsidRPr="00206ACB">
        <w:t>generally</w:t>
      </w:r>
      <w:r w:rsidR="00AC466E" w:rsidRPr="00206ACB">
        <w:t xml:space="preserve"> </w:t>
      </w:r>
      <w:r w:rsidRPr="00206ACB">
        <w:t>use</w:t>
      </w:r>
      <w:r w:rsidR="00AC466E" w:rsidRPr="00206ACB">
        <w:t xml:space="preserve"> </w:t>
      </w:r>
      <w:r w:rsidRPr="00206ACB">
        <w:t>an</w:t>
      </w:r>
      <w:r w:rsidR="00AC466E" w:rsidRPr="00206ACB">
        <w:t xml:space="preserve"> </w:t>
      </w:r>
      <w:r w:rsidRPr="00206ACB">
        <w:t>opcode</w:t>
      </w:r>
      <w:r w:rsidR="00AC466E" w:rsidRPr="00206ACB">
        <w:t xml:space="preserve"> </w:t>
      </w:r>
      <w:r w:rsidRPr="00206ACB">
        <w:t>that</w:t>
      </w:r>
      <w:r w:rsidR="00AC466E" w:rsidRPr="00206ACB">
        <w:t xml:space="preserve"> </w:t>
      </w:r>
      <w:r w:rsidRPr="00206ACB">
        <w:t>force-clears</w:t>
      </w:r>
      <w:r w:rsidR="00AC466E" w:rsidRPr="00206ACB">
        <w:t xml:space="preserve"> </w:t>
      </w:r>
      <w:r w:rsidRPr="00206ACB">
        <w:t>the</w:t>
      </w:r>
      <w:r w:rsidR="00AC466E" w:rsidRPr="00206ACB">
        <w:t xml:space="preserve"> </w:t>
      </w:r>
      <w:r w:rsidRPr="00206ACB">
        <w:t>carry</w:t>
      </w:r>
      <w:r w:rsidR="00AC466E" w:rsidRPr="00206ACB">
        <w:t xml:space="preserve"> </w:t>
      </w:r>
      <w:r w:rsidRPr="00206ACB">
        <w:t>flag</w:t>
      </w:r>
      <w:r w:rsidR="00AC466E" w:rsidRPr="00206ACB">
        <w:t xml:space="preserve"> </w:t>
      </w:r>
      <w:r w:rsidRPr="00206ACB">
        <w:t>before</w:t>
      </w:r>
      <w:r w:rsidR="00AC466E" w:rsidRPr="00206ACB">
        <w:t xml:space="preserve"> </w:t>
      </w:r>
      <w:r w:rsidRPr="00206ACB">
        <w:t>performing</w:t>
      </w:r>
      <w:r w:rsidR="00AC466E" w:rsidRPr="00206ACB">
        <w:t xml:space="preserve"> </w:t>
      </w:r>
      <w:r w:rsidRPr="00206ACB">
        <w:t>an</w:t>
      </w:r>
      <w:r w:rsidR="00AC466E" w:rsidRPr="00206ACB">
        <w:t xml:space="preserve"> </w:t>
      </w:r>
      <w:r w:rsidRPr="00206ACB">
        <w:t>addition,</w:t>
      </w:r>
      <w:r w:rsidR="00AC466E" w:rsidRPr="00206ACB">
        <w:t xml:space="preserve"> </w:t>
      </w:r>
      <w:r w:rsidRPr="00206ACB">
        <w:t>to</w:t>
      </w:r>
      <w:r w:rsidR="00AC466E" w:rsidRPr="00206ACB">
        <w:t xml:space="preserve"> </w:t>
      </w:r>
      <w:r w:rsidRPr="00206ACB">
        <w:t>avoid</w:t>
      </w:r>
      <w:r w:rsidR="00AC466E" w:rsidRPr="00206ACB">
        <w:t xml:space="preserve"> </w:t>
      </w:r>
      <w:r w:rsidRPr="00206ACB">
        <w:t>having</w:t>
      </w:r>
      <w:r w:rsidR="00AC466E" w:rsidRPr="00206ACB">
        <w:t xml:space="preserve"> </w:t>
      </w:r>
      <w:r w:rsidRPr="00206ACB">
        <w:t>a</w:t>
      </w:r>
      <w:r w:rsidR="00AC466E" w:rsidRPr="00206ACB">
        <w:t xml:space="preserve"> </w:t>
      </w:r>
      <w:r w:rsidRPr="00206ACB">
        <w:t>carry</w:t>
      </w:r>
      <w:r w:rsidR="00AC466E" w:rsidRPr="00206ACB">
        <w:t xml:space="preserve"> </w:t>
      </w:r>
      <w:r w:rsidRPr="00206ACB">
        <w:t>set</w:t>
      </w:r>
      <w:r w:rsidR="00AC466E" w:rsidRPr="00206ACB">
        <w:t xml:space="preserve"> </w:t>
      </w:r>
      <w:r w:rsidRPr="00206ACB">
        <w:t>by</w:t>
      </w:r>
      <w:r w:rsidR="00AC466E" w:rsidRPr="00206ACB">
        <w:t xml:space="preserve"> </w:t>
      </w:r>
      <w:r w:rsidRPr="00206ACB">
        <w:t>a</w:t>
      </w:r>
      <w:r w:rsidR="00AC466E" w:rsidRPr="00206ACB">
        <w:t xml:space="preserve"> </w:t>
      </w:r>
      <w:r w:rsidRPr="00206ACB">
        <w:t>previous</w:t>
      </w:r>
      <w:r w:rsidR="00AC466E" w:rsidRPr="00206ACB">
        <w:t xml:space="preserve"> </w:t>
      </w:r>
      <w:r w:rsidRPr="00206ACB">
        <w:t>operation</w:t>
      </w:r>
      <w:r w:rsidR="00AC466E" w:rsidRPr="00206ACB">
        <w:t xml:space="preserve"> </w:t>
      </w:r>
      <w:r w:rsidRPr="00206ACB">
        <w:t>persist</w:t>
      </w:r>
      <w:r w:rsidR="00AC466E" w:rsidRPr="00206ACB">
        <w:t xml:space="preserve"> </w:t>
      </w:r>
      <w:r w:rsidRPr="00206ACB">
        <w:t>to</w:t>
      </w:r>
      <w:r w:rsidR="00AC466E" w:rsidRPr="00206ACB">
        <w:t xml:space="preserve"> </w:t>
      </w:r>
      <w:r w:rsidRPr="00206ACB">
        <w:t>the</w:t>
      </w:r>
      <w:r w:rsidR="00AC466E" w:rsidRPr="00206ACB">
        <w:t xml:space="preserve"> </w:t>
      </w:r>
      <w:r w:rsidRPr="00206ACB">
        <w:t>current</w:t>
      </w:r>
      <w:r w:rsidR="00AC466E" w:rsidRPr="00206ACB">
        <w:t xml:space="preserve"> </w:t>
      </w:r>
      <w:r w:rsidRPr="00206ACB">
        <w:t>addition.</w:t>
      </w:r>
    </w:p>
    <w:p w14:paraId="118666F1" w14:textId="4B1A72D2" w:rsidR="002E182B" w:rsidRPr="00206ACB" w:rsidRDefault="002E182B" w:rsidP="00A76A2E">
      <w:r w:rsidRPr="00206ACB">
        <w:rPr>
          <w:rStyle w:val="marginnote"/>
          <w:rFonts w:cstheme="minorHAnsi"/>
          <w:color w:val="111111"/>
          <w:szCs w:val="26"/>
        </w:rPr>
        <w:t>Why</w:t>
      </w:r>
      <w:r w:rsidR="00AC466E" w:rsidRPr="00206ACB">
        <w:rPr>
          <w:rStyle w:val="marginnote"/>
          <w:rFonts w:cstheme="minorHAnsi"/>
          <w:color w:val="111111"/>
          <w:szCs w:val="26"/>
        </w:rPr>
        <w:t xml:space="preserve"> </w:t>
      </w:r>
      <w:r w:rsidRPr="00206ACB">
        <w:rPr>
          <w:rStyle w:val="marginnote"/>
          <w:rFonts w:cstheme="minorHAnsi"/>
          <w:color w:val="111111"/>
          <w:szCs w:val="26"/>
        </w:rPr>
        <w:t>would</w:t>
      </w:r>
      <w:r w:rsidR="00AC466E" w:rsidRPr="00206ACB">
        <w:rPr>
          <w:rStyle w:val="marginnote"/>
          <w:rFonts w:cstheme="minorHAnsi"/>
          <w:color w:val="111111"/>
          <w:szCs w:val="26"/>
        </w:rPr>
        <w:t xml:space="preserve"> </w:t>
      </w:r>
      <w:r w:rsidRPr="00206ACB">
        <w:rPr>
          <w:rStyle w:val="marginnote"/>
          <w:rFonts w:cstheme="minorHAnsi"/>
          <w:color w:val="111111"/>
          <w:szCs w:val="26"/>
        </w:rPr>
        <w:t>you</w:t>
      </w:r>
      <w:r w:rsidR="00AC466E" w:rsidRPr="00206ACB">
        <w:rPr>
          <w:rStyle w:val="marginnote"/>
          <w:rFonts w:cstheme="minorHAnsi"/>
          <w:color w:val="111111"/>
          <w:szCs w:val="26"/>
        </w:rPr>
        <w:t xml:space="preserve"> </w:t>
      </w:r>
      <w:r w:rsidRPr="00206ACB">
        <w:rPr>
          <w:rStyle w:val="marginnote"/>
          <w:rFonts w:cstheme="minorHAnsi"/>
          <w:color w:val="111111"/>
          <w:szCs w:val="26"/>
        </w:rPr>
        <w:t>ever</w:t>
      </w:r>
      <w:r w:rsidR="00AC466E" w:rsidRPr="00206ACB">
        <w:rPr>
          <w:rStyle w:val="marginnote"/>
          <w:rFonts w:cstheme="minorHAnsi"/>
          <w:color w:val="111111"/>
          <w:szCs w:val="26"/>
        </w:rPr>
        <w:t xml:space="preserve"> </w:t>
      </w:r>
      <w:r w:rsidRPr="00206ACB">
        <w:rPr>
          <w:rStyle w:val="marginnote"/>
          <w:rFonts w:cstheme="minorHAnsi"/>
          <w:color w:val="111111"/>
          <w:szCs w:val="26"/>
        </w:rPr>
        <w:t>want</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persist</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previous</w:t>
      </w:r>
      <w:r w:rsidR="00AC466E" w:rsidRPr="00206ACB">
        <w:rPr>
          <w:rStyle w:val="marginnote"/>
          <w:rFonts w:cstheme="minorHAnsi"/>
          <w:color w:val="111111"/>
          <w:szCs w:val="26"/>
        </w:rPr>
        <w:t xml:space="preserve"> </w:t>
      </w:r>
      <w:r w:rsidRPr="00206ACB">
        <w:rPr>
          <w:rStyle w:val="marginnote"/>
          <w:rFonts w:cstheme="minorHAnsi"/>
          <w:color w:val="111111"/>
          <w:szCs w:val="26"/>
        </w:rPr>
        <w:t>carry</w:t>
      </w:r>
      <w:r w:rsidR="00AC466E" w:rsidRPr="00206ACB">
        <w:rPr>
          <w:rStyle w:val="marginnote"/>
          <w:rFonts w:cstheme="minorHAnsi"/>
          <w:color w:val="111111"/>
          <w:szCs w:val="26"/>
        </w:rPr>
        <w:t xml:space="preserve"> </w:t>
      </w:r>
      <w:r w:rsidRPr="00206ACB">
        <w:rPr>
          <w:rStyle w:val="marginnote"/>
          <w:rFonts w:cstheme="minorHAnsi"/>
          <w:color w:val="111111"/>
          <w:szCs w:val="26"/>
        </w:rPr>
        <w:t>flag</w:t>
      </w:r>
      <w:r w:rsidR="00AC466E" w:rsidRPr="00206ACB">
        <w:rPr>
          <w:rStyle w:val="marginnote"/>
          <w:rFonts w:cstheme="minorHAnsi"/>
          <w:color w:val="111111"/>
          <w:szCs w:val="26"/>
        </w:rPr>
        <w:t xml:space="preserve"> </w:t>
      </w:r>
      <w:r w:rsidRPr="00206ACB">
        <w:rPr>
          <w:rStyle w:val="marginnote"/>
          <w:rFonts w:cstheme="minorHAnsi"/>
          <w:color w:val="111111"/>
          <w:szCs w:val="26"/>
        </w:rPr>
        <w:t>before</w:t>
      </w:r>
      <w:r w:rsidR="00AC466E" w:rsidRPr="00206ACB">
        <w:rPr>
          <w:rStyle w:val="marginnote"/>
          <w:rFonts w:cstheme="minorHAnsi"/>
          <w:color w:val="111111"/>
          <w:szCs w:val="26"/>
        </w:rPr>
        <w:t xml:space="preserve"> </w:t>
      </w:r>
      <w:r w:rsidRPr="00206ACB">
        <w:rPr>
          <w:rStyle w:val="marginnote"/>
          <w:rFonts w:cstheme="minorHAnsi"/>
          <w:color w:val="111111"/>
          <w:szCs w:val="26"/>
        </w:rPr>
        <w:t>performing</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addition?</w:t>
      </w:r>
      <w:r w:rsidR="00AC466E" w:rsidRPr="00206ACB">
        <w:rPr>
          <w:rStyle w:val="marginnote"/>
          <w:rFonts w:cstheme="minorHAnsi"/>
          <w:color w:val="111111"/>
          <w:szCs w:val="26"/>
        </w:rPr>
        <w:t xml:space="preserve"> </w:t>
      </w:r>
      <w:r w:rsidRPr="00206ACB">
        <w:rPr>
          <w:rStyle w:val="Emphasis"/>
          <w:rFonts w:cstheme="minorHAnsi"/>
          <w:color w:val="111111"/>
          <w:szCs w:val="26"/>
        </w:rPr>
        <w:t>Not</w:t>
      </w:r>
      <w:r w:rsidR="00AC466E" w:rsidRPr="00206ACB">
        <w:rPr>
          <w:rStyle w:val="marginnote"/>
          <w:rFonts w:cstheme="minorHAnsi"/>
          <w:color w:val="111111"/>
          <w:szCs w:val="26"/>
        </w:rPr>
        <w:t xml:space="preserve"> </w:t>
      </w:r>
      <w:r w:rsidRPr="00206ACB">
        <w:rPr>
          <w:rStyle w:val="marginnote"/>
          <w:rFonts w:cstheme="minorHAnsi"/>
          <w:color w:val="111111"/>
          <w:szCs w:val="26"/>
        </w:rPr>
        <w:t>clearing</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carry</w:t>
      </w:r>
      <w:r w:rsidR="00AC466E" w:rsidRPr="00206ACB">
        <w:rPr>
          <w:rStyle w:val="marginnote"/>
          <w:rFonts w:cstheme="minorHAnsi"/>
          <w:color w:val="111111"/>
          <w:szCs w:val="26"/>
        </w:rPr>
        <w:t xml:space="preserve"> </w:t>
      </w:r>
      <w:r w:rsidRPr="00206ACB">
        <w:rPr>
          <w:rStyle w:val="marginnote"/>
          <w:rFonts w:cstheme="minorHAnsi"/>
          <w:color w:val="111111"/>
          <w:szCs w:val="26"/>
        </w:rPr>
        <w:t>flag</w:t>
      </w:r>
      <w:r w:rsidR="00AC466E" w:rsidRPr="00206ACB">
        <w:rPr>
          <w:rStyle w:val="marginnote"/>
          <w:rFonts w:cstheme="minorHAnsi"/>
          <w:color w:val="111111"/>
          <w:szCs w:val="26"/>
        </w:rPr>
        <w:t xml:space="preserve"> </w:t>
      </w:r>
      <w:r w:rsidRPr="00206ACB">
        <w:rPr>
          <w:rStyle w:val="marginnote"/>
          <w:rFonts w:cstheme="minorHAnsi"/>
          <w:color w:val="111111"/>
          <w:szCs w:val="26"/>
        </w:rPr>
        <w:t>allows</w:t>
      </w:r>
      <w:r w:rsidR="00AC466E" w:rsidRPr="00206ACB">
        <w:rPr>
          <w:rStyle w:val="marginnote"/>
          <w:rFonts w:cstheme="minorHAnsi"/>
          <w:color w:val="111111"/>
          <w:szCs w:val="26"/>
        </w:rPr>
        <w:t xml:space="preserve"> </w:t>
      </w:r>
      <w:r w:rsidRPr="00206ACB">
        <w:rPr>
          <w:rStyle w:val="marginnote"/>
          <w:rFonts w:cstheme="minorHAnsi"/>
          <w:color w:val="111111"/>
          <w:szCs w:val="26"/>
        </w:rPr>
        <w:t>you</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add</w:t>
      </w:r>
      <w:r w:rsidR="00AC466E" w:rsidRPr="00206ACB">
        <w:rPr>
          <w:rStyle w:val="marginnote"/>
          <w:rFonts w:cstheme="minorHAnsi"/>
          <w:color w:val="111111"/>
          <w:szCs w:val="26"/>
        </w:rPr>
        <w:t xml:space="preserve"> </w:t>
      </w:r>
      <w:r w:rsidRPr="00206ACB">
        <w:rPr>
          <w:rStyle w:val="marginnote"/>
          <w:rFonts w:cstheme="minorHAnsi"/>
          <w:color w:val="111111"/>
          <w:szCs w:val="26"/>
        </w:rPr>
        <w:t>together</w:t>
      </w:r>
      <w:r w:rsidR="00AC466E" w:rsidRPr="00206ACB">
        <w:rPr>
          <w:rStyle w:val="marginnote"/>
          <w:rFonts w:cstheme="minorHAnsi"/>
          <w:color w:val="111111"/>
          <w:szCs w:val="26"/>
        </w:rPr>
        <w:t xml:space="preserve"> </w:t>
      </w:r>
      <w:r w:rsidRPr="00206ACB">
        <w:rPr>
          <w:rStyle w:val="marginnote"/>
          <w:rFonts w:cstheme="minorHAnsi"/>
          <w:color w:val="111111"/>
          <w:szCs w:val="26"/>
        </w:rPr>
        <w:t>multi-byte</w:t>
      </w:r>
      <w:r w:rsidR="00AC466E" w:rsidRPr="00206ACB">
        <w:rPr>
          <w:rStyle w:val="marginnote"/>
          <w:rFonts w:cstheme="minorHAnsi"/>
          <w:color w:val="111111"/>
          <w:szCs w:val="26"/>
        </w:rPr>
        <w:t xml:space="preserve"> </w:t>
      </w:r>
      <w:r w:rsidRPr="00206ACB">
        <w:rPr>
          <w:rStyle w:val="marginnote"/>
          <w:rFonts w:cstheme="minorHAnsi"/>
          <w:color w:val="111111"/>
          <w:szCs w:val="26"/>
        </w:rPr>
        <w:t>numbers,</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r w:rsidRPr="00206ACB">
        <w:rPr>
          <w:rStyle w:val="marginnote"/>
          <w:rFonts w:cstheme="minorHAnsi"/>
          <w:color w:val="111111"/>
          <w:szCs w:val="26"/>
        </w:rPr>
        <w:t>first</w:t>
      </w:r>
      <w:r w:rsidR="00AC466E" w:rsidRPr="00206ACB">
        <w:rPr>
          <w:rStyle w:val="marginnote"/>
          <w:rFonts w:cstheme="minorHAnsi"/>
          <w:color w:val="111111"/>
          <w:szCs w:val="26"/>
        </w:rPr>
        <w:t xml:space="preserve"> </w:t>
      </w:r>
      <w:r w:rsidRPr="00206ACB">
        <w:rPr>
          <w:rStyle w:val="marginnote"/>
          <w:rFonts w:cstheme="minorHAnsi"/>
          <w:color w:val="111111"/>
          <w:szCs w:val="26"/>
        </w:rPr>
        <w:t>adding</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lowest</w:t>
      </w:r>
      <w:r w:rsidR="00AC466E" w:rsidRPr="00206ACB">
        <w:rPr>
          <w:rStyle w:val="marginnote"/>
          <w:rFonts w:cstheme="minorHAnsi"/>
          <w:color w:val="111111"/>
          <w:szCs w:val="26"/>
        </w:rPr>
        <w:t xml:space="preserve"> </w:t>
      </w:r>
      <w:r w:rsidRPr="00206ACB">
        <w:rPr>
          <w:rStyle w:val="marginnote"/>
          <w:rFonts w:cstheme="minorHAnsi"/>
          <w:color w:val="111111"/>
          <w:szCs w:val="26"/>
        </w:rPr>
        <w:t>bytes</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two</w:t>
      </w:r>
      <w:r w:rsidR="00AC466E" w:rsidRPr="00206ACB">
        <w:rPr>
          <w:rStyle w:val="marginnote"/>
          <w:rFonts w:cstheme="minorHAnsi"/>
          <w:color w:val="111111"/>
          <w:szCs w:val="26"/>
        </w:rPr>
        <w:t xml:space="preserve"> </w:t>
      </w:r>
      <w:r w:rsidRPr="00206ACB">
        <w:rPr>
          <w:rStyle w:val="marginnote"/>
          <w:rFonts w:cstheme="minorHAnsi"/>
          <w:color w:val="111111"/>
          <w:szCs w:val="26"/>
        </w:rPr>
        <w:t>numbers</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letting</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addition</w:t>
      </w:r>
      <w:r w:rsidR="00AC466E" w:rsidRPr="00206ACB">
        <w:rPr>
          <w:rStyle w:val="marginnote"/>
          <w:rFonts w:cstheme="minorHAnsi"/>
          <w:color w:val="111111"/>
          <w:szCs w:val="26"/>
        </w:rPr>
        <w:t xml:space="preserve"> </w:t>
      </w:r>
      <w:r w:rsidRPr="00206ACB">
        <w:rPr>
          <w:rStyle w:val="marginnote"/>
          <w:rFonts w:cstheme="minorHAnsi"/>
          <w:color w:val="111111"/>
          <w:szCs w:val="26"/>
        </w:rPr>
        <w:t>set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carry</w:t>
      </w:r>
      <w:r w:rsidR="00AC466E" w:rsidRPr="00206ACB">
        <w:rPr>
          <w:rStyle w:val="marginnote"/>
          <w:rFonts w:cstheme="minorHAnsi"/>
          <w:color w:val="111111"/>
          <w:szCs w:val="26"/>
        </w:rPr>
        <w:t xml:space="preserve"> </w:t>
      </w:r>
      <w:r w:rsidRPr="00206ACB">
        <w:rPr>
          <w:rStyle w:val="marginnote"/>
          <w:rFonts w:cstheme="minorHAnsi"/>
          <w:color w:val="111111"/>
          <w:szCs w:val="26"/>
        </w:rPr>
        <w:t>flag</w:t>
      </w:r>
      <w:r w:rsidR="00AC466E" w:rsidRPr="00206ACB">
        <w:rPr>
          <w:rStyle w:val="marginnote"/>
          <w:rFonts w:cstheme="minorHAnsi"/>
          <w:color w:val="111111"/>
          <w:szCs w:val="26"/>
        </w:rPr>
        <w:t xml:space="preserve"> </w:t>
      </w:r>
      <w:r w:rsidRPr="00206ACB">
        <w:rPr>
          <w:rStyle w:val="marginnote"/>
          <w:rFonts w:cstheme="minorHAnsi"/>
          <w:color w:val="111111"/>
          <w:szCs w:val="26"/>
        </w:rPr>
        <w:t>if</w:t>
      </w:r>
      <w:r w:rsidR="00AC466E" w:rsidRPr="00206ACB">
        <w:rPr>
          <w:rStyle w:val="marginnote"/>
          <w:rFonts w:cstheme="minorHAnsi"/>
          <w:color w:val="111111"/>
          <w:szCs w:val="26"/>
        </w:rPr>
        <w:t xml:space="preserve"> </w:t>
      </w:r>
      <w:r w:rsidRPr="00206ACB">
        <w:rPr>
          <w:rStyle w:val="marginnote"/>
          <w:rFonts w:cstheme="minorHAnsi"/>
          <w:color w:val="111111"/>
          <w:szCs w:val="26"/>
        </w:rPr>
        <w:t>needed.</w:t>
      </w:r>
      <w:r w:rsidR="00AC466E" w:rsidRPr="00206ACB">
        <w:rPr>
          <w:rStyle w:val="marginnote"/>
          <w:rFonts w:cstheme="minorHAnsi"/>
          <w:color w:val="111111"/>
          <w:szCs w:val="26"/>
        </w:rPr>
        <w:t xml:space="preserve"> </w:t>
      </w:r>
      <w:r w:rsidRPr="00206ACB">
        <w:rPr>
          <w:rStyle w:val="marginnote"/>
          <w:rFonts w:cstheme="minorHAnsi"/>
          <w:color w:val="111111"/>
          <w:szCs w:val="26"/>
        </w:rPr>
        <w:t>When</w:t>
      </w:r>
      <w:r w:rsidR="00AC466E" w:rsidRPr="00206ACB">
        <w:rPr>
          <w:rStyle w:val="marginnote"/>
          <w:rFonts w:cstheme="minorHAnsi"/>
          <w:color w:val="111111"/>
          <w:szCs w:val="26"/>
        </w:rPr>
        <w:t xml:space="preserve"> </w:t>
      </w:r>
      <w:r w:rsidRPr="00206ACB">
        <w:rPr>
          <w:rStyle w:val="marginnote"/>
          <w:rFonts w:cstheme="minorHAnsi"/>
          <w:color w:val="111111"/>
          <w:szCs w:val="26"/>
        </w:rPr>
        <w:t>you</w:t>
      </w:r>
      <w:r w:rsidR="00AC466E" w:rsidRPr="00206ACB">
        <w:rPr>
          <w:rStyle w:val="marginnote"/>
          <w:rFonts w:cstheme="minorHAnsi"/>
          <w:color w:val="111111"/>
          <w:szCs w:val="26"/>
        </w:rPr>
        <w:t xml:space="preserve"> </w:t>
      </w:r>
      <w:r w:rsidRPr="00206ACB">
        <w:rPr>
          <w:rStyle w:val="marginnote"/>
          <w:rFonts w:cstheme="minorHAnsi"/>
          <w:color w:val="111111"/>
          <w:szCs w:val="26"/>
        </w:rPr>
        <w:t>add</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next-lowest</w:t>
      </w:r>
      <w:r w:rsidR="00AC466E" w:rsidRPr="00206ACB">
        <w:rPr>
          <w:rStyle w:val="marginnote"/>
          <w:rFonts w:cstheme="minorHAnsi"/>
          <w:color w:val="111111"/>
          <w:szCs w:val="26"/>
        </w:rPr>
        <w:t xml:space="preserve"> </w:t>
      </w:r>
      <w:r w:rsidRPr="00206ACB">
        <w:rPr>
          <w:rStyle w:val="marginnote"/>
          <w:rFonts w:cstheme="minorHAnsi"/>
          <w:color w:val="111111"/>
          <w:szCs w:val="26"/>
        </w:rPr>
        <w:t>bytes</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two</w:t>
      </w:r>
      <w:r w:rsidR="00AC466E" w:rsidRPr="00206ACB">
        <w:rPr>
          <w:rStyle w:val="marginnote"/>
          <w:rFonts w:cstheme="minorHAnsi"/>
          <w:color w:val="111111"/>
          <w:szCs w:val="26"/>
        </w:rPr>
        <w:t xml:space="preserve"> </w:t>
      </w:r>
      <w:r w:rsidRPr="00206ACB">
        <w:rPr>
          <w:rStyle w:val="marginnote"/>
          <w:rFonts w:cstheme="minorHAnsi"/>
          <w:color w:val="111111"/>
          <w:szCs w:val="26"/>
        </w:rPr>
        <w:t>numbers,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carry</w:t>
      </w:r>
      <w:r w:rsidR="00AC466E" w:rsidRPr="00206ACB">
        <w:rPr>
          <w:rStyle w:val="marginnote"/>
          <w:rFonts w:cstheme="minorHAnsi"/>
          <w:color w:val="111111"/>
          <w:szCs w:val="26"/>
        </w:rPr>
        <w:t xml:space="preserve"> </w:t>
      </w:r>
      <w:r w:rsidRPr="00206ACB">
        <w:rPr>
          <w:rStyle w:val="marginnote"/>
          <w:rFonts w:cstheme="minorHAnsi"/>
          <w:color w:val="111111"/>
          <w:szCs w:val="26"/>
        </w:rPr>
        <w:t>flag</w:t>
      </w:r>
      <w:r w:rsidR="00AC466E" w:rsidRPr="00206ACB">
        <w:rPr>
          <w:rStyle w:val="marginnote"/>
          <w:rFonts w:cstheme="minorHAnsi"/>
          <w:color w:val="111111"/>
          <w:szCs w:val="26"/>
        </w:rPr>
        <w:t xml:space="preserve"> </w:t>
      </w:r>
      <w:r w:rsidRPr="00206ACB">
        <w:rPr>
          <w:rStyle w:val="marginnote"/>
          <w:rFonts w:cstheme="minorHAnsi"/>
          <w:color w:val="111111"/>
          <w:szCs w:val="26"/>
        </w:rPr>
        <w:t>will</w:t>
      </w:r>
      <w:r w:rsidR="00AC466E" w:rsidRPr="00206ACB">
        <w:rPr>
          <w:rStyle w:val="marginnote"/>
          <w:rFonts w:cstheme="minorHAnsi"/>
          <w:color w:val="111111"/>
          <w:szCs w:val="26"/>
        </w:rPr>
        <w:t xml:space="preserve"> </w:t>
      </w:r>
      <w:r w:rsidRPr="00206ACB">
        <w:rPr>
          <w:rStyle w:val="marginnote"/>
          <w:rFonts w:cstheme="minorHAnsi"/>
          <w:color w:val="111111"/>
          <w:szCs w:val="26"/>
        </w:rPr>
        <w:t>automatically</w:t>
      </w:r>
      <w:r w:rsidR="00AC466E" w:rsidRPr="00206ACB">
        <w:rPr>
          <w:rStyle w:val="marginnote"/>
          <w:rFonts w:cstheme="minorHAnsi"/>
          <w:color w:val="111111"/>
          <w:szCs w:val="26"/>
        </w:rPr>
        <w:t xml:space="preserve"> </w:t>
      </w:r>
      <w:r w:rsidRPr="00206ACB">
        <w:rPr>
          <w:rStyle w:val="marginnote"/>
          <w:rFonts w:cstheme="minorHAnsi"/>
          <w:color w:val="111111"/>
          <w:szCs w:val="26"/>
        </w:rPr>
        <w:t>be</w:t>
      </w:r>
      <w:r w:rsidR="00AC466E" w:rsidRPr="00206ACB">
        <w:rPr>
          <w:rStyle w:val="marginnote"/>
          <w:rFonts w:cstheme="minorHAnsi"/>
          <w:color w:val="111111"/>
          <w:szCs w:val="26"/>
        </w:rPr>
        <w:t xml:space="preserve"> </w:t>
      </w:r>
      <w:r w:rsidRPr="00206ACB">
        <w:rPr>
          <w:rStyle w:val="marginnote"/>
          <w:rFonts w:cstheme="minorHAnsi"/>
          <w:color w:val="111111"/>
          <w:szCs w:val="26"/>
        </w:rPr>
        <w:t>added</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p>
    <w:p w14:paraId="6C27E2FF" w14:textId="0B59B8EE" w:rsidR="002E182B" w:rsidRPr="00206ACB" w:rsidRDefault="002E182B" w:rsidP="00A76A2E">
      <w:r w:rsidRPr="00206ACB">
        <w:t>Subtraction</w:t>
      </w:r>
      <w:r w:rsidR="00AC466E" w:rsidRPr="00206ACB">
        <w:t xml:space="preserve"> </w:t>
      </w:r>
      <w:r w:rsidRPr="00206ACB">
        <w:t>works</w:t>
      </w:r>
      <w:r w:rsidR="00AC466E" w:rsidRPr="00206ACB">
        <w:t xml:space="preserve"> </w:t>
      </w:r>
      <w:r w:rsidRPr="00206ACB">
        <w:t>similarly</w:t>
      </w:r>
      <w:r w:rsidR="00AC466E" w:rsidRPr="00206ACB">
        <w:t xml:space="preserve"> </w:t>
      </w:r>
      <w:r w:rsidRPr="00206ACB">
        <w:t>to</w:t>
      </w:r>
      <w:r w:rsidR="00AC466E" w:rsidRPr="00206ACB">
        <w:t xml:space="preserve"> </w:t>
      </w:r>
      <w:r w:rsidRPr="00206ACB">
        <w:t>addition,</w:t>
      </w:r>
      <w:r w:rsidR="00AC466E" w:rsidRPr="00206ACB">
        <w:t xml:space="preserve"> </w:t>
      </w:r>
      <w:r w:rsidRPr="00206ACB">
        <w:t>except</w:t>
      </w:r>
      <w:r w:rsidR="00AC466E" w:rsidRPr="00206ACB">
        <w:t xml:space="preserve"> </w:t>
      </w:r>
      <w:r w:rsidRPr="00206ACB">
        <w:t>that</w:t>
      </w:r>
      <w:r w:rsidR="00AC466E" w:rsidRPr="00206ACB">
        <w:t xml:space="preserve"> </w:t>
      </w:r>
      <w:r w:rsidRPr="00206ACB">
        <w:t>we</w:t>
      </w:r>
      <w:r w:rsidR="00AC466E" w:rsidRPr="00206ACB">
        <w:t xml:space="preserve"> </w:t>
      </w:r>
      <w:r w:rsidRPr="00206ACB">
        <w:t>will</w:t>
      </w:r>
      <w:r w:rsidR="00AC466E" w:rsidRPr="00206ACB">
        <w:t xml:space="preserve"> </w:t>
      </w:r>
      <w:r w:rsidRPr="00206ACB">
        <w:t>generally</w:t>
      </w:r>
      <w:r w:rsidR="00AC466E" w:rsidRPr="00206ACB">
        <w:t xml:space="preserve"> </w:t>
      </w:r>
      <w:r w:rsidRPr="00206ACB">
        <w:rPr>
          <w:rStyle w:val="Emphasis"/>
          <w:rFonts w:cstheme="minorHAnsi"/>
          <w:color w:val="111111"/>
          <w:szCs w:val="26"/>
        </w:rPr>
        <w:t>set</w:t>
      </w:r>
      <w:r w:rsidR="00AC466E" w:rsidRPr="00206ACB">
        <w:t xml:space="preserve"> </w:t>
      </w:r>
      <w:r w:rsidRPr="00206ACB">
        <w:t>the</w:t>
      </w:r>
      <w:r w:rsidR="00AC466E" w:rsidRPr="00206ACB">
        <w:t xml:space="preserve"> </w:t>
      </w:r>
      <w:r w:rsidRPr="00206ACB">
        <w:t>carry</w:t>
      </w:r>
      <w:r w:rsidR="00AC466E" w:rsidRPr="00206ACB">
        <w:t xml:space="preserve"> </w:t>
      </w:r>
      <w:r w:rsidRPr="00206ACB">
        <w:t>flag</w:t>
      </w:r>
      <w:r w:rsidR="00AC466E" w:rsidRPr="00206ACB">
        <w:t xml:space="preserve"> </w:t>
      </w:r>
      <w:r w:rsidRPr="00206ACB">
        <w:t>before</w:t>
      </w:r>
      <w:r w:rsidR="00AC466E" w:rsidRPr="00206ACB">
        <w:t xml:space="preserve"> </w:t>
      </w:r>
      <w:r w:rsidRPr="00206ACB">
        <w:t>performing</w:t>
      </w:r>
      <w:r w:rsidR="00AC466E" w:rsidRPr="00206ACB">
        <w:t xml:space="preserve"> </w:t>
      </w:r>
      <w:r w:rsidRPr="00206ACB">
        <w:t>a</w:t>
      </w:r>
      <w:r w:rsidR="00AC466E" w:rsidRPr="00206ACB">
        <w:t xml:space="preserve"> </w:t>
      </w:r>
      <w:r w:rsidRPr="00206ACB">
        <w:t>subtraction.</w:t>
      </w:r>
      <w:r w:rsidR="00AC466E" w:rsidRPr="00206ACB">
        <w:t xml:space="preserve"> </w:t>
      </w:r>
      <w:r w:rsidRPr="00206ACB">
        <w:t>A</w:t>
      </w:r>
      <w:r w:rsidR="00AC466E" w:rsidRPr="00206ACB">
        <w:t xml:space="preserve"> </w:t>
      </w:r>
      <w:r w:rsidRPr="00206ACB">
        <w:t>subtraction</w:t>
      </w:r>
      <w:r w:rsidR="00AC466E" w:rsidRPr="00206ACB">
        <w:t xml:space="preserve"> </w:t>
      </w:r>
      <w:r w:rsidRPr="00206ACB">
        <w:t>operation</w:t>
      </w:r>
      <w:r w:rsidR="00AC466E" w:rsidRPr="00206ACB">
        <w:t xml:space="preserve"> </w:t>
      </w:r>
      <w:r w:rsidRPr="00206ACB">
        <w:t>results</w:t>
      </w:r>
      <w:r w:rsidR="00AC466E" w:rsidRPr="00206ACB">
        <w:t xml:space="preserve"> </w:t>
      </w:r>
      <w:r w:rsidRPr="00206ACB">
        <w:t>in</w:t>
      </w:r>
      <w:r w:rsidR="00AC466E" w:rsidRPr="00206ACB">
        <w:t xml:space="preserve"> </w:t>
      </w:r>
      <w:r w:rsidRPr="00206ACB">
        <w:t>the</w:t>
      </w:r>
      <w:r w:rsidR="00AC466E" w:rsidRPr="00206ACB">
        <w:t xml:space="preserve"> </w:t>
      </w:r>
      <w:r w:rsidRPr="00206ACB">
        <w:t>carry</w:t>
      </w:r>
      <w:r w:rsidR="00AC466E" w:rsidRPr="00206ACB">
        <w:t xml:space="preserve"> </w:t>
      </w:r>
      <w:r w:rsidRPr="00206ACB">
        <w:t>flag</w:t>
      </w:r>
      <w:r w:rsidR="00AC466E" w:rsidRPr="00206ACB">
        <w:t xml:space="preserve"> </w:t>
      </w:r>
      <w:r w:rsidRPr="00206ACB">
        <w:t>being</w:t>
      </w:r>
      <w:r w:rsidR="00AC466E" w:rsidRPr="00206ACB">
        <w:t xml:space="preserve"> </w:t>
      </w:r>
      <w:r w:rsidRPr="00206ACB">
        <w:rPr>
          <w:rStyle w:val="Emphasis"/>
          <w:rFonts w:cstheme="minorHAnsi"/>
          <w:color w:val="111111"/>
          <w:szCs w:val="26"/>
        </w:rPr>
        <w:t>cleared</w:t>
      </w:r>
      <w:r w:rsidR="00AC466E" w:rsidRPr="00206ACB">
        <w:t xml:space="preserve"> </w:t>
      </w:r>
      <w:r w:rsidRPr="00206ACB">
        <w:t>if</w:t>
      </w:r>
      <w:r w:rsidR="00AC466E" w:rsidRPr="00206ACB">
        <w:t xml:space="preserve"> </w:t>
      </w:r>
      <w:r w:rsidRPr="00206ACB">
        <w:t>the</w:t>
      </w:r>
      <w:r w:rsidR="00AC466E" w:rsidRPr="00206ACB">
        <w:t xml:space="preserve"> </w:t>
      </w:r>
      <w:r w:rsidRPr="00206ACB">
        <w:t>number</w:t>
      </w:r>
      <w:r w:rsidR="00AC466E" w:rsidRPr="00206ACB">
        <w:t xml:space="preserve"> </w:t>
      </w:r>
      <w:r w:rsidRPr="00206ACB">
        <w:t>being</w:t>
      </w:r>
      <w:r w:rsidR="00AC466E" w:rsidRPr="00206ACB">
        <w:t xml:space="preserve"> </w:t>
      </w:r>
      <w:r w:rsidRPr="00206ACB">
        <w:t>subtracted</w:t>
      </w:r>
      <w:r w:rsidR="00AC466E" w:rsidRPr="00206ACB">
        <w:t xml:space="preserve"> </w:t>
      </w:r>
      <w:r w:rsidRPr="00206ACB">
        <w:t>is</w:t>
      </w:r>
      <w:r w:rsidR="00AC466E" w:rsidRPr="00206ACB">
        <w:t xml:space="preserve"> </w:t>
      </w:r>
      <w:r w:rsidRPr="00206ACB">
        <w:t>larger</w:t>
      </w:r>
      <w:r w:rsidR="00AC466E" w:rsidRPr="00206ACB">
        <w:t xml:space="preserve"> </w:t>
      </w:r>
      <w:r w:rsidRPr="00206ACB">
        <w:t>than</w:t>
      </w:r>
      <w:r w:rsidR="00AC466E" w:rsidRPr="00206ACB">
        <w:t xml:space="preserve"> </w:t>
      </w:r>
      <w:r w:rsidRPr="00206ACB">
        <w:t>the</w:t>
      </w:r>
      <w:r w:rsidR="00AC466E" w:rsidRPr="00206ACB">
        <w:t xml:space="preserve"> </w:t>
      </w:r>
      <w:r w:rsidRPr="00206ACB">
        <w:t>number</w:t>
      </w:r>
      <w:r w:rsidR="00AC466E" w:rsidRPr="00206ACB">
        <w:t xml:space="preserve"> </w:t>
      </w:r>
      <w:r w:rsidRPr="00206ACB">
        <w:t>it</w:t>
      </w:r>
      <w:r w:rsidR="00AC466E" w:rsidRPr="00206ACB">
        <w:t xml:space="preserve"> </w:t>
      </w:r>
      <w:r w:rsidRPr="00206ACB">
        <w:t>is</w:t>
      </w:r>
      <w:r w:rsidR="00AC466E" w:rsidRPr="00206ACB">
        <w:t xml:space="preserve"> </w:t>
      </w:r>
      <w:r w:rsidRPr="00206ACB">
        <w:t>being</w:t>
      </w:r>
      <w:r w:rsidR="00AC466E" w:rsidRPr="00206ACB">
        <w:t xml:space="preserve"> </w:t>
      </w:r>
      <w:r w:rsidRPr="00206ACB">
        <w:t>subtracted</w:t>
      </w:r>
      <w:r w:rsidR="00AC466E" w:rsidRPr="00206ACB">
        <w:t xml:space="preserve"> </w:t>
      </w:r>
      <w:r w:rsidRPr="00206ACB">
        <w:t>from.</w:t>
      </w:r>
      <w:r w:rsidR="00AC466E" w:rsidRPr="00206ACB">
        <w:t xml:space="preserve"> </w:t>
      </w:r>
      <w:r w:rsidRPr="00206ACB">
        <w:t>As</w:t>
      </w:r>
      <w:r w:rsidR="00AC466E" w:rsidRPr="00206ACB">
        <w:t xml:space="preserve"> </w:t>
      </w:r>
      <w:r w:rsidRPr="00206ACB">
        <w:t>an</w:t>
      </w:r>
      <w:r w:rsidR="00AC466E" w:rsidRPr="00206ACB">
        <w:t xml:space="preserve"> </w:t>
      </w:r>
      <w:r w:rsidRPr="00206ACB">
        <w:t>example,</w:t>
      </w:r>
      <w:r w:rsidR="00AC466E" w:rsidRPr="00206ACB">
        <w:t xml:space="preserve"> </w:t>
      </w:r>
      <w:r w:rsidRPr="00206ACB">
        <w:t>if</w:t>
      </w:r>
      <w:r w:rsidR="00AC466E" w:rsidRPr="00206ACB">
        <w:t xml:space="preserve"> </w:t>
      </w:r>
      <w:r w:rsidRPr="00206ACB">
        <w:t>we</w:t>
      </w:r>
      <w:r w:rsidR="00AC466E" w:rsidRPr="00206ACB">
        <w:t xml:space="preserve"> </w:t>
      </w:r>
      <w:r w:rsidRPr="00206ACB">
        <w:t>subtract</w:t>
      </w:r>
      <w:r w:rsidR="00AC466E" w:rsidRPr="00206ACB">
        <w:t xml:space="preserve"> </w:t>
      </w:r>
      <w:r w:rsidRPr="00206ACB">
        <w:t>17</w:t>
      </w:r>
      <w:r w:rsidR="00AC466E" w:rsidRPr="00206ACB">
        <w:t xml:space="preserve"> </w:t>
      </w:r>
      <w:r w:rsidRPr="00206ACB">
        <w:t>from</w:t>
      </w:r>
      <w:r w:rsidR="00AC466E" w:rsidRPr="00206ACB">
        <w:t xml:space="preserve"> </w:t>
      </w:r>
      <w:r w:rsidRPr="00206ACB">
        <w:t>15,</w:t>
      </w:r>
      <w:r w:rsidR="00AC466E" w:rsidRPr="00206ACB">
        <w:t xml:space="preserve"> </w:t>
      </w:r>
      <w:r w:rsidRPr="00206ACB">
        <w:t>the</w:t>
      </w:r>
      <w:r w:rsidR="00AC466E" w:rsidRPr="00206ACB">
        <w:t xml:space="preserve"> </w:t>
      </w:r>
      <w:r w:rsidRPr="00206ACB">
        <w:t>result</w:t>
      </w:r>
      <w:r w:rsidR="00AC466E" w:rsidRPr="00206ACB">
        <w:t xml:space="preserve"> </w:t>
      </w:r>
      <w:r w:rsidRPr="00206ACB">
        <w:t>is</w:t>
      </w:r>
      <w:r w:rsidR="00AC466E" w:rsidRPr="00206ACB">
        <w:t xml:space="preserve"> </w:t>
      </w:r>
      <w:r w:rsidRPr="00206ACB">
        <w:t>-2.</w:t>
      </w:r>
      <w:r w:rsidR="00AC466E" w:rsidRPr="00206ACB">
        <w:t xml:space="preserve"> </w:t>
      </w:r>
      <w:r w:rsidRPr="00206ACB">
        <w:t>This</w:t>
      </w:r>
      <w:r w:rsidR="00AC466E" w:rsidRPr="00206ACB">
        <w:t xml:space="preserve"> </w:t>
      </w:r>
      <w:r w:rsidRPr="00206ACB">
        <w:t>number</w:t>
      </w:r>
      <w:r w:rsidR="00AC466E" w:rsidRPr="00206ACB">
        <w:t xml:space="preserve"> </w:t>
      </w:r>
      <w:r w:rsidRPr="00206ACB">
        <w:t>is</w:t>
      </w:r>
      <w:r w:rsidR="00AC466E" w:rsidRPr="00206ACB">
        <w:t xml:space="preserve"> </w:t>
      </w:r>
      <w:r w:rsidRPr="00206ACB">
        <w:t>less</w:t>
      </w:r>
      <w:r w:rsidR="00AC466E" w:rsidRPr="00206ACB">
        <w:t xml:space="preserve"> </w:t>
      </w:r>
      <w:r w:rsidRPr="00206ACB">
        <w:t>than</w:t>
      </w:r>
      <w:r w:rsidR="00AC466E" w:rsidRPr="00206ACB">
        <w:t xml:space="preserve"> </w:t>
      </w:r>
      <w:r w:rsidRPr="00206ACB">
        <w:t>zero,</w:t>
      </w:r>
      <w:r w:rsidR="00AC466E" w:rsidRPr="00206ACB">
        <w:t xml:space="preserve"> </w:t>
      </w:r>
      <w:r w:rsidRPr="00206ACB">
        <w:t>so</w:t>
      </w:r>
      <w:r w:rsidR="00AC466E" w:rsidRPr="00206ACB">
        <w:t xml:space="preserve"> </w:t>
      </w:r>
      <w:r w:rsidRPr="00206ACB">
        <w:t>in</w:t>
      </w:r>
      <w:r w:rsidR="00AC466E" w:rsidRPr="00206ACB">
        <w:t xml:space="preserve"> </w:t>
      </w:r>
      <w:r w:rsidRPr="00206ACB">
        <w:t>order</w:t>
      </w:r>
      <w:r w:rsidR="00AC466E" w:rsidRPr="00206ACB">
        <w:t xml:space="preserve"> </w:t>
      </w:r>
      <w:r w:rsidRPr="00206ACB">
        <w:t>to</w:t>
      </w:r>
      <w:r w:rsidR="00AC466E" w:rsidRPr="00206ACB">
        <w:t xml:space="preserve"> </w:t>
      </w:r>
      <w:r w:rsidRPr="00206ACB">
        <w:t>carry</w:t>
      </w:r>
      <w:r w:rsidR="00AC466E" w:rsidRPr="00206ACB">
        <w:t xml:space="preserve"> </w:t>
      </w:r>
      <w:r w:rsidRPr="00206ACB">
        <w:t>out</w:t>
      </w:r>
      <w:r w:rsidR="00AC466E" w:rsidRPr="00206ACB">
        <w:t xml:space="preserve"> </w:t>
      </w:r>
      <w:r w:rsidRPr="00206ACB">
        <w:t>the</w:t>
      </w:r>
      <w:r w:rsidR="00AC466E" w:rsidRPr="00206ACB">
        <w:t xml:space="preserve"> </w:t>
      </w:r>
      <w:r w:rsidRPr="00206ACB">
        <w:t>subtraction</w:t>
      </w:r>
      <w:r w:rsidR="00AC466E" w:rsidRPr="00206ACB">
        <w:t xml:space="preserve"> </w:t>
      </w:r>
      <w:r w:rsidRPr="00206ACB">
        <w:t>we</w:t>
      </w:r>
      <w:r w:rsidR="00AC466E" w:rsidRPr="00206ACB">
        <w:t xml:space="preserve"> </w:t>
      </w:r>
      <w:r w:rsidRPr="00206ACB">
        <w:t>need</w:t>
      </w:r>
      <w:r w:rsidR="00AC466E" w:rsidRPr="00206ACB">
        <w:t xml:space="preserve"> </w:t>
      </w:r>
      <w:r w:rsidRPr="00206ACB">
        <w:t>to</w:t>
      </w:r>
      <w:r w:rsidR="00AC466E" w:rsidRPr="00206ACB">
        <w:t xml:space="preserve"> </w:t>
      </w:r>
      <w:r w:rsidRPr="00206ACB">
        <w:t>"borrow"</w:t>
      </w:r>
      <w:r w:rsidR="00AC466E" w:rsidRPr="00206ACB">
        <w:t xml:space="preserve"> </w:t>
      </w:r>
      <w:r w:rsidRPr="00206ACB">
        <w:t>from</w:t>
      </w:r>
      <w:r w:rsidR="00AC466E" w:rsidRPr="00206ACB">
        <w:t xml:space="preserve"> </w:t>
      </w:r>
      <w:r w:rsidRPr="00206ACB">
        <w:t>the</w:t>
      </w:r>
      <w:r w:rsidR="00AC466E" w:rsidRPr="00206ACB">
        <w:t xml:space="preserve"> </w:t>
      </w:r>
      <w:r w:rsidRPr="00206ACB">
        <w:t>next-lowest</w:t>
      </w:r>
      <w:r w:rsidR="00AC466E" w:rsidRPr="00206ACB">
        <w:t xml:space="preserve"> </w:t>
      </w:r>
      <w:r w:rsidRPr="00206ACB">
        <w:t>column,</w:t>
      </w:r>
      <w:r w:rsidR="00AC466E" w:rsidRPr="00206ACB">
        <w:t xml:space="preserve"> </w:t>
      </w:r>
      <w:r w:rsidRPr="00206ACB">
        <w:t>using</w:t>
      </w:r>
      <w:r w:rsidR="00AC466E" w:rsidRPr="00206ACB">
        <w:t xml:space="preserve"> </w:t>
      </w:r>
      <w:r w:rsidRPr="00206ACB">
        <w:t>up</w:t>
      </w:r>
      <w:r w:rsidR="00AC466E" w:rsidRPr="00206ACB">
        <w:t xml:space="preserve"> </w:t>
      </w:r>
      <w:r w:rsidRPr="00206ACB">
        <w:t>the</w:t>
      </w:r>
      <w:r w:rsidR="00AC466E" w:rsidRPr="00206ACB">
        <w:t xml:space="preserve"> </w:t>
      </w:r>
      <w:r w:rsidRPr="00206ACB">
        <w:t>carry</w:t>
      </w:r>
      <w:r w:rsidR="00AC466E" w:rsidRPr="00206ACB">
        <w:t xml:space="preserve"> </w:t>
      </w:r>
      <w:r w:rsidRPr="00206ACB">
        <w:t>flag</w:t>
      </w:r>
      <w:r w:rsidR="00AC466E" w:rsidRPr="00206ACB">
        <w:t xml:space="preserve"> </w:t>
      </w:r>
      <w:r w:rsidRPr="00206ACB">
        <w:t>that</w:t>
      </w:r>
      <w:r w:rsidR="00AC466E" w:rsidRPr="00206ACB">
        <w:t xml:space="preserve"> </w:t>
      </w:r>
      <w:r w:rsidRPr="00206ACB">
        <w:t>we</w:t>
      </w:r>
      <w:r w:rsidR="00AC466E" w:rsidRPr="00206ACB">
        <w:t xml:space="preserve"> </w:t>
      </w:r>
      <w:r w:rsidRPr="00206ACB">
        <w:t>set</w:t>
      </w:r>
      <w:r w:rsidR="00AC466E" w:rsidRPr="00206ACB">
        <w:t xml:space="preserve"> </w:t>
      </w:r>
      <w:r w:rsidRPr="00206ACB">
        <w:t>before</w:t>
      </w:r>
      <w:r w:rsidR="00AC466E" w:rsidRPr="00206ACB">
        <w:t xml:space="preserve"> </w:t>
      </w:r>
      <w:r w:rsidRPr="00206ACB">
        <w:t>starting</w:t>
      </w:r>
      <w:r w:rsidR="00AC466E" w:rsidRPr="00206ACB">
        <w:t xml:space="preserve"> </w:t>
      </w:r>
      <w:r w:rsidRPr="00206ACB">
        <w:t>the</w:t>
      </w:r>
      <w:r w:rsidR="00AC466E" w:rsidRPr="00206ACB">
        <w:t xml:space="preserve"> </w:t>
      </w:r>
      <w:r w:rsidRPr="00206ACB">
        <w:t>subtraction.</w:t>
      </w:r>
    </w:p>
    <w:p w14:paraId="513C3A5C" w14:textId="18DA6441" w:rsidR="002E182B" w:rsidRPr="00206ACB" w:rsidRDefault="002E182B" w:rsidP="00A76A2E">
      <w:r w:rsidRPr="00206ACB">
        <w:t>It</w:t>
      </w:r>
      <w:r w:rsidR="00AC466E" w:rsidRPr="00206ACB">
        <w:t xml:space="preserve"> </w:t>
      </w:r>
      <w:r w:rsidRPr="00206ACB">
        <w:t>is</w:t>
      </w:r>
      <w:r w:rsidR="00AC466E" w:rsidRPr="00206ACB">
        <w:t xml:space="preserve"> </w:t>
      </w:r>
      <w:r w:rsidRPr="00206ACB">
        <w:t>important</w:t>
      </w:r>
      <w:r w:rsidR="00AC466E" w:rsidRPr="00206ACB">
        <w:t xml:space="preserve"> </w:t>
      </w:r>
      <w:r w:rsidRPr="00206ACB">
        <w:t>to</w:t>
      </w:r>
      <w:r w:rsidR="00AC466E" w:rsidRPr="00206ACB">
        <w:t xml:space="preserve"> </w:t>
      </w:r>
      <w:r w:rsidRPr="00206ACB">
        <w:t>note</w:t>
      </w:r>
      <w:r w:rsidR="00AC466E" w:rsidRPr="00206ACB">
        <w:t xml:space="preserve"> </w:t>
      </w:r>
      <w:r w:rsidRPr="00206ACB">
        <w:t>here</w:t>
      </w:r>
      <w:r w:rsidR="00AC466E" w:rsidRPr="00206ACB">
        <w:t xml:space="preserve"> </w:t>
      </w:r>
      <w:r w:rsidRPr="00206ACB">
        <w:t>that</w:t>
      </w:r>
      <w:r w:rsidR="00AC466E" w:rsidRPr="00206ACB">
        <w:t xml:space="preserve"> </w:t>
      </w:r>
      <w:r w:rsidRPr="00206ACB">
        <w:t>much</w:t>
      </w:r>
      <w:r w:rsidR="00AC466E" w:rsidRPr="00206ACB">
        <w:t xml:space="preserve"> </w:t>
      </w:r>
      <w:r w:rsidRPr="00206ACB">
        <w:t>like</w:t>
      </w:r>
      <w:r w:rsidR="00AC466E" w:rsidRPr="00206ACB">
        <w:t xml:space="preserve"> </w:t>
      </w:r>
      <w:r w:rsidRPr="00206ACB">
        <w:t>single-digit</w:t>
      </w:r>
      <w:r w:rsidR="00AC466E" w:rsidRPr="00206ACB">
        <w:t xml:space="preserve"> </w:t>
      </w:r>
      <w:r w:rsidRPr="00206ACB">
        <w:t>decimal</w:t>
      </w:r>
      <w:r w:rsidR="00AC466E" w:rsidRPr="00206ACB">
        <w:t xml:space="preserve"> </w:t>
      </w:r>
      <w:r w:rsidRPr="00206ACB">
        <w:t>numbers,</w:t>
      </w:r>
      <w:r w:rsidR="00AC466E" w:rsidRPr="00206ACB">
        <w:t xml:space="preserve"> </w:t>
      </w:r>
      <w:r w:rsidRPr="00206ACB">
        <w:t>bytes</w:t>
      </w:r>
      <w:r w:rsidR="00AC466E" w:rsidRPr="00206ACB">
        <w:t xml:space="preserve"> </w:t>
      </w:r>
      <w:r w:rsidRPr="00206ACB">
        <w:t>"wrap</w:t>
      </w:r>
      <w:r w:rsidR="00AC466E" w:rsidRPr="00206ACB">
        <w:t xml:space="preserve"> </w:t>
      </w:r>
      <w:r w:rsidRPr="00206ACB">
        <w:t>around"</w:t>
      </w:r>
      <w:r w:rsidR="00AC466E" w:rsidRPr="00206ACB">
        <w:t xml:space="preserve"> </w:t>
      </w:r>
      <w:r w:rsidRPr="00206ACB">
        <w:t>when</w:t>
      </w:r>
      <w:r w:rsidR="00AC466E" w:rsidRPr="00206ACB">
        <w:t xml:space="preserve"> </w:t>
      </w:r>
      <w:r w:rsidRPr="00206ACB">
        <w:t>adding</w:t>
      </w:r>
      <w:r w:rsidR="00AC466E" w:rsidRPr="00206ACB">
        <w:t xml:space="preserve"> </w:t>
      </w:r>
      <w:r w:rsidRPr="00206ACB">
        <w:t>beyond</w:t>
      </w:r>
      <w:r w:rsidR="00AC466E" w:rsidRPr="00206ACB">
        <w:t xml:space="preserve"> </w:t>
      </w:r>
      <w:r w:rsidRPr="00206ACB">
        <w:t>255</w:t>
      </w:r>
      <w:r w:rsidR="00AC466E" w:rsidRPr="00206ACB">
        <w:t xml:space="preserve"> </w:t>
      </w:r>
      <w:r w:rsidRPr="00206ACB">
        <w:t>or</w:t>
      </w:r>
      <w:r w:rsidR="00AC466E" w:rsidRPr="00206ACB">
        <w:t xml:space="preserve"> </w:t>
      </w:r>
      <w:r w:rsidRPr="00206ACB">
        <w:t>subtracting</w:t>
      </w:r>
      <w:r w:rsidR="00AC466E" w:rsidRPr="00206ACB">
        <w:t xml:space="preserve"> </w:t>
      </w:r>
      <w:r w:rsidRPr="00206ACB">
        <w:t>beyond</w:t>
      </w:r>
      <w:r w:rsidR="00AC466E" w:rsidRPr="00206ACB">
        <w:t xml:space="preserve"> </w:t>
      </w:r>
      <w:r w:rsidRPr="00206ACB">
        <w:t>zero.</w:t>
      </w:r>
      <w:r w:rsidR="00AC466E" w:rsidRPr="00206ACB">
        <w:t xml:space="preserve"> </w:t>
      </w:r>
      <w:r w:rsidRPr="00206ACB">
        <w:t>If</w:t>
      </w:r>
      <w:r w:rsidR="00AC466E" w:rsidRPr="00206ACB">
        <w:t xml:space="preserve"> </w:t>
      </w:r>
      <w:r w:rsidRPr="00206ACB">
        <w:t>a</w:t>
      </w:r>
      <w:r w:rsidR="00AC466E" w:rsidRPr="00206ACB">
        <w:t xml:space="preserve"> </w:t>
      </w:r>
      <w:r w:rsidRPr="00206ACB">
        <w:t>byte</w:t>
      </w:r>
      <w:r w:rsidR="00AC466E" w:rsidRPr="00206ACB">
        <w:t xml:space="preserve"> </w:t>
      </w:r>
      <w:r w:rsidRPr="00206ACB">
        <w:t>(or</w:t>
      </w:r>
      <w:r w:rsidR="00AC466E" w:rsidRPr="00206ACB">
        <w:t xml:space="preserve"> </w:t>
      </w:r>
      <w:r w:rsidRPr="00206ACB">
        <w:t>register,</w:t>
      </w:r>
      <w:r w:rsidR="00AC466E" w:rsidRPr="00206ACB">
        <w:t xml:space="preserve"> </w:t>
      </w:r>
      <w:r w:rsidRPr="00206ACB">
        <w:t>or</w:t>
      </w:r>
      <w:r w:rsidR="00AC466E" w:rsidRPr="00206ACB">
        <w:t xml:space="preserve"> </w:t>
      </w:r>
      <w:r w:rsidRPr="00206ACB">
        <w:t>memory</w:t>
      </w:r>
      <w:r w:rsidR="00AC466E" w:rsidRPr="00206ACB">
        <w:t xml:space="preserve"> </w:t>
      </w:r>
      <w:r w:rsidRPr="00206ACB">
        <w:t>value)</w:t>
      </w:r>
      <w:r w:rsidR="00AC466E" w:rsidRPr="00206ACB">
        <w:t xml:space="preserve"> </w:t>
      </w:r>
      <w:r w:rsidRPr="00206ACB">
        <w:t>is</w:t>
      </w:r>
      <w:r w:rsidR="00AC466E" w:rsidRPr="00206ACB">
        <w:t xml:space="preserve"> </w:t>
      </w:r>
      <w:r w:rsidRPr="00206ACB">
        <w:t>currently</w:t>
      </w:r>
      <w:r w:rsidR="00AC466E" w:rsidRPr="00206ACB">
        <w:t xml:space="preserve"> </w:t>
      </w:r>
      <w:r w:rsidRPr="00206ACB">
        <w:t>at</w:t>
      </w:r>
      <w:r w:rsidR="00AC466E" w:rsidRPr="00206ACB">
        <w:t xml:space="preserve"> </w:t>
      </w:r>
      <w:r w:rsidRPr="00206ACB">
        <w:t>253</w:t>
      </w:r>
      <w:r w:rsidR="00AC466E" w:rsidRPr="00206ACB">
        <w:t xml:space="preserve"> </w:t>
      </w:r>
      <w:r w:rsidRPr="00206ACB">
        <w:t>and</w:t>
      </w:r>
      <w:r w:rsidR="00AC466E" w:rsidRPr="00206ACB">
        <w:t xml:space="preserve"> </w:t>
      </w:r>
      <w:r w:rsidRPr="00206ACB">
        <w:t>you</w:t>
      </w:r>
      <w:r w:rsidR="00AC466E" w:rsidRPr="00206ACB">
        <w:t xml:space="preserve"> </w:t>
      </w:r>
      <w:r w:rsidRPr="00206ACB">
        <w:t>add</w:t>
      </w:r>
      <w:r w:rsidR="00AC466E" w:rsidRPr="00206ACB">
        <w:t xml:space="preserve"> </w:t>
      </w:r>
      <w:r w:rsidRPr="00206ACB">
        <w:t>7,</w:t>
      </w:r>
      <w:r w:rsidR="00AC466E" w:rsidRPr="00206ACB">
        <w:t xml:space="preserve"> </w:t>
      </w:r>
      <w:r w:rsidRPr="00206ACB">
        <w:t>the</w:t>
      </w:r>
      <w:r w:rsidR="00AC466E" w:rsidRPr="00206ACB">
        <w:t xml:space="preserve"> </w:t>
      </w:r>
      <w:r w:rsidRPr="00206ACB">
        <w:t>result</w:t>
      </w:r>
      <w:r w:rsidR="00AC466E" w:rsidRPr="00206ACB">
        <w:t xml:space="preserve"> </w:t>
      </w:r>
      <w:r w:rsidRPr="00206ACB">
        <w:t>is</w:t>
      </w:r>
      <w:r w:rsidR="00AC466E" w:rsidRPr="00206ACB">
        <w:t xml:space="preserve"> </w:t>
      </w:r>
      <w:r w:rsidRPr="00206ACB">
        <w:t>not</w:t>
      </w:r>
      <w:r w:rsidR="00AC466E" w:rsidRPr="00206ACB">
        <w:t xml:space="preserve"> </w:t>
      </w:r>
      <w:r w:rsidRPr="00206ACB">
        <w:t>260</w:t>
      </w:r>
      <w:r w:rsidR="00AC466E" w:rsidRPr="00206ACB">
        <w:t xml:space="preserve"> </w:t>
      </w:r>
      <w:r w:rsidRPr="00206ACB">
        <w:t>—</w:t>
      </w:r>
      <w:r w:rsidR="00AC466E" w:rsidRPr="00206ACB">
        <w:t xml:space="preserve"> </w:t>
      </w:r>
      <w:r w:rsidRPr="00206ACB">
        <w:t>it</w:t>
      </w:r>
      <w:r w:rsidR="00AC466E" w:rsidRPr="00206ACB">
        <w:t xml:space="preserve"> </w:t>
      </w:r>
      <w:r w:rsidRPr="00206ACB">
        <w:t>is</w:t>
      </w:r>
      <w:r w:rsidR="00AC466E" w:rsidRPr="00206ACB">
        <w:t xml:space="preserve"> </w:t>
      </w:r>
      <w:r w:rsidRPr="00206ACB">
        <w:t>4,</w:t>
      </w:r>
      <w:r w:rsidR="00AC466E" w:rsidRPr="00206ACB">
        <w:t xml:space="preserve"> </w:t>
      </w:r>
      <w:r w:rsidRPr="00206ACB">
        <w:t>with</w:t>
      </w:r>
      <w:r w:rsidR="00AC466E" w:rsidRPr="00206ACB">
        <w:t xml:space="preserve"> </w:t>
      </w:r>
      <w:r w:rsidRPr="00206ACB">
        <w:t>the</w:t>
      </w:r>
      <w:r w:rsidR="00AC466E" w:rsidRPr="00206ACB">
        <w:t xml:space="preserve"> </w:t>
      </w:r>
      <w:r w:rsidRPr="00206ACB">
        <w:t>carry</w:t>
      </w:r>
      <w:r w:rsidR="00AC466E" w:rsidRPr="00206ACB">
        <w:t xml:space="preserve"> </w:t>
      </w:r>
      <w:r w:rsidRPr="00206ACB">
        <w:t>flag</w:t>
      </w:r>
      <w:r w:rsidR="00AC466E" w:rsidRPr="00206ACB">
        <w:t xml:space="preserve"> </w:t>
      </w:r>
      <w:r w:rsidRPr="00206ACB">
        <w:t>set.</w:t>
      </w:r>
      <w:r w:rsidR="00AC466E" w:rsidRPr="00206ACB">
        <w:t xml:space="preserve"> </w:t>
      </w:r>
      <w:r w:rsidRPr="00206ACB">
        <w:t>Similarly,</w:t>
      </w:r>
      <w:r w:rsidR="00AC466E" w:rsidRPr="00206ACB">
        <w:t xml:space="preserve"> </w:t>
      </w:r>
      <w:r w:rsidRPr="00206ACB">
        <w:t>if</w:t>
      </w:r>
      <w:r w:rsidR="00AC466E" w:rsidRPr="00206ACB">
        <w:t xml:space="preserve"> </w:t>
      </w:r>
      <w:r w:rsidRPr="00206ACB">
        <w:t>a</w:t>
      </w:r>
      <w:r w:rsidR="00AC466E" w:rsidRPr="00206ACB">
        <w:t xml:space="preserve"> </w:t>
      </w:r>
      <w:r w:rsidRPr="00206ACB">
        <w:t>byte's</w:t>
      </w:r>
      <w:r w:rsidR="00AC466E" w:rsidRPr="00206ACB">
        <w:t xml:space="preserve"> </w:t>
      </w:r>
      <w:r w:rsidRPr="00206ACB">
        <w:t>value</w:t>
      </w:r>
      <w:r w:rsidR="00AC466E" w:rsidRPr="00206ACB">
        <w:t xml:space="preserve"> </w:t>
      </w:r>
      <w:r w:rsidRPr="00206ACB">
        <w:t>is</w:t>
      </w:r>
      <w:r w:rsidR="00AC466E" w:rsidRPr="00206ACB">
        <w:t xml:space="preserve"> </w:t>
      </w:r>
      <w:r w:rsidRPr="00206ACB">
        <w:t>4</w:t>
      </w:r>
      <w:r w:rsidR="00AC466E" w:rsidRPr="00206ACB">
        <w:t xml:space="preserve"> </w:t>
      </w:r>
      <w:r w:rsidRPr="00206ACB">
        <w:t>and</w:t>
      </w:r>
      <w:r w:rsidR="00AC466E" w:rsidRPr="00206ACB">
        <w:t xml:space="preserve"> </w:t>
      </w:r>
      <w:r w:rsidRPr="00206ACB">
        <w:t>you</w:t>
      </w:r>
      <w:r w:rsidR="00AC466E" w:rsidRPr="00206ACB">
        <w:t xml:space="preserve"> </w:t>
      </w:r>
      <w:r w:rsidRPr="00206ACB">
        <w:t>subtract</w:t>
      </w:r>
      <w:r w:rsidR="00AC466E" w:rsidRPr="00206ACB">
        <w:t xml:space="preserve"> </w:t>
      </w:r>
      <w:r w:rsidRPr="00206ACB">
        <w:t>7,</w:t>
      </w:r>
      <w:r w:rsidR="00AC466E" w:rsidRPr="00206ACB">
        <w:t xml:space="preserve"> </w:t>
      </w:r>
      <w:r w:rsidRPr="00206ACB">
        <w:t>the</w:t>
      </w:r>
      <w:r w:rsidR="00AC466E" w:rsidRPr="00206ACB">
        <w:t xml:space="preserve"> </w:t>
      </w:r>
      <w:r w:rsidRPr="00206ACB">
        <w:t>result</w:t>
      </w:r>
      <w:r w:rsidR="00AC466E" w:rsidRPr="00206ACB">
        <w:t xml:space="preserve"> </w:t>
      </w:r>
      <w:r w:rsidRPr="00206ACB">
        <w:t>is</w:t>
      </w:r>
      <w:r w:rsidR="00AC466E" w:rsidRPr="00206ACB">
        <w:t xml:space="preserve"> </w:t>
      </w:r>
      <w:r w:rsidRPr="00206ACB">
        <w:t>253</w:t>
      </w:r>
      <w:r w:rsidR="00AC466E" w:rsidRPr="00206ACB">
        <w:t xml:space="preserve"> </w:t>
      </w:r>
      <w:r w:rsidRPr="00206ACB">
        <w:t>with</w:t>
      </w:r>
      <w:r w:rsidR="00AC466E" w:rsidRPr="00206ACB">
        <w:t xml:space="preserve"> </w:t>
      </w:r>
      <w:r w:rsidRPr="00206ACB">
        <w:t>a</w:t>
      </w:r>
      <w:r w:rsidR="00AC466E" w:rsidRPr="00206ACB">
        <w:t xml:space="preserve"> </w:t>
      </w:r>
      <w:r w:rsidRPr="00206ACB">
        <w:t>cleared</w:t>
      </w:r>
      <w:r w:rsidR="00AC466E" w:rsidRPr="00206ACB">
        <w:t xml:space="preserve"> </w:t>
      </w:r>
      <w:r w:rsidRPr="00206ACB">
        <w:t>carry</w:t>
      </w:r>
      <w:r w:rsidR="00AC466E" w:rsidRPr="00206ACB">
        <w:t xml:space="preserve"> </w:t>
      </w:r>
      <w:r w:rsidRPr="00206ACB">
        <w:t>flag,</w:t>
      </w:r>
      <w:r w:rsidR="00AC466E" w:rsidRPr="00206ACB">
        <w:t xml:space="preserve"> </w:t>
      </w:r>
      <w:r w:rsidRPr="00206ACB">
        <w:t>not</w:t>
      </w:r>
      <w:r w:rsidR="00AC466E" w:rsidRPr="00206ACB">
        <w:t xml:space="preserve"> </w:t>
      </w:r>
      <w:r w:rsidRPr="00206ACB">
        <w:t>-3.</w:t>
      </w:r>
    </w:p>
    <w:p w14:paraId="7E6BB462" w14:textId="1EF6A895" w:rsidR="002E182B" w:rsidRPr="00206ACB" w:rsidRDefault="002E182B" w:rsidP="00B70E5D">
      <w:r w:rsidRPr="00206ACB">
        <w:t>We</w:t>
      </w:r>
      <w:r w:rsidR="00AC466E" w:rsidRPr="00206ACB">
        <w:t xml:space="preserve"> </w:t>
      </w:r>
      <w:r w:rsidRPr="00206ACB">
        <w:t>will</w:t>
      </w:r>
      <w:r w:rsidR="00AC466E" w:rsidRPr="00206ACB">
        <w:t xml:space="preserve"> </w:t>
      </w:r>
      <w:r w:rsidRPr="00206ACB">
        <w:t>cover</w:t>
      </w:r>
      <w:r w:rsidR="00AC466E" w:rsidRPr="00206ACB">
        <w:t xml:space="preserve"> </w:t>
      </w:r>
      <w:r w:rsidRPr="00206ACB">
        <w:t>how</w:t>
      </w:r>
      <w:r w:rsidR="00AC466E" w:rsidRPr="00206ACB">
        <w:t xml:space="preserve"> </w:t>
      </w:r>
      <w:r w:rsidRPr="00206ACB">
        <w:t>to</w:t>
      </w:r>
      <w:r w:rsidR="00AC466E" w:rsidRPr="00206ACB">
        <w:t xml:space="preserve"> </w:t>
      </w:r>
      <w:r w:rsidRPr="00206ACB">
        <w:t>actually</w:t>
      </w:r>
      <w:r w:rsidR="00AC466E" w:rsidRPr="00206ACB">
        <w:t xml:space="preserve"> </w:t>
      </w:r>
      <w:r w:rsidRPr="00206ACB">
        <w:t>perform</w:t>
      </w:r>
      <w:r w:rsidR="00AC466E" w:rsidRPr="00206ACB">
        <w:t xml:space="preserve"> </w:t>
      </w:r>
      <w:r w:rsidRPr="00206ACB">
        <w:t>addition</w:t>
      </w:r>
      <w:r w:rsidR="00AC466E" w:rsidRPr="00206ACB">
        <w:t xml:space="preserve"> </w:t>
      </w:r>
      <w:r w:rsidRPr="00206ACB">
        <w:t>and</w:t>
      </w:r>
      <w:r w:rsidR="00AC466E" w:rsidRPr="00206ACB">
        <w:t xml:space="preserve"> </w:t>
      </w:r>
      <w:r w:rsidRPr="00206ACB">
        <w:t>subtraction</w:t>
      </w:r>
      <w:r w:rsidR="00AC466E" w:rsidRPr="00206ACB">
        <w:t xml:space="preserve"> </w:t>
      </w:r>
      <w:r w:rsidRPr="00206ACB">
        <w:t>in</w:t>
      </w:r>
      <w:r w:rsidR="00AC466E" w:rsidRPr="00206ACB">
        <w:t xml:space="preserve"> </w:t>
      </w:r>
      <w:r w:rsidRPr="00206ACB">
        <w:t>a</w:t>
      </w:r>
      <w:r w:rsidR="00AC466E" w:rsidRPr="00206ACB">
        <w:t xml:space="preserve"> </w:t>
      </w:r>
      <w:r w:rsidRPr="00206ACB">
        <w:t>later</w:t>
      </w:r>
      <w:r w:rsidR="00AC466E" w:rsidRPr="00206ACB">
        <w:t xml:space="preserve"> </w:t>
      </w:r>
      <w:r w:rsidRPr="00206ACB">
        <w:t>chapter;</w:t>
      </w:r>
      <w:r w:rsidR="00AC466E" w:rsidRPr="00206ACB">
        <w:t xml:space="preserve"> </w:t>
      </w:r>
      <w:r w:rsidRPr="00206ACB">
        <w:t>for</w:t>
      </w:r>
      <w:r w:rsidR="00AC466E" w:rsidRPr="00206ACB">
        <w:t xml:space="preserve"> </w:t>
      </w:r>
      <w:r w:rsidRPr="00206ACB">
        <w:t>now,</w:t>
      </w:r>
      <w:r w:rsidR="00AC466E" w:rsidRPr="00206ACB">
        <w:t xml:space="preserve"> </w:t>
      </w:r>
      <w:r w:rsidRPr="00206ACB">
        <w:t>all</w:t>
      </w:r>
      <w:r w:rsidR="00AC466E" w:rsidRPr="00206ACB">
        <w:t xml:space="preserve"> </w:t>
      </w:r>
      <w:r w:rsidRPr="00206ACB">
        <w:t>you</w:t>
      </w:r>
      <w:r w:rsidR="00AC466E" w:rsidRPr="00206ACB">
        <w:t xml:space="preserve"> </w:t>
      </w:r>
      <w:r w:rsidRPr="00206ACB">
        <w:t>need</w:t>
      </w:r>
      <w:r w:rsidR="00AC466E" w:rsidRPr="00206ACB">
        <w:t xml:space="preserve"> </w:t>
      </w:r>
      <w:r w:rsidRPr="00206ACB">
        <w:t>to</w:t>
      </w:r>
      <w:r w:rsidR="00AC466E" w:rsidRPr="00206ACB">
        <w:t xml:space="preserve"> </w:t>
      </w:r>
      <w:r w:rsidRPr="00206ACB">
        <w:t>know</w:t>
      </w:r>
      <w:r w:rsidR="00AC466E" w:rsidRPr="00206ACB">
        <w:t xml:space="preserve"> </w:t>
      </w:r>
      <w:r w:rsidRPr="00206ACB">
        <w:t>is</w:t>
      </w:r>
      <w:r w:rsidR="00AC466E" w:rsidRPr="00206ACB">
        <w:t xml:space="preserve"> </w:t>
      </w:r>
      <w:r w:rsidRPr="00206ACB">
        <w:t>that</w:t>
      </w:r>
      <w:r w:rsidR="00AC466E" w:rsidRPr="00206ACB">
        <w:t xml:space="preserve"> </w:t>
      </w:r>
      <w:r w:rsidRPr="00206ACB">
        <w:t>the</w:t>
      </w:r>
      <w:r w:rsidR="00AC466E" w:rsidRPr="00206ACB">
        <w:t xml:space="preserve"> </w:t>
      </w:r>
      <w:r w:rsidRPr="00206ACB">
        <w:t>instructions</w:t>
      </w:r>
      <w:r w:rsidR="00AC466E" w:rsidRPr="00206ACB">
        <w:t xml:space="preserve"> </w:t>
      </w:r>
      <w:r w:rsidRPr="00206ACB">
        <w:t>the</w:t>
      </w:r>
      <w:r w:rsidR="00AC466E" w:rsidRPr="00206ACB">
        <w:t xml:space="preserve"> </w:t>
      </w:r>
      <w:r w:rsidRPr="00206ACB">
        <w:t>processor</w:t>
      </w:r>
      <w:r w:rsidR="00AC466E" w:rsidRPr="00206ACB">
        <w:t xml:space="preserve"> </w:t>
      </w:r>
      <w:r w:rsidRPr="00206ACB">
        <w:t>executes</w:t>
      </w:r>
      <w:r w:rsidR="00AC466E" w:rsidRPr="00206ACB">
        <w:t xml:space="preserve"> </w:t>
      </w:r>
      <w:r w:rsidRPr="00206ACB">
        <w:t>will</w:t>
      </w:r>
      <w:r w:rsidR="00AC466E" w:rsidRPr="00206ACB">
        <w:t xml:space="preserve"> </w:t>
      </w:r>
      <w:r w:rsidRPr="00206ACB">
        <w:t>change</w:t>
      </w:r>
      <w:r w:rsidR="00AC466E" w:rsidRPr="00206ACB">
        <w:t xml:space="preserve"> </w:t>
      </w:r>
      <w:r w:rsidRPr="00206ACB">
        <w:t>the</w:t>
      </w:r>
      <w:r w:rsidR="00AC466E" w:rsidRPr="00206ACB">
        <w:t xml:space="preserve"> </w:t>
      </w:r>
      <w:r w:rsidRPr="00206ACB">
        <w:t>values</w:t>
      </w:r>
      <w:r w:rsidR="00AC466E" w:rsidRPr="00206ACB">
        <w:t xml:space="preserve"> </w:t>
      </w:r>
      <w:r w:rsidRPr="00206ACB">
        <w:t>of</w:t>
      </w:r>
      <w:r w:rsidR="00AC466E" w:rsidRPr="00206ACB">
        <w:t xml:space="preserve"> </w:t>
      </w:r>
      <w:r w:rsidRPr="00206ACB">
        <w:t>the</w:t>
      </w:r>
      <w:r w:rsidR="00AC466E" w:rsidRPr="00206ACB">
        <w:t xml:space="preserve"> </w:t>
      </w:r>
      <w:r w:rsidRPr="00206ACB">
        <w:t>zero</w:t>
      </w:r>
      <w:r w:rsidR="00AC466E" w:rsidRPr="00206ACB">
        <w:t xml:space="preserve"> </w:t>
      </w:r>
      <w:r w:rsidRPr="00206ACB">
        <w:t>and</w:t>
      </w:r>
      <w:r w:rsidR="00AC466E" w:rsidRPr="00206ACB">
        <w:t xml:space="preserve"> </w:t>
      </w:r>
      <w:r w:rsidRPr="00206ACB">
        <w:t>carry</w:t>
      </w:r>
      <w:r w:rsidR="00AC466E" w:rsidRPr="00206ACB">
        <w:t xml:space="preserve"> </w:t>
      </w:r>
      <w:r w:rsidRPr="00206ACB">
        <w:t>flags</w:t>
      </w:r>
      <w:r w:rsidR="00AC466E" w:rsidRPr="00206ACB">
        <w:t xml:space="preserve"> </w:t>
      </w:r>
      <w:r w:rsidRPr="00206ACB">
        <w:t>in</w:t>
      </w:r>
      <w:r w:rsidR="00AC466E" w:rsidRPr="00206ACB">
        <w:t xml:space="preserve"> </w:t>
      </w:r>
      <w:r w:rsidRPr="00206ACB">
        <w:t>the</w:t>
      </w:r>
      <w:r w:rsidR="00AC466E" w:rsidRPr="00206ACB">
        <w:t xml:space="preserve"> </w:t>
      </w:r>
      <w:r w:rsidRPr="00206ACB">
        <w:t>processor</w:t>
      </w:r>
      <w:r w:rsidR="00AC466E" w:rsidRPr="00206ACB">
        <w:t xml:space="preserve"> </w:t>
      </w:r>
      <w:r w:rsidRPr="00206ACB">
        <w:t>status</w:t>
      </w:r>
      <w:r w:rsidR="00AC466E" w:rsidRPr="00206ACB">
        <w:t xml:space="preserve"> </w:t>
      </w:r>
      <w:r w:rsidRPr="00206ACB">
        <w:t>register.</w:t>
      </w:r>
    </w:p>
    <w:p w14:paraId="0983E2A6" w14:textId="00706B02" w:rsidR="000A55D9" w:rsidRPr="00206ACB" w:rsidRDefault="000A55D9" w:rsidP="00A76A2E">
      <w:pPr>
        <w:pStyle w:val="Heading3"/>
        <w:spacing w:before="120" w:line="240" w:lineRule="auto"/>
        <w:rPr>
          <w:rFonts w:cstheme="minorHAnsi"/>
        </w:rPr>
      </w:pPr>
      <w:bookmarkStart w:id="132" w:name="_Toc168434246"/>
      <w:bookmarkStart w:id="133" w:name="_Toc168542757"/>
      <w:r w:rsidRPr="00206ACB">
        <w:rPr>
          <w:rFonts w:cstheme="minorHAnsi"/>
        </w:rPr>
        <w:t>Branching</w:t>
      </w:r>
      <w:bookmarkEnd w:id="132"/>
      <w:bookmarkEnd w:id="133"/>
    </w:p>
    <w:p w14:paraId="40AE437B" w14:textId="6DA7C038" w:rsidR="00512336" w:rsidRPr="00206ACB" w:rsidRDefault="00512336" w:rsidP="00B70E5D">
      <w:pPr>
        <w:rPr>
          <w:lang w:eastAsia="ja-JP"/>
        </w:rPr>
      </w:pPr>
      <w:r w:rsidRPr="00206ACB">
        <w:rPr>
          <w:lang w:eastAsia="ja-JP"/>
        </w:rPr>
        <w:t>Now</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know</w:t>
      </w:r>
      <w:r w:rsidR="00AC466E" w:rsidRPr="00206ACB">
        <w:rPr>
          <w:lang w:eastAsia="ja-JP"/>
        </w:rPr>
        <w:t xml:space="preserve"> </w:t>
      </w:r>
      <w:r w:rsidRPr="00206ACB">
        <w:rPr>
          <w:lang w:eastAsia="ja-JP"/>
        </w:rPr>
        <w:t>about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status</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results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operations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branch</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parts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simplest</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branching</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build</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does</w:t>
      </w:r>
      <w:r w:rsidR="00AC466E" w:rsidRPr="00206ACB">
        <w:rPr>
          <w:lang w:eastAsia="ja-JP"/>
        </w:rPr>
        <w:t xml:space="preserve"> </w:t>
      </w:r>
      <w:r w:rsidRPr="00206ACB">
        <w:rPr>
          <w:lang w:eastAsia="ja-JP"/>
        </w:rPr>
        <w:t>something</w:t>
      </w:r>
      <w:r w:rsidR="00AC466E" w:rsidRPr="00206ACB">
        <w:rPr>
          <w:lang w:eastAsia="ja-JP"/>
        </w:rPr>
        <w:t xml:space="preserve"> </w:t>
      </w:r>
      <w:r w:rsidRPr="00206ACB">
        <w:rPr>
          <w:lang w:eastAsia="ja-JP"/>
        </w:rPr>
        <w:t>256</w:t>
      </w:r>
      <w:r w:rsidR="00AC466E" w:rsidRPr="00206ACB">
        <w:rPr>
          <w:lang w:eastAsia="ja-JP"/>
        </w:rPr>
        <w:t xml:space="preserve"> </w:t>
      </w:r>
      <w:r w:rsidRPr="00206ACB">
        <w:rPr>
          <w:lang w:eastAsia="ja-JP"/>
        </w:rPr>
        <w:t>times.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most</w:t>
      </w:r>
      <w:r w:rsidR="00AC466E" w:rsidRPr="00206ACB">
        <w:rPr>
          <w:lang w:eastAsia="ja-JP"/>
        </w:rPr>
        <w:t xml:space="preserve"> </w:t>
      </w:r>
      <w:r w:rsidRPr="00206ACB">
        <w:rPr>
          <w:lang w:eastAsia="ja-JP"/>
        </w:rPr>
        <w:t>basic</w:t>
      </w:r>
      <w:r w:rsidR="00AC466E" w:rsidRPr="00206ACB">
        <w:rPr>
          <w:lang w:eastAsia="ja-JP"/>
        </w:rPr>
        <w:t xml:space="preserve"> </w:t>
      </w:r>
      <w:r w:rsidRPr="00206ACB">
        <w:rPr>
          <w:lang w:eastAsia="ja-JP"/>
        </w:rPr>
        <w:t>form,</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looks</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this:</w:t>
      </w:r>
    </w:p>
    <w:p w14:paraId="785FA105" w14:textId="6F711DEE" w:rsidR="00512336" w:rsidRPr="00A76A2E" w:rsidRDefault="00AC466E" w:rsidP="00A76A2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C34D00"/>
          <w:kern w:val="0"/>
          <w:szCs w:val="26"/>
          <w:bdr w:val="none" w:sz="0" w:space="0" w:color="auto" w:frame="1"/>
          <w:shd w:val="clear" w:color="auto" w:fill="272822"/>
          <w:lang w:eastAsia="ja-JP"/>
        </w:rPr>
      </w:pPr>
      <w:r w:rsidRPr="00A76A2E">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512336" w:rsidRPr="00F567F7">
        <w:rPr>
          <w:rFonts w:ascii="DejaVu Sans Mono" w:eastAsia="Times New Roman" w:hAnsi="DejaVu Sans Mono" w:cs="DejaVu Sans Mono"/>
          <w:color w:val="E3371E"/>
          <w:kern w:val="0"/>
          <w:szCs w:val="26"/>
          <w:bdr w:val="none" w:sz="0" w:space="0" w:color="auto" w:frame="1"/>
          <w:shd w:val="clear" w:color="auto" w:fill="272822"/>
          <w:lang w:eastAsia="ja-JP"/>
        </w:rPr>
        <w:t>LDX</w:t>
      </w:r>
      <w:r w:rsidRPr="00A76A2E">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512336" w:rsidRPr="00A76A2E">
        <w:rPr>
          <w:rFonts w:ascii="DejaVu Sans Mono" w:eastAsia="Times New Roman" w:hAnsi="DejaVu Sans Mono" w:cs="DejaVu Sans Mono"/>
          <w:color w:val="FF7A48"/>
          <w:kern w:val="0"/>
          <w:szCs w:val="26"/>
          <w:bdr w:val="none" w:sz="0" w:space="0" w:color="auto" w:frame="1"/>
          <w:shd w:val="clear" w:color="auto" w:fill="272822"/>
          <w:lang w:eastAsia="ja-JP"/>
        </w:rPr>
        <w:t>#</w:t>
      </w:r>
      <w:r w:rsidR="00512336" w:rsidRPr="00F567F7">
        <w:rPr>
          <w:rFonts w:ascii="DejaVu Sans Mono" w:eastAsia="Times New Roman" w:hAnsi="DejaVu Sans Mono" w:cs="DejaVu Sans Mono"/>
          <w:color w:val="07E2FA"/>
          <w:kern w:val="0"/>
          <w:szCs w:val="26"/>
          <w:bdr w:val="none" w:sz="0" w:space="0" w:color="auto" w:frame="1"/>
          <w:shd w:val="clear" w:color="auto" w:fill="272822"/>
          <w:lang w:eastAsia="ja-JP"/>
        </w:rPr>
        <w:t>$00</w:t>
      </w:r>
    </w:p>
    <w:p w14:paraId="07B126C5" w14:textId="77777777" w:rsidR="00512336" w:rsidRPr="00A76A2E" w:rsidRDefault="00512336" w:rsidP="00A76A2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A76A2E">
        <w:rPr>
          <w:rFonts w:ascii="DejaVu Sans Mono" w:eastAsia="Times New Roman" w:hAnsi="DejaVu Sans Mono" w:cs="DejaVu Sans Mono"/>
          <w:color w:val="10C26F"/>
          <w:kern w:val="0"/>
          <w:szCs w:val="26"/>
          <w:bdr w:val="none" w:sz="0" w:space="0" w:color="auto" w:frame="1"/>
          <w:shd w:val="clear" w:color="auto" w:fill="272822"/>
          <w:lang w:eastAsia="ja-JP"/>
        </w:rPr>
        <w:t>LoopStart:</w:t>
      </w:r>
    </w:p>
    <w:p w14:paraId="3229010D" w14:textId="168C9DF1" w:rsidR="00512336" w:rsidRPr="00A76A2E" w:rsidRDefault="00AC466E" w:rsidP="00A76A2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A76A2E">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512336" w:rsidRPr="00A76A2E">
        <w:rPr>
          <w:rFonts w:ascii="DejaVu Sans Mono" w:eastAsia="Times New Roman" w:hAnsi="DejaVu Sans Mono" w:cs="DejaVu Sans Mono"/>
          <w:color w:val="FFC000"/>
          <w:kern w:val="0"/>
          <w:szCs w:val="26"/>
          <w:bdr w:val="none" w:sz="0" w:space="0" w:color="auto" w:frame="1"/>
          <w:shd w:val="clear" w:color="auto" w:fill="272822"/>
          <w:lang w:eastAsia="ja-JP"/>
        </w:rPr>
        <w:t>;</w:t>
      </w:r>
      <w:r w:rsidRPr="00A76A2E">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512336" w:rsidRPr="00A76A2E">
        <w:rPr>
          <w:rFonts w:ascii="DejaVu Sans Mono" w:eastAsia="Times New Roman" w:hAnsi="DejaVu Sans Mono" w:cs="DejaVu Sans Mono"/>
          <w:color w:val="FFC000"/>
          <w:kern w:val="0"/>
          <w:szCs w:val="26"/>
          <w:bdr w:val="none" w:sz="0" w:space="0" w:color="auto" w:frame="1"/>
          <w:shd w:val="clear" w:color="auto" w:fill="272822"/>
          <w:lang w:eastAsia="ja-JP"/>
        </w:rPr>
        <w:t>do</w:t>
      </w:r>
      <w:r w:rsidRPr="00A76A2E">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512336" w:rsidRPr="00A76A2E">
        <w:rPr>
          <w:rFonts w:ascii="DejaVu Sans Mono" w:eastAsia="Times New Roman" w:hAnsi="DejaVu Sans Mono" w:cs="DejaVu Sans Mono"/>
          <w:color w:val="FFC000"/>
          <w:kern w:val="0"/>
          <w:szCs w:val="26"/>
          <w:bdr w:val="none" w:sz="0" w:space="0" w:color="auto" w:frame="1"/>
          <w:shd w:val="clear" w:color="auto" w:fill="272822"/>
          <w:lang w:eastAsia="ja-JP"/>
        </w:rPr>
        <w:t>something</w:t>
      </w:r>
    </w:p>
    <w:p w14:paraId="6A1A0D03" w14:textId="3B6B658E" w:rsidR="00512336" w:rsidRPr="00F567F7" w:rsidRDefault="00AC466E" w:rsidP="00A76A2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E3371E"/>
          <w:kern w:val="0"/>
          <w:szCs w:val="26"/>
          <w:bdr w:val="none" w:sz="0" w:space="0" w:color="auto" w:frame="1"/>
          <w:shd w:val="clear" w:color="auto" w:fill="272822"/>
          <w:lang w:eastAsia="ja-JP"/>
        </w:rPr>
      </w:pPr>
      <w:r w:rsidRPr="00A76A2E">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512336" w:rsidRPr="00F567F7">
        <w:rPr>
          <w:rFonts w:ascii="DejaVu Sans Mono" w:eastAsia="Times New Roman" w:hAnsi="DejaVu Sans Mono" w:cs="DejaVu Sans Mono"/>
          <w:color w:val="E3371E"/>
          <w:kern w:val="0"/>
          <w:szCs w:val="26"/>
          <w:bdr w:val="none" w:sz="0" w:space="0" w:color="auto" w:frame="1"/>
          <w:shd w:val="clear" w:color="auto" w:fill="272822"/>
          <w:lang w:eastAsia="ja-JP"/>
        </w:rPr>
        <w:t>INX</w:t>
      </w:r>
    </w:p>
    <w:p w14:paraId="04721C43" w14:textId="1E493F2E" w:rsidR="00512336" w:rsidRPr="00A76A2E" w:rsidRDefault="00AC466E" w:rsidP="00A76A2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F567F7">
        <w:rPr>
          <w:rFonts w:ascii="DejaVu Sans Mono" w:eastAsia="Times New Roman" w:hAnsi="DejaVu Sans Mono" w:cs="DejaVu Sans Mono"/>
          <w:color w:val="E3371E"/>
          <w:kern w:val="0"/>
          <w:szCs w:val="26"/>
          <w:bdr w:val="none" w:sz="0" w:space="0" w:color="auto" w:frame="1"/>
          <w:shd w:val="clear" w:color="auto" w:fill="272822"/>
          <w:lang w:eastAsia="ja-JP"/>
        </w:rPr>
        <w:t xml:space="preserve">  </w:t>
      </w:r>
      <w:r w:rsidR="00512336" w:rsidRPr="00F567F7">
        <w:rPr>
          <w:rFonts w:ascii="DejaVu Sans Mono" w:eastAsia="Times New Roman" w:hAnsi="DejaVu Sans Mono" w:cs="DejaVu Sans Mono"/>
          <w:color w:val="E3371E"/>
          <w:kern w:val="0"/>
          <w:szCs w:val="26"/>
          <w:bdr w:val="none" w:sz="0" w:space="0" w:color="auto" w:frame="1"/>
          <w:shd w:val="clear" w:color="auto" w:fill="272822"/>
          <w:lang w:eastAsia="ja-JP"/>
        </w:rPr>
        <w:t>BNE</w:t>
      </w:r>
      <w:r w:rsidRPr="00A76A2E">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512336" w:rsidRPr="00A76A2E">
        <w:rPr>
          <w:rFonts w:ascii="DejaVu Sans Mono" w:eastAsia="Times New Roman" w:hAnsi="DejaVu Sans Mono" w:cs="DejaVu Sans Mono"/>
          <w:color w:val="10C26F"/>
          <w:kern w:val="0"/>
          <w:szCs w:val="26"/>
          <w:bdr w:val="none" w:sz="0" w:space="0" w:color="auto" w:frame="1"/>
          <w:shd w:val="clear" w:color="auto" w:fill="272822"/>
          <w:lang w:eastAsia="ja-JP"/>
        </w:rPr>
        <w:t>LoopStart</w:t>
      </w:r>
    </w:p>
    <w:p w14:paraId="28B2E698" w14:textId="5EB42C54" w:rsidR="00512336" w:rsidRPr="00A76A2E" w:rsidRDefault="00AC466E" w:rsidP="00A76A2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A76A2E">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512336" w:rsidRPr="00A76A2E">
        <w:rPr>
          <w:rFonts w:ascii="DejaVu Sans Mono" w:eastAsia="Times New Roman" w:hAnsi="DejaVu Sans Mono" w:cs="DejaVu Sans Mono"/>
          <w:color w:val="FFC000"/>
          <w:kern w:val="0"/>
          <w:szCs w:val="26"/>
          <w:bdr w:val="none" w:sz="0" w:space="0" w:color="auto" w:frame="1"/>
          <w:shd w:val="clear" w:color="auto" w:fill="272822"/>
          <w:lang w:eastAsia="ja-JP"/>
        </w:rPr>
        <w:t>;</w:t>
      </w:r>
      <w:r w:rsidRPr="00A76A2E">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512336" w:rsidRPr="00A76A2E">
        <w:rPr>
          <w:rFonts w:ascii="DejaVu Sans Mono" w:eastAsia="Times New Roman" w:hAnsi="DejaVu Sans Mono" w:cs="DejaVu Sans Mono"/>
          <w:color w:val="FFC000"/>
          <w:kern w:val="0"/>
          <w:szCs w:val="26"/>
          <w:bdr w:val="none" w:sz="0" w:space="0" w:color="auto" w:frame="1"/>
          <w:shd w:val="clear" w:color="auto" w:fill="272822"/>
          <w:lang w:eastAsia="ja-JP"/>
        </w:rPr>
        <w:t>end</w:t>
      </w:r>
      <w:r w:rsidRPr="00A76A2E">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512336" w:rsidRPr="00A76A2E">
        <w:rPr>
          <w:rFonts w:ascii="DejaVu Sans Mono" w:eastAsia="Times New Roman" w:hAnsi="DejaVu Sans Mono" w:cs="DejaVu Sans Mono"/>
          <w:color w:val="FFC000"/>
          <w:kern w:val="0"/>
          <w:szCs w:val="26"/>
          <w:bdr w:val="none" w:sz="0" w:space="0" w:color="auto" w:frame="1"/>
          <w:shd w:val="clear" w:color="auto" w:fill="272822"/>
          <w:lang w:eastAsia="ja-JP"/>
        </w:rPr>
        <w:t>of</w:t>
      </w:r>
      <w:r w:rsidRPr="00A76A2E">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512336" w:rsidRPr="00A76A2E">
        <w:rPr>
          <w:rFonts w:ascii="DejaVu Sans Mono" w:eastAsia="Times New Roman" w:hAnsi="DejaVu Sans Mono" w:cs="DejaVu Sans Mono"/>
          <w:color w:val="FFC000"/>
          <w:kern w:val="0"/>
          <w:szCs w:val="26"/>
          <w:bdr w:val="none" w:sz="0" w:space="0" w:color="auto" w:frame="1"/>
          <w:shd w:val="clear" w:color="auto" w:fill="272822"/>
          <w:lang w:eastAsia="ja-JP"/>
        </w:rPr>
        <w:t>loop</w:t>
      </w:r>
    </w:p>
    <w:p w14:paraId="72452E28" w14:textId="4CAA490F" w:rsidR="00512336" w:rsidRPr="00206ACB" w:rsidRDefault="00512336" w:rsidP="00B70E5D">
      <w:pPr>
        <w:rPr>
          <w:lang w:eastAsia="ja-JP"/>
        </w:rPr>
      </w:pPr>
      <w:r w:rsidRPr="00206ACB">
        <w:rPr>
          <w:lang w:eastAsia="ja-JP"/>
        </w:rPr>
        <w:lastRenderedPageBreak/>
        <w:t>Before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look</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actually</w:t>
      </w:r>
      <w:r w:rsidR="00AC466E" w:rsidRPr="00206ACB">
        <w:rPr>
          <w:lang w:eastAsia="ja-JP"/>
        </w:rPr>
        <w:t xml:space="preserve"> </w:t>
      </w:r>
      <w:r w:rsidRPr="00206ACB">
        <w:rPr>
          <w:lang w:eastAsia="ja-JP"/>
        </w:rPr>
        <w:t>works,</w:t>
      </w:r>
      <w:r w:rsidR="00AC466E" w:rsidRPr="00206ACB">
        <w:rPr>
          <w:lang w:eastAsia="ja-JP"/>
        </w:rPr>
        <w:t xml:space="preserve"> </w:t>
      </w:r>
      <w:r w:rsidRPr="00206ACB">
        <w:rPr>
          <w:lang w:eastAsia="ja-JP"/>
        </w:rPr>
        <w:t>there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new</w:t>
      </w:r>
      <w:r w:rsidR="00AC466E" w:rsidRPr="00206ACB">
        <w:rPr>
          <w:lang w:eastAsia="ja-JP"/>
        </w:rPr>
        <w:t xml:space="preserve"> </w:t>
      </w:r>
      <w:r w:rsidRPr="00206ACB">
        <w:rPr>
          <w:lang w:eastAsia="ja-JP"/>
        </w:rPr>
        <w:t>opcodes</w:t>
      </w:r>
      <w:r w:rsidR="00AC466E" w:rsidRPr="00206ACB">
        <w:rPr>
          <w:lang w:eastAsia="ja-JP"/>
        </w:rPr>
        <w:t xml:space="preserve"> </w:t>
      </w:r>
      <w:r w:rsidRPr="00206ACB">
        <w:rPr>
          <w:lang w:eastAsia="ja-JP"/>
        </w:rPr>
        <w:t>here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discuss.</w:t>
      </w:r>
      <w:r w:rsidR="00AC466E" w:rsidRPr="00206ACB">
        <w:rPr>
          <w:lang w:eastAsia="ja-JP"/>
        </w:rPr>
        <w:t xml:space="preserve"> </w:t>
      </w:r>
      <w:r w:rsidRPr="00B30316">
        <w:rPr>
          <w:rStyle w:val="QuoteChar"/>
        </w:rPr>
        <w:t>INX</w:t>
      </w:r>
      <w:r w:rsidR="00AC466E" w:rsidRPr="00206ACB">
        <w:rPr>
          <w:lang w:eastAsia="ja-JP"/>
        </w:rPr>
        <w:t xml:space="preserve"> </w:t>
      </w:r>
      <w:r w:rsidRPr="00206ACB">
        <w:rPr>
          <w:lang w:eastAsia="ja-JP"/>
        </w:rPr>
        <w:t>stands</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"increment</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adds</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stores</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back</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B30316">
        <w:rPr>
          <w:rStyle w:val="QuoteChar"/>
        </w:rPr>
        <w:t>BNE</w:t>
      </w:r>
      <w:r w:rsidR="00AC466E" w:rsidRPr="00206ACB">
        <w:rPr>
          <w:lang w:eastAsia="ja-JP"/>
        </w:rPr>
        <w:t xml:space="preserve"> </w:t>
      </w:r>
      <w:r w:rsidRPr="00206ACB">
        <w:rPr>
          <w:lang w:eastAsia="ja-JP"/>
        </w:rPr>
        <w:t>stands</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"Branch</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Equal</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changes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normal</w:t>
      </w:r>
      <w:r w:rsidR="00AC466E" w:rsidRPr="00206ACB">
        <w:rPr>
          <w:lang w:eastAsia="ja-JP"/>
        </w:rPr>
        <w:t xml:space="preserve"> </w:t>
      </w:r>
      <w:r w:rsidRPr="00206ACB">
        <w:rPr>
          <w:lang w:eastAsia="ja-JP"/>
        </w:rPr>
        <w:t>flow</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execution</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flag</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status</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cleared</w:t>
      </w:r>
      <w:r w:rsidR="00AC466E" w:rsidRPr="00206ACB">
        <w:rPr>
          <w:lang w:eastAsia="ja-JP"/>
        </w:rPr>
        <w:t xml:space="preserve"> </w:t>
      </w:r>
      <w:r w:rsidRPr="00206ACB">
        <w:rPr>
          <w:lang w:eastAsia="ja-JP"/>
        </w:rPr>
        <w:t>(i.e.,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result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last</w:t>
      </w:r>
      <w:r w:rsidR="00AC466E" w:rsidRPr="00206ACB">
        <w:rPr>
          <w:lang w:eastAsia="ja-JP"/>
        </w:rPr>
        <w:t xml:space="preserve"> </w:t>
      </w:r>
      <w:r w:rsidRPr="00206ACB">
        <w:rPr>
          <w:lang w:eastAsia="ja-JP"/>
        </w:rPr>
        <w:t>operation</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zero).</w:t>
      </w:r>
    </w:p>
    <w:p w14:paraId="6308A5AC" w14:textId="489EAFD2" w:rsidR="00512336" w:rsidRPr="00206ACB" w:rsidRDefault="00512336" w:rsidP="00B70E5D">
      <w:pPr>
        <w:rPr>
          <w:lang w:eastAsia="ja-JP"/>
        </w:rPr>
      </w:pPr>
      <w:r w:rsidRPr="00206ACB">
        <w:rPr>
          <w:lang w:eastAsia="ja-JP"/>
        </w:rPr>
        <w:t>The</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begins</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loading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immediate</w:t>
      </w:r>
      <w:r w:rsidR="00AC466E" w:rsidRPr="00206ACB">
        <w:rPr>
          <w:lang w:eastAsia="ja-JP"/>
        </w:rPr>
        <w:t xml:space="preserve"> </w:t>
      </w:r>
      <w:r w:rsidRPr="00206ACB">
        <w:rPr>
          <w:lang w:eastAsia="ja-JP"/>
        </w:rPr>
        <w:t>value</w:t>
      </w:r>
      <w:r w:rsidR="00AC466E" w:rsidRPr="00206ACB">
        <w:rPr>
          <w:lang w:eastAsia="ja-JP"/>
        </w:rPr>
        <w:t xml:space="preserve"> </w:t>
      </w:r>
      <w:r w:rsidRPr="00B30316">
        <w:rPr>
          <w:rStyle w:val="QuoteChar"/>
        </w:rPr>
        <w:t>$00</w:t>
      </w:r>
      <w:r w:rsidR="00AC466E" w:rsidRPr="00206ACB">
        <w:rPr>
          <w:lang w:eastAsia="ja-JP"/>
        </w:rPr>
        <w:t xml:space="preserve"> </w:t>
      </w:r>
      <w:r w:rsidRPr="00206ACB">
        <w:rPr>
          <w:lang w:eastAsia="ja-JP"/>
        </w:rPr>
        <w:t>into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Next,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w:t>
      </w:r>
      <w:r w:rsidRPr="00B30316">
        <w:rPr>
          <w:rStyle w:val="QuoteChar"/>
        </w:rPr>
        <w:t>LoopStart</w:t>
      </w:r>
      <w:r w:rsidRPr="00206ACB">
        <w:rPr>
          <w:lang w:eastAsia="ja-JP"/>
        </w:rPr>
        <w:t>),</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branching</w:t>
      </w:r>
      <w:r w:rsidR="00AC466E" w:rsidRPr="00206ACB">
        <w:rPr>
          <w:lang w:eastAsia="ja-JP"/>
        </w:rPr>
        <w:t xml:space="preserve"> </w:t>
      </w:r>
      <w:r w:rsidRPr="00206ACB">
        <w:rPr>
          <w:lang w:eastAsia="ja-JP"/>
        </w:rPr>
        <w:t>instruction</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end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After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do</w:t>
      </w:r>
      <w:r w:rsidR="00AC466E" w:rsidRPr="00206ACB">
        <w:rPr>
          <w:lang w:eastAsia="ja-JP"/>
        </w:rPr>
        <w:t xml:space="preserve"> </w:t>
      </w:r>
      <w:r w:rsidRPr="00206ACB">
        <w:rPr>
          <w:lang w:eastAsia="ja-JP"/>
        </w:rPr>
        <w:t>whatever</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want</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perform,</w:t>
      </w:r>
      <w:r w:rsidR="00AC466E" w:rsidRPr="00206ACB">
        <w:rPr>
          <w:lang w:eastAsia="ja-JP"/>
        </w:rPr>
        <w:t xml:space="preserve"> </w:t>
      </w:r>
      <w:r w:rsidRPr="00206ACB">
        <w:rPr>
          <w:lang w:eastAsia="ja-JP"/>
        </w:rPr>
        <w:t>then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increment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math-related</w:t>
      </w:r>
      <w:r w:rsidR="00AC466E" w:rsidRPr="00206ACB">
        <w:rPr>
          <w:lang w:eastAsia="ja-JP"/>
        </w:rPr>
        <w:t xml:space="preserve"> </w:t>
      </w:r>
      <w:r w:rsidRPr="00206ACB">
        <w:rPr>
          <w:lang w:eastAsia="ja-JP"/>
        </w:rPr>
        <w:t>operations,</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update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flags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status</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final</w:t>
      </w:r>
      <w:r w:rsidR="00AC466E" w:rsidRPr="00206ACB">
        <w:rPr>
          <w:lang w:eastAsia="ja-JP"/>
        </w:rPr>
        <w:t xml:space="preserve"> </w:t>
      </w:r>
      <w:r w:rsidRPr="00206ACB">
        <w:rPr>
          <w:lang w:eastAsia="ja-JP"/>
        </w:rPr>
        <w:t>line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checks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flag.</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flag</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nothing</w:t>
      </w:r>
      <w:r w:rsidR="00AC466E" w:rsidRPr="00206ACB">
        <w:rPr>
          <w:lang w:eastAsia="ja-JP"/>
        </w:rPr>
        <w:t xml:space="preserve"> </w:t>
      </w:r>
      <w:r w:rsidRPr="00206ACB">
        <w:rPr>
          <w:lang w:eastAsia="ja-JP"/>
        </w:rPr>
        <w:t>special</w:t>
      </w:r>
      <w:r w:rsidR="00AC466E" w:rsidRPr="00206ACB">
        <w:rPr>
          <w:lang w:eastAsia="ja-JP"/>
        </w:rPr>
        <w:t xml:space="preserve"> </w:t>
      </w:r>
      <w:r w:rsidRPr="00206ACB">
        <w:rPr>
          <w:lang w:eastAsia="ja-JP"/>
        </w:rPr>
        <w:t>happens</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program</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keeps</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running,</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whatever</w:t>
      </w:r>
      <w:r w:rsidR="00AC466E" w:rsidRPr="00206ACB">
        <w:rPr>
          <w:lang w:eastAsia="ja-JP"/>
        </w:rPr>
        <w:t xml:space="preserve"> </w:t>
      </w:r>
      <w:r w:rsidRPr="00206ACB">
        <w:rPr>
          <w:lang w:eastAsia="ja-JP"/>
        </w:rPr>
        <w:t>comes</w:t>
      </w:r>
      <w:r w:rsidR="00AC466E" w:rsidRPr="00206ACB">
        <w:rPr>
          <w:lang w:eastAsia="ja-JP"/>
        </w:rPr>
        <w:t xml:space="preserve"> </w:t>
      </w:r>
      <w:r w:rsidRPr="00206ACB">
        <w:rPr>
          <w:lang w:eastAsia="ja-JP"/>
        </w:rPr>
        <w:t>after</w:t>
      </w:r>
      <w:r w:rsidR="00AC466E" w:rsidRPr="00206ACB">
        <w:rPr>
          <w:lang w:eastAsia="ja-JP"/>
        </w:rPr>
        <w:t xml:space="preserve"> </w:t>
      </w:r>
      <w:r w:rsidRPr="00B30316">
        <w:rPr>
          <w:rStyle w:val="QuoteChar"/>
        </w:rPr>
        <w:t>;</w:t>
      </w:r>
      <w:r w:rsidR="00AC466E" w:rsidRPr="00B30316">
        <w:rPr>
          <w:rStyle w:val="QuoteChar"/>
        </w:rPr>
        <w:t xml:space="preserve"> </w:t>
      </w:r>
      <w:r w:rsidRPr="00B30316">
        <w:rPr>
          <w:rStyle w:val="QuoteChar"/>
        </w:rPr>
        <w:t>end</w:t>
      </w:r>
      <w:r w:rsidR="00AC466E" w:rsidRPr="00B30316">
        <w:rPr>
          <w:rStyle w:val="QuoteChar"/>
        </w:rPr>
        <w:t xml:space="preserve"> </w:t>
      </w:r>
      <w:r w:rsidRPr="00B30316">
        <w:rPr>
          <w:rStyle w:val="QuoteChar"/>
        </w:rPr>
        <w:t>of</w:t>
      </w:r>
      <w:r w:rsidR="00AC466E" w:rsidRPr="00B30316">
        <w:rPr>
          <w:rStyle w:val="QuoteChar"/>
        </w:rPr>
        <w:t xml:space="preserve"> </w:t>
      </w:r>
      <w:r w:rsidRPr="00B30316">
        <w:rPr>
          <w:rStyle w:val="QuoteChar"/>
        </w:rPr>
        <w:t>loop</w:t>
      </w:r>
      <w:r w:rsidR="00AC466E" w:rsidRPr="00206ACB">
        <w:rPr>
          <w:lang w:eastAsia="ja-JP"/>
        </w:rPr>
        <w:t xml:space="preserve"> </w:t>
      </w:r>
      <w:r w:rsidRPr="00206ACB">
        <w:rPr>
          <w:lang w:eastAsia="ja-JP"/>
        </w:rPr>
        <w:t>being</w:t>
      </w:r>
      <w:r w:rsidR="00AC466E" w:rsidRPr="00206ACB">
        <w:rPr>
          <w:lang w:eastAsia="ja-JP"/>
        </w:rPr>
        <w:t xml:space="preserve"> </w:t>
      </w:r>
      <w:r w:rsidRPr="00206ACB">
        <w:rPr>
          <w:lang w:eastAsia="ja-JP"/>
        </w:rPr>
        <w:t>executed</w:t>
      </w:r>
      <w:r w:rsidR="00AC466E" w:rsidRPr="00206ACB">
        <w:rPr>
          <w:lang w:eastAsia="ja-JP"/>
        </w:rPr>
        <w:t xml:space="preserve"> </w:t>
      </w:r>
      <w:r w:rsidRPr="00206ACB">
        <w:rPr>
          <w:lang w:eastAsia="ja-JP"/>
        </w:rPr>
        <w:t>next.</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flag</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cleared,</w:t>
      </w:r>
      <w:r w:rsidR="00AC466E" w:rsidRPr="00206ACB">
        <w:rPr>
          <w:lang w:eastAsia="ja-JP"/>
        </w:rPr>
        <w:t xml:space="preserve"> </w:t>
      </w:r>
      <w:r w:rsidRPr="00206ACB">
        <w:rPr>
          <w:lang w:eastAsia="ja-JP"/>
        </w:rPr>
        <w:t>then</w:t>
      </w:r>
      <w:r w:rsidR="00AC466E" w:rsidRPr="00206ACB">
        <w:rPr>
          <w:lang w:eastAsia="ja-JP"/>
        </w:rPr>
        <w:t xml:space="preserve"> </w:t>
      </w:r>
      <w:r w:rsidRPr="00B30316">
        <w:rPr>
          <w:rStyle w:val="QuoteChar"/>
        </w:rPr>
        <w:t>BNE</w:t>
      </w:r>
      <w:r w:rsidR="00AC466E" w:rsidRPr="00B30316">
        <w:rPr>
          <w:rStyle w:val="QuoteChar"/>
        </w:rPr>
        <w:t xml:space="preserve"> </w:t>
      </w:r>
      <w:r w:rsidRPr="00B30316">
        <w:rPr>
          <w:rStyle w:val="QuoteChar"/>
        </w:rPr>
        <w:t>LoopStart</w:t>
      </w:r>
      <w:r w:rsidR="00AC466E" w:rsidRPr="00206ACB">
        <w:rPr>
          <w:lang w:eastAsia="ja-JP"/>
        </w:rPr>
        <w:t xml:space="preserve"> </w:t>
      </w:r>
      <w:r w:rsidRPr="00206ACB">
        <w:rPr>
          <w:lang w:eastAsia="ja-JP"/>
        </w:rPr>
        <w:t>tells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find</w:t>
      </w:r>
      <w:r w:rsidR="00AC466E" w:rsidRPr="00206ACB">
        <w:rPr>
          <w:lang w:eastAsia="ja-JP"/>
        </w:rPr>
        <w:t xml:space="preserve"> </w:t>
      </w:r>
      <w:r w:rsidRPr="00206ACB">
        <w:rPr>
          <w:lang w:eastAsia="ja-JP"/>
        </w:rPr>
        <w:t>the</w:t>
      </w:r>
      <w:r w:rsidR="00AC466E" w:rsidRPr="00206ACB">
        <w:rPr>
          <w:lang w:eastAsia="ja-JP"/>
        </w:rPr>
        <w:t xml:space="preserve"> </w:t>
      </w:r>
      <w:r w:rsidRPr="00B30316">
        <w:rPr>
          <w:rStyle w:val="QuoteChar"/>
        </w:rPr>
        <w:t>LoopStart</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execute</w:t>
      </w:r>
      <w:r w:rsidR="00AC466E" w:rsidRPr="00206ACB">
        <w:rPr>
          <w:lang w:eastAsia="ja-JP"/>
        </w:rPr>
        <w:t xml:space="preserve"> </w:t>
      </w:r>
      <w:r w:rsidRPr="00206ACB">
        <w:rPr>
          <w:lang w:eastAsia="ja-JP"/>
        </w:rPr>
        <w:t>whatever</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located</w:t>
      </w:r>
      <w:r w:rsidR="00AC466E" w:rsidRPr="00206ACB">
        <w:rPr>
          <w:lang w:eastAsia="ja-JP"/>
        </w:rPr>
        <w:t xml:space="preserve"> </w:t>
      </w:r>
      <w:r w:rsidRPr="00206ACB">
        <w:rPr>
          <w:lang w:eastAsia="ja-JP"/>
        </w:rPr>
        <w:t>there</w:t>
      </w:r>
      <w:r w:rsidR="00AC466E" w:rsidRPr="00206ACB">
        <w:rPr>
          <w:lang w:eastAsia="ja-JP"/>
        </w:rPr>
        <w:t xml:space="preserve"> </w:t>
      </w:r>
      <w:r w:rsidRPr="00206ACB">
        <w:rPr>
          <w:lang w:eastAsia="ja-JP"/>
        </w:rPr>
        <w:t>next</w:t>
      </w:r>
      <w:r w:rsidR="00AC466E" w:rsidRPr="00206ACB">
        <w:rPr>
          <w:lang w:eastAsia="ja-JP"/>
        </w:rPr>
        <w:t xml:space="preserve"> </w:t>
      </w:r>
      <w:r w:rsidRPr="00206ACB">
        <w:rPr>
          <w:lang w:eastAsia="ja-JP"/>
        </w:rPr>
        <w:t>instead</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words,</w:t>
      </w:r>
      <w:r w:rsidR="00AC466E" w:rsidRPr="00206ACB">
        <w:rPr>
          <w:lang w:eastAsia="ja-JP"/>
        </w:rPr>
        <w:t xml:space="preserve"> </w:t>
      </w:r>
      <w:r w:rsidRPr="00206ACB">
        <w:rPr>
          <w:lang w:eastAsia="ja-JP"/>
        </w:rPr>
        <w:t>running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next</w:t>
      </w:r>
      <w:r w:rsidR="00AC466E" w:rsidRPr="00206ACB">
        <w:rPr>
          <w:lang w:eastAsia="ja-JP"/>
        </w:rPr>
        <w:t xml:space="preserve"> </w:t>
      </w:r>
      <w:r w:rsidRPr="00206ACB">
        <w:rPr>
          <w:lang w:eastAsia="ja-JP"/>
        </w:rPr>
        <w:t>iteration</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loop.</w:t>
      </w:r>
    </w:p>
    <w:p w14:paraId="5DC89C1D" w14:textId="3F56159A" w:rsidR="00512336" w:rsidRPr="00206ACB" w:rsidRDefault="00512336" w:rsidP="00B70E5D">
      <w:pPr>
        <w:rPr>
          <w:lang w:eastAsia="ja-JP"/>
        </w:rPr>
      </w:pPr>
      <w:r w:rsidRPr="00206ACB">
        <w:rPr>
          <w:lang w:eastAsia="ja-JP"/>
        </w:rPr>
        <w:t>In</w:t>
      </w:r>
      <w:r w:rsidR="00AC466E" w:rsidRPr="00206ACB">
        <w:rPr>
          <w:lang w:eastAsia="ja-JP"/>
        </w:rPr>
        <w:t xml:space="preserve"> </w:t>
      </w:r>
      <w:r w:rsidRPr="00206ACB">
        <w:rPr>
          <w:lang w:eastAsia="ja-JP"/>
        </w:rPr>
        <w:t>actual</w:t>
      </w:r>
      <w:r w:rsidR="00AC466E" w:rsidRPr="00206ACB">
        <w:rPr>
          <w:lang w:eastAsia="ja-JP"/>
        </w:rPr>
        <w:t xml:space="preserve"> </w:t>
      </w:r>
      <w:r w:rsidRPr="00206ACB">
        <w:rPr>
          <w:lang w:eastAsia="ja-JP"/>
        </w:rPr>
        <w:t>operation,</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run</w:t>
      </w:r>
      <w:r w:rsidR="00AC466E" w:rsidRPr="00206ACB">
        <w:rPr>
          <w:lang w:eastAsia="ja-JP"/>
        </w:rPr>
        <w:t xml:space="preserve"> </w:t>
      </w:r>
      <w:r w:rsidRPr="00206ACB">
        <w:rPr>
          <w:lang w:eastAsia="ja-JP"/>
        </w:rPr>
        <w:t>256</w:t>
      </w:r>
      <w:r w:rsidR="00AC466E" w:rsidRPr="00206ACB">
        <w:rPr>
          <w:lang w:eastAsia="ja-JP"/>
        </w:rPr>
        <w:t xml:space="preserve"> </w:t>
      </w:r>
      <w:r w:rsidRPr="00206ACB">
        <w:rPr>
          <w:lang w:eastAsia="ja-JP"/>
        </w:rPr>
        <w:t>times.</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iteration</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After</w:t>
      </w:r>
      <w:r w:rsidR="00AC466E" w:rsidRPr="00206ACB">
        <w:rPr>
          <w:lang w:eastAsia="ja-JP"/>
        </w:rPr>
        <w:t xml:space="preserve"> </w:t>
      </w:r>
      <w:r w:rsidRPr="00B30316">
        <w:rPr>
          <w:rStyle w:val="QuoteChar"/>
        </w:rPr>
        <w:t>INX</w:t>
      </w:r>
      <w:r w:rsidRPr="00206ACB">
        <w:rPr>
          <w:lang w:eastAsia="ja-JP"/>
        </w:rPr>
        <w: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Since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result</w:t>
      </w:r>
      <w:r w:rsidR="00AC466E" w:rsidRPr="00206ACB">
        <w:rPr>
          <w:lang w:eastAsia="ja-JP"/>
        </w:rPr>
        <w:t xml:space="preserve"> </w:t>
      </w:r>
      <w:r w:rsidRPr="00206ACB">
        <w:rPr>
          <w:lang w:eastAsia="ja-JP"/>
        </w:rPr>
        <w:t>of</w:t>
      </w:r>
      <w:r w:rsidR="00AC466E" w:rsidRPr="00206ACB">
        <w:rPr>
          <w:lang w:eastAsia="ja-JP"/>
        </w:rPr>
        <w:t xml:space="preserve"> </w:t>
      </w:r>
      <w:r w:rsidRPr="00B30316">
        <w:rPr>
          <w:rStyle w:val="QuoteChar"/>
        </w:rPr>
        <w:t>INX</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flag</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cleared.</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get</w:t>
      </w:r>
      <w:r w:rsidR="00AC466E" w:rsidRPr="00206ACB">
        <w:rPr>
          <w:lang w:eastAsia="ja-JP"/>
        </w:rPr>
        <w:t xml:space="preserve"> </w:t>
      </w:r>
      <w:r w:rsidRPr="00206ACB">
        <w:rPr>
          <w:lang w:eastAsia="ja-JP"/>
        </w:rPr>
        <w:t>to</w:t>
      </w:r>
      <w:r w:rsidR="00AC466E" w:rsidRPr="00206ACB">
        <w:rPr>
          <w:lang w:eastAsia="ja-JP"/>
        </w:rPr>
        <w:t xml:space="preserve"> </w:t>
      </w:r>
      <w:r w:rsidRPr="00B30316">
        <w:rPr>
          <w:rStyle w:val="QuoteChar"/>
        </w:rPr>
        <w:t>BNE</w:t>
      </w:r>
      <w:r w:rsidR="00AC466E" w:rsidRPr="00B30316">
        <w:rPr>
          <w:rStyle w:val="QuoteChar"/>
        </w:rPr>
        <w:t xml:space="preserve"> </w:t>
      </w:r>
      <w:r w:rsidRPr="00B30316">
        <w:rPr>
          <w:rStyle w:val="QuoteChar"/>
        </w:rPr>
        <w:t>LoopStart</w:t>
      </w:r>
      <w:r w:rsidRPr="00206ACB">
        <w:rPr>
          <w:lang w:eastAsia="ja-JP"/>
        </w:rPr>
        <w:t>,</w:t>
      </w:r>
      <w:r w:rsidR="00AC466E" w:rsidRPr="00206ACB">
        <w:rPr>
          <w:lang w:eastAsia="ja-JP"/>
        </w:rPr>
        <w:t xml:space="preserve"> </w:t>
      </w:r>
      <w:r w:rsidRPr="00206ACB">
        <w:rPr>
          <w:lang w:eastAsia="ja-JP"/>
        </w:rPr>
        <w:t>because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flag</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cleared,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go</w:t>
      </w:r>
      <w:r w:rsidR="00AC466E" w:rsidRPr="00206ACB">
        <w:rPr>
          <w:lang w:eastAsia="ja-JP"/>
        </w:rPr>
        <w:t xml:space="preserve"> </w:t>
      </w:r>
      <w:r w:rsidRPr="00206ACB">
        <w:rPr>
          <w:lang w:eastAsia="ja-JP"/>
        </w:rPr>
        <w:t>back</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B30316">
        <w:rPr>
          <w:rStyle w:val="QuoteChar"/>
        </w:rPr>
        <w:t>LoopStart</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run</w:t>
      </w:r>
      <w:r w:rsidR="00AC466E" w:rsidRPr="00206ACB">
        <w:rPr>
          <w:lang w:eastAsia="ja-JP"/>
        </w:rPr>
        <w:t xml:space="preserve"> </w:t>
      </w:r>
      <w:r w:rsidRPr="00206ACB">
        <w:rPr>
          <w:lang w:eastAsia="ja-JP"/>
        </w:rPr>
        <w:t>through</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again.</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become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still</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run</w:t>
      </w:r>
      <w:r w:rsidR="00AC466E" w:rsidRPr="00206ACB">
        <w:rPr>
          <w:lang w:eastAsia="ja-JP"/>
        </w:rPr>
        <w:t xml:space="preserve"> </w:t>
      </w:r>
      <w:r w:rsidRPr="00206ACB">
        <w:rPr>
          <w:lang w:eastAsia="ja-JP"/>
        </w:rPr>
        <w:t>again.</w:t>
      </w:r>
      <w:r w:rsidR="00AC466E" w:rsidRPr="00206ACB">
        <w:rPr>
          <w:lang w:eastAsia="ja-JP"/>
        </w:rPr>
        <w:t xml:space="preserve"> </w:t>
      </w:r>
      <w:r w:rsidRPr="00206ACB">
        <w:rPr>
          <w:lang w:eastAsia="ja-JP"/>
        </w:rPr>
        <w:t>Eventually,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register's</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255.</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run</w:t>
      </w:r>
      <w:r w:rsidR="00AC466E" w:rsidRPr="00206ACB">
        <w:rPr>
          <w:lang w:eastAsia="ja-JP"/>
        </w:rPr>
        <w:t xml:space="preserve"> </w:t>
      </w:r>
      <w:r w:rsidRPr="00B30316">
        <w:rPr>
          <w:rStyle w:val="QuoteChar"/>
        </w:rPr>
        <w:t>INX</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"roll</w:t>
      </w:r>
      <w:r w:rsidR="00AC466E" w:rsidRPr="00206ACB">
        <w:rPr>
          <w:lang w:eastAsia="ja-JP"/>
        </w:rPr>
        <w:t xml:space="preserve"> </w:t>
      </w:r>
      <w:r w:rsidRPr="00206ACB">
        <w:rPr>
          <w:lang w:eastAsia="ja-JP"/>
        </w:rPr>
        <w:t>over"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carry</w:t>
      </w:r>
      <w:r w:rsidR="00AC466E" w:rsidRPr="00206ACB">
        <w:rPr>
          <w:lang w:eastAsia="ja-JP"/>
        </w:rPr>
        <w:t xml:space="preserve"> </w:t>
      </w:r>
      <w:r w:rsidRPr="00206ACB">
        <w:rPr>
          <w:lang w:eastAsia="ja-JP"/>
        </w:rPr>
        <w:t>flag</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Note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case,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could</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branched</w:t>
      </w:r>
      <w:r w:rsidR="00AC466E" w:rsidRPr="00206ACB">
        <w:rPr>
          <w:lang w:eastAsia="ja-JP"/>
        </w:rPr>
        <w:t xml:space="preserve"> </w:t>
      </w:r>
      <w:r w:rsidRPr="00206ACB">
        <w:rPr>
          <w:lang w:eastAsia="ja-JP"/>
        </w:rPr>
        <w:t>based</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either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flag</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carry</w:t>
      </w:r>
      <w:r w:rsidR="00AC466E" w:rsidRPr="00206ACB">
        <w:rPr>
          <w:lang w:eastAsia="ja-JP"/>
        </w:rPr>
        <w:t xml:space="preserve"> </w:t>
      </w:r>
      <w:r w:rsidRPr="00206ACB">
        <w:rPr>
          <w:lang w:eastAsia="ja-JP"/>
        </w:rPr>
        <w:t>flag.</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"rolls</w:t>
      </w:r>
      <w:r w:rsidR="00AC466E" w:rsidRPr="00206ACB">
        <w:rPr>
          <w:lang w:eastAsia="ja-JP"/>
        </w:rPr>
        <w:t xml:space="preserve"> </w:t>
      </w:r>
      <w:r w:rsidRPr="00206ACB">
        <w:rPr>
          <w:lang w:eastAsia="ja-JP"/>
        </w:rPr>
        <w:t>over"</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255</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0,</w:t>
      </w:r>
      <w:r w:rsidR="00AC466E" w:rsidRPr="00206ACB">
        <w:rPr>
          <w:lang w:eastAsia="ja-JP"/>
        </w:rPr>
        <w:t xml:space="preserve"> </w:t>
      </w:r>
      <w:r w:rsidRPr="00206ACB">
        <w:rPr>
          <w:lang w:eastAsia="ja-JP"/>
        </w:rPr>
        <w:t>both</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carry</w:t>
      </w:r>
      <w:r w:rsidR="00AC466E" w:rsidRPr="00206ACB">
        <w:rPr>
          <w:lang w:eastAsia="ja-JP"/>
        </w:rPr>
        <w:t xml:space="preserve"> </w:t>
      </w:r>
      <w:r w:rsidRPr="00206ACB">
        <w:rPr>
          <w:lang w:eastAsia="ja-JP"/>
        </w:rPr>
        <w:t>flags</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Now</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last</w:t>
      </w:r>
      <w:r w:rsidR="00AC466E" w:rsidRPr="00206ACB">
        <w:rPr>
          <w:lang w:eastAsia="ja-JP"/>
        </w:rPr>
        <w:t xml:space="preserve"> </w:t>
      </w:r>
      <w:r w:rsidRPr="00206ACB">
        <w:rPr>
          <w:lang w:eastAsia="ja-JP"/>
        </w:rPr>
        <w:t>operation</w:t>
      </w:r>
      <w:r w:rsidR="00AC466E" w:rsidRPr="00206ACB">
        <w:rPr>
          <w:lang w:eastAsia="ja-JP"/>
        </w:rPr>
        <w:t xml:space="preserve"> </w:t>
      </w:r>
      <w:r w:rsidRPr="00206ACB">
        <w:rPr>
          <w:lang w:eastAsia="ja-JP"/>
        </w:rPr>
        <w:t>resulted</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zero,</w:t>
      </w:r>
      <w:r w:rsidR="00AC466E" w:rsidRPr="00206ACB">
        <w:rPr>
          <w:lang w:eastAsia="ja-JP"/>
        </w:rPr>
        <w:t xml:space="preserve"> </w:t>
      </w:r>
      <w:r w:rsidRPr="00B30316">
        <w:rPr>
          <w:rStyle w:val="QuoteChar"/>
        </w:rPr>
        <w:t>BNE</w:t>
      </w:r>
      <w:r w:rsidR="00AC466E" w:rsidRPr="00B30316">
        <w:rPr>
          <w:rStyle w:val="QuoteChar"/>
        </w:rPr>
        <w:t xml:space="preserve"> </w:t>
      </w:r>
      <w:r w:rsidRPr="00B30316">
        <w:rPr>
          <w:rStyle w:val="QuoteChar"/>
        </w:rPr>
        <w:t>LoopStart</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no</w:t>
      </w:r>
      <w:r w:rsidR="00AC466E" w:rsidRPr="00206ACB">
        <w:rPr>
          <w:lang w:eastAsia="ja-JP"/>
        </w:rPr>
        <w:t xml:space="preserve"> </w:t>
      </w:r>
      <w:r w:rsidRPr="00206ACB">
        <w:rPr>
          <w:lang w:eastAsia="ja-JP"/>
        </w:rPr>
        <w:t>longer</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triggered,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continue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whatever</w:t>
      </w:r>
      <w:r w:rsidR="00AC466E" w:rsidRPr="00206ACB">
        <w:rPr>
          <w:lang w:eastAsia="ja-JP"/>
        </w:rPr>
        <w:t xml:space="preserve"> </w:t>
      </w:r>
      <w:r w:rsidRPr="00206ACB">
        <w:rPr>
          <w:lang w:eastAsia="ja-JP"/>
        </w:rPr>
        <w:t>comes</w:t>
      </w:r>
      <w:r w:rsidR="00AC466E" w:rsidRPr="00206ACB">
        <w:rPr>
          <w:lang w:eastAsia="ja-JP"/>
        </w:rPr>
        <w:t xml:space="preserve"> </w:t>
      </w:r>
      <w:r w:rsidRPr="00206ACB">
        <w:rPr>
          <w:lang w:eastAsia="ja-JP"/>
        </w:rPr>
        <w:t>after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loop.</w:t>
      </w:r>
    </w:p>
    <w:p w14:paraId="73C5DF20" w14:textId="5D67F059" w:rsidR="0037005B" w:rsidRDefault="00512336" w:rsidP="0037005B">
      <w:pPr>
        <w:rPr>
          <w:lang w:eastAsia="ja-JP"/>
        </w:rPr>
      </w:pPr>
      <w:r w:rsidRPr="00206ACB">
        <w:rPr>
          <w:lang w:eastAsia="ja-JP"/>
        </w:rPr>
        <w:t>There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thing</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note</w:t>
      </w:r>
      <w:r w:rsidR="00AC466E" w:rsidRPr="00206ACB">
        <w:rPr>
          <w:lang w:eastAsia="ja-JP"/>
        </w:rPr>
        <w:t xml:space="preserve"> </w:t>
      </w:r>
      <w:r w:rsidRPr="00206ACB">
        <w:rPr>
          <w:lang w:eastAsia="ja-JP"/>
        </w:rPr>
        <w:t>here</w:t>
      </w:r>
      <w:r w:rsidR="00AC466E" w:rsidRPr="00206ACB">
        <w:rPr>
          <w:lang w:eastAsia="ja-JP"/>
        </w:rPr>
        <w:t xml:space="preserve"> </w:t>
      </w:r>
      <w:r w:rsidRPr="00206ACB">
        <w:rPr>
          <w:lang w:eastAsia="ja-JP"/>
        </w:rPr>
        <w:t>before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move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After</w:t>
      </w:r>
      <w:r w:rsidR="00AC466E" w:rsidRPr="00206ACB">
        <w:rPr>
          <w:lang w:eastAsia="ja-JP"/>
        </w:rPr>
        <w:t xml:space="preserve"> </w:t>
      </w:r>
      <w:r w:rsidRPr="00206ACB">
        <w:rPr>
          <w:lang w:eastAsia="ja-JP"/>
        </w:rPr>
        <w:t>running</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through</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assembler</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linker,</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labels</w:t>
      </w:r>
      <w:r w:rsidR="00AC466E" w:rsidRPr="00206ACB">
        <w:rPr>
          <w:lang w:eastAsia="ja-JP"/>
        </w:rPr>
        <w:t xml:space="preserve"> </w:t>
      </w:r>
      <w:r w:rsidRPr="00206ACB">
        <w:rPr>
          <w:lang w:eastAsia="ja-JP"/>
        </w:rPr>
        <w:t>(like</w:t>
      </w:r>
      <w:r w:rsidR="00AC466E" w:rsidRPr="00206ACB">
        <w:rPr>
          <w:lang w:eastAsia="ja-JP"/>
        </w:rPr>
        <w:t xml:space="preserve"> </w:t>
      </w:r>
      <w:r w:rsidRPr="00B30316">
        <w:rPr>
          <w:rStyle w:val="QuoteChar"/>
        </w:rPr>
        <w:t>LoopStart</w:t>
      </w:r>
      <w:r w:rsidRPr="00206ACB">
        <w:rPr>
          <w:lang w:eastAsia="ja-JP"/>
        </w:rPr>
        <w:t>)</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stripped</w:t>
      </w:r>
      <w:r w:rsidR="00AC466E" w:rsidRPr="00206ACB">
        <w:rPr>
          <w:lang w:eastAsia="ja-JP"/>
        </w:rPr>
        <w:t xml:space="preserve"> </w:t>
      </w:r>
      <w:r w:rsidRPr="00206ACB">
        <w:rPr>
          <w:lang w:eastAsia="ja-JP"/>
        </w:rPr>
        <w:t>out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replaced</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actual</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addresses.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ensure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branches</w:t>
      </w:r>
      <w:r w:rsidR="00AC466E" w:rsidRPr="00206ACB">
        <w:rPr>
          <w:lang w:eastAsia="ja-JP"/>
        </w:rPr>
        <w:t xml:space="preserve"> </w:t>
      </w:r>
      <w:r w:rsidRPr="00206ACB">
        <w:rPr>
          <w:lang w:eastAsia="ja-JP"/>
        </w:rPr>
        <w:t>do</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take</w:t>
      </w:r>
      <w:r w:rsidR="00AC466E" w:rsidRPr="00206ACB">
        <w:rPr>
          <w:lang w:eastAsia="ja-JP"/>
        </w:rPr>
        <w:t xml:space="preserve"> </w:t>
      </w:r>
      <w:r w:rsidRPr="00206ACB">
        <w:rPr>
          <w:lang w:eastAsia="ja-JP"/>
        </w:rPr>
        <w:t>up</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undue</w:t>
      </w:r>
      <w:r w:rsidR="00AC466E" w:rsidRPr="00206ACB">
        <w:rPr>
          <w:lang w:eastAsia="ja-JP"/>
        </w:rPr>
        <w:t xml:space="preserve"> </w:t>
      </w:r>
      <w:r w:rsidRPr="00206ACB">
        <w:rPr>
          <w:lang w:eastAsia="ja-JP"/>
        </w:rPr>
        <w:t>amount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follows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branch</w:t>
      </w:r>
      <w:r w:rsidR="00AC466E" w:rsidRPr="00206ACB">
        <w:rPr>
          <w:lang w:eastAsia="ja-JP"/>
        </w:rPr>
        <w:t xml:space="preserve"> </w:t>
      </w:r>
      <w:r w:rsidRPr="00206ACB">
        <w:rPr>
          <w:lang w:eastAsia="ja-JP"/>
        </w:rPr>
        <w:t>command</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signed</w:t>
      </w:r>
      <w:r w:rsidR="00AC466E" w:rsidRPr="00206ACB">
        <w:rPr>
          <w:lang w:eastAsia="ja-JP"/>
        </w:rPr>
        <w:t xml:space="preserve"> </w:t>
      </w:r>
      <w:r w:rsidRPr="00206ACB">
        <w:rPr>
          <w:lang w:eastAsia="ja-JP"/>
        </w:rPr>
        <w:t>one-byte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added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whatever</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program</w:t>
      </w:r>
      <w:r w:rsidR="00AC466E" w:rsidRPr="00206ACB">
        <w:rPr>
          <w:lang w:eastAsia="ja-JP"/>
        </w:rPr>
        <w:t xml:space="preserve"> </w:t>
      </w:r>
      <w:r w:rsidRPr="00206ACB">
        <w:rPr>
          <w:lang w:eastAsia="ja-JP"/>
        </w:rPr>
        <w:t>counter.</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result,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want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branch</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must</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less</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127</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before,</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less</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128</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after,</w:t>
      </w:r>
      <w:r w:rsidR="00AC466E" w:rsidRPr="00206ACB">
        <w:rPr>
          <w:lang w:eastAsia="ja-JP"/>
        </w:rPr>
        <w:t xml:space="preserve"> </w:t>
      </w:r>
      <w:r w:rsidRPr="00206ACB">
        <w:rPr>
          <w:lang w:eastAsia="ja-JP"/>
        </w:rPr>
        <w:t>your</w:t>
      </w:r>
      <w:r w:rsidR="00AC466E" w:rsidRPr="00206ACB">
        <w:rPr>
          <w:lang w:eastAsia="ja-JP"/>
        </w:rPr>
        <w:t xml:space="preserve"> </w:t>
      </w:r>
      <w:r w:rsidRPr="00206ACB">
        <w:rPr>
          <w:lang w:eastAsia="ja-JP"/>
        </w:rPr>
        <w:t>branch</w:t>
      </w:r>
      <w:r w:rsidR="00AC466E" w:rsidRPr="00206ACB">
        <w:rPr>
          <w:lang w:eastAsia="ja-JP"/>
        </w:rPr>
        <w:t xml:space="preserve"> </w:t>
      </w:r>
      <w:r w:rsidRPr="00206ACB">
        <w:rPr>
          <w:lang w:eastAsia="ja-JP"/>
        </w:rPr>
        <w:t>instruction.</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need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branch</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something</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further</w:t>
      </w:r>
      <w:r w:rsidR="00AC466E" w:rsidRPr="00206ACB">
        <w:rPr>
          <w:lang w:eastAsia="ja-JP"/>
        </w:rPr>
        <w:t xml:space="preserve"> </w:t>
      </w:r>
      <w:r w:rsidRPr="00206ACB">
        <w:rPr>
          <w:lang w:eastAsia="ja-JP"/>
        </w:rPr>
        <w:t>away,</w:t>
      </w:r>
      <w:r w:rsidR="00AC466E" w:rsidRPr="00206ACB">
        <w:rPr>
          <w:lang w:eastAsia="ja-JP"/>
        </w:rPr>
        <w:t xml:space="preserve"> </w:t>
      </w:r>
      <w:r w:rsidRPr="00206ACB">
        <w:rPr>
          <w:lang w:eastAsia="ja-JP"/>
        </w:rPr>
        <w:t>you'll</w:t>
      </w:r>
      <w:r w:rsidR="00AC466E" w:rsidRPr="00206ACB">
        <w:rPr>
          <w:lang w:eastAsia="ja-JP"/>
        </w:rPr>
        <w:t xml:space="preserve"> </w:t>
      </w:r>
      <w:r w:rsidRPr="00206ACB">
        <w:rPr>
          <w:lang w:eastAsia="ja-JP"/>
        </w:rPr>
        <w:t>need</w:t>
      </w:r>
      <w:r w:rsidR="00AC466E" w:rsidRPr="00206ACB">
        <w:rPr>
          <w:lang w:eastAsia="ja-JP"/>
        </w:rPr>
        <w:t xml:space="preserve"> </w:t>
      </w:r>
      <w:r w:rsidRPr="00206ACB">
        <w:rPr>
          <w:lang w:eastAsia="ja-JP"/>
        </w:rPr>
        <w:t>to</w:t>
      </w:r>
      <w:r w:rsidR="00AC466E" w:rsidRPr="00206ACB">
        <w:rPr>
          <w:lang w:eastAsia="ja-JP"/>
        </w:rPr>
        <w:t xml:space="preserve"> </w:t>
      </w:r>
      <w:r w:rsidRPr="005E6811">
        <w:rPr>
          <w:rStyle w:val="QuoteChar"/>
        </w:rPr>
        <w:t>JMP</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instead.</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probably</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going</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common</w:t>
      </w:r>
      <w:r w:rsidR="00AC466E" w:rsidRPr="00206ACB">
        <w:rPr>
          <w:lang w:eastAsia="ja-JP"/>
        </w:rPr>
        <w:t xml:space="preserve"> </w:t>
      </w:r>
      <w:r w:rsidRPr="00206ACB">
        <w:rPr>
          <w:lang w:eastAsia="ja-JP"/>
        </w:rPr>
        <w:t>occurrence</w:t>
      </w:r>
      <w:r w:rsidR="00AC466E" w:rsidRPr="00206ACB">
        <w:rPr>
          <w:lang w:eastAsia="ja-JP"/>
        </w:rPr>
        <w:t xml:space="preserve"> </w:t>
      </w:r>
      <w:r w:rsidRPr="00206ACB">
        <w:rPr>
          <w:lang w:eastAsia="ja-JP"/>
        </w:rPr>
        <w:t>unless</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writing</w:t>
      </w:r>
      <w:r w:rsidR="00AC466E" w:rsidRPr="00206ACB">
        <w:rPr>
          <w:lang w:eastAsia="ja-JP"/>
        </w:rPr>
        <w:t xml:space="preserve"> </w:t>
      </w:r>
      <w:r w:rsidRPr="00206ACB">
        <w:rPr>
          <w:lang w:eastAsia="ja-JP"/>
        </w:rPr>
        <w:t>fairly</w:t>
      </w:r>
      <w:r w:rsidR="00AC466E" w:rsidRPr="00206ACB">
        <w:rPr>
          <w:lang w:eastAsia="ja-JP"/>
        </w:rPr>
        <w:t xml:space="preserve"> </w:t>
      </w:r>
      <w:r w:rsidRPr="00206ACB">
        <w:rPr>
          <w:lang w:eastAsia="ja-JP"/>
        </w:rPr>
        <w:t>complicated</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interesting</w:t>
      </w:r>
      <w:r w:rsidR="00AC466E" w:rsidRPr="00206ACB">
        <w:rPr>
          <w:lang w:eastAsia="ja-JP"/>
        </w:rPr>
        <w:t xml:space="preserve"> </w:t>
      </w:r>
      <w:r w:rsidRPr="00206ACB">
        <w:rPr>
          <w:lang w:eastAsia="ja-JP"/>
        </w:rPr>
        <w:t>implementation</w:t>
      </w:r>
      <w:r w:rsidR="00AC466E" w:rsidRPr="00206ACB">
        <w:rPr>
          <w:lang w:eastAsia="ja-JP"/>
        </w:rPr>
        <w:t xml:space="preserve"> </w:t>
      </w:r>
      <w:r w:rsidRPr="00206ACB">
        <w:rPr>
          <w:lang w:eastAsia="ja-JP"/>
        </w:rPr>
        <w:t>detail</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might</w:t>
      </w:r>
      <w:r w:rsidR="00AC466E" w:rsidRPr="00206ACB">
        <w:rPr>
          <w:lang w:eastAsia="ja-JP"/>
        </w:rPr>
        <w:t xml:space="preserve"> </w:t>
      </w:r>
      <w:r w:rsidRPr="00206ACB">
        <w:rPr>
          <w:lang w:eastAsia="ja-JP"/>
        </w:rPr>
        <w:t>lead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hard-to-track-down</w:t>
      </w:r>
      <w:r w:rsidR="00AC466E" w:rsidRPr="00206ACB">
        <w:rPr>
          <w:lang w:eastAsia="ja-JP"/>
        </w:rPr>
        <w:t xml:space="preserve"> </w:t>
      </w:r>
      <w:r w:rsidRPr="00206ACB">
        <w:rPr>
          <w:lang w:eastAsia="ja-JP"/>
        </w:rPr>
        <w:t>bug</w:t>
      </w:r>
      <w:r w:rsidR="00AC466E" w:rsidRPr="00206ACB">
        <w:rPr>
          <w:lang w:eastAsia="ja-JP"/>
        </w:rPr>
        <w:t xml:space="preserve"> </w:t>
      </w:r>
      <w:r w:rsidRPr="00206ACB">
        <w:rPr>
          <w:lang w:eastAsia="ja-JP"/>
        </w:rPr>
        <w:t>somewhere</w:t>
      </w:r>
      <w:r w:rsidR="00AC466E" w:rsidRPr="00206ACB">
        <w:rPr>
          <w:lang w:eastAsia="ja-JP"/>
        </w:rPr>
        <w:t xml:space="preserve"> </w:t>
      </w:r>
      <w:r w:rsidRPr="00206ACB">
        <w:rPr>
          <w:lang w:eastAsia="ja-JP"/>
        </w:rPr>
        <w:t>down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line.</w:t>
      </w:r>
    </w:p>
    <w:p w14:paraId="777C64D0" w14:textId="77777777" w:rsidR="0037005B" w:rsidRDefault="0037005B">
      <w:pPr>
        <w:widowControl/>
        <w:kinsoku/>
        <w:overflowPunct/>
        <w:autoSpaceDE/>
        <w:autoSpaceDN/>
        <w:spacing w:before="0" w:after="160" w:line="259" w:lineRule="auto"/>
        <w:ind w:firstLine="0"/>
        <w:jc w:val="left"/>
        <w:rPr>
          <w:lang w:eastAsia="ja-JP"/>
        </w:rPr>
      </w:pPr>
      <w:r>
        <w:rPr>
          <w:lang w:eastAsia="ja-JP"/>
        </w:rPr>
        <w:br w:type="page"/>
      </w:r>
    </w:p>
    <w:p w14:paraId="239AA278" w14:textId="245B588E" w:rsidR="000A55D9" w:rsidRPr="00206ACB" w:rsidRDefault="000A55D9" w:rsidP="008E4B57">
      <w:pPr>
        <w:pStyle w:val="Heading3"/>
        <w:rPr>
          <w:rFonts w:cstheme="minorHAnsi"/>
        </w:rPr>
      </w:pPr>
      <w:bookmarkStart w:id="134" w:name="_Toc168434247"/>
      <w:bookmarkStart w:id="135" w:name="_Toc168542758"/>
      <w:r w:rsidRPr="00206ACB">
        <w:rPr>
          <w:rFonts w:cstheme="minorHAnsi"/>
        </w:rPr>
        <w:lastRenderedPageBreak/>
        <w:t>A</w:t>
      </w:r>
      <w:r w:rsidR="00AC466E" w:rsidRPr="00206ACB">
        <w:rPr>
          <w:rFonts w:cstheme="minorHAnsi"/>
        </w:rPr>
        <w:t xml:space="preserve"> </w:t>
      </w:r>
      <w:r w:rsidRPr="00206ACB">
        <w:rPr>
          <w:rFonts w:cstheme="minorHAnsi"/>
        </w:rPr>
        <w:t>Review</w:t>
      </w:r>
      <w:r w:rsidR="00AC466E" w:rsidRPr="00206ACB">
        <w:rPr>
          <w:rFonts w:cstheme="minorHAnsi"/>
        </w:rPr>
        <w:t xml:space="preserve"> </w:t>
      </w:r>
      <w:r w:rsidRPr="00206ACB">
        <w:rPr>
          <w:rFonts w:cstheme="minorHAnsi"/>
        </w:rPr>
        <w:t>of</w:t>
      </w:r>
      <w:r w:rsidR="00AC466E" w:rsidRPr="00206ACB">
        <w:rPr>
          <w:rFonts w:cstheme="minorHAnsi"/>
        </w:rPr>
        <w:t xml:space="preserve"> </w:t>
      </w:r>
      <w:r w:rsidRPr="00206ACB">
        <w:rPr>
          <w:rFonts w:cstheme="minorHAnsi"/>
        </w:rPr>
        <w:t>Looping/Branching</w:t>
      </w:r>
      <w:r w:rsidR="00AC466E" w:rsidRPr="00206ACB">
        <w:rPr>
          <w:rFonts w:cstheme="minorHAnsi"/>
        </w:rPr>
        <w:t xml:space="preserve"> </w:t>
      </w:r>
      <w:r w:rsidRPr="00206ACB">
        <w:rPr>
          <w:rFonts w:cstheme="minorHAnsi"/>
        </w:rPr>
        <w:t>Opcodes</w:t>
      </w:r>
      <w:bookmarkEnd w:id="134"/>
      <w:bookmarkEnd w:id="135"/>
    </w:p>
    <w:p w14:paraId="50739B47" w14:textId="7A3481A3" w:rsidR="0037005B" w:rsidRPr="00206ACB" w:rsidRDefault="000E3F26" w:rsidP="0037005B">
      <w:r w:rsidRPr="00206ACB">
        <w:t>We've</w:t>
      </w:r>
      <w:r w:rsidR="00AC466E" w:rsidRPr="00206ACB">
        <w:t xml:space="preserve"> </w:t>
      </w:r>
      <w:r w:rsidRPr="00206ACB">
        <w:t>already</w:t>
      </w:r>
      <w:r w:rsidR="00AC466E" w:rsidRPr="00206ACB">
        <w:t xml:space="preserve"> </w:t>
      </w:r>
      <w:r w:rsidRPr="00206ACB">
        <w:t>seen</w:t>
      </w:r>
      <w:r w:rsidR="00AC466E" w:rsidRPr="00206ACB">
        <w:t xml:space="preserve"> </w:t>
      </w:r>
      <w:r w:rsidRPr="005E6811">
        <w:rPr>
          <w:rStyle w:val="QuoteChar"/>
        </w:rPr>
        <w:t>INX</w:t>
      </w:r>
      <w:r w:rsidR="00AC466E" w:rsidRPr="00206ACB">
        <w:t xml:space="preserve"> </w:t>
      </w:r>
      <w:r w:rsidRPr="00206ACB">
        <w:t>and</w:t>
      </w:r>
      <w:r w:rsidR="00AC466E" w:rsidRPr="00206ACB">
        <w:t xml:space="preserve"> </w:t>
      </w:r>
      <w:r w:rsidRPr="005E6811">
        <w:rPr>
          <w:rStyle w:val="QuoteChar"/>
        </w:rPr>
        <w:t>BNE</w:t>
      </w:r>
      <w:r w:rsidRPr="00206ACB">
        <w:t>,</w:t>
      </w:r>
      <w:r w:rsidR="00AC466E" w:rsidRPr="00206ACB">
        <w:t xml:space="preserve"> </w:t>
      </w:r>
      <w:r w:rsidRPr="00206ACB">
        <w:t>but</w:t>
      </w:r>
      <w:r w:rsidR="00AC466E" w:rsidRPr="00206ACB">
        <w:t xml:space="preserve"> </w:t>
      </w:r>
      <w:r w:rsidRPr="00206ACB">
        <w:t>these</w:t>
      </w:r>
      <w:r w:rsidR="00AC466E" w:rsidRPr="00206ACB">
        <w:t xml:space="preserve"> </w:t>
      </w:r>
      <w:r w:rsidRPr="00206ACB">
        <w:t>are</w:t>
      </w:r>
      <w:r w:rsidR="00AC466E" w:rsidRPr="00206ACB">
        <w:t xml:space="preserve"> </w:t>
      </w:r>
      <w:r w:rsidRPr="00206ACB">
        <w:t>only</w:t>
      </w:r>
      <w:r w:rsidR="00AC466E" w:rsidRPr="00206ACB">
        <w:t xml:space="preserve"> </w:t>
      </w:r>
      <w:r w:rsidRPr="00206ACB">
        <w:t>two</w:t>
      </w:r>
      <w:r w:rsidR="00AC466E" w:rsidRPr="00206ACB">
        <w:t xml:space="preserve"> </w:t>
      </w:r>
      <w:r w:rsidRPr="00206ACB">
        <w:t>of</w:t>
      </w:r>
      <w:r w:rsidR="00AC466E" w:rsidRPr="00206ACB">
        <w:t xml:space="preserve"> </w:t>
      </w:r>
      <w:r w:rsidRPr="00206ACB">
        <w:t>the</w:t>
      </w:r>
      <w:r w:rsidR="00AC466E" w:rsidRPr="00206ACB">
        <w:t xml:space="preserve"> </w:t>
      </w:r>
      <w:r w:rsidRPr="00206ACB">
        <w:t>opcodes</w:t>
      </w:r>
      <w:r w:rsidR="00AC466E" w:rsidRPr="00206ACB">
        <w:t xml:space="preserve"> </w:t>
      </w:r>
      <w:r w:rsidRPr="00206ACB">
        <w:t>that</w:t>
      </w:r>
      <w:r w:rsidR="00AC466E" w:rsidRPr="00206ACB">
        <w:t xml:space="preserve"> </w:t>
      </w:r>
      <w:r w:rsidRPr="00206ACB">
        <w:t>you</w:t>
      </w:r>
      <w:r w:rsidR="00AC466E" w:rsidRPr="00206ACB">
        <w:t xml:space="preserve"> </w:t>
      </w:r>
      <w:r w:rsidRPr="00206ACB">
        <w:t>are</w:t>
      </w:r>
      <w:r w:rsidR="00AC466E" w:rsidRPr="00206ACB">
        <w:t xml:space="preserve"> </w:t>
      </w:r>
      <w:r w:rsidRPr="00206ACB">
        <w:t>likely</w:t>
      </w:r>
      <w:r w:rsidR="00AC466E" w:rsidRPr="00206ACB">
        <w:t xml:space="preserve"> </w:t>
      </w:r>
      <w:r w:rsidRPr="00206ACB">
        <w:t>to</w:t>
      </w:r>
      <w:r w:rsidR="00AC466E" w:rsidRPr="00206ACB">
        <w:t xml:space="preserve"> </w:t>
      </w:r>
      <w:r w:rsidRPr="00206ACB">
        <w:t>use</w:t>
      </w:r>
      <w:r w:rsidR="00AC466E" w:rsidRPr="00206ACB">
        <w:t xml:space="preserve"> </w:t>
      </w:r>
      <w:r w:rsidRPr="00206ACB">
        <w:t>for</w:t>
      </w:r>
      <w:r w:rsidR="00AC466E" w:rsidRPr="00206ACB">
        <w:t xml:space="preserve"> </w:t>
      </w:r>
      <w:r w:rsidRPr="00206ACB">
        <w:t>creating</w:t>
      </w:r>
      <w:r w:rsidR="00AC466E" w:rsidRPr="00206ACB">
        <w:t xml:space="preserve"> </w:t>
      </w:r>
      <w:r w:rsidRPr="00206ACB">
        <w:t>loops.</w:t>
      </w:r>
      <w:r w:rsidR="00AC466E" w:rsidRPr="00206ACB">
        <w:t xml:space="preserve"> </w:t>
      </w:r>
      <w:r w:rsidRPr="00206ACB">
        <w:t>Let's</w:t>
      </w:r>
      <w:r w:rsidR="00AC466E" w:rsidRPr="00206ACB">
        <w:t xml:space="preserve"> </w:t>
      </w:r>
      <w:r w:rsidRPr="00206ACB">
        <w:t>look</w:t>
      </w:r>
      <w:r w:rsidR="00AC466E" w:rsidRPr="00206ACB">
        <w:t xml:space="preserve"> </w:t>
      </w:r>
      <w:r w:rsidRPr="00206ACB">
        <w:t>at</w:t>
      </w:r>
      <w:r w:rsidR="00AC466E" w:rsidRPr="00206ACB">
        <w:t xml:space="preserve"> </w:t>
      </w:r>
      <w:r w:rsidRPr="00206ACB">
        <w:t>the</w:t>
      </w:r>
      <w:r w:rsidR="00AC466E" w:rsidRPr="00206ACB">
        <w:t xml:space="preserve"> </w:t>
      </w:r>
      <w:r w:rsidRPr="00206ACB">
        <w:t>ten</w:t>
      </w:r>
      <w:r w:rsidR="00AC466E" w:rsidRPr="00206ACB">
        <w:t xml:space="preserve"> </w:t>
      </w:r>
      <w:r w:rsidRPr="00206ACB">
        <w:t>new</w:t>
      </w:r>
      <w:r w:rsidR="00AC466E" w:rsidRPr="00206ACB">
        <w:t xml:space="preserve"> </w:t>
      </w:r>
      <w:r w:rsidRPr="00206ACB">
        <w:t>opcodes</w:t>
      </w:r>
      <w:r w:rsidR="00AC466E" w:rsidRPr="00206ACB">
        <w:t xml:space="preserve"> </w:t>
      </w:r>
      <w:r w:rsidRPr="00206ACB">
        <w:t>that</w:t>
      </w:r>
      <w:r w:rsidR="00AC466E" w:rsidRPr="00206ACB">
        <w:t xml:space="preserve"> </w:t>
      </w:r>
      <w:r w:rsidRPr="00206ACB">
        <w:t>you</w:t>
      </w:r>
      <w:r w:rsidR="00AC466E" w:rsidRPr="00206ACB">
        <w:t xml:space="preserve"> </w:t>
      </w:r>
      <w:r w:rsidRPr="00206ACB">
        <w:t>should</w:t>
      </w:r>
      <w:r w:rsidR="00AC466E" w:rsidRPr="00206ACB">
        <w:t xml:space="preserve"> </w:t>
      </w:r>
      <w:r w:rsidRPr="00206ACB">
        <w:t>add</w:t>
      </w:r>
      <w:r w:rsidR="00AC466E" w:rsidRPr="00206ACB">
        <w:t xml:space="preserve"> </w:t>
      </w:r>
      <w:r w:rsidRPr="00206ACB">
        <w:t>to</w:t>
      </w:r>
      <w:r w:rsidR="00AC466E" w:rsidRPr="00206ACB">
        <w:t xml:space="preserve"> </w:t>
      </w:r>
      <w:r w:rsidRPr="00206ACB">
        <w:t>your</w:t>
      </w:r>
      <w:r w:rsidR="00AC466E" w:rsidRPr="00206ACB">
        <w:t xml:space="preserve"> </w:t>
      </w:r>
      <w:r w:rsidRPr="00206ACB">
        <w:t>toolset.</w:t>
      </w:r>
    </w:p>
    <w:p w14:paraId="00799CB0" w14:textId="514BCD43" w:rsidR="000E3F26" w:rsidRPr="00206ACB" w:rsidRDefault="000E3F26">
      <w:pPr>
        <w:pStyle w:val="ListParagraph"/>
        <w:numPr>
          <w:ilvl w:val="0"/>
          <w:numId w:val="29"/>
        </w:numPr>
        <w:rPr>
          <w:rFonts w:cstheme="minorHAnsi"/>
          <w:szCs w:val="26"/>
        </w:rPr>
      </w:pPr>
      <w:r w:rsidRPr="00206ACB">
        <w:rPr>
          <w:rFonts w:cstheme="minorHAnsi"/>
          <w:szCs w:val="26"/>
        </w:rPr>
        <w:t>Incrementing</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Decrementing</w:t>
      </w:r>
      <w:r w:rsidR="00AC466E" w:rsidRPr="00206ACB">
        <w:rPr>
          <w:rFonts w:cstheme="minorHAnsi"/>
          <w:szCs w:val="26"/>
        </w:rPr>
        <w:t xml:space="preserve"> </w:t>
      </w:r>
      <w:r w:rsidRPr="00206ACB">
        <w:rPr>
          <w:rFonts w:cstheme="minorHAnsi"/>
          <w:szCs w:val="26"/>
        </w:rPr>
        <w:t>Opcodes</w:t>
      </w:r>
    </w:p>
    <w:p w14:paraId="547CCF86" w14:textId="41CAF840" w:rsidR="000E3F26" w:rsidRPr="00206ACB" w:rsidRDefault="000E3F26" w:rsidP="00B70E5D">
      <w:r w:rsidRPr="00206ACB">
        <w:t>These</w:t>
      </w:r>
      <w:r w:rsidR="00AC466E" w:rsidRPr="00206ACB">
        <w:t xml:space="preserve"> </w:t>
      </w:r>
      <w:r w:rsidRPr="00206ACB">
        <w:t>opcodes</w:t>
      </w:r>
      <w:r w:rsidR="00AC466E" w:rsidRPr="00206ACB">
        <w:t xml:space="preserve"> </w:t>
      </w:r>
      <w:r w:rsidRPr="00206ACB">
        <w:t>allow</w:t>
      </w:r>
      <w:r w:rsidR="00AC466E" w:rsidRPr="00206ACB">
        <w:t xml:space="preserve"> </w:t>
      </w:r>
      <w:r w:rsidRPr="00206ACB">
        <w:t>you</w:t>
      </w:r>
      <w:r w:rsidR="00AC466E" w:rsidRPr="00206ACB">
        <w:t xml:space="preserve"> </w:t>
      </w:r>
      <w:r w:rsidRPr="00206ACB">
        <w:t>to</w:t>
      </w:r>
      <w:r w:rsidR="00AC466E" w:rsidRPr="00206ACB">
        <w:t xml:space="preserve"> </w:t>
      </w:r>
      <w:r w:rsidRPr="00206ACB">
        <w:t>add</w:t>
      </w:r>
      <w:r w:rsidR="00AC466E" w:rsidRPr="00206ACB">
        <w:t xml:space="preserve"> </w:t>
      </w:r>
      <w:r w:rsidRPr="00206ACB">
        <w:t>or</w:t>
      </w:r>
      <w:r w:rsidR="00AC466E" w:rsidRPr="00206ACB">
        <w:t xml:space="preserve"> </w:t>
      </w:r>
      <w:r w:rsidRPr="00206ACB">
        <w:t>subtract</w:t>
      </w:r>
      <w:r w:rsidR="00AC466E" w:rsidRPr="00206ACB">
        <w:t xml:space="preserve"> </w:t>
      </w:r>
      <w:r w:rsidRPr="00206ACB">
        <w:t>by</w:t>
      </w:r>
      <w:r w:rsidR="00AC466E" w:rsidRPr="00206ACB">
        <w:t xml:space="preserve"> </w:t>
      </w:r>
      <w:r w:rsidRPr="00206ACB">
        <w:t>one</w:t>
      </w:r>
      <w:r w:rsidR="00AC466E" w:rsidRPr="00206ACB">
        <w:t xml:space="preserve"> </w:t>
      </w:r>
      <w:r w:rsidRPr="00206ACB">
        <w:t>in</w:t>
      </w:r>
      <w:r w:rsidR="00AC466E" w:rsidRPr="00206ACB">
        <w:t xml:space="preserve"> </w:t>
      </w:r>
      <w:r w:rsidRPr="00206ACB">
        <w:t>a</w:t>
      </w:r>
      <w:r w:rsidR="00AC466E" w:rsidRPr="00206ACB">
        <w:t xml:space="preserve"> </w:t>
      </w:r>
      <w:r w:rsidRPr="00206ACB">
        <w:t>single</w:t>
      </w:r>
      <w:r w:rsidR="00AC466E" w:rsidRPr="00206ACB">
        <w:t xml:space="preserve"> </w:t>
      </w:r>
      <w:r w:rsidRPr="00206ACB">
        <w:t>opcode.</w:t>
      </w:r>
      <w:r w:rsidR="00AC466E" w:rsidRPr="00206ACB">
        <w:t xml:space="preserve"> </w:t>
      </w:r>
      <w:r w:rsidRPr="00206ACB">
        <w:t>There</w:t>
      </w:r>
      <w:r w:rsidR="00AC466E" w:rsidRPr="00206ACB">
        <w:t xml:space="preserve"> </w:t>
      </w:r>
      <w:r w:rsidRPr="00206ACB">
        <w:t>is</w:t>
      </w:r>
      <w:r w:rsidR="00AC466E" w:rsidRPr="00206ACB">
        <w:t xml:space="preserve"> </w:t>
      </w:r>
      <w:r w:rsidRPr="00206ACB">
        <w:t>no</w:t>
      </w:r>
      <w:r w:rsidR="00AC466E" w:rsidRPr="00206ACB">
        <w:t xml:space="preserve"> </w:t>
      </w:r>
      <w:r w:rsidRPr="00206ACB">
        <w:t>need</w:t>
      </w:r>
      <w:r w:rsidR="00AC466E" w:rsidRPr="00206ACB">
        <w:t xml:space="preserve"> </w:t>
      </w:r>
      <w:r w:rsidRPr="00206ACB">
        <w:t>to</w:t>
      </w:r>
      <w:r w:rsidR="00AC466E" w:rsidRPr="00206ACB">
        <w:t xml:space="preserve"> </w:t>
      </w:r>
      <w:r w:rsidRPr="00206ACB">
        <w:t>explicitly</w:t>
      </w:r>
      <w:r w:rsidR="00AC466E" w:rsidRPr="00206ACB">
        <w:t xml:space="preserve"> </w:t>
      </w:r>
      <w:r w:rsidRPr="00206ACB">
        <w:t>set</w:t>
      </w:r>
      <w:r w:rsidR="00AC466E" w:rsidRPr="00206ACB">
        <w:t xml:space="preserve"> </w:t>
      </w:r>
      <w:r w:rsidRPr="00206ACB">
        <w:t>or</w:t>
      </w:r>
      <w:r w:rsidR="00AC466E" w:rsidRPr="00206ACB">
        <w:t xml:space="preserve"> </w:t>
      </w:r>
      <w:r w:rsidRPr="00206ACB">
        <w:t>clear</w:t>
      </w:r>
      <w:r w:rsidR="00AC466E" w:rsidRPr="00206ACB">
        <w:t xml:space="preserve"> </w:t>
      </w:r>
      <w:r w:rsidRPr="00206ACB">
        <w:t>the</w:t>
      </w:r>
      <w:r w:rsidR="00AC466E" w:rsidRPr="00206ACB">
        <w:t xml:space="preserve"> </w:t>
      </w:r>
      <w:r w:rsidRPr="00206ACB">
        <w:t>carry</w:t>
      </w:r>
      <w:r w:rsidR="00AC466E" w:rsidRPr="00206ACB">
        <w:t xml:space="preserve"> </w:t>
      </w:r>
      <w:r w:rsidRPr="00206ACB">
        <w:t>flag</w:t>
      </w:r>
      <w:r w:rsidR="00AC466E" w:rsidRPr="00206ACB">
        <w:t xml:space="preserve"> </w:t>
      </w:r>
      <w:r w:rsidRPr="00206ACB">
        <w:t>before</w:t>
      </w:r>
      <w:r w:rsidR="00AC466E" w:rsidRPr="00206ACB">
        <w:t xml:space="preserve"> </w:t>
      </w:r>
      <w:r w:rsidRPr="00206ACB">
        <w:t>using</w:t>
      </w:r>
      <w:r w:rsidR="00AC466E" w:rsidRPr="00206ACB">
        <w:t xml:space="preserve"> </w:t>
      </w:r>
      <w:r w:rsidRPr="00206ACB">
        <w:t>one</w:t>
      </w:r>
      <w:r w:rsidR="00AC466E" w:rsidRPr="00206ACB">
        <w:t xml:space="preserve"> </w:t>
      </w:r>
      <w:r w:rsidRPr="00206ACB">
        <w:t>of</w:t>
      </w:r>
      <w:r w:rsidR="00AC466E" w:rsidRPr="00206ACB">
        <w:t xml:space="preserve"> </w:t>
      </w:r>
      <w:r w:rsidRPr="00206ACB">
        <w:t>these</w:t>
      </w:r>
      <w:r w:rsidR="00AC466E" w:rsidRPr="00206ACB">
        <w:t xml:space="preserve"> </w:t>
      </w:r>
      <w:r w:rsidRPr="00206ACB">
        <w:t>opcodes.</w:t>
      </w:r>
    </w:p>
    <w:p w14:paraId="53321B60" w14:textId="24E30C06" w:rsidR="000E3F26" w:rsidRPr="00206ACB" w:rsidRDefault="000E3F26" w:rsidP="0037005B">
      <w:r w:rsidRPr="005E6811">
        <w:rPr>
          <w:rStyle w:val="QuoteChar"/>
        </w:rPr>
        <w:t>INX</w:t>
      </w:r>
      <w:r w:rsidR="00AC466E" w:rsidRPr="00206ACB">
        <w:t xml:space="preserve"> </w:t>
      </w:r>
      <w:r w:rsidRPr="00206ACB">
        <w:t>and</w:t>
      </w:r>
      <w:r w:rsidR="00AC466E" w:rsidRPr="00206ACB">
        <w:t xml:space="preserve"> </w:t>
      </w:r>
      <w:r w:rsidRPr="005E6811">
        <w:rPr>
          <w:rStyle w:val="QuoteChar"/>
        </w:rPr>
        <w:t>INY</w:t>
      </w:r>
      <w:r w:rsidR="00AC466E" w:rsidRPr="00206ACB">
        <w:t xml:space="preserve"> </w:t>
      </w:r>
      <w:r w:rsidRPr="00206ACB">
        <w:t>will</w:t>
      </w:r>
      <w:r w:rsidR="00AC466E" w:rsidRPr="00206ACB">
        <w:t xml:space="preserve"> </w:t>
      </w:r>
      <w:r w:rsidRPr="00206ACB">
        <w:t>add</w:t>
      </w:r>
      <w:r w:rsidR="00AC466E" w:rsidRPr="00206ACB">
        <w:t xml:space="preserve"> </w:t>
      </w:r>
      <w:r w:rsidRPr="00206ACB">
        <w:t>one</w:t>
      </w:r>
      <w:r w:rsidR="00AC466E" w:rsidRPr="00206ACB">
        <w:t xml:space="preserve"> </w:t>
      </w:r>
      <w:r w:rsidRPr="00206ACB">
        <w:t>to</w:t>
      </w:r>
      <w:r w:rsidR="00AC466E" w:rsidRPr="00206ACB">
        <w:t xml:space="preserve"> </w:t>
      </w:r>
      <w:r w:rsidRPr="00206ACB">
        <w:t>("increment")</w:t>
      </w:r>
      <w:r w:rsidR="00AC466E" w:rsidRPr="00206ACB">
        <w:t xml:space="preserve"> </w:t>
      </w:r>
      <w:r w:rsidRPr="00206ACB">
        <w:t>the</w:t>
      </w:r>
      <w:r w:rsidR="00AC466E" w:rsidRPr="00206ACB">
        <w:t xml:space="preserve"> </w:t>
      </w:r>
      <w:r w:rsidRPr="00206ACB">
        <w:t>X</w:t>
      </w:r>
      <w:r w:rsidR="00AC466E" w:rsidRPr="00206ACB">
        <w:t xml:space="preserve"> </w:t>
      </w:r>
      <w:r w:rsidRPr="00206ACB">
        <w:t>or</w:t>
      </w:r>
      <w:r w:rsidR="00AC466E" w:rsidRPr="00206ACB">
        <w:t xml:space="preserve"> </w:t>
      </w:r>
      <w:r w:rsidRPr="00206ACB">
        <w:t>Y</w:t>
      </w:r>
      <w:r w:rsidR="00AC466E" w:rsidRPr="00206ACB">
        <w:t xml:space="preserve"> </w:t>
      </w:r>
      <w:r w:rsidRPr="00206ACB">
        <w:t>register,</w:t>
      </w:r>
      <w:r w:rsidR="00AC466E" w:rsidRPr="00206ACB">
        <w:t xml:space="preserve"> </w:t>
      </w:r>
      <w:r w:rsidRPr="00206ACB">
        <w:t>respectively.</w:t>
      </w:r>
      <w:r w:rsidR="00AC466E" w:rsidRPr="00206ACB">
        <w:t xml:space="preserve"> </w:t>
      </w:r>
      <w:r w:rsidRPr="00206ACB">
        <w:t>In</w:t>
      </w:r>
      <w:r w:rsidR="00AC466E" w:rsidRPr="00206ACB">
        <w:t xml:space="preserve"> </w:t>
      </w:r>
      <w:r w:rsidRPr="00206ACB">
        <w:t>the</w:t>
      </w:r>
      <w:r w:rsidR="00AC466E" w:rsidRPr="00206ACB">
        <w:t xml:space="preserve"> </w:t>
      </w:r>
      <w:r w:rsidRPr="00206ACB">
        <w:t>opposite</w:t>
      </w:r>
      <w:r w:rsidR="00AC466E" w:rsidRPr="00206ACB">
        <w:t xml:space="preserve"> </w:t>
      </w:r>
      <w:r w:rsidRPr="00206ACB">
        <w:t>direction,</w:t>
      </w:r>
      <w:r w:rsidR="00AC466E" w:rsidRPr="00206ACB">
        <w:t xml:space="preserve"> </w:t>
      </w:r>
      <w:r w:rsidRPr="005E6811">
        <w:rPr>
          <w:rStyle w:val="QuoteChar"/>
        </w:rPr>
        <w:t>DEX</w:t>
      </w:r>
      <w:r w:rsidR="00AC466E" w:rsidRPr="00206ACB">
        <w:t xml:space="preserve"> </w:t>
      </w:r>
      <w:r w:rsidRPr="00206ACB">
        <w:t>and</w:t>
      </w:r>
      <w:r w:rsidR="00AC466E" w:rsidRPr="00206ACB">
        <w:t xml:space="preserve"> </w:t>
      </w:r>
      <w:r w:rsidRPr="005E6811">
        <w:rPr>
          <w:rStyle w:val="QuoteChar"/>
        </w:rPr>
        <w:t>DEY</w:t>
      </w:r>
      <w:r w:rsidR="00AC466E" w:rsidRPr="00206ACB">
        <w:t xml:space="preserve"> </w:t>
      </w:r>
      <w:r w:rsidRPr="00206ACB">
        <w:t>will</w:t>
      </w:r>
      <w:r w:rsidR="00AC466E" w:rsidRPr="00206ACB">
        <w:t xml:space="preserve"> </w:t>
      </w:r>
      <w:r w:rsidRPr="00206ACB">
        <w:t>subtract</w:t>
      </w:r>
      <w:r w:rsidR="00AC466E" w:rsidRPr="00206ACB">
        <w:t xml:space="preserve"> </w:t>
      </w:r>
      <w:r w:rsidRPr="00206ACB">
        <w:t>one</w:t>
      </w:r>
      <w:r w:rsidR="00AC466E" w:rsidRPr="00206ACB">
        <w:t xml:space="preserve"> </w:t>
      </w:r>
      <w:r w:rsidRPr="00206ACB">
        <w:t>from</w:t>
      </w:r>
      <w:r w:rsidR="00AC466E" w:rsidRPr="00206ACB">
        <w:t xml:space="preserve"> </w:t>
      </w:r>
      <w:r w:rsidRPr="00206ACB">
        <w:t>("decrement")</w:t>
      </w:r>
      <w:r w:rsidR="00AC466E" w:rsidRPr="00206ACB">
        <w:t xml:space="preserve"> </w:t>
      </w:r>
      <w:r w:rsidRPr="00206ACB">
        <w:t>the</w:t>
      </w:r>
      <w:r w:rsidR="00AC466E" w:rsidRPr="00206ACB">
        <w:t xml:space="preserve"> </w:t>
      </w:r>
      <w:r w:rsidRPr="00206ACB">
        <w:t>X</w:t>
      </w:r>
      <w:r w:rsidR="00AC466E" w:rsidRPr="00206ACB">
        <w:t xml:space="preserve"> </w:t>
      </w:r>
      <w:r w:rsidRPr="00206ACB">
        <w:t>or</w:t>
      </w:r>
      <w:r w:rsidR="00AC466E" w:rsidRPr="00206ACB">
        <w:t xml:space="preserve"> </w:t>
      </w:r>
      <w:r w:rsidRPr="00206ACB">
        <w:t>Y</w:t>
      </w:r>
      <w:r w:rsidR="00AC466E" w:rsidRPr="00206ACB">
        <w:t xml:space="preserve"> </w:t>
      </w:r>
      <w:r w:rsidRPr="00206ACB">
        <w:t>register.</w:t>
      </w:r>
      <w:r w:rsidR="00AC466E" w:rsidRPr="00206ACB">
        <w:t xml:space="preserve"> </w:t>
      </w:r>
      <w:r w:rsidRPr="00206ACB">
        <w:t>Finally,</w:t>
      </w:r>
      <w:r w:rsidR="00AC466E" w:rsidRPr="00206ACB">
        <w:t xml:space="preserve"> </w:t>
      </w:r>
      <w:r w:rsidRPr="00206ACB">
        <w:t>you</w:t>
      </w:r>
      <w:r w:rsidR="00AC466E" w:rsidRPr="00206ACB">
        <w:t xml:space="preserve"> </w:t>
      </w:r>
      <w:r w:rsidRPr="00206ACB">
        <w:t>can</w:t>
      </w:r>
      <w:r w:rsidR="00AC466E" w:rsidRPr="00206ACB">
        <w:t xml:space="preserve"> </w:t>
      </w:r>
      <w:r w:rsidRPr="00206ACB">
        <w:t>use</w:t>
      </w:r>
      <w:r w:rsidR="00AC466E" w:rsidRPr="00206ACB">
        <w:t xml:space="preserve"> </w:t>
      </w:r>
      <w:r w:rsidRPr="005E6811">
        <w:rPr>
          <w:rStyle w:val="QuoteChar"/>
        </w:rPr>
        <w:t>INC</w:t>
      </w:r>
      <w:r w:rsidR="00AC466E" w:rsidRPr="00206ACB">
        <w:t xml:space="preserve"> </w:t>
      </w:r>
      <w:r w:rsidRPr="00206ACB">
        <w:t>and</w:t>
      </w:r>
      <w:r w:rsidR="00AC466E" w:rsidRPr="00206ACB">
        <w:t xml:space="preserve"> </w:t>
      </w:r>
      <w:r w:rsidRPr="005E6811">
        <w:rPr>
          <w:rStyle w:val="QuoteChar"/>
        </w:rPr>
        <w:t>DEC</w:t>
      </w:r>
      <w:r w:rsidR="00AC466E" w:rsidRPr="00206ACB">
        <w:t xml:space="preserve"> </w:t>
      </w:r>
      <w:r w:rsidRPr="00206ACB">
        <w:t>to</w:t>
      </w:r>
      <w:r w:rsidR="00AC466E" w:rsidRPr="00206ACB">
        <w:t xml:space="preserve"> </w:t>
      </w:r>
      <w:r w:rsidRPr="00206ACB">
        <w:t>increment</w:t>
      </w:r>
      <w:r w:rsidR="00AC466E" w:rsidRPr="00206ACB">
        <w:t xml:space="preserve"> </w:t>
      </w:r>
      <w:r w:rsidRPr="00206ACB">
        <w:t>or</w:t>
      </w:r>
      <w:r w:rsidR="00AC466E" w:rsidRPr="00206ACB">
        <w:t xml:space="preserve"> </w:t>
      </w:r>
      <w:r w:rsidRPr="00206ACB">
        <w:t>decrement</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a</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As</w:t>
      </w:r>
      <w:r w:rsidR="00AC466E" w:rsidRPr="00206ACB">
        <w:t xml:space="preserve"> </w:t>
      </w:r>
      <w:r w:rsidRPr="00206ACB">
        <w:t>an</w:t>
      </w:r>
      <w:r w:rsidR="00AC466E" w:rsidRPr="00206ACB">
        <w:t xml:space="preserve"> </w:t>
      </w:r>
      <w:r w:rsidRPr="00206ACB">
        <w:t>example,</w:t>
      </w:r>
      <w:r w:rsidR="00AC466E" w:rsidRPr="00206ACB">
        <w:t xml:space="preserve"> </w:t>
      </w:r>
      <w:r w:rsidRPr="00206ACB">
        <w:t>you</w:t>
      </w:r>
      <w:r w:rsidR="00AC466E" w:rsidRPr="00206ACB">
        <w:t xml:space="preserve"> </w:t>
      </w:r>
      <w:r w:rsidRPr="00206ACB">
        <w:t>could</w:t>
      </w:r>
      <w:r w:rsidR="00AC466E" w:rsidRPr="00206ACB">
        <w:t xml:space="preserve"> </w:t>
      </w:r>
      <w:r w:rsidRPr="00206ACB">
        <w:t>use</w:t>
      </w:r>
      <w:r w:rsidR="00AC466E" w:rsidRPr="00206ACB">
        <w:t xml:space="preserve"> </w:t>
      </w:r>
      <w:r w:rsidRPr="005E6811">
        <w:rPr>
          <w:rStyle w:val="QuoteChar"/>
        </w:rPr>
        <w:t>INC</w:t>
      </w:r>
      <w:r w:rsidR="00AC466E" w:rsidRPr="005E6811">
        <w:rPr>
          <w:rStyle w:val="QuoteChar"/>
        </w:rPr>
        <w:t xml:space="preserve"> </w:t>
      </w:r>
      <w:r w:rsidRPr="005E6811">
        <w:rPr>
          <w:rStyle w:val="QuoteChar"/>
        </w:rPr>
        <w:t>$05</w:t>
      </w:r>
      <w:r w:rsidR="00AC466E" w:rsidRPr="00206ACB">
        <w:t xml:space="preserve"> </w:t>
      </w:r>
      <w:r w:rsidRPr="00206ACB">
        <w:t>to</w:t>
      </w:r>
      <w:r w:rsidR="00AC466E" w:rsidRPr="00206ACB">
        <w:t xml:space="preserve"> </w:t>
      </w:r>
      <w:r w:rsidRPr="00206ACB">
        <w:t>add</w:t>
      </w:r>
      <w:r w:rsidR="00AC466E" w:rsidRPr="00206ACB">
        <w:t xml:space="preserve"> </w:t>
      </w:r>
      <w:r w:rsidRPr="00206ACB">
        <w:t>one</w:t>
      </w:r>
      <w:r w:rsidR="00AC466E" w:rsidRPr="00206ACB">
        <w:t xml:space="preserve"> </w:t>
      </w:r>
      <w:r w:rsidRPr="00206ACB">
        <w:t>to</w:t>
      </w:r>
      <w:r w:rsidR="00AC466E" w:rsidRPr="00206ACB">
        <w:t xml:space="preserve"> </w:t>
      </w:r>
      <w:r w:rsidRPr="00206ACB">
        <w:t>whatever</w:t>
      </w:r>
      <w:r w:rsidR="00AC466E" w:rsidRPr="00206ACB">
        <w:t xml:space="preserve"> </w:t>
      </w:r>
      <w:r w:rsidRPr="00206ACB">
        <w:t>is</w:t>
      </w:r>
      <w:r w:rsidR="00AC466E" w:rsidRPr="00206ACB">
        <w:t xml:space="preserve"> </w:t>
      </w:r>
      <w:r w:rsidRPr="00206ACB">
        <w:t>stored</w:t>
      </w:r>
      <w:r w:rsidR="00AC466E" w:rsidRPr="00206ACB">
        <w:t xml:space="preserve"> </w:t>
      </w:r>
      <w:r w:rsidRPr="00206ACB">
        <w:t>at</w:t>
      </w:r>
      <w:r w:rsidR="00AC466E" w:rsidRPr="00206ACB">
        <w:t xml:space="preserve"> </w:t>
      </w:r>
      <w:r w:rsidRPr="00206ACB">
        <w:t>memory</w:t>
      </w:r>
      <w:r w:rsidR="00AC466E" w:rsidRPr="00206ACB">
        <w:t xml:space="preserve"> </w:t>
      </w:r>
      <w:r w:rsidRPr="00206ACB">
        <w:t>address</w:t>
      </w:r>
      <w:r w:rsidR="00AC466E" w:rsidRPr="00206ACB">
        <w:t xml:space="preserve"> </w:t>
      </w:r>
      <w:r w:rsidRPr="005E6811">
        <w:rPr>
          <w:rStyle w:val="QuoteChar"/>
        </w:rPr>
        <w:t>$05</w:t>
      </w:r>
      <w:r w:rsidRPr="00206ACB">
        <w:t>,</w:t>
      </w:r>
      <w:r w:rsidR="00AC466E" w:rsidRPr="00206ACB">
        <w:t xml:space="preserve"> </w:t>
      </w:r>
      <w:r w:rsidRPr="00206ACB">
        <w:t>and</w:t>
      </w:r>
      <w:r w:rsidR="00AC466E" w:rsidRPr="00206ACB">
        <w:t xml:space="preserve"> </w:t>
      </w:r>
      <w:r w:rsidRPr="00206ACB">
        <w:t>store</w:t>
      </w:r>
      <w:r w:rsidR="00AC466E" w:rsidRPr="00206ACB">
        <w:t xml:space="preserve"> </w:t>
      </w:r>
      <w:r w:rsidRPr="00206ACB">
        <w:t>the</w:t>
      </w:r>
      <w:r w:rsidR="00AC466E" w:rsidRPr="00206ACB">
        <w:t xml:space="preserve"> </w:t>
      </w:r>
      <w:r w:rsidRPr="00206ACB">
        <w:t>result</w:t>
      </w:r>
      <w:r w:rsidR="00AC466E" w:rsidRPr="00206ACB">
        <w:t xml:space="preserve"> </w:t>
      </w:r>
      <w:r w:rsidRPr="00206ACB">
        <w:t>back</w:t>
      </w:r>
      <w:r w:rsidR="00AC466E" w:rsidRPr="00206ACB">
        <w:t xml:space="preserve"> </w:t>
      </w:r>
      <w:r w:rsidRPr="00206ACB">
        <w:t>in</w:t>
      </w:r>
      <w:r w:rsidR="00AC466E" w:rsidRPr="00206ACB">
        <w:t xml:space="preserve"> </w:t>
      </w:r>
      <w:r w:rsidRPr="005E6811">
        <w:rPr>
          <w:rStyle w:val="QuoteChar"/>
        </w:rPr>
        <w:t>$05</w:t>
      </w:r>
      <w:r w:rsidRPr="00206ACB">
        <w:t>.</w:t>
      </w:r>
    </w:p>
    <w:p w14:paraId="4451130F" w14:textId="4782FFB5" w:rsidR="000E3F26" w:rsidRPr="00206ACB" w:rsidRDefault="000E3F26" w:rsidP="0037005B">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increment/decrement</w:t>
      </w:r>
      <w:r w:rsidR="00AC466E" w:rsidRPr="00206ACB">
        <w:t xml:space="preserve"> </w:t>
      </w:r>
      <w:r w:rsidRPr="00206ACB">
        <w:t>opcodes</w:t>
      </w:r>
      <w:r w:rsidR="00AC466E" w:rsidRPr="00206ACB">
        <w:t xml:space="preserve"> </w:t>
      </w:r>
      <w:r w:rsidRPr="00206ACB">
        <w:t>will</w:t>
      </w:r>
      <w:r w:rsidR="00AC466E" w:rsidRPr="00206ACB">
        <w:t xml:space="preserve"> </w:t>
      </w:r>
      <w:r w:rsidRPr="00206ACB">
        <w:t>update</w:t>
      </w:r>
      <w:r w:rsidR="00AC466E" w:rsidRPr="00206ACB">
        <w:t xml:space="preserve"> </w:t>
      </w:r>
      <w:r w:rsidRPr="00206ACB">
        <w:t>the</w:t>
      </w:r>
      <w:r w:rsidR="00AC466E" w:rsidRPr="00206ACB">
        <w:t xml:space="preserve"> </w:t>
      </w:r>
      <w:r w:rsidRPr="00206ACB">
        <w:t>values</w:t>
      </w:r>
      <w:r w:rsidR="00AC466E" w:rsidRPr="00206ACB">
        <w:t xml:space="preserve"> </w:t>
      </w:r>
      <w:r w:rsidRPr="00206ACB">
        <w:t>of</w:t>
      </w:r>
      <w:r w:rsidR="00AC466E" w:rsidRPr="00206ACB">
        <w:t xml:space="preserve"> </w:t>
      </w:r>
      <w:r w:rsidRPr="00206ACB">
        <w:t>the</w:t>
      </w:r>
      <w:r w:rsidR="00AC466E" w:rsidRPr="00206ACB">
        <w:t xml:space="preserve"> </w:t>
      </w:r>
      <w:r w:rsidRPr="00206ACB">
        <w:t>zero</w:t>
      </w:r>
      <w:r w:rsidR="00AC466E" w:rsidRPr="00206ACB">
        <w:t xml:space="preserve"> </w:t>
      </w:r>
      <w:r w:rsidRPr="00206ACB">
        <w:t>and</w:t>
      </w:r>
      <w:r w:rsidR="00AC466E" w:rsidRPr="00206ACB">
        <w:t xml:space="preserve"> </w:t>
      </w:r>
      <w:r w:rsidRPr="00206ACB">
        <w:t>carry</w:t>
      </w:r>
      <w:r w:rsidR="00AC466E" w:rsidRPr="00206ACB">
        <w:t xml:space="preserve"> </w:t>
      </w:r>
      <w:r w:rsidRPr="00206ACB">
        <w:t>flags</w:t>
      </w:r>
      <w:r w:rsidR="00AC466E" w:rsidRPr="00206ACB">
        <w:t xml:space="preserve"> </w:t>
      </w:r>
      <w:r w:rsidRPr="00206ACB">
        <w:t>of</w:t>
      </w:r>
      <w:r w:rsidR="00AC466E" w:rsidRPr="00206ACB">
        <w:t xml:space="preserve"> </w:t>
      </w:r>
      <w:r w:rsidRPr="00206ACB">
        <w:t>the</w:t>
      </w:r>
      <w:r w:rsidR="00AC466E" w:rsidRPr="00206ACB">
        <w:t xml:space="preserve"> </w:t>
      </w:r>
      <w:r w:rsidRPr="00206ACB">
        <w:t>processor</w:t>
      </w:r>
      <w:r w:rsidR="00AC466E" w:rsidRPr="00206ACB">
        <w:t xml:space="preserve"> </w:t>
      </w:r>
      <w:r w:rsidRPr="00206ACB">
        <w:t>status</w:t>
      </w:r>
      <w:r w:rsidR="00AC466E" w:rsidRPr="00206ACB">
        <w:t xml:space="preserve"> </w:t>
      </w:r>
      <w:r w:rsidRPr="00206ACB">
        <w:t>register.</w:t>
      </w:r>
    </w:p>
    <w:p w14:paraId="7554F07A" w14:textId="05A51A6B" w:rsidR="000E3F26" w:rsidRPr="00206ACB" w:rsidRDefault="000E3F26">
      <w:pPr>
        <w:pStyle w:val="ListParagraph"/>
        <w:numPr>
          <w:ilvl w:val="0"/>
          <w:numId w:val="29"/>
        </w:numPr>
        <w:rPr>
          <w:rFonts w:cstheme="minorHAnsi"/>
          <w:szCs w:val="26"/>
        </w:rPr>
      </w:pPr>
      <w:r w:rsidRPr="00206ACB">
        <w:rPr>
          <w:rFonts w:cstheme="minorHAnsi"/>
          <w:szCs w:val="26"/>
        </w:rPr>
        <w:t>Branching</w:t>
      </w:r>
      <w:r w:rsidR="00AC466E" w:rsidRPr="00206ACB">
        <w:rPr>
          <w:rFonts w:cstheme="minorHAnsi"/>
          <w:szCs w:val="26"/>
        </w:rPr>
        <w:t xml:space="preserve"> </w:t>
      </w:r>
      <w:r w:rsidRPr="00206ACB">
        <w:rPr>
          <w:rFonts w:cstheme="minorHAnsi"/>
          <w:szCs w:val="26"/>
        </w:rPr>
        <w:t>Opcodes</w:t>
      </w:r>
    </w:p>
    <w:p w14:paraId="569A63D7" w14:textId="785A658E" w:rsidR="000E3F26" w:rsidRPr="00206ACB" w:rsidRDefault="000E3F26" w:rsidP="0037005B">
      <w:r w:rsidRPr="00206ACB">
        <w:t>There</w:t>
      </w:r>
      <w:r w:rsidR="00AC466E" w:rsidRPr="00206ACB">
        <w:t xml:space="preserve"> </w:t>
      </w:r>
      <w:r w:rsidRPr="00206ACB">
        <w:t>are</w:t>
      </w:r>
      <w:r w:rsidR="00AC466E" w:rsidRPr="00206ACB">
        <w:t xml:space="preserve"> </w:t>
      </w:r>
      <w:r w:rsidRPr="00206ACB">
        <w:t>branching</w:t>
      </w:r>
      <w:r w:rsidR="00AC466E" w:rsidRPr="00206ACB">
        <w:t xml:space="preserve"> </w:t>
      </w:r>
      <w:r w:rsidRPr="00206ACB">
        <w:t>opcodes</w:t>
      </w:r>
      <w:r w:rsidR="00AC466E" w:rsidRPr="00206ACB">
        <w:t xml:space="preserve"> </w:t>
      </w:r>
      <w:r w:rsidRPr="00206ACB">
        <w:t>for</w:t>
      </w:r>
      <w:r w:rsidR="00AC466E" w:rsidRPr="00206ACB">
        <w:t xml:space="preserve"> </w:t>
      </w:r>
      <w:r w:rsidRPr="00206ACB">
        <w:t>each</w:t>
      </w:r>
      <w:r w:rsidR="00AC466E" w:rsidRPr="00206ACB">
        <w:t xml:space="preserve"> </w:t>
      </w:r>
      <w:r w:rsidRPr="00206ACB">
        <w:t>flag</w:t>
      </w:r>
      <w:r w:rsidR="00AC466E" w:rsidRPr="00206ACB">
        <w:t xml:space="preserve"> </w:t>
      </w:r>
      <w:r w:rsidRPr="00206ACB">
        <w:t>of</w:t>
      </w:r>
      <w:r w:rsidR="00AC466E" w:rsidRPr="00206ACB">
        <w:t xml:space="preserve"> </w:t>
      </w:r>
      <w:r w:rsidRPr="00206ACB">
        <w:t>the</w:t>
      </w:r>
      <w:r w:rsidR="00AC466E" w:rsidRPr="00206ACB">
        <w:t xml:space="preserve"> </w:t>
      </w:r>
      <w:r w:rsidRPr="00206ACB">
        <w:t>processor</w:t>
      </w:r>
      <w:r w:rsidR="00AC466E" w:rsidRPr="00206ACB">
        <w:t xml:space="preserve"> </w:t>
      </w:r>
      <w:r w:rsidRPr="00206ACB">
        <w:t>status</w:t>
      </w:r>
      <w:r w:rsidR="00AC466E" w:rsidRPr="00206ACB">
        <w:t xml:space="preserve"> </w:t>
      </w:r>
      <w:r w:rsidRPr="00206ACB">
        <w:t>register.</w:t>
      </w:r>
      <w:r w:rsidR="00AC466E" w:rsidRPr="00206ACB">
        <w:t xml:space="preserve"> </w:t>
      </w:r>
      <w:r w:rsidRPr="00206ACB">
        <w:t>Each</w:t>
      </w:r>
      <w:r w:rsidR="00AC466E" w:rsidRPr="00206ACB">
        <w:t xml:space="preserve"> </w:t>
      </w:r>
      <w:r w:rsidRPr="00206ACB">
        <w:t>flag</w:t>
      </w:r>
      <w:r w:rsidR="00AC466E" w:rsidRPr="00206ACB">
        <w:t xml:space="preserve"> </w:t>
      </w:r>
      <w:r w:rsidRPr="00206ACB">
        <w:t>has</w:t>
      </w:r>
      <w:r w:rsidR="00AC466E" w:rsidRPr="00206ACB">
        <w:t xml:space="preserve"> </w:t>
      </w:r>
      <w:r w:rsidRPr="00206ACB">
        <w:t>two</w:t>
      </w:r>
      <w:r w:rsidR="00AC466E" w:rsidRPr="00206ACB">
        <w:t xml:space="preserve"> </w:t>
      </w:r>
      <w:r w:rsidRPr="00206ACB">
        <w:t>opcodes</w:t>
      </w:r>
      <w:r w:rsidR="00AC466E" w:rsidRPr="00206ACB">
        <w:t xml:space="preserve"> </w:t>
      </w:r>
      <w:r w:rsidRPr="00206ACB">
        <w:t>-</w:t>
      </w:r>
      <w:r w:rsidR="00AC466E" w:rsidRPr="00206ACB">
        <w:t xml:space="preserve"> </w:t>
      </w:r>
      <w:r w:rsidRPr="00206ACB">
        <w:t>one</w:t>
      </w:r>
      <w:r w:rsidR="00AC466E" w:rsidRPr="00206ACB">
        <w:t xml:space="preserve"> </w:t>
      </w:r>
      <w:r w:rsidRPr="00206ACB">
        <w:t>that</w:t>
      </w:r>
      <w:r w:rsidR="00AC466E" w:rsidRPr="00206ACB">
        <w:t xml:space="preserve"> </w:t>
      </w:r>
      <w:r w:rsidRPr="00206ACB">
        <w:t>branches</w:t>
      </w:r>
      <w:r w:rsidR="00AC466E" w:rsidRPr="00206ACB">
        <w:t xml:space="preserve"> </w:t>
      </w:r>
      <w:r w:rsidRPr="00206ACB">
        <w:t>if</w:t>
      </w:r>
      <w:r w:rsidR="00AC466E" w:rsidRPr="00206ACB">
        <w:t xml:space="preserve"> </w:t>
      </w:r>
      <w:r w:rsidRPr="00206ACB">
        <w:t>the</w:t>
      </w:r>
      <w:r w:rsidR="00AC466E" w:rsidRPr="00206ACB">
        <w:t xml:space="preserve"> </w:t>
      </w:r>
      <w:r w:rsidRPr="00206ACB">
        <w:t>flag</w:t>
      </w:r>
      <w:r w:rsidR="00AC466E" w:rsidRPr="00206ACB">
        <w:t xml:space="preserve"> </w:t>
      </w:r>
      <w:r w:rsidRPr="00206ACB">
        <w:t>is</w:t>
      </w:r>
      <w:r w:rsidR="00AC466E" w:rsidRPr="00206ACB">
        <w:t xml:space="preserve"> </w:t>
      </w:r>
      <w:r w:rsidRPr="00206ACB">
        <w:t>set,</w:t>
      </w:r>
      <w:r w:rsidR="00AC466E" w:rsidRPr="00206ACB">
        <w:t xml:space="preserve"> </w:t>
      </w:r>
      <w:r w:rsidRPr="00206ACB">
        <w:t>and</w:t>
      </w:r>
      <w:r w:rsidR="00AC466E" w:rsidRPr="00206ACB">
        <w:t xml:space="preserve"> </w:t>
      </w:r>
      <w:r w:rsidRPr="00206ACB">
        <w:t>one</w:t>
      </w:r>
      <w:r w:rsidR="00AC466E" w:rsidRPr="00206ACB">
        <w:t xml:space="preserve"> </w:t>
      </w:r>
      <w:r w:rsidRPr="00206ACB">
        <w:t>that</w:t>
      </w:r>
      <w:r w:rsidR="00AC466E" w:rsidRPr="00206ACB">
        <w:t xml:space="preserve"> </w:t>
      </w:r>
      <w:r w:rsidRPr="00206ACB">
        <w:t>branches</w:t>
      </w:r>
      <w:r w:rsidR="00AC466E" w:rsidRPr="00206ACB">
        <w:t xml:space="preserve"> </w:t>
      </w:r>
      <w:r w:rsidRPr="00206ACB">
        <w:t>if</w:t>
      </w:r>
      <w:r w:rsidR="00AC466E" w:rsidRPr="00206ACB">
        <w:t xml:space="preserve"> </w:t>
      </w:r>
      <w:r w:rsidRPr="00206ACB">
        <w:t>the</w:t>
      </w:r>
      <w:r w:rsidR="00AC466E" w:rsidRPr="00206ACB">
        <w:t xml:space="preserve"> </w:t>
      </w:r>
      <w:r w:rsidRPr="00206ACB">
        <w:t>flag</w:t>
      </w:r>
      <w:r w:rsidR="00AC466E" w:rsidRPr="00206ACB">
        <w:t xml:space="preserve"> </w:t>
      </w:r>
      <w:r w:rsidRPr="00206ACB">
        <w:t>is</w:t>
      </w:r>
      <w:r w:rsidR="00AC466E" w:rsidRPr="00206ACB">
        <w:t xml:space="preserve"> </w:t>
      </w:r>
      <w:r w:rsidRPr="00206ACB">
        <w:t>cleared.</w:t>
      </w:r>
      <w:r w:rsidR="00AC466E" w:rsidRPr="00206ACB">
        <w:t xml:space="preserve"> </w:t>
      </w:r>
      <w:r w:rsidRPr="00206ACB">
        <w:t>For</w:t>
      </w:r>
      <w:r w:rsidR="00AC466E" w:rsidRPr="00206ACB">
        <w:t xml:space="preserve"> </w:t>
      </w:r>
      <w:r w:rsidRPr="00206ACB">
        <w:t>our</w:t>
      </w:r>
      <w:r w:rsidR="00AC466E" w:rsidRPr="00206ACB">
        <w:t xml:space="preserve"> </w:t>
      </w:r>
      <w:r w:rsidRPr="00206ACB">
        <w:t>purposes,</w:t>
      </w:r>
      <w:r w:rsidR="00AC466E" w:rsidRPr="00206ACB">
        <w:t xml:space="preserve"> </w:t>
      </w:r>
      <w:r w:rsidRPr="00206ACB">
        <w:t>the</w:t>
      </w:r>
      <w:r w:rsidR="00AC466E" w:rsidRPr="00206ACB">
        <w:t xml:space="preserve"> </w:t>
      </w:r>
      <w:r w:rsidRPr="00206ACB">
        <w:t>only</w:t>
      </w:r>
      <w:r w:rsidR="00AC466E" w:rsidRPr="00206ACB">
        <w:t xml:space="preserve"> </w:t>
      </w:r>
      <w:r w:rsidRPr="00206ACB">
        <w:t>branching</w:t>
      </w:r>
      <w:r w:rsidR="00AC466E" w:rsidRPr="00206ACB">
        <w:t xml:space="preserve"> </w:t>
      </w:r>
      <w:r w:rsidRPr="00206ACB">
        <w:t>opcodes</w:t>
      </w:r>
      <w:r w:rsidR="00AC466E" w:rsidRPr="00206ACB">
        <w:t xml:space="preserve"> </w:t>
      </w:r>
      <w:r w:rsidRPr="00206ACB">
        <w:t>you</w:t>
      </w:r>
      <w:r w:rsidR="00AC466E" w:rsidRPr="00206ACB">
        <w:t xml:space="preserve"> </w:t>
      </w:r>
      <w:r w:rsidRPr="00206ACB">
        <w:t>will</w:t>
      </w:r>
      <w:r w:rsidR="00AC466E" w:rsidRPr="00206ACB">
        <w:t xml:space="preserve"> </w:t>
      </w:r>
      <w:r w:rsidRPr="00206ACB">
        <w:t>need</w:t>
      </w:r>
      <w:r w:rsidR="00AC466E" w:rsidRPr="00206ACB">
        <w:t xml:space="preserve"> </w:t>
      </w:r>
      <w:r w:rsidRPr="00206ACB">
        <w:t>to</w:t>
      </w:r>
      <w:r w:rsidR="00AC466E" w:rsidRPr="00206ACB">
        <w:t xml:space="preserve"> </w:t>
      </w:r>
      <w:r w:rsidRPr="00206ACB">
        <w:t>use</w:t>
      </w:r>
      <w:r w:rsidR="00AC466E" w:rsidRPr="00206ACB">
        <w:t xml:space="preserve"> </w:t>
      </w:r>
      <w:r w:rsidRPr="00206ACB">
        <w:t>check</w:t>
      </w:r>
      <w:r w:rsidR="00AC466E" w:rsidRPr="00206ACB">
        <w:t xml:space="preserve"> </w:t>
      </w:r>
      <w:r w:rsidRPr="00206ACB">
        <w:t>the</w:t>
      </w:r>
      <w:r w:rsidR="00AC466E" w:rsidRPr="00206ACB">
        <w:t xml:space="preserve"> </w:t>
      </w:r>
      <w:r w:rsidRPr="00206ACB">
        <w:t>values</w:t>
      </w:r>
      <w:r w:rsidR="00AC466E" w:rsidRPr="00206ACB">
        <w:t xml:space="preserve"> </w:t>
      </w:r>
      <w:r w:rsidRPr="00206ACB">
        <w:t>of</w:t>
      </w:r>
      <w:r w:rsidR="00AC466E" w:rsidRPr="00206ACB">
        <w:t xml:space="preserve"> </w:t>
      </w:r>
      <w:r w:rsidRPr="00206ACB">
        <w:t>the</w:t>
      </w:r>
      <w:r w:rsidR="00AC466E" w:rsidRPr="00206ACB">
        <w:t xml:space="preserve"> </w:t>
      </w:r>
      <w:r w:rsidRPr="00206ACB">
        <w:t>zero</w:t>
      </w:r>
      <w:r w:rsidR="00AC466E" w:rsidRPr="00206ACB">
        <w:t xml:space="preserve"> </w:t>
      </w:r>
      <w:r w:rsidRPr="00206ACB">
        <w:t>and</w:t>
      </w:r>
      <w:r w:rsidR="00AC466E" w:rsidRPr="00206ACB">
        <w:t xml:space="preserve"> </w:t>
      </w:r>
      <w:r w:rsidRPr="00206ACB">
        <w:t>carry</w:t>
      </w:r>
      <w:r w:rsidR="00AC466E" w:rsidRPr="00206ACB">
        <w:t xml:space="preserve"> </w:t>
      </w:r>
      <w:r w:rsidRPr="00206ACB">
        <w:t>flags.</w:t>
      </w:r>
    </w:p>
    <w:p w14:paraId="082E3ADB" w14:textId="25AD27E7" w:rsidR="008E4B57" w:rsidRPr="0037005B" w:rsidRDefault="000E3F26" w:rsidP="00343F44">
      <w:r w:rsidRPr="00343F44">
        <w:rPr>
          <w:rStyle w:val="QuoteChar"/>
        </w:rPr>
        <w:t>BEQ</w:t>
      </w:r>
      <w:r w:rsidR="00AC466E" w:rsidRPr="00206ACB">
        <w:t xml:space="preserve"> </w:t>
      </w:r>
      <w:r w:rsidRPr="00206ACB">
        <w:t>("Branch</w:t>
      </w:r>
      <w:r w:rsidR="00AC466E" w:rsidRPr="00206ACB">
        <w:t xml:space="preserve"> </w:t>
      </w:r>
      <w:r w:rsidRPr="00206ACB">
        <w:t>if</w:t>
      </w:r>
      <w:r w:rsidR="00AC466E" w:rsidRPr="00206ACB">
        <w:t xml:space="preserve"> </w:t>
      </w:r>
      <w:r w:rsidRPr="00206ACB">
        <w:t>Equals</w:t>
      </w:r>
      <w:r w:rsidR="00AC466E" w:rsidRPr="00206ACB">
        <w:t xml:space="preserve"> </w:t>
      </w:r>
      <w:r w:rsidRPr="00206ACB">
        <w:t>zero")</w:t>
      </w:r>
      <w:r w:rsidR="00AC466E" w:rsidRPr="00206ACB">
        <w:t xml:space="preserve"> </w:t>
      </w:r>
      <w:r w:rsidRPr="00206ACB">
        <w:t>and</w:t>
      </w:r>
      <w:r w:rsidR="00AC466E" w:rsidRPr="00206ACB">
        <w:t xml:space="preserve"> </w:t>
      </w:r>
      <w:r w:rsidRPr="00343F44">
        <w:rPr>
          <w:rStyle w:val="QuoteChar"/>
        </w:rPr>
        <w:t>BNE</w:t>
      </w:r>
      <w:r w:rsidR="00AC466E" w:rsidRPr="00206ACB">
        <w:t xml:space="preserve"> </w:t>
      </w:r>
      <w:r w:rsidRPr="00206ACB">
        <w:t>("Branch</w:t>
      </w:r>
      <w:r w:rsidR="00AC466E" w:rsidRPr="00206ACB">
        <w:t xml:space="preserve"> </w:t>
      </w:r>
      <w:r w:rsidRPr="00206ACB">
        <w:t>if</w:t>
      </w:r>
      <w:r w:rsidR="00AC466E" w:rsidRPr="00206ACB">
        <w:t xml:space="preserve"> </w:t>
      </w:r>
      <w:r w:rsidRPr="00206ACB">
        <w:t>Not</w:t>
      </w:r>
      <w:r w:rsidR="00AC466E" w:rsidRPr="00206ACB">
        <w:t xml:space="preserve"> </w:t>
      </w:r>
      <w:r w:rsidRPr="00206ACB">
        <w:t>Equals</w:t>
      </w:r>
      <w:r w:rsidR="00AC466E" w:rsidRPr="00206ACB">
        <w:t xml:space="preserve"> </w:t>
      </w:r>
      <w:r w:rsidRPr="00206ACB">
        <w:t>zero")</w:t>
      </w:r>
      <w:r w:rsidR="00AC466E" w:rsidRPr="00206ACB">
        <w:t xml:space="preserve"> </w:t>
      </w:r>
      <w:r w:rsidRPr="00206ACB">
        <w:t>will</w:t>
      </w:r>
      <w:r w:rsidR="00AC466E" w:rsidRPr="00206ACB">
        <w:t xml:space="preserve"> </w:t>
      </w:r>
      <w:r w:rsidRPr="00206ACB">
        <w:t>change</w:t>
      </w:r>
      <w:r w:rsidR="00AC466E" w:rsidRPr="00206ACB">
        <w:t xml:space="preserve"> </w:t>
      </w:r>
      <w:r w:rsidRPr="00206ACB">
        <w:t>the</w:t>
      </w:r>
      <w:r w:rsidR="00AC466E" w:rsidRPr="00206ACB">
        <w:t xml:space="preserve"> </w:t>
      </w:r>
      <w:r w:rsidRPr="00206ACB">
        <w:t>flow</w:t>
      </w:r>
      <w:r w:rsidR="00AC466E" w:rsidRPr="00206ACB">
        <w:t xml:space="preserve"> </w:t>
      </w:r>
      <w:r w:rsidRPr="00206ACB">
        <w:t>of</w:t>
      </w:r>
      <w:r w:rsidR="00AC466E" w:rsidRPr="00206ACB">
        <w:t xml:space="preserve"> </w:t>
      </w:r>
      <w:r w:rsidRPr="00206ACB">
        <w:t>the</w:t>
      </w:r>
      <w:r w:rsidR="00AC466E" w:rsidRPr="00206ACB">
        <w:t xml:space="preserve"> </w:t>
      </w:r>
      <w:r w:rsidRPr="00206ACB">
        <w:t>program</w:t>
      </w:r>
      <w:r w:rsidR="00AC466E" w:rsidRPr="00206ACB">
        <w:t xml:space="preserve"> </w:t>
      </w:r>
      <w:r w:rsidRPr="00206ACB">
        <w:t>if</w:t>
      </w:r>
      <w:r w:rsidR="00AC466E" w:rsidRPr="00206ACB">
        <w:t xml:space="preserve"> </w:t>
      </w:r>
      <w:r w:rsidRPr="00206ACB">
        <w:t>the</w:t>
      </w:r>
      <w:r w:rsidR="00AC466E" w:rsidRPr="00206ACB">
        <w:t xml:space="preserve"> </w:t>
      </w:r>
      <w:r w:rsidRPr="00206ACB">
        <w:t>zero</w:t>
      </w:r>
      <w:r w:rsidR="00AC466E" w:rsidRPr="00206ACB">
        <w:t xml:space="preserve"> </w:t>
      </w:r>
      <w:r w:rsidRPr="00206ACB">
        <w:t>flag</w:t>
      </w:r>
      <w:r w:rsidR="00AC466E" w:rsidRPr="00206ACB">
        <w:t xml:space="preserve"> </w:t>
      </w:r>
      <w:r w:rsidRPr="00206ACB">
        <w:t>is</w:t>
      </w:r>
      <w:r w:rsidR="00AC466E" w:rsidRPr="00206ACB">
        <w:t xml:space="preserve"> </w:t>
      </w:r>
      <w:r w:rsidRPr="00206ACB">
        <w:t>set</w:t>
      </w:r>
      <w:r w:rsidR="00AC466E" w:rsidRPr="00206ACB">
        <w:t xml:space="preserve"> </w:t>
      </w:r>
      <w:r w:rsidRPr="00206ACB">
        <w:t>or</w:t>
      </w:r>
      <w:r w:rsidR="00AC466E" w:rsidRPr="00206ACB">
        <w:t xml:space="preserve"> </w:t>
      </w:r>
      <w:r w:rsidRPr="00206ACB">
        <w:t>cleared,</w:t>
      </w:r>
      <w:r w:rsidR="00AC466E" w:rsidRPr="00206ACB">
        <w:t xml:space="preserve"> </w:t>
      </w:r>
      <w:r w:rsidRPr="00206ACB">
        <w:t>respectively.</w:t>
      </w:r>
      <w:r w:rsidR="00AC466E" w:rsidRPr="00206ACB">
        <w:t xml:space="preserve"> </w:t>
      </w:r>
      <w:r w:rsidRPr="00343F44">
        <w:rPr>
          <w:rStyle w:val="QuoteChar"/>
        </w:rPr>
        <w:t>BCS</w:t>
      </w:r>
      <w:r w:rsidR="00AC466E" w:rsidRPr="00206ACB">
        <w:t xml:space="preserve"> </w:t>
      </w:r>
      <w:r w:rsidRPr="00206ACB">
        <w:t>("Branch</w:t>
      </w:r>
      <w:r w:rsidR="00AC466E" w:rsidRPr="00206ACB">
        <w:t xml:space="preserve"> </w:t>
      </w:r>
      <w:r w:rsidRPr="00206ACB">
        <w:t>if</w:t>
      </w:r>
      <w:r w:rsidR="00AC466E" w:rsidRPr="00206ACB">
        <w:t xml:space="preserve"> </w:t>
      </w:r>
      <w:r w:rsidRPr="00206ACB">
        <w:t>Carry</w:t>
      </w:r>
      <w:r w:rsidR="00AC466E" w:rsidRPr="00206ACB">
        <w:t xml:space="preserve"> </w:t>
      </w:r>
      <w:r w:rsidRPr="00206ACB">
        <w:t>Set")</w:t>
      </w:r>
      <w:r w:rsidR="00AC466E" w:rsidRPr="00206ACB">
        <w:t xml:space="preserve"> </w:t>
      </w:r>
      <w:r w:rsidRPr="00206ACB">
        <w:t>and</w:t>
      </w:r>
      <w:r w:rsidR="00AC466E" w:rsidRPr="00206ACB">
        <w:t xml:space="preserve"> </w:t>
      </w:r>
      <w:r w:rsidRPr="00343F44">
        <w:rPr>
          <w:rStyle w:val="QuoteChar"/>
        </w:rPr>
        <w:t>BCC</w:t>
      </w:r>
      <w:r w:rsidR="00AC466E" w:rsidRPr="00206ACB">
        <w:t xml:space="preserve"> </w:t>
      </w:r>
      <w:r w:rsidRPr="00206ACB">
        <w:t>("Branch</w:t>
      </w:r>
      <w:r w:rsidR="00AC466E" w:rsidRPr="00206ACB">
        <w:t xml:space="preserve"> </w:t>
      </w:r>
      <w:r w:rsidRPr="00206ACB">
        <w:t>if</w:t>
      </w:r>
      <w:r w:rsidR="00AC466E" w:rsidRPr="00206ACB">
        <w:t xml:space="preserve"> </w:t>
      </w:r>
      <w:r w:rsidRPr="00206ACB">
        <w:t>Carry</w:t>
      </w:r>
      <w:r w:rsidR="00AC466E" w:rsidRPr="00206ACB">
        <w:t xml:space="preserve"> </w:t>
      </w:r>
      <w:r w:rsidRPr="00206ACB">
        <w:t>Cleared")</w:t>
      </w:r>
      <w:r w:rsidR="00AC466E" w:rsidRPr="00206ACB">
        <w:t xml:space="preserve"> </w:t>
      </w:r>
      <w:r w:rsidRPr="00206ACB">
        <w:t>do</w:t>
      </w:r>
      <w:r w:rsidR="00AC466E" w:rsidRPr="00206ACB">
        <w:t xml:space="preserve"> </w:t>
      </w:r>
      <w:r w:rsidRPr="00206ACB">
        <w:t>the</w:t>
      </w:r>
      <w:r w:rsidR="00AC466E" w:rsidRPr="00206ACB">
        <w:t xml:space="preserve"> </w:t>
      </w:r>
      <w:r w:rsidRPr="00206ACB">
        <w:t>same</w:t>
      </w:r>
      <w:r w:rsidR="00AC466E" w:rsidRPr="00206ACB">
        <w:t xml:space="preserve"> </w:t>
      </w:r>
      <w:r w:rsidRPr="00206ACB">
        <w:t>for</w:t>
      </w:r>
      <w:r w:rsidR="00AC466E" w:rsidRPr="00206ACB">
        <w:t xml:space="preserve"> </w:t>
      </w:r>
      <w:r w:rsidRPr="00206ACB">
        <w:t>the</w:t>
      </w:r>
      <w:r w:rsidR="00AC466E" w:rsidRPr="00206ACB">
        <w:t xml:space="preserve"> </w:t>
      </w:r>
      <w:r w:rsidRPr="00206ACB">
        <w:t>carry</w:t>
      </w:r>
      <w:r w:rsidR="00AC466E" w:rsidRPr="00206ACB">
        <w:t xml:space="preserve"> </w:t>
      </w:r>
      <w:r w:rsidRPr="00206ACB">
        <w:t>flag.</w:t>
      </w:r>
      <w:r w:rsidR="00AC466E" w:rsidRPr="00206ACB">
        <w:t xml:space="preserve"> </w:t>
      </w:r>
      <w:r w:rsidRPr="00206ACB">
        <w:t>What</w:t>
      </w:r>
      <w:r w:rsidR="00AC466E" w:rsidRPr="00206ACB">
        <w:t xml:space="preserve"> </w:t>
      </w:r>
      <w:r w:rsidRPr="00206ACB">
        <w:t>follows</w:t>
      </w:r>
      <w:r w:rsidR="00AC466E" w:rsidRPr="00206ACB">
        <w:t xml:space="preserve"> </w:t>
      </w:r>
      <w:r w:rsidRPr="00206ACB">
        <w:t>each</w:t>
      </w:r>
      <w:r w:rsidR="00AC466E" w:rsidRPr="00206ACB">
        <w:t xml:space="preserve"> </w:t>
      </w:r>
      <w:r w:rsidRPr="00206ACB">
        <w:t>opcode</w:t>
      </w:r>
      <w:r w:rsidR="00AC466E" w:rsidRPr="00206ACB">
        <w:t xml:space="preserve"> </w:t>
      </w:r>
      <w:r w:rsidRPr="00206ACB">
        <w:t>should</w:t>
      </w:r>
      <w:r w:rsidR="00AC466E" w:rsidRPr="00206ACB">
        <w:t xml:space="preserve"> </w:t>
      </w:r>
      <w:r w:rsidRPr="00206ACB">
        <w:t>generally</w:t>
      </w:r>
      <w:r w:rsidR="00AC466E" w:rsidRPr="00206ACB">
        <w:t xml:space="preserve"> </w:t>
      </w:r>
      <w:r w:rsidRPr="00206ACB">
        <w:t>be</w:t>
      </w:r>
      <w:r w:rsidR="00AC466E" w:rsidRPr="00206ACB">
        <w:t xml:space="preserve"> </w:t>
      </w:r>
      <w:r w:rsidRPr="00206ACB">
        <w:t>a</w:t>
      </w:r>
      <w:r w:rsidR="00AC466E" w:rsidRPr="00206ACB">
        <w:t xml:space="preserve"> </w:t>
      </w:r>
      <w:r w:rsidRPr="00206ACB">
        <w:t>label</w:t>
      </w:r>
      <w:r w:rsidR="00AC466E" w:rsidRPr="00206ACB">
        <w:t xml:space="preserve"> </w:t>
      </w:r>
      <w:r w:rsidRPr="00206ACB">
        <w:t>for</w:t>
      </w:r>
      <w:r w:rsidR="00AC466E" w:rsidRPr="00206ACB">
        <w:t xml:space="preserve"> </w:t>
      </w:r>
      <w:r w:rsidRPr="00206ACB">
        <w:t>what</w:t>
      </w:r>
      <w:r w:rsidR="00AC466E" w:rsidRPr="00206ACB">
        <w:t xml:space="preserve"> </w:t>
      </w:r>
      <w:r w:rsidRPr="00206ACB">
        <w:t>code</w:t>
      </w:r>
      <w:r w:rsidR="00AC466E" w:rsidRPr="00206ACB">
        <w:t xml:space="preserve"> </w:t>
      </w:r>
      <w:r w:rsidRPr="00206ACB">
        <w:t>should</w:t>
      </w:r>
      <w:r w:rsidR="00AC466E" w:rsidRPr="00206ACB">
        <w:t xml:space="preserve"> </w:t>
      </w:r>
      <w:r w:rsidRPr="00206ACB">
        <w:t>be</w:t>
      </w:r>
      <w:r w:rsidR="00AC466E" w:rsidRPr="00206ACB">
        <w:t xml:space="preserve"> </w:t>
      </w:r>
      <w:r w:rsidRPr="00206ACB">
        <w:t>executed</w:t>
      </w:r>
      <w:r w:rsidR="00AC466E" w:rsidRPr="00206ACB">
        <w:t xml:space="preserve"> </w:t>
      </w:r>
      <w:r w:rsidRPr="00206ACB">
        <w:t>next</w:t>
      </w:r>
      <w:r w:rsidR="00AC466E" w:rsidRPr="00206ACB">
        <w:t xml:space="preserve"> </w:t>
      </w:r>
      <w:r w:rsidRPr="00206ACB">
        <w:t>if</w:t>
      </w:r>
      <w:r w:rsidR="00AC466E" w:rsidRPr="00206ACB">
        <w:t xml:space="preserve"> </w:t>
      </w:r>
      <w:r w:rsidRPr="00206ACB">
        <w:t>the</w:t>
      </w:r>
      <w:r w:rsidR="00AC466E" w:rsidRPr="00206ACB">
        <w:t xml:space="preserve"> </w:t>
      </w:r>
      <w:r w:rsidRPr="00206ACB">
        <w:t>branching</w:t>
      </w:r>
      <w:r w:rsidR="00AC466E" w:rsidRPr="00206ACB">
        <w:t xml:space="preserve"> </w:t>
      </w:r>
      <w:r w:rsidRPr="00206ACB">
        <w:t>opcode's</w:t>
      </w:r>
      <w:r w:rsidR="00AC466E" w:rsidRPr="00206ACB">
        <w:t xml:space="preserve"> </w:t>
      </w:r>
      <w:r w:rsidRPr="00206ACB">
        <w:t>conditions</w:t>
      </w:r>
      <w:r w:rsidR="00AC466E" w:rsidRPr="00206ACB">
        <w:t xml:space="preserve"> </w:t>
      </w:r>
      <w:r w:rsidRPr="00206ACB">
        <w:t>are</w:t>
      </w:r>
      <w:r w:rsidR="00AC466E" w:rsidRPr="00206ACB">
        <w:t xml:space="preserve"> </w:t>
      </w:r>
      <w:r w:rsidRPr="00206ACB">
        <w:t>met.</w:t>
      </w:r>
    </w:p>
    <w:p w14:paraId="7E5796DA" w14:textId="45CF81A4" w:rsidR="000A55D9" w:rsidRPr="00206ACB" w:rsidRDefault="000A55D9" w:rsidP="008E4B57">
      <w:pPr>
        <w:pStyle w:val="Heading3"/>
        <w:rPr>
          <w:rFonts w:cstheme="minorHAnsi"/>
        </w:rPr>
      </w:pPr>
      <w:bookmarkStart w:id="136" w:name="_Toc168434248"/>
      <w:bookmarkStart w:id="137" w:name="_Toc168542759"/>
      <w:r w:rsidRPr="00206ACB">
        <w:rPr>
          <w:rFonts w:cstheme="minorHAnsi"/>
        </w:rPr>
        <w:t>Another</w:t>
      </w:r>
      <w:r w:rsidR="00AC466E" w:rsidRPr="00206ACB">
        <w:rPr>
          <w:rFonts w:cstheme="minorHAnsi"/>
        </w:rPr>
        <w:t xml:space="preserve"> </w:t>
      </w:r>
      <w:r w:rsidRPr="00206ACB">
        <w:rPr>
          <w:rFonts w:cstheme="minorHAnsi"/>
        </w:rPr>
        <w:t>Branching</w:t>
      </w:r>
      <w:r w:rsidR="00AC466E" w:rsidRPr="00206ACB">
        <w:rPr>
          <w:rFonts w:cstheme="minorHAnsi"/>
        </w:rPr>
        <w:t xml:space="preserve"> </w:t>
      </w:r>
      <w:r w:rsidRPr="00206ACB">
        <w:rPr>
          <w:rFonts w:cstheme="minorHAnsi"/>
        </w:rPr>
        <w:t>Example</w:t>
      </w:r>
      <w:bookmarkEnd w:id="136"/>
      <w:bookmarkEnd w:id="137"/>
    </w:p>
    <w:p w14:paraId="707D2F3A" w14:textId="5B6AC255" w:rsidR="008769D9" w:rsidRPr="00206ACB" w:rsidRDefault="008769D9" w:rsidP="00343F44">
      <w:pPr>
        <w:rPr>
          <w:lang w:eastAsia="ja-JP"/>
        </w:rPr>
      </w:pPr>
      <w:r w:rsidRPr="00206ACB">
        <w:rPr>
          <w:lang w:eastAsia="ja-JP"/>
        </w:rPr>
        <w:t>I'd</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present</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example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branching.</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run</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times</w:t>
      </w:r>
      <w:r w:rsidR="00AC466E" w:rsidRPr="00206ACB">
        <w:rPr>
          <w:lang w:eastAsia="ja-JP"/>
        </w:rPr>
        <w:t xml:space="preserve"> </w:t>
      </w:r>
      <w:r w:rsidRPr="00206ACB">
        <w:rPr>
          <w:lang w:eastAsia="ja-JP"/>
        </w:rPr>
        <w:t>instead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256.</w:t>
      </w:r>
    </w:p>
    <w:p w14:paraId="0D89B3A4" w14:textId="12D10935" w:rsidR="008769D9" w:rsidRPr="0037005B" w:rsidRDefault="00AC466E" w:rsidP="00411F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C34D00"/>
          <w:kern w:val="0"/>
          <w:szCs w:val="26"/>
          <w:bdr w:val="none" w:sz="0" w:space="0" w:color="auto" w:frame="1"/>
          <w:shd w:val="clear" w:color="auto" w:fill="272822"/>
          <w:lang w:eastAsia="ja-JP"/>
        </w:rPr>
      </w:pPr>
      <w:r w:rsidRPr="0037005B">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8769D9" w:rsidRPr="0037005B">
        <w:rPr>
          <w:rFonts w:ascii="DejaVu Sans Mono" w:eastAsia="Times New Roman" w:hAnsi="DejaVu Sans Mono" w:cs="DejaVu Sans Mono"/>
          <w:color w:val="E3371E"/>
          <w:kern w:val="0"/>
          <w:szCs w:val="26"/>
          <w:bdr w:val="none" w:sz="0" w:space="0" w:color="auto" w:frame="1"/>
          <w:shd w:val="clear" w:color="auto" w:fill="272822"/>
          <w:lang w:eastAsia="ja-JP"/>
        </w:rPr>
        <w:t>LDY</w:t>
      </w:r>
      <w:r w:rsidRPr="0037005B">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8769D9" w:rsidRPr="0037005B">
        <w:rPr>
          <w:rFonts w:ascii="DejaVu Sans Mono" w:eastAsia="Times New Roman" w:hAnsi="DejaVu Sans Mono" w:cs="DejaVu Sans Mono"/>
          <w:color w:val="FF7A48"/>
          <w:kern w:val="0"/>
          <w:szCs w:val="26"/>
          <w:bdr w:val="none" w:sz="0" w:space="0" w:color="auto" w:frame="1"/>
          <w:shd w:val="clear" w:color="auto" w:fill="272822"/>
          <w:lang w:eastAsia="ja-JP"/>
        </w:rPr>
        <w:t>#</w:t>
      </w:r>
      <w:r w:rsidR="008769D9" w:rsidRPr="0037005B">
        <w:rPr>
          <w:rFonts w:ascii="DejaVu Sans Mono" w:eastAsia="Times New Roman" w:hAnsi="DejaVu Sans Mono" w:cs="DejaVu Sans Mono"/>
          <w:color w:val="07E2FA"/>
          <w:kern w:val="0"/>
          <w:szCs w:val="26"/>
          <w:bdr w:val="none" w:sz="0" w:space="0" w:color="auto" w:frame="1"/>
          <w:shd w:val="clear" w:color="auto" w:fill="272822"/>
          <w:lang w:eastAsia="ja-JP"/>
        </w:rPr>
        <w:t>$08</w:t>
      </w:r>
    </w:p>
    <w:p w14:paraId="76BD5FE2" w14:textId="77777777" w:rsidR="008769D9" w:rsidRPr="0037005B" w:rsidRDefault="008769D9" w:rsidP="00411F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37005B">
        <w:rPr>
          <w:rFonts w:ascii="DejaVu Sans Mono" w:eastAsia="Times New Roman" w:hAnsi="DejaVu Sans Mono" w:cs="DejaVu Sans Mono"/>
          <w:color w:val="10C26F"/>
          <w:kern w:val="0"/>
          <w:szCs w:val="26"/>
          <w:bdr w:val="none" w:sz="0" w:space="0" w:color="auto" w:frame="1"/>
          <w:shd w:val="clear" w:color="auto" w:fill="272822"/>
          <w:lang w:eastAsia="ja-JP"/>
        </w:rPr>
        <w:t>LoopTwo:</w:t>
      </w:r>
    </w:p>
    <w:p w14:paraId="5A1461FA" w14:textId="587809A7" w:rsidR="008769D9" w:rsidRPr="0037005B" w:rsidRDefault="00AC466E" w:rsidP="00411F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37005B">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8769D9" w:rsidRPr="0037005B">
        <w:rPr>
          <w:rFonts w:ascii="DejaVu Sans Mono" w:eastAsia="Times New Roman" w:hAnsi="DejaVu Sans Mono" w:cs="DejaVu Sans Mono"/>
          <w:color w:val="FFC000"/>
          <w:kern w:val="0"/>
          <w:szCs w:val="26"/>
          <w:bdr w:val="none" w:sz="0" w:space="0" w:color="auto" w:frame="1"/>
          <w:shd w:val="clear" w:color="auto" w:fill="272822"/>
          <w:lang w:eastAsia="ja-JP"/>
        </w:rPr>
        <w:t>;</w:t>
      </w:r>
      <w:r w:rsidRPr="0037005B">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8769D9" w:rsidRPr="0037005B">
        <w:rPr>
          <w:rFonts w:ascii="DejaVu Sans Mono" w:eastAsia="Times New Roman" w:hAnsi="DejaVu Sans Mono" w:cs="DejaVu Sans Mono"/>
          <w:color w:val="FFC000"/>
          <w:kern w:val="0"/>
          <w:szCs w:val="26"/>
          <w:bdr w:val="none" w:sz="0" w:space="0" w:color="auto" w:frame="1"/>
          <w:shd w:val="clear" w:color="auto" w:fill="272822"/>
          <w:lang w:eastAsia="ja-JP"/>
        </w:rPr>
        <w:t>do</w:t>
      </w:r>
      <w:r w:rsidRPr="0037005B">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8769D9" w:rsidRPr="0037005B">
        <w:rPr>
          <w:rFonts w:ascii="DejaVu Sans Mono" w:eastAsia="Times New Roman" w:hAnsi="DejaVu Sans Mono" w:cs="DejaVu Sans Mono"/>
          <w:color w:val="FFC000"/>
          <w:kern w:val="0"/>
          <w:szCs w:val="26"/>
          <w:bdr w:val="none" w:sz="0" w:space="0" w:color="auto" w:frame="1"/>
          <w:shd w:val="clear" w:color="auto" w:fill="272822"/>
          <w:lang w:eastAsia="ja-JP"/>
        </w:rPr>
        <w:t>something</w:t>
      </w:r>
    </w:p>
    <w:p w14:paraId="5AFF9DD8" w14:textId="49DA1F79" w:rsidR="008769D9" w:rsidRPr="0037005B" w:rsidRDefault="00AC466E" w:rsidP="00411F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E3371E"/>
          <w:kern w:val="0"/>
          <w:szCs w:val="26"/>
          <w:bdr w:val="none" w:sz="0" w:space="0" w:color="auto" w:frame="1"/>
          <w:shd w:val="clear" w:color="auto" w:fill="272822"/>
          <w:lang w:eastAsia="ja-JP"/>
        </w:rPr>
      </w:pPr>
      <w:r w:rsidRPr="0037005B">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8769D9" w:rsidRPr="0037005B">
        <w:rPr>
          <w:rFonts w:ascii="DejaVu Sans Mono" w:eastAsia="Times New Roman" w:hAnsi="DejaVu Sans Mono" w:cs="DejaVu Sans Mono"/>
          <w:color w:val="E3371E"/>
          <w:kern w:val="0"/>
          <w:szCs w:val="26"/>
          <w:bdr w:val="none" w:sz="0" w:space="0" w:color="auto" w:frame="1"/>
          <w:shd w:val="clear" w:color="auto" w:fill="272822"/>
          <w:lang w:eastAsia="ja-JP"/>
        </w:rPr>
        <w:t>DEY</w:t>
      </w:r>
    </w:p>
    <w:p w14:paraId="1B574222" w14:textId="46CEAE34" w:rsidR="008769D9" w:rsidRPr="0037005B" w:rsidRDefault="00AC466E" w:rsidP="00411F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C34D00"/>
          <w:kern w:val="0"/>
          <w:szCs w:val="26"/>
          <w:bdr w:val="none" w:sz="0" w:space="0" w:color="auto" w:frame="1"/>
          <w:shd w:val="clear" w:color="auto" w:fill="272822"/>
          <w:lang w:eastAsia="ja-JP"/>
        </w:rPr>
      </w:pPr>
      <w:r w:rsidRPr="0037005B">
        <w:rPr>
          <w:rFonts w:ascii="DejaVu Sans Mono" w:eastAsia="Times New Roman" w:hAnsi="DejaVu Sans Mono" w:cs="DejaVu Sans Mono"/>
          <w:color w:val="E3371E"/>
          <w:kern w:val="0"/>
          <w:szCs w:val="26"/>
          <w:bdr w:val="none" w:sz="0" w:space="0" w:color="auto" w:frame="1"/>
          <w:shd w:val="clear" w:color="auto" w:fill="272822"/>
          <w:lang w:eastAsia="ja-JP"/>
        </w:rPr>
        <w:t xml:space="preserve">  </w:t>
      </w:r>
      <w:r w:rsidR="008769D9" w:rsidRPr="0037005B">
        <w:rPr>
          <w:rFonts w:ascii="DejaVu Sans Mono" w:eastAsia="Times New Roman" w:hAnsi="DejaVu Sans Mono" w:cs="DejaVu Sans Mono"/>
          <w:color w:val="E3371E"/>
          <w:kern w:val="0"/>
          <w:szCs w:val="26"/>
          <w:bdr w:val="none" w:sz="0" w:space="0" w:color="auto" w:frame="1"/>
          <w:shd w:val="clear" w:color="auto" w:fill="272822"/>
          <w:lang w:eastAsia="ja-JP"/>
        </w:rPr>
        <w:t>BNE</w:t>
      </w:r>
      <w:r w:rsidRPr="0037005B">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8769D9" w:rsidRPr="0037005B">
        <w:rPr>
          <w:rFonts w:ascii="DejaVu Sans Mono" w:eastAsia="Times New Roman" w:hAnsi="DejaVu Sans Mono" w:cs="DejaVu Sans Mono"/>
          <w:color w:val="10C26F"/>
          <w:kern w:val="0"/>
          <w:szCs w:val="26"/>
          <w:bdr w:val="none" w:sz="0" w:space="0" w:color="auto" w:frame="1"/>
          <w:shd w:val="clear" w:color="auto" w:fill="272822"/>
          <w:lang w:eastAsia="ja-JP"/>
        </w:rPr>
        <w:t>LoopTwo</w:t>
      </w:r>
    </w:p>
    <w:p w14:paraId="7D90E3F2" w14:textId="580067EC" w:rsidR="008769D9" w:rsidRPr="0037005B" w:rsidRDefault="00AC466E" w:rsidP="00411F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37005B">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8769D9" w:rsidRPr="0037005B">
        <w:rPr>
          <w:rFonts w:ascii="DejaVu Sans Mono" w:eastAsia="Times New Roman" w:hAnsi="DejaVu Sans Mono" w:cs="DejaVu Sans Mono"/>
          <w:color w:val="FFC000"/>
          <w:kern w:val="0"/>
          <w:szCs w:val="26"/>
          <w:bdr w:val="none" w:sz="0" w:space="0" w:color="auto" w:frame="1"/>
          <w:shd w:val="clear" w:color="auto" w:fill="272822"/>
          <w:lang w:eastAsia="ja-JP"/>
        </w:rPr>
        <w:t>;</w:t>
      </w:r>
      <w:r w:rsidRPr="0037005B">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8769D9" w:rsidRPr="0037005B">
        <w:rPr>
          <w:rFonts w:ascii="DejaVu Sans Mono" w:eastAsia="Times New Roman" w:hAnsi="DejaVu Sans Mono" w:cs="DejaVu Sans Mono"/>
          <w:color w:val="FFC000"/>
          <w:kern w:val="0"/>
          <w:szCs w:val="26"/>
          <w:bdr w:val="none" w:sz="0" w:space="0" w:color="auto" w:frame="1"/>
          <w:shd w:val="clear" w:color="auto" w:fill="272822"/>
          <w:lang w:eastAsia="ja-JP"/>
        </w:rPr>
        <w:t>end</w:t>
      </w:r>
      <w:r w:rsidRPr="0037005B">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8769D9" w:rsidRPr="0037005B">
        <w:rPr>
          <w:rFonts w:ascii="DejaVu Sans Mono" w:eastAsia="Times New Roman" w:hAnsi="DejaVu Sans Mono" w:cs="DejaVu Sans Mono"/>
          <w:color w:val="FFC000"/>
          <w:kern w:val="0"/>
          <w:szCs w:val="26"/>
          <w:bdr w:val="none" w:sz="0" w:space="0" w:color="auto" w:frame="1"/>
          <w:shd w:val="clear" w:color="auto" w:fill="272822"/>
          <w:lang w:eastAsia="ja-JP"/>
        </w:rPr>
        <w:t>of</w:t>
      </w:r>
      <w:r w:rsidRPr="0037005B">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8769D9" w:rsidRPr="0037005B">
        <w:rPr>
          <w:rFonts w:ascii="DejaVu Sans Mono" w:eastAsia="Times New Roman" w:hAnsi="DejaVu Sans Mono" w:cs="DejaVu Sans Mono"/>
          <w:color w:val="FFC000"/>
          <w:kern w:val="0"/>
          <w:szCs w:val="26"/>
          <w:bdr w:val="none" w:sz="0" w:space="0" w:color="auto" w:frame="1"/>
          <w:shd w:val="clear" w:color="auto" w:fill="272822"/>
          <w:lang w:eastAsia="ja-JP"/>
        </w:rPr>
        <w:t>loop</w:t>
      </w:r>
    </w:p>
    <w:p w14:paraId="3A85B3B3" w14:textId="4AC29C82" w:rsidR="008769D9" w:rsidRDefault="008769D9" w:rsidP="00343F44">
      <w:pPr>
        <w:rPr>
          <w:lang w:eastAsia="ja-JP"/>
        </w:rPr>
      </w:pPr>
      <w:r w:rsidRPr="00206ACB">
        <w:rPr>
          <w:lang w:eastAsia="ja-JP"/>
        </w:rPr>
        <w:t>As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previous</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example,</w:t>
      </w:r>
      <w:r w:rsidR="00AC466E" w:rsidRPr="00206ACB">
        <w:rPr>
          <w:lang w:eastAsia="ja-JP"/>
        </w:rPr>
        <w:t xml:space="preserve"> </w:t>
      </w:r>
      <w:r w:rsidRPr="00206ACB">
        <w:rPr>
          <w:lang w:eastAsia="ja-JP"/>
        </w:rPr>
        <w:t>here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up</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pre-conditions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setting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Y</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to</w:t>
      </w:r>
      <w:r w:rsidR="00AC466E" w:rsidRPr="00206ACB">
        <w:rPr>
          <w:lang w:eastAsia="ja-JP"/>
        </w:rPr>
        <w:t xml:space="preserve"> </w:t>
      </w:r>
      <w:r w:rsidRPr="00343F44">
        <w:rPr>
          <w:rStyle w:val="QuoteChar"/>
        </w:rPr>
        <w:t>$08</w:t>
      </w:r>
      <w:r w:rsidRPr="00206ACB">
        <w:rPr>
          <w:lang w:eastAsia="ja-JP"/>
        </w:rPr>
        <w:t>.</w:t>
      </w:r>
      <w:r w:rsidR="00AC466E" w:rsidRPr="00206ACB">
        <w:rPr>
          <w:lang w:eastAsia="ja-JP"/>
        </w:rPr>
        <w:t xml:space="preserve"> </w:t>
      </w:r>
      <w:r w:rsidRPr="00206ACB">
        <w:rPr>
          <w:lang w:eastAsia="ja-JP"/>
        </w:rPr>
        <w:t>Then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branching</w:t>
      </w:r>
      <w:r w:rsidR="00AC466E" w:rsidRPr="00206ACB">
        <w:rPr>
          <w:lang w:eastAsia="ja-JP"/>
        </w:rPr>
        <w:t xml:space="preserve"> </w:t>
      </w:r>
      <w:r w:rsidRPr="00206ACB">
        <w:rPr>
          <w:lang w:eastAsia="ja-JP"/>
        </w:rPr>
        <w:t>opcode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later.</w:t>
      </w:r>
      <w:r w:rsidR="00AC466E" w:rsidRPr="00206ACB">
        <w:rPr>
          <w:lang w:eastAsia="ja-JP"/>
        </w:rPr>
        <w:t xml:space="preserve"> </w:t>
      </w:r>
      <w:r w:rsidRPr="00206ACB">
        <w:rPr>
          <w:lang w:eastAsia="ja-JP"/>
        </w:rPr>
        <w:t>After</w:t>
      </w:r>
      <w:r w:rsidR="00AC466E" w:rsidRPr="00206ACB">
        <w:rPr>
          <w:lang w:eastAsia="ja-JP"/>
        </w:rPr>
        <w:t xml:space="preserve"> </w:t>
      </w:r>
      <w:r w:rsidRPr="00206ACB">
        <w:rPr>
          <w:lang w:eastAsia="ja-JP"/>
        </w:rPr>
        <w:t>we've</w:t>
      </w:r>
      <w:r w:rsidR="00AC466E" w:rsidRPr="00206ACB">
        <w:rPr>
          <w:lang w:eastAsia="ja-JP"/>
        </w:rPr>
        <w:t xml:space="preserve"> </w:t>
      </w:r>
      <w:r w:rsidRPr="00206ACB">
        <w:rPr>
          <w:lang w:eastAsia="ja-JP"/>
        </w:rPr>
        <w:t>done</w:t>
      </w:r>
      <w:r w:rsidR="00AC466E" w:rsidRPr="00206ACB">
        <w:rPr>
          <w:lang w:eastAsia="ja-JP"/>
        </w:rPr>
        <w:t xml:space="preserve"> </w:t>
      </w:r>
      <w:r w:rsidRPr="00206ACB">
        <w:rPr>
          <w:lang w:eastAsia="ja-JP"/>
        </w:rPr>
        <w:t>whatever</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want</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do</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iteration,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decrement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Y</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then</w:t>
      </w:r>
      <w:r w:rsidR="00AC466E" w:rsidRPr="00206ACB">
        <w:rPr>
          <w:lang w:eastAsia="ja-JP"/>
        </w:rPr>
        <w:t xml:space="preserve"> </w:t>
      </w:r>
      <w:r w:rsidRPr="00206ACB">
        <w:rPr>
          <w:lang w:eastAsia="ja-JP"/>
        </w:rPr>
        <w:t>branch</w:t>
      </w:r>
      <w:r w:rsidR="00AC466E" w:rsidRPr="00206ACB">
        <w:rPr>
          <w:lang w:eastAsia="ja-JP"/>
        </w:rPr>
        <w:t xml:space="preserve"> </w:t>
      </w:r>
      <w:r w:rsidRPr="00206ACB">
        <w:rPr>
          <w:lang w:eastAsia="ja-JP"/>
        </w:rPr>
        <w:t>back</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start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flag</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cleared.</w:t>
      </w:r>
    </w:p>
    <w:p w14:paraId="364BAC60" w14:textId="364FCD04" w:rsidR="008769D9" w:rsidRPr="00206ACB" w:rsidRDefault="008769D9" w:rsidP="00343F44">
      <w:pPr>
        <w:rPr>
          <w:lang w:eastAsia="ja-JP"/>
        </w:rPr>
      </w:pPr>
      <w:r w:rsidRPr="00206ACB">
        <w:rPr>
          <w:lang w:eastAsia="ja-JP"/>
        </w:rPr>
        <w:lastRenderedPageBreak/>
        <w:t>In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modern,</w:t>
      </w:r>
      <w:r w:rsidR="00AC466E" w:rsidRPr="00206ACB">
        <w:rPr>
          <w:lang w:eastAsia="ja-JP"/>
        </w:rPr>
        <w:t xml:space="preserve"> </w:t>
      </w:r>
      <w:r w:rsidRPr="00206ACB">
        <w:rPr>
          <w:lang w:eastAsia="ja-JP"/>
        </w:rPr>
        <w:t>C-like</w:t>
      </w:r>
      <w:r w:rsidR="00AC466E" w:rsidRPr="00206ACB">
        <w:rPr>
          <w:lang w:eastAsia="ja-JP"/>
        </w:rPr>
        <w:t xml:space="preserve"> </w:t>
      </w:r>
      <w:r w:rsidRPr="00206ACB">
        <w:rPr>
          <w:lang w:eastAsia="ja-JP"/>
        </w:rPr>
        <w:t>programming</w:t>
      </w:r>
      <w:r w:rsidR="00AC466E" w:rsidRPr="00206ACB">
        <w:rPr>
          <w:lang w:eastAsia="ja-JP"/>
        </w:rPr>
        <w:t xml:space="preserve"> </w:t>
      </w:r>
      <w:r w:rsidRPr="00206ACB">
        <w:rPr>
          <w:lang w:eastAsia="ja-JP"/>
        </w:rPr>
        <w:t>language</w:t>
      </w:r>
      <w:r w:rsidR="00AC466E" w:rsidRPr="00206ACB">
        <w:rPr>
          <w:lang w:eastAsia="ja-JP"/>
        </w:rPr>
        <w:t xml:space="preserve"> </w:t>
      </w:r>
      <w:r w:rsidRPr="00206ACB">
        <w:rPr>
          <w:lang w:eastAsia="ja-JP"/>
        </w:rPr>
        <w:t>(such</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JavaScript),</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entire</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could</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re-written</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follows:</w:t>
      </w:r>
    </w:p>
    <w:p w14:paraId="1020AA42" w14:textId="04430F72" w:rsidR="008769D9" w:rsidRPr="00206ACB" w:rsidRDefault="008769D9" w:rsidP="006F0673">
      <w:pPr>
        <w:pStyle w:val="Quote"/>
        <w:rPr>
          <w:lang w:eastAsia="ja-JP"/>
        </w:rPr>
      </w:pPr>
      <w:r w:rsidRPr="00206ACB">
        <w:rPr>
          <w:lang w:eastAsia="ja-JP"/>
        </w:rPr>
        <w:tab/>
        <w:t>for</w:t>
      </w:r>
      <w:r w:rsidR="00AC466E" w:rsidRPr="00206ACB">
        <w:rPr>
          <w:lang w:eastAsia="ja-JP"/>
        </w:rPr>
        <w:t xml:space="preserve"> </w:t>
      </w:r>
      <w:r w:rsidRPr="00206ACB">
        <w:rPr>
          <w:lang w:eastAsia="ja-JP"/>
        </w:rPr>
        <w:t>(y</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8;</w:t>
      </w:r>
      <w:r w:rsidR="00AC466E" w:rsidRPr="00206ACB">
        <w:rPr>
          <w:lang w:eastAsia="ja-JP"/>
        </w:rPr>
        <w:t xml:space="preserve"> </w:t>
      </w:r>
      <w:r w:rsidRPr="00206ACB">
        <w:rPr>
          <w:lang w:eastAsia="ja-JP"/>
        </w:rPr>
        <w:t>y</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0;</w:t>
      </w:r>
      <w:r w:rsidR="00AC466E" w:rsidRPr="00206ACB">
        <w:rPr>
          <w:lang w:eastAsia="ja-JP"/>
        </w:rPr>
        <w:t xml:space="preserve"> </w:t>
      </w:r>
      <w:r w:rsidRPr="00206ACB">
        <w:rPr>
          <w:lang w:eastAsia="ja-JP"/>
        </w:rPr>
        <w:t>y--)</w:t>
      </w:r>
      <w:r w:rsidR="00AC466E" w:rsidRPr="00206ACB">
        <w:rPr>
          <w:lang w:eastAsia="ja-JP"/>
        </w:rPr>
        <w:t xml:space="preserve"> </w:t>
      </w:r>
      <w:r w:rsidRPr="00206ACB">
        <w:rPr>
          <w:lang w:eastAsia="ja-JP"/>
        </w:rPr>
        <w:t>{</w:t>
      </w:r>
    </w:p>
    <w:p w14:paraId="50304F1D" w14:textId="037CA0A3" w:rsidR="008769D9" w:rsidRPr="00206ACB" w:rsidRDefault="008769D9" w:rsidP="006F0673">
      <w:pPr>
        <w:pStyle w:val="Quote"/>
        <w:rPr>
          <w:lang w:eastAsia="ja-JP"/>
        </w:rPr>
      </w:pPr>
      <w:r w:rsidRPr="00206ACB">
        <w:rPr>
          <w:lang w:eastAsia="ja-JP"/>
        </w:rPr>
        <w:tab/>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do</w:t>
      </w:r>
      <w:r w:rsidR="00AC466E" w:rsidRPr="00206ACB">
        <w:rPr>
          <w:lang w:eastAsia="ja-JP"/>
        </w:rPr>
        <w:t xml:space="preserve"> </w:t>
      </w:r>
      <w:r w:rsidRPr="00206ACB">
        <w:rPr>
          <w:lang w:eastAsia="ja-JP"/>
        </w:rPr>
        <w:t>something</w:t>
      </w:r>
    </w:p>
    <w:p w14:paraId="2169BBF0" w14:textId="709498D4" w:rsidR="002E182B" w:rsidRPr="00206ACB" w:rsidRDefault="008769D9" w:rsidP="006F0673">
      <w:pPr>
        <w:pStyle w:val="Quote"/>
        <w:rPr>
          <w:color w:val="111111"/>
          <w:lang w:eastAsia="ja-JP"/>
        </w:rPr>
      </w:pPr>
      <w:r w:rsidRPr="00206ACB">
        <w:rPr>
          <w:lang w:eastAsia="ja-JP"/>
        </w:rPr>
        <w:tab/>
        <w:t>}</w:t>
      </w:r>
    </w:p>
    <w:p w14:paraId="0143316B" w14:textId="1AD0674B" w:rsidR="000A55D9" w:rsidRPr="00206ACB" w:rsidRDefault="000A55D9" w:rsidP="008E4B57">
      <w:pPr>
        <w:pStyle w:val="Heading3"/>
        <w:rPr>
          <w:rFonts w:cstheme="minorHAnsi"/>
        </w:rPr>
      </w:pPr>
      <w:bookmarkStart w:id="138" w:name="_Toc168434249"/>
      <w:bookmarkStart w:id="139" w:name="_Toc168542760"/>
      <w:r w:rsidRPr="00206ACB">
        <w:rPr>
          <w:rFonts w:cstheme="minorHAnsi"/>
        </w:rPr>
        <w:t>Making</w:t>
      </w:r>
      <w:r w:rsidR="00AC466E" w:rsidRPr="00206ACB">
        <w:rPr>
          <w:rFonts w:cstheme="minorHAnsi"/>
        </w:rPr>
        <w:t xml:space="preserve"> </w:t>
      </w:r>
      <w:r w:rsidRPr="00206ACB">
        <w:rPr>
          <w:rFonts w:cstheme="minorHAnsi"/>
        </w:rPr>
        <w:t>Comparisons</w:t>
      </w:r>
      <w:bookmarkEnd w:id="138"/>
      <w:bookmarkEnd w:id="139"/>
    </w:p>
    <w:p w14:paraId="44015129" w14:textId="0FA87DB2" w:rsidR="00025685" w:rsidRPr="00206ACB" w:rsidRDefault="00025685" w:rsidP="00343F44">
      <w:pPr>
        <w:rPr>
          <w:lang w:eastAsia="ja-JP"/>
        </w:rPr>
      </w:pPr>
      <w:r w:rsidRPr="00206ACB">
        <w:rPr>
          <w:lang w:eastAsia="ja-JP"/>
        </w:rPr>
        <w:t>While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loops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seen</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far</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useful,</w:t>
      </w:r>
      <w:r w:rsidR="00AC466E" w:rsidRPr="00206ACB">
        <w:rPr>
          <w:lang w:eastAsia="ja-JP"/>
        </w:rPr>
        <w:t xml:space="preserve"> </w:t>
      </w:r>
      <w:r w:rsidRPr="00206ACB">
        <w:rPr>
          <w:lang w:eastAsia="ja-JP"/>
        </w:rPr>
        <w:t>they</w:t>
      </w:r>
      <w:r w:rsidR="00AC466E" w:rsidRPr="00206ACB">
        <w:rPr>
          <w:lang w:eastAsia="ja-JP"/>
        </w:rPr>
        <w:t xml:space="preserve"> </w:t>
      </w:r>
      <w:r w:rsidRPr="00206ACB">
        <w:rPr>
          <w:lang w:eastAsia="ja-JP"/>
        </w:rPr>
        <w:t>require</w:t>
      </w:r>
      <w:r w:rsidR="00AC466E" w:rsidRPr="00206ACB">
        <w:rPr>
          <w:lang w:eastAsia="ja-JP"/>
        </w:rPr>
        <w:t xml:space="preserve"> </w:t>
      </w:r>
      <w:r w:rsidRPr="00206ACB">
        <w:rPr>
          <w:lang w:eastAsia="ja-JP"/>
        </w:rPr>
        <w:t>some</w:t>
      </w:r>
      <w:r w:rsidR="00AC466E" w:rsidRPr="00206ACB">
        <w:rPr>
          <w:lang w:eastAsia="ja-JP"/>
        </w:rPr>
        <w:t xml:space="preserve"> </w:t>
      </w:r>
      <w:r w:rsidRPr="00206ACB">
        <w:rPr>
          <w:lang w:eastAsia="ja-JP"/>
        </w:rPr>
        <w:t>careful</w:t>
      </w:r>
      <w:r w:rsidR="00AC466E" w:rsidRPr="00206ACB">
        <w:rPr>
          <w:lang w:eastAsia="ja-JP"/>
        </w:rPr>
        <w:t xml:space="preserve"> </w:t>
      </w:r>
      <w:r w:rsidRPr="00206ACB">
        <w:rPr>
          <w:lang w:eastAsia="ja-JP"/>
        </w:rPr>
        <w:t>setup.</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loops</w:t>
      </w:r>
      <w:r w:rsidR="00AC466E" w:rsidRPr="00206ACB">
        <w:rPr>
          <w:lang w:eastAsia="ja-JP"/>
        </w:rPr>
        <w:t xml:space="preserve"> </w:t>
      </w:r>
      <w:r w:rsidRPr="00206ACB">
        <w:rPr>
          <w:lang w:eastAsia="ja-JP"/>
        </w:rPr>
        <w:t>above</w:t>
      </w:r>
      <w:r w:rsidR="00AC466E" w:rsidRPr="00206ACB">
        <w:rPr>
          <w:lang w:eastAsia="ja-JP"/>
        </w:rPr>
        <w:t xml:space="preserve"> </w:t>
      </w:r>
      <w:r w:rsidRPr="00206ACB">
        <w:rPr>
          <w:lang w:eastAsia="ja-JP"/>
        </w:rPr>
        <w:t>rely</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counter</w:t>
      </w:r>
      <w:r w:rsidR="00AC466E" w:rsidRPr="00206ACB">
        <w:rPr>
          <w:lang w:eastAsia="ja-JP"/>
        </w:rPr>
        <w:t xml:space="preserve"> </w:t>
      </w:r>
      <w:r w:rsidRPr="00206ACB">
        <w:rPr>
          <w:lang w:eastAsia="ja-JP"/>
        </w:rPr>
        <w:t>becoming</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order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end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make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flexible</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powerful</w:t>
      </w:r>
      <w:r w:rsidR="00AC466E" w:rsidRPr="00206ACB">
        <w:rPr>
          <w:lang w:eastAsia="ja-JP"/>
        </w:rPr>
        <w:t xml:space="preserve"> </w:t>
      </w:r>
      <w:r w:rsidRPr="00206ACB">
        <w:rPr>
          <w:lang w:eastAsia="ja-JP"/>
        </w:rPr>
        <w:t>loops,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need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ability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make</w:t>
      </w:r>
      <w:r w:rsidR="00AC466E" w:rsidRPr="00206ACB">
        <w:rPr>
          <w:lang w:eastAsia="ja-JP"/>
        </w:rPr>
        <w:t xml:space="preserve"> </w:t>
      </w:r>
      <w:r w:rsidRPr="00206ACB">
        <w:rPr>
          <w:lang w:eastAsia="ja-JP"/>
        </w:rPr>
        <w:t>arbitrary</w:t>
      </w:r>
      <w:r w:rsidR="00AC466E" w:rsidRPr="00206ACB">
        <w:rPr>
          <w:lang w:eastAsia="ja-JP"/>
        </w:rPr>
        <w:t xml:space="preserve"> </w:t>
      </w:r>
      <w:r w:rsidRPr="00206ACB">
        <w:rPr>
          <w:lang w:eastAsia="ja-JP"/>
        </w:rPr>
        <w:t>comparisons.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assembly,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opcodes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let</w:t>
      </w:r>
      <w:r w:rsidR="00AC466E" w:rsidRPr="00206ACB">
        <w:rPr>
          <w:lang w:eastAsia="ja-JP"/>
        </w:rPr>
        <w:t xml:space="preserve"> </w:t>
      </w:r>
      <w:r w:rsidRPr="00206ACB">
        <w:rPr>
          <w:lang w:eastAsia="ja-JP"/>
        </w:rPr>
        <w:t>us</w:t>
      </w:r>
      <w:r w:rsidR="00AC466E" w:rsidRPr="00206ACB">
        <w:rPr>
          <w:lang w:eastAsia="ja-JP"/>
        </w:rPr>
        <w:t xml:space="preserve"> </w:t>
      </w:r>
      <w:r w:rsidRPr="00206ACB">
        <w:rPr>
          <w:lang w:eastAsia="ja-JP"/>
        </w:rPr>
        <w:t>do</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are</w:t>
      </w:r>
      <w:r w:rsidR="00AC466E" w:rsidRPr="00206ACB">
        <w:rPr>
          <w:lang w:eastAsia="ja-JP"/>
        </w:rPr>
        <w:t xml:space="preserve"> </w:t>
      </w:r>
      <w:r w:rsidRPr="00FD6D99">
        <w:rPr>
          <w:rStyle w:val="QuoteChar"/>
        </w:rPr>
        <w:t>CMP</w:t>
      </w:r>
      <w:r w:rsidRPr="00206ACB">
        <w:rPr>
          <w:lang w:eastAsia="ja-JP"/>
        </w:rPr>
        <w:t>,</w:t>
      </w:r>
      <w:r w:rsidR="00AC466E" w:rsidRPr="00206ACB">
        <w:rPr>
          <w:lang w:eastAsia="ja-JP"/>
        </w:rPr>
        <w:t xml:space="preserve"> </w:t>
      </w:r>
      <w:r w:rsidRPr="00206ACB">
        <w:rPr>
          <w:lang w:eastAsia="ja-JP"/>
        </w:rPr>
        <w:t>"Compare</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accumulator)",</w:t>
      </w:r>
      <w:r w:rsidR="00AC466E" w:rsidRPr="00206ACB">
        <w:rPr>
          <w:lang w:eastAsia="ja-JP"/>
        </w:rPr>
        <w:t xml:space="preserve"> </w:t>
      </w:r>
      <w:r w:rsidRPr="00FD6D99">
        <w:rPr>
          <w:rStyle w:val="QuoteChar"/>
        </w:rPr>
        <w:t>CPX</w:t>
      </w:r>
      <w:r w:rsidRPr="00206ACB">
        <w:rPr>
          <w:lang w:eastAsia="ja-JP"/>
        </w:rPr>
        <w:t>,</w:t>
      </w:r>
      <w:r w:rsidR="00AC466E" w:rsidRPr="00206ACB">
        <w:rPr>
          <w:lang w:eastAsia="ja-JP"/>
        </w:rPr>
        <w:t xml:space="preserve"> </w:t>
      </w:r>
      <w:r w:rsidRPr="00206ACB">
        <w:rPr>
          <w:lang w:eastAsia="ja-JP"/>
        </w:rPr>
        <w:t>"Compare</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and</w:t>
      </w:r>
      <w:r w:rsidR="00AC466E" w:rsidRPr="00206ACB">
        <w:rPr>
          <w:lang w:eastAsia="ja-JP"/>
        </w:rPr>
        <w:t xml:space="preserve"> </w:t>
      </w:r>
      <w:r w:rsidRPr="00FD6D99">
        <w:rPr>
          <w:rStyle w:val="QuoteChar"/>
        </w:rPr>
        <w:t>CPY</w:t>
      </w:r>
      <w:r w:rsidRPr="00206ACB">
        <w:rPr>
          <w:lang w:eastAsia="ja-JP"/>
        </w:rPr>
        <w:t>,</w:t>
      </w:r>
      <w:r w:rsidR="00AC466E" w:rsidRPr="00206ACB">
        <w:rPr>
          <w:lang w:eastAsia="ja-JP"/>
        </w:rPr>
        <w:t xml:space="preserve"> </w:t>
      </w:r>
      <w:r w:rsidRPr="00206ACB">
        <w:rPr>
          <w:lang w:eastAsia="ja-JP"/>
        </w:rPr>
        <w:t>"Compare</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Y</w:t>
      </w:r>
      <w:r w:rsidR="00AC466E" w:rsidRPr="00206ACB">
        <w:rPr>
          <w:lang w:eastAsia="ja-JP"/>
        </w:rPr>
        <w:t xml:space="preserve"> </w:t>
      </w:r>
      <w:r w:rsidRPr="00206ACB">
        <w:rPr>
          <w:lang w:eastAsia="ja-JP"/>
        </w:rPr>
        <w:t>register".</w:t>
      </w:r>
    </w:p>
    <w:p w14:paraId="01935842" w14:textId="4C2021FB" w:rsidR="00025685" w:rsidRPr="00206ACB" w:rsidRDefault="00025685" w:rsidP="00343F44">
      <w:pPr>
        <w:rPr>
          <w:lang w:eastAsia="ja-JP"/>
        </w:rPr>
      </w:pPr>
      <w:r w:rsidRPr="00206ACB">
        <w:rPr>
          <w:lang w:eastAsia="ja-JP"/>
        </w:rPr>
        <w:t>Each</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opcodes</w:t>
      </w:r>
      <w:r w:rsidR="00AC466E" w:rsidRPr="00206ACB">
        <w:rPr>
          <w:lang w:eastAsia="ja-JP"/>
        </w:rPr>
        <w:t xml:space="preserve"> </w:t>
      </w:r>
      <w:r w:rsidRPr="00206ACB">
        <w:rPr>
          <w:lang w:eastAsia="ja-JP"/>
        </w:rPr>
        <w:t>works</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performing</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subtraction,</w:t>
      </w:r>
      <w:r w:rsidR="00AC466E" w:rsidRPr="00206ACB">
        <w:rPr>
          <w:lang w:eastAsia="ja-JP"/>
        </w:rPr>
        <w:t xml:space="preserve"> </w:t>
      </w:r>
      <w:r w:rsidRPr="00206ACB">
        <w:rPr>
          <w:lang w:eastAsia="ja-JP"/>
        </w:rPr>
        <w:t>setting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carry</w:t>
      </w:r>
      <w:r w:rsidR="00AC466E" w:rsidRPr="00206ACB">
        <w:rPr>
          <w:lang w:eastAsia="ja-JP"/>
        </w:rPr>
        <w:t xml:space="preserve"> </w:t>
      </w:r>
      <w:r w:rsidRPr="00206ACB">
        <w:rPr>
          <w:lang w:eastAsia="ja-JP"/>
        </w:rPr>
        <w:t>flags</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appropriate,</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then</w:t>
      </w:r>
      <w:r w:rsidR="00AC466E" w:rsidRPr="00206ACB">
        <w:rPr>
          <w:lang w:eastAsia="ja-JP"/>
        </w:rPr>
        <w:t xml:space="preserve"> </w:t>
      </w:r>
      <w:r w:rsidRPr="00206ACB">
        <w:rPr>
          <w:lang w:eastAsia="ja-JP"/>
        </w:rPr>
        <w:t>discarding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result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subtraction.</w:t>
      </w:r>
      <w:r w:rsidR="00AC466E" w:rsidRPr="00206ACB">
        <w:rPr>
          <w:lang w:eastAsia="ja-JP"/>
        </w:rPr>
        <w:t xml:space="preserve"> </w:t>
      </w:r>
      <w:r w:rsidRPr="00206ACB">
        <w:rPr>
          <w:lang w:eastAsia="ja-JP"/>
        </w:rPr>
        <w:t>Remember</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perform</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subtraction,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carry</w:t>
      </w:r>
      <w:r w:rsidR="00AC466E" w:rsidRPr="00206ACB">
        <w:rPr>
          <w:lang w:eastAsia="ja-JP"/>
        </w:rPr>
        <w:t xml:space="preserve"> </w:t>
      </w:r>
      <w:r w:rsidRPr="00206ACB">
        <w:rPr>
          <w:lang w:eastAsia="ja-JP"/>
        </w:rPr>
        <w:t>flag.</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means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three</w:t>
      </w:r>
      <w:r w:rsidR="00AC466E" w:rsidRPr="00206ACB">
        <w:rPr>
          <w:lang w:eastAsia="ja-JP"/>
        </w:rPr>
        <w:t xml:space="preserve"> </w:t>
      </w:r>
      <w:r w:rsidRPr="00206ACB">
        <w:rPr>
          <w:lang w:eastAsia="ja-JP"/>
        </w:rPr>
        <w:t>possible</w:t>
      </w:r>
      <w:r w:rsidR="00AC466E" w:rsidRPr="00206ACB">
        <w:rPr>
          <w:lang w:eastAsia="ja-JP"/>
        </w:rPr>
        <w:t xml:space="preserve"> </w:t>
      </w:r>
      <w:r w:rsidRPr="00206ACB">
        <w:rPr>
          <w:lang w:eastAsia="ja-JP"/>
        </w:rPr>
        <w:t>outcomes</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comparison,</w:t>
      </w:r>
      <w:r w:rsidR="00AC466E" w:rsidRPr="00206ACB">
        <w:rPr>
          <w:lang w:eastAsia="ja-JP"/>
        </w:rPr>
        <w:t xml:space="preserve"> </w:t>
      </w:r>
      <w:r w:rsidRPr="00206ACB">
        <w:rPr>
          <w:lang w:eastAsia="ja-JP"/>
        </w:rPr>
        <w:t>based</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comparing</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to:</w:t>
      </w:r>
    </w:p>
    <w:p w14:paraId="0CAD7E99" w14:textId="0E80B4D5" w:rsidR="00025685" w:rsidRPr="00206ACB" w:rsidRDefault="00025685">
      <w:pPr>
        <w:widowControl/>
        <w:numPr>
          <w:ilvl w:val="0"/>
          <w:numId w:val="34"/>
        </w:numPr>
        <w:autoSpaceDE/>
        <w:autoSpaceDN/>
        <w:spacing w:line="240" w:lineRule="auto"/>
        <w:rPr>
          <w:rFonts w:eastAsia="Times New Roman" w:cstheme="minorHAnsi"/>
          <w:color w:val="111111"/>
          <w:kern w:val="0"/>
          <w:szCs w:val="26"/>
          <w:lang w:eastAsia="ja-JP"/>
        </w:rPr>
      </w:pPr>
      <w:r w:rsidRPr="00206ACB">
        <w:rPr>
          <w:rFonts w:eastAsia="Times New Roman" w:cstheme="minorHAnsi"/>
          <w:i/>
          <w:iCs/>
          <w:color w:val="111111"/>
          <w:kern w:val="0"/>
          <w:szCs w:val="26"/>
          <w:lang w:eastAsia="ja-JP"/>
        </w:rPr>
        <w:t>Register</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is</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larger</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than</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comparison</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value</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clear</w:t>
      </w:r>
    </w:p>
    <w:p w14:paraId="76DE63E9" w14:textId="382CD48E" w:rsidR="00025685" w:rsidRPr="00206ACB" w:rsidRDefault="00025685">
      <w:pPr>
        <w:widowControl/>
        <w:numPr>
          <w:ilvl w:val="0"/>
          <w:numId w:val="34"/>
        </w:numPr>
        <w:autoSpaceDE/>
        <w:autoSpaceDN/>
        <w:spacing w:line="240" w:lineRule="auto"/>
        <w:rPr>
          <w:rFonts w:eastAsia="Times New Roman" w:cstheme="minorHAnsi"/>
          <w:color w:val="111111"/>
          <w:kern w:val="0"/>
          <w:szCs w:val="26"/>
          <w:lang w:eastAsia="ja-JP"/>
        </w:rPr>
      </w:pPr>
      <w:r w:rsidRPr="00206ACB">
        <w:rPr>
          <w:rFonts w:eastAsia="Times New Roman" w:cstheme="minorHAnsi"/>
          <w:i/>
          <w:iCs/>
          <w:color w:val="111111"/>
          <w:kern w:val="0"/>
          <w:szCs w:val="26"/>
          <w:lang w:eastAsia="ja-JP"/>
        </w:rPr>
        <w:t>Register</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is</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equal</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to</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comparison</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value</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p>
    <w:p w14:paraId="4CABCD0E" w14:textId="503541BE" w:rsidR="00025685" w:rsidRPr="00206ACB" w:rsidRDefault="00025685">
      <w:pPr>
        <w:widowControl/>
        <w:numPr>
          <w:ilvl w:val="0"/>
          <w:numId w:val="34"/>
        </w:numPr>
        <w:autoSpaceDE/>
        <w:autoSpaceDN/>
        <w:spacing w:line="240" w:lineRule="auto"/>
        <w:rPr>
          <w:rFonts w:eastAsia="Times New Roman" w:cstheme="minorHAnsi"/>
          <w:color w:val="111111"/>
          <w:kern w:val="0"/>
          <w:szCs w:val="26"/>
          <w:lang w:eastAsia="ja-JP"/>
        </w:rPr>
      </w:pPr>
      <w:r w:rsidRPr="00206ACB">
        <w:rPr>
          <w:rFonts w:eastAsia="Times New Roman" w:cstheme="minorHAnsi"/>
          <w:i/>
          <w:iCs/>
          <w:color w:val="111111"/>
          <w:kern w:val="0"/>
          <w:szCs w:val="26"/>
          <w:lang w:eastAsia="ja-JP"/>
        </w:rPr>
        <w:t>Register</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is</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smaller</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than</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comparison</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value</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clear,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clear</w:t>
      </w:r>
    </w:p>
    <w:p w14:paraId="52E11D2B" w14:textId="780738D2" w:rsidR="00E532D9" w:rsidRPr="00EF49D9" w:rsidRDefault="00025685" w:rsidP="00916636">
      <w:pPr>
        <w:rPr>
          <w:lang w:eastAsia="ja-JP"/>
        </w:rPr>
      </w:pPr>
      <w:r w:rsidRPr="00206ACB">
        <w:rPr>
          <w:lang w:eastAsia="ja-JP"/>
        </w:rPr>
        <w:t>We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information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create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complicated</w:t>
      </w:r>
      <w:r w:rsidR="00AC466E" w:rsidRPr="00206ACB">
        <w:rPr>
          <w:lang w:eastAsia="ja-JP"/>
        </w:rPr>
        <w:t xml:space="preserve"> </w:t>
      </w:r>
      <w:r w:rsidRPr="00206ACB">
        <w:rPr>
          <w:lang w:eastAsia="ja-JP"/>
        </w:rPr>
        <w:t>program</w:t>
      </w:r>
      <w:r w:rsidR="00AC466E" w:rsidRPr="00206ACB">
        <w:rPr>
          <w:lang w:eastAsia="ja-JP"/>
        </w:rPr>
        <w:t xml:space="preserve"> </w:t>
      </w:r>
      <w:r w:rsidRPr="00206ACB">
        <w:rPr>
          <w:lang w:eastAsia="ja-JP"/>
        </w:rPr>
        <w:t>logic.</w:t>
      </w:r>
      <w:r w:rsidR="00AC466E" w:rsidRPr="00206ACB">
        <w:rPr>
          <w:lang w:eastAsia="ja-JP"/>
        </w:rPr>
        <w:t xml:space="preserve"> </w:t>
      </w:r>
      <w:r w:rsidRPr="00206ACB">
        <w:rPr>
          <w:lang w:eastAsia="ja-JP"/>
        </w:rPr>
        <w:t>Consider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case</w:t>
      </w:r>
      <w:r w:rsidR="00AC466E" w:rsidRPr="00206ACB">
        <w:rPr>
          <w:lang w:eastAsia="ja-JP"/>
        </w:rPr>
        <w:t xml:space="preserve"> </w:t>
      </w:r>
      <w:r w:rsidRPr="00206ACB">
        <w:rPr>
          <w:lang w:eastAsia="ja-JP"/>
        </w:rPr>
        <w:t>where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load</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then</w:t>
      </w:r>
      <w:r w:rsidR="00AC466E" w:rsidRPr="00206ACB">
        <w:rPr>
          <w:lang w:eastAsia="ja-JP"/>
        </w:rPr>
        <w:t xml:space="preserve"> </w:t>
      </w:r>
      <w:r w:rsidRPr="00206ACB">
        <w:rPr>
          <w:lang w:eastAsia="ja-JP"/>
        </w:rPr>
        <w:t>check</w:t>
      </w:r>
      <w:r w:rsidR="00AC466E" w:rsidRPr="00206ACB">
        <w:rPr>
          <w:lang w:eastAsia="ja-JP"/>
        </w:rPr>
        <w:t xml:space="preserve"> </w:t>
      </w:r>
      <w:r w:rsidRPr="00206ACB">
        <w:rPr>
          <w:lang w:eastAsia="ja-JP"/>
        </w:rPr>
        <w:t>whether</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greater</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equal</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less</w:t>
      </w:r>
      <w:r w:rsidR="00AC466E" w:rsidRPr="00206ACB">
        <w:rPr>
          <w:lang w:eastAsia="ja-JP"/>
        </w:rPr>
        <w:t xml:space="preserve"> </w:t>
      </w:r>
      <w:r w:rsidRPr="00206ACB">
        <w:rPr>
          <w:lang w:eastAsia="ja-JP"/>
        </w:rPr>
        <w:t>than</w:t>
      </w:r>
      <w:r w:rsidR="00AC466E" w:rsidRPr="00206ACB">
        <w:rPr>
          <w:lang w:eastAsia="ja-JP"/>
        </w:rPr>
        <w:t xml:space="preserve"> </w:t>
      </w:r>
      <w:r w:rsidRPr="00FD6D99">
        <w:rPr>
          <w:rStyle w:val="QuoteChar"/>
        </w:rPr>
        <w:t>$80</w:t>
      </w:r>
      <w:r w:rsidRPr="00206ACB">
        <w:rPr>
          <w:lang w:eastAsia="ja-JP"/>
        </w:rPr>
        <w:t>.</w:t>
      </w:r>
    </w:p>
    <w:p w14:paraId="231ABC88" w14:textId="289E236E" w:rsidR="00025685" w:rsidRPr="00EF49D9" w:rsidRDefault="00AC466E" w:rsidP="008907D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360"/>
        <w:jc w:val="left"/>
        <w:rPr>
          <w:rFonts w:ascii="DejaVu Sans Mono" w:eastAsia="Times New Roman" w:hAnsi="DejaVu Sans Mono" w:cs="DejaVu Sans Mono"/>
          <w:color w:val="C34D00"/>
          <w:kern w:val="0"/>
          <w:szCs w:val="26"/>
          <w:bdr w:val="none" w:sz="0" w:space="0" w:color="auto" w:frame="1"/>
          <w:shd w:val="clear" w:color="auto" w:fill="272822"/>
          <w:lang w:eastAsia="ja-JP"/>
        </w:rPr>
      </w:pPr>
      <w:r w:rsidRPr="00EF49D9">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E3371E"/>
          <w:kern w:val="0"/>
          <w:szCs w:val="26"/>
          <w:bdr w:val="none" w:sz="0" w:space="0" w:color="auto" w:frame="1"/>
          <w:shd w:val="clear" w:color="auto" w:fill="272822"/>
          <w:lang w:eastAsia="ja-JP"/>
        </w:rPr>
        <w:t>LDA</w:t>
      </w:r>
      <w:r w:rsidRPr="00EF49D9">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07E2FA"/>
          <w:kern w:val="0"/>
          <w:szCs w:val="26"/>
          <w:bdr w:val="none" w:sz="0" w:space="0" w:color="auto" w:frame="1"/>
          <w:shd w:val="clear" w:color="auto" w:fill="272822"/>
          <w:lang w:eastAsia="ja-JP"/>
        </w:rPr>
        <w:t>$06</w:t>
      </w:r>
    </w:p>
    <w:p w14:paraId="53BF71AA" w14:textId="04A69B52" w:rsidR="00025685" w:rsidRPr="00EF49D9" w:rsidRDefault="00AC466E" w:rsidP="008907D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360"/>
        <w:jc w:val="left"/>
        <w:rPr>
          <w:rFonts w:ascii="DejaVu Sans Mono" w:eastAsia="Times New Roman" w:hAnsi="DejaVu Sans Mono" w:cs="DejaVu Sans Mono"/>
          <w:color w:val="C34D00"/>
          <w:kern w:val="0"/>
          <w:szCs w:val="26"/>
          <w:bdr w:val="none" w:sz="0" w:space="0" w:color="auto" w:frame="1"/>
          <w:shd w:val="clear" w:color="auto" w:fill="272822"/>
          <w:lang w:eastAsia="ja-JP"/>
        </w:rPr>
      </w:pPr>
      <w:r w:rsidRPr="00EF49D9">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E3371E"/>
          <w:kern w:val="0"/>
          <w:szCs w:val="26"/>
          <w:bdr w:val="none" w:sz="0" w:space="0" w:color="auto" w:frame="1"/>
          <w:shd w:val="clear" w:color="auto" w:fill="272822"/>
          <w:lang w:eastAsia="ja-JP"/>
        </w:rPr>
        <w:t>CMP</w:t>
      </w:r>
      <w:r w:rsidRPr="00EF49D9">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025685" w:rsidRPr="003C7610">
        <w:rPr>
          <w:rFonts w:ascii="DejaVu Sans Mono" w:eastAsia="Times New Roman" w:hAnsi="DejaVu Sans Mono" w:cs="DejaVu Sans Mono"/>
          <w:color w:val="FF7A48"/>
          <w:kern w:val="0"/>
          <w:szCs w:val="26"/>
          <w:bdr w:val="none" w:sz="0" w:space="0" w:color="auto" w:frame="1"/>
          <w:shd w:val="clear" w:color="auto" w:fill="272822"/>
          <w:lang w:eastAsia="ja-JP"/>
        </w:rPr>
        <w:t>#</w:t>
      </w:r>
      <w:r w:rsidR="00025685" w:rsidRPr="005746BD">
        <w:rPr>
          <w:rFonts w:ascii="DejaVu Sans Mono" w:eastAsia="Times New Roman" w:hAnsi="DejaVu Sans Mono" w:cs="DejaVu Sans Mono"/>
          <w:color w:val="07E2FA"/>
          <w:kern w:val="0"/>
          <w:szCs w:val="26"/>
          <w:bdr w:val="none" w:sz="0" w:space="0" w:color="auto" w:frame="1"/>
          <w:shd w:val="clear" w:color="auto" w:fill="272822"/>
          <w:lang w:eastAsia="ja-JP"/>
        </w:rPr>
        <w:t>$80</w:t>
      </w:r>
    </w:p>
    <w:p w14:paraId="727872CD" w14:textId="5A1F190D" w:rsidR="00025685" w:rsidRPr="00EF49D9" w:rsidRDefault="00AC466E" w:rsidP="008907D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360"/>
        <w:jc w:val="left"/>
        <w:rPr>
          <w:rFonts w:ascii="DejaVu Sans Mono" w:eastAsia="Times New Roman" w:hAnsi="DejaVu Sans Mono" w:cs="DejaVu Sans Mono"/>
          <w:color w:val="C34D00"/>
          <w:kern w:val="0"/>
          <w:szCs w:val="26"/>
          <w:bdr w:val="none" w:sz="0" w:space="0" w:color="auto" w:frame="1"/>
          <w:shd w:val="clear" w:color="auto" w:fill="272822"/>
          <w:lang w:eastAsia="ja-JP"/>
        </w:rPr>
      </w:pPr>
      <w:r w:rsidRPr="00EF49D9">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E3371E"/>
          <w:kern w:val="0"/>
          <w:szCs w:val="26"/>
          <w:bdr w:val="none" w:sz="0" w:space="0" w:color="auto" w:frame="1"/>
          <w:shd w:val="clear" w:color="auto" w:fill="272822"/>
          <w:lang w:eastAsia="ja-JP"/>
        </w:rPr>
        <w:t>BEQ</w:t>
      </w:r>
      <w:r w:rsidRPr="00EF49D9">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10C26F"/>
          <w:kern w:val="0"/>
          <w:szCs w:val="26"/>
          <w:bdr w:val="none" w:sz="0" w:space="0" w:color="auto" w:frame="1"/>
          <w:shd w:val="clear" w:color="auto" w:fill="272822"/>
          <w:lang w:eastAsia="ja-JP"/>
        </w:rPr>
        <w:t>reg_was_80</w:t>
      </w:r>
    </w:p>
    <w:p w14:paraId="11D91FD5" w14:textId="1EB550A6" w:rsidR="00025685" w:rsidRPr="00EF49D9" w:rsidRDefault="00AC466E" w:rsidP="008907D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360"/>
        <w:jc w:val="left"/>
        <w:rPr>
          <w:rFonts w:ascii="DejaVu Sans Mono" w:eastAsia="Times New Roman" w:hAnsi="DejaVu Sans Mono" w:cs="DejaVu Sans Mono"/>
          <w:color w:val="C34D00"/>
          <w:kern w:val="0"/>
          <w:szCs w:val="26"/>
          <w:bdr w:val="none" w:sz="0" w:space="0" w:color="auto" w:frame="1"/>
          <w:shd w:val="clear" w:color="auto" w:fill="272822"/>
          <w:lang w:eastAsia="ja-JP"/>
        </w:rPr>
      </w:pPr>
      <w:r w:rsidRPr="00EF49D9">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E3371E"/>
          <w:kern w:val="0"/>
          <w:szCs w:val="26"/>
          <w:bdr w:val="none" w:sz="0" w:space="0" w:color="auto" w:frame="1"/>
          <w:shd w:val="clear" w:color="auto" w:fill="272822"/>
          <w:lang w:eastAsia="ja-JP"/>
        </w:rPr>
        <w:t>BCS</w:t>
      </w:r>
      <w:r w:rsidRPr="00EF49D9">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10C26F"/>
          <w:kern w:val="0"/>
          <w:szCs w:val="26"/>
          <w:bdr w:val="none" w:sz="0" w:space="0" w:color="auto" w:frame="1"/>
          <w:shd w:val="clear" w:color="auto" w:fill="272822"/>
          <w:lang w:eastAsia="ja-JP"/>
        </w:rPr>
        <w:t>reg_gt_80</w:t>
      </w:r>
    </w:p>
    <w:p w14:paraId="51A6DD82" w14:textId="52B5E7A1" w:rsidR="00025685" w:rsidRPr="005746BD" w:rsidRDefault="00AC466E" w:rsidP="008907D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360"/>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neither</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branch</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taken;</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register</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less</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than</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$80</w:t>
      </w:r>
    </w:p>
    <w:p w14:paraId="098CA7BC" w14:textId="0043A1E9" w:rsidR="00025685" w:rsidRPr="005746BD" w:rsidRDefault="00AC466E" w:rsidP="008907D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360"/>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do</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something</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here</w:t>
      </w:r>
    </w:p>
    <w:p w14:paraId="740B9329" w14:textId="0A6F9388" w:rsidR="00025685" w:rsidRPr="005746BD" w:rsidRDefault="00AC466E" w:rsidP="008907D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360"/>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EF49D9">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E3371E"/>
          <w:kern w:val="0"/>
          <w:szCs w:val="26"/>
          <w:bdr w:val="none" w:sz="0" w:space="0" w:color="auto" w:frame="1"/>
          <w:shd w:val="clear" w:color="auto" w:fill="272822"/>
          <w:lang w:eastAsia="ja-JP"/>
        </w:rPr>
        <w:t>JMP</w:t>
      </w:r>
      <w:r w:rsidRPr="00EF49D9">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10C26F"/>
          <w:kern w:val="0"/>
          <w:szCs w:val="26"/>
          <w:bdr w:val="none" w:sz="0" w:space="0" w:color="auto" w:frame="1"/>
          <w:shd w:val="clear" w:color="auto" w:fill="272822"/>
          <w:lang w:eastAsia="ja-JP"/>
        </w:rPr>
        <w:t>done_with_comparison</w:t>
      </w:r>
      <w:r w:rsidRPr="00EF49D9">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jump</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to</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skip</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branch-specific</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code</w:t>
      </w:r>
    </w:p>
    <w:p w14:paraId="7B19911D" w14:textId="77777777" w:rsidR="00025685" w:rsidRPr="005746BD" w:rsidRDefault="00025685" w:rsidP="008907D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360"/>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5746BD">
        <w:rPr>
          <w:rFonts w:ascii="DejaVu Sans Mono" w:eastAsia="Times New Roman" w:hAnsi="DejaVu Sans Mono" w:cs="DejaVu Sans Mono"/>
          <w:color w:val="10C26F"/>
          <w:kern w:val="0"/>
          <w:szCs w:val="26"/>
          <w:bdr w:val="none" w:sz="0" w:space="0" w:color="auto" w:frame="1"/>
          <w:shd w:val="clear" w:color="auto" w:fill="272822"/>
          <w:lang w:eastAsia="ja-JP"/>
        </w:rPr>
        <w:t>reg_was_80:</w:t>
      </w:r>
    </w:p>
    <w:p w14:paraId="1EE1043E" w14:textId="0E62229C" w:rsidR="00025685" w:rsidRPr="005746BD" w:rsidRDefault="00AC466E" w:rsidP="008907D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360"/>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register</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equalled</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$80</w:t>
      </w:r>
    </w:p>
    <w:p w14:paraId="396C77FF" w14:textId="1F32ABD6" w:rsidR="00025685" w:rsidRPr="005746BD" w:rsidRDefault="00AC466E" w:rsidP="008907D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360"/>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do</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something</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here</w:t>
      </w:r>
    </w:p>
    <w:p w14:paraId="11443154" w14:textId="46EF687E" w:rsidR="00025685" w:rsidRPr="00EF49D9" w:rsidRDefault="00AC466E" w:rsidP="008907D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360"/>
        <w:jc w:val="left"/>
        <w:rPr>
          <w:rFonts w:ascii="DejaVu Sans Mono" w:eastAsia="Times New Roman" w:hAnsi="DejaVu Sans Mono" w:cs="DejaVu Sans Mono"/>
          <w:color w:val="C69CFE"/>
          <w:kern w:val="0"/>
          <w:szCs w:val="26"/>
          <w:bdr w:val="none" w:sz="0" w:space="0" w:color="auto" w:frame="1"/>
          <w:shd w:val="clear" w:color="auto" w:fill="272822"/>
          <w:lang w:eastAsia="ja-JP"/>
        </w:rPr>
      </w:pPr>
      <w:r w:rsidRPr="00EF49D9">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E3371E"/>
          <w:kern w:val="0"/>
          <w:szCs w:val="26"/>
          <w:bdr w:val="none" w:sz="0" w:space="0" w:color="auto" w:frame="1"/>
          <w:shd w:val="clear" w:color="auto" w:fill="272822"/>
          <w:lang w:eastAsia="ja-JP"/>
        </w:rPr>
        <w:t>JMP</w:t>
      </w:r>
      <w:r w:rsidRPr="00EF49D9">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10C26F"/>
          <w:kern w:val="0"/>
          <w:szCs w:val="26"/>
          <w:bdr w:val="none" w:sz="0" w:space="0" w:color="auto" w:frame="1"/>
          <w:shd w:val="clear" w:color="auto" w:fill="272822"/>
          <w:lang w:eastAsia="ja-JP"/>
        </w:rPr>
        <w:t>done_with_comparison</w:t>
      </w:r>
      <w:r w:rsidRPr="00EF49D9">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skip</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the</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following</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branch</w:t>
      </w:r>
    </w:p>
    <w:p w14:paraId="00252622" w14:textId="77777777" w:rsidR="00025685" w:rsidRPr="005746BD" w:rsidRDefault="00025685" w:rsidP="008907D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360"/>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5746BD">
        <w:rPr>
          <w:rFonts w:ascii="DejaVu Sans Mono" w:eastAsia="Times New Roman" w:hAnsi="DejaVu Sans Mono" w:cs="DejaVu Sans Mono"/>
          <w:color w:val="10C26F"/>
          <w:kern w:val="0"/>
          <w:szCs w:val="26"/>
          <w:bdr w:val="none" w:sz="0" w:space="0" w:color="auto" w:frame="1"/>
          <w:shd w:val="clear" w:color="auto" w:fill="272822"/>
          <w:lang w:eastAsia="ja-JP"/>
        </w:rPr>
        <w:t>reg_gt_80:</w:t>
      </w:r>
    </w:p>
    <w:p w14:paraId="2C3485D3" w14:textId="22AE43F1" w:rsidR="00025685" w:rsidRPr="005746BD" w:rsidRDefault="00AC466E" w:rsidP="008907D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360"/>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register</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was</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greater</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than</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$80</w:t>
      </w:r>
    </w:p>
    <w:p w14:paraId="75FEAE37" w14:textId="28794173" w:rsidR="00025685" w:rsidRPr="005746BD" w:rsidRDefault="00AC466E" w:rsidP="008907D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360"/>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do</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something</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here</w:t>
      </w:r>
    </w:p>
    <w:p w14:paraId="466E75E8" w14:textId="241B302D" w:rsidR="00025685" w:rsidRPr="005746BD" w:rsidRDefault="00AC466E" w:rsidP="008907D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360"/>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no</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need</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to</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jump</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because</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done_With_comparison</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is</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next</w:t>
      </w:r>
    </w:p>
    <w:p w14:paraId="16AE1DED" w14:textId="77777777" w:rsidR="00025685" w:rsidRPr="005746BD" w:rsidRDefault="00025685" w:rsidP="008907D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360"/>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5746BD">
        <w:rPr>
          <w:rFonts w:ascii="DejaVu Sans Mono" w:eastAsia="Times New Roman" w:hAnsi="DejaVu Sans Mono" w:cs="DejaVu Sans Mono"/>
          <w:color w:val="10C26F"/>
          <w:kern w:val="0"/>
          <w:szCs w:val="26"/>
          <w:bdr w:val="none" w:sz="0" w:space="0" w:color="auto" w:frame="1"/>
          <w:shd w:val="clear" w:color="auto" w:fill="272822"/>
          <w:lang w:eastAsia="ja-JP"/>
        </w:rPr>
        <w:t>done_with_comparison:</w:t>
      </w:r>
    </w:p>
    <w:p w14:paraId="30BEBC01" w14:textId="291AAAF3" w:rsidR="00025685" w:rsidRPr="005746BD" w:rsidRDefault="00AC466E" w:rsidP="008907D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ind w:firstLine="360"/>
        <w:jc w:val="left"/>
        <w:rPr>
          <w:rFonts w:ascii="DejaVu Sans Mono" w:eastAsia="Times New Roman" w:hAnsi="DejaVu Sans Mono" w:cs="DejaVu Sans Mono"/>
          <w:color w:val="FFC000"/>
          <w:kern w:val="0"/>
          <w:szCs w:val="26"/>
          <w:bdr w:val="none" w:sz="0" w:space="0" w:color="auto" w:frame="1"/>
          <w:shd w:val="clear" w:color="auto" w:fill="272822"/>
          <w:lang w:eastAsia="ja-JP"/>
        </w:rPr>
      </w:pP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continue</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with</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rest</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of</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the</w:t>
      </w:r>
      <w:r w:rsidRPr="005746BD">
        <w:rPr>
          <w:rFonts w:ascii="DejaVu Sans Mono" w:eastAsia="Times New Roman" w:hAnsi="DejaVu Sans Mono" w:cs="DejaVu Sans Mono"/>
          <w:color w:val="FFC000"/>
          <w:kern w:val="0"/>
          <w:szCs w:val="26"/>
          <w:bdr w:val="none" w:sz="0" w:space="0" w:color="auto" w:frame="1"/>
          <w:shd w:val="clear" w:color="auto" w:fill="272822"/>
          <w:lang w:eastAsia="ja-JP"/>
        </w:rPr>
        <w:t xml:space="preserve"> </w:t>
      </w:r>
      <w:r w:rsidR="00025685" w:rsidRPr="005746BD">
        <w:rPr>
          <w:rFonts w:ascii="DejaVu Sans Mono" w:eastAsia="Times New Roman" w:hAnsi="DejaVu Sans Mono" w:cs="DejaVu Sans Mono"/>
          <w:color w:val="FFC000"/>
          <w:kern w:val="0"/>
          <w:szCs w:val="26"/>
          <w:bdr w:val="none" w:sz="0" w:space="0" w:color="auto" w:frame="1"/>
          <w:shd w:val="clear" w:color="auto" w:fill="272822"/>
          <w:lang w:eastAsia="ja-JP"/>
        </w:rPr>
        <w:t>program</w:t>
      </w:r>
    </w:p>
    <w:p w14:paraId="37524F5F" w14:textId="77777777" w:rsidR="00944511" w:rsidRDefault="00944511" w:rsidP="00916636">
      <w:pPr>
        <w:rPr>
          <w:lang w:eastAsia="ja-JP"/>
        </w:rPr>
      </w:pPr>
    </w:p>
    <w:p w14:paraId="1B06C505" w14:textId="21C901AF" w:rsidR="002E182B" w:rsidRPr="00206ACB" w:rsidRDefault="00025685" w:rsidP="00916636">
      <w:pPr>
        <w:rPr>
          <w:lang w:eastAsia="ja-JP"/>
        </w:rPr>
      </w:pPr>
      <w:r w:rsidRPr="00206ACB">
        <w:rPr>
          <w:lang w:eastAsia="ja-JP"/>
        </w:rPr>
        <w:lastRenderedPageBreak/>
        <w:t>This</w:t>
      </w:r>
      <w:r w:rsidR="00AC466E" w:rsidRPr="00206ACB">
        <w:rPr>
          <w:lang w:eastAsia="ja-JP"/>
        </w:rPr>
        <w:t xml:space="preserve"> </w:t>
      </w:r>
      <w:r w:rsidRPr="00206ACB">
        <w:rPr>
          <w:lang w:eastAsia="ja-JP"/>
        </w:rPr>
        <w:t>kind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three-way</w:t>
      </w:r>
      <w:r w:rsidR="00AC466E" w:rsidRPr="00206ACB">
        <w:rPr>
          <w:lang w:eastAsia="ja-JP"/>
        </w:rPr>
        <w:t xml:space="preserve"> </w:t>
      </w:r>
      <w:r w:rsidRPr="00206ACB">
        <w:rPr>
          <w:lang w:eastAsia="ja-JP"/>
        </w:rPr>
        <w:t>branch</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fairly</w:t>
      </w:r>
      <w:r w:rsidR="00AC466E" w:rsidRPr="00206ACB">
        <w:rPr>
          <w:lang w:eastAsia="ja-JP"/>
        </w:rPr>
        <w:t xml:space="preserve"> </w:t>
      </w:r>
      <w:r w:rsidRPr="00206ACB">
        <w:rPr>
          <w:lang w:eastAsia="ja-JP"/>
        </w:rPr>
        <w:t>common.</w:t>
      </w:r>
      <w:r w:rsidR="00AC466E" w:rsidRPr="00206ACB">
        <w:rPr>
          <w:lang w:eastAsia="ja-JP"/>
        </w:rPr>
        <w:t xml:space="preserve"> </w:t>
      </w:r>
      <w:r w:rsidRPr="00206ACB">
        <w:rPr>
          <w:lang w:eastAsia="ja-JP"/>
        </w:rPr>
        <w:t>Note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presence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mark</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end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branch</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earlier</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can</w:t>
      </w:r>
      <w:r w:rsidR="00AC466E" w:rsidRPr="00206ACB">
        <w:rPr>
          <w:lang w:eastAsia="ja-JP"/>
        </w:rPr>
        <w:t xml:space="preserve"> </w:t>
      </w:r>
      <w:r w:rsidRPr="00916636">
        <w:rPr>
          <w:rStyle w:val="QuoteChar"/>
        </w:rPr>
        <w:t>JMP</w:t>
      </w:r>
      <w:r w:rsidR="00AC466E" w:rsidRPr="00206ACB">
        <w:rPr>
          <w:lang w:eastAsia="ja-JP"/>
        </w:rPr>
        <w:t xml:space="preserve"> </w:t>
      </w:r>
      <w:r w:rsidRPr="00206ACB">
        <w:rPr>
          <w:lang w:eastAsia="ja-JP"/>
        </w:rPr>
        <w:t>over</w:t>
      </w:r>
      <w:r w:rsidR="00AC466E" w:rsidRPr="00206ACB">
        <w:rPr>
          <w:lang w:eastAsia="ja-JP"/>
        </w:rPr>
        <w:t xml:space="preserve"> </w:t>
      </w:r>
      <w:r w:rsidRPr="00206ACB">
        <w:rPr>
          <w:lang w:eastAsia="ja-JP"/>
        </w:rPr>
        <w:t>branch-specific</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shouldn't</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executed</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branch</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taken.</w:t>
      </w:r>
    </w:p>
    <w:p w14:paraId="13423255" w14:textId="4698DD23" w:rsidR="000A55D9" w:rsidRPr="00206ACB" w:rsidRDefault="000A55D9" w:rsidP="008E4B57">
      <w:pPr>
        <w:pStyle w:val="Heading3"/>
        <w:rPr>
          <w:rFonts w:cstheme="minorHAnsi"/>
        </w:rPr>
      </w:pPr>
      <w:bookmarkStart w:id="140" w:name="_Toc168434250"/>
      <w:bookmarkStart w:id="141" w:name="_Toc168542761"/>
      <w:r w:rsidRPr="00206ACB">
        <w:rPr>
          <w:rFonts w:cstheme="minorHAnsi"/>
        </w:rPr>
        <w:t>Using</w:t>
      </w:r>
      <w:r w:rsidR="00AC466E" w:rsidRPr="00206ACB">
        <w:rPr>
          <w:rFonts w:cstheme="minorHAnsi"/>
        </w:rPr>
        <w:t xml:space="preserve"> </w:t>
      </w:r>
      <w:r w:rsidRPr="00206ACB">
        <w:rPr>
          <w:rFonts w:cstheme="minorHAnsi"/>
        </w:rPr>
        <w:t>Comparisons</w:t>
      </w:r>
      <w:r w:rsidR="00AC466E" w:rsidRPr="00206ACB">
        <w:rPr>
          <w:rFonts w:cstheme="minorHAnsi"/>
        </w:rPr>
        <w:t xml:space="preserve"> </w:t>
      </w:r>
      <w:r w:rsidRPr="00206ACB">
        <w:rPr>
          <w:rFonts w:cstheme="minorHAnsi"/>
        </w:rPr>
        <w:t>in</w:t>
      </w:r>
      <w:r w:rsidR="00AC466E" w:rsidRPr="00206ACB">
        <w:rPr>
          <w:rFonts w:cstheme="minorHAnsi"/>
        </w:rPr>
        <w:t xml:space="preserve"> </w:t>
      </w:r>
      <w:r w:rsidRPr="00206ACB">
        <w:rPr>
          <w:rFonts w:cstheme="minorHAnsi"/>
        </w:rPr>
        <w:t>Loops</w:t>
      </w:r>
      <w:bookmarkEnd w:id="140"/>
      <w:bookmarkEnd w:id="141"/>
    </w:p>
    <w:p w14:paraId="105FBF93" w14:textId="7EB9310F" w:rsidR="00C47E52" w:rsidRPr="00206ACB" w:rsidRDefault="00C47E52" w:rsidP="00916636">
      <w:pPr>
        <w:rPr>
          <w:lang w:eastAsia="ja-JP"/>
        </w:rPr>
      </w:pPr>
      <w:r w:rsidRPr="00206ACB">
        <w:rPr>
          <w:lang w:eastAsia="ja-JP"/>
        </w:rPr>
        <w:t>To</w:t>
      </w:r>
      <w:r w:rsidR="00AC466E" w:rsidRPr="00206ACB">
        <w:rPr>
          <w:lang w:eastAsia="ja-JP"/>
        </w:rPr>
        <w:t xml:space="preserve"> </w:t>
      </w:r>
      <w:r w:rsidRPr="00206ACB">
        <w:rPr>
          <w:lang w:eastAsia="ja-JP"/>
        </w:rPr>
        <w:t>close</w:t>
      </w:r>
      <w:r w:rsidR="00AC466E" w:rsidRPr="00206ACB">
        <w:rPr>
          <w:lang w:eastAsia="ja-JP"/>
        </w:rPr>
        <w:t xml:space="preserve"> </w:t>
      </w:r>
      <w:r w:rsidRPr="00206ACB">
        <w:rPr>
          <w:lang w:eastAsia="ja-JP"/>
        </w:rPr>
        <w:t>out</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chapter,</w:t>
      </w:r>
      <w:r w:rsidR="00AC466E" w:rsidRPr="00206ACB">
        <w:rPr>
          <w:lang w:eastAsia="ja-JP"/>
        </w:rPr>
        <w:t xml:space="preserve"> </w:t>
      </w:r>
      <w:r w:rsidRPr="00206ACB">
        <w:rPr>
          <w:lang w:eastAsia="ja-JP"/>
        </w:rPr>
        <w:t>let's</w:t>
      </w:r>
      <w:r w:rsidR="00AC466E" w:rsidRPr="00206ACB">
        <w:rPr>
          <w:lang w:eastAsia="ja-JP"/>
        </w:rPr>
        <w:t xml:space="preserve"> </w:t>
      </w:r>
      <w:r w:rsidRPr="00206ACB">
        <w:rPr>
          <w:lang w:eastAsia="ja-JP"/>
        </w:rPr>
        <w:t>take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look</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comparisons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create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sophisticated</w:t>
      </w:r>
      <w:r w:rsidR="00AC466E" w:rsidRPr="00206ACB">
        <w:rPr>
          <w:lang w:eastAsia="ja-JP"/>
        </w:rPr>
        <w:t xml:space="preserve"> </w:t>
      </w:r>
      <w:r w:rsidRPr="00206ACB">
        <w:rPr>
          <w:lang w:eastAsia="ja-JP"/>
        </w:rPr>
        <w:t>loops.</w:t>
      </w:r>
      <w:r w:rsidR="00AC466E" w:rsidRPr="00206ACB">
        <w:rPr>
          <w:lang w:eastAsia="ja-JP"/>
        </w:rPr>
        <w:t xml:space="preserve"> </w:t>
      </w:r>
      <w:r w:rsidRPr="00206ACB">
        <w:rPr>
          <w:lang w:eastAsia="ja-JP"/>
        </w:rPr>
        <w:t>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runs</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times,</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counts</w:t>
      </w:r>
      <w:r w:rsidR="00AC466E" w:rsidRPr="00206ACB">
        <w:rPr>
          <w:lang w:eastAsia="ja-JP"/>
        </w:rPr>
        <w:t xml:space="preserve"> </w:t>
      </w:r>
      <w:r w:rsidRPr="00206ACB">
        <w:rPr>
          <w:lang w:eastAsia="ja-JP"/>
        </w:rPr>
        <w:t>up</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instead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counting</w:t>
      </w:r>
      <w:r w:rsidR="00AC466E" w:rsidRPr="00206ACB">
        <w:rPr>
          <w:lang w:eastAsia="ja-JP"/>
        </w:rPr>
        <w:t xml:space="preserve"> </w:t>
      </w:r>
      <w:r w:rsidRPr="00206ACB">
        <w:rPr>
          <w:lang w:eastAsia="ja-JP"/>
        </w:rPr>
        <w:t>down</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eight.</w:t>
      </w:r>
    </w:p>
    <w:p w14:paraId="44451B08" w14:textId="55AF0A08" w:rsidR="00C47E52" w:rsidRPr="00333B1E" w:rsidRDefault="00AC466E" w:rsidP="00333B1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C34D00"/>
          <w:kern w:val="0"/>
          <w:szCs w:val="26"/>
          <w:bdr w:val="none" w:sz="0" w:space="0" w:color="auto" w:frame="1"/>
          <w:shd w:val="clear" w:color="auto" w:fill="272822"/>
          <w:lang w:eastAsia="ja-JP"/>
        </w:rPr>
      </w:pPr>
      <w:r w:rsidRPr="00333B1E">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C47E52" w:rsidRPr="00333B1E">
        <w:rPr>
          <w:rFonts w:ascii="DejaVu Sans Mono" w:eastAsia="Times New Roman" w:hAnsi="DejaVu Sans Mono" w:cs="DejaVu Sans Mono"/>
          <w:color w:val="5BBDFE"/>
          <w:kern w:val="0"/>
          <w:szCs w:val="26"/>
          <w:bdr w:val="none" w:sz="0" w:space="0" w:color="auto" w:frame="1"/>
          <w:shd w:val="clear" w:color="auto" w:fill="272822"/>
          <w:lang w:eastAsia="ja-JP"/>
        </w:rPr>
        <w:t>LDX</w:t>
      </w:r>
      <w:r w:rsidRPr="00333B1E">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C47E52" w:rsidRPr="00333B1E">
        <w:rPr>
          <w:rFonts w:ascii="DejaVu Sans Mono" w:eastAsia="Times New Roman" w:hAnsi="DejaVu Sans Mono" w:cs="DejaVu Sans Mono"/>
          <w:color w:val="C34D00"/>
          <w:kern w:val="0"/>
          <w:szCs w:val="26"/>
          <w:bdr w:val="none" w:sz="0" w:space="0" w:color="auto" w:frame="1"/>
          <w:shd w:val="clear" w:color="auto" w:fill="272822"/>
          <w:lang w:eastAsia="ja-JP"/>
        </w:rPr>
        <w:t>#</w:t>
      </w:r>
      <w:r w:rsidR="00C47E52" w:rsidRPr="00333B1E">
        <w:rPr>
          <w:rFonts w:ascii="DejaVu Sans Mono" w:eastAsia="Times New Roman" w:hAnsi="DejaVu Sans Mono" w:cs="DejaVu Sans Mono"/>
          <w:color w:val="9C6CFF"/>
          <w:kern w:val="0"/>
          <w:szCs w:val="26"/>
          <w:bdr w:val="none" w:sz="0" w:space="0" w:color="auto" w:frame="1"/>
          <w:shd w:val="clear" w:color="auto" w:fill="272822"/>
          <w:lang w:eastAsia="ja-JP"/>
        </w:rPr>
        <w:t>$00</w:t>
      </w:r>
    </w:p>
    <w:p w14:paraId="2A2AD753" w14:textId="77777777" w:rsidR="00C47E52" w:rsidRPr="00333B1E" w:rsidRDefault="00C47E52" w:rsidP="00333B1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C34D00"/>
          <w:kern w:val="0"/>
          <w:szCs w:val="26"/>
          <w:bdr w:val="none" w:sz="0" w:space="0" w:color="auto" w:frame="1"/>
          <w:shd w:val="clear" w:color="auto" w:fill="272822"/>
          <w:lang w:eastAsia="ja-JP"/>
        </w:rPr>
      </w:pPr>
      <w:r w:rsidRPr="00333B1E">
        <w:rPr>
          <w:rFonts w:ascii="DejaVu Sans Mono" w:eastAsia="Times New Roman" w:hAnsi="DejaVu Sans Mono" w:cs="DejaVu Sans Mono"/>
          <w:color w:val="C34D00"/>
          <w:kern w:val="0"/>
          <w:szCs w:val="26"/>
          <w:bdr w:val="none" w:sz="0" w:space="0" w:color="auto" w:frame="1"/>
          <w:shd w:val="clear" w:color="auto" w:fill="272822"/>
          <w:lang w:eastAsia="ja-JP"/>
        </w:rPr>
        <w:t>loop_start:</w:t>
      </w:r>
    </w:p>
    <w:p w14:paraId="489367B0" w14:textId="1D52E9C1" w:rsidR="00C47E52" w:rsidRPr="00333B1E" w:rsidRDefault="00AC466E" w:rsidP="00333B1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C69CFE"/>
          <w:kern w:val="0"/>
          <w:szCs w:val="26"/>
          <w:bdr w:val="none" w:sz="0" w:space="0" w:color="auto" w:frame="1"/>
          <w:shd w:val="clear" w:color="auto" w:fill="272822"/>
          <w:lang w:eastAsia="ja-JP"/>
        </w:rPr>
      </w:pPr>
      <w:r w:rsidRPr="00333B1E">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C47E52" w:rsidRPr="00333B1E">
        <w:rPr>
          <w:rFonts w:ascii="DejaVu Sans Mono" w:eastAsia="Times New Roman" w:hAnsi="DejaVu Sans Mono" w:cs="DejaVu Sans Mono"/>
          <w:color w:val="F8F8F2"/>
          <w:kern w:val="0"/>
          <w:szCs w:val="26"/>
          <w:bdr w:val="none" w:sz="0" w:space="0" w:color="auto" w:frame="1"/>
          <w:shd w:val="clear" w:color="auto" w:fill="272822"/>
          <w:lang w:eastAsia="ja-JP"/>
        </w:rPr>
        <w:t>;</w:t>
      </w:r>
      <w:r w:rsidRPr="00333B1E">
        <w:rPr>
          <w:rFonts w:ascii="DejaVu Sans Mono" w:eastAsia="Times New Roman" w:hAnsi="DejaVu Sans Mono" w:cs="DejaVu Sans Mono"/>
          <w:color w:val="C69CFE"/>
          <w:kern w:val="0"/>
          <w:szCs w:val="26"/>
          <w:bdr w:val="none" w:sz="0" w:space="0" w:color="auto" w:frame="1"/>
          <w:shd w:val="clear" w:color="auto" w:fill="272822"/>
          <w:lang w:eastAsia="ja-JP"/>
        </w:rPr>
        <w:t xml:space="preserve"> </w:t>
      </w:r>
      <w:r w:rsidR="00C47E52" w:rsidRPr="00333B1E">
        <w:rPr>
          <w:rFonts w:ascii="DejaVu Sans Mono" w:eastAsia="Times New Roman" w:hAnsi="DejaVu Sans Mono" w:cs="DejaVu Sans Mono"/>
          <w:color w:val="C69CFE"/>
          <w:kern w:val="0"/>
          <w:szCs w:val="26"/>
          <w:bdr w:val="none" w:sz="0" w:space="0" w:color="auto" w:frame="1"/>
          <w:shd w:val="clear" w:color="auto" w:fill="272822"/>
          <w:lang w:eastAsia="ja-JP"/>
        </w:rPr>
        <w:t>do</w:t>
      </w:r>
      <w:r w:rsidRPr="00333B1E">
        <w:rPr>
          <w:rFonts w:ascii="DejaVu Sans Mono" w:eastAsia="Times New Roman" w:hAnsi="DejaVu Sans Mono" w:cs="DejaVu Sans Mono"/>
          <w:color w:val="C69CFE"/>
          <w:kern w:val="0"/>
          <w:szCs w:val="26"/>
          <w:bdr w:val="none" w:sz="0" w:space="0" w:color="auto" w:frame="1"/>
          <w:shd w:val="clear" w:color="auto" w:fill="272822"/>
          <w:lang w:eastAsia="ja-JP"/>
        </w:rPr>
        <w:t xml:space="preserve"> </w:t>
      </w:r>
      <w:r w:rsidR="00C47E52" w:rsidRPr="00333B1E">
        <w:rPr>
          <w:rFonts w:ascii="DejaVu Sans Mono" w:eastAsia="Times New Roman" w:hAnsi="DejaVu Sans Mono" w:cs="DejaVu Sans Mono"/>
          <w:color w:val="C69CFE"/>
          <w:kern w:val="0"/>
          <w:szCs w:val="26"/>
          <w:bdr w:val="none" w:sz="0" w:space="0" w:color="auto" w:frame="1"/>
          <w:shd w:val="clear" w:color="auto" w:fill="272822"/>
          <w:lang w:eastAsia="ja-JP"/>
        </w:rPr>
        <w:t>something</w:t>
      </w:r>
    </w:p>
    <w:p w14:paraId="59FDB14A" w14:textId="0A1323B7" w:rsidR="00C47E52" w:rsidRPr="00333B1E" w:rsidRDefault="00AC466E" w:rsidP="00333B1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C34D00"/>
          <w:kern w:val="0"/>
          <w:szCs w:val="26"/>
          <w:bdr w:val="none" w:sz="0" w:space="0" w:color="auto" w:frame="1"/>
          <w:shd w:val="clear" w:color="auto" w:fill="272822"/>
          <w:lang w:eastAsia="ja-JP"/>
        </w:rPr>
      </w:pPr>
      <w:r w:rsidRPr="00333B1E">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C47E52" w:rsidRPr="00333B1E">
        <w:rPr>
          <w:rFonts w:ascii="DejaVu Sans Mono" w:eastAsia="Times New Roman" w:hAnsi="DejaVu Sans Mono" w:cs="DejaVu Sans Mono"/>
          <w:color w:val="5BBDFE"/>
          <w:kern w:val="0"/>
          <w:szCs w:val="26"/>
          <w:bdr w:val="none" w:sz="0" w:space="0" w:color="auto" w:frame="1"/>
          <w:shd w:val="clear" w:color="auto" w:fill="272822"/>
          <w:lang w:eastAsia="ja-JP"/>
        </w:rPr>
        <w:t>INX</w:t>
      </w:r>
    </w:p>
    <w:p w14:paraId="7487425D" w14:textId="556A7EC9" w:rsidR="00C47E52" w:rsidRPr="00333B1E" w:rsidRDefault="00AC466E" w:rsidP="00333B1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C34D00"/>
          <w:kern w:val="0"/>
          <w:szCs w:val="26"/>
          <w:bdr w:val="none" w:sz="0" w:space="0" w:color="auto" w:frame="1"/>
          <w:shd w:val="clear" w:color="auto" w:fill="272822"/>
          <w:lang w:eastAsia="ja-JP"/>
        </w:rPr>
      </w:pPr>
      <w:r w:rsidRPr="00333B1E">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C47E52" w:rsidRPr="00333B1E">
        <w:rPr>
          <w:rFonts w:ascii="DejaVu Sans Mono" w:eastAsia="Times New Roman" w:hAnsi="DejaVu Sans Mono" w:cs="DejaVu Sans Mono"/>
          <w:color w:val="5BBDFE"/>
          <w:kern w:val="0"/>
          <w:szCs w:val="26"/>
          <w:bdr w:val="none" w:sz="0" w:space="0" w:color="auto" w:frame="1"/>
          <w:shd w:val="clear" w:color="auto" w:fill="272822"/>
          <w:lang w:eastAsia="ja-JP"/>
        </w:rPr>
        <w:t>CPX</w:t>
      </w:r>
      <w:r w:rsidRPr="00333B1E">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C47E52" w:rsidRPr="00333B1E">
        <w:rPr>
          <w:rFonts w:ascii="DejaVu Sans Mono" w:eastAsia="Times New Roman" w:hAnsi="DejaVu Sans Mono" w:cs="DejaVu Sans Mono"/>
          <w:color w:val="C34D00"/>
          <w:kern w:val="0"/>
          <w:szCs w:val="26"/>
          <w:bdr w:val="none" w:sz="0" w:space="0" w:color="auto" w:frame="1"/>
          <w:shd w:val="clear" w:color="auto" w:fill="272822"/>
          <w:lang w:eastAsia="ja-JP"/>
        </w:rPr>
        <w:t>#</w:t>
      </w:r>
      <w:r w:rsidR="00C47E52" w:rsidRPr="00333B1E">
        <w:rPr>
          <w:rFonts w:ascii="DejaVu Sans Mono" w:eastAsia="Times New Roman" w:hAnsi="DejaVu Sans Mono" w:cs="DejaVu Sans Mono"/>
          <w:color w:val="9C6CFF"/>
          <w:kern w:val="0"/>
          <w:szCs w:val="26"/>
          <w:bdr w:val="none" w:sz="0" w:space="0" w:color="auto" w:frame="1"/>
          <w:shd w:val="clear" w:color="auto" w:fill="272822"/>
          <w:lang w:eastAsia="ja-JP"/>
        </w:rPr>
        <w:t>$08</w:t>
      </w:r>
    </w:p>
    <w:p w14:paraId="0409EBDD" w14:textId="5DCBDF5D" w:rsidR="00C47E52" w:rsidRPr="00333B1E" w:rsidRDefault="00AC466E" w:rsidP="00333B1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C34D00"/>
          <w:kern w:val="0"/>
          <w:szCs w:val="26"/>
          <w:bdr w:val="none" w:sz="0" w:space="0" w:color="auto" w:frame="1"/>
          <w:shd w:val="clear" w:color="auto" w:fill="272822"/>
          <w:lang w:eastAsia="ja-JP"/>
        </w:rPr>
      </w:pPr>
      <w:r w:rsidRPr="00333B1E">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C47E52" w:rsidRPr="00333B1E">
        <w:rPr>
          <w:rFonts w:ascii="DejaVu Sans Mono" w:eastAsia="Times New Roman" w:hAnsi="DejaVu Sans Mono" w:cs="DejaVu Sans Mono"/>
          <w:color w:val="5BBDFE"/>
          <w:kern w:val="0"/>
          <w:szCs w:val="26"/>
          <w:bdr w:val="none" w:sz="0" w:space="0" w:color="auto" w:frame="1"/>
          <w:shd w:val="clear" w:color="auto" w:fill="272822"/>
          <w:lang w:eastAsia="ja-JP"/>
        </w:rPr>
        <w:t>BNE</w:t>
      </w:r>
      <w:r w:rsidRPr="00333B1E">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C47E52" w:rsidRPr="00333B1E">
        <w:rPr>
          <w:rFonts w:ascii="DejaVu Sans Mono" w:eastAsia="Times New Roman" w:hAnsi="DejaVu Sans Mono" w:cs="DejaVu Sans Mono"/>
          <w:color w:val="C34D00"/>
          <w:kern w:val="0"/>
          <w:szCs w:val="26"/>
          <w:bdr w:val="none" w:sz="0" w:space="0" w:color="auto" w:frame="1"/>
          <w:shd w:val="clear" w:color="auto" w:fill="272822"/>
          <w:lang w:eastAsia="ja-JP"/>
        </w:rPr>
        <w:t>loop_start</w:t>
      </w:r>
    </w:p>
    <w:p w14:paraId="0BAA3D5A" w14:textId="27BB1E5F" w:rsidR="00C47E52" w:rsidRPr="00333B1E" w:rsidRDefault="00AC466E" w:rsidP="00333B1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C69CFE"/>
          <w:kern w:val="0"/>
          <w:szCs w:val="26"/>
          <w:bdr w:val="none" w:sz="0" w:space="0" w:color="auto" w:frame="1"/>
          <w:shd w:val="clear" w:color="auto" w:fill="272822"/>
          <w:lang w:eastAsia="ja-JP"/>
        </w:rPr>
      </w:pPr>
      <w:r w:rsidRPr="00333B1E">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C47E52" w:rsidRPr="00333B1E">
        <w:rPr>
          <w:rFonts w:ascii="DejaVu Sans Mono" w:eastAsia="Times New Roman" w:hAnsi="DejaVu Sans Mono" w:cs="DejaVu Sans Mono"/>
          <w:color w:val="F8F8F2"/>
          <w:kern w:val="0"/>
          <w:szCs w:val="26"/>
          <w:bdr w:val="none" w:sz="0" w:space="0" w:color="auto" w:frame="1"/>
          <w:shd w:val="clear" w:color="auto" w:fill="272822"/>
          <w:lang w:eastAsia="ja-JP"/>
        </w:rPr>
        <w:t>;</w:t>
      </w:r>
      <w:r w:rsidRPr="00333B1E">
        <w:rPr>
          <w:rFonts w:ascii="DejaVu Sans Mono" w:eastAsia="Times New Roman" w:hAnsi="DejaVu Sans Mono" w:cs="DejaVu Sans Mono"/>
          <w:color w:val="C69CFE"/>
          <w:kern w:val="0"/>
          <w:szCs w:val="26"/>
          <w:bdr w:val="none" w:sz="0" w:space="0" w:color="auto" w:frame="1"/>
          <w:shd w:val="clear" w:color="auto" w:fill="272822"/>
          <w:lang w:eastAsia="ja-JP"/>
        </w:rPr>
        <w:t xml:space="preserve"> </w:t>
      </w:r>
      <w:r w:rsidR="00C47E52" w:rsidRPr="00333B1E">
        <w:rPr>
          <w:rFonts w:ascii="DejaVu Sans Mono" w:eastAsia="Times New Roman" w:hAnsi="DejaVu Sans Mono" w:cs="DejaVu Sans Mono"/>
          <w:color w:val="C69CFE"/>
          <w:kern w:val="0"/>
          <w:szCs w:val="26"/>
          <w:bdr w:val="none" w:sz="0" w:space="0" w:color="auto" w:frame="1"/>
          <w:shd w:val="clear" w:color="auto" w:fill="272822"/>
          <w:lang w:eastAsia="ja-JP"/>
        </w:rPr>
        <w:t>loop</w:t>
      </w:r>
      <w:r w:rsidRPr="00333B1E">
        <w:rPr>
          <w:rFonts w:ascii="DejaVu Sans Mono" w:eastAsia="Times New Roman" w:hAnsi="DejaVu Sans Mono" w:cs="DejaVu Sans Mono"/>
          <w:color w:val="C69CFE"/>
          <w:kern w:val="0"/>
          <w:szCs w:val="26"/>
          <w:bdr w:val="none" w:sz="0" w:space="0" w:color="auto" w:frame="1"/>
          <w:shd w:val="clear" w:color="auto" w:fill="272822"/>
          <w:lang w:eastAsia="ja-JP"/>
        </w:rPr>
        <w:t xml:space="preserve"> </w:t>
      </w:r>
      <w:r w:rsidR="00C47E52" w:rsidRPr="00333B1E">
        <w:rPr>
          <w:rFonts w:ascii="DejaVu Sans Mono" w:eastAsia="Times New Roman" w:hAnsi="DejaVu Sans Mono" w:cs="DejaVu Sans Mono"/>
          <w:color w:val="C69CFE"/>
          <w:kern w:val="0"/>
          <w:szCs w:val="26"/>
          <w:bdr w:val="none" w:sz="0" w:space="0" w:color="auto" w:frame="1"/>
          <w:shd w:val="clear" w:color="auto" w:fill="272822"/>
          <w:lang w:eastAsia="ja-JP"/>
        </w:rPr>
        <w:t>is</w:t>
      </w:r>
      <w:r w:rsidRPr="00333B1E">
        <w:rPr>
          <w:rFonts w:ascii="DejaVu Sans Mono" w:eastAsia="Times New Roman" w:hAnsi="DejaVu Sans Mono" w:cs="DejaVu Sans Mono"/>
          <w:color w:val="C69CFE"/>
          <w:kern w:val="0"/>
          <w:szCs w:val="26"/>
          <w:bdr w:val="none" w:sz="0" w:space="0" w:color="auto" w:frame="1"/>
          <w:shd w:val="clear" w:color="auto" w:fill="272822"/>
          <w:lang w:eastAsia="ja-JP"/>
        </w:rPr>
        <w:t xml:space="preserve"> </w:t>
      </w:r>
      <w:r w:rsidR="00C47E52" w:rsidRPr="00333B1E">
        <w:rPr>
          <w:rFonts w:ascii="DejaVu Sans Mono" w:eastAsia="Times New Roman" w:hAnsi="DejaVu Sans Mono" w:cs="DejaVu Sans Mono"/>
          <w:color w:val="C69CFE"/>
          <w:kern w:val="0"/>
          <w:szCs w:val="26"/>
          <w:bdr w:val="none" w:sz="0" w:space="0" w:color="auto" w:frame="1"/>
          <w:shd w:val="clear" w:color="auto" w:fill="272822"/>
          <w:lang w:eastAsia="ja-JP"/>
        </w:rPr>
        <w:t>finished</w:t>
      </w:r>
      <w:r w:rsidRPr="00333B1E">
        <w:rPr>
          <w:rFonts w:ascii="DejaVu Sans Mono" w:eastAsia="Times New Roman" w:hAnsi="DejaVu Sans Mono" w:cs="DejaVu Sans Mono"/>
          <w:color w:val="C69CFE"/>
          <w:kern w:val="0"/>
          <w:szCs w:val="26"/>
          <w:bdr w:val="none" w:sz="0" w:space="0" w:color="auto" w:frame="1"/>
          <w:shd w:val="clear" w:color="auto" w:fill="272822"/>
          <w:lang w:eastAsia="ja-JP"/>
        </w:rPr>
        <w:t xml:space="preserve"> </w:t>
      </w:r>
      <w:r w:rsidR="00C47E52" w:rsidRPr="00333B1E">
        <w:rPr>
          <w:rFonts w:ascii="DejaVu Sans Mono" w:eastAsia="Times New Roman" w:hAnsi="DejaVu Sans Mono" w:cs="DejaVu Sans Mono"/>
          <w:color w:val="C69CFE"/>
          <w:kern w:val="0"/>
          <w:szCs w:val="26"/>
          <w:bdr w:val="none" w:sz="0" w:space="0" w:color="auto" w:frame="1"/>
          <w:shd w:val="clear" w:color="auto" w:fill="272822"/>
          <w:lang w:eastAsia="ja-JP"/>
        </w:rPr>
        <w:t>here</w:t>
      </w:r>
    </w:p>
    <w:p w14:paraId="01FE024E" w14:textId="46AA79E3" w:rsidR="00190407" w:rsidRPr="00EC3948" w:rsidRDefault="00C47E52" w:rsidP="00EC3948">
      <w:pPr>
        <w:rPr>
          <w:lang w:eastAsia="ja-JP"/>
        </w:rPr>
      </w:pPr>
      <w:r w:rsidRPr="00206ACB">
        <w:rPr>
          <w:lang w:eastAsia="ja-JP"/>
        </w:rPr>
        <w:t>Here,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before</w:t>
      </w:r>
      <w:r w:rsidR="00AC466E" w:rsidRPr="00206ACB">
        <w:rPr>
          <w:lang w:eastAsia="ja-JP"/>
        </w:rPr>
        <w:t xml:space="preserve"> </w:t>
      </w:r>
      <w:r w:rsidRPr="00206ACB">
        <w:rPr>
          <w:lang w:eastAsia="ja-JP"/>
        </w:rPr>
        <w:t>starting</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After</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iteration,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increment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then</w:t>
      </w:r>
      <w:r w:rsidR="00AC466E" w:rsidRPr="00206ACB">
        <w:rPr>
          <w:lang w:eastAsia="ja-JP"/>
        </w:rPr>
        <w:t xml:space="preserve"> </w:t>
      </w:r>
      <w:r w:rsidRPr="00206ACB">
        <w:rPr>
          <w:lang w:eastAsia="ja-JP"/>
        </w:rPr>
        <w:t>compare</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to</w:t>
      </w:r>
      <w:r w:rsidR="00AC466E" w:rsidRPr="00206ACB">
        <w:rPr>
          <w:lang w:eastAsia="ja-JP"/>
        </w:rPr>
        <w:t xml:space="preserve"> </w:t>
      </w:r>
      <w:r w:rsidRPr="00333B1E">
        <w:rPr>
          <w:rStyle w:val="QuoteChar"/>
        </w:rPr>
        <w:t>$08</w:t>
      </w:r>
      <w:r w:rsidRPr="00206ACB">
        <w:rPr>
          <w:lang w:eastAsia="ja-JP"/>
        </w:rPr>
        <w:t>.</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does</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equal</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flag</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go</w:t>
      </w:r>
      <w:r w:rsidR="00AC466E" w:rsidRPr="00206ACB">
        <w:rPr>
          <w:lang w:eastAsia="ja-JP"/>
        </w:rPr>
        <w:t xml:space="preserve"> </w:t>
      </w:r>
      <w:r w:rsidRPr="00206ACB">
        <w:rPr>
          <w:lang w:eastAsia="ja-JP"/>
        </w:rPr>
        <w:t>back</w:t>
      </w:r>
      <w:r w:rsidR="00AC466E" w:rsidRPr="00206ACB">
        <w:rPr>
          <w:lang w:eastAsia="ja-JP"/>
        </w:rPr>
        <w:t xml:space="preserve"> </w:t>
      </w:r>
      <w:r w:rsidRPr="00206ACB">
        <w:rPr>
          <w:lang w:eastAsia="ja-JP"/>
        </w:rPr>
        <w:t>to</w:t>
      </w:r>
      <w:r w:rsidR="00AC466E" w:rsidRPr="00206ACB">
        <w:rPr>
          <w:lang w:eastAsia="ja-JP"/>
        </w:rPr>
        <w:t xml:space="preserve"> </w:t>
      </w:r>
      <w:r w:rsidRPr="00333B1E">
        <w:rPr>
          <w:rStyle w:val="QuoteChar"/>
        </w:rPr>
        <w:t>loop_start</w:t>
      </w:r>
      <w:r w:rsidRPr="00206ACB">
        <w:rPr>
          <w:lang w:eastAsia="ja-JP"/>
        </w:rPr>
        <w:t>.</w:t>
      </w:r>
      <w:r w:rsidR="00AC466E" w:rsidRPr="00206ACB">
        <w:rPr>
          <w:lang w:eastAsia="ja-JP"/>
        </w:rPr>
        <w:t xml:space="preserve"> </w:t>
      </w:r>
      <w:r w:rsidRPr="00206ACB">
        <w:rPr>
          <w:lang w:eastAsia="ja-JP"/>
        </w:rPr>
        <w:t>Otherwise,</w:t>
      </w:r>
      <w:r w:rsidR="00AC466E" w:rsidRPr="00206ACB">
        <w:rPr>
          <w:lang w:eastAsia="ja-JP"/>
        </w:rPr>
        <w:t xml:space="preserve"> </w:t>
      </w:r>
      <w:r w:rsidRPr="00206ACB">
        <w:rPr>
          <w:lang w:eastAsia="ja-JP"/>
        </w:rPr>
        <w:t>the</w:t>
      </w:r>
      <w:r w:rsidR="00AC466E" w:rsidRPr="00206ACB">
        <w:rPr>
          <w:lang w:eastAsia="ja-JP"/>
        </w:rPr>
        <w:t xml:space="preserve"> </w:t>
      </w:r>
      <w:r w:rsidRPr="00333B1E">
        <w:rPr>
          <w:rStyle w:val="QuoteChar"/>
        </w:rPr>
        <w:t>CPX</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flag</w:t>
      </w:r>
      <w:r w:rsidR="00AC466E" w:rsidRPr="00206ACB">
        <w:rPr>
          <w:lang w:eastAsia="ja-JP"/>
        </w:rPr>
        <w:t xml:space="preserve"> </w:t>
      </w:r>
      <w:r w:rsidRPr="00206ACB">
        <w:rPr>
          <w:lang w:eastAsia="ja-JP"/>
        </w:rPr>
        <w:t>(because</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minus</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equals</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finished.</w:t>
      </w:r>
    </w:p>
    <w:p w14:paraId="33274A9D" w14:textId="591244AE" w:rsidR="00C47E52" w:rsidRPr="00206ACB" w:rsidRDefault="00C47E52" w:rsidP="00EB1EC2">
      <w:pPr>
        <w:rPr>
          <w:lang w:eastAsia="ja-JP"/>
        </w:rPr>
      </w:pPr>
      <w:r w:rsidRPr="00206ACB">
        <w:rPr>
          <w:lang w:eastAsia="ja-JP"/>
        </w:rPr>
        <w:t>To</w:t>
      </w:r>
      <w:r w:rsidR="00AC466E" w:rsidRPr="00206ACB">
        <w:rPr>
          <w:lang w:eastAsia="ja-JP"/>
        </w:rPr>
        <w:t xml:space="preserve"> </w:t>
      </w:r>
      <w:r w:rsidRPr="00206ACB">
        <w:rPr>
          <w:lang w:eastAsia="ja-JP"/>
        </w:rPr>
        <w:t>review,</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chapter</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learned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following</w:t>
      </w:r>
      <w:r w:rsidR="00AC466E" w:rsidRPr="00206ACB">
        <w:rPr>
          <w:lang w:eastAsia="ja-JP"/>
        </w:rPr>
        <w:t xml:space="preserve"> </w:t>
      </w:r>
      <w:r w:rsidRPr="00206ACB">
        <w:rPr>
          <w:lang w:eastAsia="ja-JP"/>
        </w:rPr>
        <w:t>opcodes:</w:t>
      </w:r>
    </w:p>
    <w:p w14:paraId="0566297A" w14:textId="77777777" w:rsidR="00C47E52" w:rsidRPr="00206ACB" w:rsidRDefault="00C47E52" w:rsidP="00D935B1">
      <w:pPr>
        <w:pStyle w:val="Quote"/>
        <w:numPr>
          <w:ilvl w:val="0"/>
          <w:numId w:val="64"/>
        </w:numPr>
        <w:ind w:left="1260"/>
        <w:rPr>
          <w:color w:val="111111"/>
          <w:lang w:eastAsia="ja-JP"/>
        </w:rPr>
      </w:pPr>
      <w:r w:rsidRPr="00206ACB">
        <w:rPr>
          <w:lang w:eastAsia="ja-JP"/>
        </w:rPr>
        <w:t>INX</w:t>
      </w:r>
    </w:p>
    <w:p w14:paraId="3B51E8E4" w14:textId="77777777" w:rsidR="00C47E52" w:rsidRPr="00206ACB" w:rsidRDefault="00C47E52" w:rsidP="00D935B1">
      <w:pPr>
        <w:pStyle w:val="Quote"/>
        <w:numPr>
          <w:ilvl w:val="0"/>
          <w:numId w:val="64"/>
        </w:numPr>
        <w:ind w:left="1260"/>
        <w:rPr>
          <w:color w:val="111111"/>
          <w:lang w:eastAsia="ja-JP"/>
        </w:rPr>
      </w:pPr>
      <w:r w:rsidRPr="00206ACB">
        <w:rPr>
          <w:lang w:eastAsia="ja-JP"/>
        </w:rPr>
        <w:t>INY</w:t>
      </w:r>
    </w:p>
    <w:p w14:paraId="506035D0" w14:textId="77777777" w:rsidR="00C47E52" w:rsidRPr="00206ACB" w:rsidRDefault="00C47E52" w:rsidP="00D935B1">
      <w:pPr>
        <w:pStyle w:val="Quote"/>
        <w:numPr>
          <w:ilvl w:val="0"/>
          <w:numId w:val="64"/>
        </w:numPr>
        <w:ind w:left="1260"/>
        <w:rPr>
          <w:color w:val="111111"/>
          <w:lang w:eastAsia="ja-JP"/>
        </w:rPr>
      </w:pPr>
      <w:r w:rsidRPr="00206ACB">
        <w:rPr>
          <w:lang w:eastAsia="ja-JP"/>
        </w:rPr>
        <w:t>INC</w:t>
      </w:r>
    </w:p>
    <w:p w14:paraId="15FD553D" w14:textId="77777777" w:rsidR="00C47E52" w:rsidRPr="00206ACB" w:rsidRDefault="00C47E52" w:rsidP="00D935B1">
      <w:pPr>
        <w:pStyle w:val="Quote"/>
        <w:numPr>
          <w:ilvl w:val="0"/>
          <w:numId w:val="64"/>
        </w:numPr>
        <w:ind w:left="1260"/>
        <w:rPr>
          <w:color w:val="111111"/>
          <w:lang w:eastAsia="ja-JP"/>
        </w:rPr>
      </w:pPr>
      <w:r w:rsidRPr="00206ACB">
        <w:rPr>
          <w:lang w:eastAsia="ja-JP"/>
        </w:rPr>
        <w:t>DEX</w:t>
      </w:r>
    </w:p>
    <w:p w14:paraId="32BBD57C" w14:textId="77777777" w:rsidR="00C47E52" w:rsidRPr="00206ACB" w:rsidRDefault="00C47E52" w:rsidP="00D935B1">
      <w:pPr>
        <w:pStyle w:val="Quote"/>
        <w:numPr>
          <w:ilvl w:val="0"/>
          <w:numId w:val="64"/>
        </w:numPr>
        <w:ind w:left="1260"/>
        <w:rPr>
          <w:color w:val="111111"/>
          <w:lang w:eastAsia="ja-JP"/>
        </w:rPr>
      </w:pPr>
      <w:r w:rsidRPr="00206ACB">
        <w:rPr>
          <w:lang w:eastAsia="ja-JP"/>
        </w:rPr>
        <w:t>DEY</w:t>
      </w:r>
    </w:p>
    <w:p w14:paraId="6AF9C518" w14:textId="77777777" w:rsidR="00C47E52" w:rsidRPr="00206ACB" w:rsidRDefault="00C47E52" w:rsidP="00D935B1">
      <w:pPr>
        <w:pStyle w:val="Quote"/>
        <w:numPr>
          <w:ilvl w:val="0"/>
          <w:numId w:val="64"/>
        </w:numPr>
        <w:ind w:left="1260"/>
        <w:rPr>
          <w:color w:val="111111"/>
          <w:lang w:eastAsia="ja-JP"/>
        </w:rPr>
      </w:pPr>
      <w:r w:rsidRPr="00206ACB">
        <w:rPr>
          <w:lang w:eastAsia="ja-JP"/>
        </w:rPr>
        <w:t>DEC</w:t>
      </w:r>
    </w:p>
    <w:p w14:paraId="0B0B1BC3" w14:textId="77777777" w:rsidR="00C47E52" w:rsidRPr="00206ACB" w:rsidRDefault="00C47E52" w:rsidP="00D935B1">
      <w:pPr>
        <w:pStyle w:val="Quote"/>
        <w:numPr>
          <w:ilvl w:val="0"/>
          <w:numId w:val="64"/>
        </w:numPr>
        <w:ind w:left="1260"/>
        <w:rPr>
          <w:color w:val="111111"/>
          <w:lang w:eastAsia="ja-JP"/>
        </w:rPr>
      </w:pPr>
      <w:r w:rsidRPr="00206ACB">
        <w:rPr>
          <w:lang w:eastAsia="ja-JP"/>
        </w:rPr>
        <w:t>BNE</w:t>
      </w:r>
    </w:p>
    <w:p w14:paraId="4434CD00" w14:textId="77777777" w:rsidR="00C47E52" w:rsidRPr="00206ACB" w:rsidRDefault="00C47E52" w:rsidP="00D935B1">
      <w:pPr>
        <w:pStyle w:val="Quote"/>
        <w:numPr>
          <w:ilvl w:val="0"/>
          <w:numId w:val="64"/>
        </w:numPr>
        <w:ind w:left="1260"/>
        <w:rPr>
          <w:color w:val="111111"/>
          <w:lang w:eastAsia="ja-JP"/>
        </w:rPr>
      </w:pPr>
      <w:r w:rsidRPr="00206ACB">
        <w:rPr>
          <w:lang w:eastAsia="ja-JP"/>
        </w:rPr>
        <w:t>BEQ</w:t>
      </w:r>
    </w:p>
    <w:p w14:paraId="38A94594" w14:textId="77777777" w:rsidR="00C47E52" w:rsidRPr="00206ACB" w:rsidRDefault="00C47E52" w:rsidP="00D935B1">
      <w:pPr>
        <w:pStyle w:val="Quote"/>
        <w:numPr>
          <w:ilvl w:val="0"/>
          <w:numId w:val="64"/>
        </w:numPr>
        <w:ind w:left="1260"/>
        <w:rPr>
          <w:color w:val="111111"/>
          <w:lang w:eastAsia="ja-JP"/>
        </w:rPr>
      </w:pPr>
      <w:r w:rsidRPr="00206ACB">
        <w:rPr>
          <w:lang w:eastAsia="ja-JP"/>
        </w:rPr>
        <w:t>BCC</w:t>
      </w:r>
    </w:p>
    <w:p w14:paraId="50DF0AAB" w14:textId="77777777" w:rsidR="00C47E52" w:rsidRPr="00206ACB" w:rsidRDefault="00C47E52" w:rsidP="00D935B1">
      <w:pPr>
        <w:pStyle w:val="Quote"/>
        <w:numPr>
          <w:ilvl w:val="0"/>
          <w:numId w:val="64"/>
        </w:numPr>
        <w:ind w:left="1260"/>
        <w:rPr>
          <w:color w:val="111111"/>
          <w:lang w:eastAsia="ja-JP"/>
        </w:rPr>
      </w:pPr>
      <w:r w:rsidRPr="00206ACB">
        <w:rPr>
          <w:lang w:eastAsia="ja-JP"/>
        </w:rPr>
        <w:t>BCS</w:t>
      </w:r>
    </w:p>
    <w:p w14:paraId="17A91C0A" w14:textId="77777777" w:rsidR="00C47E52" w:rsidRPr="00206ACB" w:rsidRDefault="00C47E52" w:rsidP="00D935B1">
      <w:pPr>
        <w:pStyle w:val="Quote"/>
        <w:numPr>
          <w:ilvl w:val="0"/>
          <w:numId w:val="64"/>
        </w:numPr>
        <w:ind w:left="1260"/>
        <w:rPr>
          <w:color w:val="111111"/>
          <w:lang w:eastAsia="ja-JP"/>
        </w:rPr>
      </w:pPr>
      <w:r w:rsidRPr="00206ACB">
        <w:rPr>
          <w:lang w:eastAsia="ja-JP"/>
        </w:rPr>
        <w:t>CMP</w:t>
      </w:r>
    </w:p>
    <w:p w14:paraId="4DA55DE9" w14:textId="77777777" w:rsidR="00C47E52" w:rsidRPr="00206ACB" w:rsidRDefault="00C47E52" w:rsidP="00D935B1">
      <w:pPr>
        <w:pStyle w:val="Quote"/>
        <w:numPr>
          <w:ilvl w:val="0"/>
          <w:numId w:val="64"/>
        </w:numPr>
        <w:ind w:left="1260"/>
        <w:rPr>
          <w:color w:val="111111"/>
          <w:lang w:eastAsia="ja-JP"/>
        </w:rPr>
      </w:pPr>
      <w:r w:rsidRPr="00206ACB">
        <w:rPr>
          <w:lang w:eastAsia="ja-JP"/>
        </w:rPr>
        <w:t>CPX</w:t>
      </w:r>
    </w:p>
    <w:p w14:paraId="5C1088E9" w14:textId="77777777" w:rsidR="00C47E52" w:rsidRPr="00206ACB" w:rsidRDefault="00C47E52" w:rsidP="00D935B1">
      <w:pPr>
        <w:pStyle w:val="Quote"/>
        <w:numPr>
          <w:ilvl w:val="0"/>
          <w:numId w:val="64"/>
        </w:numPr>
        <w:ind w:left="1260"/>
        <w:rPr>
          <w:color w:val="111111"/>
          <w:lang w:eastAsia="ja-JP"/>
        </w:rPr>
      </w:pPr>
      <w:r w:rsidRPr="00206ACB">
        <w:rPr>
          <w:lang w:eastAsia="ja-JP"/>
        </w:rPr>
        <w:t>CPY</w:t>
      </w:r>
    </w:p>
    <w:p w14:paraId="0161479D" w14:textId="323300C7" w:rsidR="00C47E52" w:rsidRPr="00206ACB" w:rsidRDefault="00C47E52" w:rsidP="00EB1EC2">
      <w:pPr>
        <w:rPr>
          <w:lang w:eastAsia="ja-JP"/>
        </w:rPr>
      </w:pPr>
      <w:r w:rsidRPr="00206ACB">
        <w:rPr>
          <w:lang w:eastAsia="ja-JP"/>
        </w:rPr>
        <w:t>That's</w:t>
      </w:r>
      <w:r w:rsidR="00AC466E" w:rsidRPr="00206ACB">
        <w:rPr>
          <w:lang w:eastAsia="ja-JP"/>
        </w:rPr>
        <w:t xml:space="preserve"> </w:t>
      </w:r>
      <w:r w:rsidRPr="00206ACB">
        <w:rPr>
          <w:lang w:eastAsia="ja-JP"/>
        </w:rPr>
        <w:t>13</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opcodes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add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your</w:t>
      </w:r>
      <w:r w:rsidR="00AC466E" w:rsidRPr="00206ACB">
        <w:rPr>
          <w:lang w:eastAsia="ja-JP"/>
        </w:rPr>
        <w:t xml:space="preserve"> </w:t>
      </w:r>
      <w:r w:rsidRPr="00206ACB">
        <w:rPr>
          <w:lang w:eastAsia="ja-JP"/>
        </w:rPr>
        <w:t>toolset!</w:t>
      </w:r>
    </w:p>
    <w:p w14:paraId="42F7CA70" w14:textId="7B6F2FEE" w:rsidR="003154BC" w:rsidRPr="00EC3948" w:rsidRDefault="00C47E52" w:rsidP="00EC3948">
      <w:pPr>
        <w:rPr>
          <w:lang w:eastAsia="ja-JP"/>
        </w:rPr>
      </w:pPr>
      <w:r w:rsidRPr="00206ACB">
        <w:rPr>
          <w:lang w:eastAsia="ja-JP"/>
        </w:rPr>
        <w:t>Next</w:t>
      </w:r>
      <w:r w:rsidR="00AC466E" w:rsidRPr="00206ACB">
        <w:rPr>
          <w:lang w:eastAsia="ja-JP"/>
        </w:rPr>
        <w:t xml:space="preserve"> </w:t>
      </w:r>
      <w:r w:rsidRPr="00206ACB">
        <w:rPr>
          <w:lang w:eastAsia="ja-JP"/>
        </w:rPr>
        <w:t>chapter,</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re-factor</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take</w:t>
      </w:r>
      <w:r w:rsidR="00AC466E" w:rsidRPr="00206ACB">
        <w:rPr>
          <w:lang w:eastAsia="ja-JP"/>
        </w:rPr>
        <w:t xml:space="preserve"> </w:t>
      </w:r>
      <w:r w:rsidRPr="00206ACB">
        <w:rPr>
          <w:lang w:eastAsia="ja-JP"/>
        </w:rPr>
        <w:t>advantage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loops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comparisons,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preparation</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creating</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graphics.</w:t>
      </w:r>
    </w:p>
    <w:p w14:paraId="67DEF696" w14:textId="78A153FA" w:rsidR="00A76FDB" w:rsidRPr="00206ACB" w:rsidRDefault="00A76FDB">
      <w:pPr>
        <w:pStyle w:val="Heading2"/>
        <w:numPr>
          <w:ilvl w:val="0"/>
          <w:numId w:val="59"/>
        </w:numPr>
        <w:ind w:left="540"/>
        <w:rPr>
          <w:rFonts w:cstheme="minorHAnsi"/>
        </w:rPr>
      </w:pPr>
      <w:bookmarkStart w:id="142" w:name="_Toc168434251"/>
      <w:bookmarkStart w:id="143" w:name="_Toc168542762"/>
      <w:r w:rsidRPr="00206ACB">
        <w:rPr>
          <w:rFonts w:cstheme="minorHAnsi"/>
        </w:rPr>
        <w:lastRenderedPageBreak/>
        <w:t>Practical</w:t>
      </w:r>
      <w:r w:rsidR="00AC466E" w:rsidRPr="00206ACB">
        <w:rPr>
          <w:rFonts w:cstheme="minorHAnsi"/>
        </w:rPr>
        <w:t xml:space="preserve"> </w:t>
      </w:r>
      <w:r w:rsidRPr="00206ACB">
        <w:rPr>
          <w:rFonts w:cstheme="minorHAnsi"/>
        </w:rPr>
        <w:t>Loops</w:t>
      </w:r>
      <w:bookmarkEnd w:id="142"/>
      <w:bookmarkEnd w:id="143"/>
    </w:p>
    <w:p w14:paraId="4FF6D333" w14:textId="1BAB25F3" w:rsidR="00B36C5A" w:rsidRPr="00206ACB" w:rsidRDefault="00B36C5A" w:rsidP="00490E93">
      <w:r w:rsidRPr="00206ACB">
        <w:t>Now</w:t>
      </w:r>
      <w:r w:rsidR="00AC466E" w:rsidRPr="00206ACB">
        <w:t xml:space="preserve"> </w:t>
      </w:r>
      <w:r w:rsidRPr="00206ACB">
        <w:t>that</w:t>
      </w:r>
      <w:r w:rsidR="00AC466E" w:rsidRPr="00206ACB">
        <w:t xml:space="preserve"> </w:t>
      </w:r>
      <w:r w:rsidRPr="00206ACB">
        <w:t>you</w:t>
      </w:r>
      <w:r w:rsidR="00AC466E" w:rsidRPr="00206ACB">
        <w:t xml:space="preserve"> </w:t>
      </w:r>
      <w:r w:rsidRPr="00206ACB">
        <w:t>know</w:t>
      </w:r>
      <w:r w:rsidR="00AC466E" w:rsidRPr="00206ACB">
        <w:t xml:space="preserve"> </w:t>
      </w:r>
      <w:r w:rsidRPr="00206ACB">
        <w:t>how</w:t>
      </w:r>
      <w:r w:rsidR="00AC466E" w:rsidRPr="00206ACB">
        <w:t xml:space="preserve"> </w:t>
      </w:r>
      <w:r w:rsidRPr="00206ACB">
        <w:t>to</w:t>
      </w:r>
      <w:r w:rsidR="00AC466E" w:rsidRPr="00206ACB">
        <w:t xml:space="preserve"> </w:t>
      </w:r>
      <w:r w:rsidRPr="00206ACB">
        <w:t>create</w:t>
      </w:r>
      <w:r w:rsidR="00AC466E" w:rsidRPr="00206ACB">
        <w:t xml:space="preserve"> </w:t>
      </w:r>
      <w:r w:rsidRPr="00206ACB">
        <w:t>loops</w:t>
      </w:r>
      <w:r w:rsidR="00AC466E" w:rsidRPr="00206ACB">
        <w:t xml:space="preserve"> </w:t>
      </w:r>
      <w:r w:rsidRPr="00206ACB">
        <w:t>for</w:t>
      </w:r>
      <w:r w:rsidR="00AC466E" w:rsidRPr="00206ACB">
        <w:t xml:space="preserve"> </w:t>
      </w:r>
      <w:r w:rsidRPr="00206ACB">
        <w:t>various</w:t>
      </w:r>
      <w:r w:rsidR="00AC466E" w:rsidRPr="00206ACB">
        <w:t xml:space="preserve"> </w:t>
      </w:r>
      <w:r w:rsidRPr="00206ACB">
        <w:t>purposes,</w:t>
      </w:r>
      <w:r w:rsidR="00AC466E" w:rsidRPr="00206ACB">
        <w:t xml:space="preserve"> </w:t>
      </w:r>
      <w:r w:rsidRPr="00206ACB">
        <w:t>it's</w:t>
      </w:r>
      <w:r w:rsidR="00AC466E" w:rsidRPr="00206ACB">
        <w:t xml:space="preserve"> </w:t>
      </w:r>
      <w:r w:rsidRPr="00206ACB">
        <w:t>time</w:t>
      </w:r>
      <w:r w:rsidR="00AC466E" w:rsidRPr="00206ACB">
        <w:t xml:space="preserve"> </w:t>
      </w:r>
      <w:r w:rsidRPr="00206ACB">
        <w:t>to</w:t>
      </w:r>
      <w:r w:rsidR="00AC466E" w:rsidRPr="00206ACB">
        <w:t xml:space="preserve"> </w:t>
      </w:r>
      <w:r w:rsidRPr="00206ACB">
        <w:t>put</w:t>
      </w:r>
      <w:r w:rsidR="00AC466E" w:rsidRPr="00206ACB">
        <w:t xml:space="preserve"> </w:t>
      </w:r>
      <w:r w:rsidRPr="00206ACB">
        <w:t>that</w:t>
      </w:r>
      <w:r w:rsidR="00AC466E" w:rsidRPr="00206ACB">
        <w:t xml:space="preserve"> </w:t>
      </w:r>
      <w:r w:rsidRPr="00206ACB">
        <w:t>knowledge</w:t>
      </w:r>
      <w:r w:rsidR="00AC466E" w:rsidRPr="00206ACB">
        <w:t xml:space="preserve"> </w:t>
      </w:r>
      <w:r w:rsidRPr="00206ACB">
        <w:t>to</w:t>
      </w:r>
      <w:r w:rsidR="00AC466E" w:rsidRPr="00206ACB">
        <w:t xml:space="preserve"> </w:t>
      </w:r>
      <w:r w:rsidRPr="00206ACB">
        <w:t>use</w:t>
      </w:r>
      <w:r w:rsidR="00AC466E" w:rsidRPr="00206ACB">
        <w:t xml:space="preserve"> </w:t>
      </w:r>
      <w:r w:rsidRPr="00206ACB">
        <w:t>cleaning</w:t>
      </w:r>
      <w:r w:rsidR="00AC466E" w:rsidRPr="00206ACB">
        <w:t xml:space="preserve"> </w:t>
      </w:r>
      <w:r w:rsidRPr="00206ACB">
        <w:t>up</w:t>
      </w:r>
      <w:r w:rsidR="00AC466E" w:rsidRPr="00206ACB">
        <w:t xml:space="preserve"> </w:t>
      </w:r>
      <w:r w:rsidRPr="00206ACB">
        <w:t>our</w:t>
      </w:r>
      <w:r w:rsidR="00AC466E" w:rsidRPr="00206ACB">
        <w:t xml:space="preserve"> </w:t>
      </w:r>
      <w:r w:rsidRPr="00206ACB">
        <w:t>existing</w:t>
      </w:r>
      <w:r w:rsidR="00AC466E" w:rsidRPr="00206ACB">
        <w:t xml:space="preserve"> </w:t>
      </w:r>
      <w:r w:rsidRPr="00206ACB">
        <w:t>code.</w:t>
      </w:r>
      <w:r w:rsidR="00AC466E" w:rsidRPr="00206ACB">
        <w:t xml:space="preserve"> </w:t>
      </w:r>
      <w:r w:rsidRPr="00206ACB">
        <w:t>Using</w:t>
      </w:r>
      <w:r w:rsidR="00AC466E" w:rsidRPr="00206ACB">
        <w:t xml:space="preserve"> </w:t>
      </w:r>
      <w:r w:rsidRPr="00206ACB">
        <w:t>loops</w:t>
      </w:r>
      <w:r w:rsidR="00AC466E" w:rsidRPr="00206ACB">
        <w:t xml:space="preserve"> </w:t>
      </w:r>
      <w:r w:rsidRPr="00206ACB">
        <w:t>will</w:t>
      </w:r>
      <w:r w:rsidR="00AC466E" w:rsidRPr="00206ACB">
        <w:t xml:space="preserve"> </w:t>
      </w:r>
      <w:r w:rsidRPr="00206ACB">
        <w:t>make</w:t>
      </w:r>
      <w:r w:rsidR="00AC466E" w:rsidRPr="00206ACB">
        <w:t xml:space="preserve"> </w:t>
      </w:r>
      <w:r w:rsidRPr="00206ACB">
        <w:t>your</w:t>
      </w:r>
      <w:r w:rsidR="00AC466E" w:rsidRPr="00206ACB">
        <w:t xml:space="preserve"> </w:t>
      </w:r>
      <w:r w:rsidRPr="00206ACB">
        <w:t>assembly</w:t>
      </w:r>
      <w:r w:rsidR="00AC466E" w:rsidRPr="00206ACB">
        <w:t xml:space="preserve"> </w:t>
      </w:r>
      <w:r w:rsidRPr="00206ACB">
        <w:t>code</w:t>
      </w:r>
      <w:r w:rsidR="00AC466E" w:rsidRPr="00206ACB">
        <w:t xml:space="preserve"> </w:t>
      </w:r>
      <w:r w:rsidRPr="00206ACB">
        <w:t>cleaner,</w:t>
      </w:r>
      <w:r w:rsidR="00AC466E" w:rsidRPr="00206ACB">
        <w:t xml:space="preserve"> </w:t>
      </w:r>
      <w:r w:rsidRPr="00206ACB">
        <w:t>more</w:t>
      </w:r>
      <w:r w:rsidR="00AC466E" w:rsidRPr="00206ACB">
        <w:t xml:space="preserve"> </w:t>
      </w:r>
      <w:r w:rsidRPr="00206ACB">
        <w:t>readable,</w:t>
      </w:r>
      <w:r w:rsidR="00AC466E" w:rsidRPr="00206ACB">
        <w:t xml:space="preserve"> </w:t>
      </w:r>
      <w:r w:rsidRPr="00206ACB">
        <w:t>and</w:t>
      </w:r>
      <w:r w:rsidR="00AC466E" w:rsidRPr="00206ACB">
        <w:t xml:space="preserve"> </w:t>
      </w:r>
      <w:r w:rsidRPr="00206ACB">
        <w:t>easier</w:t>
      </w:r>
      <w:r w:rsidR="00AC466E" w:rsidRPr="00206ACB">
        <w:t xml:space="preserve"> </w:t>
      </w:r>
      <w:r w:rsidRPr="00206ACB">
        <w:t>to</w:t>
      </w:r>
      <w:r w:rsidR="00AC466E" w:rsidRPr="00206ACB">
        <w:t xml:space="preserve"> </w:t>
      </w:r>
      <w:r w:rsidRPr="00206ACB">
        <w:t>extend</w:t>
      </w:r>
      <w:r w:rsidR="00AC466E" w:rsidRPr="00206ACB">
        <w:t xml:space="preserve"> </w:t>
      </w:r>
      <w:r w:rsidRPr="00206ACB">
        <w:t>in</w:t>
      </w:r>
      <w:r w:rsidR="00AC466E" w:rsidRPr="00206ACB">
        <w:t xml:space="preserve"> </w:t>
      </w:r>
      <w:r w:rsidRPr="00206ACB">
        <w:t>the</w:t>
      </w:r>
      <w:r w:rsidR="00AC466E" w:rsidRPr="00206ACB">
        <w:t xml:space="preserve"> </w:t>
      </w:r>
      <w:r w:rsidRPr="00206ACB">
        <w:t>future.</w:t>
      </w:r>
    </w:p>
    <w:p w14:paraId="00BE26B7" w14:textId="3E329BB7" w:rsidR="00B36C5A" w:rsidRPr="00206ACB" w:rsidRDefault="00B36C5A" w:rsidP="00490E93">
      <w:r w:rsidRPr="00206ACB">
        <w:t>To</w:t>
      </w:r>
      <w:r w:rsidR="00AC466E" w:rsidRPr="00206ACB">
        <w:t xml:space="preserve"> </w:t>
      </w:r>
      <w:r w:rsidRPr="00206ACB">
        <w:t>make</w:t>
      </w:r>
      <w:r w:rsidR="00AC466E" w:rsidRPr="00206ACB">
        <w:t xml:space="preserve"> </w:t>
      </w:r>
      <w:r w:rsidRPr="00206ACB">
        <w:t>full</w:t>
      </w:r>
      <w:r w:rsidR="00AC466E" w:rsidRPr="00206ACB">
        <w:t xml:space="preserve"> </w:t>
      </w:r>
      <w:r w:rsidRPr="00206ACB">
        <w:t>use</w:t>
      </w:r>
      <w:r w:rsidR="00AC466E" w:rsidRPr="00206ACB">
        <w:t xml:space="preserve"> </w:t>
      </w:r>
      <w:r w:rsidRPr="00206ACB">
        <w:t>of</w:t>
      </w:r>
      <w:r w:rsidR="00AC466E" w:rsidRPr="00206ACB">
        <w:t xml:space="preserve"> </w:t>
      </w:r>
      <w:r w:rsidRPr="00206ACB">
        <w:t>loops,</w:t>
      </w:r>
      <w:r w:rsidR="00AC466E" w:rsidRPr="00206ACB">
        <w:t xml:space="preserve"> </w:t>
      </w:r>
      <w:r w:rsidRPr="00206ACB">
        <w:t>we</w:t>
      </w:r>
      <w:r w:rsidR="00AC466E" w:rsidRPr="00206ACB">
        <w:t xml:space="preserve"> </w:t>
      </w:r>
      <w:r w:rsidRPr="00206ACB">
        <w:t>will</w:t>
      </w:r>
      <w:r w:rsidR="00AC466E" w:rsidRPr="00206ACB">
        <w:t xml:space="preserve"> </w:t>
      </w:r>
      <w:r w:rsidRPr="00206ACB">
        <w:t>pair</w:t>
      </w:r>
      <w:r w:rsidR="00AC466E" w:rsidRPr="00206ACB">
        <w:t xml:space="preserve"> </w:t>
      </w:r>
      <w:r w:rsidRPr="00206ACB">
        <w:t>the</w:t>
      </w:r>
      <w:r w:rsidR="00AC466E" w:rsidRPr="00206ACB">
        <w:t xml:space="preserve"> </w:t>
      </w:r>
      <w:r w:rsidRPr="00206ACB">
        <w:t>looping</w:t>
      </w:r>
      <w:r w:rsidR="00AC466E" w:rsidRPr="00206ACB">
        <w:t xml:space="preserve"> </w:t>
      </w:r>
      <w:r w:rsidRPr="00206ACB">
        <w:t>opcodes</w:t>
      </w:r>
      <w:r w:rsidR="00AC466E" w:rsidRPr="00206ACB">
        <w:t xml:space="preserve"> </w:t>
      </w:r>
      <w:r w:rsidRPr="00206ACB">
        <w:t>we</w:t>
      </w:r>
      <w:r w:rsidR="00AC466E" w:rsidRPr="00206ACB">
        <w:t xml:space="preserve"> </w:t>
      </w:r>
      <w:r w:rsidRPr="00206ACB">
        <w:t>learned</w:t>
      </w:r>
      <w:r w:rsidR="00AC466E" w:rsidRPr="00206ACB">
        <w:t xml:space="preserve"> </w:t>
      </w:r>
      <w:r w:rsidRPr="00206ACB">
        <w:t>last</w:t>
      </w:r>
      <w:r w:rsidR="00AC466E" w:rsidRPr="00206ACB">
        <w:t xml:space="preserve"> </w:t>
      </w:r>
      <w:r w:rsidRPr="00206ACB">
        <w:t>chapter</w:t>
      </w:r>
      <w:r w:rsidR="00AC466E" w:rsidRPr="00206ACB">
        <w:t xml:space="preserve"> </w:t>
      </w:r>
      <w:r w:rsidRPr="00206ACB">
        <w:t>with</w:t>
      </w:r>
      <w:r w:rsidR="00AC466E" w:rsidRPr="00206ACB">
        <w:t xml:space="preserve"> </w:t>
      </w:r>
      <w:r w:rsidRPr="00206ACB">
        <w:t>a</w:t>
      </w:r>
      <w:r w:rsidR="00AC466E" w:rsidRPr="00206ACB">
        <w:t xml:space="preserve"> </w:t>
      </w:r>
      <w:r w:rsidRPr="00206ACB">
        <w:t>new</w:t>
      </w:r>
      <w:r w:rsidR="00AC466E" w:rsidRPr="00206ACB">
        <w:t xml:space="preserve"> </w:t>
      </w:r>
      <w:r w:rsidRPr="00206ACB">
        <w:rPr>
          <w:rStyle w:val="Emphasis"/>
          <w:rFonts w:eastAsiaTheme="majorEastAsia" w:cstheme="minorHAnsi"/>
          <w:color w:val="111111"/>
          <w:szCs w:val="26"/>
        </w:rPr>
        <w:t>addressing</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mode</w:t>
      </w:r>
      <w:r w:rsidRPr="00206ACB">
        <w:t>.</w:t>
      </w:r>
      <w:r w:rsidR="00AC466E" w:rsidRPr="00206ACB">
        <w:t xml:space="preserve"> </w:t>
      </w:r>
      <w:r w:rsidRPr="00206ACB">
        <w:t>Back</w:t>
      </w:r>
      <w:r w:rsidR="00AC466E" w:rsidRPr="00206ACB">
        <w:t xml:space="preserve"> </w:t>
      </w:r>
      <w:r w:rsidRPr="00206ACB">
        <w:t>in</w:t>
      </w:r>
      <w:r w:rsidR="00AC466E" w:rsidRPr="00206ACB">
        <w:t xml:space="preserve"> </w:t>
      </w:r>
      <w:hyperlink r:id="rId109" w:history="1">
        <w:r w:rsidRPr="00206ACB">
          <w:rPr>
            <w:rStyle w:val="Hyperlink"/>
            <w:rFonts w:cstheme="minorHAnsi"/>
            <w:color w:val="82642B"/>
            <w:szCs w:val="26"/>
          </w:rPr>
          <w:t>Chapter</w:t>
        </w:r>
        <w:r w:rsidR="00AC466E" w:rsidRPr="00206ACB">
          <w:rPr>
            <w:rStyle w:val="Hyperlink"/>
            <w:rFonts w:cstheme="minorHAnsi"/>
            <w:color w:val="82642B"/>
            <w:szCs w:val="26"/>
          </w:rPr>
          <w:t xml:space="preserve"> </w:t>
        </w:r>
        <w:r w:rsidRPr="00206ACB">
          <w:rPr>
            <w:rStyle w:val="Hyperlink"/>
            <w:rFonts w:cstheme="minorHAnsi"/>
            <w:color w:val="82642B"/>
            <w:szCs w:val="26"/>
          </w:rPr>
          <w:t>5</w:t>
        </w:r>
      </w:hyperlink>
      <w:r w:rsidRPr="00206ACB">
        <w:t>,</w:t>
      </w:r>
      <w:r w:rsidR="00AC466E" w:rsidRPr="00206ACB">
        <w:t xml:space="preserve"> </w:t>
      </w:r>
      <w:r w:rsidRPr="00206ACB">
        <w:t>when</w:t>
      </w:r>
      <w:r w:rsidR="00AC466E" w:rsidRPr="00206ACB">
        <w:t xml:space="preserve"> </w:t>
      </w:r>
      <w:r w:rsidRPr="00206ACB">
        <w:t>we</w:t>
      </w:r>
      <w:r w:rsidR="00AC466E" w:rsidRPr="00206ACB">
        <w:t xml:space="preserve"> </w:t>
      </w:r>
      <w:r w:rsidRPr="00206ACB">
        <w:t>first</w:t>
      </w:r>
      <w:r w:rsidR="00AC466E" w:rsidRPr="00206ACB">
        <w:t xml:space="preserve"> </w:t>
      </w:r>
      <w:r w:rsidRPr="00206ACB">
        <w:t>talked</w:t>
      </w:r>
      <w:r w:rsidR="00AC466E" w:rsidRPr="00206ACB">
        <w:t xml:space="preserve"> </w:t>
      </w:r>
      <w:r w:rsidRPr="00206ACB">
        <w:t>about</w:t>
      </w:r>
      <w:r w:rsidR="00AC466E" w:rsidRPr="00206ACB">
        <w:t xml:space="preserve"> </w:t>
      </w:r>
      <w:r w:rsidRPr="00206ACB">
        <w:t>opcodes,</w:t>
      </w:r>
      <w:r w:rsidR="00AC466E" w:rsidRPr="00206ACB">
        <w:t xml:space="preserve"> </w:t>
      </w:r>
      <w:r w:rsidRPr="00206ACB">
        <w:t>two</w:t>
      </w:r>
      <w:r w:rsidR="00AC466E" w:rsidRPr="00206ACB">
        <w:t xml:space="preserve"> </w:t>
      </w:r>
      <w:r w:rsidRPr="00206ACB">
        <w:t>addressing</w:t>
      </w:r>
      <w:r w:rsidR="00AC466E" w:rsidRPr="00206ACB">
        <w:t xml:space="preserve"> </w:t>
      </w:r>
      <w:r w:rsidRPr="00206ACB">
        <w:t>modes</w:t>
      </w:r>
      <w:r w:rsidR="00AC466E" w:rsidRPr="00206ACB">
        <w:t xml:space="preserve"> </w:t>
      </w:r>
      <w:r w:rsidRPr="00206ACB">
        <w:t>were</w:t>
      </w:r>
      <w:r w:rsidR="00AC466E" w:rsidRPr="00206ACB">
        <w:t xml:space="preserve"> </w:t>
      </w:r>
      <w:r w:rsidRPr="00206ACB">
        <w:t>introduced:</w:t>
      </w:r>
      <w:r w:rsidR="00AC466E" w:rsidRPr="00206ACB">
        <w:t xml:space="preserve"> </w:t>
      </w:r>
      <w:r w:rsidRPr="00206ACB">
        <w:rPr>
          <w:rStyle w:val="Emphasis"/>
          <w:rFonts w:eastAsiaTheme="majorEastAsia" w:cstheme="minorHAnsi"/>
          <w:color w:val="111111"/>
          <w:szCs w:val="26"/>
        </w:rPr>
        <w:t>absolute</w:t>
      </w:r>
      <w:r w:rsidR="00AC466E" w:rsidRPr="00206ACB">
        <w:t xml:space="preserve"> </w:t>
      </w:r>
      <w:r w:rsidRPr="00206ACB">
        <w:t>mode</w:t>
      </w:r>
      <w:r w:rsidR="00AC466E" w:rsidRPr="00206ACB">
        <w:t xml:space="preserve"> </w:t>
      </w:r>
      <w:r w:rsidRPr="00206ACB">
        <w:t>(e.g.,</w:t>
      </w:r>
      <w:r w:rsidR="00AC466E" w:rsidRPr="00206ACB">
        <w:t xml:space="preserve"> </w:t>
      </w:r>
      <w:r w:rsidRPr="00560827">
        <w:rPr>
          <w:rStyle w:val="QuoteChar"/>
        </w:rPr>
        <w:t>LDA</w:t>
      </w:r>
      <w:r w:rsidR="00AC466E" w:rsidRPr="00560827">
        <w:rPr>
          <w:rStyle w:val="QuoteChar"/>
        </w:rPr>
        <w:t xml:space="preserve"> </w:t>
      </w:r>
      <w:r w:rsidRPr="00560827">
        <w:rPr>
          <w:rStyle w:val="QuoteChar"/>
        </w:rPr>
        <w:t>$8001</w:t>
      </w:r>
      <w:r w:rsidRPr="00206ACB">
        <w:t>)</w:t>
      </w:r>
      <w:r w:rsidR="00AC466E" w:rsidRPr="00206ACB">
        <w:t xml:space="preserve"> </w:t>
      </w:r>
      <w:r w:rsidRPr="00206ACB">
        <w:t>and</w:t>
      </w:r>
      <w:r w:rsidR="00AC466E" w:rsidRPr="00206ACB">
        <w:t xml:space="preserve"> </w:t>
      </w:r>
      <w:r w:rsidRPr="00206ACB">
        <w:rPr>
          <w:rStyle w:val="Emphasis"/>
          <w:rFonts w:eastAsiaTheme="majorEastAsia" w:cstheme="minorHAnsi"/>
          <w:color w:val="111111"/>
          <w:szCs w:val="26"/>
        </w:rPr>
        <w:t>immediate</w:t>
      </w:r>
      <w:r w:rsidR="00AC466E" w:rsidRPr="00206ACB">
        <w:t xml:space="preserve"> </w:t>
      </w:r>
      <w:r w:rsidRPr="00206ACB">
        <w:t>mode</w:t>
      </w:r>
      <w:r w:rsidR="00AC466E" w:rsidRPr="00206ACB">
        <w:t xml:space="preserve"> </w:t>
      </w:r>
      <w:r w:rsidRPr="00206ACB">
        <w:t>(e.g.,</w:t>
      </w:r>
      <w:r w:rsidR="00AC466E" w:rsidRPr="00206ACB">
        <w:t xml:space="preserve"> </w:t>
      </w:r>
      <w:r w:rsidRPr="00560827">
        <w:rPr>
          <w:rStyle w:val="QuoteChar"/>
        </w:rPr>
        <w:t>LDA</w:t>
      </w:r>
      <w:r w:rsidR="00AC466E" w:rsidRPr="00560827">
        <w:rPr>
          <w:rStyle w:val="QuoteChar"/>
        </w:rPr>
        <w:t xml:space="preserve"> </w:t>
      </w:r>
      <w:r w:rsidRPr="00560827">
        <w:rPr>
          <w:rStyle w:val="QuoteChar"/>
        </w:rPr>
        <w:t>#$a0</w:t>
      </w:r>
      <w:r w:rsidRPr="00206ACB">
        <w:t>).</w:t>
      </w:r>
      <w:r w:rsidR="00AC466E" w:rsidRPr="00206ACB">
        <w:t xml:space="preserve"> </w:t>
      </w:r>
      <w:r w:rsidRPr="00206ACB">
        <w:t>Now,</w:t>
      </w:r>
      <w:r w:rsidR="00AC466E" w:rsidRPr="00206ACB">
        <w:t xml:space="preserve"> </w:t>
      </w:r>
      <w:r w:rsidRPr="00206ACB">
        <w:t>we</w:t>
      </w:r>
      <w:r w:rsidR="00AC466E" w:rsidRPr="00206ACB">
        <w:t xml:space="preserve"> </w:t>
      </w:r>
      <w:r w:rsidRPr="00206ACB">
        <w:t>will</w:t>
      </w:r>
      <w:r w:rsidR="00AC466E" w:rsidRPr="00206ACB">
        <w:t xml:space="preserve"> </w:t>
      </w:r>
      <w:r w:rsidRPr="00206ACB">
        <w:t>learn</w:t>
      </w:r>
      <w:r w:rsidR="00AC466E" w:rsidRPr="00206ACB">
        <w:t xml:space="preserve"> </w:t>
      </w:r>
      <w:r w:rsidRPr="00206ACB">
        <w:t>a</w:t>
      </w:r>
      <w:r w:rsidR="00AC466E" w:rsidRPr="00206ACB">
        <w:t xml:space="preserve"> </w:t>
      </w:r>
      <w:r w:rsidRPr="00206ACB">
        <w:t>third</w:t>
      </w:r>
      <w:r w:rsidR="00AC466E" w:rsidRPr="00206ACB">
        <w:t xml:space="preserve"> </w:t>
      </w:r>
      <w:r w:rsidRPr="00206ACB">
        <w:t>addressing</w:t>
      </w:r>
      <w:r w:rsidR="00AC466E" w:rsidRPr="00206ACB">
        <w:t xml:space="preserve"> </w:t>
      </w:r>
      <w:r w:rsidRPr="00206ACB">
        <w:t>mode:</w:t>
      </w:r>
      <w:r w:rsidR="00AC466E" w:rsidRPr="00206ACB">
        <w:t xml:space="preserve"> </w:t>
      </w:r>
      <w:r w:rsidRPr="00206ACB">
        <w:rPr>
          <w:rStyle w:val="Emphasis"/>
          <w:rFonts w:eastAsiaTheme="majorEastAsia" w:cstheme="minorHAnsi"/>
          <w:color w:val="111111"/>
          <w:szCs w:val="26"/>
        </w:rPr>
        <w:t>indexed</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mode</w:t>
      </w:r>
      <w:r w:rsidRPr="00206ACB">
        <w:t>.</w:t>
      </w:r>
    </w:p>
    <w:p w14:paraId="745D33FE" w14:textId="482FB4A5" w:rsidR="003E01E5" w:rsidRPr="00206ACB" w:rsidRDefault="003E01E5" w:rsidP="0034119A">
      <w:pPr>
        <w:pStyle w:val="Heading3"/>
        <w:rPr>
          <w:rFonts w:cstheme="minorHAnsi"/>
        </w:rPr>
      </w:pPr>
      <w:bookmarkStart w:id="144" w:name="_Toc168434252"/>
      <w:bookmarkStart w:id="145" w:name="_Toc168542763"/>
      <w:r w:rsidRPr="00206ACB">
        <w:rPr>
          <w:rFonts w:cstheme="minorHAnsi"/>
        </w:rPr>
        <w:t>Indexed</w:t>
      </w:r>
      <w:r w:rsidR="00AC466E" w:rsidRPr="00206ACB">
        <w:rPr>
          <w:rFonts w:cstheme="minorHAnsi"/>
        </w:rPr>
        <w:t xml:space="preserve"> </w:t>
      </w:r>
      <w:r w:rsidRPr="00206ACB">
        <w:rPr>
          <w:rFonts w:cstheme="minorHAnsi"/>
        </w:rPr>
        <w:t>Mode</w:t>
      </w:r>
      <w:bookmarkEnd w:id="144"/>
      <w:bookmarkEnd w:id="145"/>
    </w:p>
    <w:p w14:paraId="734BE381" w14:textId="29DECA59" w:rsidR="00197E14" w:rsidRPr="00206ACB" w:rsidRDefault="00197E14" w:rsidP="00490E93">
      <w:pPr>
        <w:rPr>
          <w:lang w:eastAsia="ja-JP"/>
        </w:rPr>
      </w:pPr>
      <w:r w:rsidRPr="00206ACB">
        <w:rPr>
          <w:lang w:eastAsia="ja-JP"/>
        </w:rPr>
        <w:t>Indexed</w:t>
      </w:r>
      <w:r w:rsidR="00AC466E" w:rsidRPr="00206ACB">
        <w:rPr>
          <w:lang w:eastAsia="ja-JP"/>
        </w:rPr>
        <w:t xml:space="preserve"> </w:t>
      </w:r>
      <w:r w:rsidRPr="00206ACB">
        <w:rPr>
          <w:lang w:eastAsia="ja-JP"/>
        </w:rPr>
        <w:t>mode</w:t>
      </w:r>
      <w:r w:rsidR="00AC466E" w:rsidRPr="00206ACB">
        <w:rPr>
          <w:lang w:eastAsia="ja-JP"/>
        </w:rPr>
        <w:t xml:space="preserve"> </w:t>
      </w:r>
      <w:r w:rsidRPr="00206ACB">
        <w:rPr>
          <w:lang w:eastAsia="ja-JP"/>
        </w:rPr>
        <w:t>combines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fixed,</w:t>
      </w:r>
      <w:r w:rsidR="00AC466E" w:rsidRPr="00206ACB">
        <w:rPr>
          <w:lang w:eastAsia="ja-JP"/>
        </w:rPr>
        <w:t xml:space="preserve"> </w:t>
      </w:r>
      <w:r w:rsidRPr="00206ACB">
        <w:rPr>
          <w:lang w:eastAsia="ja-JP"/>
        </w:rPr>
        <w:t>absolute</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variable</w:t>
      </w:r>
      <w:r w:rsidR="00AC466E" w:rsidRPr="00206ACB">
        <w:rPr>
          <w:lang w:eastAsia="ja-JP"/>
        </w:rPr>
        <w:t xml:space="preserve"> </w:t>
      </w:r>
      <w:r w:rsidRPr="00206ACB">
        <w:rPr>
          <w:lang w:eastAsia="ja-JP"/>
        </w:rPr>
        <w:t>contents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index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(hence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name</w:t>
      </w:r>
      <w:r w:rsidR="00AC466E" w:rsidRPr="00206ACB">
        <w:rPr>
          <w:lang w:eastAsia="ja-JP"/>
        </w:rPr>
        <w:t xml:space="preserve"> </w:t>
      </w:r>
      <w:r w:rsidRPr="00206ACB">
        <w:rPr>
          <w:lang w:eastAsia="ja-JP"/>
        </w:rPr>
        <w:t>"index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indexed</w:t>
      </w:r>
      <w:r w:rsidR="00AC466E" w:rsidRPr="00206ACB">
        <w:rPr>
          <w:lang w:eastAsia="ja-JP"/>
        </w:rPr>
        <w:t xml:space="preserve"> </w:t>
      </w:r>
      <w:r w:rsidRPr="00206ACB">
        <w:rPr>
          <w:lang w:eastAsia="ja-JP"/>
        </w:rPr>
        <w:t>addressing</w:t>
      </w:r>
      <w:r w:rsidR="00AC466E" w:rsidRPr="00206ACB">
        <w:rPr>
          <w:lang w:eastAsia="ja-JP"/>
        </w:rPr>
        <w:t xml:space="preserve"> </w:t>
      </w:r>
      <w:r w:rsidRPr="00206ACB">
        <w:rPr>
          <w:lang w:eastAsia="ja-JP"/>
        </w:rPr>
        <w:t>mode,</w:t>
      </w:r>
      <w:r w:rsidR="00AC466E" w:rsidRPr="00206ACB">
        <w:rPr>
          <w:lang w:eastAsia="ja-JP"/>
        </w:rPr>
        <w:t xml:space="preserve"> </w:t>
      </w:r>
      <w:r w:rsidRPr="00206ACB">
        <w:rPr>
          <w:lang w:eastAsia="ja-JP"/>
        </w:rPr>
        <w:t>write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comma,</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name.</w:t>
      </w:r>
    </w:p>
    <w:p w14:paraId="4163D3DC" w14:textId="76EB69EF" w:rsidR="00197E14" w:rsidRPr="00560827"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DejaVu Sans Mono" w:eastAsia="Times New Roman" w:hAnsi="DejaVu Sans Mono" w:cs="DejaVu Sans Mono"/>
          <w:color w:val="C34D00"/>
          <w:kern w:val="0"/>
          <w:szCs w:val="26"/>
          <w:bdr w:val="none" w:sz="0" w:space="0" w:color="auto" w:frame="1"/>
          <w:shd w:val="clear" w:color="auto" w:fill="272822"/>
          <w:lang w:eastAsia="ja-JP"/>
        </w:rPr>
      </w:pPr>
      <w:r w:rsidRPr="00560827">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197E14" w:rsidRPr="00560827">
        <w:rPr>
          <w:rFonts w:ascii="DejaVu Sans Mono" w:eastAsia="Times New Roman" w:hAnsi="DejaVu Sans Mono" w:cs="DejaVu Sans Mono"/>
          <w:color w:val="E3371E"/>
          <w:kern w:val="0"/>
          <w:szCs w:val="26"/>
          <w:bdr w:val="none" w:sz="0" w:space="0" w:color="auto" w:frame="1"/>
          <w:shd w:val="clear" w:color="auto" w:fill="272822"/>
          <w:lang w:eastAsia="ja-JP"/>
        </w:rPr>
        <w:t>LDA</w:t>
      </w:r>
      <w:r w:rsidRPr="00560827">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197E14" w:rsidRPr="00560827">
        <w:rPr>
          <w:rFonts w:ascii="DejaVu Sans Mono" w:eastAsia="Times New Roman" w:hAnsi="DejaVu Sans Mono" w:cs="DejaVu Sans Mono"/>
          <w:color w:val="07E2FA"/>
          <w:kern w:val="0"/>
          <w:szCs w:val="26"/>
          <w:bdr w:val="none" w:sz="0" w:space="0" w:color="auto" w:frame="1"/>
          <w:shd w:val="clear" w:color="auto" w:fill="272822"/>
          <w:lang w:eastAsia="ja-JP"/>
        </w:rPr>
        <w:t>$8000</w:t>
      </w:r>
      <w:r w:rsidR="00197E14" w:rsidRPr="00560827">
        <w:rPr>
          <w:rFonts w:ascii="DejaVu Sans Mono" w:eastAsia="Times New Roman" w:hAnsi="DejaVu Sans Mono" w:cs="DejaVu Sans Mono"/>
          <w:color w:val="10C26F"/>
          <w:kern w:val="0"/>
          <w:szCs w:val="26"/>
          <w:bdr w:val="none" w:sz="0" w:space="0" w:color="auto" w:frame="1"/>
          <w:shd w:val="clear" w:color="auto" w:fill="272822"/>
          <w:lang w:eastAsia="ja-JP"/>
        </w:rPr>
        <w:t>,</w:t>
      </w:r>
      <w:r w:rsidR="00197E14" w:rsidRPr="00560827">
        <w:rPr>
          <w:rFonts w:ascii="DejaVu Sans Mono" w:eastAsia="Times New Roman" w:hAnsi="DejaVu Sans Mono" w:cs="DejaVu Sans Mono"/>
          <w:color w:val="FF7A48"/>
          <w:kern w:val="0"/>
          <w:szCs w:val="26"/>
          <w:bdr w:val="none" w:sz="0" w:space="0" w:color="auto" w:frame="1"/>
          <w:shd w:val="clear" w:color="auto" w:fill="272822"/>
          <w:lang w:eastAsia="ja-JP"/>
        </w:rPr>
        <w:t>X</w:t>
      </w:r>
    </w:p>
    <w:p w14:paraId="2DC36C79" w14:textId="529FC9E4" w:rsidR="00197E14" w:rsidRPr="00206ACB" w:rsidRDefault="00197E14" w:rsidP="00490E93">
      <w:pPr>
        <w:rPr>
          <w:lang w:eastAsia="ja-JP"/>
        </w:rPr>
      </w:pPr>
      <w:r w:rsidRPr="00206ACB">
        <w:rPr>
          <w:lang w:eastAsia="ja-JP"/>
        </w:rPr>
        <w:t>The</w:t>
      </w:r>
      <w:r w:rsidR="00AC466E" w:rsidRPr="00206ACB">
        <w:rPr>
          <w:lang w:eastAsia="ja-JP"/>
        </w:rPr>
        <w:t xml:space="preserve"> </w:t>
      </w:r>
      <w:r w:rsidRPr="00206ACB">
        <w:rPr>
          <w:lang w:eastAsia="ja-JP"/>
        </w:rPr>
        <w:t>example</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above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fetch</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contents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w:t>
      </w:r>
      <w:r w:rsidRPr="004415D3">
        <w:rPr>
          <w:rStyle w:val="QuoteChar"/>
        </w:rPr>
        <w:t>$8000</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current</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is</w:t>
      </w:r>
      <w:r w:rsidR="00AC466E" w:rsidRPr="00206ACB">
        <w:rPr>
          <w:lang w:eastAsia="ja-JP"/>
        </w:rPr>
        <w:t xml:space="preserve"> </w:t>
      </w:r>
      <w:r w:rsidRPr="004415D3">
        <w:rPr>
          <w:rStyle w:val="QuoteChar"/>
        </w:rPr>
        <w:t>$05</w:t>
      </w:r>
      <w:r w:rsidRPr="00206ACB">
        <w:rPr>
          <w:lang w:eastAsia="ja-JP"/>
        </w:rPr>
        <w:t>,</w:t>
      </w:r>
      <w:r w:rsidR="00AC466E" w:rsidRPr="00206ACB">
        <w:rPr>
          <w:lang w:eastAsia="ja-JP"/>
        </w:rPr>
        <w:t xml:space="preserve"> </w:t>
      </w:r>
      <w:r w:rsidRPr="00206ACB">
        <w:rPr>
          <w:lang w:eastAsia="ja-JP"/>
        </w:rPr>
        <w:t>then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command</w:t>
      </w:r>
      <w:r w:rsidR="00AC466E" w:rsidRPr="00206ACB">
        <w:rPr>
          <w:lang w:eastAsia="ja-JP"/>
        </w:rPr>
        <w:t xml:space="preserve"> </w:t>
      </w:r>
      <w:r w:rsidRPr="004415D3">
        <w:rPr>
          <w:rStyle w:val="QuoteChar"/>
        </w:rPr>
        <w:t>LDA</w:t>
      </w:r>
      <w:r w:rsidR="00AC466E" w:rsidRPr="004415D3">
        <w:rPr>
          <w:rStyle w:val="QuoteChar"/>
        </w:rPr>
        <w:t xml:space="preserve"> </w:t>
      </w:r>
      <w:r w:rsidRPr="004415D3">
        <w:rPr>
          <w:rStyle w:val="QuoteChar"/>
        </w:rPr>
        <w:t>$8000,X</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fetch</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contents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w:t>
      </w:r>
      <w:r w:rsidR="00AC466E" w:rsidRPr="00206ACB">
        <w:rPr>
          <w:lang w:eastAsia="ja-JP"/>
        </w:rPr>
        <w:t xml:space="preserve"> </w:t>
      </w:r>
      <w:r w:rsidRPr="004415D3">
        <w:rPr>
          <w:rStyle w:val="QuoteChar"/>
        </w:rPr>
        <w:t>$8005</w:t>
      </w:r>
      <w:r w:rsidRPr="00206ACB">
        <w:rPr>
          <w:lang w:eastAsia="ja-JP"/>
        </w:rPr>
        <w:t>.</w:t>
      </w:r>
    </w:p>
    <w:p w14:paraId="6D06D237" w14:textId="546EE833" w:rsidR="001B3602" w:rsidRPr="00206ACB" w:rsidRDefault="00197E14" w:rsidP="00490E93">
      <w:pPr>
        <w:rPr>
          <w:lang w:eastAsia="ja-JP"/>
        </w:rPr>
      </w:pPr>
      <w:r w:rsidRPr="00206ACB">
        <w:rPr>
          <w:lang w:eastAsia="ja-JP"/>
        </w:rPr>
        <w:t>Using</w:t>
      </w:r>
      <w:r w:rsidR="00AC466E" w:rsidRPr="00206ACB">
        <w:rPr>
          <w:lang w:eastAsia="ja-JP"/>
        </w:rPr>
        <w:t xml:space="preserve"> </w:t>
      </w:r>
      <w:r w:rsidRPr="00206ACB">
        <w:rPr>
          <w:lang w:eastAsia="ja-JP"/>
        </w:rPr>
        <w:t>indexed</w:t>
      </w:r>
      <w:r w:rsidR="00AC466E" w:rsidRPr="00206ACB">
        <w:rPr>
          <w:lang w:eastAsia="ja-JP"/>
        </w:rPr>
        <w:t xml:space="preserve"> </w:t>
      </w:r>
      <w:r w:rsidRPr="00206ACB">
        <w:rPr>
          <w:lang w:eastAsia="ja-JP"/>
        </w:rPr>
        <w:t>mode</w:t>
      </w:r>
      <w:r w:rsidR="00AC466E" w:rsidRPr="00206ACB">
        <w:rPr>
          <w:lang w:eastAsia="ja-JP"/>
        </w:rPr>
        <w:t xml:space="preserve"> </w:t>
      </w:r>
      <w:r w:rsidRPr="00206ACB">
        <w:rPr>
          <w:lang w:eastAsia="ja-JP"/>
        </w:rPr>
        <w:t>allows</w:t>
      </w:r>
      <w:r w:rsidR="00AC466E" w:rsidRPr="00206ACB">
        <w:rPr>
          <w:lang w:eastAsia="ja-JP"/>
        </w:rPr>
        <w:t xml:space="preserve"> </w:t>
      </w:r>
      <w:r w:rsidRPr="00206ACB">
        <w:rPr>
          <w:lang w:eastAsia="ja-JP"/>
        </w:rPr>
        <w:t>us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perform</w:t>
      </w:r>
      <w:r w:rsidR="00AC466E" w:rsidRPr="00206ACB">
        <w:rPr>
          <w:lang w:eastAsia="ja-JP"/>
        </w:rPr>
        <w:t xml:space="preserve"> </w:t>
      </w:r>
      <w:r w:rsidRPr="00206ACB">
        <w:rPr>
          <w:lang w:eastAsia="ja-JP"/>
        </w:rPr>
        <w:t>actions</w:t>
      </w:r>
      <w:r w:rsidR="00AC466E" w:rsidRPr="00206ACB">
        <w:rPr>
          <w:lang w:eastAsia="ja-JP"/>
        </w:rPr>
        <w:t xml:space="preserve"> </w:t>
      </w:r>
      <w:r w:rsidRPr="00206ACB">
        <w:rPr>
          <w:lang w:eastAsia="ja-JP"/>
        </w:rPr>
        <w:t>across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range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addresses</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ease.</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simple</w:t>
      </w:r>
      <w:r w:rsidR="00AC466E" w:rsidRPr="00206ACB">
        <w:rPr>
          <w:lang w:eastAsia="ja-JP"/>
        </w:rPr>
        <w:t xml:space="preserve"> </w:t>
      </w:r>
      <w:r w:rsidRPr="00206ACB">
        <w:rPr>
          <w:lang w:eastAsia="ja-JP"/>
        </w:rPr>
        <w:t>example,</w:t>
      </w:r>
      <w:r w:rsidR="00AC466E" w:rsidRPr="00206ACB">
        <w:rPr>
          <w:lang w:eastAsia="ja-JP"/>
        </w:rPr>
        <w:t xml:space="preserve"> </w:t>
      </w:r>
      <w:r w:rsidRPr="00206ACB">
        <w:rPr>
          <w:lang w:eastAsia="ja-JP"/>
        </w:rPr>
        <w:t>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snippet</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256</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from</w:t>
      </w:r>
      <w:r w:rsidR="00AC466E" w:rsidRPr="00206ACB">
        <w:rPr>
          <w:lang w:eastAsia="ja-JP"/>
        </w:rPr>
        <w:t xml:space="preserve"> </w:t>
      </w:r>
      <w:r w:rsidRPr="004415D3">
        <w:rPr>
          <w:rStyle w:val="QuoteChar"/>
        </w:rPr>
        <w:t>$3000</w:t>
      </w:r>
      <w:r w:rsidR="00AC466E" w:rsidRPr="00206ACB">
        <w:rPr>
          <w:lang w:eastAsia="ja-JP"/>
        </w:rPr>
        <w:t xml:space="preserve"> </w:t>
      </w:r>
      <w:r w:rsidRPr="00206ACB">
        <w:rPr>
          <w:lang w:eastAsia="ja-JP"/>
        </w:rPr>
        <w:t>to</w:t>
      </w:r>
      <w:r w:rsidR="00AC466E" w:rsidRPr="00206ACB">
        <w:rPr>
          <w:lang w:eastAsia="ja-JP"/>
        </w:rPr>
        <w:t xml:space="preserve"> </w:t>
      </w:r>
      <w:r w:rsidRPr="004415D3">
        <w:rPr>
          <w:rStyle w:val="QuoteChar"/>
        </w:rPr>
        <w:t>$30FF</w:t>
      </w:r>
      <w:r w:rsidR="00AC466E" w:rsidRPr="00206ACB">
        <w:rPr>
          <w:lang w:eastAsia="ja-JP"/>
        </w:rPr>
        <w:t xml:space="preserve"> </w:t>
      </w:r>
      <w:r w:rsidRPr="00206ACB">
        <w:rPr>
          <w:lang w:eastAsia="ja-JP"/>
        </w:rPr>
        <w:t>to</w:t>
      </w:r>
      <w:r w:rsidR="00AC466E" w:rsidRPr="00206ACB">
        <w:rPr>
          <w:lang w:eastAsia="ja-JP"/>
        </w:rPr>
        <w:t xml:space="preserve"> </w:t>
      </w:r>
      <w:r w:rsidRPr="004415D3">
        <w:rPr>
          <w:rStyle w:val="QuoteChar"/>
        </w:rPr>
        <w:t>$00</w:t>
      </w:r>
      <w:r w:rsidRPr="00206ACB">
        <w:rPr>
          <w:lang w:eastAsia="ja-JP"/>
        </w:rPr>
        <w:t>.</w:t>
      </w:r>
    </w:p>
    <w:p w14:paraId="57D77EE9" w14:textId="375B53A6" w:rsidR="00197E14" w:rsidRPr="00411FA4" w:rsidRDefault="00AC466E" w:rsidP="00411F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C34D00"/>
          <w:kern w:val="0"/>
          <w:szCs w:val="26"/>
          <w:bdr w:val="none" w:sz="0" w:space="0" w:color="auto" w:frame="1"/>
          <w:shd w:val="clear" w:color="auto" w:fill="272822"/>
          <w:lang w:eastAsia="ja-JP"/>
        </w:rPr>
      </w:pPr>
      <w:r w:rsidRPr="00411FA4">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197E14" w:rsidRPr="00351BC0">
        <w:rPr>
          <w:rFonts w:ascii="DejaVu Sans Mono" w:eastAsia="Times New Roman" w:hAnsi="DejaVu Sans Mono" w:cs="DejaVu Sans Mono"/>
          <w:color w:val="E3371E"/>
          <w:kern w:val="0"/>
          <w:szCs w:val="26"/>
          <w:bdr w:val="none" w:sz="0" w:space="0" w:color="auto" w:frame="1"/>
          <w:shd w:val="clear" w:color="auto" w:fill="272822"/>
          <w:lang w:eastAsia="ja-JP"/>
        </w:rPr>
        <w:t>LDA</w:t>
      </w:r>
      <w:r w:rsidRPr="00411FA4">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197E14" w:rsidRPr="00351BC0">
        <w:rPr>
          <w:rFonts w:ascii="DejaVu Sans Mono" w:eastAsia="Times New Roman" w:hAnsi="DejaVu Sans Mono" w:cs="DejaVu Sans Mono"/>
          <w:color w:val="FF7A48"/>
          <w:kern w:val="0"/>
          <w:szCs w:val="26"/>
          <w:bdr w:val="none" w:sz="0" w:space="0" w:color="auto" w:frame="1"/>
          <w:shd w:val="clear" w:color="auto" w:fill="272822"/>
          <w:lang w:eastAsia="ja-JP"/>
        </w:rPr>
        <w:t>#</w:t>
      </w:r>
      <w:r w:rsidR="00197E14" w:rsidRPr="00351BC0">
        <w:rPr>
          <w:rFonts w:ascii="DejaVu Sans Mono" w:eastAsia="Times New Roman" w:hAnsi="DejaVu Sans Mono" w:cs="DejaVu Sans Mono"/>
          <w:color w:val="07E2FA"/>
          <w:kern w:val="0"/>
          <w:szCs w:val="26"/>
          <w:bdr w:val="none" w:sz="0" w:space="0" w:color="auto" w:frame="1"/>
          <w:shd w:val="clear" w:color="auto" w:fill="272822"/>
          <w:lang w:eastAsia="ja-JP"/>
        </w:rPr>
        <w:t>$00</w:t>
      </w:r>
    </w:p>
    <w:p w14:paraId="012C8E29" w14:textId="39AA0123" w:rsidR="00197E14" w:rsidRPr="00351BC0" w:rsidRDefault="00AC466E" w:rsidP="00411F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E3371E"/>
          <w:kern w:val="0"/>
          <w:szCs w:val="26"/>
          <w:bdr w:val="none" w:sz="0" w:space="0" w:color="auto" w:frame="1"/>
          <w:shd w:val="clear" w:color="auto" w:fill="272822"/>
          <w:lang w:eastAsia="ja-JP"/>
        </w:rPr>
      </w:pPr>
      <w:r w:rsidRPr="00411FA4">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197E14" w:rsidRPr="00351BC0">
        <w:rPr>
          <w:rFonts w:ascii="DejaVu Sans Mono" w:eastAsia="Times New Roman" w:hAnsi="DejaVu Sans Mono" w:cs="DejaVu Sans Mono"/>
          <w:color w:val="E3371E"/>
          <w:kern w:val="0"/>
          <w:szCs w:val="26"/>
          <w:bdr w:val="none" w:sz="0" w:space="0" w:color="auto" w:frame="1"/>
          <w:shd w:val="clear" w:color="auto" w:fill="272822"/>
          <w:lang w:eastAsia="ja-JP"/>
        </w:rPr>
        <w:t>TAX</w:t>
      </w:r>
    </w:p>
    <w:p w14:paraId="25566262" w14:textId="77777777" w:rsidR="00197E14" w:rsidRPr="00351BC0" w:rsidRDefault="00197E14" w:rsidP="00411F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10C26F"/>
          <w:kern w:val="0"/>
          <w:szCs w:val="26"/>
          <w:bdr w:val="none" w:sz="0" w:space="0" w:color="auto" w:frame="1"/>
          <w:shd w:val="clear" w:color="auto" w:fill="272822"/>
          <w:lang w:eastAsia="ja-JP"/>
        </w:rPr>
      </w:pPr>
      <w:r w:rsidRPr="00351BC0">
        <w:rPr>
          <w:rFonts w:ascii="DejaVu Sans Mono" w:eastAsia="Times New Roman" w:hAnsi="DejaVu Sans Mono" w:cs="DejaVu Sans Mono"/>
          <w:color w:val="10C26F"/>
          <w:kern w:val="0"/>
          <w:szCs w:val="26"/>
          <w:bdr w:val="none" w:sz="0" w:space="0" w:color="auto" w:frame="1"/>
          <w:shd w:val="clear" w:color="auto" w:fill="272822"/>
          <w:lang w:eastAsia="ja-JP"/>
        </w:rPr>
        <w:t>clear_zeropage:</w:t>
      </w:r>
    </w:p>
    <w:p w14:paraId="7E0918E0" w14:textId="7CFCE27E" w:rsidR="00197E14" w:rsidRPr="00411FA4" w:rsidRDefault="00AC466E" w:rsidP="00411F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C34D00"/>
          <w:kern w:val="0"/>
          <w:szCs w:val="26"/>
          <w:bdr w:val="none" w:sz="0" w:space="0" w:color="auto" w:frame="1"/>
          <w:shd w:val="clear" w:color="auto" w:fill="272822"/>
          <w:lang w:eastAsia="ja-JP"/>
        </w:rPr>
      </w:pPr>
      <w:r w:rsidRPr="00411FA4">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197E14" w:rsidRPr="00351BC0">
        <w:rPr>
          <w:rFonts w:ascii="DejaVu Sans Mono" w:eastAsia="Times New Roman" w:hAnsi="DejaVu Sans Mono" w:cs="DejaVu Sans Mono"/>
          <w:color w:val="E3371E"/>
          <w:kern w:val="0"/>
          <w:szCs w:val="26"/>
          <w:bdr w:val="none" w:sz="0" w:space="0" w:color="auto" w:frame="1"/>
          <w:shd w:val="clear" w:color="auto" w:fill="272822"/>
          <w:lang w:eastAsia="ja-JP"/>
        </w:rPr>
        <w:t>STA</w:t>
      </w:r>
      <w:r w:rsidRPr="00411FA4">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197E14" w:rsidRPr="00351BC0">
        <w:rPr>
          <w:rFonts w:ascii="DejaVu Sans Mono" w:eastAsia="Times New Roman" w:hAnsi="DejaVu Sans Mono" w:cs="DejaVu Sans Mono"/>
          <w:color w:val="07E2FA"/>
          <w:kern w:val="0"/>
          <w:szCs w:val="26"/>
          <w:bdr w:val="none" w:sz="0" w:space="0" w:color="auto" w:frame="1"/>
          <w:shd w:val="clear" w:color="auto" w:fill="272822"/>
          <w:lang w:eastAsia="ja-JP"/>
        </w:rPr>
        <w:t>$3000</w:t>
      </w:r>
      <w:r w:rsidR="00197E14" w:rsidRPr="00351BC0">
        <w:rPr>
          <w:rFonts w:ascii="DejaVu Sans Mono" w:eastAsia="Times New Roman" w:hAnsi="DejaVu Sans Mono" w:cs="DejaVu Sans Mono"/>
          <w:color w:val="10C26F"/>
          <w:kern w:val="0"/>
          <w:szCs w:val="26"/>
          <w:bdr w:val="none" w:sz="0" w:space="0" w:color="auto" w:frame="1"/>
          <w:shd w:val="clear" w:color="auto" w:fill="272822"/>
          <w:lang w:eastAsia="ja-JP"/>
        </w:rPr>
        <w:t>,</w:t>
      </w:r>
      <w:r w:rsidR="00197E14" w:rsidRPr="00351BC0">
        <w:rPr>
          <w:rFonts w:ascii="DejaVu Sans Mono" w:eastAsia="Times New Roman" w:hAnsi="DejaVu Sans Mono" w:cs="DejaVu Sans Mono"/>
          <w:color w:val="FF7A48"/>
          <w:kern w:val="0"/>
          <w:szCs w:val="26"/>
          <w:bdr w:val="none" w:sz="0" w:space="0" w:color="auto" w:frame="1"/>
          <w:shd w:val="clear" w:color="auto" w:fill="272822"/>
          <w:lang w:eastAsia="ja-JP"/>
        </w:rPr>
        <w:t>X</w:t>
      </w:r>
    </w:p>
    <w:p w14:paraId="3E0C3576" w14:textId="307640F8" w:rsidR="00197E14" w:rsidRPr="00351BC0" w:rsidRDefault="00AC466E" w:rsidP="00411F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E3371E"/>
          <w:kern w:val="0"/>
          <w:szCs w:val="26"/>
          <w:bdr w:val="none" w:sz="0" w:space="0" w:color="auto" w:frame="1"/>
          <w:shd w:val="clear" w:color="auto" w:fill="272822"/>
          <w:lang w:eastAsia="ja-JP"/>
        </w:rPr>
      </w:pPr>
      <w:r w:rsidRPr="00411FA4">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197E14" w:rsidRPr="00351BC0">
        <w:rPr>
          <w:rFonts w:ascii="DejaVu Sans Mono" w:eastAsia="Times New Roman" w:hAnsi="DejaVu Sans Mono" w:cs="DejaVu Sans Mono"/>
          <w:color w:val="E3371E"/>
          <w:kern w:val="0"/>
          <w:szCs w:val="26"/>
          <w:bdr w:val="none" w:sz="0" w:space="0" w:color="auto" w:frame="1"/>
          <w:shd w:val="clear" w:color="auto" w:fill="272822"/>
          <w:lang w:eastAsia="ja-JP"/>
        </w:rPr>
        <w:t>INX</w:t>
      </w:r>
    </w:p>
    <w:p w14:paraId="756BB745" w14:textId="087092E5" w:rsidR="00197E14" w:rsidRPr="00411FA4" w:rsidRDefault="00AC466E" w:rsidP="00411F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60" w:after="60" w:line="240" w:lineRule="auto"/>
        <w:jc w:val="left"/>
        <w:rPr>
          <w:rFonts w:ascii="DejaVu Sans Mono" w:eastAsia="Times New Roman" w:hAnsi="DejaVu Sans Mono" w:cs="DejaVu Sans Mono"/>
          <w:color w:val="C34D00"/>
          <w:kern w:val="0"/>
          <w:szCs w:val="26"/>
          <w:bdr w:val="none" w:sz="0" w:space="0" w:color="auto" w:frame="1"/>
          <w:shd w:val="clear" w:color="auto" w:fill="272822"/>
          <w:lang w:eastAsia="ja-JP"/>
        </w:rPr>
      </w:pPr>
      <w:r w:rsidRPr="00351BC0">
        <w:rPr>
          <w:rFonts w:ascii="DejaVu Sans Mono" w:eastAsia="Times New Roman" w:hAnsi="DejaVu Sans Mono" w:cs="DejaVu Sans Mono"/>
          <w:color w:val="E3371E"/>
          <w:kern w:val="0"/>
          <w:szCs w:val="26"/>
          <w:bdr w:val="none" w:sz="0" w:space="0" w:color="auto" w:frame="1"/>
          <w:shd w:val="clear" w:color="auto" w:fill="272822"/>
          <w:lang w:eastAsia="ja-JP"/>
        </w:rPr>
        <w:t xml:space="preserve">  </w:t>
      </w:r>
      <w:r w:rsidR="00197E14" w:rsidRPr="00351BC0">
        <w:rPr>
          <w:rFonts w:ascii="DejaVu Sans Mono" w:eastAsia="Times New Roman" w:hAnsi="DejaVu Sans Mono" w:cs="DejaVu Sans Mono"/>
          <w:color w:val="E3371E"/>
          <w:kern w:val="0"/>
          <w:szCs w:val="26"/>
          <w:bdr w:val="none" w:sz="0" w:space="0" w:color="auto" w:frame="1"/>
          <w:shd w:val="clear" w:color="auto" w:fill="272822"/>
          <w:lang w:eastAsia="ja-JP"/>
        </w:rPr>
        <w:t>BNE</w:t>
      </w:r>
      <w:r w:rsidRPr="00411FA4">
        <w:rPr>
          <w:rFonts w:ascii="DejaVu Sans Mono" w:eastAsia="Times New Roman" w:hAnsi="DejaVu Sans Mono" w:cs="DejaVu Sans Mono"/>
          <w:color w:val="C34D00"/>
          <w:kern w:val="0"/>
          <w:szCs w:val="26"/>
          <w:bdr w:val="none" w:sz="0" w:space="0" w:color="auto" w:frame="1"/>
          <w:shd w:val="clear" w:color="auto" w:fill="272822"/>
          <w:lang w:eastAsia="ja-JP"/>
        </w:rPr>
        <w:t xml:space="preserve"> </w:t>
      </w:r>
      <w:r w:rsidR="00197E14" w:rsidRPr="00351BC0">
        <w:rPr>
          <w:rFonts w:ascii="DejaVu Sans Mono" w:eastAsia="Times New Roman" w:hAnsi="DejaVu Sans Mono" w:cs="DejaVu Sans Mono"/>
          <w:color w:val="10C26F"/>
          <w:kern w:val="0"/>
          <w:szCs w:val="26"/>
          <w:bdr w:val="none" w:sz="0" w:space="0" w:color="auto" w:frame="1"/>
          <w:shd w:val="clear" w:color="auto" w:fill="272822"/>
          <w:lang w:eastAsia="ja-JP"/>
        </w:rPr>
        <w:t>clear_zeropage</w:t>
      </w:r>
    </w:p>
    <w:p w14:paraId="1187650D" w14:textId="46AFE69E" w:rsidR="00A321CC" w:rsidRDefault="00197E14" w:rsidP="00490E93">
      <w:pPr>
        <w:rPr>
          <w:lang w:eastAsia="ja-JP"/>
        </w:rPr>
      </w:pPr>
      <w:r w:rsidRPr="00206ACB">
        <w:rPr>
          <w:lang w:eastAsia="ja-JP"/>
        </w:rPr>
        <w:t>To</w:t>
      </w:r>
      <w:r w:rsidR="00AC466E" w:rsidRPr="00206ACB">
        <w:rPr>
          <w:lang w:eastAsia="ja-JP"/>
        </w:rPr>
        <w:t xml:space="preserve"> </w:t>
      </w:r>
      <w:r w:rsidRPr="00206ACB">
        <w:rPr>
          <w:lang w:eastAsia="ja-JP"/>
        </w:rPr>
        <w:t>review,</w:t>
      </w:r>
      <w:r w:rsidR="00AC466E" w:rsidRPr="00206ACB">
        <w:rPr>
          <w:lang w:eastAsia="ja-JP"/>
        </w:rPr>
        <w:t xml:space="preserve"> </w:t>
      </w:r>
      <w:r w:rsidRPr="00206ACB">
        <w:rPr>
          <w:lang w:eastAsia="ja-JP"/>
        </w:rPr>
        <w:t>line</w:t>
      </w:r>
      <w:r w:rsidR="00AC466E" w:rsidRPr="00206ACB">
        <w:rPr>
          <w:lang w:eastAsia="ja-JP"/>
        </w:rPr>
        <w:t xml:space="preserve"> </w:t>
      </w:r>
      <w:r w:rsidRPr="00206ACB">
        <w:rPr>
          <w:lang w:eastAsia="ja-JP"/>
        </w:rPr>
        <w:t>1</w:t>
      </w:r>
      <w:r w:rsidR="00AC466E" w:rsidRPr="00206ACB">
        <w:rPr>
          <w:lang w:eastAsia="ja-JP"/>
        </w:rPr>
        <w:t xml:space="preserve"> </w:t>
      </w:r>
      <w:r w:rsidRPr="00206ACB">
        <w:rPr>
          <w:lang w:eastAsia="ja-JP"/>
        </w:rPr>
        <w:t>above</w:t>
      </w:r>
      <w:r w:rsidR="00AC466E" w:rsidRPr="00206ACB">
        <w:rPr>
          <w:lang w:eastAsia="ja-JP"/>
        </w:rPr>
        <w:t xml:space="preserve"> </w:t>
      </w:r>
      <w:r w:rsidRPr="00206ACB">
        <w:rPr>
          <w:lang w:eastAsia="ja-JP"/>
        </w:rPr>
        <w:t>sets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accumulator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w:t>
      </w:r>
      <w:r w:rsidRPr="00677C2F">
        <w:rPr>
          <w:rStyle w:val="QuoteChar"/>
        </w:rPr>
        <w:t>#$00</w:t>
      </w:r>
      <w:r w:rsidRPr="00206ACB">
        <w:rPr>
          <w:lang w:eastAsia="ja-JP"/>
        </w:rPr>
        <w: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then</w:t>
      </w:r>
      <w:r w:rsidR="00AC466E" w:rsidRPr="00206ACB">
        <w:rPr>
          <w:lang w:eastAsia="ja-JP"/>
        </w:rPr>
        <w:t xml:space="preserve"> </w:t>
      </w:r>
      <w:r w:rsidRPr="00206ACB">
        <w:rPr>
          <w:lang w:eastAsia="ja-JP"/>
        </w:rPr>
        <w:t>line</w:t>
      </w:r>
      <w:r w:rsidR="00AC466E" w:rsidRPr="00206ACB">
        <w:rPr>
          <w:lang w:eastAsia="ja-JP"/>
        </w:rPr>
        <w:t xml:space="preserve"> </w:t>
      </w:r>
      <w:r w:rsidRPr="00206ACB">
        <w:rPr>
          <w:lang w:eastAsia="ja-JP"/>
        </w:rPr>
        <w:t>2</w:t>
      </w:r>
      <w:r w:rsidR="00AC466E" w:rsidRPr="00206ACB">
        <w:rPr>
          <w:lang w:eastAsia="ja-JP"/>
        </w:rPr>
        <w:t xml:space="preserve"> </w:t>
      </w:r>
      <w:r w:rsidRPr="00206ACB">
        <w:rPr>
          <w:lang w:eastAsia="ja-JP"/>
        </w:rPr>
        <w:t>copies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Line</w:t>
      </w:r>
      <w:r w:rsidR="00AC466E" w:rsidRPr="00206ACB">
        <w:rPr>
          <w:lang w:eastAsia="ja-JP"/>
        </w:rPr>
        <w:t xml:space="preserve"> </w:t>
      </w:r>
      <w:r w:rsidRPr="00206ACB">
        <w:rPr>
          <w:lang w:eastAsia="ja-JP"/>
        </w:rPr>
        <w:t>4</w:t>
      </w:r>
      <w:r w:rsidR="00AC466E" w:rsidRPr="00206ACB">
        <w:rPr>
          <w:lang w:eastAsia="ja-JP"/>
        </w:rPr>
        <w:t xml:space="preserve"> </w:t>
      </w:r>
      <w:r w:rsidRPr="00206ACB">
        <w:rPr>
          <w:lang w:eastAsia="ja-JP"/>
        </w:rPr>
        <w:t>stores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accumulator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w:t>
      </w:r>
      <w:r w:rsidRPr="00677C2F">
        <w:rPr>
          <w:rStyle w:val="QuoteChar"/>
        </w:rPr>
        <w:t>$3000</w:t>
      </w:r>
      <w:r w:rsidR="00AC466E" w:rsidRPr="00206ACB">
        <w:rPr>
          <w:lang w:eastAsia="ja-JP"/>
        </w:rPr>
        <w:t xml:space="preserve"> </w:t>
      </w:r>
      <w:r w:rsidRPr="00206ACB">
        <w:rPr>
          <w:lang w:eastAsia="ja-JP"/>
        </w:rPr>
        <w:t>plus</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be</w:t>
      </w:r>
      <w:r w:rsidR="00AC466E" w:rsidRPr="00206ACB">
        <w:rPr>
          <w:lang w:eastAsia="ja-JP"/>
        </w:rPr>
        <w:t xml:space="preserve"> </w:t>
      </w:r>
      <w:r w:rsidRPr="00677C2F">
        <w:rPr>
          <w:rStyle w:val="QuoteChar"/>
        </w:rPr>
        <w:t>$3000</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through</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Line</w:t>
      </w:r>
      <w:r w:rsidR="00AC466E" w:rsidRPr="00206ACB">
        <w:rPr>
          <w:lang w:eastAsia="ja-JP"/>
        </w:rPr>
        <w:t xml:space="preserve"> </w:t>
      </w:r>
      <w:r w:rsidRPr="00206ACB">
        <w:rPr>
          <w:lang w:eastAsia="ja-JP"/>
        </w:rPr>
        <w:t>5</w:t>
      </w:r>
      <w:r w:rsidR="00AC466E" w:rsidRPr="00206ACB">
        <w:rPr>
          <w:lang w:eastAsia="ja-JP"/>
        </w:rPr>
        <w:t xml:space="preserve"> </w:t>
      </w:r>
      <w:r w:rsidRPr="00206ACB">
        <w:rPr>
          <w:lang w:eastAsia="ja-JP"/>
        </w:rPr>
        <w:t>increments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then</w:t>
      </w:r>
      <w:r w:rsidR="00AC466E" w:rsidRPr="00206ACB">
        <w:rPr>
          <w:lang w:eastAsia="ja-JP"/>
        </w:rPr>
        <w:t xml:space="preserve"> </w:t>
      </w:r>
      <w:r w:rsidRPr="00206ACB">
        <w:rPr>
          <w:lang w:eastAsia="ja-JP"/>
        </w:rPr>
        <w:t>line</w:t>
      </w:r>
      <w:r w:rsidR="00AC466E" w:rsidRPr="00206ACB">
        <w:rPr>
          <w:lang w:eastAsia="ja-JP"/>
        </w:rPr>
        <w:t xml:space="preserve"> </w:t>
      </w:r>
      <w:r w:rsidRPr="00206ACB">
        <w:rPr>
          <w:lang w:eastAsia="ja-JP"/>
        </w:rPr>
        <w:t>6</w:t>
      </w:r>
      <w:r w:rsidR="00AC466E" w:rsidRPr="00206ACB">
        <w:rPr>
          <w:lang w:eastAsia="ja-JP"/>
        </w:rPr>
        <w:t xml:space="preserve"> </w:t>
      </w:r>
      <w:r w:rsidRPr="00206ACB">
        <w:rPr>
          <w:lang w:eastAsia="ja-JP"/>
        </w:rPr>
        <w:t>checks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status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flag</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status</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last</w:t>
      </w:r>
      <w:r w:rsidR="00AC466E" w:rsidRPr="00206ACB">
        <w:rPr>
          <w:lang w:eastAsia="ja-JP"/>
        </w:rPr>
        <w:t xml:space="preserve"> </w:t>
      </w:r>
      <w:r w:rsidRPr="00206ACB">
        <w:rPr>
          <w:lang w:eastAsia="ja-JP"/>
        </w:rPr>
        <w:t>operation</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equal</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return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line</w:t>
      </w:r>
      <w:r w:rsidR="00AC466E" w:rsidRPr="00206ACB">
        <w:rPr>
          <w:lang w:eastAsia="ja-JP"/>
        </w:rPr>
        <w:t xml:space="preserve"> </w:t>
      </w:r>
      <w:r w:rsidRPr="00206ACB">
        <w:rPr>
          <w:lang w:eastAsia="ja-JP"/>
        </w:rPr>
        <w:t>3.</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increment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result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last</w:t>
      </w:r>
      <w:r w:rsidR="00AC466E" w:rsidRPr="00206ACB">
        <w:rPr>
          <w:lang w:eastAsia="ja-JP"/>
        </w:rPr>
        <w:t xml:space="preserve"> </w:t>
      </w:r>
      <w:r w:rsidRPr="00206ACB">
        <w:rPr>
          <w:lang w:eastAsia="ja-JP"/>
        </w:rPr>
        <w:t>operation</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flag</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repeat</w:t>
      </w:r>
      <w:r w:rsidR="00AC466E" w:rsidRPr="00206ACB">
        <w:rPr>
          <w:lang w:eastAsia="ja-JP"/>
        </w:rPr>
        <w:t xml:space="preserve"> </w:t>
      </w:r>
      <w:r w:rsidRPr="00206ACB">
        <w:rPr>
          <w:lang w:eastAsia="ja-JP"/>
        </w:rPr>
        <w:t>again.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next</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through</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reach</w:t>
      </w:r>
      <w:r w:rsidR="00AC466E" w:rsidRPr="00206ACB">
        <w:rPr>
          <w:lang w:eastAsia="ja-JP"/>
        </w:rPr>
        <w:t xml:space="preserve"> </w:t>
      </w:r>
      <w:r w:rsidRPr="00206ACB">
        <w:rPr>
          <w:lang w:eastAsia="ja-JP"/>
        </w:rPr>
        <w:t>line</w:t>
      </w:r>
      <w:r w:rsidR="00AC466E" w:rsidRPr="00206ACB">
        <w:rPr>
          <w:lang w:eastAsia="ja-JP"/>
        </w:rPr>
        <w:t xml:space="preserve"> </w:t>
      </w:r>
      <w:r w:rsidRPr="00206ACB">
        <w:rPr>
          <w:lang w:eastAsia="ja-JP"/>
        </w:rPr>
        <w:t>4,</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accumulator</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stored</w:t>
      </w:r>
      <w:r w:rsidR="00AC466E" w:rsidRPr="00206ACB">
        <w:rPr>
          <w:lang w:eastAsia="ja-JP"/>
        </w:rPr>
        <w:t xml:space="preserve"> </w:t>
      </w:r>
      <w:r w:rsidRPr="00206ACB">
        <w:rPr>
          <w:lang w:eastAsia="ja-JP"/>
        </w:rPr>
        <w:t>again</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w:t>
      </w:r>
      <w:r w:rsidRPr="00677C2F">
        <w:rPr>
          <w:rStyle w:val="QuoteChar"/>
        </w:rPr>
        <w:t>$3000</w:t>
      </w:r>
      <w:r w:rsidR="00AC466E" w:rsidRPr="00206ACB">
        <w:rPr>
          <w:lang w:eastAsia="ja-JP"/>
        </w:rPr>
        <w:t xml:space="preserve"> </w:t>
      </w:r>
      <w:r w:rsidRPr="00206ACB">
        <w:rPr>
          <w:lang w:eastAsia="ja-JP"/>
        </w:rPr>
        <w:t>plus</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now</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w:t>
      </w:r>
      <w:r w:rsidR="00AC466E" w:rsidRPr="00206ACB">
        <w:rPr>
          <w:lang w:eastAsia="ja-JP"/>
        </w:rPr>
        <w:t xml:space="preserve"> </w:t>
      </w:r>
      <w:r w:rsidRPr="00677C2F">
        <w:rPr>
          <w:rStyle w:val="QuoteChar"/>
        </w:rPr>
        <w:t>$3001</w:t>
      </w:r>
      <w:r w:rsidRPr="00206ACB">
        <w:rPr>
          <w:lang w:eastAsia="ja-JP"/>
        </w:rPr>
        <w: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repeat</w:t>
      </w:r>
      <w:r w:rsidR="00AC466E" w:rsidRPr="00206ACB">
        <w:rPr>
          <w:lang w:eastAsia="ja-JP"/>
        </w:rPr>
        <w:t xml:space="preserve"> </w:t>
      </w:r>
      <w:r w:rsidRPr="00206ACB">
        <w:rPr>
          <w:lang w:eastAsia="ja-JP"/>
        </w:rPr>
        <w:t>until</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already</w:t>
      </w:r>
      <w:r w:rsidR="00AC466E" w:rsidRPr="00206ACB">
        <w:rPr>
          <w:lang w:eastAsia="ja-JP"/>
        </w:rPr>
        <w:t xml:space="preserve"> </w:t>
      </w:r>
      <w:r w:rsidRPr="00677C2F">
        <w:rPr>
          <w:rStyle w:val="QuoteChar"/>
        </w:rPr>
        <w:t>$ff</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increment</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line</w:t>
      </w:r>
      <w:r w:rsidR="00AC466E" w:rsidRPr="00206ACB">
        <w:rPr>
          <w:lang w:eastAsia="ja-JP"/>
        </w:rPr>
        <w:t xml:space="preserve"> </w:t>
      </w:r>
      <w:r w:rsidRPr="00206ACB">
        <w:rPr>
          <w:lang w:eastAsia="ja-JP"/>
        </w:rPr>
        <w:t>5</w:t>
      </w:r>
      <w:r w:rsidR="00AC466E" w:rsidRPr="00206ACB">
        <w:rPr>
          <w:lang w:eastAsia="ja-JP"/>
        </w:rPr>
        <w:t xml:space="preserve"> </w:t>
      </w:r>
      <w:r w:rsidRPr="00206ACB">
        <w:rPr>
          <w:lang w:eastAsia="ja-JP"/>
        </w:rPr>
        <w:t>changes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X</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to</w:t>
      </w:r>
      <w:r w:rsidR="00AC466E" w:rsidRPr="00206ACB">
        <w:rPr>
          <w:lang w:eastAsia="ja-JP"/>
        </w:rPr>
        <w:t xml:space="preserve"> </w:t>
      </w:r>
      <w:r w:rsidRPr="00677C2F">
        <w:rPr>
          <w:rStyle w:val="QuoteChar"/>
        </w:rPr>
        <w:t>$00</w:t>
      </w:r>
      <w:r w:rsidRPr="00206ACB">
        <w:rPr>
          <w:lang w:eastAsia="ja-JP"/>
        </w:rPr>
        <w:t>.</w:t>
      </w:r>
    </w:p>
    <w:p w14:paraId="652F20A0" w14:textId="77777777" w:rsidR="00A321CC" w:rsidRDefault="00A321CC">
      <w:pPr>
        <w:widowControl/>
        <w:kinsoku/>
        <w:overflowPunct/>
        <w:autoSpaceDE/>
        <w:autoSpaceDN/>
        <w:spacing w:before="0" w:after="160" w:line="259" w:lineRule="auto"/>
        <w:ind w:firstLine="0"/>
        <w:jc w:val="left"/>
        <w:rPr>
          <w:lang w:eastAsia="ja-JP"/>
        </w:rPr>
      </w:pPr>
      <w:r>
        <w:rPr>
          <w:lang w:eastAsia="ja-JP"/>
        </w:rPr>
        <w:br w:type="page"/>
      </w:r>
    </w:p>
    <w:p w14:paraId="36A08E69" w14:textId="46607D4D" w:rsidR="003E01E5" w:rsidRPr="00206ACB" w:rsidRDefault="003E01E5" w:rsidP="007B4123">
      <w:pPr>
        <w:pStyle w:val="Heading3"/>
        <w:rPr>
          <w:rFonts w:cstheme="minorHAnsi"/>
        </w:rPr>
      </w:pPr>
      <w:bookmarkStart w:id="146" w:name="_Toc168434253"/>
      <w:bookmarkStart w:id="147" w:name="_Toc168542764"/>
      <w:r w:rsidRPr="00206ACB">
        <w:rPr>
          <w:rFonts w:cstheme="minorHAnsi"/>
        </w:rPr>
        <w:lastRenderedPageBreak/>
        <w:t>Loading</w:t>
      </w:r>
      <w:r w:rsidR="00AC466E" w:rsidRPr="00206ACB">
        <w:rPr>
          <w:rFonts w:cstheme="minorHAnsi"/>
        </w:rPr>
        <w:t xml:space="preserve"> </w:t>
      </w:r>
      <w:r w:rsidRPr="00206ACB">
        <w:rPr>
          <w:rFonts w:cstheme="minorHAnsi"/>
        </w:rPr>
        <w:t>Palettes</w:t>
      </w:r>
      <w:r w:rsidR="00AC466E" w:rsidRPr="00206ACB">
        <w:rPr>
          <w:rFonts w:cstheme="minorHAnsi"/>
        </w:rPr>
        <w:t xml:space="preserve"> </w:t>
      </w:r>
      <w:r w:rsidRPr="00206ACB">
        <w:rPr>
          <w:rFonts w:cstheme="minorHAnsi"/>
        </w:rPr>
        <w:t>and</w:t>
      </w:r>
      <w:r w:rsidR="00AC466E" w:rsidRPr="00206ACB">
        <w:rPr>
          <w:rFonts w:cstheme="minorHAnsi"/>
        </w:rPr>
        <w:t xml:space="preserve"> </w:t>
      </w:r>
      <w:r w:rsidRPr="00206ACB">
        <w:rPr>
          <w:rFonts w:cstheme="minorHAnsi"/>
        </w:rPr>
        <w:t>Sprites</w:t>
      </w:r>
      <w:bookmarkEnd w:id="146"/>
      <w:bookmarkEnd w:id="147"/>
    </w:p>
    <w:p w14:paraId="6B97A2C8" w14:textId="66B37E34" w:rsidR="003154BC" w:rsidRPr="00490E93" w:rsidRDefault="00197E14" w:rsidP="00A321CC">
      <w:pPr>
        <w:rPr>
          <w:lang w:eastAsia="ja-JP"/>
        </w:rPr>
      </w:pPr>
      <w:r w:rsidRPr="00206ACB">
        <w:rPr>
          <w:lang w:eastAsia="ja-JP"/>
        </w:rPr>
        <w:t>Now</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understand</w:t>
      </w:r>
      <w:r w:rsidR="00AC466E" w:rsidRPr="00206ACB">
        <w:rPr>
          <w:lang w:eastAsia="ja-JP"/>
        </w:rPr>
        <w:t xml:space="preserve"> </w:t>
      </w:r>
      <w:r w:rsidRPr="00206ACB">
        <w:rPr>
          <w:lang w:eastAsia="ja-JP"/>
        </w:rPr>
        <w:t>indexed</w:t>
      </w:r>
      <w:r w:rsidR="00AC466E" w:rsidRPr="00206ACB">
        <w:rPr>
          <w:lang w:eastAsia="ja-JP"/>
        </w:rPr>
        <w:t xml:space="preserve"> </w:t>
      </w:r>
      <w:r w:rsidRPr="00206ACB">
        <w:rPr>
          <w:lang w:eastAsia="ja-JP"/>
        </w:rPr>
        <w:t>mode,</w:t>
      </w:r>
      <w:r w:rsidR="00AC466E" w:rsidRPr="00206ACB">
        <w:rPr>
          <w:lang w:eastAsia="ja-JP"/>
        </w:rPr>
        <w:t xml:space="preserve"> </w:t>
      </w:r>
      <w:r w:rsidRPr="00206ACB">
        <w:rPr>
          <w:lang w:eastAsia="ja-JP"/>
        </w:rPr>
        <w:t>let's</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simplify</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existing</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loading</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sprites.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existing</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Chapter</w:t>
      </w:r>
      <w:r w:rsidR="00AC466E" w:rsidRPr="00206ACB">
        <w:rPr>
          <w:lang w:eastAsia="ja-JP"/>
        </w:rPr>
        <w:t xml:space="preserve"> </w:t>
      </w:r>
      <w:r w:rsidRPr="00206ACB">
        <w:rPr>
          <w:lang w:eastAsia="ja-JP"/>
        </w:rPr>
        <w:t>10,</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sprite</w:t>
      </w:r>
      <w:r w:rsidR="00AC466E" w:rsidRPr="00206ACB">
        <w:rPr>
          <w:lang w:eastAsia="ja-JP"/>
        </w:rPr>
        <w:t xml:space="preserve"> </w:t>
      </w:r>
      <w:r w:rsidRPr="00206ACB">
        <w:rPr>
          <w:lang w:eastAsia="ja-JP"/>
        </w:rPr>
        <w:t>loading</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tedious,</w:t>
      </w:r>
      <w:r w:rsidR="00AC466E" w:rsidRPr="00206ACB">
        <w:rPr>
          <w:lang w:eastAsia="ja-JP"/>
        </w:rPr>
        <w:t xml:space="preserve"> </w:t>
      </w:r>
      <w:r w:rsidRPr="00206ACB">
        <w:rPr>
          <w:lang w:eastAsia="ja-JP"/>
        </w:rPr>
        <w:t>repetitive,</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error-prone.</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large</w:t>
      </w:r>
      <w:r w:rsidR="00AC466E" w:rsidRPr="00206ACB">
        <w:rPr>
          <w:lang w:eastAsia="ja-JP"/>
        </w:rPr>
        <w:t xml:space="preserve"> </w:t>
      </w:r>
      <w:r w:rsidRPr="00206ACB">
        <w:rPr>
          <w:lang w:eastAsia="ja-JP"/>
        </w:rPr>
        <w:t>part</w:t>
      </w:r>
      <w:r w:rsidR="00AC466E" w:rsidRPr="00206ACB">
        <w:rPr>
          <w:lang w:eastAsia="ja-JP"/>
        </w:rPr>
        <w:t xml:space="preserve"> </w:t>
      </w:r>
      <w:r w:rsidRPr="00206ACB">
        <w:rPr>
          <w:lang w:eastAsia="ja-JP"/>
        </w:rPr>
        <w:t>because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tightly</w:t>
      </w:r>
      <w:r w:rsidR="00AC466E" w:rsidRPr="00206ACB">
        <w:rPr>
          <w:lang w:eastAsia="ja-JP"/>
        </w:rPr>
        <w:t xml:space="preserve"> </w:t>
      </w:r>
      <w:r w:rsidRPr="00206ACB">
        <w:rPr>
          <w:lang w:eastAsia="ja-JP"/>
        </w:rPr>
        <w:t>mixes</w:t>
      </w:r>
      <w:r w:rsidR="00AC466E" w:rsidRPr="00206ACB">
        <w:rPr>
          <w:lang w:eastAsia="ja-JP"/>
        </w:rPr>
        <w:t xml:space="preserve"> </w:t>
      </w:r>
      <w:r w:rsidRPr="00206ACB">
        <w:rPr>
          <w:i/>
          <w:iCs/>
          <w:lang w:eastAsia="ja-JP"/>
        </w:rPr>
        <w:t>data</w:t>
      </w:r>
      <w:r w:rsidR="00AC466E" w:rsidRPr="00206ACB">
        <w:rPr>
          <w:lang w:eastAsia="ja-JP"/>
        </w:rPr>
        <w:t xml:space="preserve"> </w:t>
      </w:r>
      <w:r w:rsidRPr="00206ACB">
        <w:rPr>
          <w:lang w:eastAsia="ja-JP"/>
        </w:rPr>
        <w:t>and</w:t>
      </w:r>
      <w:r w:rsidR="00AC466E" w:rsidRPr="00206ACB">
        <w:rPr>
          <w:lang w:eastAsia="ja-JP"/>
        </w:rPr>
        <w:t xml:space="preserve"> </w:t>
      </w:r>
      <w:r w:rsidRPr="00206ACB">
        <w:rPr>
          <w:i/>
          <w:iCs/>
          <w:lang w:eastAsia="ja-JP"/>
        </w:rPr>
        <w:t>logic</w:t>
      </w:r>
      <w:r w:rsidRPr="00206ACB">
        <w:rPr>
          <w:lang w:eastAsia="ja-JP"/>
        </w:rPr>
        <w:t>.</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using</w:t>
      </w:r>
      <w:r w:rsidR="00AC466E" w:rsidRPr="00206ACB">
        <w:rPr>
          <w:lang w:eastAsia="ja-JP"/>
        </w:rPr>
        <w:t xml:space="preserve"> </w:t>
      </w:r>
      <w:r w:rsidRPr="00206ACB">
        <w:rPr>
          <w:lang w:eastAsia="ja-JP"/>
        </w:rPr>
        <w:t>loops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indexed</w:t>
      </w:r>
      <w:r w:rsidR="00AC466E" w:rsidRPr="00206ACB">
        <w:rPr>
          <w:lang w:eastAsia="ja-JP"/>
        </w:rPr>
        <w:t xml:space="preserve"> </w:t>
      </w:r>
      <w:r w:rsidRPr="00206ACB">
        <w:rPr>
          <w:lang w:eastAsia="ja-JP"/>
        </w:rPr>
        <w:t>addressing,</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separate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sprite</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sends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making</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easier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update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without</w:t>
      </w:r>
      <w:r w:rsidR="00AC466E" w:rsidRPr="00206ACB">
        <w:rPr>
          <w:lang w:eastAsia="ja-JP"/>
        </w:rPr>
        <w:t xml:space="preserve"> </w:t>
      </w:r>
      <w:r w:rsidRPr="00206ACB">
        <w:rPr>
          <w:lang w:eastAsia="ja-JP"/>
        </w:rPr>
        <w:t>inadvertently</w:t>
      </w:r>
      <w:r w:rsidR="00AC466E" w:rsidRPr="00206ACB">
        <w:rPr>
          <w:lang w:eastAsia="ja-JP"/>
        </w:rPr>
        <w:t xml:space="preserve"> </w:t>
      </w:r>
      <w:r w:rsidRPr="00206ACB">
        <w:rPr>
          <w:lang w:eastAsia="ja-JP"/>
        </w:rPr>
        <w:t>breaking</w:t>
      </w:r>
      <w:r w:rsidR="00AC466E" w:rsidRPr="00206ACB">
        <w:rPr>
          <w:lang w:eastAsia="ja-JP"/>
        </w:rPr>
        <w:t xml:space="preserve"> </w:t>
      </w:r>
      <w:r w:rsidRPr="00206ACB">
        <w:rPr>
          <w:lang w:eastAsia="ja-JP"/>
        </w:rPr>
        <w:t>things.</w:t>
      </w:r>
    </w:p>
    <w:p w14:paraId="1D75FB49" w14:textId="354FF6C5" w:rsidR="00197E14" w:rsidRPr="00206ACB" w:rsidRDefault="00197E14" w:rsidP="00A321CC">
      <w:pPr>
        <w:rPr>
          <w:lang w:eastAsia="ja-JP"/>
        </w:rPr>
      </w:pPr>
      <w:r w:rsidRPr="00206ACB">
        <w:rPr>
          <w:lang w:eastAsia="ja-JP"/>
        </w:rPr>
        <w:t>Our</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Chapter</w:t>
      </w:r>
      <w:r w:rsidR="00AC466E" w:rsidRPr="00206ACB">
        <w:rPr>
          <w:lang w:eastAsia="ja-JP"/>
        </w:rPr>
        <w:t xml:space="preserve"> </w:t>
      </w:r>
      <w:r w:rsidRPr="00206ACB">
        <w:rPr>
          <w:lang w:eastAsia="ja-JP"/>
        </w:rPr>
        <w:t>10</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load</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looks</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this:</w:t>
      </w:r>
    </w:p>
    <w:p w14:paraId="5844CF86" w14:textId="2FFA3D4D"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write</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a</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palette</w:t>
      </w:r>
    </w:p>
    <w:p w14:paraId="62DA2EC7" w14:textId="0276CDC6"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PPUSTATUS</w:t>
      </w:r>
    </w:p>
    <w:p w14:paraId="67418618" w14:textId="2050C6AB"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217824" w:rsidRPr="00206ACB">
        <w:rPr>
          <w:rFonts w:ascii="QTKorrin" w:hAnsi="QTKorrin" w:cstheme="minorHAnsi"/>
          <w:color w:val="880000"/>
          <w:sz w:val="18"/>
          <w:szCs w:val="18"/>
        </w:rPr>
        <w:t>#$3f</w:t>
      </w:r>
    </w:p>
    <w:p w14:paraId="57C245F2" w14:textId="7A18F3EE"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PPUADDR</w:t>
      </w:r>
    </w:p>
    <w:p w14:paraId="53023F16" w14:textId="2B29D3F3"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217824" w:rsidRPr="00206ACB">
        <w:rPr>
          <w:rFonts w:ascii="QTKorrin" w:hAnsi="QTKorrin" w:cstheme="minorHAnsi"/>
          <w:color w:val="880000"/>
          <w:sz w:val="18"/>
          <w:szCs w:val="18"/>
        </w:rPr>
        <w:t>#$00</w:t>
      </w:r>
    </w:p>
    <w:p w14:paraId="183B1798" w14:textId="10F04A4C"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PPUADDR</w:t>
      </w:r>
    </w:p>
    <w:p w14:paraId="2E04EB93" w14:textId="516896A8"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217824" w:rsidRPr="00206ACB">
        <w:rPr>
          <w:rFonts w:ascii="QTKorrin" w:hAnsi="QTKorrin" w:cstheme="minorHAnsi"/>
          <w:color w:val="880000"/>
          <w:sz w:val="18"/>
          <w:szCs w:val="18"/>
        </w:rPr>
        <w:t>#$29</w:t>
      </w:r>
    </w:p>
    <w:p w14:paraId="0DCE3993" w14:textId="769E9DF0"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PPUDATA</w:t>
      </w:r>
    </w:p>
    <w:p w14:paraId="3B8387B5" w14:textId="1EF52B18"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217824" w:rsidRPr="00206ACB">
        <w:rPr>
          <w:rFonts w:ascii="QTKorrin" w:hAnsi="QTKorrin" w:cstheme="minorHAnsi"/>
          <w:color w:val="880000"/>
          <w:sz w:val="18"/>
          <w:szCs w:val="18"/>
        </w:rPr>
        <w:t>#$19</w:t>
      </w:r>
    </w:p>
    <w:p w14:paraId="3FF9F349" w14:textId="0140F2F5"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PPUDATA</w:t>
      </w:r>
    </w:p>
    <w:p w14:paraId="72F70AC3" w14:textId="1AAE7AB1"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217824" w:rsidRPr="00206ACB">
        <w:rPr>
          <w:rFonts w:ascii="QTKorrin" w:hAnsi="QTKorrin" w:cstheme="minorHAnsi"/>
          <w:color w:val="880000"/>
          <w:sz w:val="18"/>
          <w:szCs w:val="18"/>
        </w:rPr>
        <w:t>#$09</w:t>
      </w:r>
    </w:p>
    <w:p w14:paraId="0A64D37A" w14:textId="2378A2F5"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PPUDATA</w:t>
      </w:r>
    </w:p>
    <w:p w14:paraId="5911B3E1" w14:textId="7E0ADFFE"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217824" w:rsidRPr="00206ACB">
        <w:rPr>
          <w:rFonts w:ascii="QTKorrin" w:hAnsi="QTKorrin" w:cstheme="minorHAnsi"/>
          <w:color w:val="880000"/>
          <w:sz w:val="18"/>
          <w:szCs w:val="18"/>
        </w:rPr>
        <w:t>#$0f</w:t>
      </w:r>
    </w:p>
    <w:p w14:paraId="72C84A1D" w14:textId="4ECAA7BF"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PPUDATA</w:t>
      </w:r>
    </w:p>
    <w:p w14:paraId="215B4FA6" w14:textId="49927854" w:rsidR="00217824" w:rsidRPr="00206ACB" w:rsidRDefault="0099552B" w:rsidP="00A321CC">
      <w:r w:rsidRPr="00206ACB">
        <w:t>Let's</w:t>
      </w:r>
      <w:r w:rsidR="00AC466E" w:rsidRPr="00206ACB">
        <w:t xml:space="preserve"> </w:t>
      </w:r>
      <w:r w:rsidRPr="00206ACB">
        <w:t>separate</w:t>
      </w:r>
      <w:r w:rsidR="00AC466E" w:rsidRPr="00206ACB">
        <w:t xml:space="preserve"> </w:t>
      </w:r>
      <w:r w:rsidRPr="00206ACB">
        <w:t>out</w:t>
      </w:r>
      <w:r w:rsidR="00AC466E" w:rsidRPr="00206ACB">
        <w:t xml:space="preserve"> </w:t>
      </w:r>
      <w:r w:rsidRPr="00206ACB">
        <w:t>the</w:t>
      </w:r>
      <w:r w:rsidR="00AC466E" w:rsidRPr="00206ACB">
        <w:t xml:space="preserve"> </w:t>
      </w:r>
      <w:r w:rsidRPr="00206ACB">
        <w:t>palette</w:t>
      </w:r>
      <w:r w:rsidR="00AC466E" w:rsidRPr="00206ACB">
        <w:t xml:space="preserve"> </w:t>
      </w:r>
      <w:r w:rsidRPr="00206ACB">
        <w:t>values</w:t>
      </w:r>
      <w:r w:rsidR="00AC466E" w:rsidRPr="00206ACB">
        <w:t xml:space="preserve"> </w:t>
      </w:r>
      <w:r w:rsidRPr="00206ACB">
        <w:t>and</w:t>
      </w:r>
      <w:r w:rsidR="00AC466E" w:rsidRPr="00206ACB">
        <w:t xml:space="preserve"> </w:t>
      </w:r>
      <w:r w:rsidRPr="00206ACB">
        <w:t>store</w:t>
      </w:r>
      <w:r w:rsidR="00AC466E" w:rsidRPr="00206ACB">
        <w:t xml:space="preserve"> </w:t>
      </w:r>
      <w:r w:rsidRPr="00206ACB">
        <w:t>them</w:t>
      </w:r>
      <w:r w:rsidR="00AC466E" w:rsidRPr="00206ACB">
        <w:t xml:space="preserve"> </w:t>
      </w:r>
      <w:r w:rsidRPr="00206ACB">
        <w:t>somewhere</w:t>
      </w:r>
      <w:r w:rsidR="00AC466E" w:rsidRPr="00206ACB">
        <w:t xml:space="preserve"> </w:t>
      </w:r>
      <w:r w:rsidRPr="00206ACB">
        <w:t>else.</w:t>
      </w:r>
      <w:r w:rsidR="00AC466E" w:rsidRPr="00206ACB">
        <w:t xml:space="preserve"> </w:t>
      </w:r>
      <w:r w:rsidRPr="00206ACB">
        <w:t>The</w:t>
      </w:r>
      <w:r w:rsidR="00AC466E" w:rsidRPr="00206ACB">
        <w:t xml:space="preserve"> </w:t>
      </w:r>
      <w:r w:rsidRPr="00206ACB">
        <w:t>palette</w:t>
      </w:r>
      <w:r w:rsidR="00AC466E" w:rsidRPr="00206ACB">
        <w:t xml:space="preserve"> </w:t>
      </w:r>
      <w:r w:rsidRPr="00206ACB">
        <w:t>values</w:t>
      </w:r>
      <w:r w:rsidR="00AC466E" w:rsidRPr="00206ACB">
        <w:t xml:space="preserve"> </w:t>
      </w:r>
      <w:r w:rsidRPr="00206ACB">
        <w:t>here</w:t>
      </w:r>
      <w:r w:rsidR="00AC466E" w:rsidRPr="00206ACB">
        <w:t xml:space="preserve"> </w:t>
      </w:r>
      <w:r w:rsidRPr="00206ACB">
        <w:t>are</w:t>
      </w:r>
      <w:r w:rsidR="00AC466E" w:rsidRPr="00206ACB">
        <w:t xml:space="preserve"> </w:t>
      </w:r>
      <w:r w:rsidRPr="00206ACB">
        <w:t>read-only</w:t>
      </w:r>
      <w:r w:rsidR="00AC466E" w:rsidRPr="00206ACB">
        <w:t xml:space="preserve"> </w:t>
      </w:r>
      <w:r w:rsidRPr="00206ACB">
        <w:t>data,</w:t>
      </w:r>
      <w:r w:rsidR="00AC466E" w:rsidRPr="00206ACB">
        <w:t xml:space="preserve"> </w:t>
      </w:r>
      <w:r w:rsidRPr="00206ACB">
        <w:t>so</w:t>
      </w:r>
      <w:r w:rsidR="00AC466E" w:rsidRPr="00206ACB">
        <w:t xml:space="preserve"> </w:t>
      </w:r>
      <w:r w:rsidRPr="00206ACB">
        <w:t>we</w:t>
      </w:r>
      <w:r w:rsidR="00AC466E" w:rsidRPr="00206ACB">
        <w:t xml:space="preserve"> </w:t>
      </w:r>
      <w:r w:rsidRPr="00206ACB">
        <w:t>will</w:t>
      </w:r>
      <w:r w:rsidR="00AC466E" w:rsidRPr="00206ACB">
        <w:t xml:space="preserve"> </w:t>
      </w:r>
      <w:r w:rsidRPr="00206ACB">
        <w:t>store</w:t>
      </w:r>
      <w:r w:rsidR="00AC466E" w:rsidRPr="00206ACB">
        <w:t xml:space="preserve"> </w:t>
      </w:r>
      <w:r w:rsidRPr="00206ACB">
        <w:t>them</w:t>
      </w:r>
      <w:r w:rsidR="00AC466E" w:rsidRPr="00206ACB">
        <w:t xml:space="preserve"> </w:t>
      </w:r>
      <w:r w:rsidRPr="00206ACB">
        <w:t>in</w:t>
      </w:r>
      <w:r w:rsidR="00AC466E" w:rsidRPr="00206ACB">
        <w:t xml:space="preserve"> </w:t>
      </w:r>
      <w:r w:rsidRPr="00206ACB">
        <w:t>the</w:t>
      </w:r>
      <w:r w:rsidR="00AC466E" w:rsidRPr="00206ACB">
        <w:t xml:space="preserve"> </w:t>
      </w:r>
      <w:r w:rsidRPr="00677C2F">
        <w:rPr>
          <w:rStyle w:val="QuoteChar"/>
        </w:rPr>
        <w:t>RODATA</w:t>
      </w:r>
      <w:r w:rsidR="00AC466E" w:rsidRPr="00206ACB">
        <w:t xml:space="preserve"> </w:t>
      </w:r>
      <w:r w:rsidRPr="00206ACB">
        <w:t>segment</w:t>
      </w:r>
      <w:r w:rsidR="00AC466E" w:rsidRPr="00206ACB">
        <w:t xml:space="preserve"> </w:t>
      </w:r>
      <w:r w:rsidRPr="00206ACB">
        <w:t>and</w:t>
      </w:r>
      <w:r w:rsidR="00AC466E" w:rsidRPr="00206ACB">
        <w:t xml:space="preserve"> </w:t>
      </w:r>
      <w:r w:rsidRPr="00206ACB">
        <w:t>not</w:t>
      </w:r>
      <w:r w:rsidR="00AC466E" w:rsidRPr="00206ACB">
        <w:t xml:space="preserve"> </w:t>
      </w:r>
      <w:r w:rsidRPr="00206ACB">
        <w:t>in</w:t>
      </w:r>
      <w:r w:rsidR="00AC466E" w:rsidRPr="00206ACB">
        <w:t xml:space="preserve"> </w:t>
      </w:r>
      <w:r w:rsidRPr="00206ACB">
        <w:t>the</w:t>
      </w:r>
      <w:r w:rsidR="00AC466E" w:rsidRPr="00206ACB">
        <w:t xml:space="preserve"> </w:t>
      </w:r>
      <w:r w:rsidRPr="00206ACB">
        <w:t>current</w:t>
      </w:r>
      <w:r w:rsidR="00AC466E" w:rsidRPr="00206ACB">
        <w:t xml:space="preserve"> </w:t>
      </w:r>
      <w:r w:rsidRPr="00677C2F">
        <w:rPr>
          <w:rStyle w:val="QuoteChar"/>
        </w:rPr>
        <w:t>CODE</w:t>
      </w:r>
      <w:r w:rsidR="00AC466E" w:rsidRPr="00206ACB">
        <w:t xml:space="preserve"> </w:t>
      </w:r>
      <w:r w:rsidRPr="00206ACB">
        <w:t>segment.</w:t>
      </w:r>
      <w:r w:rsidR="00AC466E" w:rsidRPr="00206ACB">
        <w:t xml:space="preserve"> </w:t>
      </w:r>
      <w:r w:rsidRPr="00206ACB">
        <w:t>It</w:t>
      </w:r>
      <w:r w:rsidR="00AC466E" w:rsidRPr="00206ACB">
        <w:t xml:space="preserve"> </w:t>
      </w:r>
      <w:r w:rsidRPr="00206ACB">
        <w:t>will</w:t>
      </w:r>
      <w:r w:rsidR="00AC466E" w:rsidRPr="00206ACB">
        <w:t xml:space="preserve"> </w:t>
      </w:r>
      <w:r w:rsidRPr="00206ACB">
        <w:t>look</w:t>
      </w:r>
      <w:r w:rsidR="00AC466E" w:rsidRPr="00206ACB">
        <w:t xml:space="preserve"> </w:t>
      </w:r>
      <w:r w:rsidRPr="00206ACB">
        <w:t>something</w:t>
      </w:r>
      <w:r w:rsidR="00AC466E" w:rsidRPr="00206ACB">
        <w:t xml:space="preserve"> </w:t>
      </w:r>
      <w:r w:rsidRPr="00206ACB">
        <w:t>like</w:t>
      </w:r>
      <w:r w:rsidR="00AC466E" w:rsidRPr="00206ACB">
        <w:t xml:space="preserve"> </w:t>
      </w:r>
      <w:r w:rsidRPr="00206ACB">
        <w:t>this:</w:t>
      </w:r>
    </w:p>
    <w:p w14:paraId="2C38E299" w14:textId="2AB56408" w:rsidR="008270D9" w:rsidRPr="00206ACB" w:rsidRDefault="008270D9">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60" w:after="60"/>
        <w:divId w:val="1293898729"/>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segment</w:t>
      </w:r>
      <w:r w:rsidR="00AC466E" w:rsidRPr="00206ACB">
        <w:rPr>
          <w:rFonts w:ascii="QTKorrin" w:hAnsi="QTKorrin" w:cstheme="minorHAnsi"/>
          <w:color w:val="000000"/>
          <w:sz w:val="18"/>
          <w:szCs w:val="18"/>
        </w:rPr>
        <w:t xml:space="preserve"> </w:t>
      </w:r>
      <w:r w:rsidRPr="00206ACB">
        <w:rPr>
          <w:rFonts w:ascii="QTKorrin" w:hAnsi="QTKorrin" w:cstheme="minorHAnsi"/>
          <w:color w:val="008800"/>
          <w:sz w:val="18"/>
          <w:szCs w:val="18"/>
        </w:rPr>
        <w:t>"RODATA"</w:t>
      </w:r>
    </w:p>
    <w:p w14:paraId="1D59CF11" w14:textId="77777777" w:rsidR="008270D9" w:rsidRPr="00206ACB" w:rsidRDefault="008270D9">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60" w:after="60"/>
        <w:divId w:val="1293898729"/>
        <w:rPr>
          <w:rFonts w:ascii="QTKorrin" w:hAnsi="QTKorrin" w:cstheme="minorHAnsi"/>
          <w:sz w:val="18"/>
          <w:szCs w:val="18"/>
        </w:rPr>
      </w:pPr>
      <w:r w:rsidRPr="00206ACB">
        <w:rPr>
          <w:rFonts w:ascii="QTKorrin" w:hAnsi="QTKorrin" w:cstheme="minorHAnsi"/>
          <w:color w:val="000000"/>
          <w:sz w:val="18"/>
          <w:szCs w:val="18"/>
        </w:rPr>
        <w:t>palettes</w:t>
      </w:r>
      <w:r w:rsidRPr="00206ACB">
        <w:rPr>
          <w:rFonts w:ascii="QTKorrin" w:hAnsi="QTKorrin" w:cstheme="minorHAnsi"/>
          <w:color w:val="666600"/>
          <w:sz w:val="18"/>
          <w:szCs w:val="18"/>
        </w:rPr>
        <w:t>:</w:t>
      </w:r>
    </w:p>
    <w:p w14:paraId="7F03EF74" w14:textId="18AE501E" w:rsidR="008270D9" w:rsidRPr="00206ACB" w:rsidRDefault="008270D9">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60" w:after="60"/>
        <w:divId w:val="1293898729"/>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88"/>
          <w:sz w:val="18"/>
          <w:szCs w:val="18"/>
        </w:rPr>
        <w:t>byte</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$29</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$19</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$09</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$0f</w:t>
      </w:r>
    </w:p>
    <w:p w14:paraId="5AC177A5" w14:textId="74B625DD" w:rsidR="008270D9" w:rsidRPr="00206ACB" w:rsidRDefault="008270D9" w:rsidP="00490E93">
      <w:r w:rsidRPr="00206ACB">
        <w:t>We</w:t>
      </w:r>
      <w:r w:rsidR="00AC466E" w:rsidRPr="00206ACB">
        <w:t xml:space="preserve"> </w:t>
      </w:r>
      <w:r w:rsidRPr="00206ACB">
        <w:t>set</w:t>
      </w:r>
      <w:r w:rsidR="00AC466E" w:rsidRPr="00206ACB">
        <w:t xml:space="preserve"> </w:t>
      </w:r>
      <w:r w:rsidRPr="00206ACB">
        <w:t>a</w:t>
      </w:r>
      <w:r w:rsidR="00AC466E" w:rsidRPr="00206ACB">
        <w:t xml:space="preserve"> </w:t>
      </w:r>
      <w:r w:rsidRPr="00206ACB">
        <w:t>label</w:t>
      </w:r>
      <w:r w:rsidR="00AC466E" w:rsidRPr="00206ACB">
        <w:t xml:space="preserve"> </w:t>
      </w:r>
      <w:r w:rsidRPr="00206ACB">
        <w:t>(</w:t>
      </w:r>
      <w:r w:rsidRPr="00677C2F">
        <w:rPr>
          <w:rStyle w:val="QuoteChar"/>
        </w:rPr>
        <w:t>palettes</w:t>
      </w:r>
      <w:r w:rsidRPr="00206ACB">
        <w:t>)</w:t>
      </w:r>
      <w:r w:rsidR="00AC466E" w:rsidRPr="00206ACB">
        <w:t xml:space="preserve"> </w:t>
      </w:r>
      <w:r w:rsidRPr="00206ACB">
        <w:t>to</w:t>
      </w:r>
      <w:r w:rsidR="00AC466E" w:rsidRPr="00206ACB">
        <w:t xml:space="preserve"> </w:t>
      </w:r>
      <w:r w:rsidRPr="00206ACB">
        <w:t>easily</w:t>
      </w:r>
      <w:r w:rsidR="00AC466E" w:rsidRPr="00206ACB">
        <w:t xml:space="preserve"> </w:t>
      </w:r>
      <w:r w:rsidRPr="00206ACB">
        <w:t>identify</w:t>
      </w:r>
      <w:r w:rsidR="00AC466E" w:rsidRPr="00206ACB">
        <w:t xml:space="preserve"> </w:t>
      </w:r>
      <w:r w:rsidRPr="00206ACB">
        <w:t>the</w:t>
      </w:r>
      <w:r w:rsidR="00AC466E" w:rsidRPr="00206ACB">
        <w:t xml:space="preserve"> </w:t>
      </w:r>
      <w:r w:rsidRPr="00206ACB">
        <w:t>start</w:t>
      </w:r>
      <w:r w:rsidR="00AC466E" w:rsidRPr="00206ACB">
        <w:t xml:space="preserve"> </w:t>
      </w:r>
      <w:r w:rsidRPr="00206ACB">
        <w:t>of</w:t>
      </w:r>
      <w:r w:rsidR="00AC466E" w:rsidRPr="00206ACB">
        <w:t xml:space="preserve"> </w:t>
      </w:r>
      <w:r w:rsidRPr="00206ACB">
        <w:t>our</w:t>
      </w:r>
      <w:r w:rsidR="00AC466E" w:rsidRPr="00206ACB">
        <w:t xml:space="preserve"> </w:t>
      </w:r>
      <w:r w:rsidRPr="00206ACB">
        <w:t>palette</w:t>
      </w:r>
      <w:r w:rsidR="00AC466E" w:rsidRPr="00206ACB">
        <w:t xml:space="preserve"> </w:t>
      </w:r>
      <w:r w:rsidRPr="00206ACB">
        <w:t>data,</w:t>
      </w:r>
      <w:r w:rsidR="00AC466E" w:rsidRPr="00206ACB">
        <w:t xml:space="preserve"> </w:t>
      </w:r>
      <w:r w:rsidRPr="00206ACB">
        <w:t>and</w:t>
      </w:r>
      <w:r w:rsidR="00AC466E" w:rsidRPr="00206ACB">
        <w:t xml:space="preserve"> </w:t>
      </w:r>
      <w:r w:rsidRPr="00206ACB">
        <w:t>then</w:t>
      </w:r>
      <w:r w:rsidR="00AC466E" w:rsidRPr="00206ACB">
        <w:t xml:space="preserve"> </w:t>
      </w:r>
      <w:r w:rsidRPr="00206ACB">
        <w:t>we</w:t>
      </w:r>
      <w:r w:rsidR="00AC466E" w:rsidRPr="00206ACB">
        <w:t xml:space="preserve"> </w:t>
      </w:r>
      <w:r w:rsidRPr="00206ACB">
        <w:t>use</w:t>
      </w:r>
      <w:r w:rsidR="00AC466E" w:rsidRPr="00206ACB">
        <w:t xml:space="preserve"> </w:t>
      </w:r>
      <w:r w:rsidRPr="00206ACB">
        <w:t>the</w:t>
      </w:r>
      <w:r w:rsidR="00AC466E" w:rsidRPr="00206ACB">
        <w:t xml:space="preserve"> </w:t>
      </w:r>
      <w:r w:rsidRPr="00677C2F">
        <w:rPr>
          <w:rStyle w:val="QuoteChar"/>
        </w:rPr>
        <w:t>.byte</w:t>
      </w:r>
      <w:r w:rsidR="00AC466E" w:rsidRPr="00206ACB">
        <w:t xml:space="preserve"> </w:t>
      </w:r>
      <w:r w:rsidRPr="00206ACB">
        <w:t>directive</w:t>
      </w:r>
      <w:r w:rsidR="00AC466E" w:rsidRPr="00206ACB">
        <w:t xml:space="preserve"> </w:t>
      </w:r>
      <w:r w:rsidRPr="00206ACB">
        <w:t>to</w:t>
      </w:r>
      <w:r w:rsidR="00AC466E" w:rsidRPr="00206ACB">
        <w:t xml:space="preserve"> </w:t>
      </w:r>
      <w:r w:rsidRPr="00206ACB">
        <w:t>tell</w:t>
      </w:r>
      <w:r w:rsidR="00AC466E" w:rsidRPr="00206ACB">
        <w:t xml:space="preserve"> </w:t>
      </w:r>
      <w:r w:rsidRPr="00206ACB">
        <w:t>the</w:t>
      </w:r>
      <w:r w:rsidR="00AC466E" w:rsidRPr="00206ACB">
        <w:t xml:space="preserve"> </w:t>
      </w:r>
      <w:r w:rsidRPr="00206ACB">
        <w:t>assembler</w:t>
      </w:r>
      <w:r w:rsidR="00AC466E" w:rsidRPr="00206ACB">
        <w:t xml:space="preserve"> </w:t>
      </w:r>
      <w:r w:rsidRPr="00206ACB">
        <w:t>"what</w:t>
      </w:r>
      <w:r w:rsidR="00AC466E" w:rsidRPr="00206ACB">
        <w:t xml:space="preserve"> </w:t>
      </w:r>
      <w:r w:rsidRPr="00206ACB">
        <w:t>follows</w:t>
      </w:r>
      <w:r w:rsidR="00AC466E" w:rsidRPr="00206ACB">
        <w:t xml:space="preserve"> </w:t>
      </w:r>
      <w:r w:rsidRPr="00206ACB">
        <w:t>is</w:t>
      </w:r>
      <w:r w:rsidR="00AC466E" w:rsidRPr="00206ACB">
        <w:t xml:space="preserve"> </w:t>
      </w:r>
      <w:r w:rsidRPr="00206ACB">
        <w:t>a</w:t>
      </w:r>
      <w:r w:rsidR="00AC466E" w:rsidRPr="00206ACB">
        <w:t xml:space="preserve"> </w:t>
      </w:r>
      <w:r w:rsidRPr="00206ACB">
        <w:t>series</w:t>
      </w:r>
      <w:r w:rsidR="00AC466E" w:rsidRPr="00206ACB">
        <w:t xml:space="preserve"> </w:t>
      </w:r>
      <w:r w:rsidRPr="00206ACB">
        <w:t>of</w:t>
      </w:r>
      <w:r w:rsidR="00AC466E" w:rsidRPr="00206ACB">
        <w:t xml:space="preserve"> </w:t>
      </w:r>
      <w:r w:rsidRPr="00206ACB">
        <w:t>plain</w:t>
      </w:r>
      <w:r w:rsidR="00AC466E" w:rsidRPr="00206ACB">
        <w:t xml:space="preserve"> </w:t>
      </w:r>
      <w:r w:rsidRPr="00206ACB">
        <w:t>data</w:t>
      </w:r>
      <w:r w:rsidR="00AC466E" w:rsidRPr="00206ACB">
        <w:t xml:space="preserve"> </w:t>
      </w:r>
      <w:r w:rsidRPr="00206ACB">
        <w:t>bytes,</w:t>
      </w:r>
      <w:r w:rsidR="00AC466E" w:rsidRPr="00206ACB">
        <w:t xml:space="preserve"> </w:t>
      </w:r>
      <w:r w:rsidRPr="00206ACB">
        <w:t>do</w:t>
      </w:r>
      <w:r w:rsidR="00AC466E" w:rsidRPr="00206ACB">
        <w:t xml:space="preserve"> </w:t>
      </w:r>
      <w:r w:rsidRPr="00206ACB">
        <w:t>not</w:t>
      </w:r>
      <w:r w:rsidR="00AC466E" w:rsidRPr="00206ACB">
        <w:t xml:space="preserve"> </w:t>
      </w:r>
      <w:r w:rsidRPr="00206ACB">
        <w:t>try</w:t>
      </w:r>
      <w:r w:rsidR="00AC466E" w:rsidRPr="00206ACB">
        <w:t xml:space="preserve"> </w:t>
      </w:r>
      <w:r w:rsidRPr="00206ACB">
        <w:t>to</w:t>
      </w:r>
      <w:r w:rsidR="00AC466E" w:rsidRPr="00206ACB">
        <w:t xml:space="preserve"> </w:t>
      </w:r>
      <w:r w:rsidRPr="00206ACB">
        <w:t>interpret</w:t>
      </w:r>
      <w:r w:rsidR="00AC466E" w:rsidRPr="00206ACB">
        <w:t xml:space="preserve"> </w:t>
      </w:r>
      <w:r w:rsidRPr="00206ACB">
        <w:t>them</w:t>
      </w:r>
      <w:r w:rsidR="00AC466E" w:rsidRPr="00206ACB">
        <w:t xml:space="preserve"> </w:t>
      </w:r>
      <w:r w:rsidRPr="00206ACB">
        <w:t>as</w:t>
      </w:r>
      <w:r w:rsidR="00AC466E" w:rsidRPr="00206ACB">
        <w:t xml:space="preserve"> </w:t>
      </w:r>
      <w:r w:rsidRPr="00206ACB">
        <w:t>opcodes".</w:t>
      </w:r>
    </w:p>
    <w:p w14:paraId="4B17DE5D" w14:textId="5736EBAC" w:rsidR="008270D9" w:rsidRPr="00206ACB" w:rsidRDefault="008270D9" w:rsidP="00490E93">
      <w:r w:rsidRPr="00206ACB">
        <w:t>Next,</w:t>
      </w:r>
      <w:r w:rsidR="00AC466E" w:rsidRPr="00206ACB">
        <w:t xml:space="preserve"> </w:t>
      </w:r>
      <w:r w:rsidRPr="00206ACB">
        <w:t>we</w:t>
      </w:r>
      <w:r w:rsidR="00AC466E" w:rsidRPr="00206ACB">
        <w:t xml:space="preserve"> </w:t>
      </w:r>
      <w:r w:rsidRPr="00206ACB">
        <w:t>will</w:t>
      </w:r>
      <w:r w:rsidR="00AC466E" w:rsidRPr="00206ACB">
        <w:t xml:space="preserve"> </w:t>
      </w:r>
      <w:r w:rsidRPr="00206ACB">
        <w:t>need</w:t>
      </w:r>
      <w:r w:rsidR="00AC466E" w:rsidRPr="00206ACB">
        <w:t xml:space="preserve"> </w:t>
      </w:r>
      <w:r w:rsidRPr="00206ACB">
        <w:t>to</w:t>
      </w:r>
      <w:r w:rsidR="00AC466E" w:rsidRPr="00206ACB">
        <w:t xml:space="preserve"> </w:t>
      </w:r>
      <w:r w:rsidRPr="00206ACB">
        <w:t>adjust</w:t>
      </w:r>
      <w:r w:rsidR="00AC466E" w:rsidRPr="00206ACB">
        <w:t xml:space="preserve"> </w:t>
      </w:r>
      <w:r w:rsidRPr="00206ACB">
        <w:t>our</w:t>
      </w:r>
      <w:r w:rsidR="00AC466E" w:rsidRPr="00206ACB">
        <w:t xml:space="preserve"> </w:t>
      </w:r>
      <w:r w:rsidRPr="00206ACB">
        <w:t>palette-writing</w:t>
      </w:r>
      <w:r w:rsidR="00AC466E" w:rsidRPr="00206ACB">
        <w:t xml:space="preserve"> </w:t>
      </w:r>
      <w:r w:rsidRPr="00206ACB">
        <w:t>code</w:t>
      </w:r>
      <w:r w:rsidR="00AC466E" w:rsidRPr="00206ACB">
        <w:t xml:space="preserve"> </w:t>
      </w:r>
      <w:r w:rsidRPr="00206ACB">
        <w:t>to</w:t>
      </w:r>
      <w:r w:rsidR="00AC466E" w:rsidRPr="00206ACB">
        <w:t xml:space="preserve"> </w:t>
      </w:r>
      <w:r w:rsidRPr="00206ACB">
        <w:t>loop</w:t>
      </w:r>
      <w:r w:rsidR="00AC466E" w:rsidRPr="00206ACB">
        <w:t xml:space="preserve"> </w:t>
      </w:r>
      <w:r w:rsidRPr="00206ACB">
        <w:t>over</w:t>
      </w:r>
      <w:r w:rsidR="00AC466E" w:rsidRPr="00206ACB">
        <w:t xml:space="preserve"> </w:t>
      </w:r>
      <w:r w:rsidRPr="00206ACB">
        <w:t>the</w:t>
      </w:r>
      <w:r w:rsidR="00AC466E" w:rsidRPr="00206ACB">
        <w:t xml:space="preserve"> </w:t>
      </w:r>
      <w:r w:rsidRPr="00206ACB">
        <w:t>data</w:t>
      </w:r>
      <w:r w:rsidR="00AC466E" w:rsidRPr="00206ACB">
        <w:t xml:space="preserve"> </w:t>
      </w:r>
      <w:r w:rsidRPr="00206ACB">
        <w:t>in</w:t>
      </w:r>
      <w:r w:rsidR="00AC466E" w:rsidRPr="00206ACB">
        <w:t xml:space="preserve"> </w:t>
      </w:r>
      <w:r w:rsidRPr="00677C2F">
        <w:rPr>
          <w:rStyle w:val="QuoteChar"/>
        </w:rPr>
        <w:t>RODATA</w:t>
      </w:r>
      <w:r w:rsidRPr="00206ACB">
        <w:t>.</w:t>
      </w:r>
      <w:r w:rsidR="00AC466E" w:rsidRPr="00206ACB">
        <w:t xml:space="preserve"> </w:t>
      </w:r>
      <w:r w:rsidRPr="00206ACB">
        <w:t>We'll</w:t>
      </w:r>
      <w:r w:rsidR="00AC466E" w:rsidRPr="00206ACB">
        <w:t xml:space="preserve"> </w:t>
      </w:r>
      <w:r w:rsidRPr="00206ACB">
        <w:t>keep</w:t>
      </w:r>
      <w:r w:rsidR="00AC466E" w:rsidRPr="00206ACB">
        <w:t xml:space="preserve"> </w:t>
      </w:r>
      <w:r w:rsidRPr="00206ACB">
        <w:t>lines</w:t>
      </w:r>
      <w:r w:rsidR="00AC466E" w:rsidRPr="00206ACB">
        <w:t xml:space="preserve"> </w:t>
      </w:r>
      <w:r w:rsidRPr="00206ACB">
        <w:t>21-26</w:t>
      </w:r>
      <w:r w:rsidR="00AC466E" w:rsidRPr="00206ACB">
        <w:t xml:space="preserve"> </w:t>
      </w:r>
      <w:r w:rsidRPr="00206ACB">
        <w:t>above</w:t>
      </w:r>
      <w:r w:rsidR="00AC466E" w:rsidRPr="00206ACB">
        <w:t xml:space="preserve"> </w:t>
      </w:r>
      <w:r w:rsidRPr="00206ACB">
        <w:t>that</w:t>
      </w:r>
      <w:r w:rsidR="00AC466E" w:rsidRPr="00206ACB">
        <w:t xml:space="preserve"> </w:t>
      </w:r>
      <w:r w:rsidRPr="00206ACB">
        <w:t>set</w:t>
      </w:r>
      <w:r w:rsidR="00AC466E" w:rsidRPr="00206ACB">
        <w:t xml:space="preserve"> </w:t>
      </w:r>
      <w:r w:rsidRPr="00206ACB">
        <w:t>the</w:t>
      </w:r>
      <w:r w:rsidR="00AC466E" w:rsidRPr="00206ACB">
        <w:t xml:space="preserve"> </w:t>
      </w:r>
      <w:r w:rsidRPr="00206ACB">
        <w:t>PPU</w:t>
      </w:r>
      <w:r w:rsidR="00AC466E" w:rsidRPr="00206ACB">
        <w:t xml:space="preserve"> </w:t>
      </w:r>
      <w:r w:rsidRPr="00206ACB">
        <w:t>address</w:t>
      </w:r>
      <w:r w:rsidR="00AC466E" w:rsidRPr="00206ACB">
        <w:t xml:space="preserve"> </w:t>
      </w:r>
      <w:r w:rsidRPr="00206ACB">
        <w:t>to</w:t>
      </w:r>
      <w:r w:rsidR="00AC466E" w:rsidRPr="00206ACB">
        <w:t xml:space="preserve"> </w:t>
      </w:r>
      <w:r w:rsidRPr="00677C2F">
        <w:rPr>
          <w:rStyle w:val="QuoteChar"/>
        </w:rPr>
        <w:t>$3f00</w:t>
      </w:r>
      <w:r w:rsidRPr="00206ACB">
        <w:t>,</w:t>
      </w:r>
      <w:r w:rsidR="00AC466E" w:rsidRPr="00206ACB">
        <w:t xml:space="preserve"> </w:t>
      </w:r>
      <w:r w:rsidRPr="00206ACB">
        <w:t>but</w:t>
      </w:r>
      <w:r w:rsidR="00AC466E" w:rsidRPr="00206ACB">
        <w:t xml:space="preserve"> </w:t>
      </w:r>
      <w:r w:rsidRPr="00206ACB">
        <w:t>starting</w:t>
      </w:r>
      <w:r w:rsidR="00AC466E" w:rsidRPr="00206ACB">
        <w:t xml:space="preserve"> </w:t>
      </w:r>
      <w:r w:rsidRPr="00206ACB">
        <w:t>at</w:t>
      </w:r>
      <w:r w:rsidR="00AC466E" w:rsidRPr="00206ACB">
        <w:t xml:space="preserve"> </w:t>
      </w:r>
      <w:r w:rsidRPr="00206ACB">
        <w:t>line</w:t>
      </w:r>
      <w:r w:rsidR="00AC466E" w:rsidRPr="00206ACB">
        <w:t xml:space="preserve"> </w:t>
      </w:r>
      <w:r w:rsidRPr="00206ACB">
        <w:t>27,</w:t>
      </w:r>
      <w:r w:rsidR="00AC466E" w:rsidRPr="00206ACB">
        <w:t xml:space="preserve"> </w:t>
      </w:r>
      <w:r w:rsidRPr="00206ACB">
        <w:t>we'll</w:t>
      </w:r>
      <w:r w:rsidR="00AC466E" w:rsidRPr="00206ACB">
        <w:t xml:space="preserve"> </w:t>
      </w:r>
      <w:r w:rsidRPr="00206ACB">
        <w:t>make</w:t>
      </w:r>
      <w:r w:rsidR="00AC466E" w:rsidRPr="00206ACB">
        <w:t xml:space="preserve"> </w:t>
      </w:r>
      <w:r w:rsidRPr="00206ACB">
        <w:t>use</w:t>
      </w:r>
      <w:r w:rsidR="00AC466E" w:rsidRPr="00206ACB">
        <w:t xml:space="preserve"> </w:t>
      </w:r>
      <w:r w:rsidRPr="00206ACB">
        <w:t>of</w:t>
      </w:r>
      <w:r w:rsidR="00AC466E" w:rsidRPr="00206ACB">
        <w:t xml:space="preserve"> </w:t>
      </w:r>
      <w:r w:rsidRPr="00206ACB">
        <w:t>a</w:t>
      </w:r>
      <w:r w:rsidR="00AC466E" w:rsidRPr="00206ACB">
        <w:t xml:space="preserve"> </w:t>
      </w:r>
      <w:r w:rsidRPr="00206ACB">
        <w:t>loop:</w:t>
      </w:r>
    </w:p>
    <w:p w14:paraId="2DCBBCF6" w14:textId="77777777" w:rsidR="00E2745D" w:rsidRPr="00206ACB" w:rsidRDefault="00E2745D">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60" w:after="60"/>
        <w:divId w:val="661666475"/>
        <w:rPr>
          <w:rFonts w:ascii="QTKorrin" w:hAnsi="QTKorrin" w:cstheme="minorHAnsi"/>
          <w:sz w:val="17"/>
          <w:szCs w:val="17"/>
        </w:rPr>
      </w:pPr>
      <w:r w:rsidRPr="00206ACB">
        <w:rPr>
          <w:rFonts w:ascii="QTKorrin" w:hAnsi="QTKorrin" w:cstheme="minorHAnsi"/>
          <w:color w:val="000000"/>
          <w:sz w:val="17"/>
          <w:szCs w:val="17"/>
        </w:rPr>
        <w:t>load_palettes</w:t>
      </w:r>
      <w:r w:rsidRPr="00206ACB">
        <w:rPr>
          <w:rFonts w:ascii="QTKorrin" w:hAnsi="QTKorrin" w:cstheme="minorHAnsi"/>
          <w:color w:val="666600"/>
          <w:sz w:val="17"/>
          <w:szCs w:val="17"/>
        </w:rPr>
        <w:t>:</w:t>
      </w:r>
    </w:p>
    <w:p w14:paraId="7C1D04DA" w14:textId="4C4B658F" w:rsidR="00E2745D" w:rsidRPr="00206ACB" w:rsidRDefault="00AC466E">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60" w:after="60"/>
        <w:divId w:val="661666475"/>
        <w:rPr>
          <w:rFonts w:ascii="QTKorrin" w:hAnsi="QTKorrin" w:cstheme="minorHAnsi"/>
          <w:sz w:val="17"/>
          <w:szCs w:val="17"/>
        </w:rPr>
      </w:pP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LDA</w:t>
      </w: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palettes</w:t>
      </w:r>
      <w:r w:rsidR="00E2745D" w:rsidRPr="00206ACB">
        <w:rPr>
          <w:rFonts w:ascii="QTKorrin" w:hAnsi="QTKorrin" w:cstheme="minorHAnsi"/>
          <w:color w:val="666600"/>
          <w:sz w:val="17"/>
          <w:szCs w:val="17"/>
        </w:rPr>
        <w:t>,</w:t>
      </w:r>
      <w:r w:rsidR="00E2745D" w:rsidRPr="00206ACB">
        <w:rPr>
          <w:rFonts w:ascii="QTKorrin" w:hAnsi="QTKorrin" w:cstheme="minorHAnsi"/>
          <w:color w:val="000000"/>
          <w:sz w:val="17"/>
          <w:szCs w:val="17"/>
        </w:rPr>
        <w:t>X</w:t>
      </w:r>
    </w:p>
    <w:p w14:paraId="00501716" w14:textId="52CA9829" w:rsidR="00E2745D" w:rsidRPr="00206ACB" w:rsidRDefault="00AC466E">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60" w:after="60"/>
        <w:divId w:val="661666475"/>
        <w:rPr>
          <w:rFonts w:ascii="QTKorrin" w:hAnsi="QTKorrin" w:cstheme="minorHAnsi"/>
          <w:sz w:val="17"/>
          <w:szCs w:val="17"/>
        </w:rPr>
      </w:pP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STA</w:t>
      </w: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PPUDATA</w:t>
      </w:r>
    </w:p>
    <w:p w14:paraId="1B924C16" w14:textId="2E73AEE5" w:rsidR="00E2745D" w:rsidRPr="00206ACB" w:rsidRDefault="00AC466E">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60" w:after="60"/>
        <w:divId w:val="661666475"/>
        <w:rPr>
          <w:rFonts w:ascii="QTKorrin" w:hAnsi="QTKorrin" w:cstheme="minorHAnsi"/>
          <w:sz w:val="17"/>
          <w:szCs w:val="17"/>
        </w:rPr>
      </w:pP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INX</w:t>
      </w:r>
    </w:p>
    <w:p w14:paraId="567D9819" w14:textId="2AF71247" w:rsidR="00E2745D" w:rsidRPr="00206ACB" w:rsidRDefault="00AC466E">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60" w:after="60"/>
        <w:divId w:val="661666475"/>
        <w:rPr>
          <w:rFonts w:ascii="QTKorrin" w:hAnsi="QTKorrin" w:cstheme="minorHAnsi"/>
          <w:sz w:val="17"/>
          <w:szCs w:val="17"/>
        </w:rPr>
      </w:pP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CPX</w:t>
      </w:r>
      <w:r w:rsidRPr="00206ACB">
        <w:rPr>
          <w:rFonts w:ascii="QTKorrin" w:hAnsi="QTKorrin" w:cstheme="minorHAnsi"/>
          <w:color w:val="000000"/>
          <w:sz w:val="17"/>
          <w:szCs w:val="17"/>
        </w:rPr>
        <w:t xml:space="preserve"> </w:t>
      </w:r>
      <w:r w:rsidR="00E2745D" w:rsidRPr="00206ACB">
        <w:rPr>
          <w:rFonts w:ascii="QTKorrin" w:hAnsi="QTKorrin" w:cstheme="minorHAnsi"/>
          <w:color w:val="880000"/>
          <w:sz w:val="17"/>
          <w:szCs w:val="17"/>
        </w:rPr>
        <w:t>#$04</w:t>
      </w:r>
    </w:p>
    <w:p w14:paraId="708A802E" w14:textId="78CDD6E6" w:rsidR="00E2745D" w:rsidRPr="00206ACB" w:rsidRDefault="00AC466E">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60" w:after="60"/>
        <w:divId w:val="661666475"/>
        <w:rPr>
          <w:rFonts w:ascii="QTKorrin" w:hAnsi="QTKorrin" w:cstheme="minorHAnsi"/>
          <w:sz w:val="17"/>
          <w:szCs w:val="17"/>
        </w:rPr>
      </w:pP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BNE</w:t>
      </w: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load_palettes</w:t>
      </w:r>
    </w:p>
    <w:p w14:paraId="1ADC3852" w14:textId="61BDCC62" w:rsidR="00E2745D" w:rsidRPr="00206ACB" w:rsidRDefault="00E2745D" w:rsidP="00677C2F">
      <w:r w:rsidRPr="00206ACB">
        <w:t>Instead</w:t>
      </w:r>
      <w:r w:rsidR="00AC466E" w:rsidRPr="00206ACB">
        <w:t xml:space="preserve"> </w:t>
      </w:r>
      <w:r w:rsidRPr="00206ACB">
        <w:t>of</w:t>
      </w:r>
      <w:r w:rsidR="00AC466E" w:rsidRPr="00206ACB">
        <w:t xml:space="preserve"> </w:t>
      </w:r>
      <w:r w:rsidRPr="00206ACB">
        <w:t>hard-coding</w:t>
      </w:r>
      <w:r w:rsidR="00AC466E" w:rsidRPr="00206ACB">
        <w:t xml:space="preserve"> </w:t>
      </w:r>
      <w:r w:rsidRPr="00206ACB">
        <w:t>each</w:t>
      </w:r>
      <w:r w:rsidR="00AC466E" w:rsidRPr="00206ACB">
        <w:t xml:space="preserve"> </w:t>
      </w:r>
      <w:r w:rsidRPr="00206ACB">
        <w:t>palette</w:t>
      </w:r>
      <w:r w:rsidR="00AC466E" w:rsidRPr="00206ACB">
        <w:t xml:space="preserve"> </w:t>
      </w:r>
      <w:r w:rsidRPr="00206ACB">
        <w:t>value,</w:t>
      </w:r>
      <w:r w:rsidR="00AC466E" w:rsidRPr="00206ACB">
        <w:t xml:space="preserve"> </w:t>
      </w:r>
      <w:r w:rsidRPr="00206ACB">
        <w:t>we</w:t>
      </w:r>
      <w:r w:rsidR="00AC466E" w:rsidRPr="00206ACB">
        <w:t xml:space="preserve"> </w:t>
      </w:r>
      <w:r w:rsidRPr="00206ACB">
        <w:t>load</w:t>
      </w:r>
      <w:r w:rsidR="00AC466E" w:rsidRPr="00206ACB">
        <w:t xml:space="preserve"> </w:t>
      </w:r>
      <w:r w:rsidRPr="00206ACB">
        <w:t>it</w:t>
      </w:r>
      <w:r w:rsidR="00AC466E" w:rsidRPr="00206ACB">
        <w:t xml:space="preserve"> </w:t>
      </w:r>
      <w:r w:rsidRPr="00206ACB">
        <w:t>as</w:t>
      </w:r>
      <w:r w:rsidR="00AC466E" w:rsidRPr="00206ACB">
        <w:t xml:space="preserve"> </w:t>
      </w:r>
      <w:r w:rsidRPr="00206ACB">
        <w:t>"the</w:t>
      </w:r>
      <w:r w:rsidR="00AC466E" w:rsidRPr="00206ACB">
        <w:t xml:space="preserve"> </w:t>
      </w:r>
      <w:r w:rsidRPr="00206ACB">
        <w:t>address</w:t>
      </w:r>
      <w:r w:rsidR="00AC466E" w:rsidRPr="00206ACB">
        <w:t xml:space="preserve"> </w:t>
      </w:r>
      <w:r w:rsidRPr="00206ACB">
        <w:t>of</w:t>
      </w:r>
      <w:r w:rsidR="00AC466E" w:rsidRPr="00206ACB">
        <w:t xml:space="preserve"> </w:t>
      </w:r>
      <w:r w:rsidRPr="00206ACB">
        <w:t>the</w:t>
      </w:r>
      <w:r w:rsidR="00AC466E" w:rsidRPr="00206ACB">
        <w:t xml:space="preserve"> </w:t>
      </w:r>
      <w:r w:rsidRPr="00677C2F">
        <w:rPr>
          <w:rStyle w:val="QuoteChar"/>
        </w:rPr>
        <w:t>palettes</w:t>
      </w:r>
      <w:r w:rsidR="00AC466E" w:rsidRPr="00206ACB">
        <w:t xml:space="preserve"> </w:t>
      </w:r>
      <w:r w:rsidRPr="00206ACB">
        <w:t>label</w:t>
      </w:r>
      <w:r w:rsidR="00AC466E" w:rsidRPr="00206ACB">
        <w:t xml:space="preserve"> </w:t>
      </w:r>
      <w:r w:rsidRPr="00206ACB">
        <w:t>plus</w:t>
      </w:r>
      <w:r w:rsidR="00AC466E" w:rsidRPr="00206ACB">
        <w:t xml:space="preserve"> </w:t>
      </w:r>
      <w:r w:rsidRPr="00206ACB">
        <w:t>the</w:t>
      </w:r>
      <w:r w:rsidR="00AC466E" w:rsidRPr="00206ACB">
        <w:t xml:space="preserve"> </w:t>
      </w:r>
      <w:r w:rsidRPr="00206ACB">
        <w:t>value</w:t>
      </w:r>
      <w:r w:rsidR="00AC466E" w:rsidRPr="00206ACB">
        <w:t xml:space="preserve"> </w:t>
      </w:r>
      <w:r w:rsidRPr="00206ACB">
        <w:t>of</w:t>
      </w:r>
      <w:r w:rsidR="00AC466E" w:rsidRPr="00206ACB">
        <w:t xml:space="preserve"> </w:t>
      </w:r>
      <w:r w:rsidRPr="00206ACB">
        <w:t>the</w:t>
      </w:r>
      <w:r w:rsidR="00AC466E" w:rsidRPr="00206ACB">
        <w:t xml:space="preserve"> </w:t>
      </w:r>
      <w:r w:rsidRPr="00206ACB">
        <w:t>X</w:t>
      </w:r>
      <w:r w:rsidR="00AC466E" w:rsidRPr="00206ACB">
        <w:t xml:space="preserve"> </w:t>
      </w:r>
      <w:r w:rsidRPr="00206ACB">
        <w:t>register".</w:t>
      </w:r>
      <w:r w:rsidR="00AC466E" w:rsidRPr="00206ACB">
        <w:t xml:space="preserve"> </w:t>
      </w:r>
      <w:r w:rsidRPr="00206ACB">
        <w:t>By</w:t>
      </w:r>
      <w:r w:rsidR="00AC466E" w:rsidRPr="00206ACB">
        <w:t xml:space="preserve"> </w:t>
      </w:r>
      <w:r w:rsidRPr="00206ACB">
        <w:t>incrementing</w:t>
      </w:r>
      <w:r w:rsidR="00AC466E" w:rsidRPr="00206ACB">
        <w:t xml:space="preserve"> </w:t>
      </w:r>
      <w:r w:rsidRPr="00206ACB">
        <w:t>the</w:t>
      </w:r>
      <w:r w:rsidR="00AC466E" w:rsidRPr="00206ACB">
        <w:t xml:space="preserve"> </w:t>
      </w:r>
      <w:r w:rsidRPr="00206ACB">
        <w:t>X</w:t>
      </w:r>
      <w:r w:rsidR="00AC466E" w:rsidRPr="00206ACB">
        <w:t xml:space="preserve"> </w:t>
      </w:r>
      <w:r w:rsidRPr="00206ACB">
        <w:t>register</w:t>
      </w:r>
      <w:r w:rsidR="00AC466E" w:rsidRPr="00206ACB">
        <w:t xml:space="preserve"> </w:t>
      </w:r>
      <w:r w:rsidRPr="00206ACB">
        <w:t>each</w:t>
      </w:r>
      <w:r w:rsidR="00AC466E" w:rsidRPr="00206ACB">
        <w:t xml:space="preserve"> </w:t>
      </w:r>
      <w:r w:rsidRPr="00206ACB">
        <w:t>time</w:t>
      </w:r>
      <w:r w:rsidR="00AC466E" w:rsidRPr="00206ACB">
        <w:t xml:space="preserve"> </w:t>
      </w:r>
      <w:r w:rsidRPr="00206ACB">
        <w:t>through</w:t>
      </w:r>
      <w:r w:rsidR="00AC466E" w:rsidRPr="00206ACB">
        <w:t xml:space="preserve"> </w:t>
      </w:r>
      <w:r w:rsidRPr="00206ACB">
        <w:t>the</w:t>
      </w:r>
      <w:r w:rsidR="00AC466E" w:rsidRPr="00206ACB">
        <w:t xml:space="preserve"> </w:t>
      </w:r>
      <w:r w:rsidRPr="00206ACB">
        <w:t>loop</w:t>
      </w:r>
      <w:r w:rsidR="00AC466E" w:rsidRPr="00206ACB">
        <w:t xml:space="preserve"> </w:t>
      </w:r>
      <w:r w:rsidRPr="00206ACB">
        <w:t>(</w:t>
      </w:r>
      <w:r w:rsidRPr="00677C2F">
        <w:rPr>
          <w:rStyle w:val="QuoteChar"/>
        </w:rPr>
        <w:t>INX</w:t>
      </w:r>
      <w:r w:rsidRPr="00206ACB">
        <w:t>),</w:t>
      </w:r>
      <w:r w:rsidR="00AC466E" w:rsidRPr="00206ACB">
        <w:t xml:space="preserve"> </w:t>
      </w:r>
      <w:r w:rsidRPr="00206ACB">
        <w:t>we</w:t>
      </w:r>
      <w:r w:rsidR="00AC466E" w:rsidRPr="00206ACB">
        <w:t xml:space="preserve"> </w:t>
      </w:r>
      <w:r w:rsidRPr="00206ACB">
        <w:t>can</w:t>
      </w:r>
      <w:r w:rsidR="00AC466E" w:rsidRPr="00206ACB">
        <w:t xml:space="preserve"> </w:t>
      </w:r>
      <w:r w:rsidRPr="00206ACB">
        <w:t>sequentially</w:t>
      </w:r>
      <w:r w:rsidR="00AC466E" w:rsidRPr="00206ACB">
        <w:t xml:space="preserve"> </w:t>
      </w:r>
      <w:r w:rsidRPr="00206ACB">
        <w:t>access</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palette</w:t>
      </w:r>
      <w:r w:rsidR="00AC466E" w:rsidRPr="00206ACB">
        <w:t xml:space="preserve"> </w:t>
      </w:r>
      <w:r w:rsidRPr="00206ACB">
        <w:t>values.</w:t>
      </w:r>
    </w:p>
    <w:p w14:paraId="0D6972A4" w14:textId="0DC0A05E" w:rsidR="00E2745D" w:rsidRPr="00206ACB" w:rsidRDefault="00E2745D" w:rsidP="00490E93">
      <w:r w:rsidRPr="00206ACB">
        <w:t>Note</w:t>
      </w:r>
      <w:r w:rsidR="00AC466E" w:rsidRPr="00206ACB">
        <w:t xml:space="preserve"> </w:t>
      </w:r>
      <w:r w:rsidRPr="00206ACB">
        <w:t>that</w:t>
      </w:r>
      <w:r w:rsidR="00AC466E" w:rsidRPr="00206ACB">
        <w:t xml:space="preserve"> </w:t>
      </w:r>
      <w:r w:rsidRPr="00206ACB">
        <w:t>to</w:t>
      </w:r>
      <w:r w:rsidR="00AC466E" w:rsidRPr="00206ACB">
        <w:t xml:space="preserve"> </w:t>
      </w:r>
      <w:r w:rsidRPr="00206ACB">
        <w:t>end</w:t>
      </w:r>
      <w:r w:rsidR="00AC466E" w:rsidRPr="00206ACB">
        <w:t xml:space="preserve"> </w:t>
      </w:r>
      <w:r w:rsidRPr="00206ACB">
        <w:t>the</w:t>
      </w:r>
      <w:r w:rsidR="00AC466E" w:rsidRPr="00206ACB">
        <w:t xml:space="preserve"> </w:t>
      </w:r>
      <w:r w:rsidRPr="00206ACB">
        <w:t>loop,</w:t>
      </w:r>
      <w:r w:rsidR="00AC466E" w:rsidRPr="00206ACB">
        <w:t xml:space="preserve"> </w:t>
      </w:r>
      <w:r w:rsidRPr="00206ACB">
        <w:t>we</w:t>
      </w:r>
      <w:r w:rsidR="00AC466E" w:rsidRPr="00206ACB">
        <w:t xml:space="preserve"> </w:t>
      </w:r>
      <w:r w:rsidRPr="00206ACB">
        <w:t>are</w:t>
      </w:r>
      <w:r w:rsidR="00AC466E" w:rsidRPr="00206ACB">
        <w:t xml:space="preserve"> </w:t>
      </w:r>
      <w:r w:rsidRPr="00206ACB">
        <w:t>comparing</w:t>
      </w:r>
      <w:r w:rsidR="00AC466E" w:rsidRPr="00206ACB">
        <w:t xml:space="preserve"> </w:t>
      </w:r>
      <w:r w:rsidRPr="00206ACB">
        <w:t>against</w:t>
      </w:r>
      <w:r w:rsidR="00AC466E" w:rsidRPr="00206ACB">
        <w:t xml:space="preserve"> </w:t>
      </w:r>
      <w:r w:rsidRPr="00677C2F">
        <w:rPr>
          <w:rStyle w:val="QuoteChar"/>
        </w:rPr>
        <w:t>#$04</w:t>
      </w:r>
      <w:r w:rsidRPr="00206ACB">
        <w:t>.</w:t>
      </w:r>
      <w:r w:rsidR="00AC466E" w:rsidRPr="00206ACB">
        <w:t xml:space="preserve"> </w:t>
      </w:r>
      <w:r w:rsidRPr="00206ACB">
        <w:t>This</w:t>
      </w:r>
      <w:r w:rsidR="00AC466E" w:rsidRPr="00206ACB">
        <w:t xml:space="preserve"> </w:t>
      </w:r>
      <w:r w:rsidRPr="00206ACB">
        <w:t>ensures</w:t>
      </w:r>
      <w:r w:rsidR="00AC466E" w:rsidRPr="00206ACB">
        <w:t xml:space="preserve"> </w:t>
      </w:r>
      <w:r w:rsidRPr="00206ACB">
        <w:t>that</w:t>
      </w:r>
      <w:r w:rsidR="00AC466E" w:rsidRPr="00206ACB">
        <w:t xml:space="preserve"> </w:t>
      </w:r>
      <w:r w:rsidRPr="00206ACB">
        <w:t>we</w:t>
      </w:r>
      <w:r w:rsidR="00AC466E" w:rsidRPr="00206ACB">
        <w:t xml:space="preserve"> </w:t>
      </w:r>
      <w:r w:rsidRPr="00206ACB">
        <w:t>will</w:t>
      </w:r>
      <w:r w:rsidR="00AC466E" w:rsidRPr="00206ACB">
        <w:t xml:space="preserve"> </w:t>
      </w:r>
      <w:r w:rsidRPr="00206ACB">
        <w:t>run</w:t>
      </w:r>
      <w:r w:rsidR="00AC466E" w:rsidRPr="00206ACB">
        <w:t xml:space="preserve"> </w:t>
      </w:r>
      <w:r w:rsidRPr="00206ACB">
        <w:t>this</w:t>
      </w:r>
      <w:r w:rsidR="00AC466E" w:rsidRPr="00206ACB">
        <w:t xml:space="preserve"> </w:t>
      </w:r>
      <w:r w:rsidRPr="00206ACB">
        <w:t>loop</w:t>
      </w:r>
      <w:r w:rsidR="00AC466E" w:rsidRPr="00206ACB">
        <w:t xml:space="preserve"> </w:t>
      </w:r>
      <w:r w:rsidRPr="00206ACB">
        <w:t>for</w:t>
      </w:r>
      <w:r w:rsidR="00AC466E" w:rsidRPr="00206ACB">
        <w:t xml:space="preserve"> </w:t>
      </w:r>
      <w:r w:rsidRPr="00206ACB">
        <w:t>four,</w:t>
      </w:r>
      <w:r w:rsidR="00AC466E" w:rsidRPr="00206ACB">
        <w:t xml:space="preserve"> </w:t>
      </w:r>
      <w:r w:rsidRPr="00206ACB">
        <w:t>and</w:t>
      </w:r>
      <w:r w:rsidR="00AC466E" w:rsidRPr="00206ACB">
        <w:t xml:space="preserve"> </w:t>
      </w:r>
      <w:r w:rsidRPr="00206ACB">
        <w:t>only</w:t>
      </w:r>
      <w:r w:rsidR="00AC466E" w:rsidRPr="00206ACB">
        <w:t xml:space="preserve"> </w:t>
      </w:r>
      <w:r w:rsidRPr="00206ACB">
        <w:t>four,</w:t>
      </w:r>
      <w:r w:rsidR="00AC466E" w:rsidRPr="00206ACB">
        <w:t xml:space="preserve"> </w:t>
      </w:r>
      <w:r w:rsidRPr="00206ACB">
        <w:t>values.</w:t>
      </w:r>
      <w:r w:rsidR="00AC466E" w:rsidRPr="00206ACB">
        <w:t xml:space="preserve"> </w:t>
      </w:r>
      <w:r w:rsidRPr="00206ACB">
        <w:t>If</w:t>
      </w:r>
      <w:r w:rsidR="00AC466E" w:rsidRPr="00206ACB">
        <w:t xml:space="preserve"> </w:t>
      </w:r>
      <w:r w:rsidRPr="00206ACB">
        <w:t>we</w:t>
      </w:r>
      <w:r w:rsidR="00AC466E" w:rsidRPr="00206ACB">
        <w:t xml:space="preserve"> </w:t>
      </w:r>
      <w:r w:rsidRPr="00206ACB">
        <w:t>set</w:t>
      </w:r>
      <w:r w:rsidR="00AC466E" w:rsidRPr="00206ACB">
        <w:t xml:space="preserve"> </w:t>
      </w:r>
      <w:r w:rsidRPr="00206ACB">
        <w:t>the</w:t>
      </w:r>
      <w:r w:rsidR="00AC466E" w:rsidRPr="00206ACB">
        <w:t xml:space="preserve"> </w:t>
      </w:r>
      <w:r w:rsidRPr="00206ACB">
        <w:t>comparison</w:t>
      </w:r>
      <w:r w:rsidR="00AC466E" w:rsidRPr="00206ACB">
        <w:t xml:space="preserve"> </w:t>
      </w:r>
      <w:r w:rsidRPr="00206ACB">
        <w:t>operand</w:t>
      </w:r>
      <w:r w:rsidR="00AC466E" w:rsidRPr="00206ACB">
        <w:t xml:space="preserve"> </w:t>
      </w:r>
      <w:r w:rsidRPr="00206ACB">
        <w:t>to</w:t>
      </w:r>
      <w:r w:rsidR="00AC466E" w:rsidRPr="00206ACB">
        <w:t xml:space="preserve"> </w:t>
      </w:r>
      <w:r w:rsidRPr="00206ACB">
        <w:t>something</w:t>
      </w:r>
      <w:r w:rsidR="00AC466E" w:rsidRPr="00206ACB">
        <w:t xml:space="preserve"> </w:t>
      </w:r>
      <w:r w:rsidRPr="00206ACB">
        <w:t>larger,</w:t>
      </w:r>
      <w:r w:rsidR="00AC466E" w:rsidRPr="00206ACB">
        <w:t xml:space="preserve"> </w:t>
      </w:r>
      <w:r w:rsidRPr="00206ACB">
        <w:t>we</w:t>
      </w:r>
      <w:r w:rsidR="00AC466E" w:rsidRPr="00206ACB">
        <w:t xml:space="preserve"> </w:t>
      </w:r>
      <w:r w:rsidRPr="00206ACB">
        <w:t>could</w:t>
      </w:r>
      <w:r w:rsidR="00AC466E" w:rsidRPr="00206ACB">
        <w:t xml:space="preserve"> </w:t>
      </w:r>
      <w:r w:rsidRPr="00206ACB">
        <w:t>end</w:t>
      </w:r>
      <w:r w:rsidR="00AC466E" w:rsidRPr="00206ACB">
        <w:t xml:space="preserve"> </w:t>
      </w:r>
      <w:r w:rsidRPr="00206ACB">
        <w:t>up</w:t>
      </w:r>
      <w:r w:rsidR="00AC466E" w:rsidRPr="00206ACB">
        <w:t xml:space="preserve"> </w:t>
      </w:r>
      <w:r w:rsidRPr="00206ACB">
        <w:t>reading</w:t>
      </w:r>
      <w:r w:rsidR="00AC466E" w:rsidRPr="00206ACB">
        <w:t xml:space="preserve"> </w:t>
      </w:r>
      <w:r w:rsidRPr="00206ACB">
        <w:t>memory</w:t>
      </w:r>
      <w:r w:rsidR="00AC466E" w:rsidRPr="00206ACB">
        <w:t xml:space="preserve"> </w:t>
      </w:r>
      <w:r w:rsidRPr="00206ACB">
        <w:t>beyond</w:t>
      </w:r>
      <w:r w:rsidR="00AC466E" w:rsidRPr="00206ACB">
        <w:t xml:space="preserve"> </w:t>
      </w:r>
      <w:r w:rsidRPr="00206ACB">
        <w:t>what</w:t>
      </w:r>
      <w:r w:rsidR="00AC466E" w:rsidRPr="00206ACB">
        <w:t xml:space="preserve"> </w:t>
      </w:r>
      <w:r w:rsidRPr="00206ACB">
        <w:t>we</w:t>
      </w:r>
      <w:r w:rsidR="00AC466E" w:rsidRPr="00206ACB">
        <w:t xml:space="preserve"> </w:t>
      </w:r>
      <w:r w:rsidRPr="00206ACB">
        <w:t>intended</w:t>
      </w:r>
      <w:r w:rsidR="00AC466E" w:rsidRPr="00206ACB">
        <w:t xml:space="preserve"> </w:t>
      </w:r>
      <w:r w:rsidRPr="00206ACB">
        <w:t>as</w:t>
      </w:r>
      <w:r w:rsidR="00AC466E" w:rsidRPr="00206ACB">
        <w:t xml:space="preserve"> </w:t>
      </w:r>
      <w:r w:rsidRPr="00206ACB">
        <w:t>palette</w:t>
      </w:r>
      <w:r w:rsidR="00AC466E" w:rsidRPr="00206ACB">
        <w:t xml:space="preserve"> </w:t>
      </w:r>
      <w:r w:rsidRPr="00206ACB">
        <w:lastRenderedPageBreak/>
        <w:t>storage,</w:t>
      </w:r>
      <w:r w:rsidR="00AC466E" w:rsidRPr="00206ACB">
        <w:t xml:space="preserve"> </w:t>
      </w:r>
      <w:r w:rsidRPr="00206ACB">
        <w:t>which</w:t>
      </w:r>
      <w:r w:rsidR="00AC466E" w:rsidRPr="00206ACB">
        <w:t xml:space="preserve"> </w:t>
      </w:r>
      <w:r w:rsidRPr="00206ACB">
        <w:t>can</w:t>
      </w:r>
      <w:r w:rsidR="00AC466E" w:rsidRPr="00206ACB">
        <w:t xml:space="preserve"> </w:t>
      </w:r>
      <w:r w:rsidRPr="00206ACB">
        <w:t>have</w:t>
      </w:r>
      <w:r w:rsidR="00AC466E" w:rsidRPr="00206ACB">
        <w:t xml:space="preserve"> </w:t>
      </w:r>
      <w:r w:rsidRPr="00206ACB">
        <w:t>unpredictable</w:t>
      </w:r>
      <w:r w:rsidR="00AC466E" w:rsidRPr="00206ACB">
        <w:t xml:space="preserve"> </w:t>
      </w:r>
      <w:r w:rsidRPr="00206ACB">
        <w:t>effects.</w:t>
      </w:r>
    </w:p>
    <w:p w14:paraId="215FB0AE" w14:textId="0983FD55" w:rsidR="00E2745D" w:rsidRPr="00206ACB" w:rsidRDefault="00E2745D" w:rsidP="00490E93">
      <w:r w:rsidRPr="00206ACB">
        <w:t>Now</w:t>
      </w:r>
      <w:r w:rsidR="00AC466E" w:rsidRPr="00206ACB">
        <w:t xml:space="preserve"> </w:t>
      </w:r>
      <w:r w:rsidRPr="00206ACB">
        <w:t>that</w:t>
      </w:r>
      <w:r w:rsidR="00AC466E" w:rsidRPr="00206ACB">
        <w:t xml:space="preserve"> </w:t>
      </w:r>
      <w:r w:rsidRPr="00206ACB">
        <w:t>our</w:t>
      </w:r>
      <w:r w:rsidR="00AC466E" w:rsidRPr="00206ACB">
        <w:t xml:space="preserve"> </w:t>
      </w:r>
      <w:r w:rsidRPr="00206ACB">
        <w:t>palettes</w:t>
      </w:r>
      <w:r w:rsidR="00AC466E" w:rsidRPr="00206ACB">
        <w:t xml:space="preserve"> </w:t>
      </w:r>
      <w:r w:rsidRPr="00206ACB">
        <w:t>are</w:t>
      </w:r>
      <w:r w:rsidR="00AC466E" w:rsidRPr="00206ACB">
        <w:t xml:space="preserve"> </w:t>
      </w:r>
      <w:r w:rsidRPr="00206ACB">
        <w:t>loading</w:t>
      </w:r>
      <w:r w:rsidR="00AC466E" w:rsidRPr="00206ACB">
        <w:t xml:space="preserve"> </w:t>
      </w:r>
      <w:r w:rsidRPr="00206ACB">
        <w:t>in</w:t>
      </w:r>
      <w:r w:rsidR="00AC466E" w:rsidRPr="00206ACB">
        <w:t xml:space="preserve"> </w:t>
      </w:r>
      <w:r w:rsidRPr="00206ACB">
        <w:t>a</w:t>
      </w:r>
      <w:r w:rsidR="00AC466E" w:rsidRPr="00206ACB">
        <w:t xml:space="preserve"> </w:t>
      </w:r>
      <w:r w:rsidRPr="00206ACB">
        <w:t>cleaner</w:t>
      </w:r>
      <w:r w:rsidR="00AC466E" w:rsidRPr="00206ACB">
        <w:t xml:space="preserve"> </w:t>
      </w:r>
      <w:r w:rsidRPr="00206ACB">
        <w:t>fashion,</w:t>
      </w:r>
      <w:r w:rsidR="00AC466E" w:rsidRPr="00206ACB">
        <w:t xml:space="preserve"> </w:t>
      </w:r>
      <w:r w:rsidRPr="00206ACB">
        <w:t>let's</w:t>
      </w:r>
      <w:r w:rsidR="00AC466E" w:rsidRPr="00206ACB">
        <w:t xml:space="preserve"> </w:t>
      </w:r>
      <w:r w:rsidRPr="00206ACB">
        <w:t>turn</w:t>
      </w:r>
      <w:r w:rsidR="00AC466E" w:rsidRPr="00206ACB">
        <w:t xml:space="preserve"> </w:t>
      </w:r>
      <w:r w:rsidRPr="00206ACB">
        <w:t>our</w:t>
      </w:r>
      <w:r w:rsidR="00AC466E" w:rsidRPr="00206ACB">
        <w:t xml:space="preserve"> </w:t>
      </w:r>
      <w:r w:rsidRPr="00206ACB">
        <w:t>attention</w:t>
      </w:r>
      <w:r w:rsidR="00AC466E" w:rsidRPr="00206ACB">
        <w:t xml:space="preserve"> </w:t>
      </w:r>
      <w:r w:rsidRPr="00206ACB">
        <w:t>to</w:t>
      </w:r>
      <w:r w:rsidR="00AC466E" w:rsidRPr="00206ACB">
        <w:t xml:space="preserve"> </w:t>
      </w:r>
      <w:r w:rsidRPr="00206ACB">
        <w:t>sprite</w:t>
      </w:r>
      <w:r w:rsidR="00AC466E" w:rsidRPr="00206ACB">
        <w:t xml:space="preserve"> </w:t>
      </w:r>
      <w:r w:rsidRPr="00206ACB">
        <w:t>data.</w:t>
      </w:r>
      <w:r w:rsidR="00AC466E" w:rsidRPr="00206ACB">
        <w:t xml:space="preserve"> </w:t>
      </w:r>
      <w:r w:rsidRPr="00206ACB">
        <w:t>Just</w:t>
      </w:r>
      <w:r w:rsidR="00AC466E" w:rsidRPr="00206ACB">
        <w:t xml:space="preserve"> </w:t>
      </w:r>
      <w:r w:rsidRPr="00206ACB">
        <w:t>like</w:t>
      </w:r>
      <w:r w:rsidR="00AC466E" w:rsidRPr="00206ACB">
        <w:t xml:space="preserve"> </w:t>
      </w:r>
      <w:r w:rsidRPr="00206ACB">
        <w:t>with</w:t>
      </w:r>
      <w:r w:rsidR="00AC466E" w:rsidRPr="00206ACB">
        <w:t xml:space="preserve"> </w:t>
      </w:r>
      <w:r w:rsidRPr="00206ACB">
        <w:t>palettes,</w:t>
      </w:r>
      <w:r w:rsidR="00AC466E" w:rsidRPr="00206ACB">
        <w:t xml:space="preserve"> </w:t>
      </w:r>
      <w:r w:rsidRPr="00206ACB">
        <w:t>we</w:t>
      </w:r>
      <w:r w:rsidR="00AC466E" w:rsidRPr="00206ACB">
        <w:t xml:space="preserve"> </w:t>
      </w:r>
      <w:r w:rsidRPr="00206ACB">
        <w:t>can</w:t>
      </w:r>
      <w:r w:rsidR="00AC466E" w:rsidRPr="00206ACB">
        <w:t xml:space="preserve"> </w:t>
      </w:r>
      <w:r w:rsidRPr="00206ACB">
        <w:t>store</w:t>
      </w:r>
      <w:r w:rsidR="00AC466E" w:rsidRPr="00206ACB">
        <w:t xml:space="preserve"> </w:t>
      </w:r>
      <w:r w:rsidRPr="00206ACB">
        <w:t>our</w:t>
      </w:r>
      <w:r w:rsidR="00AC466E" w:rsidRPr="00206ACB">
        <w:t xml:space="preserve"> </w:t>
      </w:r>
      <w:r w:rsidRPr="00206ACB">
        <w:t>sprite</w:t>
      </w:r>
      <w:r w:rsidR="00AC466E" w:rsidRPr="00206ACB">
        <w:t xml:space="preserve"> </w:t>
      </w:r>
      <w:r w:rsidRPr="00206ACB">
        <w:t>data</w:t>
      </w:r>
      <w:r w:rsidR="00AC466E" w:rsidRPr="00206ACB">
        <w:t xml:space="preserve"> </w:t>
      </w:r>
      <w:r w:rsidRPr="00206ACB">
        <w:t>in</w:t>
      </w:r>
      <w:r w:rsidR="00AC466E" w:rsidRPr="00206ACB">
        <w:t xml:space="preserve"> </w:t>
      </w:r>
      <w:r w:rsidRPr="00677C2F">
        <w:rPr>
          <w:rStyle w:val="QuoteChar"/>
        </w:rPr>
        <w:t>RODATA</w:t>
      </w:r>
      <w:r w:rsidR="00AC466E" w:rsidRPr="00206ACB">
        <w:t xml:space="preserve"> </w:t>
      </w:r>
      <w:r w:rsidRPr="00206ACB">
        <w:t>and</w:t>
      </w:r>
      <w:r w:rsidR="00AC466E" w:rsidRPr="00206ACB">
        <w:t xml:space="preserve"> </w:t>
      </w:r>
      <w:r w:rsidRPr="00206ACB">
        <w:t>read</w:t>
      </w:r>
      <w:r w:rsidR="00AC466E" w:rsidRPr="00206ACB">
        <w:t xml:space="preserve"> </w:t>
      </w:r>
      <w:r w:rsidRPr="00206ACB">
        <w:t>it</w:t>
      </w:r>
      <w:r w:rsidR="00AC466E" w:rsidRPr="00206ACB">
        <w:t xml:space="preserve"> </w:t>
      </w:r>
      <w:r w:rsidRPr="00206ACB">
        <w:t>with</w:t>
      </w:r>
      <w:r w:rsidR="00AC466E" w:rsidRPr="00206ACB">
        <w:t xml:space="preserve"> </w:t>
      </w:r>
      <w:r w:rsidRPr="00206ACB">
        <w:t>a</w:t>
      </w:r>
      <w:r w:rsidR="00AC466E" w:rsidRPr="00206ACB">
        <w:t xml:space="preserve"> </w:t>
      </w:r>
      <w:r w:rsidRPr="00206ACB">
        <w:t>loop.</w:t>
      </w:r>
      <w:r w:rsidR="00AC466E" w:rsidRPr="00206ACB">
        <w:t xml:space="preserve"> </w:t>
      </w:r>
      <w:r w:rsidRPr="00206ACB">
        <w:t>The</w:t>
      </w:r>
      <w:r w:rsidR="00AC466E" w:rsidRPr="00206ACB">
        <w:t xml:space="preserve"> </w:t>
      </w:r>
      <w:r w:rsidRPr="00206ACB">
        <w:t>current</w:t>
      </w:r>
      <w:r w:rsidR="00AC466E" w:rsidRPr="00206ACB">
        <w:t xml:space="preserve"> </w:t>
      </w:r>
      <w:r w:rsidRPr="00206ACB">
        <w:t>sprite</w:t>
      </w:r>
      <w:r w:rsidR="00AC466E" w:rsidRPr="00206ACB">
        <w:t xml:space="preserve"> </w:t>
      </w:r>
      <w:r w:rsidRPr="00206ACB">
        <w:t>loading</w:t>
      </w:r>
      <w:r w:rsidR="00AC466E" w:rsidRPr="00206ACB">
        <w:t xml:space="preserve"> </w:t>
      </w:r>
      <w:r w:rsidRPr="00206ACB">
        <w:t>code</w:t>
      </w:r>
      <w:r w:rsidR="00AC466E" w:rsidRPr="00206ACB">
        <w:t xml:space="preserve"> </w:t>
      </w:r>
      <w:r w:rsidRPr="00206ACB">
        <w:t>looks</w:t>
      </w:r>
      <w:r w:rsidR="00AC466E" w:rsidRPr="00206ACB">
        <w:t xml:space="preserve"> </w:t>
      </w:r>
      <w:r w:rsidRPr="00206ACB">
        <w:t>like</w:t>
      </w:r>
      <w:r w:rsidR="00AC466E" w:rsidRPr="00206ACB">
        <w:t xml:space="preserve"> </w:t>
      </w:r>
      <w:r w:rsidRPr="00206ACB">
        <w:t>this:</w:t>
      </w:r>
    </w:p>
    <w:p w14:paraId="6644132C" w14:textId="69E3132C"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666600"/>
          <w:sz w:val="17"/>
          <w:szCs w:val="17"/>
        </w:rPr>
        <w:t>;</w:t>
      </w: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write</w:t>
      </w: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sprite</w:t>
      </w: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data</w:t>
      </w:r>
    </w:p>
    <w:p w14:paraId="5CA07C57" w14:textId="7962A939"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LDA</w:t>
      </w:r>
      <w:r w:rsidRPr="00206ACB">
        <w:rPr>
          <w:rFonts w:ascii="QTKorrin" w:hAnsi="QTKorrin" w:cstheme="minorHAnsi"/>
          <w:color w:val="000000"/>
          <w:sz w:val="17"/>
          <w:szCs w:val="17"/>
        </w:rPr>
        <w:t xml:space="preserve"> </w:t>
      </w:r>
      <w:r w:rsidR="00FA108E" w:rsidRPr="00206ACB">
        <w:rPr>
          <w:rFonts w:ascii="QTKorrin" w:hAnsi="QTKorrin" w:cstheme="minorHAnsi"/>
          <w:color w:val="880000"/>
          <w:sz w:val="17"/>
          <w:szCs w:val="17"/>
        </w:rPr>
        <w:t>#$70</w:t>
      </w:r>
    </w:p>
    <w:p w14:paraId="13CEEB07" w14:textId="19DE002E"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STA</w:t>
      </w: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$0200</w:t>
      </w:r>
    </w:p>
    <w:p w14:paraId="041B21B8" w14:textId="0FB71B59"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LDA</w:t>
      </w:r>
      <w:r w:rsidRPr="00206ACB">
        <w:rPr>
          <w:rFonts w:ascii="QTKorrin" w:hAnsi="QTKorrin" w:cstheme="minorHAnsi"/>
          <w:color w:val="000000"/>
          <w:sz w:val="17"/>
          <w:szCs w:val="17"/>
        </w:rPr>
        <w:t xml:space="preserve"> </w:t>
      </w:r>
      <w:r w:rsidR="00FA108E" w:rsidRPr="00206ACB">
        <w:rPr>
          <w:rFonts w:ascii="QTKorrin" w:hAnsi="QTKorrin" w:cstheme="minorHAnsi"/>
          <w:color w:val="880000"/>
          <w:sz w:val="17"/>
          <w:szCs w:val="17"/>
        </w:rPr>
        <w:t>#$05</w:t>
      </w:r>
    </w:p>
    <w:p w14:paraId="1FE94FD6" w14:textId="521ACE26"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STA</w:t>
      </w: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$0201</w:t>
      </w:r>
    </w:p>
    <w:p w14:paraId="54A87CDD" w14:textId="238C120A"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LDA</w:t>
      </w:r>
      <w:r w:rsidRPr="00206ACB">
        <w:rPr>
          <w:rFonts w:ascii="QTKorrin" w:hAnsi="QTKorrin" w:cstheme="minorHAnsi"/>
          <w:color w:val="000000"/>
          <w:sz w:val="17"/>
          <w:szCs w:val="17"/>
        </w:rPr>
        <w:t xml:space="preserve"> </w:t>
      </w:r>
      <w:r w:rsidR="00FA108E" w:rsidRPr="00206ACB">
        <w:rPr>
          <w:rFonts w:ascii="QTKorrin" w:hAnsi="QTKorrin" w:cstheme="minorHAnsi"/>
          <w:color w:val="880000"/>
          <w:sz w:val="17"/>
          <w:szCs w:val="17"/>
        </w:rPr>
        <w:t>#$00</w:t>
      </w:r>
    </w:p>
    <w:p w14:paraId="5ECB05FF" w14:textId="05170863"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STA</w:t>
      </w: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$0202</w:t>
      </w:r>
    </w:p>
    <w:p w14:paraId="2DB1EE11" w14:textId="3C3F64B7"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LDA</w:t>
      </w:r>
      <w:r w:rsidRPr="00206ACB">
        <w:rPr>
          <w:rFonts w:ascii="QTKorrin" w:hAnsi="QTKorrin" w:cstheme="minorHAnsi"/>
          <w:color w:val="000000"/>
          <w:sz w:val="17"/>
          <w:szCs w:val="17"/>
        </w:rPr>
        <w:t xml:space="preserve"> </w:t>
      </w:r>
      <w:r w:rsidR="00FA108E" w:rsidRPr="00206ACB">
        <w:rPr>
          <w:rFonts w:ascii="QTKorrin" w:hAnsi="QTKorrin" w:cstheme="minorHAnsi"/>
          <w:color w:val="880000"/>
          <w:sz w:val="17"/>
          <w:szCs w:val="17"/>
        </w:rPr>
        <w:t>#$80</w:t>
      </w:r>
    </w:p>
    <w:p w14:paraId="5C47A771" w14:textId="3C277D1D" w:rsidR="000E64AB" w:rsidRPr="00490E93" w:rsidRDefault="00AC466E" w:rsidP="00490E93">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STA</w:t>
      </w: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$0203</w:t>
      </w:r>
    </w:p>
    <w:p w14:paraId="7289E902" w14:textId="069B41E8" w:rsidR="00FA108E" w:rsidRPr="00206ACB" w:rsidRDefault="00FA108E" w:rsidP="00490E93">
      <w:r w:rsidRPr="00206ACB">
        <w:t>Following</w:t>
      </w:r>
      <w:r w:rsidR="00AC466E" w:rsidRPr="00206ACB">
        <w:t xml:space="preserve"> </w:t>
      </w:r>
      <w:r w:rsidRPr="00206ACB">
        <w:t>the</w:t>
      </w:r>
      <w:r w:rsidR="00AC466E" w:rsidRPr="00206ACB">
        <w:t xml:space="preserve"> </w:t>
      </w:r>
      <w:r w:rsidRPr="00206ACB">
        <w:t>same</w:t>
      </w:r>
      <w:r w:rsidR="00AC466E" w:rsidRPr="00206ACB">
        <w:t xml:space="preserve"> </w:t>
      </w:r>
      <w:r w:rsidRPr="00206ACB">
        <w:t>process</w:t>
      </w:r>
      <w:r w:rsidR="00AC466E" w:rsidRPr="00206ACB">
        <w:t xml:space="preserve"> </w:t>
      </w:r>
      <w:r w:rsidRPr="00206ACB">
        <w:t>as</w:t>
      </w:r>
      <w:r w:rsidR="00AC466E" w:rsidRPr="00206ACB">
        <w:t xml:space="preserve"> </w:t>
      </w:r>
      <w:r w:rsidRPr="00206ACB">
        <w:t>with</w:t>
      </w:r>
      <w:r w:rsidR="00AC466E" w:rsidRPr="00206ACB">
        <w:t xml:space="preserve"> </w:t>
      </w:r>
      <w:r w:rsidRPr="00206ACB">
        <w:t>the</w:t>
      </w:r>
      <w:r w:rsidR="00AC466E" w:rsidRPr="00206ACB">
        <w:t xml:space="preserve"> </w:t>
      </w:r>
      <w:r w:rsidRPr="00206ACB">
        <w:t>sprites,</w:t>
      </w:r>
      <w:r w:rsidR="00AC466E" w:rsidRPr="00206ACB">
        <w:t xml:space="preserve"> </w:t>
      </w:r>
      <w:r w:rsidRPr="00206ACB">
        <w:t>our</w:t>
      </w:r>
      <w:r w:rsidR="00AC466E" w:rsidRPr="00206ACB">
        <w:t xml:space="preserve"> </w:t>
      </w:r>
      <w:r w:rsidRPr="00206ACB">
        <w:t>new</w:t>
      </w:r>
      <w:r w:rsidR="00AC466E" w:rsidRPr="00206ACB">
        <w:t xml:space="preserve"> </w:t>
      </w:r>
      <w:r w:rsidRPr="00206ACB">
        <w:t>sprite</w:t>
      </w:r>
      <w:r w:rsidR="00AC466E" w:rsidRPr="00206ACB">
        <w:t xml:space="preserve"> </w:t>
      </w:r>
      <w:r w:rsidRPr="00206ACB">
        <w:t>loading</w:t>
      </w:r>
      <w:r w:rsidR="00AC466E" w:rsidRPr="00206ACB">
        <w:t xml:space="preserve"> </w:t>
      </w:r>
      <w:r w:rsidRPr="00206ACB">
        <w:t>code</w:t>
      </w:r>
      <w:r w:rsidR="00AC466E" w:rsidRPr="00206ACB">
        <w:t xml:space="preserve"> </w:t>
      </w:r>
      <w:r w:rsidRPr="00206ACB">
        <w:t>will</w:t>
      </w:r>
      <w:r w:rsidR="00AC466E" w:rsidRPr="00206ACB">
        <w:t xml:space="preserve"> </w:t>
      </w:r>
      <w:r w:rsidRPr="00206ACB">
        <w:t>look</w:t>
      </w:r>
      <w:r w:rsidR="00AC466E" w:rsidRPr="00206ACB">
        <w:t xml:space="preserve"> </w:t>
      </w:r>
      <w:r w:rsidRPr="00206ACB">
        <w:t>like</w:t>
      </w:r>
      <w:r w:rsidR="00AC466E" w:rsidRPr="00206ACB">
        <w:t xml:space="preserve"> </w:t>
      </w:r>
      <w:r w:rsidRPr="00206ACB">
        <w:t>this:</w:t>
      </w:r>
    </w:p>
    <w:p w14:paraId="3AF03272" w14:textId="7B923DC8" w:rsidR="00772C10" w:rsidRPr="00206ACB" w:rsidRDefault="00AC466E">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 xml:space="preserve">  </w:t>
      </w:r>
      <w:r w:rsidR="00772C10" w:rsidRPr="00206ACB">
        <w:rPr>
          <w:rFonts w:ascii="QTKorrin" w:hAnsi="QTKorrin" w:cstheme="minorHAnsi"/>
          <w:color w:val="666600"/>
          <w:sz w:val="17"/>
          <w:szCs w:val="17"/>
        </w:rPr>
        <w:t>;</w:t>
      </w: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write</w:t>
      </w: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sprite</w:t>
      </w: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data</w:t>
      </w:r>
    </w:p>
    <w:p w14:paraId="2BCC1582" w14:textId="26DE636F" w:rsidR="00772C10" w:rsidRPr="00206ACB" w:rsidRDefault="00AC466E">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LDX</w:t>
      </w:r>
      <w:r w:rsidRPr="00206ACB">
        <w:rPr>
          <w:rFonts w:ascii="QTKorrin" w:hAnsi="QTKorrin" w:cstheme="minorHAnsi"/>
          <w:color w:val="000000"/>
          <w:sz w:val="17"/>
          <w:szCs w:val="17"/>
        </w:rPr>
        <w:t xml:space="preserve"> </w:t>
      </w:r>
      <w:r w:rsidR="00772C10" w:rsidRPr="00206ACB">
        <w:rPr>
          <w:rFonts w:ascii="QTKorrin" w:hAnsi="QTKorrin" w:cstheme="minorHAnsi"/>
          <w:color w:val="880000"/>
          <w:sz w:val="17"/>
          <w:szCs w:val="17"/>
        </w:rPr>
        <w:t>#$00</w:t>
      </w:r>
    </w:p>
    <w:p w14:paraId="4F61EAC0" w14:textId="77777777" w:rsidR="00772C10" w:rsidRPr="00206ACB" w:rsidRDefault="00772C10">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load_sprites</w:t>
      </w:r>
      <w:r w:rsidRPr="00206ACB">
        <w:rPr>
          <w:rFonts w:ascii="QTKorrin" w:hAnsi="QTKorrin" w:cstheme="minorHAnsi"/>
          <w:color w:val="666600"/>
          <w:sz w:val="17"/>
          <w:szCs w:val="17"/>
        </w:rPr>
        <w:t>:</w:t>
      </w:r>
    </w:p>
    <w:p w14:paraId="7A77AF5F" w14:textId="39DE9423" w:rsidR="00772C10" w:rsidRPr="00206ACB" w:rsidRDefault="00AC466E">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LDA</w:t>
      </w: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sprites</w:t>
      </w:r>
      <w:r w:rsidR="00772C10" w:rsidRPr="00206ACB">
        <w:rPr>
          <w:rFonts w:ascii="QTKorrin" w:hAnsi="QTKorrin" w:cstheme="minorHAnsi"/>
          <w:color w:val="666600"/>
          <w:sz w:val="17"/>
          <w:szCs w:val="17"/>
        </w:rPr>
        <w:t>,</w:t>
      </w:r>
      <w:r w:rsidR="00772C10" w:rsidRPr="00206ACB">
        <w:rPr>
          <w:rFonts w:ascii="QTKorrin" w:hAnsi="QTKorrin" w:cstheme="minorHAnsi"/>
          <w:color w:val="000000"/>
          <w:sz w:val="17"/>
          <w:szCs w:val="17"/>
        </w:rPr>
        <w:t>X</w:t>
      </w:r>
    </w:p>
    <w:p w14:paraId="5C8FD7BB" w14:textId="6B8A35CD" w:rsidR="00772C10" w:rsidRPr="00206ACB" w:rsidRDefault="00AC466E">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STA</w:t>
      </w: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$0200</w:t>
      </w:r>
      <w:r w:rsidR="00772C10" w:rsidRPr="00206ACB">
        <w:rPr>
          <w:rFonts w:ascii="QTKorrin" w:hAnsi="QTKorrin" w:cstheme="minorHAnsi"/>
          <w:color w:val="666600"/>
          <w:sz w:val="17"/>
          <w:szCs w:val="17"/>
        </w:rPr>
        <w:t>,</w:t>
      </w:r>
      <w:r w:rsidR="00772C10" w:rsidRPr="00206ACB">
        <w:rPr>
          <w:rFonts w:ascii="QTKorrin" w:hAnsi="QTKorrin" w:cstheme="minorHAnsi"/>
          <w:color w:val="000000"/>
          <w:sz w:val="17"/>
          <w:szCs w:val="17"/>
        </w:rPr>
        <w:t>X</w:t>
      </w:r>
    </w:p>
    <w:p w14:paraId="15540378" w14:textId="4C2EAA6F" w:rsidR="00772C10" w:rsidRPr="00206ACB" w:rsidRDefault="00AC466E">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INX</w:t>
      </w:r>
    </w:p>
    <w:p w14:paraId="5315C099" w14:textId="36600AE4" w:rsidR="00772C10" w:rsidRPr="00206ACB" w:rsidRDefault="00AC466E">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CPX</w:t>
      </w:r>
      <w:r w:rsidRPr="00206ACB">
        <w:rPr>
          <w:rFonts w:ascii="QTKorrin" w:hAnsi="QTKorrin" w:cstheme="minorHAnsi"/>
          <w:color w:val="000000"/>
          <w:sz w:val="17"/>
          <w:szCs w:val="17"/>
        </w:rPr>
        <w:t xml:space="preserve"> </w:t>
      </w:r>
      <w:r w:rsidR="00772C10" w:rsidRPr="00206ACB">
        <w:rPr>
          <w:rFonts w:ascii="QTKorrin" w:hAnsi="QTKorrin" w:cstheme="minorHAnsi"/>
          <w:color w:val="880000"/>
          <w:sz w:val="17"/>
          <w:szCs w:val="17"/>
        </w:rPr>
        <w:t>#$04</w:t>
      </w:r>
    </w:p>
    <w:p w14:paraId="548228FD" w14:textId="646BBDE7" w:rsidR="00772C10" w:rsidRPr="00206ACB" w:rsidRDefault="00AC466E">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BNE</w:t>
      </w: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load_sprites</w:t>
      </w:r>
    </w:p>
    <w:p w14:paraId="11A42FF5" w14:textId="3AF1B99F" w:rsidR="00772C10" w:rsidRPr="00206ACB" w:rsidRDefault="00772C10" w:rsidP="00490E93">
      <w:r w:rsidRPr="00206ACB">
        <w:t>This</w:t>
      </w:r>
      <w:r w:rsidR="00AC466E" w:rsidRPr="00206ACB">
        <w:t xml:space="preserve"> </w:t>
      </w:r>
      <w:r w:rsidRPr="00206ACB">
        <w:t>code</w:t>
      </w:r>
      <w:r w:rsidR="00AC466E" w:rsidRPr="00206ACB">
        <w:t xml:space="preserve"> </w:t>
      </w:r>
      <w:r w:rsidRPr="00206ACB">
        <w:t>is</w:t>
      </w:r>
      <w:r w:rsidR="00AC466E" w:rsidRPr="00206ACB">
        <w:t xml:space="preserve"> </w:t>
      </w:r>
      <w:r w:rsidRPr="00206ACB">
        <w:t>subtly</w:t>
      </w:r>
      <w:r w:rsidR="00AC466E" w:rsidRPr="00206ACB">
        <w:t xml:space="preserve"> </w:t>
      </w:r>
      <w:r w:rsidRPr="00206ACB">
        <w:t>different</w:t>
      </w:r>
      <w:r w:rsidR="00AC466E" w:rsidRPr="00206ACB">
        <w:t xml:space="preserve"> </w:t>
      </w:r>
      <w:r w:rsidRPr="00206ACB">
        <w:t>from</w:t>
      </w:r>
      <w:r w:rsidR="00AC466E" w:rsidRPr="00206ACB">
        <w:t xml:space="preserve"> </w:t>
      </w:r>
      <w:r w:rsidRPr="00206ACB">
        <w:t>the</w:t>
      </w:r>
      <w:r w:rsidR="00AC466E" w:rsidRPr="00206ACB">
        <w:t xml:space="preserve"> </w:t>
      </w:r>
      <w:r w:rsidRPr="00206ACB">
        <w:t>palette</w:t>
      </w:r>
      <w:r w:rsidR="00AC466E" w:rsidRPr="00206ACB">
        <w:t xml:space="preserve"> </w:t>
      </w:r>
      <w:r w:rsidRPr="00206ACB">
        <w:t>loading</w:t>
      </w:r>
      <w:r w:rsidR="00AC466E" w:rsidRPr="00206ACB">
        <w:t xml:space="preserve"> </w:t>
      </w:r>
      <w:r w:rsidRPr="00206ACB">
        <w:t>code.</w:t>
      </w:r>
      <w:r w:rsidR="00AC466E" w:rsidRPr="00206ACB">
        <w:t xml:space="preserve"> </w:t>
      </w:r>
      <w:r w:rsidRPr="00206ACB">
        <w:t>Note</w:t>
      </w:r>
      <w:r w:rsidR="00AC466E" w:rsidRPr="00206ACB">
        <w:t xml:space="preserve"> </w:t>
      </w:r>
      <w:r w:rsidRPr="00206ACB">
        <w:t>that</w:t>
      </w:r>
      <w:r w:rsidR="00AC466E" w:rsidRPr="00206ACB">
        <w:t xml:space="preserve"> </w:t>
      </w:r>
      <w:r w:rsidRPr="00206ACB">
        <w:t>on</w:t>
      </w:r>
      <w:r w:rsidR="00AC466E" w:rsidRPr="00206ACB">
        <w:t xml:space="preserve"> </w:t>
      </w:r>
      <w:r w:rsidRPr="00206ACB">
        <w:t>line</w:t>
      </w:r>
      <w:r w:rsidR="00AC466E" w:rsidRPr="00206ACB">
        <w:t xml:space="preserve"> </w:t>
      </w:r>
      <w:r w:rsidRPr="00206ACB">
        <w:t>40,</w:t>
      </w:r>
      <w:r w:rsidR="00AC466E" w:rsidRPr="00206ACB">
        <w:t xml:space="preserve"> </w:t>
      </w:r>
      <w:r w:rsidRPr="00206ACB">
        <w:t>instead</w:t>
      </w:r>
      <w:r w:rsidR="00AC466E" w:rsidRPr="00206ACB">
        <w:t xml:space="preserve"> </w:t>
      </w:r>
      <w:r w:rsidRPr="00206ACB">
        <w:t>of</w:t>
      </w:r>
      <w:r w:rsidR="00AC466E" w:rsidRPr="00206ACB">
        <w:t xml:space="preserve"> </w:t>
      </w:r>
      <w:r w:rsidRPr="00206ACB">
        <w:t>writing</w:t>
      </w:r>
      <w:r w:rsidR="00AC466E" w:rsidRPr="00206ACB">
        <w:t xml:space="preserve"> </w:t>
      </w:r>
      <w:r w:rsidRPr="00206ACB">
        <w:t>to</w:t>
      </w:r>
      <w:r w:rsidR="00AC466E" w:rsidRPr="00206ACB">
        <w:t xml:space="preserve"> </w:t>
      </w:r>
      <w:r w:rsidRPr="00206ACB">
        <w:t>a</w:t>
      </w:r>
      <w:r w:rsidR="00AC466E" w:rsidRPr="00206ACB">
        <w:t xml:space="preserve"> </w:t>
      </w:r>
      <w:r w:rsidRPr="00206ACB">
        <w:t>fixed</w:t>
      </w:r>
      <w:r w:rsidR="00AC466E" w:rsidRPr="00206ACB">
        <w:t xml:space="preserve"> </w:t>
      </w:r>
      <w:r w:rsidRPr="00206ACB">
        <w:t>address</w:t>
      </w:r>
      <w:r w:rsidR="00AC466E" w:rsidRPr="00206ACB">
        <w:t xml:space="preserve"> </w:t>
      </w:r>
      <w:r w:rsidRPr="00206ACB">
        <w:t>(</w:t>
      </w:r>
      <w:r w:rsidRPr="00677C2F">
        <w:rPr>
          <w:rStyle w:val="QuoteChar"/>
        </w:rPr>
        <w:t>PPUDATA</w:t>
      </w:r>
      <w:r w:rsidRPr="00206ACB">
        <w:t>),</w:t>
      </w:r>
      <w:r w:rsidR="00AC466E" w:rsidRPr="00206ACB">
        <w:t xml:space="preserve"> </w:t>
      </w:r>
      <w:r w:rsidRPr="00206ACB">
        <w:t>we</w:t>
      </w:r>
      <w:r w:rsidR="00AC466E" w:rsidRPr="00206ACB">
        <w:t xml:space="preserve"> </w:t>
      </w:r>
      <w:r w:rsidRPr="00206ACB">
        <w:t>use</w:t>
      </w:r>
      <w:r w:rsidR="00AC466E" w:rsidRPr="00206ACB">
        <w:t xml:space="preserve"> </w:t>
      </w:r>
      <w:r w:rsidRPr="00206ACB">
        <w:t>indexed</w:t>
      </w:r>
      <w:r w:rsidR="00AC466E" w:rsidRPr="00206ACB">
        <w:t xml:space="preserve"> </w:t>
      </w:r>
      <w:r w:rsidRPr="00206ACB">
        <w:t>mode</w:t>
      </w:r>
      <w:r w:rsidR="00AC466E" w:rsidRPr="00206ACB">
        <w:t xml:space="preserve"> </w:t>
      </w:r>
      <w:r w:rsidRPr="00206ACB">
        <w:t>to</w:t>
      </w:r>
      <w:r w:rsidR="00AC466E" w:rsidRPr="00206ACB">
        <w:t xml:space="preserve"> </w:t>
      </w:r>
      <w:r w:rsidRPr="00206ACB">
        <w:t>increment</w:t>
      </w:r>
      <w:r w:rsidR="00AC466E" w:rsidRPr="00206ACB">
        <w:t xml:space="preserve"> </w:t>
      </w:r>
      <w:r w:rsidRPr="00206ACB">
        <w:t>the</w:t>
      </w:r>
      <w:r w:rsidR="00AC466E" w:rsidRPr="00206ACB">
        <w:t xml:space="preserve"> </w:t>
      </w:r>
      <w:r w:rsidRPr="00206ACB">
        <w:t>address</w:t>
      </w:r>
      <w:r w:rsidR="00AC466E" w:rsidRPr="00206ACB">
        <w:t xml:space="preserve"> </w:t>
      </w:r>
      <w:r w:rsidRPr="00206ACB">
        <w:t>to</w:t>
      </w:r>
      <w:r w:rsidR="00AC466E" w:rsidRPr="00206ACB">
        <w:t xml:space="preserve"> </w:t>
      </w:r>
      <w:r w:rsidRPr="00206ACB">
        <w:rPr>
          <w:rStyle w:val="Emphasis"/>
          <w:rFonts w:cstheme="minorHAnsi"/>
          <w:color w:val="111111"/>
        </w:rPr>
        <w:t>write</w:t>
      </w:r>
      <w:r w:rsidR="00AC466E" w:rsidRPr="00206ACB">
        <w:rPr>
          <w:rStyle w:val="Emphasis"/>
          <w:rFonts w:cstheme="minorHAnsi"/>
          <w:color w:val="111111"/>
        </w:rPr>
        <w:t xml:space="preserve"> </w:t>
      </w:r>
      <w:r w:rsidRPr="00206ACB">
        <w:rPr>
          <w:rStyle w:val="Emphasis"/>
          <w:rFonts w:cstheme="minorHAnsi"/>
          <w:color w:val="111111"/>
        </w:rPr>
        <w:t>to</w:t>
      </w:r>
      <w:r w:rsidR="00AC466E" w:rsidRPr="00206ACB">
        <w:t xml:space="preserve"> </w:t>
      </w:r>
      <w:r w:rsidRPr="00206ACB">
        <w:t>as</w:t>
      </w:r>
      <w:r w:rsidR="00AC466E" w:rsidRPr="00206ACB">
        <w:t xml:space="preserve"> </w:t>
      </w:r>
      <w:r w:rsidRPr="00206ACB">
        <w:t>well</w:t>
      </w:r>
      <w:r w:rsidR="00AC466E" w:rsidRPr="00206ACB">
        <w:t xml:space="preserve"> </w:t>
      </w:r>
      <w:r w:rsidRPr="00206ACB">
        <w:t>as</w:t>
      </w:r>
      <w:r w:rsidR="00AC466E" w:rsidRPr="00206ACB">
        <w:t xml:space="preserve"> </w:t>
      </w:r>
      <w:r w:rsidRPr="00206ACB">
        <w:t>the</w:t>
      </w:r>
      <w:r w:rsidR="00AC466E" w:rsidRPr="00206ACB">
        <w:t xml:space="preserve"> </w:t>
      </w:r>
      <w:r w:rsidRPr="00206ACB">
        <w:t>address</w:t>
      </w:r>
      <w:r w:rsidR="00AC466E" w:rsidRPr="00206ACB">
        <w:t xml:space="preserve"> </w:t>
      </w:r>
      <w:r w:rsidRPr="00206ACB">
        <w:t>to</w:t>
      </w:r>
      <w:r w:rsidR="00AC466E" w:rsidRPr="00206ACB">
        <w:t xml:space="preserve"> </w:t>
      </w:r>
      <w:r w:rsidRPr="00206ACB">
        <w:rPr>
          <w:rStyle w:val="Emphasis"/>
          <w:rFonts w:cstheme="minorHAnsi"/>
          <w:color w:val="111111"/>
        </w:rPr>
        <w:t>read</w:t>
      </w:r>
      <w:r w:rsidR="00AC466E" w:rsidRPr="00206ACB">
        <w:rPr>
          <w:rStyle w:val="Emphasis"/>
          <w:rFonts w:cstheme="minorHAnsi"/>
          <w:color w:val="111111"/>
        </w:rPr>
        <w:t xml:space="preserve"> </w:t>
      </w:r>
      <w:r w:rsidRPr="00206ACB">
        <w:rPr>
          <w:rStyle w:val="Emphasis"/>
          <w:rFonts w:cstheme="minorHAnsi"/>
          <w:color w:val="111111"/>
        </w:rPr>
        <w:t>from</w:t>
      </w:r>
      <w:r w:rsidRPr="00206ACB">
        <w:t>.</w:t>
      </w:r>
    </w:p>
    <w:p w14:paraId="62D076E2" w14:textId="62C43D8D" w:rsidR="00772C10" w:rsidRPr="00206ACB" w:rsidRDefault="00772C10" w:rsidP="00490E93">
      <w:r w:rsidRPr="00206ACB">
        <w:t>One</w:t>
      </w:r>
      <w:r w:rsidR="00AC466E" w:rsidRPr="00206ACB">
        <w:t xml:space="preserve"> </w:t>
      </w:r>
      <w:r w:rsidRPr="00206ACB">
        <w:t>more</w:t>
      </w:r>
      <w:r w:rsidR="00AC466E" w:rsidRPr="00206ACB">
        <w:t xml:space="preserve"> </w:t>
      </w:r>
      <w:r w:rsidRPr="00206ACB">
        <w:t>step:</w:t>
      </w:r>
      <w:r w:rsidR="00AC466E" w:rsidRPr="00206ACB">
        <w:t xml:space="preserve"> </w:t>
      </w:r>
      <w:r w:rsidRPr="00206ACB">
        <w:t>we</w:t>
      </w:r>
      <w:r w:rsidR="00AC466E" w:rsidRPr="00206ACB">
        <w:t xml:space="preserve"> </w:t>
      </w:r>
      <w:r w:rsidRPr="00206ACB">
        <w:t>still</w:t>
      </w:r>
      <w:r w:rsidR="00AC466E" w:rsidRPr="00206ACB">
        <w:t xml:space="preserve"> </w:t>
      </w:r>
      <w:r w:rsidRPr="00206ACB">
        <w:t>need</w:t>
      </w:r>
      <w:r w:rsidR="00AC466E" w:rsidRPr="00206ACB">
        <w:t xml:space="preserve"> </w:t>
      </w:r>
      <w:r w:rsidRPr="00206ACB">
        <w:t>to</w:t>
      </w:r>
      <w:r w:rsidR="00AC466E" w:rsidRPr="00206ACB">
        <w:t xml:space="preserve"> </w:t>
      </w:r>
      <w:r w:rsidRPr="00206ACB">
        <w:t>move</w:t>
      </w:r>
      <w:r w:rsidR="00AC466E" w:rsidRPr="00206ACB">
        <w:t xml:space="preserve"> </w:t>
      </w:r>
      <w:r w:rsidRPr="00206ACB">
        <w:t>our</w:t>
      </w:r>
      <w:r w:rsidR="00AC466E" w:rsidRPr="00206ACB">
        <w:t xml:space="preserve"> </w:t>
      </w:r>
      <w:r w:rsidRPr="00206ACB">
        <w:t>sprite</w:t>
      </w:r>
      <w:r w:rsidR="00AC466E" w:rsidRPr="00206ACB">
        <w:t xml:space="preserve"> </w:t>
      </w:r>
      <w:r w:rsidRPr="00206ACB">
        <w:t>data</w:t>
      </w:r>
      <w:r w:rsidR="00AC466E" w:rsidRPr="00206ACB">
        <w:t xml:space="preserve"> </w:t>
      </w:r>
      <w:r w:rsidRPr="00206ACB">
        <w:t>into</w:t>
      </w:r>
      <w:r w:rsidR="00AC466E" w:rsidRPr="00206ACB">
        <w:t xml:space="preserve"> </w:t>
      </w:r>
      <w:r w:rsidRPr="00677C2F">
        <w:rPr>
          <w:rStyle w:val="QuoteChar"/>
        </w:rPr>
        <w:t>RODATA</w:t>
      </w:r>
      <w:r w:rsidRPr="00206ACB">
        <w:t>.</w:t>
      </w:r>
      <w:r w:rsidR="00AC466E" w:rsidRPr="00206ACB">
        <w:t xml:space="preserve"> </w:t>
      </w:r>
      <w:r w:rsidRPr="00206ACB">
        <w:t>Here</w:t>
      </w:r>
      <w:r w:rsidR="00AC466E" w:rsidRPr="00206ACB">
        <w:t xml:space="preserve"> </w:t>
      </w:r>
      <w:r w:rsidRPr="00206ACB">
        <w:t>is</w:t>
      </w:r>
      <w:r w:rsidR="00AC466E" w:rsidRPr="00206ACB">
        <w:t xml:space="preserve"> </w:t>
      </w:r>
      <w:r w:rsidRPr="00206ACB">
        <w:t>our</w:t>
      </w:r>
      <w:r w:rsidR="00AC466E" w:rsidRPr="00206ACB">
        <w:t xml:space="preserve"> </w:t>
      </w:r>
      <w:r w:rsidRPr="00206ACB">
        <w:t>sprite</w:t>
      </w:r>
      <w:r w:rsidR="00AC466E" w:rsidRPr="00206ACB">
        <w:t xml:space="preserve"> </w:t>
      </w:r>
      <w:r w:rsidRPr="00206ACB">
        <w:t>data,</w:t>
      </w:r>
      <w:r w:rsidR="00AC466E" w:rsidRPr="00206ACB">
        <w:t xml:space="preserve"> </w:t>
      </w:r>
      <w:r w:rsidRPr="00206ACB">
        <w:t>in</w:t>
      </w:r>
      <w:r w:rsidR="00AC466E" w:rsidRPr="00206ACB">
        <w:t xml:space="preserve"> </w:t>
      </w:r>
      <w:r w:rsidRPr="00206ACB">
        <w:t>a</w:t>
      </w:r>
      <w:r w:rsidR="00AC466E" w:rsidRPr="00206ACB">
        <w:t xml:space="preserve"> </w:t>
      </w:r>
      <w:r w:rsidRPr="00206ACB">
        <w:t>much</w:t>
      </w:r>
      <w:r w:rsidR="00AC466E" w:rsidRPr="00206ACB">
        <w:t xml:space="preserve"> </w:t>
      </w:r>
      <w:r w:rsidRPr="00206ACB">
        <w:t>more</w:t>
      </w:r>
      <w:r w:rsidR="00AC466E" w:rsidRPr="00206ACB">
        <w:t xml:space="preserve"> </w:t>
      </w:r>
      <w:r w:rsidRPr="00206ACB">
        <w:t>readable,</w:t>
      </w:r>
      <w:r w:rsidR="00AC466E" w:rsidRPr="00206ACB">
        <w:t xml:space="preserve"> </w:t>
      </w:r>
      <w:r w:rsidRPr="00206ACB">
        <w:t>one-line-per-sprite</w:t>
      </w:r>
      <w:r w:rsidR="00AC466E" w:rsidRPr="00206ACB">
        <w:t xml:space="preserve"> </w:t>
      </w:r>
      <w:r w:rsidRPr="00206ACB">
        <w:t>format:</w:t>
      </w:r>
    </w:p>
    <w:p w14:paraId="64A1835E" w14:textId="77777777" w:rsidR="009D522A" w:rsidRPr="00206ACB" w:rsidRDefault="009D522A">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60" w:after="60"/>
        <w:divId w:val="557253095"/>
        <w:rPr>
          <w:rFonts w:ascii="QTKorrin" w:hAnsi="QTKorrin" w:cstheme="minorHAnsi"/>
          <w:sz w:val="17"/>
          <w:szCs w:val="17"/>
        </w:rPr>
      </w:pPr>
      <w:r w:rsidRPr="00206ACB">
        <w:rPr>
          <w:rFonts w:ascii="QTKorrin" w:hAnsi="QTKorrin" w:cstheme="minorHAnsi"/>
          <w:color w:val="000000"/>
          <w:sz w:val="17"/>
          <w:szCs w:val="17"/>
        </w:rPr>
        <w:t>sprites</w:t>
      </w:r>
      <w:r w:rsidRPr="00206ACB">
        <w:rPr>
          <w:rFonts w:ascii="QTKorrin" w:hAnsi="QTKorrin" w:cstheme="minorHAnsi"/>
          <w:color w:val="666600"/>
          <w:sz w:val="17"/>
          <w:szCs w:val="17"/>
        </w:rPr>
        <w:t>:</w:t>
      </w:r>
    </w:p>
    <w:p w14:paraId="5291159A" w14:textId="7F23FAEC" w:rsidR="003D659C" w:rsidRPr="00206ACB" w:rsidRDefault="009D522A">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60" w:after="60"/>
        <w:divId w:val="557253095"/>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$70</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$05</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$00</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$80</w:t>
      </w:r>
    </w:p>
    <w:p w14:paraId="64C0B464" w14:textId="5861A0B8" w:rsidR="003E01E5" w:rsidRPr="00206ACB" w:rsidRDefault="003E01E5" w:rsidP="00B67429">
      <w:pPr>
        <w:pStyle w:val="Heading3"/>
        <w:rPr>
          <w:rFonts w:cstheme="minorHAnsi"/>
        </w:rPr>
      </w:pPr>
      <w:bookmarkStart w:id="148" w:name="_Toc168434254"/>
      <w:bookmarkStart w:id="149" w:name="_Toc168542765"/>
      <w:r w:rsidRPr="00206ACB">
        <w:rPr>
          <w:rFonts w:cstheme="minorHAnsi"/>
        </w:rPr>
        <w:t>Homework</w:t>
      </w:r>
      <w:bookmarkEnd w:id="148"/>
      <w:bookmarkEnd w:id="149"/>
    </w:p>
    <w:p w14:paraId="65A7D14D" w14:textId="4C585E35" w:rsidR="00AA6C94" w:rsidRPr="00206ACB" w:rsidRDefault="00AA6C94" w:rsidP="00490E93">
      <w:r w:rsidRPr="00206ACB">
        <w:t>Now</w:t>
      </w:r>
      <w:r w:rsidR="00AC466E" w:rsidRPr="00206ACB">
        <w:t xml:space="preserve"> </w:t>
      </w:r>
      <w:r w:rsidRPr="00206ACB">
        <w:t>that</w:t>
      </w:r>
      <w:r w:rsidR="00AC466E" w:rsidRPr="00206ACB">
        <w:t xml:space="preserve"> </w:t>
      </w:r>
      <w:r w:rsidRPr="00206ACB">
        <w:t>you</w:t>
      </w:r>
      <w:r w:rsidR="00AC466E" w:rsidRPr="00206ACB">
        <w:t xml:space="preserve"> </w:t>
      </w:r>
      <w:r w:rsidRPr="00206ACB">
        <w:t>have</w:t>
      </w:r>
      <w:r w:rsidR="00AC466E" w:rsidRPr="00206ACB">
        <w:t xml:space="preserve"> </w:t>
      </w:r>
      <w:r w:rsidRPr="00206ACB">
        <w:t>seen</w:t>
      </w:r>
      <w:r w:rsidR="00AC466E" w:rsidRPr="00206ACB">
        <w:t xml:space="preserve"> </w:t>
      </w:r>
      <w:r w:rsidRPr="00206ACB">
        <w:t>how</w:t>
      </w:r>
      <w:r w:rsidR="00AC466E" w:rsidRPr="00206ACB">
        <w:t xml:space="preserve"> </w:t>
      </w:r>
      <w:r w:rsidRPr="00206ACB">
        <w:t>to</w:t>
      </w:r>
      <w:r w:rsidR="00AC466E" w:rsidRPr="00206ACB">
        <w:t xml:space="preserve"> </w:t>
      </w:r>
      <w:r w:rsidRPr="00206ACB">
        <w:t>use</w:t>
      </w:r>
      <w:r w:rsidR="00AC466E" w:rsidRPr="00206ACB">
        <w:t xml:space="preserve"> </w:t>
      </w:r>
      <w:r w:rsidRPr="00206ACB">
        <w:t>loops</w:t>
      </w:r>
      <w:r w:rsidR="00AC466E" w:rsidRPr="00206ACB">
        <w:t xml:space="preserve"> </w:t>
      </w:r>
      <w:r w:rsidRPr="00206ACB">
        <w:t>and</w:t>
      </w:r>
      <w:r w:rsidR="00AC466E" w:rsidRPr="00206ACB">
        <w:t xml:space="preserve"> </w:t>
      </w:r>
      <w:r w:rsidRPr="00206ACB">
        <w:t>branching</w:t>
      </w:r>
      <w:r w:rsidR="00AC466E" w:rsidRPr="00206ACB">
        <w:t xml:space="preserve"> </w:t>
      </w:r>
      <w:r w:rsidRPr="00206ACB">
        <w:t>to</w:t>
      </w:r>
      <w:r w:rsidR="00AC466E" w:rsidRPr="00206ACB">
        <w:t xml:space="preserve"> </w:t>
      </w:r>
      <w:r w:rsidRPr="00206ACB">
        <w:t>make</w:t>
      </w:r>
      <w:r w:rsidR="00AC466E" w:rsidRPr="00206ACB">
        <w:t xml:space="preserve"> </w:t>
      </w:r>
      <w:r w:rsidRPr="00206ACB">
        <w:t>assembly</w:t>
      </w:r>
      <w:r w:rsidR="00AC466E" w:rsidRPr="00206ACB">
        <w:t xml:space="preserve"> </w:t>
      </w:r>
      <w:r w:rsidRPr="00206ACB">
        <w:t>code</w:t>
      </w:r>
      <w:r w:rsidR="00AC466E" w:rsidRPr="00206ACB">
        <w:t xml:space="preserve"> </w:t>
      </w:r>
      <w:r w:rsidRPr="00206ACB">
        <w:t>more</w:t>
      </w:r>
      <w:r w:rsidR="00AC466E" w:rsidRPr="00206ACB">
        <w:t xml:space="preserve"> </w:t>
      </w:r>
      <w:r w:rsidRPr="00206ACB">
        <w:t>readable</w:t>
      </w:r>
      <w:r w:rsidR="00AC466E" w:rsidRPr="00206ACB">
        <w:t xml:space="preserve"> </w:t>
      </w:r>
      <w:r w:rsidRPr="00206ACB">
        <w:t>and</w:t>
      </w:r>
      <w:r w:rsidR="00AC466E" w:rsidRPr="00206ACB">
        <w:t xml:space="preserve"> </w:t>
      </w:r>
      <w:r w:rsidRPr="00206ACB">
        <w:t>maintainable,</w:t>
      </w:r>
      <w:r w:rsidR="00AC466E" w:rsidRPr="00206ACB">
        <w:t xml:space="preserve"> </w:t>
      </w:r>
      <w:r w:rsidRPr="00206ACB">
        <w:t>it's</w:t>
      </w:r>
      <w:r w:rsidR="00AC466E" w:rsidRPr="00206ACB">
        <w:t xml:space="preserve"> </w:t>
      </w:r>
      <w:r w:rsidRPr="00206ACB">
        <w:t>time</w:t>
      </w:r>
      <w:r w:rsidR="00AC466E" w:rsidRPr="00206ACB">
        <w:t xml:space="preserve"> </w:t>
      </w:r>
      <w:r w:rsidRPr="00206ACB">
        <w:t>to</w:t>
      </w:r>
      <w:r w:rsidR="00AC466E" w:rsidRPr="00206ACB">
        <w:t xml:space="preserve"> </w:t>
      </w:r>
      <w:r w:rsidRPr="00206ACB">
        <w:t>try</w:t>
      </w:r>
      <w:r w:rsidR="00AC466E" w:rsidRPr="00206ACB">
        <w:t xml:space="preserve"> </w:t>
      </w:r>
      <w:r w:rsidRPr="00206ACB">
        <w:t>them</w:t>
      </w:r>
      <w:r w:rsidR="00AC466E" w:rsidRPr="00206ACB">
        <w:t xml:space="preserve"> </w:t>
      </w:r>
      <w:r w:rsidRPr="00206ACB">
        <w:t>out</w:t>
      </w:r>
      <w:r w:rsidR="00AC466E" w:rsidRPr="00206ACB">
        <w:t xml:space="preserve"> </w:t>
      </w:r>
      <w:r w:rsidRPr="00206ACB">
        <w:t>for</w:t>
      </w:r>
      <w:r w:rsidR="00AC466E" w:rsidRPr="00206ACB">
        <w:t xml:space="preserve"> </w:t>
      </w:r>
      <w:r w:rsidRPr="00206ACB">
        <w:t>yourself.</w:t>
      </w:r>
      <w:r w:rsidR="00AC466E" w:rsidRPr="00206ACB">
        <w:t xml:space="preserve"> </w:t>
      </w:r>
      <w:r w:rsidRPr="00206ACB">
        <w:t>Extend</w:t>
      </w:r>
      <w:r w:rsidR="00AC466E" w:rsidRPr="00206ACB">
        <w:t xml:space="preserve"> </w:t>
      </w:r>
      <w:r w:rsidRPr="00206ACB">
        <w:t>the</w:t>
      </w:r>
      <w:r w:rsidR="00AC466E" w:rsidRPr="00206ACB">
        <w:t xml:space="preserve"> </w:t>
      </w:r>
      <w:r w:rsidRPr="00206ACB">
        <w:t>existing</w:t>
      </w:r>
      <w:r w:rsidR="00AC466E" w:rsidRPr="00206ACB">
        <w:t xml:space="preserve"> </w:t>
      </w:r>
      <w:r w:rsidRPr="00206ACB">
        <w:t>code</w:t>
      </w:r>
      <w:r w:rsidR="00AC466E" w:rsidRPr="00206ACB">
        <w:t xml:space="preserve"> </w:t>
      </w:r>
      <w:r w:rsidRPr="00206ACB">
        <w:t>to</w:t>
      </w:r>
      <w:r w:rsidR="00AC466E" w:rsidRPr="00206ACB">
        <w:t xml:space="preserve"> </w:t>
      </w:r>
      <w:r w:rsidRPr="00206ACB">
        <w:t>load</w:t>
      </w:r>
      <w:r w:rsidR="00AC466E" w:rsidRPr="00206ACB">
        <w:t xml:space="preserve"> </w:t>
      </w:r>
      <w:r w:rsidRPr="00206ACB">
        <w:t>four</w:t>
      </w:r>
      <w:r w:rsidR="00AC466E" w:rsidRPr="00206ACB">
        <w:t xml:space="preserve"> </w:t>
      </w:r>
      <w:r w:rsidRPr="00206ACB">
        <w:t>full</w:t>
      </w:r>
      <w:r w:rsidR="00AC466E" w:rsidRPr="00206ACB">
        <w:t xml:space="preserve"> </w:t>
      </w:r>
      <w:r w:rsidRPr="00206ACB">
        <w:t>palettes</w:t>
      </w:r>
      <w:r w:rsidR="00AC466E" w:rsidRPr="00206ACB">
        <w:t xml:space="preserve"> </w:t>
      </w:r>
      <w:r w:rsidRPr="00206ACB">
        <w:t>(with</w:t>
      </w:r>
      <w:r w:rsidR="00AC466E" w:rsidRPr="00206ACB">
        <w:t xml:space="preserve"> </w:t>
      </w:r>
      <w:r w:rsidRPr="00206ACB">
        <w:t>colors</w:t>
      </w:r>
      <w:r w:rsidR="00AC466E" w:rsidRPr="00206ACB">
        <w:t xml:space="preserve"> </w:t>
      </w:r>
      <w:r w:rsidRPr="00206ACB">
        <w:t>of</w:t>
      </w:r>
      <w:r w:rsidR="00AC466E" w:rsidRPr="00206ACB">
        <w:t xml:space="preserve"> </w:t>
      </w:r>
      <w:r w:rsidRPr="00206ACB">
        <w:t>your</w:t>
      </w:r>
      <w:r w:rsidR="00AC466E" w:rsidRPr="00206ACB">
        <w:t xml:space="preserve"> </w:t>
      </w:r>
      <w:r w:rsidRPr="00206ACB">
        <w:t>choosing)</w:t>
      </w:r>
      <w:r w:rsidR="00AC466E" w:rsidRPr="00206ACB">
        <w:t xml:space="preserve"> </w:t>
      </w:r>
      <w:r w:rsidRPr="00206ACB">
        <w:t>and</w:t>
      </w:r>
      <w:r w:rsidR="00AC466E" w:rsidRPr="00206ACB">
        <w:t xml:space="preserve"> </w:t>
      </w:r>
      <w:r w:rsidRPr="00206ACB">
        <w:t>to</w:t>
      </w:r>
      <w:r w:rsidR="00AC466E" w:rsidRPr="00206ACB">
        <w:t xml:space="preserve"> </w:t>
      </w:r>
      <w:r w:rsidRPr="00206ACB">
        <w:t>draw</w:t>
      </w:r>
      <w:r w:rsidR="00AC466E" w:rsidRPr="00206ACB">
        <w:t xml:space="preserve"> </w:t>
      </w:r>
      <w:r w:rsidRPr="00206ACB">
        <w:t>at</w:t>
      </w:r>
      <w:r w:rsidR="00AC466E" w:rsidRPr="00206ACB">
        <w:t xml:space="preserve"> </w:t>
      </w:r>
      <w:r w:rsidRPr="00206ACB">
        <w:t>least</w:t>
      </w:r>
      <w:r w:rsidR="00AC466E" w:rsidRPr="00206ACB">
        <w:t xml:space="preserve"> </w:t>
      </w:r>
      <w:r w:rsidRPr="00206ACB">
        <w:t>four</w:t>
      </w:r>
      <w:r w:rsidR="00AC466E" w:rsidRPr="00206ACB">
        <w:t xml:space="preserve"> </w:t>
      </w:r>
      <w:r w:rsidRPr="00206ACB">
        <w:t>sprites</w:t>
      </w:r>
      <w:r w:rsidR="00AC466E" w:rsidRPr="00206ACB">
        <w:t xml:space="preserve"> </w:t>
      </w:r>
      <w:r w:rsidRPr="00206ACB">
        <w:t>to</w:t>
      </w:r>
      <w:r w:rsidR="00AC466E" w:rsidRPr="00206ACB">
        <w:t xml:space="preserve"> </w:t>
      </w:r>
      <w:r w:rsidRPr="00206ACB">
        <w:t>the</w:t>
      </w:r>
      <w:r w:rsidR="00AC466E" w:rsidRPr="00206ACB">
        <w:t xml:space="preserve"> </w:t>
      </w:r>
      <w:r w:rsidRPr="00206ACB">
        <w:t>screen.</w:t>
      </w:r>
      <w:r w:rsidR="00AC466E" w:rsidRPr="00206ACB">
        <w:t xml:space="preserve"> </w:t>
      </w:r>
      <w:r w:rsidRPr="00206ACB">
        <w:t>You'll</w:t>
      </w:r>
      <w:r w:rsidR="00AC466E" w:rsidRPr="00206ACB">
        <w:t xml:space="preserve"> </w:t>
      </w:r>
      <w:r w:rsidRPr="00206ACB">
        <w:t>need</w:t>
      </w:r>
      <w:r w:rsidR="00AC466E" w:rsidRPr="00206ACB">
        <w:t xml:space="preserve"> </w:t>
      </w:r>
      <w:r w:rsidRPr="00206ACB">
        <w:t>to</w:t>
      </w:r>
      <w:r w:rsidR="00AC466E" w:rsidRPr="00206ACB">
        <w:t xml:space="preserve"> </w:t>
      </w:r>
      <w:r w:rsidRPr="00206ACB">
        <w:t>modify</w:t>
      </w:r>
      <w:r w:rsidR="00AC466E" w:rsidRPr="00206ACB">
        <w:t xml:space="preserve"> </w:t>
      </w:r>
      <w:r w:rsidRPr="00206ACB">
        <w:t>the</w:t>
      </w:r>
      <w:r w:rsidR="00AC466E" w:rsidRPr="00206ACB">
        <w:t xml:space="preserve"> </w:t>
      </w:r>
      <w:r w:rsidRPr="00206ACB">
        <w:t>palette</w:t>
      </w:r>
      <w:r w:rsidR="00AC466E" w:rsidRPr="00206ACB">
        <w:t xml:space="preserve"> </w:t>
      </w:r>
      <w:r w:rsidRPr="00206ACB">
        <w:t>and</w:t>
      </w:r>
      <w:r w:rsidR="00AC466E" w:rsidRPr="00206ACB">
        <w:t xml:space="preserve"> </w:t>
      </w:r>
      <w:r w:rsidRPr="00206ACB">
        <w:t>sprite</w:t>
      </w:r>
      <w:r w:rsidR="00AC466E" w:rsidRPr="00206ACB">
        <w:t xml:space="preserve"> </w:t>
      </w:r>
      <w:r w:rsidRPr="00206ACB">
        <w:t>data</w:t>
      </w:r>
      <w:r w:rsidR="00AC466E" w:rsidRPr="00206ACB">
        <w:t xml:space="preserve"> </w:t>
      </w:r>
      <w:r w:rsidRPr="00206ACB">
        <w:t>in</w:t>
      </w:r>
      <w:r w:rsidR="00AC466E" w:rsidRPr="00206ACB">
        <w:t xml:space="preserve"> </w:t>
      </w:r>
      <w:r w:rsidRPr="00677C2F">
        <w:rPr>
          <w:rStyle w:val="QuoteChar"/>
        </w:rPr>
        <w:t>RODATA</w:t>
      </w:r>
      <w:r w:rsidR="00AC466E" w:rsidRPr="00206ACB">
        <w:t xml:space="preserve"> </w:t>
      </w:r>
      <w:r w:rsidRPr="00206ACB">
        <w:t>as</w:t>
      </w:r>
      <w:r w:rsidR="00AC466E" w:rsidRPr="00206ACB">
        <w:t xml:space="preserve"> </w:t>
      </w:r>
      <w:r w:rsidRPr="00206ACB">
        <w:t>well</w:t>
      </w:r>
      <w:r w:rsidR="00AC466E" w:rsidRPr="00206ACB">
        <w:t xml:space="preserve"> </w:t>
      </w:r>
      <w:r w:rsidRPr="00206ACB">
        <w:t>as</w:t>
      </w:r>
      <w:r w:rsidR="00AC466E" w:rsidRPr="00206ACB">
        <w:t xml:space="preserve"> </w:t>
      </w:r>
      <w:r w:rsidRPr="00206ACB">
        <w:t>change</w:t>
      </w:r>
      <w:r w:rsidR="00AC466E" w:rsidRPr="00206ACB">
        <w:t xml:space="preserve"> </w:t>
      </w:r>
      <w:r w:rsidRPr="00206ACB">
        <w:t>the</w:t>
      </w:r>
      <w:r w:rsidR="00AC466E" w:rsidRPr="00206ACB">
        <w:t xml:space="preserve"> </w:t>
      </w:r>
      <w:r w:rsidRPr="00206ACB">
        <w:t>loop</w:t>
      </w:r>
      <w:r w:rsidR="00AC466E" w:rsidRPr="00206ACB">
        <w:t xml:space="preserve"> </w:t>
      </w:r>
      <w:r w:rsidRPr="00206ACB">
        <w:t>counters</w:t>
      </w:r>
      <w:r w:rsidR="00AC466E" w:rsidRPr="00206ACB">
        <w:t xml:space="preserve"> </w:t>
      </w:r>
      <w:r w:rsidRPr="00206ACB">
        <w:t>in</w:t>
      </w:r>
      <w:r w:rsidR="00AC466E" w:rsidRPr="00206ACB">
        <w:t xml:space="preserve"> </w:t>
      </w:r>
      <w:r w:rsidRPr="00206ACB">
        <w:t>the</w:t>
      </w:r>
      <w:r w:rsidR="00AC466E" w:rsidRPr="00206ACB">
        <w:t xml:space="preserve"> </w:t>
      </w:r>
      <w:r w:rsidRPr="00206ACB">
        <w:t>palette-loading</w:t>
      </w:r>
      <w:r w:rsidR="00AC466E" w:rsidRPr="00206ACB">
        <w:t xml:space="preserve"> </w:t>
      </w:r>
      <w:r w:rsidRPr="00206ACB">
        <w:t>and</w:t>
      </w:r>
      <w:r w:rsidR="00AC466E" w:rsidRPr="00206ACB">
        <w:t xml:space="preserve"> </w:t>
      </w:r>
      <w:r w:rsidRPr="00206ACB">
        <w:t>sprite-loading</w:t>
      </w:r>
      <w:r w:rsidR="00AC466E" w:rsidRPr="00206ACB">
        <w:t xml:space="preserve"> </w:t>
      </w:r>
      <w:r w:rsidRPr="00206ACB">
        <w:t>loops.</w:t>
      </w:r>
      <w:r w:rsidR="00AC466E" w:rsidRPr="00206ACB">
        <w:t xml:space="preserve"> </w:t>
      </w:r>
      <w:r w:rsidRPr="00206ACB">
        <w:t>Don't</w:t>
      </w:r>
      <w:r w:rsidR="00AC466E" w:rsidRPr="00206ACB">
        <w:t xml:space="preserve"> </w:t>
      </w:r>
      <w:r w:rsidRPr="00206ACB">
        <w:t>forget</w:t>
      </w:r>
      <w:r w:rsidR="00AC466E" w:rsidRPr="00206ACB">
        <w:t xml:space="preserve"> </w:t>
      </w:r>
      <w:r w:rsidRPr="00206ACB">
        <w:t>to</w:t>
      </w:r>
      <w:r w:rsidR="00AC466E" w:rsidRPr="00206ACB">
        <w:t xml:space="preserve"> </w:t>
      </w:r>
      <w:r w:rsidRPr="00206ACB">
        <w:t>re-assemble</w:t>
      </w:r>
      <w:r w:rsidR="00AC466E" w:rsidRPr="00206ACB">
        <w:t xml:space="preserve"> </w:t>
      </w:r>
      <w:r w:rsidRPr="00206ACB">
        <w:t>your</w:t>
      </w:r>
      <w:r w:rsidR="00AC466E" w:rsidRPr="00206ACB">
        <w:t xml:space="preserve"> </w:t>
      </w:r>
      <w:r w:rsidRPr="00206ACB">
        <w:t>source</w:t>
      </w:r>
      <w:r w:rsidR="00AC466E" w:rsidRPr="00206ACB">
        <w:t xml:space="preserve"> </w:t>
      </w:r>
      <w:r w:rsidRPr="00206ACB">
        <w:t>files</w:t>
      </w:r>
      <w:r w:rsidR="00AC466E" w:rsidRPr="00206ACB">
        <w:t xml:space="preserve"> </w:t>
      </w:r>
      <w:r w:rsidRPr="00206ACB">
        <w:t>and</w:t>
      </w:r>
      <w:r w:rsidR="00AC466E" w:rsidRPr="00206ACB">
        <w:t xml:space="preserve"> </w:t>
      </w:r>
      <w:r w:rsidRPr="00206ACB">
        <w:t>link</w:t>
      </w:r>
      <w:r w:rsidR="00AC466E" w:rsidRPr="00206ACB">
        <w:t xml:space="preserve"> </w:t>
      </w:r>
      <w:r w:rsidRPr="00206ACB">
        <w:t>them</w:t>
      </w:r>
      <w:r w:rsidR="00AC466E" w:rsidRPr="00206ACB">
        <w:t xml:space="preserve"> </w:t>
      </w:r>
      <w:r w:rsidRPr="00206ACB">
        <w:t>into</w:t>
      </w:r>
      <w:r w:rsidR="00AC466E" w:rsidRPr="00206ACB">
        <w:t xml:space="preserve"> </w:t>
      </w:r>
      <w:r w:rsidRPr="00206ACB">
        <w:t>a</w:t>
      </w:r>
      <w:r w:rsidR="00AC466E" w:rsidRPr="00206ACB">
        <w:t xml:space="preserve"> </w:t>
      </w:r>
      <w:r w:rsidRPr="00206ACB">
        <w:t>new</w:t>
      </w:r>
      <w:r w:rsidR="00AC466E" w:rsidRPr="00206ACB">
        <w:t xml:space="preserve"> </w:t>
      </w:r>
      <w:r w:rsidRPr="00206ACB">
        <w:t>.nes</w:t>
      </w:r>
      <w:r w:rsidR="00AC466E" w:rsidRPr="00206ACB">
        <w:t xml:space="preserve"> </w:t>
      </w:r>
      <w:r w:rsidRPr="00206ACB">
        <w:t>file</w:t>
      </w:r>
      <w:r w:rsidR="00AC466E" w:rsidRPr="00206ACB">
        <w:t xml:space="preserve"> </w:t>
      </w:r>
      <w:r w:rsidRPr="00206ACB">
        <w:t>(see</w:t>
      </w:r>
      <w:r w:rsidR="00AC466E" w:rsidRPr="00206ACB">
        <w:t xml:space="preserve"> </w:t>
      </w:r>
      <w:r w:rsidRPr="00206ACB">
        <w:t>the</w:t>
      </w:r>
      <w:r w:rsidR="00AC466E" w:rsidRPr="00206ACB">
        <w:t xml:space="preserve"> </w:t>
      </w:r>
      <w:r w:rsidRPr="00206ACB">
        <w:t>end</w:t>
      </w:r>
      <w:r w:rsidR="00AC466E" w:rsidRPr="00206ACB">
        <w:t xml:space="preserve"> </w:t>
      </w:r>
      <w:r w:rsidRPr="00206ACB">
        <w:t>of</w:t>
      </w:r>
      <w:r w:rsidR="00AC466E" w:rsidRPr="00206ACB">
        <w:t xml:space="preserve"> </w:t>
      </w:r>
      <w:hyperlink r:id="rId110" w:history="1">
        <w:r w:rsidRPr="00206ACB">
          <w:rPr>
            <w:rStyle w:val="Hyperlink"/>
            <w:rFonts w:cstheme="minorHAnsi"/>
            <w:color w:val="82642B"/>
            <w:szCs w:val="26"/>
          </w:rPr>
          <w:t>Chapter</w:t>
        </w:r>
        <w:r w:rsidR="00AC466E" w:rsidRPr="00206ACB">
          <w:rPr>
            <w:rStyle w:val="Hyperlink"/>
            <w:rFonts w:cstheme="minorHAnsi"/>
            <w:color w:val="82642B"/>
            <w:szCs w:val="26"/>
          </w:rPr>
          <w:t xml:space="preserve"> </w:t>
        </w:r>
        <w:r w:rsidRPr="00206ACB">
          <w:rPr>
            <w:rStyle w:val="Hyperlink"/>
            <w:rFonts w:cstheme="minorHAnsi"/>
            <w:color w:val="82642B"/>
            <w:szCs w:val="26"/>
          </w:rPr>
          <w:t>8</w:t>
        </w:r>
      </w:hyperlink>
      <w:r w:rsidR="00AC466E" w:rsidRPr="00206ACB">
        <w:t xml:space="preserve"> </w:t>
      </w:r>
      <w:r w:rsidRPr="00206ACB">
        <w:t>for</w:t>
      </w:r>
      <w:r w:rsidR="00AC466E" w:rsidRPr="00206ACB">
        <w:t xml:space="preserve"> </w:t>
      </w:r>
      <w:r w:rsidRPr="00206ACB">
        <w:t>a</w:t>
      </w:r>
      <w:r w:rsidR="00AC466E" w:rsidRPr="00206ACB">
        <w:t xml:space="preserve"> </w:t>
      </w:r>
      <w:r w:rsidRPr="00206ACB">
        <w:t>refresher).</w:t>
      </w:r>
    </w:p>
    <w:p w14:paraId="6CB090A5" w14:textId="45142DC0" w:rsidR="002E2483" w:rsidRPr="00206ACB" w:rsidRDefault="00AA6C94" w:rsidP="00490E93">
      <w:pPr>
        <w:jc w:val="left"/>
        <w:rPr>
          <w:color w:val="111111"/>
        </w:rPr>
      </w:pPr>
      <w:r w:rsidRPr="00206ACB">
        <w:rPr>
          <w:color w:val="111111"/>
        </w:rPr>
        <w:t>All</w:t>
      </w:r>
      <w:r w:rsidR="00AC466E" w:rsidRPr="00206ACB">
        <w:rPr>
          <w:color w:val="111111"/>
        </w:rPr>
        <w:t xml:space="preserve"> </w:t>
      </w:r>
      <w:r w:rsidRPr="00206ACB">
        <w:rPr>
          <w:color w:val="111111"/>
        </w:rPr>
        <w:t>code</w:t>
      </w:r>
      <w:r w:rsidR="00AC466E" w:rsidRPr="00206ACB">
        <w:rPr>
          <w:color w:val="111111"/>
        </w:rPr>
        <w:t xml:space="preserve"> </w:t>
      </w:r>
      <w:r w:rsidRPr="00206ACB">
        <w:rPr>
          <w:color w:val="111111"/>
        </w:rPr>
        <w:t>from</w:t>
      </w:r>
      <w:r w:rsidR="00AC466E" w:rsidRPr="00206ACB">
        <w:rPr>
          <w:color w:val="111111"/>
        </w:rPr>
        <w:t xml:space="preserve"> </w:t>
      </w:r>
      <w:r w:rsidRPr="00206ACB">
        <w:rPr>
          <w:color w:val="111111"/>
        </w:rPr>
        <w:t>this</w:t>
      </w:r>
      <w:r w:rsidR="00AC466E" w:rsidRPr="00206ACB">
        <w:rPr>
          <w:color w:val="111111"/>
        </w:rPr>
        <w:t xml:space="preserve"> </w:t>
      </w:r>
      <w:r w:rsidRPr="00206ACB">
        <w:rPr>
          <w:color w:val="111111"/>
        </w:rPr>
        <w:t>chapter</w:t>
      </w:r>
      <w:r w:rsidR="00AC466E" w:rsidRPr="00206ACB">
        <w:rPr>
          <w:color w:val="111111"/>
        </w:rPr>
        <w:t xml:space="preserve"> </w:t>
      </w:r>
      <w:r w:rsidRPr="00206ACB">
        <w:rPr>
          <w:color w:val="111111"/>
        </w:rPr>
        <w:t>can</w:t>
      </w:r>
      <w:r w:rsidR="00AC466E" w:rsidRPr="00206ACB">
        <w:rPr>
          <w:color w:val="111111"/>
        </w:rPr>
        <w:t xml:space="preserve"> </w:t>
      </w:r>
      <w:r w:rsidRPr="00206ACB">
        <w:rPr>
          <w:color w:val="111111"/>
        </w:rPr>
        <w:t>be</w:t>
      </w:r>
      <w:r w:rsidR="00AC466E" w:rsidRPr="00206ACB">
        <w:rPr>
          <w:color w:val="111111"/>
        </w:rPr>
        <w:t xml:space="preserve"> </w:t>
      </w:r>
      <w:r w:rsidRPr="00206ACB">
        <w:rPr>
          <w:color w:val="111111"/>
        </w:rPr>
        <w:t>downloaded</w:t>
      </w:r>
      <w:r w:rsidR="00AC466E" w:rsidRPr="00206ACB">
        <w:rPr>
          <w:color w:val="111111"/>
        </w:rPr>
        <w:t xml:space="preserve"> </w:t>
      </w:r>
      <w:r w:rsidRPr="00206ACB">
        <w:rPr>
          <w:color w:val="111111"/>
        </w:rPr>
        <w:t>in</w:t>
      </w:r>
      <w:r w:rsidR="00AC466E" w:rsidRPr="00206ACB">
        <w:rPr>
          <w:color w:val="111111"/>
        </w:rPr>
        <w:t xml:space="preserve"> </w:t>
      </w:r>
      <w:r w:rsidRPr="00206ACB">
        <w:rPr>
          <w:color w:val="111111"/>
        </w:rPr>
        <w:t>a</w:t>
      </w:r>
      <w:r w:rsidR="00AC466E" w:rsidRPr="00206ACB">
        <w:rPr>
          <w:color w:val="111111"/>
        </w:rPr>
        <w:t xml:space="preserve"> </w:t>
      </w:r>
      <w:hyperlink r:id="rId111" w:history="1">
        <w:r w:rsidRPr="00206ACB">
          <w:rPr>
            <w:rStyle w:val="Hyperlink"/>
            <w:rFonts w:eastAsiaTheme="majorEastAsia" w:cstheme="minorHAnsi"/>
            <w:color w:val="82642B"/>
            <w:szCs w:val="26"/>
          </w:rPr>
          <w:t>zip</w:t>
        </w:r>
        <w:r w:rsidR="00AC466E" w:rsidRPr="00206ACB">
          <w:rPr>
            <w:rStyle w:val="Hyperlink"/>
            <w:rFonts w:eastAsiaTheme="majorEastAsia" w:cstheme="minorHAnsi"/>
            <w:color w:val="82642B"/>
            <w:szCs w:val="26"/>
          </w:rPr>
          <w:t xml:space="preserve"> </w:t>
        </w:r>
        <w:r w:rsidRPr="00206ACB">
          <w:rPr>
            <w:rStyle w:val="Hyperlink"/>
            <w:rFonts w:eastAsiaTheme="majorEastAsia" w:cstheme="minorHAnsi"/>
            <w:color w:val="82642B"/>
            <w:szCs w:val="26"/>
          </w:rPr>
          <w:t>file</w:t>
        </w:r>
        <w:r w:rsidR="000F2FFD" w:rsidRPr="00206ACB">
          <w:rPr>
            <w:rStyle w:val="Hyperlink"/>
            <w:rFonts w:eastAsiaTheme="majorEastAsia" w:cstheme="minorHAnsi"/>
            <w:color w:val="82642B"/>
            <w:szCs w:val="26"/>
          </w:rPr>
          <w:t xml:space="preserve"> (https://famicom.party/book/projects/12-practicalloops.zip)</w:t>
        </w:r>
      </w:hyperlink>
      <w:r w:rsidRPr="00206ACB">
        <w:rPr>
          <w:color w:val="111111"/>
        </w:rPr>
        <w:t>.</w:t>
      </w:r>
    </w:p>
    <w:p w14:paraId="0E8358DD" w14:textId="77777777" w:rsidR="002E2483" w:rsidRPr="00206ACB" w:rsidRDefault="002E2483">
      <w:pPr>
        <w:widowControl/>
        <w:autoSpaceDE/>
        <w:autoSpaceDN/>
        <w:jc w:val="left"/>
        <w:rPr>
          <w:rFonts w:eastAsia="Times New Roman" w:cstheme="minorHAnsi"/>
          <w:color w:val="111111"/>
          <w:kern w:val="0"/>
          <w:szCs w:val="26"/>
          <w:lang w:eastAsia="ja-JP"/>
        </w:rPr>
      </w:pPr>
      <w:r w:rsidRPr="00206ACB">
        <w:rPr>
          <w:rFonts w:cstheme="minorHAnsi"/>
          <w:color w:val="111111"/>
          <w:szCs w:val="26"/>
        </w:rPr>
        <w:br w:type="page"/>
      </w:r>
    </w:p>
    <w:p w14:paraId="470381B0" w14:textId="2EA72F92" w:rsidR="00A76FDB" w:rsidRPr="00206ACB" w:rsidRDefault="00A76FDB">
      <w:pPr>
        <w:pStyle w:val="Heading2"/>
        <w:numPr>
          <w:ilvl w:val="0"/>
          <w:numId w:val="59"/>
        </w:numPr>
        <w:ind w:left="540"/>
        <w:rPr>
          <w:rFonts w:cstheme="minorHAnsi"/>
        </w:rPr>
      </w:pPr>
      <w:bookmarkStart w:id="150" w:name="_Toc168434255"/>
      <w:bookmarkStart w:id="151" w:name="_Toc168542766"/>
      <w:r w:rsidRPr="00206ACB">
        <w:rPr>
          <w:rFonts w:cstheme="minorHAnsi"/>
        </w:rPr>
        <w:lastRenderedPageBreak/>
        <w:t>Background</w:t>
      </w:r>
      <w:r w:rsidR="00AC466E" w:rsidRPr="00206ACB">
        <w:rPr>
          <w:rFonts w:cstheme="minorHAnsi"/>
        </w:rPr>
        <w:t xml:space="preserve"> </w:t>
      </w:r>
      <w:r w:rsidRPr="00206ACB">
        <w:rPr>
          <w:rFonts w:cstheme="minorHAnsi"/>
        </w:rPr>
        <w:t>Graphics</w:t>
      </w:r>
      <w:bookmarkEnd w:id="150"/>
      <w:bookmarkEnd w:id="151"/>
    </w:p>
    <w:p w14:paraId="00C71942" w14:textId="20A416BB" w:rsidR="00B534FE" w:rsidRPr="00206ACB" w:rsidRDefault="00B534FE" w:rsidP="00560827">
      <w:r w:rsidRPr="00206ACB">
        <w:t>Before</w:t>
      </w:r>
      <w:r w:rsidR="00AC466E" w:rsidRPr="00206ACB">
        <w:t xml:space="preserve"> </w:t>
      </w:r>
      <w:r w:rsidRPr="00206ACB">
        <w:t>we</w:t>
      </w:r>
      <w:r w:rsidR="00AC466E" w:rsidRPr="00206ACB">
        <w:t xml:space="preserve"> </w:t>
      </w:r>
      <w:r w:rsidRPr="00206ACB">
        <w:t>start</w:t>
      </w:r>
      <w:r w:rsidR="00AC466E" w:rsidRPr="00206ACB">
        <w:t xml:space="preserve"> </w:t>
      </w:r>
      <w:r w:rsidRPr="00206ACB">
        <w:t>animating</w:t>
      </w:r>
      <w:r w:rsidR="00AC466E" w:rsidRPr="00206ACB">
        <w:t xml:space="preserve"> </w:t>
      </w:r>
      <w:r w:rsidRPr="00206ACB">
        <w:t>sprites</w:t>
      </w:r>
      <w:r w:rsidR="00AC466E" w:rsidRPr="00206ACB">
        <w:t xml:space="preserve"> </w:t>
      </w:r>
      <w:r w:rsidRPr="00206ACB">
        <w:t>around</w:t>
      </w:r>
      <w:r w:rsidR="00AC466E" w:rsidRPr="00206ACB">
        <w:t xml:space="preserve"> </w:t>
      </w:r>
      <w:r w:rsidRPr="00206ACB">
        <w:t>the</w:t>
      </w:r>
      <w:r w:rsidR="00AC466E" w:rsidRPr="00206ACB">
        <w:t xml:space="preserve"> </w:t>
      </w:r>
      <w:r w:rsidRPr="00206ACB">
        <w:t>screen,</w:t>
      </w:r>
      <w:r w:rsidR="00AC466E" w:rsidRPr="00206ACB">
        <w:t xml:space="preserve"> </w:t>
      </w:r>
      <w:r w:rsidRPr="00206ACB">
        <w:t>I'd</w:t>
      </w:r>
      <w:r w:rsidR="00AC466E" w:rsidRPr="00206ACB">
        <w:t xml:space="preserve"> </w:t>
      </w:r>
      <w:r w:rsidRPr="00206ACB">
        <w:t>like</w:t>
      </w:r>
      <w:r w:rsidR="00AC466E" w:rsidRPr="00206ACB">
        <w:t xml:space="preserve"> </w:t>
      </w:r>
      <w:r w:rsidRPr="00206ACB">
        <w:t>to</w:t>
      </w:r>
      <w:r w:rsidR="00AC466E" w:rsidRPr="00206ACB">
        <w:t xml:space="preserve"> </w:t>
      </w:r>
      <w:r w:rsidRPr="00206ACB">
        <w:t>introduce</w:t>
      </w:r>
      <w:r w:rsidR="00AC466E" w:rsidRPr="00206ACB">
        <w:t xml:space="preserve"> </w:t>
      </w:r>
      <w:r w:rsidRPr="00206ACB">
        <w:t>you</w:t>
      </w:r>
      <w:r w:rsidR="00AC466E" w:rsidRPr="00206ACB">
        <w:t xml:space="preserve"> </w:t>
      </w:r>
      <w:r w:rsidRPr="00206ACB">
        <w:t>to</w:t>
      </w:r>
      <w:r w:rsidR="00AC466E" w:rsidRPr="00206ACB">
        <w:t xml:space="preserve"> </w:t>
      </w:r>
      <w:r w:rsidRPr="00206ACB">
        <w:t>how</w:t>
      </w:r>
      <w:r w:rsidR="00AC466E" w:rsidRPr="00206ACB">
        <w:t xml:space="preserve"> </w:t>
      </w:r>
      <w:r w:rsidRPr="00206ACB">
        <w:t>background</w:t>
      </w:r>
      <w:r w:rsidR="00AC466E" w:rsidRPr="00206ACB">
        <w:t xml:space="preserve"> </w:t>
      </w:r>
      <w:r w:rsidRPr="00206ACB">
        <w:t>graphics</w:t>
      </w:r>
      <w:r w:rsidR="00AC466E" w:rsidRPr="00206ACB">
        <w:t xml:space="preserve"> </w:t>
      </w:r>
      <w:r w:rsidRPr="00206ACB">
        <w:t>work</w:t>
      </w:r>
      <w:r w:rsidR="00AC466E" w:rsidRPr="00206ACB">
        <w:t xml:space="preserve"> </w:t>
      </w:r>
      <w:r w:rsidRPr="00206ACB">
        <w:t>on</w:t>
      </w:r>
      <w:r w:rsidR="00AC466E" w:rsidRPr="00206ACB">
        <w:t xml:space="preserve"> </w:t>
      </w:r>
      <w:r w:rsidRPr="00206ACB">
        <w:t>the</w:t>
      </w:r>
      <w:r w:rsidR="00AC466E" w:rsidRPr="00206ACB">
        <w:t xml:space="preserve"> </w:t>
      </w:r>
      <w:r w:rsidRPr="00206ACB">
        <w:t>NES.</w:t>
      </w:r>
      <w:r w:rsidR="00AC466E" w:rsidRPr="00206ACB">
        <w:t xml:space="preserve"> </w:t>
      </w:r>
      <w:r w:rsidRPr="00206ACB">
        <w:t>We</w:t>
      </w:r>
      <w:r w:rsidR="00AC466E" w:rsidRPr="00206ACB">
        <w:t xml:space="preserve"> </w:t>
      </w:r>
      <w:r w:rsidRPr="00206ACB">
        <w:t>explored</w:t>
      </w:r>
      <w:r w:rsidR="00AC466E" w:rsidRPr="00206ACB">
        <w:t xml:space="preserve"> </w:t>
      </w:r>
      <w:r w:rsidRPr="00206ACB">
        <w:t>the</w:t>
      </w:r>
      <w:r w:rsidR="00AC466E" w:rsidRPr="00206ACB">
        <w:t xml:space="preserve"> </w:t>
      </w:r>
      <w:r w:rsidRPr="00206ACB">
        <w:t>mechanics</w:t>
      </w:r>
      <w:r w:rsidR="00AC466E" w:rsidRPr="00206ACB">
        <w:t xml:space="preserve"> </w:t>
      </w:r>
      <w:r w:rsidRPr="00206ACB">
        <w:t>behind</w:t>
      </w:r>
      <w:r w:rsidR="00AC466E" w:rsidRPr="00206ACB">
        <w:t xml:space="preserve"> </w:t>
      </w:r>
      <w:r w:rsidRPr="00206ACB">
        <w:t>background</w:t>
      </w:r>
      <w:r w:rsidR="00AC466E" w:rsidRPr="00206ACB">
        <w:t xml:space="preserve"> </w:t>
      </w:r>
      <w:r w:rsidRPr="00206ACB">
        <w:t>graphics</w:t>
      </w:r>
      <w:r w:rsidR="00AC466E" w:rsidRPr="00206ACB">
        <w:t xml:space="preserve"> </w:t>
      </w:r>
      <w:r w:rsidRPr="00206ACB">
        <w:t>in</w:t>
      </w:r>
      <w:r w:rsidR="00AC466E" w:rsidRPr="00206ACB">
        <w:t xml:space="preserve"> </w:t>
      </w:r>
      <w:hyperlink r:id="rId112" w:history="1">
        <w:r w:rsidRPr="00206ACB">
          <w:rPr>
            <w:rStyle w:val="Hyperlink"/>
            <w:rFonts w:cstheme="minorHAnsi"/>
            <w:color w:val="82642B"/>
            <w:szCs w:val="26"/>
          </w:rPr>
          <w:t>Chapter</w:t>
        </w:r>
        <w:r w:rsidR="00AC466E" w:rsidRPr="00206ACB">
          <w:rPr>
            <w:rStyle w:val="Hyperlink"/>
            <w:rFonts w:cstheme="minorHAnsi"/>
            <w:color w:val="82642B"/>
            <w:szCs w:val="26"/>
          </w:rPr>
          <w:t xml:space="preserve"> </w:t>
        </w:r>
        <w:r w:rsidRPr="00206ACB">
          <w:rPr>
            <w:rStyle w:val="Hyperlink"/>
            <w:rFonts w:cstheme="minorHAnsi"/>
            <w:color w:val="82642B"/>
            <w:szCs w:val="26"/>
          </w:rPr>
          <w:t>9</w:t>
        </w:r>
      </w:hyperlink>
      <w:r w:rsidRPr="00206ACB">
        <w:t>,</w:t>
      </w:r>
      <w:r w:rsidR="00AC466E" w:rsidRPr="00206ACB">
        <w:t xml:space="preserve"> </w:t>
      </w:r>
      <w:r w:rsidRPr="00206ACB">
        <w:t>but</w:t>
      </w:r>
      <w:r w:rsidR="00AC466E" w:rsidRPr="00206ACB">
        <w:t xml:space="preserve"> </w:t>
      </w:r>
      <w:r w:rsidRPr="00206ACB">
        <w:t>in</w:t>
      </w:r>
      <w:r w:rsidR="00AC466E" w:rsidRPr="00206ACB">
        <w:t xml:space="preserve"> </w:t>
      </w:r>
      <w:r w:rsidRPr="00206ACB">
        <w:t>this</w:t>
      </w:r>
      <w:r w:rsidR="00AC466E" w:rsidRPr="00206ACB">
        <w:t xml:space="preserve"> </w:t>
      </w:r>
      <w:r w:rsidRPr="00206ACB">
        <w:t>chapter</w:t>
      </w:r>
      <w:r w:rsidR="00AC466E" w:rsidRPr="00206ACB">
        <w:t xml:space="preserve"> </w:t>
      </w:r>
      <w:r w:rsidRPr="00206ACB">
        <w:t>we'll</w:t>
      </w:r>
      <w:r w:rsidR="00AC466E" w:rsidRPr="00206ACB">
        <w:t xml:space="preserve"> </w:t>
      </w:r>
      <w:r w:rsidRPr="00206ACB">
        <w:t>look</w:t>
      </w:r>
      <w:r w:rsidR="00AC466E" w:rsidRPr="00206ACB">
        <w:t xml:space="preserve"> </w:t>
      </w:r>
      <w:r w:rsidRPr="00206ACB">
        <w:t>at</w:t>
      </w:r>
      <w:r w:rsidR="00AC466E" w:rsidRPr="00206ACB">
        <w:t xml:space="preserve"> </w:t>
      </w:r>
      <w:r w:rsidRPr="00206ACB">
        <w:t>the</w:t>
      </w:r>
      <w:r w:rsidR="00AC466E" w:rsidRPr="00206ACB">
        <w:t xml:space="preserve"> </w:t>
      </w:r>
      <w:r w:rsidRPr="00206ACB">
        <w:t>actual</w:t>
      </w:r>
      <w:r w:rsidR="00AC466E" w:rsidRPr="00206ACB">
        <w:t xml:space="preserve"> </w:t>
      </w:r>
      <w:r w:rsidRPr="00206ACB">
        <w:t>code</w:t>
      </w:r>
      <w:r w:rsidR="00AC466E" w:rsidRPr="00206ACB">
        <w:t xml:space="preserve"> </w:t>
      </w:r>
      <w:r w:rsidRPr="00206ACB">
        <w:t>required</w:t>
      </w:r>
      <w:r w:rsidR="00AC466E" w:rsidRPr="00206ACB">
        <w:t xml:space="preserve"> </w:t>
      </w:r>
      <w:r w:rsidRPr="00206ACB">
        <w:t>to</w:t>
      </w:r>
      <w:r w:rsidR="00AC466E" w:rsidRPr="00206ACB">
        <w:t xml:space="preserve"> </w:t>
      </w:r>
      <w:r w:rsidRPr="00206ACB">
        <w:t>display</w:t>
      </w:r>
      <w:r w:rsidR="00AC466E" w:rsidRPr="00206ACB">
        <w:t xml:space="preserve"> </w:t>
      </w:r>
      <w:r w:rsidRPr="00206ACB">
        <w:t>backgrounds.</w:t>
      </w:r>
    </w:p>
    <w:p w14:paraId="0D431D18" w14:textId="62DFA8C7" w:rsidR="00F152EE" w:rsidRPr="00206ACB" w:rsidRDefault="00F152EE" w:rsidP="002F2464">
      <w:pPr>
        <w:pStyle w:val="Heading3"/>
        <w:rPr>
          <w:rFonts w:cstheme="minorHAnsi"/>
        </w:rPr>
      </w:pPr>
      <w:bookmarkStart w:id="152" w:name="_Toc168434256"/>
      <w:bookmarkStart w:id="153" w:name="_Toc168542767"/>
      <w:r w:rsidRPr="00206ACB">
        <w:rPr>
          <w:rFonts w:cstheme="minorHAnsi"/>
        </w:rPr>
        <w:t>The</w:t>
      </w:r>
      <w:r w:rsidR="00AC466E" w:rsidRPr="00206ACB">
        <w:rPr>
          <w:rFonts w:cstheme="minorHAnsi"/>
        </w:rPr>
        <w:t xml:space="preserve"> </w:t>
      </w:r>
      <w:r w:rsidRPr="00206ACB">
        <w:rPr>
          <w:rFonts w:cstheme="minorHAnsi"/>
        </w:rPr>
        <w:t>Background</w:t>
      </w:r>
      <w:r w:rsidR="00AC466E" w:rsidRPr="00206ACB">
        <w:rPr>
          <w:rFonts w:cstheme="minorHAnsi"/>
        </w:rPr>
        <w:t xml:space="preserve"> </w:t>
      </w:r>
      <w:r w:rsidRPr="00206ACB">
        <w:rPr>
          <w:rFonts w:cstheme="minorHAnsi"/>
        </w:rPr>
        <w:t>Pattern</w:t>
      </w:r>
      <w:r w:rsidR="00AC466E" w:rsidRPr="00206ACB">
        <w:rPr>
          <w:rFonts w:cstheme="minorHAnsi"/>
        </w:rPr>
        <w:t xml:space="preserve"> </w:t>
      </w:r>
      <w:r w:rsidRPr="00206ACB">
        <w:rPr>
          <w:rFonts w:cstheme="minorHAnsi"/>
        </w:rPr>
        <w:t>Table</w:t>
      </w:r>
      <w:bookmarkEnd w:id="152"/>
      <w:bookmarkEnd w:id="153"/>
    </w:p>
    <w:p w14:paraId="2AB893A5" w14:textId="7FAA3D4D" w:rsidR="00886C12" w:rsidRPr="00206ACB" w:rsidRDefault="00886C1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you'll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graphical</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backgrounds.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previous</w:t>
      </w:r>
      <w:r w:rsidR="00AC466E" w:rsidRPr="00206ACB">
        <w:rPr>
          <w:rFonts w:cstheme="minorHAnsi"/>
          <w:color w:val="111111"/>
          <w:sz w:val="26"/>
          <w:szCs w:val="26"/>
        </w:rPr>
        <w:t xml:space="preserve"> </w:t>
      </w:r>
      <w:r w:rsidRPr="00206ACB">
        <w:rPr>
          <w:rFonts w:cstheme="minorHAnsi"/>
          <w:color w:val="111111"/>
          <w:sz w:val="26"/>
          <w:szCs w:val="26"/>
        </w:rPr>
        <w:t>chapters,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added</w:t>
      </w:r>
      <w:r w:rsidR="00AC466E" w:rsidRPr="00206ACB">
        <w:rPr>
          <w:rFonts w:cstheme="minorHAnsi"/>
          <w:color w:val="111111"/>
          <w:sz w:val="26"/>
          <w:szCs w:val="26"/>
        </w:rPr>
        <w:t xml:space="preserve"> </w:t>
      </w:r>
      <w:r w:rsidRPr="00206ACB">
        <w:rPr>
          <w:rFonts w:cstheme="minorHAnsi"/>
          <w:color w:val="111111"/>
          <w:sz w:val="26"/>
          <w:szCs w:val="26"/>
        </w:rPr>
        <w:t>some</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table.</w:t>
      </w:r>
    </w:p>
    <w:p w14:paraId="499E5592" w14:textId="6312CAD0" w:rsidR="00DB4269" w:rsidRPr="00206ACB" w:rsidRDefault="00886C1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chapter,</w:t>
      </w:r>
      <w:r w:rsidR="00AC466E" w:rsidRPr="00206ACB">
        <w:rPr>
          <w:rFonts w:cstheme="minorHAnsi"/>
          <w:color w:val="111111"/>
          <w:sz w:val="26"/>
          <w:szCs w:val="26"/>
        </w:rPr>
        <w:t xml:space="preserve"> </w:t>
      </w:r>
      <w:r w:rsidRPr="00206ACB">
        <w:rPr>
          <w:rFonts w:cstheme="minorHAnsi"/>
          <w:color w:val="111111"/>
          <w:sz w:val="26"/>
          <w:szCs w:val="26"/>
        </w:rPr>
        <w:t>I've</w:t>
      </w:r>
      <w:r w:rsidR="00AC466E" w:rsidRPr="00206ACB">
        <w:rPr>
          <w:rFonts w:cstheme="minorHAnsi"/>
          <w:color w:val="111111"/>
          <w:sz w:val="26"/>
          <w:szCs w:val="26"/>
        </w:rPr>
        <w:t xml:space="preserve"> </w:t>
      </w:r>
      <w:r w:rsidRPr="00206ACB">
        <w:rPr>
          <w:rFonts w:cstheme="minorHAnsi"/>
          <w:color w:val="111111"/>
          <w:sz w:val="26"/>
          <w:szCs w:val="26"/>
        </w:rPr>
        <w:t>updated</w:t>
      </w:r>
      <w:r w:rsidR="00AC466E" w:rsidRPr="00206ACB">
        <w:rPr>
          <w:rFonts w:cstheme="minorHAnsi"/>
          <w:color w:val="111111"/>
          <w:sz w:val="26"/>
          <w:szCs w:val="26"/>
        </w:rPr>
        <w:t xml:space="preserve"> </w:t>
      </w:r>
      <w:hyperlink r:id="rId113" w:tgtFrame="_blank" w:history="1">
        <w:r w:rsidRPr="00206ACB">
          <w:rPr>
            <w:rStyle w:val="Hyperlink"/>
            <w:rFonts w:eastAsiaTheme="minorEastAsia" w:cstheme="minorHAnsi"/>
            <w:color w:val="82642B"/>
            <w:kern w:val="2"/>
            <w:sz w:val="26"/>
            <w:szCs w:val="26"/>
            <w:lang w:eastAsia="ko-KR"/>
          </w:rPr>
          <w:t>the</w:t>
        </w:r>
        <w:r w:rsidR="00AC466E" w:rsidRPr="00206ACB">
          <w:rPr>
            <w:rStyle w:val="Hyperlink"/>
            <w:rFonts w:eastAsiaTheme="minorEastAsia" w:cstheme="minorHAnsi"/>
            <w:color w:val="82642B"/>
            <w:kern w:val="2"/>
            <w:sz w:val="26"/>
            <w:szCs w:val="26"/>
            <w:lang w:eastAsia="ko-KR"/>
          </w:rPr>
          <w:t xml:space="preserve"> </w:t>
        </w:r>
        <w:r w:rsidRPr="00206ACB">
          <w:rPr>
            <w:rStyle w:val="Hyperlink"/>
            <w:rFonts w:eastAsiaTheme="minorEastAsia" w:cstheme="minorHAnsi"/>
            <w:color w:val="82642B"/>
            <w:kern w:val="2"/>
            <w:sz w:val="26"/>
            <w:szCs w:val="26"/>
            <w:lang w:eastAsia="ko-KR"/>
          </w:rPr>
          <w:t>CHR</w:t>
        </w:r>
        <w:r w:rsidR="00AC466E" w:rsidRPr="00206ACB">
          <w:rPr>
            <w:rStyle w:val="Hyperlink"/>
            <w:rFonts w:eastAsiaTheme="minorEastAsia" w:cstheme="minorHAnsi"/>
            <w:color w:val="82642B"/>
            <w:kern w:val="2"/>
            <w:sz w:val="26"/>
            <w:szCs w:val="26"/>
            <w:lang w:eastAsia="ko-KR"/>
          </w:rPr>
          <w:t xml:space="preserve"> </w:t>
        </w:r>
        <w:r w:rsidRPr="00206ACB">
          <w:rPr>
            <w:rStyle w:val="Hyperlink"/>
            <w:rFonts w:eastAsiaTheme="minorEastAsia" w:cstheme="minorHAnsi"/>
            <w:color w:val="82642B"/>
            <w:kern w:val="2"/>
            <w:sz w:val="26"/>
            <w:szCs w:val="26"/>
            <w:lang w:eastAsia="ko-KR"/>
          </w:rPr>
          <w:t>file</w:t>
        </w:r>
        <w:r w:rsidR="00B538D3" w:rsidRPr="00206ACB">
          <w:rPr>
            <w:rStyle w:val="Hyperlink"/>
            <w:rFonts w:eastAsiaTheme="minorEastAsia" w:cstheme="minorHAnsi"/>
            <w:color w:val="82642B"/>
            <w:kern w:val="2"/>
            <w:sz w:val="26"/>
            <w:szCs w:val="26"/>
            <w:lang w:eastAsia="ko-KR"/>
          </w:rPr>
          <w:t xml:space="preserve"> (https://famicom.party/book/projects/13-backgroundgraphics/src/starfield.chr)</w:t>
        </w:r>
      </w:hyperlink>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include</w:t>
      </w:r>
      <w:r w:rsidR="00AC466E" w:rsidRPr="00206ACB">
        <w:rPr>
          <w:rFonts w:cstheme="minorHAnsi"/>
          <w:color w:val="111111"/>
          <w:sz w:val="26"/>
          <w:szCs w:val="26"/>
        </w:rPr>
        <w:t xml:space="preserve"> </w:t>
      </w:r>
      <w:r w:rsidRPr="00206ACB">
        <w:rPr>
          <w:rFonts w:cstheme="minorHAnsi"/>
          <w:color w:val="111111"/>
          <w:sz w:val="26"/>
          <w:szCs w:val="26"/>
        </w:rPr>
        <w:t>some</w:t>
      </w:r>
      <w:r w:rsidR="00AC466E" w:rsidRPr="00206ACB">
        <w:rPr>
          <w:rFonts w:cstheme="minorHAnsi"/>
          <w:color w:val="111111"/>
          <w:sz w:val="26"/>
          <w:szCs w:val="26"/>
        </w:rPr>
        <w:t xml:space="preserve"> </w:t>
      </w:r>
      <w:r w:rsidRPr="00206ACB">
        <w:rPr>
          <w:rFonts w:cstheme="minorHAnsi"/>
          <w:color w:val="111111"/>
          <w:sz w:val="26"/>
          <w:szCs w:val="26"/>
        </w:rPr>
        <w:t>pre-made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numbers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letters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allow</w:t>
      </w:r>
      <w:r w:rsidR="00AC466E" w:rsidRPr="00206ACB">
        <w:rPr>
          <w:rFonts w:cstheme="minorHAnsi"/>
          <w:color w:val="111111"/>
          <w:sz w:val="26"/>
          <w:szCs w:val="26"/>
        </w:rPr>
        <w:t xml:space="preserve"> </w:t>
      </w:r>
      <w:r w:rsidRPr="00206ACB">
        <w:rPr>
          <w:rFonts w:cstheme="minorHAnsi"/>
          <w:color w:val="111111"/>
          <w:sz w:val="26"/>
          <w:szCs w:val="26"/>
        </w:rPr>
        <w:t>us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text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solid-colored</w:t>
      </w:r>
      <w:r w:rsidR="00AC466E" w:rsidRPr="00206ACB">
        <w:rPr>
          <w:rFonts w:cstheme="minorHAnsi"/>
          <w:color w:val="111111"/>
          <w:sz w:val="26"/>
          <w:szCs w:val="26"/>
        </w:rPr>
        <w:t xml:space="preserve"> </w:t>
      </w:r>
      <w:r w:rsidRPr="00206ACB">
        <w:rPr>
          <w:rFonts w:cstheme="minorHAnsi"/>
          <w:color w:val="111111"/>
          <w:sz w:val="26"/>
          <w:szCs w:val="26"/>
        </w:rPr>
        <w:t>squares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few</w:t>
      </w:r>
      <w:r w:rsidR="00AC466E" w:rsidRPr="00206ACB">
        <w:rPr>
          <w:rFonts w:cstheme="minorHAnsi"/>
          <w:color w:val="111111"/>
          <w:sz w:val="26"/>
          <w:szCs w:val="26"/>
        </w:rPr>
        <w:t xml:space="preserve"> </w:t>
      </w:r>
      <w:r w:rsidRPr="00206ACB">
        <w:rPr>
          <w:rFonts w:cstheme="minorHAnsi"/>
          <w:color w:val="111111"/>
          <w:sz w:val="26"/>
          <w:szCs w:val="26"/>
        </w:rPr>
        <w:t>"starfield"</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view</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edit)</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long-term</w:t>
      </w:r>
      <w:r w:rsidR="00AC466E" w:rsidRPr="00206ACB">
        <w:rPr>
          <w:rFonts w:cstheme="minorHAnsi"/>
          <w:color w:val="111111"/>
          <w:sz w:val="26"/>
          <w:szCs w:val="26"/>
        </w:rPr>
        <w:t xml:space="preserve"> </w:t>
      </w:r>
      <w:r w:rsidRPr="00206ACB">
        <w:rPr>
          <w:rFonts w:cstheme="minorHAnsi"/>
          <w:color w:val="111111"/>
          <w:sz w:val="26"/>
          <w:szCs w:val="26"/>
        </w:rPr>
        <w:t>goal</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going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creation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vertically-scrolling</w:t>
      </w:r>
      <w:r w:rsidR="00AC466E" w:rsidRPr="00206ACB">
        <w:rPr>
          <w:rFonts w:cstheme="minorHAnsi"/>
          <w:color w:val="111111"/>
          <w:sz w:val="26"/>
          <w:szCs w:val="26"/>
        </w:rPr>
        <w:t xml:space="preserve"> </w:t>
      </w:r>
      <w:r w:rsidRPr="00206ACB">
        <w:rPr>
          <w:rFonts w:cstheme="minorHAnsi"/>
          <w:color w:val="111111"/>
          <w:sz w:val="26"/>
          <w:szCs w:val="26"/>
        </w:rPr>
        <w:t>shooter</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style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Style w:val="Emphasis"/>
          <w:rFonts w:cstheme="minorHAnsi"/>
          <w:color w:val="111111"/>
          <w:sz w:val="26"/>
          <w:szCs w:val="26"/>
        </w:rPr>
        <w:t>Star</w:t>
      </w:r>
      <w:r w:rsidR="00AC466E" w:rsidRPr="00206ACB">
        <w:rPr>
          <w:rStyle w:val="Emphasis"/>
          <w:rFonts w:cstheme="minorHAnsi"/>
          <w:color w:val="111111"/>
          <w:sz w:val="26"/>
          <w:szCs w:val="26"/>
        </w:rPr>
        <w:t xml:space="preserve"> </w:t>
      </w:r>
      <w:r w:rsidRPr="00206ACB">
        <w:rPr>
          <w:rStyle w:val="Emphasis"/>
          <w:rFonts w:cstheme="minorHAnsi"/>
          <w:color w:val="111111"/>
          <w:sz w:val="26"/>
          <w:szCs w:val="26"/>
        </w:rPr>
        <w:t>Soldier</w:t>
      </w:r>
      <w:r w:rsidRPr="00206ACB">
        <w:rPr>
          <w:rFonts w:cstheme="minorHAnsi"/>
          <w:color w:val="111111"/>
          <w:sz w:val="26"/>
          <w:szCs w:val="26"/>
        </w:rPr>
        <w:t>.</w:t>
      </w:r>
    </w:p>
    <w:p w14:paraId="095A9FB4" w14:textId="77777777" w:rsidR="00DB4269" w:rsidRPr="00206ACB" w:rsidRDefault="00886C12" w:rsidP="009944E9">
      <w:pPr>
        <w:pStyle w:val="NormalWeb"/>
        <w:spacing w:before="120" w:beforeAutospacing="0" w:after="120" w:afterAutospacing="0"/>
        <w:jc w:val="center"/>
        <w:textAlignment w:val="baseline"/>
        <w:rPr>
          <w:rStyle w:val="Emphasis"/>
          <w:rFonts w:cstheme="minorHAnsi"/>
          <w:color w:val="111111"/>
          <w:sz w:val="26"/>
          <w:szCs w:val="26"/>
        </w:rPr>
      </w:pPr>
      <w:r w:rsidRPr="00206ACB">
        <w:rPr>
          <w:rFonts w:cstheme="minorHAnsi"/>
          <w:noProof/>
          <w:color w:val="111111"/>
          <w:sz w:val="26"/>
          <w:szCs w:val="26"/>
        </w:rPr>
        <w:drawing>
          <wp:inline distT="0" distB="0" distL="0" distR="0" wp14:anchorId="1C15503D" wp14:editId="1369717E">
            <wp:extent cx="2100459" cy="1828800"/>
            <wp:effectExtent l="0" t="0" r="0" b="0"/>
            <wp:docPr id="57" name="Picture 5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graphical user interface&#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100459" cy="1828800"/>
                    </a:xfrm>
                    <a:prstGeom prst="rect">
                      <a:avLst/>
                    </a:prstGeom>
                    <a:noFill/>
                    <a:ln>
                      <a:noFill/>
                    </a:ln>
                  </pic:spPr>
                </pic:pic>
              </a:graphicData>
            </a:graphic>
          </wp:inline>
        </w:drawing>
      </w:r>
    </w:p>
    <w:p w14:paraId="0604E834" w14:textId="5DDFD844" w:rsidR="00886C12" w:rsidRPr="00206ACB" w:rsidRDefault="00886C12" w:rsidP="009944E9">
      <w:pPr>
        <w:pStyle w:val="NormalWeb"/>
        <w:spacing w:before="120" w:beforeAutospacing="0" w:after="120" w:afterAutospacing="0"/>
        <w:jc w:val="center"/>
        <w:textAlignment w:val="baseline"/>
        <w:rPr>
          <w:rFonts w:cstheme="minorHAnsi"/>
          <w:color w:val="111111"/>
          <w:sz w:val="26"/>
          <w:szCs w:val="26"/>
        </w:rPr>
      </w:pPr>
      <w:r w:rsidRPr="00206ACB">
        <w:rPr>
          <w:rStyle w:val="Emphasis"/>
          <w:rFonts w:cstheme="minorHAnsi"/>
          <w:color w:val="111111"/>
          <w:sz w:val="26"/>
          <w:szCs w:val="26"/>
        </w:rPr>
        <w:t>Star</w:t>
      </w:r>
      <w:r w:rsidR="00AC466E" w:rsidRPr="00206ACB">
        <w:rPr>
          <w:rStyle w:val="Emphasis"/>
          <w:rFonts w:cstheme="minorHAnsi"/>
          <w:color w:val="111111"/>
          <w:sz w:val="26"/>
          <w:szCs w:val="26"/>
        </w:rPr>
        <w:t xml:space="preserve"> </w:t>
      </w:r>
      <w:r w:rsidRPr="00206ACB">
        <w:rPr>
          <w:rStyle w:val="Emphasis"/>
          <w:rFonts w:cstheme="minorHAnsi"/>
          <w:color w:val="111111"/>
          <w:sz w:val="26"/>
          <w:szCs w:val="26"/>
        </w:rPr>
        <w:t>Soldier</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developed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Hudson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Soft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released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Famicom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1986</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1988,</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vertical-scrolling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shooter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series.</w:t>
      </w:r>
    </w:p>
    <w:p w14:paraId="0571498E" w14:textId="77777777" w:rsidR="00886C12" w:rsidRPr="00206ACB" w:rsidRDefault="00886C12" w:rsidP="009944E9">
      <w:pPr>
        <w:jc w:val="center"/>
        <w:rPr>
          <w:rFonts w:cstheme="minorHAnsi"/>
          <w:szCs w:val="26"/>
        </w:rPr>
      </w:pPr>
      <w:r w:rsidRPr="00206ACB">
        <w:rPr>
          <w:rFonts w:cstheme="minorHAnsi"/>
          <w:noProof/>
          <w:szCs w:val="26"/>
        </w:rPr>
        <w:lastRenderedPageBreak/>
        <w:drawing>
          <wp:inline distT="0" distB="0" distL="0" distR="0" wp14:anchorId="78B3F485" wp14:editId="3ABCC128">
            <wp:extent cx="3821027" cy="4206240"/>
            <wp:effectExtent l="0" t="0" r="8255" b="3810"/>
            <wp:docPr id="56" name="Picture 5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table&#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21027" cy="4206240"/>
                    </a:xfrm>
                    <a:prstGeom prst="rect">
                      <a:avLst/>
                    </a:prstGeom>
                    <a:noFill/>
                    <a:ln>
                      <a:noFill/>
                    </a:ln>
                  </pic:spPr>
                </pic:pic>
              </a:graphicData>
            </a:graphic>
          </wp:inline>
        </w:drawing>
      </w:r>
    </w:p>
    <w:p w14:paraId="054CBC68" w14:textId="20C5BA09" w:rsidR="00886C12" w:rsidRPr="00206ACB" w:rsidRDefault="00886C12" w:rsidP="009944E9">
      <w:pPr>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new</w:t>
      </w:r>
      <w:r w:rsidR="00AC466E" w:rsidRPr="00206ACB">
        <w:rPr>
          <w:rFonts w:cstheme="minorHAnsi"/>
          <w:szCs w:val="26"/>
        </w:rPr>
        <w:t xml:space="preserve"> </w:t>
      </w:r>
      <w:r w:rsidRPr="00206ACB">
        <w:rPr>
          <w:rFonts w:cstheme="minorHAnsi"/>
          <w:szCs w:val="26"/>
        </w:rPr>
        <w:t>background</w:t>
      </w:r>
      <w:r w:rsidR="00AC466E" w:rsidRPr="00206ACB">
        <w:rPr>
          <w:rFonts w:cstheme="minorHAnsi"/>
          <w:szCs w:val="26"/>
        </w:rPr>
        <w:t xml:space="preserve"> </w:t>
      </w:r>
      <w:r w:rsidRPr="00206ACB">
        <w:rPr>
          <w:rFonts w:cstheme="minorHAnsi"/>
          <w:szCs w:val="26"/>
        </w:rPr>
        <w:t>tiles</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Bank</w:t>
      </w:r>
      <w:r w:rsidR="00AC466E" w:rsidRPr="00206ACB">
        <w:rPr>
          <w:rFonts w:cstheme="minorHAnsi"/>
          <w:szCs w:val="26"/>
        </w:rPr>
        <w:t xml:space="preserve"> </w:t>
      </w:r>
      <w:r w:rsidRPr="00206ACB">
        <w:rPr>
          <w:rFonts w:cstheme="minorHAnsi"/>
          <w:szCs w:val="26"/>
        </w:rPr>
        <w:t>B</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"starfield.chr"</w:t>
      </w:r>
    </w:p>
    <w:p w14:paraId="6ED549DB" w14:textId="430E890C" w:rsidR="00EF2CA4" w:rsidRPr="00206ACB" w:rsidRDefault="00886C1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default,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zeroes,</w:t>
      </w:r>
      <w:r w:rsidR="00AC466E" w:rsidRPr="00206ACB">
        <w:rPr>
          <w:rFonts w:cstheme="minorHAnsi"/>
          <w:color w:val="111111"/>
          <w:sz w:val="26"/>
          <w:szCs w:val="26"/>
        </w:rPr>
        <w:t xml:space="preserve"> </w:t>
      </w:r>
      <w:r w:rsidRPr="00206ACB">
        <w:rPr>
          <w:rFonts w:cstheme="minorHAnsi"/>
          <w:color w:val="111111"/>
          <w:sz w:val="26"/>
          <w:szCs w:val="26"/>
        </w:rPr>
        <w:t>meaning</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every</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drawn</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well.</w:t>
      </w:r>
    </w:p>
    <w:p w14:paraId="62BFCD2D" w14:textId="7DF55DC4" w:rsidR="00F152EE" w:rsidRPr="00206ACB" w:rsidRDefault="00F152EE" w:rsidP="00100A18">
      <w:pPr>
        <w:pStyle w:val="Heading3"/>
        <w:rPr>
          <w:rFonts w:cstheme="minorHAnsi"/>
        </w:rPr>
      </w:pPr>
      <w:bookmarkStart w:id="154" w:name="_Toc168434257"/>
      <w:bookmarkStart w:id="155" w:name="_Toc168542768"/>
      <w:r w:rsidRPr="00206ACB">
        <w:rPr>
          <w:rFonts w:cstheme="minorHAnsi"/>
        </w:rPr>
        <w:t>Writing</w:t>
      </w:r>
      <w:r w:rsidR="00AC466E" w:rsidRPr="00206ACB">
        <w:rPr>
          <w:rFonts w:cstheme="minorHAnsi"/>
        </w:rPr>
        <w:t xml:space="preserve"> </w:t>
      </w:r>
      <w:r w:rsidRPr="00206ACB">
        <w:rPr>
          <w:rFonts w:cstheme="minorHAnsi"/>
        </w:rPr>
        <w:t>a</w:t>
      </w:r>
      <w:r w:rsidR="00AC466E" w:rsidRPr="00206ACB">
        <w:rPr>
          <w:rFonts w:cstheme="minorHAnsi"/>
        </w:rPr>
        <w:t xml:space="preserve"> </w:t>
      </w:r>
      <w:r w:rsidRPr="00206ACB">
        <w:rPr>
          <w:rFonts w:cstheme="minorHAnsi"/>
        </w:rPr>
        <w:t>Nametable</w:t>
      </w:r>
      <w:bookmarkEnd w:id="154"/>
      <w:bookmarkEnd w:id="155"/>
    </w:p>
    <w:p w14:paraId="34EAB972" w14:textId="55B4F868" w:rsidR="007215CC" w:rsidRPr="00206ACB" w:rsidRDefault="007215C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figure</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put</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intend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place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everywhere</w:t>
      </w:r>
      <w:r w:rsidR="00AC466E" w:rsidRPr="00206ACB">
        <w:rPr>
          <w:rFonts w:cstheme="minorHAnsi"/>
          <w:color w:val="111111"/>
          <w:sz w:val="26"/>
          <w:szCs w:val="26"/>
        </w:rPr>
        <w:t xml:space="preserve"> </w:t>
      </w:r>
      <w:r w:rsidRPr="00206ACB">
        <w:rPr>
          <w:rFonts w:cstheme="minorHAnsi"/>
          <w:color w:val="111111"/>
          <w:sz w:val="26"/>
          <w:szCs w:val="26"/>
        </w:rPr>
        <w:t>else,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default</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click</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side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click</w:t>
      </w:r>
      <w:r w:rsidR="00AC466E" w:rsidRPr="00206ACB">
        <w:rPr>
          <w:rFonts w:cstheme="minorHAnsi"/>
          <w:color w:val="111111"/>
          <w:sz w:val="26"/>
          <w:szCs w:val="26"/>
        </w:rPr>
        <w:t xml:space="preserve"> </w:t>
      </w:r>
      <w:r w:rsidRPr="00206ACB">
        <w:rPr>
          <w:rFonts w:cstheme="minorHAnsi"/>
          <w:color w:val="111111"/>
          <w:sz w:val="26"/>
          <w:szCs w:val="26"/>
        </w:rPr>
        <w:t>anywhere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area</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"draw"</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use:</w:t>
      </w:r>
    </w:p>
    <w:p w14:paraId="6E85FDA2" w14:textId="77777777" w:rsidR="00F12F11" w:rsidRPr="00206ACB" w:rsidRDefault="007215CC" w:rsidP="009944E9">
      <w:pPr>
        <w:jc w:val="center"/>
        <w:rPr>
          <w:rFonts w:cstheme="minorHAnsi"/>
          <w:szCs w:val="26"/>
        </w:rPr>
      </w:pPr>
      <w:r w:rsidRPr="00206ACB">
        <w:rPr>
          <w:rFonts w:cstheme="minorHAnsi"/>
          <w:noProof/>
          <w:szCs w:val="26"/>
        </w:rPr>
        <w:drawing>
          <wp:inline distT="0" distB="0" distL="0" distR="0" wp14:anchorId="10F44C5A" wp14:editId="0A73CE54">
            <wp:extent cx="3288771" cy="2194560"/>
            <wp:effectExtent l="0" t="0" r="6985"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288771" cy="2194560"/>
                    </a:xfrm>
                    <a:prstGeom prst="rect">
                      <a:avLst/>
                    </a:prstGeom>
                    <a:noFill/>
                    <a:ln>
                      <a:noFill/>
                    </a:ln>
                  </pic:spPr>
                </pic:pic>
              </a:graphicData>
            </a:graphic>
          </wp:inline>
        </w:drawing>
      </w:r>
    </w:p>
    <w:p w14:paraId="2BD90E27" w14:textId="4CB33022" w:rsidR="007215CC" w:rsidRPr="00206ACB" w:rsidRDefault="007215CC" w:rsidP="009944E9">
      <w:pPr>
        <w:jc w:val="center"/>
        <w:rPr>
          <w:rFonts w:cstheme="minorHAnsi"/>
          <w:szCs w:val="26"/>
        </w:rPr>
      </w:pPr>
      <w:r w:rsidRPr="00206ACB">
        <w:rPr>
          <w:rFonts w:cstheme="minorHAnsi"/>
          <w:szCs w:val="26"/>
        </w:rPr>
        <w:t>Placing</w:t>
      </w:r>
      <w:r w:rsidR="00AC466E" w:rsidRPr="00206ACB">
        <w:rPr>
          <w:rFonts w:cstheme="minorHAnsi"/>
          <w:szCs w:val="26"/>
        </w:rPr>
        <w:t xml:space="preserve"> </w:t>
      </w:r>
      <w:r w:rsidRPr="00206ACB">
        <w:rPr>
          <w:rFonts w:cstheme="minorHAnsi"/>
          <w:szCs w:val="26"/>
        </w:rPr>
        <w:t>background</w:t>
      </w:r>
      <w:r w:rsidR="00AC466E" w:rsidRPr="00206ACB">
        <w:rPr>
          <w:rFonts w:cstheme="minorHAnsi"/>
          <w:szCs w:val="26"/>
        </w:rPr>
        <w:t xml:space="preserve"> </w:t>
      </w:r>
      <w:r w:rsidRPr="00206ACB">
        <w:rPr>
          <w:rFonts w:cstheme="minorHAnsi"/>
          <w:szCs w:val="26"/>
        </w:rPr>
        <w:t>tiles</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Lightbox.</w:t>
      </w:r>
    </w:p>
    <w:p w14:paraId="4100A970" w14:textId="7BD9B03D" w:rsidR="007215CC" w:rsidRPr="00206ACB" w:rsidRDefault="007215C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arrangement</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far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.nam</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Lightbox's</w:t>
      </w:r>
      <w:r w:rsidR="00AC466E" w:rsidRPr="00206ACB">
        <w:rPr>
          <w:rFonts w:cstheme="minorHAnsi"/>
          <w:color w:val="111111"/>
          <w:sz w:val="26"/>
          <w:szCs w:val="26"/>
        </w:rPr>
        <w:t xml:space="preserve"> </w:t>
      </w:r>
      <w:r w:rsidRPr="00206ACB">
        <w:rPr>
          <w:rFonts w:cstheme="minorHAnsi"/>
          <w:color w:val="111111"/>
          <w:sz w:val="26"/>
          <w:szCs w:val="26"/>
        </w:rPr>
        <w:t>menus,</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ascii="Courier New" w:hAnsi="Courier New" w:cs="Courier New"/>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lastRenderedPageBreak/>
        <w:t>choose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filename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location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reload</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later</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editing,</w:t>
      </w:r>
      <w:r w:rsidR="00AC466E" w:rsidRPr="00206ACB">
        <w:rPr>
          <w:rFonts w:cstheme="minorHAnsi"/>
          <w:color w:val="111111"/>
          <w:sz w:val="26"/>
          <w:szCs w:val="26"/>
        </w:rPr>
        <w:t xml:space="preserve"> </w:t>
      </w: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ascii="Courier New" w:hAnsi="Courier New" w:cs="Courier New"/>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.nam</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earlier.</w:t>
      </w:r>
    </w:p>
    <w:p w14:paraId="5170FB2A" w14:textId="305DDF81" w:rsidR="007215CC" w:rsidRPr="00206ACB" w:rsidRDefault="007215C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hover</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pane,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bar</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shows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useful</w:t>
      </w:r>
      <w:r w:rsidR="00AC466E" w:rsidRPr="00206ACB">
        <w:rPr>
          <w:rFonts w:cstheme="minorHAnsi"/>
          <w:color w:val="111111"/>
          <w:sz w:val="26"/>
          <w:szCs w:val="26"/>
        </w:rPr>
        <w:t xml:space="preserve"> </w:t>
      </w:r>
      <w:r w:rsidRPr="00206ACB">
        <w:rPr>
          <w:rFonts w:cstheme="minorHAnsi"/>
          <w:color w:val="111111"/>
          <w:sz w:val="26"/>
          <w:szCs w:val="26"/>
        </w:rPr>
        <w:t>information</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writing</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tables.</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discussed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hyperlink r:id="rId117" w:history="1">
        <w:r w:rsidRPr="00206ACB">
          <w:rPr>
            <w:rStyle w:val="Hyperlink"/>
            <w:rFonts w:cstheme="minorHAnsi"/>
            <w:color w:val="82642B"/>
            <w:sz w:val="26"/>
            <w:szCs w:val="26"/>
          </w:rPr>
          <w:t>Chapter</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9</w:t>
        </w:r>
      </w:hyperlink>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starts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$2000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bar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shows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offset"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offset"</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many</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beyond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things</w:t>
      </w:r>
      <w:r w:rsidR="00AC466E" w:rsidRPr="00206ACB">
        <w:rPr>
          <w:rFonts w:cstheme="minorHAnsi"/>
          <w:color w:val="111111"/>
          <w:sz w:val="26"/>
          <w:szCs w:val="26"/>
        </w:rPr>
        <w:t xml:space="preserve"> </w:t>
      </w:r>
      <w:r w:rsidRPr="00206ACB">
        <w:rPr>
          <w:rFonts w:cstheme="minorHAnsi"/>
          <w:color w:val="111111"/>
          <w:sz w:val="26"/>
          <w:szCs w:val="26"/>
        </w:rPr>
        <w:t>easier,</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also</w:t>
      </w:r>
      <w:r w:rsidR="00AC466E" w:rsidRPr="00206ACB">
        <w:rPr>
          <w:rFonts w:cstheme="minorHAnsi"/>
          <w:color w:val="111111"/>
          <w:sz w:val="26"/>
          <w:szCs w:val="26"/>
        </w:rPr>
        <w:t xml:space="preserve"> </w:t>
      </w:r>
      <w:r w:rsidRPr="00206ACB">
        <w:rPr>
          <w:rFonts w:cstheme="minorHAnsi"/>
          <w:color w:val="111111"/>
          <w:sz w:val="26"/>
          <w:szCs w:val="26"/>
        </w:rPr>
        <w:t>shows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location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p>
    <w:p w14:paraId="2BD5DE52" w14:textId="77777777" w:rsidR="007A47FD" w:rsidRPr="00206ACB" w:rsidRDefault="007215CC" w:rsidP="009944E9">
      <w:pPr>
        <w:jc w:val="center"/>
        <w:rPr>
          <w:rFonts w:cstheme="minorHAnsi"/>
          <w:szCs w:val="26"/>
        </w:rPr>
      </w:pPr>
      <w:r w:rsidRPr="00206ACB">
        <w:rPr>
          <w:rFonts w:cstheme="minorHAnsi"/>
          <w:noProof/>
          <w:szCs w:val="26"/>
        </w:rPr>
        <w:drawing>
          <wp:inline distT="0" distB="0" distL="0" distR="0" wp14:anchorId="0721C0B6" wp14:editId="4EECD637">
            <wp:extent cx="4761865" cy="163195"/>
            <wp:effectExtent l="0" t="0" r="63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61865" cy="163195"/>
                    </a:xfrm>
                    <a:prstGeom prst="rect">
                      <a:avLst/>
                    </a:prstGeom>
                    <a:noFill/>
                    <a:ln>
                      <a:noFill/>
                    </a:ln>
                  </pic:spPr>
                </pic:pic>
              </a:graphicData>
            </a:graphic>
          </wp:inline>
        </w:drawing>
      </w:r>
    </w:p>
    <w:p w14:paraId="76604D0D" w14:textId="728A84C6" w:rsidR="007215CC" w:rsidRPr="00206ACB" w:rsidRDefault="007215CC" w:rsidP="009944E9">
      <w:pPr>
        <w:jc w:val="center"/>
        <w:rPr>
          <w:rFonts w:cstheme="minorHAnsi"/>
          <w:sz w:val="24"/>
          <w:szCs w:val="24"/>
        </w:rPr>
      </w:pPr>
      <w:r w:rsidRPr="00206ACB">
        <w:rPr>
          <w:rFonts w:cstheme="minorHAnsi"/>
          <w:sz w:val="24"/>
          <w:szCs w:val="24"/>
        </w:rPr>
        <w:t>The</w:t>
      </w:r>
      <w:r w:rsidR="00AC466E" w:rsidRPr="00206ACB">
        <w:rPr>
          <w:rFonts w:cstheme="minorHAnsi"/>
          <w:sz w:val="24"/>
          <w:szCs w:val="24"/>
        </w:rPr>
        <w:t xml:space="preserve"> </w:t>
      </w:r>
      <w:r w:rsidRPr="00206ACB">
        <w:rPr>
          <w:rFonts w:cstheme="minorHAnsi"/>
          <w:sz w:val="24"/>
          <w:szCs w:val="24"/>
        </w:rPr>
        <w:t>bottom</w:t>
      </w:r>
      <w:r w:rsidR="00AC466E" w:rsidRPr="00206ACB">
        <w:rPr>
          <w:rFonts w:cstheme="minorHAnsi"/>
          <w:sz w:val="24"/>
          <w:szCs w:val="24"/>
        </w:rPr>
        <w:t xml:space="preserve"> </w:t>
      </w:r>
      <w:r w:rsidRPr="00206ACB">
        <w:rPr>
          <w:rFonts w:cstheme="minorHAnsi"/>
          <w:sz w:val="24"/>
          <w:szCs w:val="24"/>
        </w:rPr>
        <w:t>status</w:t>
      </w:r>
      <w:r w:rsidR="00AC466E" w:rsidRPr="00206ACB">
        <w:rPr>
          <w:rFonts w:cstheme="minorHAnsi"/>
          <w:sz w:val="24"/>
          <w:szCs w:val="24"/>
        </w:rPr>
        <w:t xml:space="preserve"> </w:t>
      </w:r>
      <w:r w:rsidRPr="00206ACB">
        <w:rPr>
          <w:rFonts w:cstheme="minorHAnsi"/>
          <w:sz w:val="24"/>
          <w:szCs w:val="24"/>
        </w:rPr>
        <w:t>bar</w:t>
      </w:r>
      <w:r w:rsidR="00AC466E" w:rsidRPr="00206ACB">
        <w:rPr>
          <w:rFonts w:cstheme="minorHAnsi"/>
          <w:sz w:val="24"/>
          <w:szCs w:val="24"/>
        </w:rPr>
        <w:t xml:space="preserve"> </w:t>
      </w:r>
      <w:r w:rsidRPr="00206ACB">
        <w:rPr>
          <w:rFonts w:cstheme="minorHAnsi"/>
          <w:sz w:val="24"/>
          <w:szCs w:val="24"/>
        </w:rPr>
        <w:t>of</w:t>
      </w:r>
      <w:r w:rsidR="00AC466E" w:rsidRPr="00206ACB">
        <w:rPr>
          <w:rFonts w:cstheme="minorHAnsi"/>
          <w:sz w:val="24"/>
          <w:szCs w:val="24"/>
        </w:rPr>
        <w:t xml:space="preserve"> </w:t>
      </w:r>
      <w:r w:rsidRPr="00206ACB">
        <w:rPr>
          <w:rFonts w:cstheme="minorHAnsi"/>
          <w:sz w:val="24"/>
          <w:szCs w:val="24"/>
        </w:rPr>
        <w:t>NES</w:t>
      </w:r>
      <w:r w:rsidR="00AC466E" w:rsidRPr="00206ACB">
        <w:rPr>
          <w:rFonts w:cstheme="minorHAnsi"/>
          <w:sz w:val="24"/>
          <w:szCs w:val="24"/>
        </w:rPr>
        <w:t xml:space="preserve"> </w:t>
      </w:r>
      <w:r w:rsidRPr="00206ACB">
        <w:rPr>
          <w:rFonts w:cstheme="minorHAnsi"/>
          <w:sz w:val="24"/>
          <w:szCs w:val="24"/>
        </w:rPr>
        <w:t>Lightbox,</w:t>
      </w:r>
      <w:r w:rsidR="00AC466E" w:rsidRPr="00206ACB">
        <w:rPr>
          <w:rFonts w:cstheme="minorHAnsi"/>
          <w:sz w:val="24"/>
          <w:szCs w:val="24"/>
        </w:rPr>
        <w:t xml:space="preserve"> </w:t>
      </w:r>
      <w:r w:rsidRPr="00206ACB">
        <w:rPr>
          <w:rFonts w:cstheme="minorHAnsi"/>
          <w:sz w:val="24"/>
          <w:szCs w:val="24"/>
        </w:rPr>
        <w:t>displaying</w:t>
      </w:r>
      <w:r w:rsidR="00AC466E" w:rsidRPr="00206ACB">
        <w:rPr>
          <w:rFonts w:cstheme="minorHAnsi"/>
          <w:sz w:val="24"/>
          <w:szCs w:val="24"/>
        </w:rPr>
        <w:t xml:space="preserve"> </w:t>
      </w:r>
      <w:r w:rsidRPr="00206ACB">
        <w:rPr>
          <w:rFonts w:cstheme="minorHAnsi"/>
          <w:sz w:val="24"/>
          <w:szCs w:val="24"/>
        </w:rPr>
        <w:t>nametable</w:t>
      </w:r>
      <w:r w:rsidR="00AC466E" w:rsidRPr="00206ACB">
        <w:rPr>
          <w:rFonts w:cstheme="minorHAnsi"/>
          <w:sz w:val="24"/>
          <w:szCs w:val="24"/>
        </w:rPr>
        <w:t xml:space="preserve"> </w:t>
      </w:r>
      <w:r w:rsidRPr="00206ACB">
        <w:rPr>
          <w:rFonts w:cstheme="minorHAnsi"/>
          <w:sz w:val="24"/>
          <w:szCs w:val="24"/>
        </w:rPr>
        <w:t>and</w:t>
      </w:r>
      <w:r w:rsidR="00AC466E" w:rsidRPr="00206ACB">
        <w:rPr>
          <w:rFonts w:cstheme="minorHAnsi"/>
          <w:sz w:val="24"/>
          <w:szCs w:val="24"/>
        </w:rPr>
        <w:t xml:space="preserve"> </w:t>
      </w:r>
      <w:r w:rsidRPr="00206ACB">
        <w:rPr>
          <w:rFonts w:cstheme="minorHAnsi"/>
          <w:sz w:val="24"/>
          <w:szCs w:val="24"/>
        </w:rPr>
        <w:t>attribute</w:t>
      </w:r>
      <w:r w:rsidR="00AC466E" w:rsidRPr="00206ACB">
        <w:rPr>
          <w:rFonts w:cstheme="minorHAnsi"/>
          <w:sz w:val="24"/>
          <w:szCs w:val="24"/>
        </w:rPr>
        <w:t xml:space="preserve"> </w:t>
      </w:r>
      <w:r w:rsidRPr="00206ACB">
        <w:rPr>
          <w:rFonts w:cstheme="minorHAnsi"/>
          <w:sz w:val="24"/>
          <w:szCs w:val="24"/>
        </w:rPr>
        <w:t>table</w:t>
      </w:r>
      <w:r w:rsidR="00AC466E" w:rsidRPr="00206ACB">
        <w:rPr>
          <w:rFonts w:cstheme="minorHAnsi"/>
          <w:sz w:val="24"/>
          <w:szCs w:val="24"/>
        </w:rPr>
        <w:t xml:space="preserve"> </w:t>
      </w:r>
      <w:r w:rsidRPr="00206ACB">
        <w:rPr>
          <w:rFonts w:cstheme="minorHAnsi"/>
          <w:sz w:val="24"/>
          <w:szCs w:val="24"/>
        </w:rPr>
        <w:t>offsets</w:t>
      </w:r>
      <w:r w:rsidR="00AC466E" w:rsidRPr="00206ACB">
        <w:rPr>
          <w:rFonts w:cstheme="minorHAnsi"/>
          <w:sz w:val="24"/>
          <w:szCs w:val="24"/>
        </w:rPr>
        <w:t xml:space="preserve"> </w:t>
      </w:r>
      <w:r w:rsidRPr="00206ACB">
        <w:rPr>
          <w:rFonts w:cstheme="minorHAnsi"/>
          <w:sz w:val="24"/>
          <w:szCs w:val="24"/>
        </w:rPr>
        <w:t>and</w:t>
      </w:r>
      <w:r w:rsidR="00AC466E" w:rsidRPr="00206ACB">
        <w:rPr>
          <w:rFonts w:cstheme="minorHAnsi"/>
          <w:sz w:val="24"/>
          <w:szCs w:val="24"/>
        </w:rPr>
        <w:t xml:space="preserve"> </w:t>
      </w:r>
      <w:r w:rsidRPr="00206ACB">
        <w:rPr>
          <w:rFonts w:cstheme="minorHAnsi"/>
          <w:sz w:val="24"/>
          <w:szCs w:val="24"/>
        </w:rPr>
        <w:t>the</w:t>
      </w:r>
      <w:r w:rsidR="00AC466E" w:rsidRPr="00206ACB">
        <w:rPr>
          <w:rFonts w:cstheme="minorHAnsi"/>
          <w:sz w:val="24"/>
          <w:szCs w:val="24"/>
        </w:rPr>
        <w:t xml:space="preserve"> </w:t>
      </w:r>
      <w:r w:rsidRPr="00206ACB">
        <w:rPr>
          <w:rFonts w:cstheme="minorHAnsi"/>
          <w:sz w:val="24"/>
          <w:szCs w:val="24"/>
        </w:rPr>
        <w:t>corresponding</w:t>
      </w:r>
      <w:r w:rsidR="00AC466E" w:rsidRPr="00206ACB">
        <w:rPr>
          <w:rFonts w:cstheme="minorHAnsi"/>
          <w:sz w:val="24"/>
          <w:szCs w:val="24"/>
        </w:rPr>
        <w:t xml:space="preserve"> </w:t>
      </w:r>
      <w:r w:rsidRPr="00206ACB">
        <w:rPr>
          <w:rFonts w:cstheme="minorHAnsi"/>
          <w:sz w:val="24"/>
          <w:szCs w:val="24"/>
        </w:rPr>
        <w:t>PPU</w:t>
      </w:r>
      <w:r w:rsidR="00AC466E" w:rsidRPr="00206ACB">
        <w:rPr>
          <w:rFonts w:cstheme="minorHAnsi"/>
          <w:sz w:val="24"/>
          <w:szCs w:val="24"/>
        </w:rPr>
        <w:t xml:space="preserve"> </w:t>
      </w:r>
      <w:r w:rsidRPr="00206ACB">
        <w:rPr>
          <w:rFonts w:cstheme="minorHAnsi"/>
          <w:sz w:val="24"/>
          <w:szCs w:val="24"/>
        </w:rPr>
        <w:t>memory</w:t>
      </w:r>
      <w:r w:rsidR="00AC466E" w:rsidRPr="00206ACB">
        <w:rPr>
          <w:rFonts w:cstheme="minorHAnsi"/>
          <w:sz w:val="24"/>
          <w:szCs w:val="24"/>
        </w:rPr>
        <w:t xml:space="preserve"> </w:t>
      </w:r>
      <w:r w:rsidRPr="00206ACB">
        <w:rPr>
          <w:rFonts w:cstheme="minorHAnsi"/>
          <w:sz w:val="24"/>
          <w:szCs w:val="24"/>
        </w:rPr>
        <w:t>locations</w:t>
      </w:r>
      <w:r w:rsidR="00AC466E" w:rsidRPr="00206ACB">
        <w:rPr>
          <w:rFonts w:cstheme="minorHAnsi"/>
          <w:sz w:val="24"/>
          <w:szCs w:val="24"/>
        </w:rPr>
        <w:t xml:space="preserve"> </w:t>
      </w:r>
      <w:r w:rsidRPr="00206ACB">
        <w:rPr>
          <w:rFonts w:cstheme="minorHAnsi"/>
          <w:sz w:val="24"/>
          <w:szCs w:val="24"/>
        </w:rPr>
        <w:t>for</w:t>
      </w:r>
      <w:r w:rsidR="00AC466E" w:rsidRPr="00206ACB">
        <w:rPr>
          <w:rFonts w:cstheme="minorHAnsi"/>
          <w:sz w:val="24"/>
          <w:szCs w:val="24"/>
        </w:rPr>
        <w:t xml:space="preserve"> </w:t>
      </w:r>
      <w:r w:rsidRPr="00206ACB">
        <w:rPr>
          <w:rFonts w:cstheme="minorHAnsi"/>
          <w:sz w:val="24"/>
          <w:szCs w:val="24"/>
        </w:rPr>
        <w:t>that</w:t>
      </w:r>
      <w:r w:rsidR="00AC466E" w:rsidRPr="00206ACB">
        <w:rPr>
          <w:rFonts w:cstheme="minorHAnsi"/>
          <w:sz w:val="24"/>
          <w:szCs w:val="24"/>
        </w:rPr>
        <w:t xml:space="preserve"> </w:t>
      </w:r>
      <w:r w:rsidRPr="00206ACB">
        <w:rPr>
          <w:rFonts w:cstheme="minorHAnsi"/>
          <w:sz w:val="24"/>
          <w:szCs w:val="24"/>
        </w:rPr>
        <w:t>offset</w:t>
      </w:r>
      <w:r w:rsidR="00AC466E" w:rsidRPr="00206ACB">
        <w:rPr>
          <w:rFonts w:cstheme="minorHAnsi"/>
          <w:sz w:val="24"/>
          <w:szCs w:val="24"/>
        </w:rPr>
        <w:t xml:space="preserve"> </w:t>
      </w:r>
      <w:r w:rsidRPr="00206ACB">
        <w:rPr>
          <w:rFonts w:cstheme="minorHAnsi"/>
          <w:sz w:val="24"/>
          <w:szCs w:val="24"/>
        </w:rPr>
        <w:t>in</w:t>
      </w:r>
      <w:r w:rsidR="00AC466E" w:rsidRPr="00206ACB">
        <w:rPr>
          <w:rFonts w:cstheme="minorHAnsi"/>
          <w:sz w:val="24"/>
          <w:szCs w:val="24"/>
        </w:rPr>
        <w:t xml:space="preserve"> </w:t>
      </w:r>
      <w:r w:rsidRPr="00206ACB">
        <w:rPr>
          <w:rFonts w:cstheme="minorHAnsi"/>
          <w:sz w:val="24"/>
          <w:szCs w:val="24"/>
        </w:rPr>
        <w:t>each</w:t>
      </w:r>
      <w:r w:rsidR="00AC466E" w:rsidRPr="00206ACB">
        <w:rPr>
          <w:rFonts w:cstheme="minorHAnsi"/>
          <w:sz w:val="24"/>
          <w:szCs w:val="24"/>
        </w:rPr>
        <w:t xml:space="preserve"> </w:t>
      </w:r>
      <w:r w:rsidRPr="00206ACB">
        <w:rPr>
          <w:rFonts w:cstheme="minorHAnsi"/>
          <w:sz w:val="24"/>
          <w:szCs w:val="24"/>
        </w:rPr>
        <w:t>of</w:t>
      </w:r>
      <w:r w:rsidR="00AC466E" w:rsidRPr="00206ACB">
        <w:rPr>
          <w:rFonts w:cstheme="minorHAnsi"/>
          <w:sz w:val="24"/>
          <w:szCs w:val="24"/>
        </w:rPr>
        <w:t xml:space="preserve"> </w:t>
      </w:r>
      <w:r w:rsidRPr="00206ACB">
        <w:rPr>
          <w:rFonts w:cstheme="minorHAnsi"/>
          <w:sz w:val="24"/>
          <w:szCs w:val="24"/>
        </w:rPr>
        <w:t>the</w:t>
      </w:r>
      <w:r w:rsidR="00AC466E" w:rsidRPr="00206ACB">
        <w:rPr>
          <w:rFonts w:cstheme="minorHAnsi"/>
          <w:sz w:val="24"/>
          <w:szCs w:val="24"/>
        </w:rPr>
        <w:t xml:space="preserve"> </w:t>
      </w:r>
      <w:r w:rsidRPr="00206ACB">
        <w:rPr>
          <w:rFonts w:cstheme="minorHAnsi"/>
          <w:sz w:val="24"/>
          <w:szCs w:val="24"/>
        </w:rPr>
        <w:t>four</w:t>
      </w:r>
      <w:r w:rsidR="00AC466E" w:rsidRPr="00206ACB">
        <w:rPr>
          <w:rFonts w:cstheme="minorHAnsi"/>
          <w:sz w:val="24"/>
          <w:szCs w:val="24"/>
        </w:rPr>
        <w:t xml:space="preserve"> </w:t>
      </w:r>
      <w:r w:rsidRPr="00206ACB">
        <w:rPr>
          <w:rFonts w:cstheme="minorHAnsi"/>
          <w:sz w:val="24"/>
          <w:szCs w:val="24"/>
        </w:rPr>
        <w:t>nametables</w:t>
      </w:r>
      <w:r w:rsidR="00AC466E" w:rsidRPr="00206ACB">
        <w:rPr>
          <w:rFonts w:cstheme="minorHAnsi"/>
          <w:sz w:val="24"/>
          <w:szCs w:val="24"/>
        </w:rPr>
        <w:t xml:space="preserve"> </w:t>
      </w:r>
      <w:r w:rsidRPr="00206ACB">
        <w:rPr>
          <w:rFonts w:cstheme="minorHAnsi"/>
          <w:sz w:val="24"/>
          <w:szCs w:val="24"/>
        </w:rPr>
        <w:t>and</w:t>
      </w:r>
      <w:r w:rsidR="00AC466E" w:rsidRPr="00206ACB">
        <w:rPr>
          <w:rFonts w:cstheme="minorHAnsi"/>
          <w:sz w:val="24"/>
          <w:szCs w:val="24"/>
        </w:rPr>
        <w:t xml:space="preserve"> </w:t>
      </w:r>
      <w:r w:rsidRPr="00206ACB">
        <w:rPr>
          <w:rFonts w:cstheme="minorHAnsi"/>
          <w:sz w:val="24"/>
          <w:szCs w:val="24"/>
        </w:rPr>
        <w:t>attribute</w:t>
      </w:r>
      <w:r w:rsidR="00AC466E" w:rsidRPr="00206ACB">
        <w:rPr>
          <w:rFonts w:cstheme="minorHAnsi"/>
          <w:sz w:val="24"/>
          <w:szCs w:val="24"/>
        </w:rPr>
        <w:t xml:space="preserve"> </w:t>
      </w:r>
      <w:r w:rsidRPr="00206ACB">
        <w:rPr>
          <w:rFonts w:cstheme="minorHAnsi"/>
          <w:sz w:val="24"/>
          <w:szCs w:val="24"/>
        </w:rPr>
        <w:t>tables.</w:t>
      </w:r>
    </w:p>
    <w:p w14:paraId="6778E0E9" w14:textId="2255E66C" w:rsidR="007215CC" w:rsidRPr="00206ACB" w:rsidRDefault="007215C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information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fill</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might</w:t>
      </w:r>
      <w:r w:rsidR="00AC466E" w:rsidRPr="00206ACB">
        <w:rPr>
          <w:rFonts w:cstheme="minorHAnsi"/>
          <w:color w:val="111111"/>
          <w:sz w:val="26"/>
          <w:szCs w:val="26"/>
        </w:rPr>
        <w:t xml:space="preserve"> </w:t>
      </w:r>
      <w:r w:rsidRPr="00206ACB">
        <w:rPr>
          <w:rFonts w:cstheme="minorHAnsi"/>
          <w:color w:val="111111"/>
          <w:sz w:val="26"/>
          <w:szCs w:val="26"/>
        </w:rPr>
        <w:t>remember,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series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numbers;</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selection</w:t>
      </w:r>
      <w:r w:rsidR="00AC466E" w:rsidRPr="00206ACB">
        <w:rPr>
          <w:rFonts w:cstheme="minorHAnsi"/>
          <w:color w:val="111111"/>
          <w:sz w:val="26"/>
          <w:szCs w:val="26"/>
        </w:rPr>
        <w:t xml:space="preserve"> </w:t>
      </w:r>
      <w:r w:rsidRPr="00206ACB">
        <w:rPr>
          <w:rFonts w:cstheme="minorHAnsi"/>
          <w:color w:val="111111"/>
          <w:sz w:val="26"/>
          <w:szCs w:val="26"/>
        </w:rPr>
        <w:t>occurs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appropriate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displayed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star</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$2f</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see</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hovering</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right-side</w:t>
      </w:r>
      <w:r w:rsidR="00AC466E" w:rsidRPr="00206ACB">
        <w:rPr>
          <w:rFonts w:cstheme="minorHAnsi"/>
          <w:color w:val="111111"/>
          <w:sz w:val="26"/>
          <w:szCs w:val="26"/>
        </w:rPr>
        <w:t xml:space="preserve"> </w:t>
      </w:r>
      <w:r w:rsidRPr="00206ACB">
        <w:rPr>
          <w:rFonts w:cstheme="minorHAnsi"/>
          <w:color w:val="111111"/>
          <w:sz w:val="26"/>
          <w:szCs w:val="26"/>
        </w:rPr>
        <w:t>"Tileset"</w:t>
      </w:r>
      <w:r w:rsidR="00AC466E" w:rsidRPr="00206ACB">
        <w:rPr>
          <w:rFonts w:cstheme="minorHAnsi"/>
          <w:color w:val="111111"/>
          <w:sz w:val="26"/>
          <w:szCs w:val="26"/>
        </w:rPr>
        <w:t xml:space="preserve"> </w:t>
      </w:r>
      <w:r w:rsidRPr="00206ACB">
        <w:rPr>
          <w:rFonts w:cstheme="minorHAnsi"/>
          <w:color w:val="111111"/>
          <w:sz w:val="26"/>
          <w:szCs w:val="26"/>
        </w:rPr>
        <w:t>window</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looking</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bar</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application</w:t>
      </w:r>
      <w:r w:rsidR="00AC466E" w:rsidRPr="00206ACB">
        <w:rPr>
          <w:rFonts w:cstheme="minorHAnsi"/>
          <w:color w:val="111111"/>
          <w:sz w:val="26"/>
          <w:szCs w:val="26"/>
        </w:rPr>
        <w:t xml:space="preserve"> </w:t>
      </w:r>
      <w:r w:rsidRPr="00206ACB">
        <w:rPr>
          <w:rFonts w:cstheme="minorHAnsi"/>
          <w:color w:val="111111"/>
          <w:sz w:val="26"/>
          <w:szCs w:val="26"/>
        </w:rPr>
        <w:t>window).</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hovering</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places</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star</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see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$2f</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following</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memory:</w:t>
      </w:r>
    </w:p>
    <w:p w14:paraId="235927C8" w14:textId="77777777" w:rsidR="007215CC" w:rsidRPr="00206ACB" w:rsidRDefault="007215CC">
      <w:pPr>
        <w:widowControl/>
        <w:numPr>
          <w:ilvl w:val="0"/>
          <w:numId w:val="42"/>
        </w:numPr>
        <w:autoSpaceDE/>
        <w:autoSpaceDN/>
        <w:spacing w:line="240" w:lineRule="auto"/>
        <w:jc w:val="left"/>
        <w:rPr>
          <w:rFonts w:cstheme="minorHAnsi"/>
          <w:color w:val="111111"/>
          <w:szCs w:val="26"/>
        </w:rPr>
      </w:pPr>
      <w:r w:rsidRPr="00206ACB">
        <w:rPr>
          <w:rStyle w:val="HTMLCode"/>
          <w:rFonts w:ascii="QTKorrin" w:eastAsiaTheme="majorEastAsia" w:hAnsi="QTKorrin" w:cstheme="minorHAnsi"/>
          <w:color w:val="88030F"/>
          <w:sz w:val="26"/>
          <w:szCs w:val="26"/>
        </w:rPr>
        <w:t>$206b</w:t>
      </w:r>
    </w:p>
    <w:p w14:paraId="2E57F508" w14:textId="77777777" w:rsidR="007215CC" w:rsidRPr="00206ACB" w:rsidRDefault="007215CC">
      <w:pPr>
        <w:widowControl/>
        <w:numPr>
          <w:ilvl w:val="0"/>
          <w:numId w:val="42"/>
        </w:numPr>
        <w:autoSpaceDE/>
        <w:autoSpaceDN/>
        <w:spacing w:line="240" w:lineRule="auto"/>
        <w:jc w:val="left"/>
        <w:rPr>
          <w:rFonts w:cstheme="minorHAnsi"/>
          <w:color w:val="111111"/>
          <w:szCs w:val="26"/>
        </w:rPr>
      </w:pPr>
      <w:r w:rsidRPr="00206ACB">
        <w:rPr>
          <w:rStyle w:val="HTMLCode"/>
          <w:rFonts w:ascii="QTKorrin" w:eastAsiaTheme="majorEastAsia" w:hAnsi="QTKorrin" w:cstheme="minorHAnsi"/>
          <w:color w:val="88030F"/>
          <w:sz w:val="26"/>
          <w:szCs w:val="26"/>
        </w:rPr>
        <w:t>$2157</w:t>
      </w:r>
    </w:p>
    <w:p w14:paraId="7F5FF16B" w14:textId="77777777" w:rsidR="007215CC" w:rsidRPr="00206ACB" w:rsidRDefault="007215CC">
      <w:pPr>
        <w:widowControl/>
        <w:numPr>
          <w:ilvl w:val="0"/>
          <w:numId w:val="42"/>
        </w:numPr>
        <w:autoSpaceDE/>
        <w:autoSpaceDN/>
        <w:spacing w:line="240" w:lineRule="auto"/>
        <w:jc w:val="left"/>
        <w:rPr>
          <w:rFonts w:cstheme="minorHAnsi"/>
          <w:color w:val="111111"/>
          <w:szCs w:val="26"/>
        </w:rPr>
      </w:pPr>
      <w:r w:rsidRPr="00206ACB">
        <w:rPr>
          <w:rStyle w:val="HTMLCode"/>
          <w:rFonts w:ascii="QTKorrin" w:eastAsiaTheme="majorEastAsia" w:hAnsi="QTKorrin" w:cstheme="minorHAnsi"/>
          <w:color w:val="88030F"/>
          <w:sz w:val="26"/>
          <w:szCs w:val="26"/>
        </w:rPr>
        <w:t>$2223</w:t>
      </w:r>
    </w:p>
    <w:p w14:paraId="1EBD9AF2" w14:textId="77777777" w:rsidR="007215CC" w:rsidRPr="00206ACB" w:rsidRDefault="007215CC">
      <w:pPr>
        <w:widowControl/>
        <w:numPr>
          <w:ilvl w:val="0"/>
          <w:numId w:val="42"/>
        </w:numPr>
        <w:autoSpaceDE/>
        <w:autoSpaceDN/>
        <w:spacing w:line="240" w:lineRule="auto"/>
        <w:jc w:val="left"/>
        <w:rPr>
          <w:rFonts w:cstheme="minorHAnsi"/>
          <w:color w:val="111111"/>
          <w:szCs w:val="26"/>
        </w:rPr>
      </w:pPr>
      <w:r w:rsidRPr="00206ACB">
        <w:rPr>
          <w:rStyle w:val="HTMLCode"/>
          <w:rFonts w:ascii="QTKorrin" w:eastAsiaTheme="majorEastAsia" w:hAnsi="QTKorrin" w:cstheme="minorHAnsi"/>
          <w:color w:val="88030F"/>
          <w:sz w:val="26"/>
          <w:szCs w:val="26"/>
        </w:rPr>
        <w:t>$2352</w:t>
      </w:r>
    </w:p>
    <w:p w14:paraId="6AEE002A" w14:textId="62FD0D5A" w:rsidR="007215CC" w:rsidRPr="00206ACB" w:rsidRDefault="007215C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read</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PPUSTATUS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send</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PPUADDR</w:t>
      </w:r>
      <w:r w:rsidR="00AC466E" w:rsidRPr="00206ACB">
        <w:rPr>
          <w:rFonts w:cstheme="minorHAnsi"/>
          <w:color w:val="111111"/>
          <w:sz w:val="26"/>
          <w:szCs w:val="26"/>
        </w:rPr>
        <w:t xml:space="preserve"> </w:t>
      </w:r>
      <w:r w:rsidRPr="00206ACB">
        <w:rPr>
          <w:rFonts w:cstheme="minorHAnsi"/>
          <w:color w:val="111111"/>
          <w:sz w:val="26"/>
          <w:szCs w:val="26"/>
        </w:rPr>
        <w:t>("high"/left</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"low"/right</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send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actual</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PPUDATA</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Previously,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loops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taking</w:t>
      </w:r>
      <w:r w:rsidR="00AC466E" w:rsidRPr="00206ACB">
        <w:rPr>
          <w:rFonts w:cstheme="minorHAnsi"/>
          <w:color w:val="111111"/>
          <w:sz w:val="26"/>
          <w:szCs w:val="26"/>
        </w:rPr>
        <w:t xml:space="preserve"> </w:t>
      </w:r>
      <w:r w:rsidRPr="00206ACB">
        <w:rPr>
          <w:rFonts w:cstheme="minorHAnsi"/>
          <w:color w:val="111111"/>
          <w:sz w:val="26"/>
          <w:szCs w:val="26"/>
        </w:rPr>
        <w:t>advantage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way</w:t>
      </w:r>
      <w:r w:rsidR="00AC466E" w:rsidRPr="00206ACB">
        <w:rPr>
          <w:rFonts w:cstheme="minorHAnsi"/>
          <w:color w:val="111111"/>
          <w:sz w:val="26"/>
          <w:szCs w:val="26"/>
        </w:rPr>
        <w:t xml:space="preserve"> </w:t>
      </w:r>
      <w:r w:rsidRPr="00206ACB">
        <w:rPr>
          <w:rFonts w:cstheme="minorHAnsi"/>
          <w:color w:val="111111"/>
          <w:sz w:val="26"/>
          <w:szCs w:val="26"/>
        </w:rPr>
        <w:t>sequential</w:t>
      </w:r>
      <w:r w:rsidR="00AC466E" w:rsidRPr="00206ACB">
        <w:rPr>
          <w:rFonts w:cstheme="minorHAnsi"/>
          <w:color w:val="111111"/>
          <w:sz w:val="26"/>
          <w:szCs w:val="26"/>
        </w:rPr>
        <w:t xml:space="preserve"> </w:t>
      </w:r>
      <w:r w:rsidRPr="00206ACB">
        <w:rPr>
          <w:rFonts w:cstheme="minorHAnsi"/>
          <w:color w:val="111111"/>
          <w:sz w:val="26"/>
          <w:szCs w:val="26"/>
        </w:rPr>
        <w:t>writes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PPUDATA</w:t>
      </w:r>
      <w:r w:rsidR="00AC466E" w:rsidRPr="00206ACB">
        <w:rPr>
          <w:rFonts w:cstheme="minorHAnsi"/>
          <w:color w:val="111111"/>
          <w:sz w:val="26"/>
          <w:szCs w:val="26"/>
        </w:rPr>
        <w:t xml:space="preserve"> </w:t>
      </w:r>
      <w:r w:rsidRPr="00206ACB">
        <w:rPr>
          <w:rFonts w:cstheme="minorHAnsi"/>
          <w:color w:val="111111"/>
          <w:sz w:val="26"/>
          <w:szCs w:val="26"/>
        </w:rPr>
        <w:t>automatically</w:t>
      </w:r>
      <w:r w:rsidR="00AC466E" w:rsidRPr="00206ACB">
        <w:rPr>
          <w:rFonts w:cstheme="minorHAnsi"/>
          <w:color w:val="111111"/>
          <w:sz w:val="26"/>
          <w:szCs w:val="26"/>
        </w:rPr>
        <w:t xml:space="preserve"> </w:t>
      </w:r>
      <w:r w:rsidRPr="00206ACB">
        <w:rPr>
          <w:rFonts w:cstheme="minorHAnsi"/>
          <w:color w:val="111111"/>
          <w:sz w:val="26"/>
          <w:szCs w:val="26"/>
        </w:rPr>
        <w:t>increase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though,</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totally</w:t>
      </w:r>
      <w:r w:rsidR="00AC466E" w:rsidRPr="00206ACB">
        <w:rPr>
          <w:rFonts w:cstheme="minorHAnsi"/>
          <w:color w:val="111111"/>
          <w:sz w:val="26"/>
          <w:szCs w:val="26"/>
        </w:rPr>
        <w:t xml:space="preserve"> </w:t>
      </w:r>
      <w:r w:rsidRPr="00206ACB">
        <w:rPr>
          <w:rFonts w:cstheme="minorHAnsi"/>
          <w:color w:val="111111"/>
          <w:sz w:val="26"/>
          <w:szCs w:val="26"/>
        </w:rPr>
        <w:t>non-linear</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repeat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full</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star"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p>
    <w:p w14:paraId="39B303B0" w14:textId="5B8FADAB"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write</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a</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nametable</w:t>
      </w:r>
    </w:p>
    <w:p w14:paraId="23A13D5F" w14:textId="7ECA3CA3"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big</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stars</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first</w:t>
      </w:r>
    </w:p>
    <w:p w14:paraId="7BBC3575" w14:textId="5FFB8F0F"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PPUSTATUS</w:t>
      </w:r>
    </w:p>
    <w:p w14:paraId="7E5BC26F" w14:textId="7EB6DA84"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7215CC" w:rsidRPr="00206ACB">
        <w:rPr>
          <w:rFonts w:ascii="QTKorrin" w:hAnsi="QTKorrin" w:cstheme="minorHAnsi"/>
          <w:color w:val="880000"/>
          <w:sz w:val="18"/>
          <w:szCs w:val="18"/>
        </w:rPr>
        <w:t>#$20</w:t>
      </w:r>
    </w:p>
    <w:p w14:paraId="213F231F" w14:textId="35ACE2E7"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PPUADDR</w:t>
      </w:r>
    </w:p>
    <w:p w14:paraId="0E332D6A" w14:textId="699C4933"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7215CC" w:rsidRPr="00206ACB">
        <w:rPr>
          <w:rFonts w:ascii="QTKorrin" w:hAnsi="QTKorrin" w:cstheme="minorHAnsi"/>
          <w:color w:val="880000"/>
          <w:sz w:val="18"/>
          <w:szCs w:val="18"/>
        </w:rPr>
        <w:t>#$6b</w:t>
      </w:r>
    </w:p>
    <w:p w14:paraId="5C61E41E" w14:textId="19F1AE27"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PPUADDR</w:t>
      </w:r>
    </w:p>
    <w:p w14:paraId="32793DF9" w14:textId="5064839B"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7215CC" w:rsidRPr="00206ACB">
        <w:rPr>
          <w:rFonts w:ascii="QTKorrin" w:hAnsi="QTKorrin" w:cstheme="minorHAnsi"/>
          <w:color w:val="880000"/>
          <w:sz w:val="18"/>
          <w:szCs w:val="18"/>
        </w:rPr>
        <w:t>#$2f</w:t>
      </w:r>
    </w:p>
    <w:p w14:paraId="12465920" w14:textId="5B96D4C3"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PPUDATA</w:t>
      </w:r>
    </w:p>
    <w:p w14:paraId="01FDA8B1" w14:textId="60BD9229" w:rsidR="007215CC" w:rsidRPr="00206ACB" w:rsidRDefault="007215C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thing</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commands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enter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read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PPUSTATUS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PPUADDR</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subsequent</w:t>
      </w:r>
      <w:r w:rsidR="00AC466E" w:rsidRPr="00206ACB">
        <w:rPr>
          <w:rFonts w:cstheme="minorHAnsi"/>
          <w:color w:val="111111"/>
          <w:sz w:val="26"/>
          <w:szCs w:val="26"/>
        </w:rPr>
        <w:t xml:space="preserve"> </w:t>
      </w:r>
      <w:r w:rsidRPr="00206ACB">
        <w:rPr>
          <w:rFonts w:cstheme="minorHAnsi"/>
          <w:color w:val="111111"/>
          <w:sz w:val="26"/>
          <w:szCs w:val="26"/>
        </w:rPr>
        <w:t>writes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require</w:t>
      </w:r>
      <w:r w:rsidR="00AC466E" w:rsidRPr="00206ACB">
        <w:rPr>
          <w:rFonts w:cstheme="minorHAnsi"/>
          <w:color w:val="111111"/>
          <w:sz w:val="26"/>
          <w:szCs w:val="26"/>
        </w:rPr>
        <w:t xml:space="preserve"> </w:t>
      </w:r>
      <w:r w:rsidRPr="00206ACB">
        <w:rPr>
          <w:rFonts w:cstheme="minorHAnsi"/>
          <w:color w:val="111111"/>
          <w:sz w:val="26"/>
          <w:szCs w:val="26"/>
        </w:rPr>
        <w:t>re-loading</w:t>
      </w:r>
      <w:r w:rsidR="00AC466E" w:rsidRPr="00206ACB">
        <w:rPr>
          <w:rFonts w:cstheme="minorHAnsi"/>
          <w:color w:val="111111"/>
          <w:sz w:val="26"/>
          <w:szCs w:val="26"/>
        </w:rPr>
        <w:t xml:space="preserve"> </w:t>
      </w:r>
      <w:r w:rsidRPr="00206ACB">
        <w:rPr>
          <w:rFonts w:cstheme="minorHAnsi"/>
          <w:color w:val="111111"/>
          <w:sz w:val="26"/>
          <w:szCs w:val="26"/>
        </w:rPr>
        <w:t>it.</w:t>
      </w:r>
    </w:p>
    <w:p w14:paraId="25F36255" w14:textId="07F49BCC" w:rsidR="007215CC" w:rsidRPr="00206ACB" w:rsidRDefault="007215C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procedure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varieties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"small"</w:t>
      </w:r>
      <w:r w:rsidR="00AC466E" w:rsidRPr="00206ACB">
        <w:rPr>
          <w:rFonts w:cstheme="minorHAnsi"/>
          <w:color w:val="111111"/>
          <w:sz w:val="26"/>
          <w:szCs w:val="26"/>
        </w:rPr>
        <w:t xml:space="preserve"> </w:t>
      </w:r>
      <w:r w:rsidRPr="00206ACB">
        <w:rPr>
          <w:rFonts w:cstheme="minorHAnsi"/>
          <w:color w:val="111111"/>
          <w:sz w:val="26"/>
          <w:szCs w:val="26"/>
        </w:rPr>
        <w:t>star</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$2d</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$2e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well.</w:t>
      </w:r>
    </w:p>
    <w:p w14:paraId="732F1EAC" w14:textId="503B424F" w:rsidR="00F152EE" w:rsidRPr="00206ACB" w:rsidRDefault="00F152EE" w:rsidP="00DD78AE">
      <w:pPr>
        <w:pStyle w:val="Heading3"/>
        <w:rPr>
          <w:rFonts w:cstheme="minorHAnsi"/>
        </w:rPr>
      </w:pPr>
      <w:bookmarkStart w:id="156" w:name="_Toc168434258"/>
      <w:bookmarkStart w:id="157" w:name="_Toc168542769"/>
      <w:r w:rsidRPr="00206ACB">
        <w:rPr>
          <w:rFonts w:cstheme="minorHAnsi"/>
        </w:rPr>
        <w:lastRenderedPageBreak/>
        <w:t>The</w:t>
      </w:r>
      <w:r w:rsidR="00AC466E" w:rsidRPr="00206ACB">
        <w:rPr>
          <w:rFonts w:cstheme="minorHAnsi"/>
        </w:rPr>
        <w:t xml:space="preserve"> </w:t>
      </w:r>
      <w:r w:rsidRPr="00206ACB">
        <w:rPr>
          <w:rFonts w:cstheme="minorHAnsi"/>
        </w:rPr>
        <w:t>Attribute</w:t>
      </w:r>
      <w:r w:rsidR="00AC466E" w:rsidRPr="00206ACB">
        <w:rPr>
          <w:rFonts w:cstheme="minorHAnsi"/>
        </w:rPr>
        <w:t xml:space="preserve"> </w:t>
      </w:r>
      <w:r w:rsidRPr="00206ACB">
        <w:rPr>
          <w:rFonts w:cstheme="minorHAnsi"/>
        </w:rPr>
        <w:t>Table</w:t>
      </w:r>
      <w:bookmarkEnd w:id="156"/>
      <w:bookmarkEnd w:id="157"/>
    </w:p>
    <w:p w14:paraId="5A662A7D" w14:textId="49EBEB70" w:rsidR="006D7722" w:rsidRPr="00206ACB" w:rsidRDefault="006D7722"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4x4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square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particular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left-side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display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figure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2x2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help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finding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boundaries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click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display.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dashed-line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shows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boundaries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4x4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coverage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w:t>
      </w:r>
    </w:p>
    <w:p w14:paraId="1C78F573" w14:textId="5BDEABB0" w:rsidR="006D7722" w:rsidRPr="00206ACB" w:rsidRDefault="006D7722"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"large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hovering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viewer,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$02</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4x4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chosen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located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2x2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w:t>
      </w:r>
    </w:p>
    <w:p w14:paraId="3B253602" w14:textId="77777777" w:rsidR="001A263C" w:rsidRPr="00206ACB" w:rsidRDefault="006D7722"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78E6A1FD" wp14:editId="319153BE">
            <wp:extent cx="4454796" cy="4937760"/>
            <wp:effectExtent l="0" t="0" r="3175" b="0"/>
            <wp:docPr id="61" name="Picture 6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with low confidenc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454796" cy="4937760"/>
                    </a:xfrm>
                    <a:prstGeom prst="rect">
                      <a:avLst/>
                    </a:prstGeom>
                    <a:noFill/>
                    <a:ln>
                      <a:noFill/>
                    </a:ln>
                  </pic:spPr>
                </pic:pic>
              </a:graphicData>
            </a:graphic>
          </wp:inline>
        </w:drawing>
      </w:r>
    </w:p>
    <w:p w14:paraId="676CEFCD" w14:textId="1176DE6E" w:rsidR="006D7722" w:rsidRPr="00206ACB" w:rsidRDefault="006D7722"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kern w:val="0"/>
          <w:szCs w:val="26"/>
          <w:lang w:eastAsia="ja-JP"/>
        </w:rPr>
        <w:t>Finding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attribute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offset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information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for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"large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star"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top</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nametable.</w:t>
      </w:r>
    </w:p>
    <w:p w14:paraId="5938800F" w14:textId="43B83832" w:rsidR="006D7722" w:rsidRPr="00206ACB" w:rsidRDefault="006D7722"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holds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2x2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2x2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areas.</w:t>
      </w:r>
    </w:p>
    <w:p w14:paraId="44703165" w14:textId="77777777" w:rsidR="001A263C" w:rsidRPr="00206ACB" w:rsidRDefault="006D7722"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noProof/>
          <w:kern w:val="0"/>
          <w:szCs w:val="26"/>
          <w:lang w:eastAsia="ja-JP"/>
        </w:rPr>
        <w:lastRenderedPageBreak/>
        <w:drawing>
          <wp:inline distT="0" distB="0" distL="0" distR="0" wp14:anchorId="42E15AD3" wp14:editId="18639802">
            <wp:extent cx="3878440" cy="2286000"/>
            <wp:effectExtent l="0" t="0" r="8255" b="0"/>
            <wp:docPr id="60" name="Picture 6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ox and whisker char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78440" cy="2286000"/>
                    </a:xfrm>
                    <a:prstGeom prst="rect">
                      <a:avLst/>
                    </a:prstGeom>
                    <a:noFill/>
                    <a:ln>
                      <a:noFill/>
                    </a:ln>
                  </pic:spPr>
                </pic:pic>
              </a:graphicData>
            </a:graphic>
          </wp:inline>
        </w:drawing>
      </w:r>
    </w:p>
    <w:p w14:paraId="6795B190" w14:textId="0E4E9007" w:rsidR="006D7722" w:rsidRPr="00206ACB" w:rsidRDefault="006D7722"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kern w:val="0"/>
          <w:szCs w:val="26"/>
          <w:lang w:eastAsia="ja-JP"/>
        </w:rPr>
        <w:t>Layout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bits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attribute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table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byte.</w:t>
      </w:r>
    </w:p>
    <w:p w14:paraId="74123F39" w14:textId="2F467F7C" w:rsidR="008A2914" w:rsidRPr="00206ACB" w:rsidRDefault="006D7722" w:rsidP="00D81FA7">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default,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meaning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every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2x2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second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01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just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2x2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parts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4x4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%01000000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appropriate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$23c2</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p>
    <w:p w14:paraId="63F33ABF" w14:textId="1F4628CC"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6336A9" w:rsidRPr="00206ACB">
        <w:rPr>
          <w:rFonts w:ascii="QTKorrin" w:hAnsi="QTKorrin" w:cstheme="minorHAnsi"/>
          <w:color w:val="000088"/>
          <w:sz w:val="18"/>
          <w:szCs w:val="18"/>
        </w:rPr>
        <w:t>finally</w:t>
      </w:r>
      <w:r w:rsidR="006336A9"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attribute</w:t>
      </w: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table</w:t>
      </w:r>
    </w:p>
    <w:p w14:paraId="0521A801" w14:textId="3D591366"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PPUSTATUS</w:t>
      </w:r>
    </w:p>
    <w:p w14:paraId="7736D014" w14:textId="54C209B7"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6336A9" w:rsidRPr="00206ACB">
        <w:rPr>
          <w:rFonts w:ascii="QTKorrin" w:hAnsi="QTKorrin" w:cstheme="minorHAnsi"/>
          <w:color w:val="880000"/>
          <w:sz w:val="18"/>
          <w:szCs w:val="18"/>
        </w:rPr>
        <w:t>#$23</w:t>
      </w:r>
    </w:p>
    <w:p w14:paraId="0CD9856E" w14:textId="0E03AB1D"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PPUADDR</w:t>
      </w:r>
    </w:p>
    <w:p w14:paraId="0FE091AC" w14:textId="44B5B507"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6336A9" w:rsidRPr="00206ACB">
        <w:rPr>
          <w:rFonts w:ascii="QTKorrin" w:hAnsi="QTKorrin" w:cstheme="minorHAnsi"/>
          <w:color w:val="880000"/>
          <w:sz w:val="18"/>
          <w:szCs w:val="18"/>
        </w:rPr>
        <w:t>#$c2</w:t>
      </w:r>
    </w:p>
    <w:p w14:paraId="35413C9E" w14:textId="2B3A742C"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PPUADDR</w:t>
      </w:r>
    </w:p>
    <w:p w14:paraId="22BF37AA" w14:textId="4B239CB7"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6336A9" w:rsidRPr="00206ACB">
        <w:rPr>
          <w:rFonts w:ascii="QTKorrin" w:hAnsi="QTKorrin" w:cstheme="minorHAnsi"/>
          <w:color w:val="880000"/>
          <w:sz w:val="18"/>
          <w:szCs w:val="18"/>
        </w:rPr>
        <w:t>#%01000000</w:t>
      </w:r>
    </w:p>
    <w:p w14:paraId="24CBB902" w14:textId="7CAB5190"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PPUDATA</w:t>
      </w:r>
    </w:p>
    <w:p w14:paraId="65059533" w14:textId="4244E547" w:rsidR="006336A9" w:rsidRPr="00206ACB" w:rsidRDefault="006336A9" w:rsidP="009944E9">
      <w:pPr>
        <w:rPr>
          <w:rFonts w:cstheme="minorHAnsi"/>
          <w:szCs w:val="26"/>
        </w:rPr>
      </w:pPr>
      <w:r w:rsidRPr="00206ACB">
        <w:rPr>
          <w:rFonts w:cstheme="minorHAnsi"/>
          <w:color w:val="111111"/>
          <w:szCs w:val="26"/>
        </w:rPr>
        <w:t>Remember</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Style w:val="Emphasis"/>
          <w:rFonts w:cstheme="minorHAnsi"/>
          <w:color w:val="111111"/>
          <w:szCs w:val="26"/>
        </w:rPr>
        <w:t>all</w:t>
      </w:r>
      <w:r w:rsidR="00AC466E" w:rsidRPr="00206ACB">
        <w:rPr>
          <w:rFonts w:cstheme="minorHAnsi"/>
          <w:color w:val="111111"/>
          <w:szCs w:val="26"/>
        </w:rPr>
        <w:t xml:space="preserve"> </w:t>
      </w:r>
      <w:r w:rsidRPr="00206ACB">
        <w:rPr>
          <w:rFonts w:cstheme="minorHAnsi"/>
          <w:color w:val="111111"/>
          <w:szCs w:val="26"/>
        </w:rPr>
        <w:t>tiles</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2x2</w:t>
      </w:r>
      <w:r w:rsidR="00AC466E" w:rsidRPr="00206ACB">
        <w:rPr>
          <w:rFonts w:cstheme="minorHAnsi"/>
          <w:color w:val="111111"/>
          <w:szCs w:val="26"/>
        </w:rPr>
        <w:t xml:space="preserve"> </w:t>
      </w:r>
      <w:r w:rsidRPr="00206ACB">
        <w:rPr>
          <w:rFonts w:cstheme="minorHAnsi"/>
          <w:color w:val="111111"/>
          <w:szCs w:val="26"/>
        </w:rPr>
        <w:t>region</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use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second</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case,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background</w:t>
      </w:r>
      <w:r w:rsidR="00AC466E" w:rsidRPr="00206ACB">
        <w:rPr>
          <w:rFonts w:cstheme="minorHAnsi"/>
          <w:color w:val="111111"/>
          <w:szCs w:val="26"/>
        </w:rPr>
        <w:t xml:space="preserve"> </w:t>
      </w:r>
      <w:r w:rsidRPr="00206ACB">
        <w:rPr>
          <w:rFonts w:cstheme="minorHAnsi"/>
          <w:color w:val="111111"/>
          <w:szCs w:val="26"/>
        </w:rPr>
        <w:t>tiles</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setting</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relatively</w:t>
      </w:r>
      <w:r w:rsidR="00AC466E" w:rsidRPr="00206ACB">
        <w:rPr>
          <w:rFonts w:cstheme="minorHAnsi"/>
          <w:color w:val="111111"/>
          <w:szCs w:val="26"/>
        </w:rPr>
        <w:t xml:space="preserve"> </w:t>
      </w:r>
      <w:r w:rsidRPr="00206ACB">
        <w:rPr>
          <w:rFonts w:cstheme="minorHAnsi"/>
          <w:color w:val="111111"/>
          <w:szCs w:val="26"/>
        </w:rPr>
        <w:t>far</w:t>
      </w:r>
      <w:r w:rsidR="00AC466E" w:rsidRPr="00206ACB">
        <w:rPr>
          <w:rFonts w:cstheme="minorHAnsi"/>
          <w:color w:val="111111"/>
          <w:szCs w:val="26"/>
        </w:rPr>
        <w:t xml:space="preserve"> </w:t>
      </w:r>
      <w:r w:rsidRPr="00206ACB">
        <w:rPr>
          <w:rFonts w:cstheme="minorHAnsi"/>
          <w:color w:val="111111"/>
          <w:szCs w:val="26"/>
        </w:rPr>
        <w:t>apart,</w:t>
      </w:r>
      <w:r w:rsidR="00AC466E" w:rsidRPr="00206ACB">
        <w:rPr>
          <w:rFonts w:cstheme="minorHAnsi"/>
          <w:color w:val="111111"/>
          <w:szCs w:val="26"/>
        </w:rPr>
        <w:t xml:space="preserve"> </w:t>
      </w:r>
      <w:r w:rsidRPr="00206ACB">
        <w:rPr>
          <w:rFonts w:cstheme="minorHAnsi"/>
          <w:color w:val="111111"/>
          <w:szCs w:val="26"/>
        </w:rPr>
        <w:t>but</w:t>
      </w:r>
      <w:r w:rsidR="00AC466E" w:rsidRPr="00206ACB">
        <w:rPr>
          <w:rFonts w:cstheme="minorHAnsi"/>
          <w:color w:val="111111"/>
          <w:szCs w:val="26"/>
        </w:rPr>
        <w:t xml:space="preserve"> </w:t>
      </w:r>
      <w:r w:rsidRPr="00206ACB">
        <w:rPr>
          <w:rFonts w:cstheme="minorHAnsi"/>
          <w:color w:val="111111"/>
          <w:szCs w:val="26"/>
        </w:rPr>
        <w:t>if</w:t>
      </w:r>
      <w:r w:rsidR="00AC466E" w:rsidRPr="00206ACB">
        <w:rPr>
          <w:rFonts w:cstheme="minorHAnsi"/>
          <w:color w:val="111111"/>
          <w:szCs w:val="26"/>
        </w:rPr>
        <w:t xml:space="preserve"> </w:t>
      </w:r>
      <w:r w:rsidRPr="00206ACB">
        <w:rPr>
          <w:rFonts w:cstheme="minorHAnsi"/>
          <w:color w:val="111111"/>
          <w:szCs w:val="26"/>
        </w:rPr>
        <w:t>your</w:t>
      </w:r>
      <w:r w:rsidR="00AC466E" w:rsidRPr="00206ACB">
        <w:rPr>
          <w:rFonts w:cstheme="minorHAnsi"/>
          <w:color w:val="111111"/>
          <w:szCs w:val="26"/>
        </w:rPr>
        <w:t xml:space="preserve"> </w:t>
      </w:r>
      <w:r w:rsidRPr="00206ACB">
        <w:rPr>
          <w:rFonts w:cstheme="minorHAnsi"/>
          <w:color w:val="111111"/>
          <w:szCs w:val="26"/>
        </w:rPr>
        <w:t>backgrounds</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more</w:t>
      </w:r>
      <w:r w:rsidR="00AC466E" w:rsidRPr="00206ACB">
        <w:rPr>
          <w:rFonts w:cstheme="minorHAnsi"/>
          <w:color w:val="111111"/>
          <w:szCs w:val="26"/>
        </w:rPr>
        <w:t xml:space="preserve"> </w:t>
      </w:r>
      <w:r w:rsidRPr="00206ACB">
        <w:rPr>
          <w:rFonts w:cstheme="minorHAnsi"/>
          <w:color w:val="111111"/>
          <w:szCs w:val="26"/>
        </w:rPr>
        <w:t>"busy"</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need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think</w:t>
      </w:r>
      <w:r w:rsidR="00AC466E" w:rsidRPr="00206ACB">
        <w:rPr>
          <w:rFonts w:cstheme="minorHAnsi"/>
          <w:color w:val="111111"/>
          <w:szCs w:val="26"/>
        </w:rPr>
        <w:t xml:space="preserve"> </w:t>
      </w:r>
      <w:r w:rsidRPr="00206ACB">
        <w:rPr>
          <w:rFonts w:cstheme="minorHAnsi"/>
          <w:color w:val="111111"/>
          <w:szCs w:val="26"/>
        </w:rPr>
        <w:t>carefully</w:t>
      </w:r>
      <w:r w:rsidR="00AC466E" w:rsidRPr="00206ACB">
        <w:rPr>
          <w:rFonts w:cstheme="minorHAnsi"/>
          <w:color w:val="111111"/>
          <w:szCs w:val="26"/>
        </w:rPr>
        <w:t xml:space="preserve"> </w:t>
      </w:r>
      <w:r w:rsidRPr="00206ACB">
        <w:rPr>
          <w:rFonts w:cstheme="minorHAnsi"/>
          <w:color w:val="111111"/>
          <w:szCs w:val="26"/>
        </w:rPr>
        <w:t>about</w:t>
      </w:r>
      <w:r w:rsidR="00AC466E" w:rsidRPr="00206ACB">
        <w:rPr>
          <w:rFonts w:cstheme="minorHAnsi"/>
          <w:color w:val="111111"/>
          <w:szCs w:val="26"/>
        </w:rPr>
        <w:t xml:space="preserve"> </w:t>
      </w:r>
      <w:r w:rsidRPr="00206ACB">
        <w:rPr>
          <w:rFonts w:cstheme="minorHAnsi"/>
          <w:color w:val="111111"/>
          <w:szCs w:val="26"/>
        </w:rPr>
        <w:t>where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change</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one</w:t>
      </w:r>
      <w:r w:rsidR="00AC466E" w:rsidRPr="00206ACB">
        <w:rPr>
          <w:rFonts w:cstheme="minorHAnsi"/>
          <w:color w:val="111111"/>
          <w:szCs w:val="26"/>
        </w:rPr>
        <w:t xml:space="preserve"> </w:t>
      </w:r>
      <w:r w:rsidRPr="00206ACB">
        <w:rPr>
          <w:rFonts w:cstheme="minorHAnsi"/>
          <w:color w:val="111111"/>
          <w:szCs w:val="26"/>
        </w:rPr>
        <w:t>background</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another.</w:t>
      </w:r>
      <w:r w:rsidR="00AC466E" w:rsidRPr="00206ACB">
        <w:rPr>
          <w:rFonts w:cstheme="minorHAnsi"/>
          <w:color w:val="111111"/>
          <w:szCs w:val="26"/>
        </w:rPr>
        <w:t xml:space="preserve"> </w:t>
      </w:r>
      <w:r w:rsidRPr="00206ACB">
        <w:rPr>
          <w:rFonts w:cstheme="minorHAnsi"/>
          <w:color w:val="111111"/>
          <w:szCs w:val="26"/>
        </w:rPr>
        <w:t>When</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select</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(by</w:t>
      </w:r>
      <w:r w:rsidR="00AC466E" w:rsidRPr="00206ACB">
        <w:rPr>
          <w:rFonts w:cstheme="minorHAnsi"/>
          <w:color w:val="111111"/>
          <w:szCs w:val="26"/>
        </w:rPr>
        <w:t xml:space="preserve"> </w:t>
      </w:r>
      <w:r w:rsidRPr="00206ACB">
        <w:rPr>
          <w:rFonts w:cstheme="minorHAnsi"/>
          <w:color w:val="111111"/>
          <w:szCs w:val="26"/>
        </w:rPr>
        <w:t>clicking</w:t>
      </w:r>
      <w:r w:rsidR="00AC466E" w:rsidRPr="00206ACB">
        <w:rPr>
          <w:rFonts w:cstheme="minorHAnsi"/>
          <w:color w:val="111111"/>
          <w:szCs w:val="26"/>
        </w:rPr>
        <w:t xml:space="preserve"> </w:t>
      </w:r>
      <w:r w:rsidRPr="00206ACB">
        <w:rPr>
          <w:rFonts w:cstheme="minorHAnsi"/>
          <w:color w:val="111111"/>
          <w:szCs w:val="26"/>
        </w:rPr>
        <w:t>any</w:t>
      </w:r>
      <w:r w:rsidR="00AC466E" w:rsidRPr="00206ACB">
        <w:rPr>
          <w:rFonts w:cstheme="minorHAnsi"/>
          <w:color w:val="111111"/>
          <w:szCs w:val="26"/>
        </w:rPr>
        <w:t xml:space="preserve"> </w:t>
      </w:r>
      <w:r w:rsidRPr="00206ACB">
        <w:rPr>
          <w:rFonts w:cstheme="minorHAnsi"/>
          <w:color w:val="111111"/>
          <w:szCs w:val="26"/>
        </w:rPr>
        <w:t>color</w:t>
      </w:r>
      <w:r w:rsidR="00AC466E" w:rsidRPr="00206ACB">
        <w:rPr>
          <w:rFonts w:cstheme="minorHAnsi"/>
          <w:color w:val="111111"/>
          <w:szCs w:val="26"/>
        </w:rPr>
        <w:t xml:space="preserve"> </w:t>
      </w:r>
      <w:r w:rsidRPr="00206ACB">
        <w:rPr>
          <w:rFonts w:cstheme="minorHAnsi"/>
          <w:color w:val="111111"/>
          <w:szCs w:val="26"/>
        </w:rPr>
        <w:t>within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before</w:t>
      </w:r>
      <w:r w:rsidR="00AC466E" w:rsidRPr="00206ACB">
        <w:rPr>
          <w:rFonts w:cstheme="minorHAnsi"/>
          <w:color w:val="111111"/>
          <w:szCs w:val="26"/>
        </w:rPr>
        <w:t xml:space="preserve"> </w:t>
      </w:r>
      <w:r w:rsidRPr="00206ACB">
        <w:rPr>
          <w:rFonts w:cstheme="minorHAnsi"/>
          <w:color w:val="111111"/>
          <w:szCs w:val="26"/>
        </w:rPr>
        <w:t>placing</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tile</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nametable</w:t>
      </w:r>
      <w:r w:rsidR="00AC466E" w:rsidRPr="00206ACB">
        <w:rPr>
          <w:rFonts w:cstheme="minorHAnsi"/>
          <w:color w:val="111111"/>
          <w:szCs w:val="26"/>
        </w:rPr>
        <w:t xml:space="preserve"> </w:t>
      </w:r>
      <w:r w:rsidRPr="00206ACB">
        <w:rPr>
          <w:rFonts w:cstheme="minorHAnsi"/>
          <w:color w:val="111111"/>
          <w:szCs w:val="26"/>
        </w:rPr>
        <w:t>display,</w:t>
      </w:r>
      <w:r w:rsidR="00AC466E" w:rsidRPr="00206ACB">
        <w:rPr>
          <w:rFonts w:cstheme="minorHAnsi"/>
          <w:color w:val="111111"/>
          <w:szCs w:val="26"/>
        </w:rPr>
        <w:t xml:space="preserve"> </w:t>
      </w:r>
      <w:r w:rsidRPr="00206ACB">
        <w:rPr>
          <w:rFonts w:cstheme="minorHAnsi"/>
          <w:color w:val="111111"/>
          <w:szCs w:val="26"/>
        </w:rPr>
        <w:t>NES</w:t>
      </w:r>
      <w:r w:rsidR="00AC466E" w:rsidRPr="00206ACB">
        <w:rPr>
          <w:rFonts w:cstheme="minorHAnsi"/>
          <w:color w:val="111111"/>
          <w:szCs w:val="26"/>
        </w:rPr>
        <w:t xml:space="preserve"> </w:t>
      </w:r>
      <w:r w:rsidRPr="00206ACB">
        <w:rPr>
          <w:rFonts w:cstheme="minorHAnsi"/>
          <w:color w:val="111111"/>
          <w:szCs w:val="26"/>
        </w:rPr>
        <w:t>Lightbox</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update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underlying</w:t>
      </w:r>
      <w:r w:rsidR="00AC466E" w:rsidRPr="00206ACB">
        <w:rPr>
          <w:rFonts w:cstheme="minorHAnsi"/>
          <w:color w:val="111111"/>
          <w:szCs w:val="26"/>
        </w:rPr>
        <w:t xml:space="preserve"> </w:t>
      </w:r>
      <w:r w:rsidRPr="00206ACB">
        <w:rPr>
          <w:rFonts w:cstheme="minorHAnsi"/>
          <w:color w:val="111111"/>
          <w:szCs w:val="26"/>
        </w:rPr>
        <w:t>attribute</w:t>
      </w:r>
      <w:r w:rsidR="00AC466E" w:rsidRPr="00206ACB">
        <w:rPr>
          <w:rFonts w:cstheme="minorHAnsi"/>
          <w:color w:val="111111"/>
          <w:szCs w:val="26"/>
        </w:rPr>
        <w:t xml:space="preserve"> </w:t>
      </w:r>
      <w:r w:rsidRPr="00206ACB">
        <w:rPr>
          <w:rFonts w:cstheme="minorHAnsi"/>
          <w:color w:val="111111"/>
          <w:szCs w:val="26"/>
        </w:rPr>
        <w:t>table</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update</w:t>
      </w:r>
      <w:r w:rsidR="00AC466E" w:rsidRPr="00206ACB">
        <w:rPr>
          <w:rFonts w:cstheme="minorHAnsi"/>
          <w:color w:val="111111"/>
          <w:szCs w:val="26"/>
        </w:rPr>
        <w:t xml:space="preserve"> </w:t>
      </w:r>
      <w:r w:rsidRPr="00206ACB">
        <w:rPr>
          <w:rFonts w:cstheme="minorHAnsi"/>
          <w:color w:val="111111"/>
          <w:szCs w:val="26"/>
        </w:rPr>
        <w:t>all</w:t>
      </w:r>
      <w:r w:rsidR="00AC466E" w:rsidRPr="00206ACB">
        <w:rPr>
          <w:rFonts w:cstheme="minorHAnsi"/>
          <w:color w:val="111111"/>
          <w:szCs w:val="26"/>
        </w:rPr>
        <w:t xml:space="preserve"> </w:t>
      </w:r>
      <w:r w:rsidRPr="00206ACB">
        <w:rPr>
          <w:rFonts w:cstheme="minorHAnsi"/>
          <w:color w:val="111111"/>
          <w:szCs w:val="26"/>
        </w:rPr>
        <w:t>tiles</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affected</w:t>
      </w:r>
      <w:r w:rsidR="00AC466E" w:rsidRPr="00206ACB">
        <w:rPr>
          <w:rFonts w:cstheme="minorHAnsi"/>
          <w:color w:val="111111"/>
          <w:szCs w:val="26"/>
        </w:rPr>
        <w:t xml:space="preserve"> </w:t>
      </w:r>
      <w:r w:rsidRPr="00206ACB">
        <w:rPr>
          <w:rFonts w:cstheme="minorHAnsi"/>
          <w:color w:val="111111"/>
          <w:szCs w:val="26"/>
        </w:rPr>
        <w:t>2x2</w:t>
      </w:r>
      <w:r w:rsidR="00AC466E" w:rsidRPr="00206ACB">
        <w:rPr>
          <w:rFonts w:cstheme="minorHAnsi"/>
          <w:color w:val="111111"/>
          <w:szCs w:val="26"/>
        </w:rPr>
        <w:t xml:space="preserve"> </w:t>
      </w:r>
      <w:r w:rsidRPr="00206ACB">
        <w:rPr>
          <w:rFonts w:cstheme="minorHAnsi"/>
          <w:color w:val="111111"/>
          <w:szCs w:val="26"/>
        </w:rPr>
        <w:t>area</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use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new</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can</w:t>
      </w:r>
      <w:r w:rsidR="00AC466E" w:rsidRPr="00206ACB">
        <w:rPr>
          <w:rFonts w:cstheme="minorHAnsi"/>
          <w:color w:val="111111"/>
          <w:szCs w:val="26"/>
        </w:rPr>
        <w:t xml:space="preserve"> </w:t>
      </w:r>
      <w:r w:rsidRPr="00206ACB">
        <w:rPr>
          <w:rFonts w:cstheme="minorHAnsi"/>
          <w:color w:val="111111"/>
          <w:szCs w:val="26"/>
        </w:rPr>
        <w:t>help</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identify</w:t>
      </w:r>
      <w:r w:rsidR="00AC466E" w:rsidRPr="00206ACB">
        <w:rPr>
          <w:rFonts w:cstheme="minorHAnsi"/>
          <w:color w:val="111111"/>
          <w:szCs w:val="26"/>
        </w:rPr>
        <w:t xml:space="preserve"> </w:t>
      </w:r>
      <w:r w:rsidRPr="00206ACB">
        <w:rPr>
          <w:rFonts w:cstheme="minorHAnsi"/>
          <w:color w:val="111111"/>
          <w:szCs w:val="26"/>
        </w:rPr>
        <w:t>potential</w:t>
      </w:r>
      <w:r w:rsidR="00AC466E" w:rsidRPr="00206ACB">
        <w:rPr>
          <w:rFonts w:cstheme="minorHAnsi"/>
          <w:color w:val="111111"/>
          <w:szCs w:val="26"/>
        </w:rPr>
        <w:t xml:space="preserve"> </w:t>
      </w:r>
      <w:r w:rsidRPr="00206ACB">
        <w:rPr>
          <w:rFonts w:cstheme="minorHAnsi"/>
          <w:color w:val="111111"/>
          <w:szCs w:val="26"/>
        </w:rPr>
        <w:t>attribute</w:t>
      </w:r>
      <w:r w:rsidR="00AC466E" w:rsidRPr="00206ACB">
        <w:rPr>
          <w:rFonts w:cstheme="minorHAnsi"/>
          <w:color w:val="111111"/>
          <w:szCs w:val="26"/>
        </w:rPr>
        <w:t xml:space="preserve"> </w:t>
      </w:r>
      <w:r w:rsidRPr="00206ACB">
        <w:rPr>
          <w:rFonts w:cstheme="minorHAnsi"/>
          <w:color w:val="111111"/>
          <w:szCs w:val="26"/>
        </w:rPr>
        <w:t>table</w:t>
      </w:r>
      <w:r w:rsidR="00AC466E" w:rsidRPr="00206ACB">
        <w:rPr>
          <w:rFonts w:cstheme="minorHAnsi"/>
          <w:color w:val="111111"/>
          <w:szCs w:val="26"/>
        </w:rPr>
        <w:t xml:space="preserve"> </w:t>
      </w:r>
      <w:r w:rsidRPr="00206ACB">
        <w:rPr>
          <w:rFonts w:cstheme="minorHAnsi"/>
          <w:color w:val="111111"/>
          <w:szCs w:val="26"/>
        </w:rPr>
        <w:t>clashes.</w:t>
      </w:r>
    </w:p>
    <w:p w14:paraId="71B898D4" w14:textId="2C95AEDB" w:rsidR="00F152EE" w:rsidRPr="00206ACB" w:rsidRDefault="00F152EE" w:rsidP="00867A54">
      <w:pPr>
        <w:pStyle w:val="Heading3"/>
        <w:rPr>
          <w:rFonts w:cstheme="minorHAnsi"/>
        </w:rPr>
      </w:pPr>
      <w:bookmarkStart w:id="158" w:name="_Toc168434259"/>
      <w:bookmarkStart w:id="159" w:name="_Toc168542770"/>
      <w:r w:rsidRPr="00206ACB">
        <w:rPr>
          <w:rFonts w:cstheme="minorHAnsi"/>
        </w:rPr>
        <w:t>Additional</w:t>
      </w:r>
      <w:r w:rsidR="00AC466E" w:rsidRPr="00206ACB">
        <w:rPr>
          <w:rFonts w:cstheme="minorHAnsi"/>
        </w:rPr>
        <w:t xml:space="preserve"> </w:t>
      </w:r>
      <w:r w:rsidRPr="00206ACB">
        <w:rPr>
          <w:rFonts w:cstheme="minorHAnsi"/>
        </w:rPr>
        <w:t>Changes</w:t>
      </w:r>
      <w:bookmarkEnd w:id="158"/>
      <w:bookmarkEnd w:id="159"/>
    </w:p>
    <w:p w14:paraId="6742C4F3" w14:textId="6BBF2858" w:rsidR="00EF2CA4" w:rsidRPr="00206ACB" w:rsidRDefault="009421A8" w:rsidP="009944E9">
      <w:pPr>
        <w:rPr>
          <w:rFonts w:cstheme="minorHAnsi"/>
          <w:color w:val="111111"/>
          <w:szCs w:val="26"/>
        </w:rPr>
      </w:pPr>
      <w:r w:rsidRPr="00206ACB">
        <w:rPr>
          <w:rFonts w:cstheme="minorHAnsi"/>
          <w:color w:val="111111"/>
          <w:szCs w:val="26"/>
        </w:rPr>
        <w:t>As</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games</w:t>
      </w:r>
      <w:r w:rsidR="00AC466E" w:rsidRPr="00206ACB">
        <w:rPr>
          <w:rFonts w:cstheme="minorHAnsi"/>
          <w:color w:val="111111"/>
          <w:szCs w:val="26"/>
        </w:rPr>
        <w:t xml:space="preserve"> </w:t>
      </w:r>
      <w:r w:rsidRPr="00206ACB">
        <w:rPr>
          <w:rFonts w:cstheme="minorHAnsi"/>
          <w:color w:val="111111"/>
          <w:szCs w:val="26"/>
        </w:rPr>
        <w:t>start</w:t>
      </w:r>
      <w:r w:rsidR="00AC466E" w:rsidRPr="00206ACB">
        <w:rPr>
          <w:rFonts w:cstheme="minorHAnsi"/>
          <w:color w:val="111111"/>
          <w:szCs w:val="26"/>
        </w:rPr>
        <w:t xml:space="preserve"> </w:t>
      </w:r>
      <w:r w:rsidRPr="00206ACB">
        <w:rPr>
          <w:rFonts w:cstheme="minorHAnsi"/>
          <w:color w:val="111111"/>
          <w:szCs w:val="26"/>
        </w:rPr>
        <w:t>getting</w:t>
      </w:r>
      <w:r w:rsidR="00AC466E" w:rsidRPr="00206ACB">
        <w:rPr>
          <w:rFonts w:cstheme="minorHAnsi"/>
          <w:color w:val="111111"/>
          <w:szCs w:val="26"/>
        </w:rPr>
        <w:t xml:space="preserve"> </w:t>
      </w:r>
      <w:r w:rsidRPr="00206ACB">
        <w:rPr>
          <w:rFonts w:cstheme="minorHAnsi"/>
          <w:color w:val="111111"/>
          <w:szCs w:val="26"/>
        </w:rPr>
        <w:t>more</w:t>
      </w:r>
      <w:r w:rsidR="00AC466E" w:rsidRPr="00206ACB">
        <w:rPr>
          <w:rFonts w:cstheme="minorHAnsi"/>
          <w:color w:val="111111"/>
          <w:szCs w:val="26"/>
        </w:rPr>
        <w:t xml:space="preserve"> </w:t>
      </w:r>
      <w:r w:rsidRPr="00206ACB">
        <w:rPr>
          <w:rFonts w:cstheme="minorHAnsi"/>
          <w:color w:val="111111"/>
          <w:szCs w:val="26"/>
        </w:rPr>
        <w:t>complicated,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simple</w:t>
      </w:r>
      <w:r w:rsidR="00AC466E" w:rsidRPr="00206ACB">
        <w:rPr>
          <w:rFonts w:cstheme="minorHAnsi"/>
          <w:color w:val="111111"/>
          <w:szCs w:val="26"/>
        </w:rPr>
        <w:t xml:space="preserve"> </w:t>
      </w:r>
      <w:r w:rsidRPr="00206ACB">
        <w:rPr>
          <w:rFonts w:cstheme="minorHAnsi"/>
          <w:color w:val="111111"/>
          <w:szCs w:val="26"/>
        </w:rPr>
        <w:t>reset</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NMI</w:t>
      </w:r>
      <w:r w:rsidR="00AC466E" w:rsidRPr="00206ACB">
        <w:rPr>
          <w:rFonts w:cstheme="minorHAnsi"/>
          <w:color w:val="111111"/>
          <w:szCs w:val="26"/>
        </w:rPr>
        <w:t xml:space="preserve"> </w:t>
      </w:r>
      <w:r w:rsidRPr="00206ACB">
        <w:rPr>
          <w:rFonts w:cstheme="minorHAnsi"/>
          <w:color w:val="111111"/>
          <w:szCs w:val="26"/>
        </w:rPr>
        <w:t>handlers</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started</w:t>
      </w:r>
      <w:r w:rsidR="00AC466E" w:rsidRPr="00206ACB">
        <w:rPr>
          <w:rFonts w:cstheme="minorHAnsi"/>
          <w:color w:val="111111"/>
          <w:szCs w:val="26"/>
        </w:rPr>
        <w:t xml:space="preserve"> </w:t>
      </w: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need</w:t>
      </w:r>
      <w:r w:rsidR="00AC466E" w:rsidRPr="00206ACB">
        <w:rPr>
          <w:rFonts w:cstheme="minorHAnsi"/>
          <w:color w:val="111111"/>
          <w:szCs w:val="26"/>
        </w:rPr>
        <w:t xml:space="preserve"> </w:t>
      </w:r>
      <w:r w:rsidRPr="00206ACB">
        <w:rPr>
          <w:rFonts w:cstheme="minorHAnsi"/>
          <w:color w:val="111111"/>
          <w:szCs w:val="26"/>
        </w:rPr>
        <w:t>some</w:t>
      </w:r>
      <w:r w:rsidR="00AC466E" w:rsidRPr="00206ACB">
        <w:rPr>
          <w:rFonts w:cstheme="minorHAnsi"/>
          <w:color w:val="111111"/>
          <w:szCs w:val="26"/>
        </w:rPr>
        <w:t xml:space="preserve"> </w:t>
      </w:r>
      <w:r w:rsidRPr="00206ACB">
        <w:rPr>
          <w:rFonts w:cstheme="minorHAnsi"/>
          <w:color w:val="111111"/>
          <w:szCs w:val="26"/>
        </w:rPr>
        <w:t>minor</w:t>
      </w:r>
      <w:r w:rsidR="00AC466E" w:rsidRPr="00206ACB">
        <w:rPr>
          <w:rFonts w:cstheme="minorHAnsi"/>
          <w:color w:val="111111"/>
          <w:szCs w:val="26"/>
        </w:rPr>
        <w:t xml:space="preserve"> </w:t>
      </w:r>
      <w:r w:rsidRPr="00206ACB">
        <w:rPr>
          <w:rFonts w:cstheme="minorHAnsi"/>
          <w:color w:val="111111"/>
          <w:szCs w:val="26"/>
        </w:rPr>
        <w:t>changes</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prevent</w:t>
      </w:r>
      <w:r w:rsidR="00AC466E" w:rsidRPr="00206ACB">
        <w:rPr>
          <w:rFonts w:cstheme="minorHAnsi"/>
          <w:color w:val="111111"/>
          <w:szCs w:val="26"/>
        </w:rPr>
        <w:t xml:space="preserve"> </w:t>
      </w:r>
      <w:r w:rsidRPr="00206ACB">
        <w:rPr>
          <w:rFonts w:cstheme="minorHAnsi"/>
          <w:color w:val="111111"/>
          <w:szCs w:val="26"/>
        </w:rPr>
        <w:t>strange</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difficult</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debug)</w:t>
      </w:r>
      <w:r w:rsidR="00AC466E" w:rsidRPr="00206ACB">
        <w:rPr>
          <w:rFonts w:cstheme="minorHAnsi"/>
          <w:color w:val="111111"/>
          <w:szCs w:val="26"/>
        </w:rPr>
        <w:t xml:space="preserve"> </w:t>
      </w:r>
      <w:r w:rsidRPr="00206ACB">
        <w:rPr>
          <w:rFonts w:cstheme="minorHAnsi"/>
          <w:color w:val="111111"/>
          <w:szCs w:val="26"/>
        </w:rPr>
        <w:t>graphical</w:t>
      </w:r>
      <w:r w:rsidR="00AC466E" w:rsidRPr="00206ACB">
        <w:rPr>
          <w:rFonts w:cstheme="minorHAnsi"/>
          <w:color w:val="111111"/>
          <w:szCs w:val="26"/>
        </w:rPr>
        <w:t xml:space="preserve"> </w:t>
      </w:r>
      <w:r w:rsidRPr="00206ACB">
        <w:rPr>
          <w:rFonts w:cstheme="minorHAnsi"/>
          <w:color w:val="111111"/>
          <w:szCs w:val="26"/>
        </w:rPr>
        <w:t>glitches.</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reset</w:t>
      </w:r>
      <w:r w:rsidR="00AC466E" w:rsidRPr="00206ACB">
        <w:rPr>
          <w:rFonts w:cstheme="minorHAnsi"/>
          <w:color w:val="111111"/>
          <w:szCs w:val="26"/>
        </w:rPr>
        <w:t xml:space="preserve"> </w:t>
      </w:r>
      <w:r w:rsidRPr="00206ACB">
        <w:rPr>
          <w:rFonts w:cstheme="minorHAnsi"/>
          <w:color w:val="111111"/>
          <w:szCs w:val="26"/>
        </w:rPr>
        <w:t>handler,</w:t>
      </w:r>
      <w:r w:rsidR="00AC466E" w:rsidRPr="00206ACB">
        <w:rPr>
          <w:rFonts w:cstheme="minorHAnsi"/>
          <w:color w:val="111111"/>
          <w:szCs w:val="26"/>
        </w:rPr>
        <w:t xml:space="preserve"> </w:t>
      </w:r>
      <w:r w:rsidRPr="00206ACB">
        <w:rPr>
          <w:rFonts w:cstheme="minorHAnsi"/>
          <w:color w:val="111111"/>
          <w:szCs w:val="26"/>
        </w:rPr>
        <w:t>I've</w:t>
      </w:r>
      <w:r w:rsidR="00AC466E" w:rsidRPr="00206ACB">
        <w:rPr>
          <w:rFonts w:cstheme="minorHAnsi"/>
          <w:color w:val="111111"/>
          <w:szCs w:val="26"/>
        </w:rPr>
        <w:t xml:space="preserve"> </w:t>
      </w:r>
      <w:r w:rsidRPr="00206ACB">
        <w:rPr>
          <w:rFonts w:cstheme="minorHAnsi"/>
          <w:color w:val="111111"/>
          <w:szCs w:val="26"/>
        </w:rPr>
        <w:t>added</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loop</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sets</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Y-position</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all</w:t>
      </w:r>
      <w:r w:rsidR="00AC466E" w:rsidRPr="00206ACB">
        <w:rPr>
          <w:rFonts w:cstheme="minorHAnsi"/>
          <w:color w:val="111111"/>
          <w:szCs w:val="26"/>
        </w:rPr>
        <w:t xml:space="preserve"> </w:t>
      </w:r>
      <w:r w:rsidRPr="00206ACB">
        <w:rPr>
          <w:rFonts w:cstheme="minorHAnsi"/>
          <w:color w:val="111111"/>
          <w:szCs w:val="26"/>
        </w:rPr>
        <w:t>sprites</w:t>
      </w:r>
      <w:r w:rsidR="00AC466E" w:rsidRPr="00206ACB">
        <w:rPr>
          <w:rFonts w:cstheme="minorHAnsi"/>
          <w:color w:val="111111"/>
          <w:szCs w:val="26"/>
        </w:rPr>
        <w:t xml:space="preserve"> </w:t>
      </w:r>
      <w:r w:rsidRPr="00206ACB">
        <w:rPr>
          <w:rFonts w:cstheme="minorHAnsi"/>
          <w:color w:val="111111"/>
          <w:szCs w:val="26"/>
        </w:rPr>
        <w:t>off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screen</w:t>
      </w:r>
      <w:r w:rsidR="00AC466E" w:rsidRPr="00206ACB">
        <w:rPr>
          <w:rFonts w:cstheme="minorHAnsi"/>
          <w:color w:val="111111"/>
          <w:szCs w:val="26"/>
        </w:rPr>
        <w:t xml:space="preserve"> </w:t>
      </w:r>
      <w:r w:rsidRPr="00206ACB">
        <w:rPr>
          <w:rFonts w:cstheme="minorHAnsi"/>
          <w:color w:val="111111"/>
          <w:szCs w:val="26"/>
        </w:rPr>
        <w:t>(i.e.</w:t>
      </w:r>
      <w:r w:rsidR="00AC466E" w:rsidRPr="00206ACB">
        <w:rPr>
          <w:rFonts w:cstheme="minorHAnsi"/>
          <w:color w:val="111111"/>
          <w:szCs w:val="26"/>
        </w:rPr>
        <w:t xml:space="preserve"> </w:t>
      </w:r>
      <w:r w:rsidRPr="00206ACB">
        <w:rPr>
          <w:rFonts w:cstheme="minorHAnsi"/>
          <w:color w:val="111111"/>
          <w:szCs w:val="26"/>
        </w:rPr>
        <w:t>any</w:t>
      </w:r>
      <w:r w:rsidR="00AC466E" w:rsidRPr="00206ACB">
        <w:rPr>
          <w:rFonts w:cstheme="minorHAnsi"/>
          <w:color w:val="111111"/>
          <w:szCs w:val="26"/>
        </w:rPr>
        <w:t xml:space="preserve"> </w:t>
      </w:r>
      <w:r w:rsidRPr="00206ACB">
        <w:rPr>
          <w:rFonts w:cstheme="minorHAnsi"/>
          <w:color w:val="111111"/>
          <w:szCs w:val="26"/>
        </w:rPr>
        <w:t>value</w:t>
      </w:r>
      <w:r w:rsidR="00AC466E" w:rsidRPr="00206ACB">
        <w:rPr>
          <w:rFonts w:cstheme="minorHAnsi"/>
          <w:color w:val="111111"/>
          <w:szCs w:val="26"/>
        </w:rPr>
        <w:t xml:space="preserve"> </w:t>
      </w:r>
      <w:r w:rsidRPr="00206ACB">
        <w:rPr>
          <w:rFonts w:cstheme="minorHAnsi"/>
          <w:color w:val="111111"/>
          <w:szCs w:val="26"/>
        </w:rPr>
        <w:t>larger</w:t>
      </w:r>
      <w:r w:rsidR="00AC466E" w:rsidRPr="00206ACB">
        <w:rPr>
          <w:rFonts w:cstheme="minorHAnsi"/>
          <w:color w:val="111111"/>
          <w:szCs w:val="26"/>
        </w:rPr>
        <w:t xml:space="preserve"> </w:t>
      </w:r>
      <w:r w:rsidRPr="00206ACB">
        <w:rPr>
          <w:rFonts w:cstheme="minorHAnsi"/>
          <w:color w:val="111111"/>
          <w:szCs w:val="26"/>
        </w:rPr>
        <w:t>than</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$ef</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state</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CPU</w:t>
      </w:r>
      <w:r w:rsidR="00AC466E" w:rsidRPr="00206ACB">
        <w:rPr>
          <w:rFonts w:cstheme="minorHAnsi"/>
          <w:color w:val="111111"/>
          <w:szCs w:val="26"/>
        </w:rPr>
        <w:t xml:space="preserve"> </w:t>
      </w:r>
      <w:r w:rsidRPr="00206ACB">
        <w:rPr>
          <w:rFonts w:cstheme="minorHAnsi"/>
          <w:color w:val="111111"/>
          <w:szCs w:val="26"/>
        </w:rPr>
        <w:t>memory</w:t>
      </w:r>
      <w:r w:rsidR="00AC466E" w:rsidRPr="00206ACB">
        <w:rPr>
          <w:rFonts w:cstheme="minorHAnsi"/>
          <w:color w:val="111111"/>
          <w:szCs w:val="26"/>
        </w:rPr>
        <w:t xml:space="preserve"> </w:t>
      </w:r>
      <w:r w:rsidRPr="00206ACB">
        <w:rPr>
          <w:rFonts w:cstheme="minorHAnsi"/>
          <w:color w:val="111111"/>
          <w:szCs w:val="26"/>
        </w:rPr>
        <w:t>can</w:t>
      </w:r>
      <w:r w:rsidR="00AC466E" w:rsidRPr="00206ACB">
        <w:rPr>
          <w:rFonts w:cstheme="minorHAnsi"/>
          <w:color w:val="111111"/>
          <w:szCs w:val="26"/>
        </w:rPr>
        <w:t xml:space="preserve"> </w:t>
      </w:r>
      <w:r w:rsidRPr="00206ACB">
        <w:rPr>
          <w:rFonts w:cstheme="minorHAnsi"/>
          <w:color w:val="111111"/>
          <w:szCs w:val="26"/>
        </w:rPr>
        <w:t>be</w:t>
      </w:r>
      <w:r w:rsidR="00AC466E" w:rsidRPr="00206ACB">
        <w:rPr>
          <w:rFonts w:cstheme="minorHAnsi"/>
          <w:color w:val="111111"/>
          <w:szCs w:val="26"/>
        </w:rPr>
        <w:t xml:space="preserve"> </w:t>
      </w:r>
      <w:r w:rsidRPr="00206ACB">
        <w:rPr>
          <w:rFonts w:cstheme="minorHAnsi"/>
          <w:color w:val="111111"/>
          <w:szCs w:val="26"/>
        </w:rPr>
        <w:t>random</w:t>
      </w:r>
      <w:r w:rsidR="00AC466E" w:rsidRPr="00206ACB">
        <w:rPr>
          <w:rFonts w:cstheme="minorHAnsi"/>
          <w:color w:val="111111"/>
          <w:szCs w:val="26"/>
        </w:rPr>
        <w:t xml:space="preserve"> </w:t>
      </w:r>
      <w:r w:rsidRPr="00206ACB">
        <w:rPr>
          <w:rFonts w:cstheme="minorHAnsi"/>
          <w:color w:val="111111"/>
          <w:szCs w:val="26"/>
        </w:rPr>
        <w:t>at</w:t>
      </w:r>
      <w:r w:rsidR="00AC466E" w:rsidRPr="00206ACB">
        <w:rPr>
          <w:rFonts w:cstheme="minorHAnsi"/>
          <w:color w:val="111111"/>
          <w:szCs w:val="26"/>
        </w:rPr>
        <w:t xml:space="preserve"> </w:t>
      </w:r>
      <w:r w:rsidRPr="00206ACB">
        <w:rPr>
          <w:rFonts w:cstheme="minorHAnsi"/>
          <w:color w:val="111111"/>
          <w:szCs w:val="26"/>
        </w:rPr>
        <w:t>startup,</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could</w:t>
      </w:r>
      <w:r w:rsidR="00AC466E" w:rsidRPr="00206ACB">
        <w:rPr>
          <w:rFonts w:cstheme="minorHAnsi"/>
          <w:color w:val="111111"/>
          <w:szCs w:val="26"/>
        </w:rPr>
        <w:t xml:space="preserve"> </w:t>
      </w:r>
      <w:r w:rsidRPr="00206ACB">
        <w:rPr>
          <w:rFonts w:cstheme="minorHAnsi"/>
          <w:color w:val="111111"/>
          <w:szCs w:val="26"/>
        </w:rPr>
        <w:t>result</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portions</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OAM</w:t>
      </w:r>
      <w:r w:rsidR="00AC466E" w:rsidRPr="00206ACB">
        <w:rPr>
          <w:rFonts w:cstheme="minorHAnsi"/>
          <w:color w:val="111111"/>
          <w:szCs w:val="26"/>
        </w:rPr>
        <w:t xml:space="preserve"> </w:t>
      </w:r>
      <w:r w:rsidRPr="00206ACB">
        <w:rPr>
          <w:rFonts w:cstheme="minorHAnsi"/>
          <w:color w:val="111111"/>
          <w:szCs w:val="26"/>
        </w:rPr>
        <w:t>buffer</w:t>
      </w:r>
      <w:r w:rsidR="00AC466E" w:rsidRPr="00206ACB">
        <w:rPr>
          <w:rFonts w:cstheme="minorHAnsi"/>
          <w:color w:val="111111"/>
          <w:szCs w:val="26"/>
        </w:rPr>
        <w:t xml:space="preserve"> </w:t>
      </w:r>
      <w:r w:rsidRPr="00206ACB">
        <w:rPr>
          <w:rFonts w:cstheme="minorHAnsi"/>
          <w:color w:val="111111"/>
          <w:szCs w:val="26"/>
        </w:rPr>
        <w:t>at</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$0200</w:t>
      </w:r>
      <w:r w:rsidR="00AC466E" w:rsidRPr="00206ACB">
        <w:rPr>
          <w:rFonts w:cstheme="minorHAnsi"/>
          <w:color w:val="111111"/>
          <w:szCs w:val="26"/>
        </w:rPr>
        <w:t xml:space="preserve"> </w:t>
      </w:r>
      <w:r w:rsidRPr="00206ACB">
        <w:rPr>
          <w:rFonts w:cstheme="minorHAnsi"/>
          <w:color w:val="111111"/>
          <w:szCs w:val="26"/>
        </w:rPr>
        <w:t>having</w:t>
      </w:r>
      <w:r w:rsidR="00AC466E" w:rsidRPr="00206ACB">
        <w:rPr>
          <w:rFonts w:cstheme="minorHAnsi"/>
          <w:color w:val="111111"/>
          <w:szCs w:val="26"/>
        </w:rPr>
        <w:t xml:space="preserve"> </w:t>
      </w:r>
      <w:r w:rsidRPr="00206ACB">
        <w:rPr>
          <w:rFonts w:cstheme="minorHAnsi"/>
          <w:color w:val="111111"/>
          <w:szCs w:val="26"/>
        </w:rPr>
        <w:t>fake</w:t>
      </w:r>
      <w:r w:rsidR="00AC466E" w:rsidRPr="00206ACB">
        <w:rPr>
          <w:rFonts w:cstheme="minorHAnsi"/>
          <w:color w:val="111111"/>
          <w:szCs w:val="26"/>
        </w:rPr>
        <w:t xml:space="preserve"> </w:t>
      </w:r>
      <w:r w:rsidRPr="00206ACB">
        <w:rPr>
          <w:rFonts w:cstheme="minorHAnsi"/>
          <w:color w:val="111111"/>
          <w:szCs w:val="26"/>
        </w:rPr>
        <w:t>sprite</w:t>
      </w:r>
      <w:r w:rsidR="00AC466E" w:rsidRPr="00206ACB">
        <w:rPr>
          <w:rFonts w:cstheme="minorHAnsi"/>
          <w:color w:val="111111"/>
          <w:szCs w:val="26"/>
        </w:rPr>
        <w:t xml:space="preserve"> </w:t>
      </w:r>
      <w:r w:rsidRPr="00206ACB">
        <w:rPr>
          <w:rFonts w:cstheme="minorHAnsi"/>
          <w:color w:val="111111"/>
          <w:szCs w:val="26"/>
        </w:rPr>
        <w:t>data.</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loop</w:t>
      </w:r>
      <w:r w:rsidR="00AC466E" w:rsidRPr="00206ACB">
        <w:rPr>
          <w:rFonts w:cstheme="minorHAnsi"/>
          <w:color w:val="111111"/>
          <w:szCs w:val="26"/>
        </w:rPr>
        <w:t xml:space="preserve"> </w:t>
      </w:r>
      <w:r w:rsidRPr="00206ACB">
        <w:rPr>
          <w:rFonts w:cstheme="minorHAnsi"/>
          <w:color w:val="111111"/>
          <w:szCs w:val="26"/>
        </w:rPr>
        <w:t>hides</w:t>
      </w:r>
      <w:r w:rsidR="00AC466E" w:rsidRPr="00206ACB">
        <w:rPr>
          <w:rFonts w:cstheme="minorHAnsi"/>
          <w:color w:val="111111"/>
          <w:szCs w:val="26"/>
        </w:rPr>
        <w:t xml:space="preserve"> </w:t>
      </w:r>
      <w:r w:rsidRPr="00206ACB">
        <w:rPr>
          <w:rFonts w:cstheme="minorHAnsi"/>
          <w:color w:val="111111"/>
          <w:szCs w:val="26"/>
        </w:rPr>
        <w:t>all</w:t>
      </w:r>
      <w:r w:rsidR="00AC466E" w:rsidRPr="00206ACB">
        <w:rPr>
          <w:rFonts w:cstheme="minorHAnsi"/>
          <w:color w:val="111111"/>
          <w:szCs w:val="26"/>
        </w:rPr>
        <w:t xml:space="preserve"> </w:t>
      </w:r>
      <w:r w:rsidRPr="00206ACB">
        <w:rPr>
          <w:rFonts w:cstheme="minorHAnsi"/>
          <w:color w:val="111111"/>
          <w:szCs w:val="26"/>
        </w:rPr>
        <w:t>sprites</w:t>
      </w:r>
      <w:r w:rsidR="00AC466E" w:rsidRPr="00206ACB">
        <w:rPr>
          <w:rFonts w:cstheme="minorHAnsi"/>
          <w:color w:val="111111"/>
          <w:szCs w:val="26"/>
        </w:rPr>
        <w:t xml:space="preserve"> </w:t>
      </w:r>
      <w:r w:rsidRPr="00206ACB">
        <w:rPr>
          <w:rFonts w:cstheme="minorHAnsi"/>
          <w:color w:val="111111"/>
          <w:szCs w:val="26"/>
        </w:rPr>
        <w:t>off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screen</w:t>
      </w:r>
      <w:r w:rsidR="00AC466E" w:rsidRPr="00206ACB">
        <w:rPr>
          <w:rFonts w:cstheme="minorHAnsi"/>
          <w:color w:val="111111"/>
          <w:szCs w:val="26"/>
        </w:rPr>
        <w:t xml:space="preserve"> </w:t>
      </w:r>
      <w:r w:rsidRPr="00206ACB">
        <w:rPr>
          <w:rFonts w:cstheme="minorHAnsi"/>
          <w:color w:val="111111"/>
          <w:szCs w:val="26"/>
        </w:rPr>
        <w:t>until</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explicitly</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Fonts w:cstheme="minorHAnsi"/>
          <w:color w:val="111111"/>
          <w:szCs w:val="26"/>
        </w:rPr>
        <w:t>them</w:t>
      </w:r>
      <w:r w:rsidR="00AC466E" w:rsidRPr="00206ACB">
        <w:rPr>
          <w:rFonts w:cstheme="minorHAnsi"/>
          <w:color w:val="111111"/>
          <w:szCs w:val="26"/>
        </w:rPr>
        <w:t xml:space="preserve"> </w:t>
      </w:r>
      <w:r w:rsidRPr="00206ACB">
        <w:rPr>
          <w:rFonts w:cstheme="minorHAnsi"/>
          <w:color w:val="111111"/>
          <w:szCs w:val="26"/>
        </w:rPr>
        <w:t>ourselves,</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prevent</w:t>
      </w:r>
      <w:r w:rsidR="00AC466E" w:rsidRPr="00206ACB">
        <w:rPr>
          <w:rFonts w:cstheme="minorHAnsi"/>
          <w:color w:val="111111"/>
          <w:szCs w:val="26"/>
        </w:rPr>
        <w:t xml:space="preserve"> </w:t>
      </w:r>
      <w:r w:rsidRPr="00206ACB">
        <w:rPr>
          <w:rFonts w:cstheme="minorHAnsi"/>
          <w:color w:val="111111"/>
          <w:szCs w:val="26"/>
        </w:rPr>
        <w:t>these</w:t>
      </w:r>
      <w:r w:rsidR="00AC466E" w:rsidRPr="00206ACB">
        <w:rPr>
          <w:rFonts w:cstheme="minorHAnsi"/>
          <w:color w:val="111111"/>
          <w:szCs w:val="26"/>
        </w:rPr>
        <w:t xml:space="preserve"> </w:t>
      </w:r>
      <w:r w:rsidRPr="00206ACB">
        <w:rPr>
          <w:rFonts w:cstheme="minorHAnsi"/>
          <w:color w:val="111111"/>
          <w:szCs w:val="26"/>
        </w:rPr>
        <w:t>"phantom"</w:t>
      </w:r>
      <w:r w:rsidR="00AC466E" w:rsidRPr="00206ACB">
        <w:rPr>
          <w:rFonts w:cstheme="minorHAnsi"/>
          <w:color w:val="111111"/>
          <w:szCs w:val="26"/>
        </w:rPr>
        <w:t xml:space="preserve"> </w:t>
      </w:r>
      <w:r w:rsidRPr="00206ACB">
        <w:rPr>
          <w:rFonts w:cstheme="minorHAnsi"/>
          <w:color w:val="111111"/>
          <w:szCs w:val="26"/>
        </w:rPr>
        <w:t>sprites</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being</w:t>
      </w:r>
      <w:r w:rsidR="00AC466E" w:rsidRPr="00206ACB">
        <w:rPr>
          <w:rFonts w:cstheme="minorHAnsi"/>
          <w:color w:val="111111"/>
          <w:szCs w:val="26"/>
        </w:rPr>
        <w:t xml:space="preserve"> </w:t>
      </w:r>
      <w:r w:rsidRPr="00206ACB">
        <w:rPr>
          <w:rFonts w:cstheme="minorHAnsi"/>
          <w:color w:val="111111"/>
          <w:szCs w:val="26"/>
        </w:rPr>
        <w:t>visible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player.</w:t>
      </w:r>
    </w:p>
    <w:p w14:paraId="1AA91786" w14:textId="3A26091D"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176048" w:rsidRPr="00206ACB">
        <w:rPr>
          <w:rFonts w:ascii="QTKorrin" w:hAnsi="QTKorrin" w:cstheme="minorHAnsi"/>
          <w:color w:val="880000"/>
          <w:sz w:val="18"/>
          <w:szCs w:val="18"/>
        </w:rPr>
        <w:t>#$00</w:t>
      </w:r>
    </w:p>
    <w:p w14:paraId="63F83177" w14:textId="1AA69F31"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176048" w:rsidRPr="00206ACB">
        <w:rPr>
          <w:rFonts w:ascii="QTKorrin" w:hAnsi="QTKorrin" w:cstheme="minorHAnsi"/>
          <w:color w:val="880000"/>
          <w:sz w:val="18"/>
          <w:szCs w:val="18"/>
        </w:rPr>
        <w:t>#$ff</w:t>
      </w:r>
    </w:p>
    <w:p w14:paraId="438E8E81" w14:textId="77777777" w:rsidR="00176048" w:rsidRPr="00206ACB" w:rsidRDefault="00176048">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clear_oam</w:t>
      </w:r>
      <w:r w:rsidRPr="00206ACB">
        <w:rPr>
          <w:rFonts w:ascii="QTKorrin" w:hAnsi="QTKorrin" w:cstheme="minorHAnsi"/>
          <w:color w:val="666600"/>
          <w:sz w:val="18"/>
          <w:szCs w:val="18"/>
        </w:rPr>
        <w:t>:</w:t>
      </w:r>
    </w:p>
    <w:p w14:paraId="4EFDB065" w14:textId="6011496D"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$0200</w:t>
      </w:r>
      <w:r w:rsidR="00176048" w:rsidRPr="00206ACB">
        <w:rPr>
          <w:rFonts w:ascii="QTKorrin" w:hAnsi="QTKorrin" w:cstheme="minorHAnsi"/>
          <w:color w:val="666600"/>
          <w:sz w:val="18"/>
          <w:szCs w:val="18"/>
        </w:rPr>
        <w:t>,</w:t>
      </w:r>
      <w:r w:rsidR="00176048" w:rsidRPr="00206ACB">
        <w:rPr>
          <w:rFonts w:ascii="QTKorrin" w:hAnsi="QTKorrin" w:cstheme="minorHAnsi"/>
          <w:color w:val="000000"/>
          <w:sz w:val="18"/>
          <w:szCs w:val="18"/>
        </w:rPr>
        <w:t>X</w:t>
      </w:r>
      <w:r w:rsidRPr="00206ACB">
        <w:rPr>
          <w:rFonts w:ascii="QTKorrin" w:hAnsi="QTKorrin" w:cstheme="minorHAnsi"/>
          <w:color w:val="000000"/>
          <w:sz w:val="18"/>
          <w:szCs w:val="18"/>
        </w:rPr>
        <w:t xml:space="preserve"> </w:t>
      </w:r>
      <w:r w:rsidR="00176048"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176048" w:rsidRPr="00206ACB">
        <w:rPr>
          <w:rFonts w:ascii="QTKorrin" w:hAnsi="QTKorrin" w:cstheme="minorHAnsi"/>
          <w:color w:val="000088"/>
          <w:sz w:val="18"/>
          <w:szCs w:val="18"/>
        </w:rPr>
        <w:t>set</w:t>
      </w: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sprite</w:t>
      </w: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y</w:t>
      </w:r>
      <w:r w:rsidR="00176048" w:rsidRPr="00206ACB">
        <w:rPr>
          <w:rFonts w:ascii="QTKorrin" w:hAnsi="QTKorrin" w:cstheme="minorHAnsi"/>
          <w:color w:val="666600"/>
          <w:sz w:val="18"/>
          <w:szCs w:val="18"/>
        </w:rPr>
        <w:t>-</w:t>
      </w:r>
      <w:r w:rsidR="00176048" w:rsidRPr="00206ACB">
        <w:rPr>
          <w:rFonts w:ascii="QTKorrin" w:hAnsi="QTKorrin" w:cstheme="minorHAnsi"/>
          <w:color w:val="000000"/>
          <w:sz w:val="18"/>
          <w:szCs w:val="18"/>
        </w:rPr>
        <w:t>positions</w:t>
      </w: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off</w:t>
      </w: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the</w:t>
      </w: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screen</w:t>
      </w:r>
    </w:p>
    <w:p w14:paraId="7565021B" w14:textId="11BFA25D"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INX</w:t>
      </w:r>
    </w:p>
    <w:p w14:paraId="3F0EC9D5" w14:textId="6BA9CFF9"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lastRenderedPageBreak/>
        <w:t xml:space="preserve">  </w:t>
      </w:r>
      <w:r w:rsidR="00176048" w:rsidRPr="00206ACB">
        <w:rPr>
          <w:rFonts w:ascii="QTKorrin" w:hAnsi="QTKorrin" w:cstheme="minorHAnsi"/>
          <w:color w:val="000000"/>
          <w:sz w:val="18"/>
          <w:szCs w:val="18"/>
        </w:rPr>
        <w:t>INX</w:t>
      </w:r>
    </w:p>
    <w:p w14:paraId="3561CC51" w14:textId="31788A80"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INX</w:t>
      </w:r>
    </w:p>
    <w:p w14:paraId="03E81466" w14:textId="12AB70A2"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INX</w:t>
      </w:r>
    </w:p>
    <w:p w14:paraId="6F92B45E" w14:textId="5742A34D"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BNE</w:t>
      </w: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clear_oam</w:t>
      </w:r>
    </w:p>
    <w:p w14:paraId="3783BD58" w14:textId="518B829A" w:rsidR="00176048" w:rsidRPr="00206ACB" w:rsidRDefault="0073092B" w:rsidP="009944E9">
      <w:pPr>
        <w:rPr>
          <w:rFonts w:cstheme="minorHAnsi"/>
          <w:color w:val="111111"/>
          <w:szCs w:val="26"/>
        </w:rPr>
      </w:pPr>
      <w:r w:rsidRPr="00206ACB">
        <w:rPr>
          <w:rFonts w:cstheme="minorHAnsi"/>
          <w:color w:val="111111"/>
          <w:szCs w:val="26"/>
        </w:rPr>
        <w:t>Second,</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NMI</w:t>
      </w:r>
      <w:r w:rsidR="00AC466E" w:rsidRPr="00206ACB">
        <w:rPr>
          <w:rFonts w:cstheme="minorHAnsi"/>
          <w:color w:val="111111"/>
          <w:szCs w:val="26"/>
        </w:rPr>
        <w:t xml:space="preserve"> </w:t>
      </w:r>
      <w:r w:rsidRPr="00206ACB">
        <w:rPr>
          <w:rFonts w:cstheme="minorHAnsi"/>
          <w:color w:val="111111"/>
          <w:szCs w:val="26"/>
        </w:rPr>
        <w:t>handler</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need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scroll</w:t>
      </w:r>
      <w:r w:rsidR="00AC466E" w:rsidRPr="00206ACB">
        <w:rPr>
          <w:rFonts w:cstheme="minorHAnsi"/>
          <w:color w:val="111111"/>
          <w:szCs w:val="26"/>
        </w:rPr>
        <w:t xml:space="preserve"> </w:t>
      </w:r>
      <w:r w:rsidRPr="00206ACB">
        <w:rPr>
          <w:rFonts w:cstheme="minorHAnsi"/>
          <w:color w:val="111111"/>
          <w:szCs w:val="26"/>
        </w:rPr>
        <w:t>position</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nametables.</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cover</w:t>
      </w:r>
      <w:r w:rsidR="00AC466E" w:rsidRPr="00206ACB">
        <w:rPr>
          <w:rFonts w:cstheme="minorHAnsi"/>
          <w:color w:val="111111"/>
          <w:szCs w:val="26"/>
        </w:rPr>
        <w:t xml:space="preserve"> </w:t>
      </w:r>
      <w:r w:rsidRPr="00206ACB">
        <w:rPr>
          <w:rFonts w:cstheme="minorHAnsi"/>
          <w:color w:val="111111"/>
          <w:szCs w:val="26"/>
        </w:rPr>
        <w:t>scrolling</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detail</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later</w:t>
      </w:r>
      <w:r w:rsidR="00AC466E" w:rsidRPr="00206ACB">
        <w:rPr>
          <w:rFonts w:cstheme="minorHAnsi"/>
          <w:color w:val="111111"/>
          <w:szCs w:val="26"/>
        </w:rPr>
        <w:t xml:space="preserve"> </w:t>
      </w:r>
      <w:r w:rsidRPr="00206ACB">
        <w:rPr>
          <w:rFonts w:cstheme="minorHAnsi"/>
          <w:color w:val="111111"/>
          <w:szCs w:val="26"/>
        </w:rPr>
        <w:t>chapter,</w:t>
      </w:r>
      <w:r w:rsidR="00AC466E" w:rsidRPr="00206ACB">
        <w:rPr>
          <w:rFonts w:cstheme="minorHAnsi"/>
          <w:color w:val="111111"/>
          <w:szCs w:val="26"/>
        </w:rPr>
        <w:t xml:space="preserve"> </w:t>
      </w:r>
      <w:r w:rsidRPr="00206ACB">
        <w:rPr>
          <w:rFonts w:cstheme="minorHAnsi"/>
          <w:color w:val="111111"/>
          <w:szCs w:val="26"/>
        </w:rPr>
        <w:t>but</w:t>
      </w:r>
      <w:r w:rsidR="00AC466E" w:rsidRPr="00206ACB">
        <w:rPr>
          <w:rFonts w:cstheme="minorHAnsi"/>
          <w:color w:val="111111"/>
          <w:szCs w:val="26"/>
        </w:rPr>
        <w:t xml:space="preserve"> </w:t>
      </w:r>
      <w:r w:rsidRPr="00206ACB">
        <w:rPr>
          <w:rFonts w:cstheme="minorHAnsi"/>
          <w:color w:val="111111"/>
          <w:szCs w:val="26"/>
        </w:rPr>
        <w:t>for</w:t>
      </w:r>
      <w:r w:rsidR="00AC466E" w:rsidRPr="00206ACB">
        <w:rPr>
          <w:rFonts w:cstheme="minorHAnsi"/>
          <w:color w:val="111111"/>
          <w:szCs w:val="26"/>
        </w:rPr>
        <w:t xml:space="preserve"> </w:t>
      </w:r>
      <w:r w:rsidRPr="00206ACB">
        <w:rPr>
          <w:rFonts w:cstheme="minorHAnsi"/>
          <w:color w:val="111111"/>
          <w:szCs w:val="26"/>
        </w:rPr>
        <w:t>now</w:t>
      </w:r>
      <w:r w:rsidR="00AC466E" w:rsidRPr="00206ACB">
        <w:rPr>
          <w:rFonts w:cstheme="minorHAnsi"/>
          <w:color w:val="111111"/>
          <w:szCs w:val="26"/>
        </w:rPr>
        <w:t xml:space="preserve"> </w:t>
      </w:r>
      <w:r w:rsidRPr="00206ACB">
        <w:rPr>
          <w:rFonts w:cstheme="minorHAnsi"/>
          <w:color w:val="111111"/>
          <w:szCs w:val="26"/>
        </w:rPr>
        <w:t>just</w:t>
      </w:r>
      <w:r w:rsidR="00AC466E" w:rsidRPr="00206ACB">
        <w:rPr>
          <w:rFonts w:cstheme="minorHAnsi"/>
          <w:color w:val="111111"/>
          <w:szCs w:val="26"/>
        </w:rPr>
        <w:t xml:space="preserve"> </w:t>
      </w:r>
      <w:r w:rsidRPr="00206ACB">
        <w:rPr>
          <w:rFonts w:cstheme="minorHAnsi"/>
          <w:color w:val="111111"/>
          <w:szCs w:val="26"/>
        </w:rPr>
        <w:t>know</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setting</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scroll</w:t>
      </w:r>
      <w:r w:rsidR="00AC466E" w:rsidRPr="00206ACB">
        <w:rPr>
          <w:rFonts w:cstheme="minorHAnsi"/>
          <w:color w:val="111111"/>
          <w:szCs w:val="26"/>
        </w:rPr>
        <w:t xml:space="preserve"> </w:t>
      </w:r>
      <w:r w:rsidRPr="00206ACB">
        <w:rPr>
          <w:rFonts w:cstheme="minorHAnsi"/>
          <w:color w:val="111111"/>
          <w:szCs w:val="26"/>
        </w:rPr>
        <w:t>position</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display</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first</w:t>
      </w:r>
      <w:r w:rsidR="00AC466E" w:rsidRPr="00206ACB">
        <w:rPr>
          <w:rFonts w:cstheme="minorHAnsi"/>
          <w:color w:val="111111"/>
          <w:szCs w:val="26"/>
        </w:rPr>
        <w:t xml:space="preserve"> </w:t>
      </w:r>
      <w:r w:rsidRPr="00206ACB">
        <w:rPr>
          <w:rFonts w:cstheme="minorHAnsi"/>
          <w:color w:val="111111"/>
          <w:szCs w:val="26"/>
        </w:rPr>
        <w:t>nametable,</w:t>
      </w:r>
      <w:r w:rsidR="00AC466E" w:rsidRPr="00206ACB">
        <w:rPr>
          <w:rFonts w:cstheme="minorHAnsi"/>
          <w:color w:val="111111"/>
          <w:szCs w:val="26"/>
        </w:rPr>
        <w:t xml:space="preserve"> </w:t>
      </w: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no</w:t>
      </w:r>
      <w:r w:rsidR="00AC466E" w:rsidRPr="00206ACB">
        <w:rPr>
          <w:rFonts w:cstheme="minorHAnsi"/>
          <w:color w:val="111111"/>
          <w:szCs w:val="26"/>
        </w:rPr>
        <w:t xml:space="preserve"> </w:t>
      </w:r>
      <w:r w:rsidRPr="00206ACB">
        <w:rPr>
          <w:rFonts w:cstheme="minorHAnsi"/>
          <w:color w:val="111111"/>
          <w:szCs w:val="26"/>
        </w:rPr>
        <w:t>scrolling.</w:t>
      </w:r>
      <w:r w:rsidR="00AC466E" w:rsidRPr="00206ACB">
        <w:rPr>
          <w:rFonts w:cstheme="minorHAnsi"/>
          <w:color w:val="111111"/>
          <w:szCs w:val="26"/>
        </w:rPr>
        <w:t xml:space="preserve"> </w:t>
      </w:r>
      <w:r w:rsidRPr="00206ACB">
        <w:rPr>
          <w:rFonts w:cstheme="minorHAnsi"/>
          <w:color w:val="111111"/>
          <w:szCs w:val="26"/>
        </w:rPr>
        <w:t>If</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did</w:t>
      </w:r>
      <w:r w:rsidR="00AC466E" w:rsidRPr="00206ACB">
        <w:rPr>
          <w:rFonts w:cstheme="minorHAnsi"/>
          <w:color w:val="111111"/>
          <w:szCs w:val="26"/>
        </w:rPr>
        <w:t xml:space="preserve"> </w:t>
      </w:r>
      <w:r w:rsidRPr="00206ACB">
        <w:rPr>
          <w:rFonts w:cstheme="minorHAnsi"/>
          <w:color w:val="111111"/>
          <w:szCs w:val="26"/>
        </w:rPr>
        <w:t>not</w:t>
      </w:r>
      <w:r w:rsidR="00AC466E" w:rsidRPr="00206ACB">
        <w:rPr>
          <w:rFonts w:cstheme="minorHAnsi"/>
          <w:color w:val="111111"/>
          <w:szCs w:val="26"/>
        </w:rPr>
        <w:t xml:space="preserve"> </w:t>
      </w:r>
      <w:r w:rsidRPr="00206ACB">
        <w:rPr>
          <w:rFonts w:cstheme="minorHAnsi"/>
          <w:color w:val="111111"/>
          <w:szCs w:val="26"/>
        </w:rPr>
        <w:t>explicitly</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scroll</w:t>
      </w:r>
      <w:r w:rsidR="00AC466E" w:rsidRPr="00206ACB">
        <w:rPr>
          <w:rFonts w:cstheme="minorHAnsi"/>
          <w:color w:val="111111"/>
          <w:szCs w:val="26"/>
        </w:rPr>
        <w:t xml:space="preserve"> </w:t>
      </w:r>
      <w:r w:rsidRPr="00206ACB">
        <w:rPr>
          <w:rFonts w:cstheme="minorHAnsi"/>
          <w:color w:val="111111"/>
          <w:szCs w:val="26"/>
        </w:rPr>
        <w:t>position,</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could</w:t>
      </w:r>
      <w:r w:rsidR="00AC466E" w:rsidRPr="00206ACB">
        <w:rPr>
          <w:rFonts w:cstheme="minorHAnsi"/>
          <w:color w:val="111111"/>
          <w:szCs w:val="26"/>
        </w:rPr>
        <w:t xml:space="preserve"> </w:t>
      </w:r>
      <w:r w:rsidRPr="00206ACB">
        <w:rPr>
          <w:rFonts w:cstheme="minorHAnsi"/>
          <w:color w:val="111111"/>
          <w:szCs w:val="26"/>
        </w:rPr>
        <w:t>accidentally</w:t>
      </w:r>
      <w:r w:rsidR="00AC466E" w:rsidRPr="00206ACB">
        <w:rPr>
          <w:rFonts w:cstheme="minorHAnsi"/>
          <w:color w:val="111111"/>
          <w:szCs w:val="26"/>
        </w:rPr>
        <w:t xml:space="preserve"> </w:t>
      </w:r>
      <w:r w:rsidRPr="00206ACB">
        <w:rPr>
          <w:rFonts w:cstheme="minorHAnsi"/>
          <w:color w:val="111111"/>
          <w:szCs w:val="26"/>
        </w:rPr>
        <w:t>display</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combination</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nametables</w:t>
      </w:r>
      <w:r w:rsidR="00AC466E" w:rsidRPr="00206ACB">
        <w:rPr>
          <w:rFonts w:cstheme="minorHAnsi"/>
          <w:color w:val="111111"/>
          <w:szCs w:val="26"/>
        </w:rPr>
        <w:t xml:space="preserve"> </w:t>
      </w:r>
      <w:r w:rsidRPr="00206ACB">
        <w:rPr>
          <w:rFonts w:cstheme="minorHAnsi"/>
          <w:color w:val="111111"/>
          <w:szCs w:val="26"/>
        </w:rPr>
        <w:t>at</w:t>
      </w:r>
      <w:r w:rsidR="00AC466E" w:rsidRPr="00206ACB">
        <w:rPr>
          <w:rFonts w:cstheme="minorHAnsi"/>
          <w:color w:val="111111"/>
          <w:szCs w:val="26"/>
        </w:rPr>
        <w:t xml:space="preserve"> </w:t>
      </w:r>
      <w:r w:rsidRPr="00206ACB">
        <w:rPr>
          <w:rFonts w:cstheme="minorHAnsi"/>
          <w:color w:val="111111"/>
          <w:szCs w:val="26"/>
        </w:rPr>
        <w:t>an</w:t>
      </w:r>
      <w:r w:rsidR="00AC466E" w:rsidRPr="00206ACB">
        <w:rPr>
          <w:rFonts w:cstheme="minorHAnsi"/>
          <w:color w:val="111111"/>
          <w:szCs w:val="26"/>
        </w:rPr>
        <w:t xml:space="preserve"> </w:t>
      </w:r>
      <w:r w:rsidRPr="00206ACB">
        <w:rPr>
          <w:rFonts w:cstheme="minorHAnsi"/>
          <w:color w:val="111111"/>
          <w:szCs w:val="26"/>
        </w:rPr>
        <w:t>unpredictable</w:t>
      </w:r>
      <w:r w:rsidR="00AC466E" w:rsidRPr="00206ACB">
        <w:rPr>
          <w:rFonts w:cstheme="minorHAnsi"/>
          <w:color w:val="111111"/>
          <w:szCs w:val="26"/>
        </w:rPr>
        <w:t xml:space="preserve"> </w:t>
      </w:r>
      <w:r w:rsidRPr="00206ACB">
        <w:rPr>
          <w:rFonts w:cstheme="minorHAnsi"/>
          <w:color w:val="111111"/>
          <w:szCs w:val="26"/>
        </w:rPr>
        <w:t>scroll</w:t>
      </w:r>
      <w:r w:rsidR="00AC466E" w:rsidRPr="00206ACB">
        <w:rPr>
          <w:rFonts w:cstheme="minorHAnsi"/>
          <w:color w:val="111111"/>
          <w:szCs w:val="26"/>
        </w:rPr>
        <w:t xml:space="preserve"> </w:t>
      </w:r>
      <w:r w:rsidRPr="00206ACB">
        <w:rPr>
          <w:rFonts w:cstheme="minorHAnsi"/>
          <w:color w:val="111111"/>
          <w:szCs w:val="26"/>
        </w:rPr>
        <w:t>point.</w:t>
      </w:r>
    </w:p>
    <w:p w14:paraId="2A519006" w14:textId="52981CC8" w:rsidR="0075515C" w:rsidRPr="00206ACB" w:rsidRDefault="0075515C">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nmi_handler</w:t>
      </w:r>
    </w:p>
    <w:p w14:paraId="160F0515" w14:textId="4C392B7F"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75515C" w:rsidRPr="00206ACB">
        <w:rPr>
          <w:rFonts w:ascii="QTKorrin" w:hAnsi="QTKorrin" w:cstheme="minorHAnsi"/>
          <w:color w:val="880000"/>
          <w:sz w:val="18"/>
          <w:szCs w:val="18"/>
        </w:rPr>
        <w:t>#$00</w:t>
      </w:r>
    </w:p>
    <w:p w14:paraId="5942B45E" w14:textId="119AAE22"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OAMADDR</w:t>
      </w:r>
    </w:p>
    <w:p w14:paraId="6F0E6DC3" w14:textId="74FD064E"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75515C" w:rsidRPr="00206ACB">
        <w:rPr>
          <w:rFonts w:ascii="QTKorrin" w:hAnsi="QTKorrin" w:cstheme="minorHAnsi"/>
          <w:color w:val="880000"/>
          <w:sz w:val="18"/>
          <w:szCs w:val="18"/>
        </w:rPr>
        <w:t>#$02</w:t>
      </w:r>
    </w:p>
    <w:p w14:paraId="1795B619" w14:textId="03B13BB1"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OAMDMA</w:t>
      </w:r>
    </w:p>
    <w:p w14:paraId="6577920E" w14:textId="5BDD623F"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75515C" w:rsidRPr="00206ACB">
        <w:rPr>
          <w:rFonts w:ascii="QTKorrin" w:hAnsi="QTKorrin" w:cstheme="minorHAnsi"/>
          <w:color w:val="880000"/>
          <w:sz w:val="18"/>
          <w:szCs w:val="18"/>
        </w:rPr>
        <w:t>#$00</w:t>
      </w:r>
    </w:p>
    <w:p w14:paraId="372B0D09" w14:textId="2629B00A"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$2005</w:t>
      </w:r>
    </w:p>
    <w:p w14:paraId="099FE5F8" w14:textId="1386D17F"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$2005</w:t>
      </w:r>
    </w:p>
    <w:p w14:paraId="56460A73" w14:textId="7315DDC8"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RTI</w:t>
      </w:r>
    </w:p>
    <w:p w14:paraId="53650785" w14:textId="28943B7F" w:rsidR="0075515C" w:rsidRPr="00206ACB" w:rsidRDefault="0075515C">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0862ADD6" w14:textId="77777777" w:rsidR="00483D7F" w:rsidRPr="00206ACB" w:rsidRDefault="00483D7F" w:rsidP="009944E9">
      <w:pPr>
        <w:rPr>
          <w:rFonts w:cstheme="minorHAnsi"/>
          <w:color w:val="111111"/>
          <w:szCs w:val="26"/>
        </w:rPr>
      </w:pPr>
    </w:p>
    <w:p w14:paraId="1FFDB0B6" w14:textId="77777777" w:rsidR="00483D7F" w:rsidRPr="00206ACB" w:rsidRDefault="00483D7F" w:rsidP="009944E9">
      <w:pPr>
        <w:rPr>
          <w:rFonts w:cstheme="minorHAnsi"/>
          <w:color w:val="111111"/>
          <w:szCs w:val="26"/>
        </w:rPr>
      </w:pPr>
    </w:p>
    <w:p w14:paraId="63EA844E" w14:textId="22C6D358" w:rsidR="0075515C" w:rsidRPr="00206ACB" w:rsidRDefault="0075515C" w:rsidP="009944E9">
      <w:pPr>
        <w:rPr>
          <w:rFonts w:cstheme="minorHAnsi"/>
          <w:color w:val="111111"/>
          <w:szCs w:val="26"/>
        </w:rPr>
      </w:pPr>
      <w:r w:rsidRPr="00206ACB">
        <w:rPr>
          <w:rFonts w:cstheme="minorHAnsi"/>
          <w:color w:val="111111"/>
          <w:szCs w:val="26"/>
        </w:rPr>
        <w:t>Finally,</w:t>
      </w:r>
      <w:r w:rsidR="00AC466E" w:rsidRPr="00206ACB">
        <w:rPr>
          <w:rFonts w:cstheme="minorHAnsi"/>
          <w:color w:val="111111"/>
          <w:szCs w:val="26"/>
        </w:rPr>
        <w:t xml:space="preserve"> </w:t>
      </w:r>
      <w:r w:rsidRPr="00206ACB">
        <w:rPr>
          <w:rFonts w:cstheme="minorHAnsi"/>
          <w:color w:val="111111"/>
          <w:szCs w:val="26"/>
        </w:rPr>
        <w:t>now</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using</w:t>
      </w:r>
      <w:r w:rsidR="00AC466E" w:rsidRPr="00206ACB">
        <w:rPr>
          <w:rFonts w:cstheme="minorHAnsi"/>
          <w:color w:val="111111"/>
          <w:szCs w:val="26"/>
        </w:rPr>
        <w:t xml:space="preserve"> </w:t>
      </w:r>
      <w:r w:rsidRPr="00206ACB">
        <w:rPr>
          <w:rFonts w:cstheme="minorHAnsi"/>
          <w:color w:val="111111"/>
          <w:szCs w:val="26"/>
        </w:rPr>
        <w:t>both</w:t>
      </w:r>
      <w:r w:rsidR="00AC466E" w:rsidRPr="00206ACB">
        <w:rPr>
          <w:rFonts w:cstheme="minorHAnsi"/>
          <w:color w:val="111111"/>
          <w:szCs w:val="26"/>
        </w:rPr>
        <w:t xml:space="preserve"> </w:t>
      </w:r>
      <w:r w:rsidRPr="00206ACB">
        <w:rPr>
          <w:rFonts w:cstheme="minorHAnsi"/>
          <w:color w:val="111111"/>
          <w:szCs w:val="26"/>
        </w:rPr>
        <w:t>sprites</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backgrounds,</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need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Fonts w:cstheme="minorHAnsi"/>
          <w:color w:val="111111"/>
          <w:szCs w:val="26"/>
        </w:rPr>
        <w:t>all</w:t>
      </w:r>
      <w:r w:rsidR="00AC466E" w:rsidRPr="00206ACB">
        <w:rPr>
          <w:rFonts w:cstheme="minorHAnsi"/>
          <w:color w:val="111111"/>
          <w:szCs w:val="26"/>
        </w:rPr>
        <w:t xml:space="preserve"> </w:t>
      </w:r>
      <w:r w:rsidRPr="00206ACB">
        <w:rPr>
          <w:rFonts w:cstheme="minorHAnsi"/>
          <w:color w:val="111111"/>
          <w:szCs w:val="26"/>
        </w:rPr>
        <w:t>eight</w:t>
      </w:r>
      <w:r w:rsidR="00AC466E" w:rsidRPr="00206ACB">
        <w:rPr>
          <w:rFonts w:cstheme="minorHAnsi"/>
          <w:color w:val="111111"/>
          <w:szCs w:val="26"/>
        </w:rPr>
        <w:t xml:space="preserve"> </w:t>
      </w:r>
      <w:r w:rsidRPr="00206ACB">
        <w:rPr>
          <w:rFonts w:cstheme="minorHAnsi"/>
          <w:color w:val="111111"/>
          <w:szCs w:val="26"/>
        </w:rPr>
        <w:t>palettes.</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do</w:t>
      </w:r>
      <w:r w:rsidR="00AC466E" w:rsidRPr="00206ACB">
        <w:rPr>
          <w:rFonts w:cstheme="minorHAnsi"/>
          <w:color w:val="111111"/>
          <w:szCs w:val="26"/>
        </w:rPr>
        <w:t xml:space="preserve"> </w:t>
      </w:r>
      <w:r w:rsidRPr="00206ACB">
        <w:rPr>
          <w:rFonts w:cstheme="minorHAnsi"/>
          <w:color w:val="111111"/>
          <w:szCs w:val="26"/>
        </w:rPr>
        <w:t>so,</w:t>
      </w:r>
      <w:r w:rsidR="00AC466E" w:rsidRPr="00206ACB">
        <w:rPr>
          <w:rFonts w:cstheme="minorHAnsi"/>
          <w:color w:val="111111"/>
          <w:szCs w:val="26"/>
        </w:rPr>
        <w:t xml:space="preserve"> </w:t>
      </w:r>
      <w:r w:rsidRPr="00206ACB">
        <w:rPr>
          <w:rFonts w:cstheme="minorHAnsi"/>
          <w:color w:val="111111"/>
          <w:szCs w:val="26"/>
        </w:rPr>
        <w:t>I've</w:t>
      </w:r>
      <w:r w:rsidR="00AC466E" w:rsidRPr="00206ACB">
        <w:rPr>
          <w:rFonts w:cstheme="minorHAnsi"/>
          <w:color w:val="111111"/>
          <w:szCs w:val="26"/>
        </w:rPr>
        <w:t xml:space="preserve"> </w:t>
      </w:r>
      <w:r w:rsidRPr="00206ACB">
        <w:rPr>
          <w:rFonts w:cstheme="minorHAnsi"/>
          <w:color w:val="111111"/>
          <w:szCs w:val="26"/>
        </w:rPr>
        <w:t>expanded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definitions</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RODATA</w:t>
      </w:r>
      <w:r w:rsidR="00AC466E" w:rsidRPr="00206ACB">
        <w:rPr>
          <w:rFonts w:cstheme="minorHAnsi"/>
          <w:color w:val="111111"/>
          <w:szCs w:val="26"/>
        </w:rPr>
        <w:t xml:space="preserve"> </w:t>
      </w:r>
      <w:r w:rsidRPr="00206ACB">
        <w:rPr>
          <w:rFonts w:cstheme="minorHAnsi"/>
          <w:color w:val="111111"/>
          <w:szCs w:val="26"/>
        </w:rPr>
        <w:t>segment</w:t>
      </w:r>
      <w:r w:rsidR="00AC466E" w:rsidRPr="00206ACB">
        <w:rPr>
          <w:rFonts w:cstheme="minorHAnsi"/>
          <w:color w:val="111111"/>
          <w:szCs w:val="26"/>
        </w:rPr>
        <w:t xml:space="preserve"> </w:t>
      </w:r>
      <w:r w:rsidRPr="00206ACB">
        <w:rPr>
          <w:rFonts w:cstheme="minorHAnsi"/>
          <w:color w:val="111111"/>
          <w:szCs w:val="26"/>
        </w:rPr>
        <w:t>as</w:t>
      </w:r>
      <w:r w:rsidR="00AC466E" w:rsidRPr="00206ACB">
        <w:rPr>
          <w:rFonts w:cstheme="minorHAnsi"/>
          <w:color w:val="111111"/>
          <w:szCs w:val="26"/>
        </w:rPr>
        <w:t xml:space="preserve"> </w:t>
      </w:r>
      <w:r w:rsidRPr="00206ACB">
        <w:rPr>
          <w:rFonts w:cstheme="minorHAnsi"/>
          <w:color w:val="111111"/>
          <w:szCs w:val="26"/>
        </w:rPr>
        <w:t>follows:</w:t>
      </w:r>
    </w:p>
    <w:p w14:paraId="3223C8E0" w14:textId="77777777"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000000"/>
          <w:sz w:val="17"/>
          <w:szCs w:val="17"/>
        </w:rPr>
        <w:t>palettes</w:t>
      </w:r>
      <w:r w:rsidRPr="00206ACB">
        <w:rPr>
          <w:rFonts w:ascii="QTKorrin" w:hAnsi="QTKorrin" w:cstheme="minorHAnsi"/>
          <w:color w:val="666600"/>
          <w:sz w:val="17"/>
          <w:szCs w:val="17"/>
        </w:rPr>
        <w:t>:</w:t>
      </w:r>
    </w:p>
    <w:p w14:paraId="21DDF6AB" w14:textId="3E96CE25"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$12</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$23</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$27</w:t>
      </w:r>
    </w:p>
    <w:p w14:paraId="5B4CC7ED" w14:textId="4265A4C6"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$2b</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$3c</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$39</w:t>
      </w:r>
    </w:p>
    <w:p w14:paraId="2B9EA5B7" w14:textId="5E1DA455"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$0c</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$07</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$13</w:t>
      </w:r>
    </w:p>
    <w:p w14:paraId="0048366D" w14:textId="5A6C1DE3"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$29</w:t>
      </w:r>
    </w:p>
    <w:p w14:paraId="6D5C9803" w14:textId="63FFE5C3" w:rsidR="00622E0E" w:rsidRPr="00206ACB" w:rsidRDefault="00AC466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000000"/>
          <w:sz w:val="17"/>
          <w:szCs w:val="17"/>
        </w:rPr>
        <w:t xml:space="preserve"> </w:t>
      </w:r>
    </w:p>
    <w:p w14:paraId="14408F93" w14:textId="0B99EAED"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$2d</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$10</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$15</w:t>
      </w:r>
    </w:p>
    <w:p w14:paraId="0BD0AC3C" w14:textId="3E342EAE"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$29</w:t>
      </w:r>
    </w:p>
    <w:p w14:paraId="5F6C2541" w14:textId="0B5BCC99"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$29</w:t>
      </w:r>
    </w:p>
    <w:p w14:paraId="2CFC8489" w14:textId="33B731DF"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$29</w:t>
      </w:r>
    </w:p>
    <w:p w14:paraId="515ADC57" w14:textId="34D66C95" w:rsidR="004A2291" w:rsidRPr="00206ACB" w:rsidRDefault="004A2291"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second</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Note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I</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also</w:t>
      </w:r>
      <w:r w:rsidR="00AC466E" w:rsidRPr="00206ACB">
        <w:rPr>
          <w:rFonts w:cstheme="minorHAnsi"/>
          <w:color w:val="111111"/>
          <w:sz w:val="26"/>
          <w:szCs w:val="26"/>
        </w:rPr>
        <w:t xml:space="preserve"> </w:t>
      </w:r>
      <w:r w:rsidRPr="00206ACB">
        <w:rPr>
          <w:rFonts w:cstheme="minorHAnsi"/>
          <w:color w:val="111111"/>
          <w:sz w:val="26"/>
          <w:szCs w:val="26"/>
        </w:rPr>
        <w:t>changed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"spaceship"</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better.</w:t>
      </w:r>
    </w:p>
    <w:p w14:paraId="3B725CB7" w14:textId="26F6CFCA" w:rsidR="00622E0E" w:rsidRPr="00206ACB" w:rsidRDefault="004A2291"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Since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more</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I've</w:t>
      </w:r>
      <w:r w:rsidR="00AC466E" w:rsidRPr="00206ACB">
        <w:rPr>
          <w:rFonts w:cstheme="minorHAnsi"/>
          <w:color w:val="111111"/>
          <w:sz w:val="26"/>
          <w:szCs w:val="26"/>
        </w:rPr>
        <w:t xml:space="preserve"> </w:t>
      </w:r>
      <w:r w:rsidRPr="00206ACB">
        <w:rPr>
          <w:rFonts w:cstheme="minorHAnsi"/>
          <w:color w:val="111111"/>
          <w:sz w:val="26"/>
          <w:szCs w:val="26"/>
        </w:rPr>
        <w:t>changed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loop</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writes</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CPX</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#$20</w:t>
      </w:r>
      <w:r w:rsidR="00AC466E" w:rsidRPr="00206ACB">
        <w:rPr>
          <w:rFonts w:cstheme="minorHAnsi"/>
          <w:color w:val="111111"/>
          <w:sz w:val="26"/>
          <w:szCs w:val="26"/>
        </w:rPr>
        <w:t xml:space="preserve"> </w:t>
      </w:r>
      <w:r w:rsidRPr="00206ACB">
        <w:rPr>
          <w:rFonts w:cstheme="minorHAnsi"/>
          <w:color w:val="111111"/>
          <w:sz w:val="26"/>
          <w:szCs w:val="26"/>
        </w:rPr>
        <w:t>(16</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instead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CPX</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#$04</w:t>
      </w:r>
      <w:r w:rsidRPr="00206ACB">
        <w:rPr>
          <w:rFonts w:cstheme="minorHAnsi"/>
          <w:color w:val="111111"/>
          <w:sz w:val="26"/>
          <w:szCs w:val="26"/>
        </w:rPr>
        <w:t>.</w:t>
      </w:r>
    </w:p>
    <w:p w14:paraId="51CBF008" w14:textId="1D41398C" w:rsidR="00F152EE" w:rsidRPr="00206ACB" w:rsidRDefault="00F152EE" w:rsidP="00F33E1B">
      <w:pPr>
        <w:pStyle w:val="Heading3"/>
        <w:rPr>
          <w:rFonts w:cstheme="minorHAnsi"/>
        </w:rPr>
      </w:pPr>
      <w:bookmarkStart w:id="160" w:name="_Toc168434260"/>
      <w:bookmarkStart w:id="161" w:name="_Toc168542771"/>
      <w:r w:rsidRPr="00206ACB">
        <w:rPr>
          <w:rFonts w:cstheme="minorHAnsi"/>
        </w:rPr>
        <w:t>Using</w:t>
      </w:r>
      <w:r w:rsidR="00AC466E" w:rsidRPr="00206ACB">
        <w:rPr>
          <w:rFonts w:cstheme="minorHAnsi"/>
        </w:rPr>
        <w:t xml:space="preserve"> </w:t>
      </w:r>
      <w:r w:rsidRPr="00206ACB">
        <w:rPr>
          <w:rFonts w:cstheme="minorHAnsi"/>
        </w:rPr>
        <w:t>NES</w:t>
      </w:r>
      <w:r w:rsidR="00AC466E" w:rsidRPr="00206ACB">
        <w:rPr>
          <w:rFonts w:cstheme="minorHAnsi"/>
        </w:rPr>
        <w:t xml:space="preserve"> </w:t>
      </w:r>
      <w:r w:rsidRPr="00206ACB">
        <w:rPr>
          <w:rFonts w:cstheme="minorHAnsi"/>
        </w:rPr>
        <w:t>Lightbox</w:t>
      </w:r>
      <w:r w:rsidR="00AC466E" w:rsidRPr="00206ACB">
        <w:rPr>
          <w:rFonts w:cstheme="minorHAnsi"/>
        </w:rPr>
        <w:t xml:space="preserve"> </w:t>
      </w:r>
      <w:r w:rsidRPr="00206ACB">
        <w:rPr>
          <w:rFonts w:cstheme="minorHAnsi"/>
        </w:rPr>
        <w:t>Projects</w:t>
      </w:r>
      <w:bookmarkEnd w:id="160"/>
      <w:bookmarkEnd w:id="161"/>
    </w:p>
    <w:p w14:paraId="421883B8" w14:textId="7541092B" w:rsidR="00B642CB" w:rsidRPr="00206ACB" w:rsidRDefault="00B642C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chapter's</w:t>
      </w:r>
      <w:r w:rsidR="00AC466E" w:rsidRPr="00206ACB">
        <w:rPr>
          <w:rFonts w:cstheme="minorHAnsi"/>
          <w:color w:val="111111"/>
          <w:sz w:val="26"/>
          <w:szCs w:val="26"/>
        </w:rPr>
        <w:t xml:space="preserve"> </w:t>
      </w:r>
      <w:r w:rsidRPr="00206ACB">
        <w:rPr>
          <w:rFonts w:cstheme="minorHAnsi"/>
          <w:color w:val="111111"/>
          <w:sz w:val="26"/>
          <w:szCs w:val="26"/>
        </w:rPr>
        <w:t>homework,</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functionality</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list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working</w:t>
      </w:r>
      <w:r w:rsidR="00AC466E" w:rsidRPr="00206ACB">
        <w:rPr>
          <w:rFonts w:cstheme="minorHAnsi"/>
          <w:color w:val="111111"/>
          <w:sz w:val="26"/>
          <w:szCs w:val="26"/>
        </w:rPr>
        <w:t xml:space="preserve"> </w:t>
      </w:r>
      <w:r w:rsidRPr="00206ACB">
        <w:rPr>
          <w:rFonts w:cstheme="minorHAnsi"/>
          <w:color w:val="111111"/>
          <w:sz w:val="26"/>
          <w:szCs w:val="26"/>
        </w:rPr>
        <w:t>environment</w:t>
      </w:r>
      <w:r w:rsidR="00AC466E" w:rsidRPr="00206ACB">
        <w:rPr>
          <w:rFonts w:cstheme="minorHAnsi"/>
          <w:color w:val="111111"/>
          <w:sz w:val="26"/>
          <w:szCs w:val="26"/>
        </w:rPr>
        <w:t xml:space="preserve"> </w:t>
      </w:r>
      <w:r w:rsidRPr="00206ACB">
        <w:rPr>
          <w:rFonts w:cstheme="minorHAnsi"/>
          <w:color w:val="111111"/>
          <w:sz w:val="26"/>
          <w:szCs w:val="26"/>
        </w:rPr>
        <w:t>(tileset,</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currently-selected</w:t>
      </w:r>
      <w:r w:rsidR="00AC466E" w:rsidRPr="00206ACB">
        <w:rPr>
          <w:rFonts w:cstheme="minorHAnsi"/>
          <w:color w:val="111111"/>
          <w:sz w:val="26"/>
          <w:szCs w:val="26"/>
        </w:rPr>
        <w:t xml:space="preserve"> </w:t>
      </w:r>
      <w:r w:rsidRPr="00206ACB">
        <w:rPr>
          <w:rFonts w:cstheme="minorHAnsi"/>
          <w:color w:val="111111"/>
          <w:sz w:val="26"/>
          <w:szCs w:val="26"/>
        </w:rPr>
        <w:t>tileset</w:t>
      </w:r>
      <w:r w:rsidR="00AC466E" w:rsidRPr="00206ACB">
        <w:rPr>
          <w:rFonts w:cstheme="minorHAnsi"/>
          <w:color w:val="111111"/>
          <w:sz w:val="26"/>
          <w:szCs w:val="26"/>
        </w:rPr>
        <w:t xml:space="preserve"> </w:t>
      </w:r>
      <w:r w:rsidRPr="00206ACB">
        <w:rPr>
          <w:rFonts w:cstheme="minorHAnsi"/>
          <w:color w:val="111111"/>
          <w:sz w:val="26"/>
          <w:szCs w:val="26"/>
        </w:rPr>
        <w:t>bank.</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uses</w:t>
      </w:r>
      <w:r w:rsidR="00AC466E" w:rsidRPr="00206ACB">
        <w:rPr>
          <w:rFonts w:cstheme="minorHAnsi"/>
          <w:color w:val="111111"/>
          <w:sz w:val="26"/>
          <w:szCs w:val="26"/>
        </w:rPr>
        <w:t xml:space="preserve"> </w:t>
      </w:r>
      <w:r w:rsidRPr="00206ACB">
        <w:rPr>
          <w:rFonts w:cstheme="minorHAnsi"/>
          <w:color w:val="111111"/>
          <w:sz w:val="26"/>
          <w:szCs w:val="26"/>
        </w:rPr>
        <w:t>full</w:t>
      </w:r>
      <w:r w:rsidR="00AC466E" w:rsidRPr="00206ACB">
        <w:rPr>
          <w:rFonts w:cstheme="minorHAnsi"/>
          <w:color w:val="111111"/>
          <w:sz w:val="26"/>
          <w:szCs w:val="26"/>
        </w:rPr>
        <w:t xml:space="preserve"> </w:t>
      </w:r>
      <w:r w:rsidRPr="00206ACB">
        <w:rPr>
          <w:rFonts w:cstheme="minorHAnsi"/>
          <w:color w:val="111111"/>
          <w:sz w:val="26"/>
          <w:szCs w:val="26"/>
        </w:rPr>
        <w:t>paths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means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unfortunately</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portable</w:t>
      </w:r>
      <w:r w:rsidR="00AC466E" w:rsidRPr="00206ACB">
        <w:rPr>
          <w:rFonts w:cstheme="minorHAnsi"/>
          <w:color w:val="111111"/>
          <w:sz w:val="26"/>
          <w:szCs w:val="26"/>
        </w:rPr>
        <w:t xml:space="preserve"> </w:t>
      </w:r>
      <w:r w:rsidRPr="00206ACB">
        <w:rPr>
          <w:rFonts w:cstheme="minorHAnsi"/>
          <w:color w:val="111111"/>
          <w:sz w:val="26"/>
          <w:szCs w:val="26"/>
        </w:rPr>
        <w:t>between</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computers.</w:t>
      </w:r>
    </w:p>
    <w:p w14:paraId="41820D80" w14:textId="1EE1683B" w:rsidR="00B642CB" w:rsidRPr="00206ACB" w:rsidRDefault="00B642C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ascii="Courier New" w:hAnsi="Courier New" w:cs="Courier New"/>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Lightbox's</w:t>
      </w:r>
      <w:r w:rsidR="00AC466E" w:rsidRPr="00206ACB">
        <w:rPr>
          <w:rFonts w:cstheme="minorHAnsi"/>
          <w:color w:val="111111"/>
          <w:sz w:val="26"/>
          <w:szCs w:val="26"/>
        </w:rPr>
        <w:t xml:space="preserve"> </w:t>
      </w:r>
      <w:r w:rsidRPr="00206ACB">
        <w:rPr>
          <w:rFonts w:cstheme="minorHAnsi"/>
          <w:color w:val="111111"/>
          <w:sz w:val="26"/>
          <w:szCs w:val="26"/>
        </w:rPr>
        <w:t>menus.</w:t>
      </w:r>
      <w:r w:rsidR="00AC466E" w:rsidRPr="00206ACB">
        <w:rPr>
          <w:rFonts w:cstheme="minorHAnsi"/>
          <w:color w:val="111111"/>
          <w:sz w:val="26"/>
          <w:szCs w:val="26"/>
        </w:rPr>
        <w:t xml:space="preserve"> </w:t>
      </w:r>
      <w:r w:rsidRPr="00206ACB">
        <w:rPr>
          <w:rFonts w:cstheme="minorHAnsi"/>
          <w:color w:val="111111"/>
          <w:sz w:val="26"/>
          <w:szCs w:val="26"/>
        </w:rPr>
        <w:t>Choose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name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click</w:t>
      </w:r>
      <w:r w:rsidR="00AC466E" w:rsidRPr="00206ACB">
        <w:rPr>
          <w:rFonts w:cstheme="minorHAnsi"/>
          <w:color w:val="111111"/>
          <w:sz w:val="26"/>
          <w:szCs w:val="26"/>
        </w:rPr>
        <w:t xml:space="preserve"> </w:t>
      </w:r>
      <w:r w:rsidRPr="00206ACB">
        <w:rPr>
          <w:rFonts w:cstheme="minorHAnsi"/>
          <w:color w:val="111111"/>
          <w:sz w:val="26"/>
          <w:szCs w:val="26"/>
        </w:rPr>
        <w:t>"OK".</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had</w:t>
      </w:r>
      <w:r w:rsidR="00AC466E" w:rsidRPr="00206ACB">
        <w:rPr>
          <w:rFonts w:cstheme="minorHAnsi"/>
          <w:color w:val="111111"/>
          <w:sz w:val="26"/>
          <w:szCs w:val="26"/>
        </w:rPr>
        <w:t xml:space="preserve"> </w:t>
      </w:r>
      <w:r w:rsidRPr="00206ACB">
        <w:rPr>
          <w:rFonts w:cstheme="minorHAnsi"/>
          <w:color w:val="111111"/>
          <w:sz w:val="26"/>
          <w:szCs w:val="26"/>
        </w:rPr>
        <w:lastRenderedPageBreak/>
        <w:t>previously</w:t>
      </w:r>
      <w:r w:rsidR="00AC466E" w:rsidRPr="00206ACB">
        <w:rPr>
          <w:rFonts w:cstheme="minorHAnsi"/>
          <w:color w:val="111111"/>
          <w:sz w:val="26"/>
          <w:szCs w:val="26"/>
        </w:rPr>
        <w:t xml:space="preserve"> </w:t>
      </w:r>
      <w:r w:rsidRPr="00206ACB">
        <w:rPr>
          <w:rFonts w:cstheme="minorHAnsi"/>
          <w:color w:val="111111"/>
          <w:sz w:val="26"/>
          <w:szCs w:val="26"/>
        </w:rPr>
        <w:t>opened</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tileset,</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had</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previously</w:t>
      </w:r>
      <w:r w:rsidR="00AC466E" w:rsidRPr="00206ACB">
        <w:rPr>
          <w:rFonts w:cstheme="minorHAnsi"/>
          <w:color w:val="111111"/>
          <w:sz w:val="26"/>
          <w:szCs w:val="26"/>
        </w:rPr>
        <w:t xml:space="preserve"> </w:t>
      </w:r>
      <w:r w:rsidRPr="00206ACB">
        <w:rPr>
          <w:rFonts w:cstheme="minorHAnsi"/>
          <w:color w:val="111111"/>
          <w:sz w:val="26"/>
          <w:szCs w:val="26"/>
        </w:rPr>
        <w:t>been</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named</w:t>
      </w:r>
      <w:r w:rsidR="00AC466E" w:rsidRPr="00206ACB">
        <w:rPr>
          <w:rFonts w:cstheme="minorHAnsi"/>
          <w:color w:val="111111"/>
          <w:sz w:val="26"/>
          <w:szCs w:val="26"/>
        </w:rPr>
        <w:t xml:space="preserve"> </w:t>
      </w:r>
      <w:r w:rsidRPr="00206ACB">
        <w:rPr>
          <w:rFonts w:cstheme="minorHAnsi"/>
          <w:color w:val="111111"/>
          <w:sz w:val="26"/>
          <w:szCs w:val="26"/>
        </w:rPr>
        <w:t>"starfield.nesproj",</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had</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previously</w:t>
      </w:r>
      <w:r w:rsidR="00AC466E" w:rsidRPr="00206ACB">
        <w:rPr>
          <w:rFonts w:cstheme="minorHAnsi"/>
          <w:color w:val="111111"/>
          <w:sz w:val="26"/>
          <w:szCs w:val="26"/>
        </w:rPr>
        <w:t xml:space="preserve"> </w:t>
      </w:r>
      <w:r w:rsidRPr="00206ACB">
        <w:rPr>
          <w:rFonts w:cstheme="minorHAnsi"/>
          <w:color w:val="111111"/>
          <w:sz w:val="26"/>
          <w:szCs w:val="26"/>
        </w:rPr>
        <w:t>been</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would</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"starfield.nam".</w:t>
      </w:r>
      <w:r w:rsidR="00AC466E" w:rsidRPr="00206ACB">
        <w:rPr>
          <w:rFonts w:cstheme="minorHAnsi"/>
          <w:color w:val="111111"/>
          <w:sz w:val="26"/>
          <w:szCs w:val="26"/>
        </w:rPr>
        <w:t xml:space="preserve"> </w:t>
      </w: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loaded)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ascii="Courier New" w:hAnsi="Courier New" w:cs="Courier New"/>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project's</w:t>
      </w:r>
      <w:r w:rsidR="00AC466E" w:rsidRPr="00206ACB">
        <w:rPr>
          <w:rFonts w:cstheme="minorHAnsi"/>
          <w:color w:val="111111"/>
          <w:sz w:val="26"/>
          <w:szCs w:val="26"/>
        </w:rPr>
        <w:t xml:space="preserve"> </w:t>
      </w:r>
      <w:r w:rsidRPr="00206ACB">
        <w:rPr>
          <w:rFonts w:cstheme="minorHAnsi"/>
          <w:color w:val="111111"/>
          <w:sz w:val="26"/>
          <w:szCs w:val="26"/>
        </w:rPr>
        <w:t>.chr,</w:t>
      </w:r>
      <w:r w:rsidR="00AC466E" w:rsidRPr="00206ACB">
        <w:rPr>
          <w:rFonts w:cstheme="minorHAnsi"/>
          <w:color w:val="111111"/>
          <w:sz w:val="26"/>
          <w:szCs w:val="26"/>
        </w:rPr>
        <w:t xml:space="preserve"> </w:t>
      </w:r>
      <w:r w:rsidRPr="00206ACB">
        <w:rPr>
          <w:rFonts w:cstheme="minorHAnsi"/>
          <w:color w:val="111111"/>
          <w:sz w:val="26"/>
          <w:szCs w:val="26"/>
        </w:rPr>
        <w:t>.nam,</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.pal</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current</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application.</w:t>
      </w:r>
    </w:p>
    <w:p w14:paraId="6B3F4E3E" w14:textId="4B7E6255" w:rsidR="00EF2CA4" w:rsidRPr="00206ACB" w:rsidRDefault="00B642C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restore</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work</w:t>
      </w:r>
      <w:r w:rsidR="00AC466E" w:rsidRPr="00206ACB">
        <w:rPr>
          <w:rFonts w:cstheme="minorHAnsi"/>
          <w:color w:val="111111"/>
          <w:sz w:val="26"/>
          <w:szCs w:val="26"/>
        </w:rPr>
        <w:t xml:space="preserve"> </w:t>
      </w:r>
      <w:r w:rsidRPr="00206ACB">
        <w:rPr>
          <w:rFonts w:cstheme="minorHAnsi"/>
          <w:color w:val="111111"/>
          <w:sz w:val="26"/>
          <w:szCs w:val="26"/>
        </w:rPr>
        <w:t>environment</w:t>
      </w:r>
      <w:r w:rsidR="00AC466E" w:rsidRPr="00206ACB">
        <w:rPr>
          <w:rFonts w:cstheme="minorHAnsi"/>
          <w:color w:val="111111"/>
          <w:sz w:val="26"/>
          <w:szCs w:val="26"/>
        </w:rPr>
        <w:t xml:space="preserve"> </w:t>
      </w:r>
      <w:r w:rsidRPr="00206ACB">
        <w:rPr>
          <w:rFonts w:cstheme="minorHAnsi"/>
          <w:color w:val="111111"/>
          <w:sz w:val="26"/>
          <w:szCs w:val="26"/>
        </w:rPr>
        <w:t>later,</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ascii="Courier New" w:hAnsi="Courier New" w:cs="Courier New"/>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.nesproj</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earlier.</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project's</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changed</w:t>
      </w:r>
      <w:r w:rsidR="00AC466E" w:rsidRPr="00206ACB">
        <w:rPr>
          <w:rFonts w:cstheme="minorHAnsi"/>
          <w:color w:val="111111"/>
          <w:sz w:val="26"/>
          <w:szCs w:val="26"/>
        </w:rPr>
        <w:t xml:space="preserve"> </w:t>
      </w:r>
      <w:r w:rsidRPr="00206ACB">
        <w:rPr>
          <w:rFonts w:cstheme="minorHAnsi"/>
          <w:color w:val="111111"/>
          <w:sz w:val="26"/>
          <w:szCs w:val="26"/>
        </w:rPr>
        <w:t>location</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disk,</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edit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.nesproj</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text</w:t>
      </w:r>
      <w:r w:rsidR="00AC466E" w:rsidRPr="00206ACB">
        <w:rPr>
          <w:rFonts w:cstheme="minorHAnsi"/>
          <w:color w:val="111111"/>
          <w:sz w:val="26"/>
          <w:szCs w:val="26"/>
        </w:rPr>
        <w:t xml:space="preserve"> </w:t>
      </w:r>
      <w:r w:rsidRPr="00206ACB">
        <w:rPr>
          <w:rFonts w:cstheme="minorHAnsi"/>
          <w:color w:val="111111"/>
          <w:sz w:val="26"/>
          <w:szCs w:val="26"/>
        </w:rPr>
        <w:t>editor</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simply</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JSON</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contains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path</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file.</w:t>
      </w:r>
    </w:p>
    <w:p w14:paraId="12860618" w14:textId="76A98F1D" w:rsidR="00F152EE" w:rsidRPr="00206ACB" w:rsidRDefault="00F152EE" w:rsidP="00F33E1B">
      <w:pPr>
        <w:pStyle w:val="Heading3"/>
        <w:rPr>
          <w:rFonts w:cstheme="minorHAnsi"/>
        </w:rPr>
      </w:pPr>
      <w:bookmarkStart w:id="162" w:name="_Toc168434261"/>
      <w:bookmarkStart w:id="163" w:name="_Toc168542772"/>
      <w:r w:rsidRPr="00206ACB">
        <w:rPr>
          <w:rFonts w:cstheme="minorHAnsi"/>
        </w:rPr>
        <w:t>Homework</w:t>
      </w:r>
      <w:bookmarkEnd w:id="162"/>
      <w:bookmarkEnd w:id="163"/>
    </w:p>
    <w:p w14:paraId="4C49206A" w14:textId="31F46892" w:rsidR="00CE54ED" w:rsidRPr="00206ACB" w:rsidRDefault="00CE54ED"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help</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get</w:t>
      </w:r>
      <w:r w:rsidR="00AC466E" w:rsidRPr="00206ACB">
        <w:rPr>
          <w:rFonts w:cstheme="minorHAnsi"/>
          <w:color w:val="111111"/>
          <w:sz w:val="26"/>
          <w:szCs w:val="26"/>
        </w:rPr>
        <w:t xml:space="preserve"> </w:t>
      </w:r>
      <w:r w:rsidRPr="00206ACB">
        <w:rPr>
          <w:rFonts w:cstheme="minorHAnsi"/>
          <w:color w:val="111111"/>
          <w:sz w:val="26"/>
          <w:szCs w:val="26"/>
        </w:rPr>
        <w:t>started,</w:t>
      </w:r>
      <w:r w:rsidR="00AC466E" w:rsidRPr="00206ACB">
        <w:rPr>
          <w:rFonts w:cstheme="minorHAnsi"/>
          <w:color w:val="111111"/>
          <w:sz w:val="26"/>
          <w:szCs w:val="26"/>
        </w:rPr>
        <w:t xml:space="preserve"> </w:t>
      </w:r>
      <w:r w:rsidRPr="00206ACB">
        <w:rPr>
          <w:rFonts w:cstheme="minorHAnsi"/>
          <w:color w:val="111111"/>
          <w:sz w:val="26"/>
          <w:szCs w:val="26"/>
        </w:rPr>
        <w:t>download</w:t>
      </w:r>
      <w:r w:rsidR="00AC466E" w:rsidRPr="00206ACB">
        <w:rPr>
          <w:rFonts w:cstheme="minorHAnsi"/>
          <w:color w:val="111111"/>
          <w:sz w:val="26"/>
          <w:szCs w:val="26"/>
        </w:rPr>
        <w:t xml:space="preserve"> </w:t>
      </w:r>
      <w:hyperlink r:id="rId120" w:history="1">
        <w:r w:rsidRPr="00206ACB">
          <w:rPr>
            <w:rStyle w:val="Hyperlink"/>
            <w:rFonts w:cstheme="minorHAnsi"/>
            <w:color w:val="82642B"/>
            <w:sz w:val="26"/>
            <w:szCs w:val="26"/>
          </w:rPr>
          <w:t>all</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of</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the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code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from</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this</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chapter</w:t>
        </w:r>
        <w:r w:rsidR="00377B9F" w:rsidRPr="00206ACB">
          <w:rPr>
            <w:rStyle w:val="Hyperlink"/>
            <w:rFonts w:cstheme="minorHAnsi"/>
            <w:color w:val="82642B"/>
            <w:sz w:val="26"/>
            <w:szCs w:val="26"/>
          </w:rPr>
          <w:t xml:space="preserve"> (https://famicom.party/book/projects/13-backgroundgraphics.zip)</w:t>
        </w:r>
      </w:hyperlink>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looks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far</w:t>
      </w:r>
      <w:r w:rsidR="00AC466E" w:rsidRPr="00206ACB">
        <w:rPr>
          <w:rFonts w:cstheme="minorHAnsi"/>
          <w:color w:val="111111"/>
          <w:sz w:val="26"/>
          <w:szCs w:val="26"/>
        </w:rPr>
        <w:t xml:space="preserve"> </w:t>
      </w:r>
      <w:r w:rsidRPr="00206ACB">
        <w:rPr>
          <w:rFonts w:cstheme="minorHAnsi"/>
          <w:color w:val="111111"/>
          <w:sz w:val="26"/>
          <w:szCs w:val="26"/>
        </w:rPr>
        <w:t>running</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emulator:</w:t>
      </w:r>
    </w:p>
    <w:p w14:paraId="4AD3FEBC" w14:textId="3816FF9A" w:rsidR="00CE54ED" w:rsidRPr="00206ACB" w:rsidRDefault="00CE54ED"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noProof/>
          <w:color w:val="111111"/>
          <w:sz w:val="26"/>
          <w:szCs w:val="26"/>
        </w:rPr>
        <w:drawing>
          <wp:inline distT="0" distB="0" distL="0" distR="0" wp14:anchorId="2E1E9FB9" wp14:editId="630BDB1D">
            <wp:extent cx="1847179" cy="1737360"/>
            <wp:effectExtent l="0" t="0" r="1270" b="0"/>
            <wp:docPr id="62" name="Picture 62" descr="A star in the sk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tar in the sky&#10;&#10;Description automatically generated with low confidenc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47179" cy="1737360"/>
                    </a:xfrm>
                    <a:prstGeom prst="rect">
                      <a:avLst/>
                    </a:prstGeom>
                    <a:noFill/>
                    <a:ln>
                      <a:noFill/>
                    </a:ln>
                  </pic:spPr>
                </pic:pic>
              </a:graphicData>
            </a:graphic>
          </wp:inline>
        </w:drawing>
      </w:r>
    </w:p>
    <w:p w14:paraId="61E44FA2" w14:textId="4859EEA3" w:rsidR="00EF2CA4" w:rsidRPr="00206ACB" w:rsidRDefault="00CE54ED"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homework,</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("Bank</w:t>
      </w:r>
      <w:r w:rsidR="00AC466E" w:rsidRPr="00206ACB">
        <w:rPr>
          <w:rFonts w:cstheme="minorHAnsi"/>
          <w:color w:val="111111"/>
          <w:sz w:val="26"/>
          <w:szCs w:val="26"/>
        </w:rPr>
        <w:t xml:space="preserve"> </w:t>
      </w:r>
      <w:r w:rsidRPr="00206ACB">
        <w:rPr>
          <w:rFonts w:cstheme="minorHAnsi"/>
          <w:color w:val="111111"/>
          <w:sz w:val="26"/>
          <w:szCs w:val="26"/>
        </w:rPr>
        <w:t>B"</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more</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.nam</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provided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get</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environment</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quickly.</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sure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modified</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.chr</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re-build</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.asm</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changes.</w:t>
      </w:r>
    </w:p>
    <w:p w14:paraId="658C7DDB" w14:textId="44226305" w:rsidR="00A76FDB" w:rsidRPr="00206ACB" w:rsidRDefault="00A76FDB">
      <w:pPr>
        <w:pStyle w:val="Heading2"/>
        <w:numPr>
          <w:ilvl w:val="0"/>
          <w:numId w:val="59"/>
        </w:numPr>
        <w:ind w:left="540"/>
        <w:rPr>
          <w:rFonts w:cstheme="minorHAnsi"/>
        </w:rPr>
      </w:pPr>
      <w:bookmarkStart w:id="164" w:name="_Toc168434262"/>
      <w:bookmarkStart w:id="165" w:name="_Toc168542773"/>
      <w:r w:rsidRPr="00206ACB">
        <w:rPr>
          <w:rFonts w:cstheme="minorHAnsi"/>
        </w:rPr>
        <w:t>Sprite</w:t>
      </w:r>
      <w:r w:rsidR="00AC466E" w:rsidRPr="00206ACB">
        <w:rPr>
          <w:rFonts w:cstheme="minorHAnsi"/>
        </w:rPr>
        <w:t xml:space="preserve"> </w:t>
      </w:r>
      <w:r w:rsidRPr="00206ACB">
        <w:rPr>
          <w:rFonts w:cstheme="minorHAnsi"/>
        </w:rPr>
        <w:t>Movement</w:t>
      </w:r>
      <w:bookmarkEnd w:id="164"/>
      <w:bookmarkEnd w:id="165"/>
    </w:p>
    <w:p w14:paraId="42552CE8" w14:textId="22018F20" w:rsidR="00FD1A14" w:rsidRPr="00206ACB" w:rsidRDefault="00FD1A1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last</w:t>
      </w:r>
      <w:r w:rsidR="00AC466E" w:rsidRPr="00206ACB">
        <w:rPr>
          <w:rFonts w:cstheme="minorHAnsi"/>
          <w:color w:val="111111"/>
          <w:sz w:val="26"/>
          <w:szCs w:val="26"/>
        </w:rPr>
        <w:t xml:space="preserve"> </w:t>
      </w:r>
      <w:r w:rsidRPr="00206ACB">
        <w:rPr>
          <w:rFonts w:cstheme="minorHAnsi"/>
          <w:color w:val="111111"/>
          <w:sz w:val="26"/>
          <w:szCs w:val="26"/>
        </w:rPr>
        <w:t>chapter,</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created</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graphics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behind</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While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backgrounds</w:t>
      </w:r>
      <w:r w:rsidR="00AC466E" w:rsidRPr="00206ACB">
        <w:rPr>
          <w:rFonts w:cstheme="minorHAnsi"/>
          <w:color w:val="111111"/>
          <w:sz w:val="26"/>
          <w:szCs w:val="26"/>
        </w:rPr>
        <w:t xml:space="preserve"> </w:t>
      </w:r>
      <w:r w:rsidRPr="00206ACB">
        <w:rPr>
          <w:rFonts w:cstheme="minorHAnsi"/>
          <w:color w:val="111111"/>
          <w:sz w:val="26"/>
          <w:szCs w:val="26"/>
        </w:rPr>
        <w:t>helps</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more</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actual</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still</w:t>
      </w:r>
      <w:r w:rsidR="00AC466E" w:rsidRPr="00206ACB">
        <w:rPr>
          <w:rFonts w:cstheme="minorHAnsi"/>
          <w:color w:val="111111"/>
          <w:sz w:val="26"/>
          <w:szCs w:val="26"/>
        </w:rPr>
        <w:t xml:space="preserve"> </w:t>
      </w:r>
      <w:r w:rsidRPr="00206ACB">
        <w:rPr>
          <w:rFonts w:cstheme="minorHAnsi"/>
          <w:color w:val="111111"/>
          <w:sz w:val="26"/>
          <w:szCs w:val="26"/>
        </w:rPr>
        <w:t>entirely</w:t>
      </w:r>
      <w:r w:rsidR="00AC466E" w:rsidRPr="00206ACB">
        <w:rPr>
          <w:rFonts w:cstheme="minorHAnsi"/>
          <w:color w:val="111111"/>
          <w:sz w:val="26"/>
          <w:szCs w:val="26"/>
        </w:rPr>
        <w:t xml:space="preserve"> </w:t>
      </w:r>
      <w:r w:rsidRPr="00206ACB">
        <w:rPr>
          <w:rFonts w:cstheme="minorHAnsi"/>
          <w:color w:val="111111"/>
          <w:sz w:val="26"/>
          <w:szCs w:val="26"/>
        </w:rPr>
        <w:t>static</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no</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still</w:t>
      </w:r>
      <w:r w:rsidR="00AC466E" w:rsidRPr="00206ACB">
        <w:rPr>
          <w:rFonts w:cstheme="minorHAnsi"/>
          <w:color w:val="111111"/>
          <w:sz w:val="26"/>
          <w:szCs w:val="26"/>
        </w:rPr>
        <w:t xml:space="preserve"> </w:t>
      </w:r>
      <w:r w:rsidRPr="00206ACB">
        <w:rPr>
          <w:rFonts w:cstheme="minorHAnsi"/>
          <w:color w:val="111111"/>
          <w:sz w:val="26"/>
          <w:szCs w:val="26"/>
        </w:rPr>
        <w:t>picture.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chapter,</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around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some</w:t>
      </w:r>
      <w:r w:rsidR="00AC466E" w:rsidRPr="00206ACB">
        <w:rPr>
          <w:rFonts w:cstheme="minorHAnsi"/>
          <w:color w:val="111111"/>
          <w:sz w:val="26"/>
          <w:szCs w:val="26"/>
        </w:rPr>
        <w:t xml:space="preserve"> </w:t>
      </w:r>
      <w:r w:rsidRPr="00206ACB">
        <w:rPr>
          <w:rFonts w:cstheme="minorHAnsi"/>
          <w:color w:val="111111"/>
          <w:sz w:val="26"/>
          <w:szCs w:val="26"/>
        </w:rPr>
        <w:t>changes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drawing</w:t>
      </w:r>
      <w:r w:rsidR="00AC466E" w:rsidRPr="00206ACB">
        <w:rPr>
          <w:rFonts w:cstheme="minorHAnsi"/>
          <w:color w:val="111111"/>
          <w:sz w:val="26"/>
          <w:szCs w:val="26"/>
        </w:rPr>
        <w:t xml:space="preserve"> </w:t>
      </w:r>
      <w:r w:rsidRPr="00206ACB">
        <w:rPr>
          <w:rFonts w:cstheme="minorHAnsi"/>
          <w:color w:val="111111"/>
          <w:sz w:val="26"/>
          <w:szCs w:val="26"/>
        </w:rPr>
        <w:t>sprites.</w:t>
      </w:r>
    </w:p>
    <w:p w14:paraId="5751EF74" w14:textId="672F1FF2" w:rsidR="00EF2CA4" w:rsidRPr="00206ACB" w:rsidRDefault="00FD1A1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no</w:t>
      </w:r>
      <w:r w:rsidR="00AC466E" w:rsidRPr="00206ACB">
        <w:rPr>
          <w:rFonts w:cstheme="minorHAnsi"/>
          <w:color w:val="111111"/>
          <w:sz w:val="26"/>
          <w:szCs w:val="26"/>
        </w:rPr>
        <w:t xml:space="preserve"> </w:t>
      </w:r>
      <w:r w:rsidRPr="00206ACB">
        <w:rPr>
          <w:rFonts w:cstheme="minorHAnsi"/>
          <w:color w:val="111111"/>
          <w:sz w:val="26"/>
          <w:szCs w:val="26"/>
        </w:rPr>
        <w:t>longer</w:t>
      </w:r>
      <w:r w:rsidR="00AC466E" w:rsidRPr="00206ACB">
        <w:rPr>
          <w:rFonts w:cstheme="minorHAnsi"/>
          <w:color w:val="111111"/>
          <w:sz w:val="26"/>
          <w:szCs w:val="26"/>
        </w:rPr>
        <w:t xml:space="preserve"> </w:t>
      </w:r>
      <w:r w:rsidRPr="00206ACB">
        <w:rPr>
          <w:rFonts w:cstheme="minorHAnsi"/>
          <w:color w:val="111111"/>
          <w:sz w:val="26"/>
          <w:szCs w:val="26"/>
        </w:rPr>
        <w:t>hard-code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cartridge</w:t>
      </w:r>
      <w:r w:rsidR="00AC466E" w:rsidRPr="00206ACB">
        <w:rPr>
          <w:rFonts w:cstheme="minorHAnsi"/>
          <w:color w:val="111111"/>
          <w:sz w:val="26"/>
          <w:szCs w:val="26"/>
        </w:rPr>
        <w:t xml:space="preserve"> </w:t>
      </w:r>
      <w:r w:rsidRPr="00206ACB">
        <w:rPr>
          <w:rFonts w:cstheme="minorHAnsi"/>
          <w:color w:val="111111"/>
          <w:sz w:val="26"/>
          <w:szCs w:val="26"/>
        </w:rPr>
        <w:t>ROM.</w:t>
      </w:r>
      <w:r w:rsidR="00AC466E" w:rsidRPr="00206ACB">
        <w:rPr>
          <w:rFonts w:cstheme="minorHAnsi"/>
          <w:color w:val="111111"/>
          <w:sz w:val="26"/>
          <w:szCs w:val="26"/>
        </w:rPr>
        <w:t xml:space="preserve"> </w:t>
      </w:r>
      <w:r w:rsidRPr="00206ACB">
        <w:rPr>
          <w:rStyle w:val="marginnote"/>
          <w:rFonts w:eastAsiaTheme="majorEastAsia" w:cstheme="minorHAnsi"/>
          <w:color w:val="111111"/>
          <w:sz w:val="26"/>
          <w:szCs w:val="26"/>
        </w:rPr>
        <w:t>As</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a</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reminder,</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"cartridge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ROM"</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or</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PRG-ROM</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is</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the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read-only</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part</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of</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your</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game,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and</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in</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the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NES'</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memory</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map,</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it</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is</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located</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from</w:t>
      </w:r>
      <w:r w:rsidR="00AC466E" w:rsidRPr="00206ACB">
        <w:rPr>
          <w:rStyle w:val="marginnote"/>
          <w:rFonts w:eastAsiaTheme="majorEastAsia" w:cstheme="minorHAnsi"/>
          <w:color w:val="111111"/>
          <w:sz w:val="26"/>
          <w:szCs w:val="26"/>
        </w:rPr>
        <w:t xml:space="preserve"> </w:t>
      </w:r>
      <w:r w:rsidRPr="00206ACB">
        <w:rPr>
          <w:rStyle w:val="HTMLCode"/>
          <w:rFonts w:ascii="QTKorrin" w:hAnsi="QTKorrin" w:cstheme="minorHAnsi"/>
          <w:color w:val="88030F"/>
          <w:sz w:val="26"/>
          <w:szCs w:val="26"/>
        </w:rPr>
        <w:t>$8000</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to</w:t>
      </w:r>
      <w:r w:rsidR="00AC466E" w:rsidRPr="00206ACB">
        <w:rPr>
          <w:rStyle w:val="marginnote"/>
          <w:rFonts w:eastAsiaTheme="majorEastAsia" w:cstheme="minorHAnsi"/>
          <w:color w:val="111111"/>
          <w:sz w:val="26"/>
          <w:szCs w:val="26"/>
        </w:rPr>
        <w:t xml:space="preserve"> </w:t>
      </w:r>
      <w:r w:rsidRPr="00206ACB">
        <w:rPr>
          <w:rStyle w:val="HTMLCode"/>
          <w:rFonts w:ascii="QTKorrin" w:hAnsi="QTKorrin" w:cstheme="minorHAnsi"/>
          <w:color w:val="88030F"/>
          <w:sz w:val="26"/>
          <w:szCs w:val="26"/>
        </w:rPr>
        <w:t>$ffff</w:t>
      </w:r>
      <w:r w:rsidRPr="00206ACB">
        <w:rPr>
          <w:rStyle w:val="marginnote"/>
          <w:rFonts w:eastAsiaTheme="majorEastAsia" w:cstheme="minorHAnsi"/>
          <w:color w:val="111111"/>
          <w:sz w:val="26"/>
          <w:szCs w:val="26"/>
        </w:rPr>
        <w:t>.</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All</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of</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your</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game's</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code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is</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located</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there,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though</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your</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game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code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can</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refer</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to</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memory</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addresses</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outside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of</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PRG-ROM,</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like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when</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we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wrote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sprite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data</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to</w:t>
      </w:r>
      <w:r w:rsidR="00AC466E" w:rsidRPr="00206ACB">
        <w:rPr>
          <w:rStyle w:val="marginnote"/>
          <w:rFonts w:eastAsiaTheme="majorEastAsia" w:cstheme="minorHAnsi"/>
          <w:color w:val="111111"/>
          <w:sz w:val="26"/>
          <w:szCs w:val="26"/>
        </w:rPr>
        <w:t xml:space="preserve"> </w:t>
      </w:r>
      <w:r w:rsidRPr="00206ACB">
        <w:rPr>
          <w:rStyle w:val="HTMLCode"/>
          <w:rFonts w:ascii="QTKorrin" w:hAnsi="QTKorrin" w:cstheme="minorHAnsi"/>
          <w:color w:val="88030F"/>
          <w:sz w:val="26"/>
          <w:szCs w:val="26"/>
        </w:rPr>
        <w:t>$0200</w:t>
      </w:r>
      <w:r w:rsidRPr="00206ACB">
        <w:rPr>
          <w:rStyle w:val="marginnote"/>
          <w:rFonts w:eastAsiaTheme="majorEastAsia" w:cstheme="minorHAnsi"/>
          <w:color w:val="111111"/>
          <w:sz w:val="26"/>
          <w:szCs w:val="26"/>
        </w:rPr>
        <w:t>-</w:t>
      </w:r>
      <w:r w:rsidRPr="00206ACB">
        <w:rPr>
          <w:rStyle w:val="HTMLCode"/>
          <w:rFonts w:ascii="QTKorrin" w:hAnsi="QTKorrin" w:cstheme="minorHAnsi"/>
          <w:color w:val="88030F"/>
          <w:sz w:val="26"/>
          <w:szCs w:val="26"/>
        </w:rPr>
        <w:t>$02ff</w:t>
      </w:r>
      <w:r w:rsidRPr="00206ACB">
        <w:rPr>
          <w:rStyle w:val="marginnote"/>
          <w:rFonts w:eastAsiaTheme="majorEastAsia" w:cstheme="minorHAnsi"/>
          <w:color w:val="111111"/>
          <w:sz w:val="26"/>
          <w:szCs w:val="26"/>
        </w:rPr>
        <w:t>.</w:t>
      </w:r>
      <w:r w:rsidR="00AC466E" w:rsidRPr="00206ACB">
        <w:rPr>
          <w:rStyle w:val="marginnote"/>
          <w:rFonts w:eastAsiaTheme="majorEastAsia"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many</w:t>
      </w:r>
      <w:r w:rsidR="00AC466E" w:rsidRPr="00206ACB">
        <w:rPr>
          <w:rFonts w:cstheme="minorHAnsi"/>
          <w:color w:val="111111"/>
          <w:sz w:val="26"/>
          <w:szCs w:val="26"/>
        </w:rPr>
        <w:t xml:space="preserve"> </w:t>
      </w:r>
      <w:r w:rsidRPr="00206ACB">
        <w:rPr>
          <w:rFonts w:cstheme="minorHAnsi"/>
          <w:color w:val="111111"/>
          <w:sz w:val="26"/>
          <w:szCs w:val="26"/>
        </w:rPr>
        <w:t>choices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could</w:t>
      </w:r>
      <w:r w:rsidR="00AC466E" w:rsidRPr="00206ACB">
        <w:rPr>
          <w:rFonts w:cstheme="minorHAnsi"/>
          <w:color w:val="111111"/>
          <w:sz w:val="26"/>
          <w:szCs w:val="26"/>
        </w:rPr>
        <w:t xml:space="preserve"> </w:t>
      </w:r>
      <w:r w:rsidRPr="00206ACB">
        <w:rPr>
          <w:rFonts w:cstheme="minorHAnsi"/>
          <w:color w:val="111111"/>
          <w:sz w:val="26"/>
          <w:szCs w:val="26"/>
        </w:rPr>
        <w:t>put</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information,</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best</w:t>
      </w:r>
      <w:r w:rsidR="00AC466E" w:rsidRPr="00206ACB">
        <w:rPr>
          <w:rFonts w:cstheme="minorHAnsi"/>
          <w:color w:val="111111"/>
          <w:sz w:val="26"/>
          <w:szCs w:val="26"/>
        </w:rPr>
        <w:t xml:space="preserve"> </w:t>
      </w:r>
      <w:r w:rsidRPr="00206ACB">
        <w:rPr>
          <w:rFonts w:cstheme="minorHAnsi"/>
          <w:color w:val="111111"/>
          <w:sz w:val="26"/>
          <w:szCs w:val="26"/>
        </w:rPr>
        <w:t>location</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RAM".</w:t>
      </w:r>
    </w:p>
    <w:p w14:paraId="217BC2DD" w14:textId="361D532E" w:rsidR="00545119" w:rsidRPr="00206ACB" w:rsidRDefault="00545119" w:rsidP="006709C2">
      <w:pPr>
        <w:pStyle w:val="Heading3"/>
        <w:rPr>
          <w:rFonts w:cstheme="minorHAnsi"/>
        </w:rPr>
      </w:pPr>
      <w:bookmarkStart w:id="166" w:name="_Toc168434263"/>
      <w:bookmarkStart w:id="167" w:name="_Toc168542774"/>
      <w:r w:rsidRPr="00206ACB">
        <w:rPr>
          <w:rFonts w:cstheme="minorHAnsi"/>
        </w:rPr>
        <w:t>Zero-Page</w:t>
      </w:r>
      <w:r w:rsidR="00AC466E" w:rsidRPr="00206ACB">
        <w:rPr>
          <w:rFonts w:cstheme="minorHAnsi"/>
        </w:rPr>
        <w:t xml:space="preserve"> </w:t>
      </w:r>
      <w:r w:rsidRPr="00206ACB">
        <w:rPr>
          <w:rFonts w:cstheme="minorHAnsi"/>
        </w:rPr>
        <w:t>RAM</w:t>
      </w:r>
      <w:bookmarkEnd w:id="166"/>
      <w:bookmarkEnd w:id="167"/>
    </w:p>
    <w:p w14:paraId="62FC0570" w14:textId="644867FB"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contiguous</w:t>
      </w:r>
      <w:r w:rsidR="00AC466E" w:rsidRPr="00206ACB">
        <w:rPr>
          <w:rFonts w:cstheme="minorHAnsi"/>
          <w:color w:val="111111"/>
          <w:sz w:val="26"/>
          <w:szCs w:val="26"/>
        </w:rPr>
        <w:t xml:space="preserve"> </w:t>
      </w:r>
      <w:r w:rsidRPr="00206ACB">
        <w:rPr>
          <w:rFonts w:cstheme="minorHAnsi"/>
          <w:color w:val="111111"/>
          <w:sz w:val="26"/>
          <w:szCs w:val="26"/>
        </w:rPr>
        <w:t>block</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high</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determines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low</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determines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specific</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within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range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$0200</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$02ff</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$02</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range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$8000</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$80ff</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$80</w:t>
      </w:r>
      <w:r w:rsidRPr="00206ACB">
        <w:rPr>
          <w:rFonts w:cstheme="minorHAnsi"/>
          <w:color w:val="111111"/>
          <w:sz w:val="26"/>
          <w:szCs w:val="26"/>
        </w:rPr>
        <w:t>".</w:t>
      </w:r>
    </w:p>
    <w:p w14:paraId="7969826F" w14:textId="5007BD1E"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RAM"?</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range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$0000</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$00ff</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makes</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useful</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things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speed.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lastRenderedPageBreak/>
        <w:t>processor</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special</w:t>
      </w:r>
      <w:r w:rsidR="00AC466E" w:rsidRPr="00206ACB">
        <w:rPr>
          <w:rFonts w:cstheme="minorHAnsi"/>
          <w:color w:val="111111"/>
          <w:sz w:val="26"/>
          <w:szCs w:val="26"/>
        </w:rPr>
        <w:t xml:space="preserve"> </w:t>
      </w:r>
      <w:r w:rsidRPr="00206ACB">
        <w:rPr>
          <w:rFonts w:cstheme="minorHAnsi"/>
          <w:color w:val="111111"/>
          <w:sz w:val="26"/>
          <w:szCs w:val="26"/>
        </w:rPr>
        <w:t>addressing</w:t>
      </w:r>
      <w:r w:rsidR="00AC466E" w:rsidRPr="00206ACB">
        <w:rPr>
          <w:rFonts w:cstheme="minorHAnsi"/>
          <w:color w:val="111111"/>
          <w:sz w:val="26"/>
          <w:szCs w:val="26"/>
        </w:rPr>
        <w:t xml:space="preserve"> </w:t>
      </w:r>
      <w:r w:rsidRPr="00206ACB">
        <w:rPr>
          <w:rFonts w:cstheme="minorHAnsi"/>
          <w:color w:val="111111"/>
          <w:sz w:val="26"/>
          <w:szCs w:val="26"/>
        </w:rPr>
        <w:t>mode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working</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RAM,</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makes</w:t>
      </w:r>
      <w:r w:rsidR="00AC466E" w:rsidRPr="00206ACB">
        <w:rPr>
          <w:rFonts w:cstheme="minorHAnsi"/>
          <w:color w:val="111111"/>
          <w:sz w:val="26"/>
          <w:szCs w:val="26"/>
        </w:rPr>
        <w:t xml:space="preserve"> </w:t>
      </w:r>
      <w:r w:rsidRPr="00206ACB">
        <w:rPr>
          <w:rFonts w:cstheme="minorHAnsi"/>
          <w:color w:val="111111"/>
          <w:sz w:val="26"/>
          <w:szCs w:val="26"/>
        </w:rPr>
        <w:t>operations</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much</w:t>
      </w:r>
      <w:r w:rsidR="00AC466E" w:rsidRPr="00206ACB">
        <w:rPr>
          <w:rFonts w:cstheme="minorHAnsi"/>
          <w:color w:val="111111"/>
          <w:sz w:val="26"/>
          <w:szCs w:val="26"/>
        </w:rPr>
        <w:t xml:space="preserve"> </w:t>
      </w:r>
      <w:r w:rsidRPr="00206ACB">
        <w:rPr>
          <w:rFonts w:cstheme="minorHAnsi"/>
          <w:color w:val="111111"/>
          <w:sz w:val="26"/>
          <w:szCs w:val="26"/>
        </w:rPr>
        <w:t>faster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operation</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addressing,</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instead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providing</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example:</w:t>
      </w:r>
      <w:r w:rsidRPr="00206ACB">
        <w:rPr>
          <w:rStyle w:val="marginnote"/>
          <w:rFonts w:cstheme="minorHAnsi"/>
          <w:color w:val="111111"/>
          <w:sz w:val="26"/>
          <w:szCs w:val="26"/>
        </w:rPr>
        <w:t>Note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Emphasis"/>
          <w:rFonts w:eastAsiaTheme="majorEastAsia" w:cstheme="minorHAnsi"/>
          <w:color w:val="111111"/>
          <w:sz w:val="26"/>
          <w:szCs w:val="26"/>
        </w:rPr>
        <w:t>must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just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order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take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advantage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zero-page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mode.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assembler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does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know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anything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about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memory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passing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through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were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type</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LDA</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$003b</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instead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LDA</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$3b</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assembly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resulting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machine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would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(slower)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absolute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mode,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even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though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memory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loading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located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zero.</w:t>
      </w:r>
    </w:p>
    <w:p w14:paraId="5FBDD9FA" w14:textId="14870BAC" w:rsidR="00D91886"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keyword"/>
          <w:rFonts w:ascii="QTKorrin" w:hAnsi="QTKorrin" w:cstheme="minorHAnsi"/>
          <w:color w:val="5BBDFE"/>
          <w:sz w:val="26"/>
          <w:szCs w:val="26"/>
          <w:bdr w:val="none" w:sz="0" w:space="0" w:color="auto" w:frame="1"/>
          <w:shd w:val="clear" w:color="auto" w:fill="272822"/>
        </w:rPr>
        <w:t>LDA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constant"/>
          <w:rFonts w:ascii="QTKorrin" w:hAnsi="QTKorrin" w:cstheme="minorHAnsi"/>
          <w:color w:val="9C6CFF"/>
          <w:sz w:val="26"/>
          <w:szCs w:val="26"/>
          <w:bdr w:val="none" w:sz="0" w:space="0" w:color="auto" w:frame="1"/>
          <w:shd w:val="clear" w:color="auto" w:fill="272822"/>
        </w:rPr>
        <w:t>$8000</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"regular",</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absolute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mode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addressing</w:t>
      </w:r>
    </w:p>
    <w:p w14:paraId="11603D31" w14:textId="679D6ED8" w:rsidR="00D91886"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load</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contents</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of</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address</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$8000</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into</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w:t>
      </w:r>
    </w:p>
    <w:p w14:paraId="34182D76" w14:textId="77777777"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p>
    <w:p w14:paraId="1E94C53C" w14:textId="32852E24" w:rsidR="00D91886"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keyword"/>
          <w:rFonts w:ascii="QTKorrin" w:hAnsi="QTKorrin" w:cstheme="minorHAnsi"/>
          <w:color w:val="5BBDFE"/>
          <w:sz w:val="26"/>
          <w:szCs w:val="26"/>
          <w:bdr w:val="none" w:sz="0" w:space="0" w:color="auto" w:frame="1"/>
          <w:shd w:val="clear" w:color="auto" w:fill="272822"/>
        </w:rPr>
        <w:t>LDA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constant"/>
          <w:rFonts w:ascii="QTKorrin" w:hAnsi="QTKorrin" w:cstheme="minorHAnsi"/>
          <w:color w:val="9C6CFF"/>
          <w:sz w:val="26"/>
          <w:szCs w:val="26"/>
          <w:bdr w:val="none" w:sz="0" w:space="0" w:color="auto" w:frame="1"/>
          <w:shd w:val="clear" w:color="auto" w:fill="272822"/>
        </w:rPr>
        <w:t>$3b</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zero-page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addressing</w:t>
      </w:r>
    </w:p>
    <w:p w14:paraId="4C5F5F92" w14:textId="2A60FE88" w:rsidR="00D91886"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load</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contents</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of</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address</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$003b</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into</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w:t>
      </w:r>
    </w:p>
    <w:p w14:paraId="01E2368A" w14:textId="77777777"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p>
    <w:p w14:paraId="5E52FF15" w14:textId="33F16249" w:rsidR="00D91886"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keyword"/>
          <w:rFonts w:ascii="QTKorrin" w:hAnsi="QTKorrin" w:cstheme="minorHAnsi"/>
          <w:color w:val="5BBDFE"/>
          <w:sz w:val="26"/>
          <w:szCs w:val="26"/>
          <w:bdr w:val="none" w:sz="0" w:space="0" w:color="auto" w:frame="1"/>
          <w:shd w:val="clear" w:color="auto" w:fill="272822"/>
        </w:rPr>
        <w:t>LDA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source"/>
          <w:rFonts w:ascii="QTKorrin" w:eastAsiaTheme="majorEastAsia" w:hAnsi="QTKorrin" w:cstheme="minorHAnsi"/>
          <w:color w:val="C34D00"/>
          <w:sz w:val="26"/>
          <w:szCs w:val="26"/>
          <w:bdr w:val="none" w:sz="0" w:space="0" w:color="auto" w:frame="1"/>
          <w:shd w:val="clear" w:color="auto" w:fill="272822"/>
        </w:rPr>
        <w:t>#</w:t>
      </w:r>
      <w:r w:rsidR="00D91886" w:rsidRPr="00206ACB">
        <w:rPr>
          <w:rStyle w:val="z-constant"/>
          <w:rFonts w:ascii="QTKorrin" w:hAnsi="QTKorrin" w:cstheme="minorHAnsi"/>
          <w:color w:val="9C6CFF"/>
          <w:sz w:val="26"/>
          <w:szCs w:val="26"/>
          <w:bdr w:val="none" w:sz="0" w:space="0" w:color="auto" w:frame="1"/>
          <w:shd w:val="clear" w:color="auto" w:fill="272822"/>
        </w:rPr>
        <w:t>$3b</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immediate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mode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addressing</w:t>
      </w:r>
    </w:p>
    <w:p w14:paraId="3110B641" w14:textId="0496744C" w:rsidR="00D91886"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load</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literal</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value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$3b</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into</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w:t>
      </w:r>
    </w:p>
    <w:p w14:paraId="692C9C20" w14:textId="7F5635AE" w:rsidR="00D91886" w:rsidRPr="00206ACB" w:rsidRDefault="00D91886" w:rsidP="009944E9">
      <w:pPr>
        <w:pStyle w:val="NormalWeb"/>
        <w:spacing w:before="120" w:beforeAutospacing="0" w:after="120" w:afterAutospacing="0"/>
        <w:jc w:val="both"/>
        <w:textAlignment w:val="baseline"/>
        <w:rPr>
          <w:rStyle w:val="marginnote"/>
          <w:rFonts w:cstheme="minorHAnsi"/>
          <w:color w:val="111111"/>
          <w:sz w:val="26"/>
          <w:szCs w:val="26"/>
        </w:rPr>
      </w:pP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addressing</w:t>
      </w:r>
      <w:r w:rsidR="00AC466E" w:rsidRPr="00206ACB">
        <w:rPr>
          <w:rFonts w:cstheme="minorHAnsi"/>
          <w:color w:val="111111"/>
          <w:sz w:val="26"/>
          <w:szCs w:val="26"/>
        </w:rPr>
        <w:t xml:space="preserve"> </w:t>
      </w:r>
      <w:r w:rsidRPr="00206ACB">
        <w:rPr>
          <w:rFonts w:cstheme="minorHAnsi"/>
          <w:color w:val="111111"/>
          <w:sz w:val="26"/>
          <w:szCs w:val="26"/>
        </w:rPr>
        <w:t>gives</w:t>
      </w:r>
      <w:r w:rsidR="00AC466E" w:rsidRPr="00206ACB">
        <w:rPr>
          <w:rFonts w:cstheme="minorHAnsi"/>
          <w:color w:val="111111"/>
          <w:sz w:val="26"/>
          <w:szCs w:val="26"/>
        </w:rPr>
        <w:t xml:space="preserve"> </w:t>
      </w:r>
      <w:r w:rsidRPr="00206ACB">
        <w:rPr>
          <w:rFonts w:cstheme="minorHAnsi"/>
          <w:color w:val="111111"/>
          <w:sz w:val="26"/>
          <w:szCs w:val="26"/>
        </w:rPr>
        <w:t>us</w:t>
      </w:r>
      <w:r w:rsidR="00AC466E" w:rsidRPr="00206ACB">
        <w:rPr>
          <w:rFonts w:cstheme="minorHAnsi"/>
          <w:color w:val="111111"/>
          <w:sz w:val="26"/>
          <w:szCs w:val="26"/>
        </w:rPr>
        <w:t xml:space="preserve"> </w:t>
      </w:r>
      <w:r w:rsidRPr="00206ACB">
        <w:rPr>
          <w:rFonts w:cstheme="minorHAnsi"/>
          <w:color w:val="111111"/>
          <w:sz w:val="26"/>
          <w:szCs w:val="26"/>
        </w:rPr>
        <w:t>very</w:t>
      </w:r>
      <w:r w:rsidR="00AC466E" w:rsidRPr="00206ACB">
        <w:rPr>
          <w:rFonts w:cstheme="minorHAnsi"/>
          <w:color w:val="111111"/>
          <w:sz w:val="26"/>
          <w:szCs w:val="26"/>
        </w:rPr>
        <w:t xml:space="preserve"> </w:t>
      </w:r>
      <w:r w:rsidRPr="00206ACB">
        <w:rPr>
          <w:rFonts w:cstheme="minorHAnsi"/>
          <w:color w:val="111111"/>
          <w:sz w:val="26"/>
          <w:szCs w:val="26"/>
        </w:rPr>
        <w:t>fast</w:t>
      </w:r>
      <w:r w:rsidR="00AC466E" w:rsidRPr="00206ACB">
        <w:rPr>
          <w:rFonts w:cstheme="minorHAnsi"/>
          <w:color w:val="111111"/>
          <w:sz w:val="26"/>
          <w:szCs w:val="26"/>
        </w:rPr>
        <w:t xml:space="preserve"> </w:t>
      </w:r>
      <w:r w:rsidRPr="00206ACB">
        <w:rPr>
          <w:rFonts w:cstheme="minorHAnsi"/>
          <w:color w:val="111111"/>
          <w:sz w:val="26"/>
          <w:szCs w:val="26"/>
        </w:rPr>
        <w:t>access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Those</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ideal</w:t>
      </w:r>
      <w:r w:rsidR="00AC466E" w:rsidRPr="00206ACB">
        <w:rPr>
          <w:rFonts w:cstheme="minorHAnsi"/>
          <w:color w:val="111111"/>
          <w:sz w:val="26"/>
          <w:szCs w:val="26"/>
        </w:rPr>
        <w:t xml:space="preserve"> </w:t>
      </w:r>
      <w:r w:rsidRPr="00206ACB">
        <w:rPr>
          <w:rFonts w:cstheme="minorHAnsi"/>
          <w:color w:val="111111"/>
          <w:sz w:val="26"/>
          <w:szCs w:val="26"/>
        </w:rPr>
        <w:t>place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reference</w:t>
      </w:r>
      <w:r w:rsidR="00AC466E" w:rsidRPr="00206ACB">
        <w:rPr>
          <w:rFonts w:cstheme="minorHAnsi"/>
          <w:color w:val="111111"/>
          <w:sz w:val="26"/>
          <w:szCs w:val="26"/>
        </w:rPr>
        <w:t xml:space="preserve"> </w:t>
      </w:r>
      <w:r w:rsidRPr="00206ACB">
        <w:rPr>
          <w:rFonts w:cstheme="minorHAnsi"/>
          <w:color w:val="111111"/>
          <w:sz w:val="26"/>
          <w:szCs w:val="26"/>
        </w:rPr>
        <w:t>frequently,</w:t>
      </w:r>
      <w:r w:rsidR="00AC466E" w:rsidRPr="00206ACB">
        <w:rPr>
          <w:rFonts w:cstheme="minorHAnsi"/>
          <w:color w:val="111111"/>
          <w:sz w:val="26"/>
          <w:szCs w:val="26"/>
        </w:rPr>
        <w:t xml:space="preserve"> </w:t>
      </w:r>
      <w:r w:rsidRPr="00206ACB">
        <w:rPr>
          <w:rFonts w:cstheme="minorHAnsi"/>
          <w:color w:val="111111"/>
          <w:sz w:val="26"/>
          <w:szCs w:val="26"/>
        </w:rPr>
        <w:t>making</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ideal</w:t>
      </w:r>
      <w:r w:rsidR="00AC466E" w:rsidRPr="00206ACB">
        <w:rPr>
          <w:rFonts w:cstheme="minorHAnsi"/>
          <w:color w:val="111111"/>
          <w:sz w:val="26"/>
          <w:szCs w:val="26"/>
        </w:rPr>
        <w:t xml:space="preserve"> </w:t>
      </w:r>
      <w:r w:rsidRPr="00206ACB">
        <w:rPr>
          <w:rFonts w:cstheme="minorHAnsi"/>
          <w:color w:val="111111"/>
          <w:sz w:val="26"/>
          <w:szCs w:val="26"/>
        </w:rPr>
        <w:t>place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record</w:t>
      </w:r>
      <w:r w:rsidR="00AC466E" w:rsidRPr="00206ACB">
        <w:rPr>
          <w:rFonts w:cstheme="minorHAnsi"/>
          <w:color w:val="111111"/>
          <w:sz w:val="26"/>
          <w:szCs w:val="26"/>
        </w:rPr>
        <w:t xml:space="preserve"> </w:t>
      </w:r>
      <w:r w:rsidRPr="00206ACB">
        <w:rPr>
          <w:rFonts w:cstheme="minorHAnsi"/>
          <w:color w:val="111111"/>
          <w:sz w:val="26"/>
          <w:szCs w:val="26"/>
        </w:rPr>
        <w:t>things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current</w:t>
      </w:r>
      <w:r w:rsidR="00AC466E" w:rsidRPr="00206ACB">
        <w:rPr>
          <w:rFonts w:cstheme="minorHAnsi"/>
          <w:color w:val="111111"/>
          <w:sz w:val="26"/>
          <w:szCs w:val="26"/>
        </w:rPr>
        <w:t xml:space="preserve"> </w:t>
      </w:r>
      <w:r w:rsidRPr="00206ACB">
        <w:rPr>
          <w:rFonts w:cstheme="minorHAnsi"/>
          <w:color w:val="111111"/>
          <w:sz w:val="26"/>
          <w:szCs w:val="26"/>
        </w:rPr>
        <w:t>score,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lives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stage</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level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enemies,</w:t>
      </w:r>
      <w:r w:rsidR="00AC466E" w:rsidRPr="00206ACB">
        <w:rPr>
          <w:rFonts w:cstheme="minorHAnsi"/>
          <w:color w:val="111111"/>
          <w:sz w:val="26"/>
          <w:szCs w:val="26"/>
        </w:rPr>
        <w:t xml:space="preserve"> </w:t>
      </w:r>
      <w:r w:rsidRPr="00206ACB">
        <w:rPr>
          <w:rFonts w:cstheme="minorHAnsi"/>
          <w:color w:val="111111"/>
          <w:sz w:val="26"/>
          <w:szCs w:val="26"/>
        </w:rPr>
        <w:t>projectiles,</w:t>
      </w:r>
      <w:r w:rsidR="00AC466E" w:rsidRPr="00206ACB">
        <w:rPr>
          <w:rFonts w:cstheme="minorHAnsi"/>
          <w:color w:val="111111"/>
          <w:sz w:val="26"/>
          <w:szCs w:val="26"/>
        </w:rPr>
        <w:t xml:space="preserve"> </w:t>
      </w:r>
      <w:r w:rsidRPr="00206ACB">
        <w:rPr>
          <w:rFonts w:cstheme="minorHAnsi"/>
          <w:color w:val="111111"/>
          <w:sz w:val="26"/>
          <w:szCs w:val="26"/>
        </w:rPr>
        <w:t>etc.</w:t>
      </w:r>
      <w:r w:rsidRPr="00206ACB">
        <w:rPr>
          <w:rStyle w:val="marginnote"/>
          <w:rFonts w:cstheme="minorHAnsi"/>
          <w:color w:val="111111"/>
          <w:sz w:val="26"/>
          <w:szCs w:val="26"/>
        </w:rPr>
        <w:t>Notice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said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position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player",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positions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individual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make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up</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player.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game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hopes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have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more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very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small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number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objects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screen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carefully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ration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zero-page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addresses.</w:t>
      </w:r>
    </w:p>
    <w:p w14:paraId="63C46514" w14:textId="0066A9BB" w:rsidR="00224D3A" w:rsidRPr="00206ACB" w:rsidRDefault="00224D3A" w:rsidP="00224D3A">
      <w:pPr>
        <w:pStyle w:val="NormalWeb"/>
        <w:spacing w:before="120" w:beforeAutospacing="0" w:after="120" w:afterAutospacing="0"/>
        <w:jc w:val="both"/>
        <w:textAlignment w:val="baseline"/>
        <w:rPr>
          <w:rStyle w:val="marginnote"/>
          <w:rFonts w:cstheme="minorHAnsi"/>
          <w:color w:val="111111"/>
          <w:sz w:val="26"/>
          <w:szCs w:val="26"/>
        </w:rPr>
      </w:pPr>
    </w:p>
    <w:p w14:paraId="7D8A08E7" w14:textId="77777777" w:rsidR="00224D3A" w:rsidRPr="00206ACB" w:rsidRDefault="00224D3A" w:rsidP="00224D3A">
      <w:pPr>
        <w:pStyle w:val="NormalWeb"/>
        <w:spacing w:before="120" w:beforeAutospacing="0" w:after="120" w:afterAutospacing="0"/>
        <w:jc w:val="both"/>
        <w:textAlignment w:val="baseline"/>
        <w:rPr>
          <w:rFonts w:cstheme="minorHAnsi"/>
          <w:color w:val="111111"/>
          <w:sz w:val="26"/>
          <w:szCs w:val="26"/>
        </w:rPr>
      </w:pPr>
    </w:p>
    <w:p w14:paraId="6F6E6086" w14:textId="1FA19DD3"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RAM</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Because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$8000</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ROM</w:t>
      </w:r>
      <w:r w:rsidR="00AC466E" w:rsidRPr="00206ACB">
        <w:rPr>
          <w:rFonts w:cstheme="minorHAnsi"/>
          <w:color w:val="111111"/>
          <w:sz w:val="26"/>
          <w:szCs w:val="26"/>
        </w:rPr>
        <w:t xml:space="preserve"> </w:t>
      </w:r>
      <w:r w:rsidRPr="00206ACB">
        <w:rPr>
          <w:rFonts w:cstheme="minorHAnsi"/>
          <w:color w:val="111111"/>
          <w:sz w:val="26"/>
          <w:szCs w:val="26"/>
        </w:rPr>
        <w:t>(i.e.,</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actual</w:t>
      </w:r>
      <w:r w:rsidR="00AC466E" w:rsidRPr="00206ACB">
        <w:rPr>
          <w:rFonts w:cstheme="minorHAnsi"/>
          <w:color w:val="111111"/>
          <w:sz w:val="26"/>
          <w:szCs w:val="26"/>
        </w:rPr>
        <w:t xml:space="preserve"> </w:t>
      </w:r>
      <w:r w:rsidRPr="00206ACB">
        <w:rPr>
          <w:rFonts w:cstheme="minorHAnsi"/>
          <w:color w:val="111111"/>
          <w:sz w:val="26"/>
          <w:szCs w:val="26"/>
        </w:rPr>
        <w:t>cartridge</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can't</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directly.</w:t>
      </w:r>
      <w:r w:rsidR="00AC466E" w:rsidRPr="00206ACB">
        <w:rPr>
          <w:rFonts w:cstheme="minorHAnsi"/>
          <w:color w:val="111111"/>
          <w:sz w:val="26"/>
          <w:szCs w:val="26"/>
        </w:rPr>
        <w:t xml:space="preserve"> </w:t>
      </w:r>
      <w:r w:rsidRPr="00206ACB">
        <w:rPr>
          <w:rFonts w:cstheme="minorHAnsi"/>
          <w:color w:val="111111"/>
          <w:sz w:val="26"/>
          <w:szCs w:val="26"/>
        </w:rPr>
        <w:t>Instead,</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tell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assembler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reserve</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Style w:val="marginnote"/>
          <w:rFonts w:cstheme="minorHAnsi"/>
          <w:color w:val="111111"/>
          <w:sz w:val="26"/>
          <w:szCs w:val="26"/>
        </w:rPr>
        <w:t>Note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after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name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each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reserved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look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like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labels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we've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already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because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When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name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reserved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later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we're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telling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assembler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find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memory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corresponds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label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replace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name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with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exactly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same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other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label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code.</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this:</w:t>
      </w:r>
    </w:p>
    <w:p w14:paraId="7879D9E8" w14:textId="5A1EBBE6"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.segment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punctuation"/>
          <w:rFonts w:ascii="QTKorrin" w:hAnsi="QTKorrin" w:cstheme="minorHAnsi"/>
          <w:color w:val="54CE28"/>
          <w:sz w:val="26"/>
          <w:szCs w:val="26"/>
          <w:bdr w:val="none" w:sz="0" w:space="0" w:color="auto" w:frame="1"/>
          <w:shd w:val="clear" w:color="auto" w:fill="272822"/>
        </w:rPr>
        <w:t>"</w:t>
      </w:r>
      <w:r w:rsidRPr="00206ACB">
        <w:rPr>
          <w:rStyle w:val="z-string"/>
          <w:rFonts w:ascii="QTKorrin" w:hAnsi="QTKorrin" w:cstheme="minorHAnsi"/>
          <w:color w:val="54CE28"/>
          <w:sz w:val="26"/>
          <w:szCs w:val="26"/>
          <w:bdr w:val="none" w:sz="0" w:space="0" w:color="auto" w:frame="1"/>
          <w:shd w:val="clear" w:color="auto" w:fill="272822"/>
        </w:rPr>
        <w:t>ZEROPAGE</w:t>
      </w:r>
      <w:r w:rsidRPr="00206ACB">
        <w:rPr>
          <w:rStyle w:val="z-punctuation"/>
          <w:rFonts w:ascii="QTKorrin" w:hAnsi="QTKorrin" w:cstheme="minorHAnsi"/>
          <w:color w:val="54CE28"/>
          <w:sz w:val="26"/>
          <w:szCs w:val="26"/>
          <w:bdr w:val="none" w:sz="0" w:space="0" w:color="auto" w:frame="1"/>
          <w:shd w:val="clear" w:color="auto" w:fill="272822"/>
        </w:rPr>
        <w:t>"</w:t>
      </w:r>
    </w:p>
    <w:p w14:paraId="75A98267" w14:textId="02C88E2B"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player_x:</w:t>
      </w:r>
      <w:r w:rsidR="00AC466E" w:rsidRPr="00206ACB">
        <w:rPr>
          <w:rStyle w:val="z-meta"/>
          <w:rFonts w:ascii="QTKorrin" w:eastAsiaTheme="majorEastAsia" w:hAnsi="QTKorrin" w:cstheme="minorHAnsi"/>
          <w:color w:val="5BBDFE"/>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.res</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1</w:t>
      </w:r>
    </w:p>
    <w:p w14:paraId="02FCA3A1" w14:textId="07314F35"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player_y:</w:t>
      </w:r>
      <w:r w:rsidR="00AC466E" w:rsidRPr="00206ACB">
        <w:rPr>
          <w:rStyle w:val="z-meta"/>
          <w:rFonts w:ascii="QTKorrin" w:eastAsiaTheme="majorEastAsia" w:hAnsi="QTKorrin" w:cstheme="minorHAnsi"/>
          <w:color w:val="5BBDFE"/>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.res</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1</w:t>
      </w:r>
    </w:p>
    <w:p w14:paraId="311E14DB" w14:textId="747BD456"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tell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assembler</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reserve</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appropriate</w:t>
      </w:r>
      <w:r w:rsidR="00AC466E" w:rsidRPr="00206ACB">
        <w:rPr>
          <w:rFonts w:cstheme="minorHAnsi"/>
          <w:color w:val="111111"/>
          <w:sz w:val="26"/>
          <w:szCs w:val="26"/>
        </w:rPr>
        <w:t xml:space="preserve"> </w:t>
      </w:r>
      <w:r w:rsidRPr="00206ACB">
        <w:rPr>
          <w:rFonts w:cstheme="minorHAnsi"/>
          <w:color w:val="111111"/>
          <w:sz w:val="26"/>
          <w:szCs w:val="26"/>
        </w:rPr>
        <w:t>segment</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linker</w:t>
      </w:r>
      <w:r w:rsidR="00AC466E" w:rsidRPr="00206ACB">
        <w:rPr>
          <w:rFonts w:cstheme="minorHAnsi"/>
          <w:color w:val="111111"/>
          <w:sz w:val="26"/>
          <w:szCs w:val="26"/>
        </w:rPr>
        <w:t xml:space="preserve"> </w:t>
      </w:r>
      <w:r w:rsidRPr="00206ACB">
        <w:rPr>
          <w:rFonts w:cstheme="minorHAnsi"/>
          <w:color w:val="111111"/>
          <w:sz w:val="26"/>
          <w:szCs w:val="26"/>
        </w:rPr>
        <w:t>config</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case,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"ZEROPAGE"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range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reserve,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.res</w:t>
      </w:r>
      <w:r w:rsidR="00AC466E" w:rsidRPr="00206ACB">
        <w:rPr>
          <w:rFonts w:cstheme="minorHAnsi"/>
          <w:color w:val="111111"/>
          <w:sz w:val="26"/>
          <w:szCs w:val="26"/>
        </w:rPr>
        <w:t xml:space="preserve"> </w:t>
      </w:r>
      <w:r w:rsidRPr="00206ACB">
        <w:rPr>
          <w:rFonts w:cstheme="minorHAnsi"/>
          <w:color w:val="111111"/>
          <w:sz w:val="26"/>
          <w:szCs w:val="26"/>
        </w:rPr>
        <w:t>directive,</w:t>
      </w:r>
      <w:r w:rsidR="00AC466E" w:rsidRPr="00206ACB">
        <w:rPr>
          <w:rFonts w:cstheme="minorHAnsi"/>
          <w:color w:val="111111"/>
          <w:sz w:val="26"/>
          <w:szCs w:val="26"/>
        </w:rPr>
        <w:t xml:space="preserve"> </w:t>
      </w:r>
      <w:r w:rsidRPr="00206ACB">
        <w:rPr>
          <w:rFonts w:cstheme="minorHAnsi"/>
          <w:color w:val="111111"/>
          <w:sz w:val="26"/>
          <w:szCs w:val="26"/>
        </w:rPr>
        <w:t>followed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reserve.</w:t>
      </w:r>
      <w:r w:rsidR="00AC466E" w:rsidRPr="00206ACB">
        <w:rPr>
          <w:rFonts w:cstheme="minorHAnsi"/>
          <w:color w:val="111111"/>
          <w:sz w:val="26"/>
          <w:szCs w:val="26"/>
        </w:rPr>
        <w:t xml:space="preserve"> </w:t>
      </w:r>
      <w:r w:rsidRPr="00206ACB">
        <w:rPr>
          <w:rFonts w:cstheme="minorHAnsi"/>
          <w:color w:val="111111"/>
          <w:sz w:val="26"/>
          <w:szCs w:val="26"/>
        </w:rPr>
        <w:t>Generally</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"1"</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reserve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single</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being</w:t>
      </w:r>
      <w:r w:rsidR="00AC466E" w:rsidRPr="00206ACB">
        <w:rPr>
          <w:rFonts w:cstheme="minorHAnsi"/>
          <w:color w:val="111111"/>
          <w:sz w:val="26"/>
          <w:szCs w:val="26"/>
        </w:rPr>
        <w:t xml:space="preserve"> </w:t>
      </w:r>
      <w:r w:rsidRPr="00206ACB">
        <w:rPr>
          <w:rFonts w:cstheme="minorHAnsi"/>
          <w:color w:val="111111"/>
          <w:sz w:val="26"/>
          <w:szCs w:val="26"/>
        </w:rPr>
        <w:t>able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specify</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useful</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16-bit</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zero.</w:t>
      </w:r>
    </w:p>
    <w:p w14:paraId="6A12E655" w14:textId="4213D3B5"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reserved</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initialize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good</w:t>
      </w:r>
      <w:r w:rsidR="00AC466E" w:rsidRPr="00206ACB">
        <w:rPr>
          <w:rFonts w:cstheme="minorHAnsi"/>
          <w:color w:val="111111"/>
          <w:sz w:val="26"/>
          <w:szCs w:val="26"/>
        </w:rPr>
        <w:t xml:space="preserve"> </w:t>
      </w:r>
      <w:r w:rsidRPr="00206ACB">
        <w:rPr>
          <w:rFonts w:cstheme="minorHAnsi"/>
          <w:color w:val="111111"/>
          <w:sz w:val="26"/>
          <w:szCs w:val="26"/>
        </w:rPr>
        <w:t>starting</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somewhere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good</w:t>
      </w:r>
      <w:r w:rsidR="00AC466E" w:rsidRPr="00206ACB">
        <w:rPr>
          <w:rFonts w:cstheme="minorHAnsi"/>
          <w:color w:val="111111"/>
          <w:sz w:val="26"/>
          <w:szCs w:val="26"/>
        </w:rPr>
        <w:t xml:space="preserve"> </w:t>
      </w:r>
      <w:r w:rsidRPr="00206ACB">
        <w:rPr>
          <w:rFonts w:cstheme="minorHAnsi"/>
          <w:color w:val="111111"/>
          <w:sz w:val="26"/>
          <w:szCs w:val="26"/>
        </w:rPr>
        <w:t>options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either</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reset</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beginning</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main</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opt</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reset</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approach</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reset.asm</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JMP</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main</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following</w:t>
      </w:r>
      <w:r w:rsidR="00AC466E" w:rsidRPr="00206ACB">
        <w:rPr>
          <w:rFonts w:cstheme="minorHAnsi"/>
          <w:color w:val="111111"/>
          <w:sz w:val="26"/>
          <w:szCs w:val="26"/>
        </w:rPr>
        <w:t xml:space="preserve"> </w:t>
      </w:r>
      <w:r w:rsidRPr="00206ACB">
        <w:rPr>
          <w:rFonts w:cstheme="minorHAnsi"/>
          <w:color w:val="111111"/>
          <w:sz w:val="26"/>
          <w:szCs w:val="26"/>
        </w:rPr>
        <w:t>code:</w:t>
      </w:r>
    </w:p>
    <w:p w14:paraId="721B3460" w14:textId="0E75E7C6" w:rsidR="00D91886"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lastRenderedPageBreak/>
        <w:t xml:space="preserve">  </w:t>
      </w:r>
      <w:r w:rsidR="00D91886"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initialize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zero-page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values</w:t>
      </w:r>
    </w:p>
    <w:p w14:paraId="18B53D7D" w14:textId="033BF2CD" w:rsidR="00D91886"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keyword"/>
          <w:rFonts w:ascii="QTKorrin" w:hAnsi="QTKorrin" w:cstheme="minorHAnsi"/>
          <w:color w:val="5BBDFE"/>
          <w:sz w:val="26"/>
          <w:szCs w:val="26"/>
          <w:bdr w:val="none" w:sz="0" w:space="0" w:color="auto" w:frame="1"/>
          <w:shd w:val="clear" w:color="auto" w:fill="272822"/>
        </w:rPr>
        <w:t>LDA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source"/>
          <w:rFonts w:ascii="QTKorrin" w:eastAsiaTheme="majorEastAsia" w:hAnsi="QTKorrin" w:cstheme="minorHAnsi"/>
          <w:color w:val="C34D00"/>
          <w:sz w:val="26"/>
          <w:szCs w:val="26"/>
          <w:bdr w:val="none" w:sz="0" w:space="0" w:color="auto" w:frame="1"/>
          <w:shd w:val="clear" w:color="auto" w:fill="272822"/>
        </w:rPr>
        <w:t>#</w:t>
      </w:r>
      <w:r w:rsidR="00D91886" w:rsidRPr="00206ACB">
        <w:rPr>
          <w:rStyle w:val="z-constant"/>
          <w:rFonts w:ascii="QTKorrin" w:hAnsi="QTKorrin" w:cstheme="minorHAnsi"/>
          <w:color w:val="9C6CFF"/>
          <w:sz w:val="26"/>
          <w:szCs w:val="26"/>
          <w:bdr w:val="none" w:sz="0" w:space="0" w:color="auto" w:frame="1"/>
          <w:shd w:val="clear" w:color="auto" w:fill="272822"/>
        </w:rPr>
        <w:t>$80</w:t>
      </w:r>
    </w:p>
    <w:p w14:paraId="7C04AC90" w14:textId="0AC0FA7C" w:rsidR="00D91886"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keyword"/>
          <w:rFonts w:ascii="QTKorrin" w:hAnsi="QTKorrin" w:cstheme="minorHAnsi"/>
          <w:color w:val="5BBDFE"/>
          <w:sz w:val="26"/>
          <w:szCs w:val="26"/>
          <w:bdr w:val="none" w:sz="0" w:space="0" w:color="auto" w:frame="1"/>
          <w:shd w:val="clear" w:color="auto" w:fill="272822"/>
        </w:rPr>
        <w:t>STA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source"/>
          <w:rFonts w:ascii="QTKorrin" w:eastAsiaTheme="majorEastAsia" w:hAnsi="QTKorrin" w:cstheme="minorHAnsi"/>
          <w:color w:val="C34D00"/>
          <w:sz w:val="26"/>
          <w:szCs w:val="26"/>
          <w:bdr w:val="none" w:sz="0" w:space="0" w:color="auto" w:frame="1"/>
          <w:shd w:val="clear" w:color="auto" w:fill="272822"/>
        </w:rPr>
        <w:t>player_x</w:t>
      </w:r>
    </w:p>
    <w:p w14:paraId="5A5D0D71" w14:textId="6F7C2D43" w:rsidR="00D91886"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keyword"/>
          <w:rFonts w:ascii="QTKorrin" w:hAnsi="QTKorrin" w:cstheme="minorHAnsi"/>
          <w:color w:val="5BBDFE"/>
          <w:sz w:val="26"/>
          <w:szCs w:val="26"/>
          <w:bdr w:val="none" w:sz="0" w:space="0" w:color="auto" w:frame="1"/>
          <w:shd w:val="clear" w:color="auto" w:fill="272822"/>
        </w:rPr>
        <w:t>LDA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source"/>
          <w:rFonts w:ascii="QTKorrin" w:eastAsiaTheme="majorEastAsia" w:hAnsi="QTKorrin" w:cstheme="minorHAnsi"/>
          <w:color w:val="C34D00"/>
          <w:sz w:val="26"/>
          <w:szCs w:val="26"/>
          <w:bdr w:val="none" w:sz="0" w:space="0" w:color="auto" w:frame="1"/>
          <w:shd w:val="clear" w:color="auto" w:fill="272822"/>
        </w:rPr>
        <w:t>#</w:t>
      </w:r>
      <w:r w:rsidR="00D91886" w:rsidRPr="00206ACB">
        <w:rPr>
          <w:rStyle w:val="z-constant"/>
          <w:rFonts w:ascii="QTKorrin" w:hAnsi="QTKorrin" w:cstheme="minorHAnsi"/>
          <w:color w:val="9C6CFF"/>
          <w:sz w:val="26"/>
          <w:szCs w:val="26"/>
          <w:bdr w:val="none" w:sz="0" w:space="0" w:color="auto" w:frame="1"/>
          <w:shd w:val="clear" w:color="auto" w:fill="272822"/>
        </w:rPr>
        <w:t>$a0</w:t>
      </w:r>
    </w:p>
    <w:p w14:paraId="3ED98F14" w14:textId="5A055688" w:rsidR="00D91886"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keyword"/>
          <w:rFonts w:ascii="QTKorrin" w:hAnsi="QTKorrin" w:cstheme="minorHAnsi"/>
          <w:color w:val="5BBDFE"/>
          <w:sz w:val="26"/>
          <w:szCs w:val="26"/>
          <w:bdr w:val="none" w:sz="0" w:space="0" w:color="auto" w:frame="1"/>
          <w:shd w:val="clear" w:color="auto" w:fill="272822"/>
        </w:rPr>
        <w:t>STA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source"/>
          <w:rFonts w:ascii="QTKorrin" w:eastAsiaTheme="majorEastAsia" w:hAnsi="QTKorrin" w:cstheme="minorHAnsi"/>
          <w:color w:val="C34D00"/>
          <w:sz w:val="26"/>
          <w:szCs w:val="26"/>
          <w:bdr w:val="none" w:sz="0" w:space="0" w:color="auto" w:frame="1"/>
          <w:shd w:val="clear" w:color="auto" w:fill="272822"/>
        </w:rPr>
        <w:t>player_y</w:t>
      </w:r>
    </w:p>
    <w:p w14:paraId="3B52C2BD" w14:textId="19A3A04C"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try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assemble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however</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hAnsi="QTKorrin" w:cstheme="minorHAnsi"/>
          <w:color w:val="88030F"/>
          <w:sz w:val="26"/>
          <w:szCs w:val="26"/>
        </w:rPr>
        <w:t>ca65</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src/reset.asm</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get</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error:</w:t>
      </w:r>
    </w:p>
    <w:p w14:paraId="7105A9A5" w14:textId="0CBCEA75" w:rsidR="00D91886" w:rsidRPr="00206ACB" w:rsidRDefault="00D91886" w:rsidP="009944E9">
      <w:pPr>
        <w:pStyle w:val="HTMLPreformatted"/>
        <w:spacing w:after="120"/>
        <w:ind w:left="476"/>
        <w:jc w:val="both"/>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t>Error:</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Symbol</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'player_y'</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is</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undefined</w:t>
      </w:r>
    </w:p>
    <w:p w14:paraId="014A08BF" w14:textId="57665131" w:rsidR="00D91886" w:rsidRPr="00206ACB" w:rsidRDefault="00D91886" w:rsidP="009944E9">
      <w:pPr>
        <w:pStyle w:val="HTMLPreformatted"/>
        <w:spacing w:after="120"/>
        <w:ind w:left="476"/>
        <w:jc w:val="both"/>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t>Error:</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Symbol</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'player_x'</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is</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undefined</w:t>
      </w:r>
    </w:p>
    <w:p w14:paraId="103E26C9" w14:textId="795119BA"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Generally,</w:t>
      </w:r>
      <w:r w:rsidR="00AC466E" w:rsidRPr="00206ACB">
        <w:rPr>
          <w:rFonts w:cstheme="minorHAnsi"/>
          <w:color w:val="111111"/>
          <w:sz w:val="26"/>
          <w:szCs w:val="26"/>
        </w:rPr>
        <w:t xml:space="preserve"> </w:t>
      </w:r>
      <w:r w:rsidRPr="00206ACB">
        <w:rPr>
          <w:rFonts w:cstheme="minorHAnsi"/>
          <w:color w:val="111111"/>
          <w:sz w:val="26"/>
          <w:szCs w:val="26"/>
        </w:rPr>
        <w:t>reserved</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names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valid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they</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defined.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case,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reserved</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player_y</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main</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were</w:t>
      </w:r>
      <w:r w:rsidR="00AC466E" w:rsidRPr="00206ACB">
        <w:rPr>
          <w:rFonts w:cstheme="minorHAnsi"/>
          <w:color w:val="111111"/>
          <w:sz w:val="26"/>
          <w:szCs w:val="26"/>
        </w:rPr>
        <w:t xml:space="preserve"> </w:t>
      </w:r>
      <w:r w:rsidRPr="00206ACB">
        <w:rPr>
          <w:rFonts w:cstheme="minorHAnsi"/>
          <w:color w:val="111111"/>
          <w:sz w:val="26"/>
          <w:szCs w:val="26"/>
        </w:rPr>
        <w:t>trying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reset.asm</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Thankfully,</w:t>
      </w:r>
      <w:r w:rsidR="00AC466E" w:rsidRPr="00206ACB">
        <w:rPr>
          <w:rFonts w:cstheme="minorHAnsi"/>
          <w:color w:val="111111"/>
          <w:sz w:val="26"/>
          <w:szCs w:val="26"/>
        </w:rPr>
        <w:t xml:space="preserve"> </w:t>
      </w:r>
      <w:r w:rsidRPr="00206ACB">
        <w:rPr>
          <w:rFonts w:cstheme="minorHAnsi"/>
          <w:color w:val="111111"/>
          <w:sz w:val="26"/>
          <w:szCs w:val="26"/>
        </w:rPr>
        <w:t>ca65</w:t>
      </w:r>
      <w:r w:rsidR="00AC466E" w:rsidRPr="00206ACB">
        <w:rPr>
          <w:rFonts w:cstheme="minorHAnsi"/>
          <w:color w:val="111111"/>
          <w:sz w:val="26"/>
          <w:szCs w:val="26"/>
        </w:rPr>
        <w:t xml:space="preserve"> </w:t>
      </w:r>
      <w:r w:rsidRPr="00206ACB">
        <w:rPr>
          <w:rFonts w:cstheme="minorHAnsi"/>
          <w:color w:val="111111"/>
          <w:sz w:val="26"/>
          <w:szCs w:val="26"/>
        </w:rPr>
        <w:t>provides</w:t>
      </w:r>
      <w:r w:rsidR="00AC466E" w:rsidRPr="00206ACB">
        <w:rPr>
          <w:rFonts w:cstheme="minorHAnsi"/>
          <w:color w:val="111111"/>
          <w:sz w:val="26"/>
          <w:szCs w:val="26"/>
        </w:rPr>
        <w:t xml:space="preserve"> </w:t>
      </w:r>
      <w:r w:rsidRPr="00206ACB">
        <w:rPr>
          <w:rFonts w:cstheme="minorHAnsi"/>
          <w:color w:val="111111"/>
          <w:sz w:val="26"/>
          <w:szCs w:val="26"/>
        </w:rPr>
        <w:t>directives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export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import</w:t>
      </w:r>
      <w:r w:rsidR="00AC466E" w:rsidRPr="00206ACB">
        <w:rPr>
          <w:rFonts w:cstheme="minorHAnsi"/>
          <w:color w:val="111111"/>
          <w:sz w:val="26"/>
          <w:szCs w:val="26"/>
        </w:rPr>
        <w:t xml:space="preserve"> </w:t>
      </w:r>
      <w:r w:rsidRPr="00206ACB">
        <w:rPr>
          <w:rFonts w:cstheme="minorHAnsi"/>
          <w:color w:val="111111"/>
          <w:sz w:val="26"/>
          <w:szCs w:val="26"/>
        </w:rPr>
        <w:t>reserved</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shared</w:t>
      </w:r>
      <w:r w:rsidR="00AC466E" w:rsidRPr="00206ACB">
        <w:rPr>
          <w:rFonts w:cstheme="minorHAnsi"/>
          <w:color w:val="111111"/>
          <w:sz w:val="26"/>
          <w:szCs w:val="26"/>
        </w:rPr>
        <w:t xml:space="preserve"> </w:t>
      </w:r>
      <w:r w:rsidRPr="00206ACB">
        <w:rPr>
          <w:rFonts w:cstheme="minorHAnsi"/>
          <w:color w:val="111111"/>
          <w:sz w:val="26"/>
          <w:szCs w:val="26"/>
        </w:rPr>
        <w:t>between</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.exportzp</w:t>
      </w:r>
      <w:r w:rsidR="00AC466E" w:rsidRPr="00206ACB">
        <w:rPr>
          <w:rFonts w:cstheme="minorHAnsi"/>
          <w:color w:val="111111"/>
          <w:sz w:val="26"/>
          <w:szCs w:val="26"/>
        </w:rPr>
        <w:t xml:space="preserve"> </w:t>
      </w:r>
      <w:r w:rsidRPr="00206ACB">
        <w:rPr>
          <w:rFonts w:cstheme="minorHAnsi"/>
          <w:color w:val="111111"/>
          <w:sz w:val="26"/>
          <w:szCs w:val="26"/>
        </w:rPr>
        <w:t>directive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main</w:t>
      </w:r>
      <w:r w:rsidR="00AC466E" w:rsidRPr="00206ACB">
        <w:rPr>
          <w:rFonts w:cstheme="minorHAnsi"/>
          <w:color w:val="111111"/>
          <w:sz w:val="26"/>
          <w:szCs w:val="26"/>
        </w:rPr>
        <w:t xml:space="preserve"> </w:t>
      </w:r>
      <w:r w:rsidRPr="00206ACB">
        <w:rPr>
          <w:rFonts w:cstheme="minorHAnsi"/>
          <w:color w:val="111111"/>
          <w:sz w:val="26"/>
          <w:szCs w:val="26"/>
        </w:rPr>
        <w:t>file:</w:t>
      </w:r>
    </w:p>
    <w:p w14:paraId="3B62A49E" w14:textId="5002EFE7"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.segment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punctuation"/>
          <w:rFonts w:ascii="QTKorrin" w:hAnsi="QTKorrin" w:cstheme="minorHAnsi"/>
          <w:color w:val="54CE28"/>
          <w:sz w:val="26"/>
          <w:szCs w:val="26"/>
          <w:bdr w:val="none" w:sz="0" w:space="0" w:color="auto" w:frame="1"/>
          <w:shd w:val="clear" w:color="auto" w:fill="272822"/>
        </w:rPr>
        <w:t>"</w:t>
      </w:r>
      <w:r w:rsidRPr="00206ACB">
        <w:rPr>
          <w:rStyle w:val="z-string"/>
          <w:rFonts w:ascii="QTKorrin" w:hAnsi="QTKorrin" w:cstheme="minorHAnsi"/>
          <w:color w:val="54CE28"/>
          <w:sz w:val="26"/>
          <w:szCs w:val="26"/>
          <w:bdr w:val="none" w:sz="0" w:space="0" w:color="auto" w:frame="1"/>
          <w:shd w:val="clear" w:color="auto" w:fill="272822"/>
        </w:rPr>
        <w:t>ZEROPAGE</w:t>
      </w:r>
      <w:r w:rsidRPr="00206ACB">
        <w:rPr>
          <w:rStyle w:val="z-punctuation"/>
          <w:rFonts w:ascii="QTKorrin" w:hAnsi="QTKorrin" w:cstheme="minorHAnsi"/>
          <w:color w:val="54CE28"/>
          <w:sz w:val="26"/>
          <w:szCs w:val="26"/>
          <w:bdr w:val="none" w:sz="0" w:space="0" w:color="auto" w:frame="1"/>
          <w:shd w:val="clear" w:color="auto" w:fill="272822"/>
        </w:rPr>
        <w:t>"</w:t>
      </w:r>
    </w:p>
    <w:p w14:paraId="52521E32" w14:textId="0A080FF9"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player_x:</w:t>
      </w:r>
      <w:r w:rsidR="00AC466E" w:rsidRPr="00206ACB">
        <w:rPr>
          <w:rStyle w:val="z-meta"/>
          <w:rFonts w:ascii="QTKorrin" w:eastAsiaTheme="majorEastAsia" w:hAnsi="QTKorrin" w:cstheme="minorHAnsi"/>
          <w:color w:val="5BBDFE"/>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.res</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1</w:t>
      </w:r>
    </w:p>
    <w:p w14:paraId="335D4FC3" w14:textId="02DF52CF"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player_y:</w:t>
      </w:r>
      <w:r w:rsidR="00AC466E" w:rsidRPr="00206ACB">
        <w:rPr>
          <w:rStyle w:val="z-meta"/>
          <w:rFonts w:ascii="QTKorrin" w:eastAsiaTheme="majorEastAsia" w:hAnsi="QTKorrin" w:cstheme="minorHAnsi"/>
          <w:color w:val="5BBDFE"/>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.res</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1</w:t>
      </w:r>
    </w:p>
    <w:p w14:paraId="1DC9BF63" w14:textId="3F9680BE"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.exportzp</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source"/>
          <w:rFonts w:ascii="QTKorrin" w:eastAsiaTheme="majorEastAsia" w:hAnsi="QTKorrin" w:cstheme="minorHAnsi"/>
          <w:color w:val="C34D00"/>
          <w:sz w:val="26"/>
          <w:szCs w:val="26"/>
          <w:bdr w:val="none" w:sz="0" w:space="0" w:color="auto" w:frame="1"/>
          <w:shd w:val="clear" w:color="auto" w:fill="272822"/>
        </w:rPr>
        <w:t>player_x,</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source"/>
          <w:rFonts w:ascii="QTKorrin" w:eastAsiaTheme="majorEastAsia" w:hAnsi="QTKorrin" w:cstheme="minorHAnsi"/>
          <w:color w:val="C34D00"/>
          <w:sz w:val="26"/>
          <w:szCs w:val="26"/>
          <w:bdr w:val="none" w:sz="0" w:space="0" w:color="auto" w:frame="1"/>
          <w:shd w:val="clear" w:color="auto" w:fill="272822"/>
        </w:rPr>
        <w:t>player_y</w:t>
      </w:r>
    </w:p>
    <w:p w14:paraId="5FC000BF" w14:textId="47D7E7F0"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reset.asm</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.importzp</w:t>
      </w:r>
      <w:r w:rsidR="00AC466E" w:rsidRPr="00206ACB">
        <w:rPr>
          <w:rFonts w:cstheme="minorHAnsi"/>
          <w:color w:val="111111"/>
          <w:sz w:val="26"/>
          <w:szCs w:val="26"/>
        </w:rPr>
        <w:t xml:space="preserve"> </w:t>
      </w:r>
      <w:r w:rsidRPr="00206ACB">
        <w:rPr>
          <w:rFonts w:cstheme="minorHAnsi"/>
          <w:color w:val="111111"/>
          <w:sz w:val="26"/>
          <w:szCs w:val="26"/>
        </w:rPr>
        <w:t>directive:</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.importzp</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directive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should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inside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.segment</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"ZEROPAGE"</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even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doing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anything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else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with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zero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values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file.</w:t>
      </w:r>
    </w:p>
    <w:p w14:paraId="63E979AC" w14:textId="601EBE63"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.segment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punctuation"/>
          <w:rFonts w:ascii="QTKorrin" w:hAnsi="QTKorrin" w:cstheme="minorHAnsi"/>
          <w:color w:val="54CE28"/>
          <w:sz w:val="26"/>
          <w:szCs w:val="26"/>
          <w:bdr w:val="none" w:sz="0" w:space="0" w:color="auto" w:frame="1"/>
          <w:shd w:val="clear" w:color="auto" w:fill="272822"/>
        </w:rPr>
        <w:t>"</w:t>
      </w:r>
      <w:r w:rsidRPr="00206ACB">
        <w:rPr>
          <w:rStyle w:val="z-string"/>
          <w:rFonts w:ascii="QTKorrin" w:hAnsi="QTKorrin" w:cstheme="minorHAnsi"/>
          <w:color w:val="54CE28"/>
          <w:sz w:val="26"/>
          <w:szCs w:val="26"/>
          <w:bdr w:val="none" w:sz="0" w:space="0" w:color="auto" w:frame="1"/>
          <w:shd w:val="clear" w:color="auto" w:fill="272822"/>
        </w:rPr>
        <w:t>ZEROPAGE</w:t>
      </w:r>
      <w:r w:rsidRPr="00206ACB">
        <w:rPr>
          <w:rStyle w:val="z-punctuation"/>
          <w:rFonts w:ascii="QTKorrin" w:hAnsi="QTKorrin" w:cstheme="minorHAnsi"/>
          <w:color w:val="54CE28"/>
          <w:sz w:val="26"/>
          <w:szCs w:val="26"/>
          <w:bdr w:val="none" w:sz="0" w:space="0" w:color="auto" w:frame="1"/>
          <w:shd w:val="clear" w:color="auto" w:fill="272822"/>
        </w:rPr>
        <w:t>"</w:t>
      </w:r>
    </w:p>
    <w:p w14:paraId="0EEDB6F8" w14:textId="11456616"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.importzp</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source"/>
          <w:rFonts w:ascii="QTKorrin" w:eastAsiaTheme="majorEastAsia" w:hAnsi="QTKorrin" w:cstheme="minorHAnsi"/>
          <w:color w:val="C34D00"/>
          <w:sz w:val="26"/>
          <w:szCs w:val="26"/>
          <w:bdr w:val="none" w:sz="0" w:space="0" w:color="auto" w:frame="1"/>
          <w:shd w:val="clear" w:color="auto" w:fill="272822"/>
        </w:rPr>
        <w:t>player_x,</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source"/>
          <w:rFonts w:ascii="QTKorrin" w:eastAsiaTheme="majorEastAsia" w:hAnsi="QTKorrin" w:cstheme="minorHAnsi"/>
          <w:color w:val="C34D00"/>
          <w:sz w:val="26"/>
          <w:szCs w:val="26"/>
          <w:bdr w:val="none" w:sz="0" w:space="0" w:color="auto" w:frame="1"/>
          <w:shd w:val="clear" w:color="auto" w:fill="272822"/>
        </w:rPr>
        <w:t>player_y</w:t>
      </w:r>
    </w:p>
    <w:p w14:paraId="50473E63" w14:textId="1B7FADED" w:rsidR="00EF2CA4"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assemble</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ca65</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through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source</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directory</w:t>
      </w:r>
      <w:r w:rsidR="00AC466E" w:rsidRPr="00206ACB">
        <w:rPr>
          <w:rFonts w:cstheme="minorHAnsi"/>
          <w:color w:val="111111"/>
          <w:sz w:val="26"/>
          <w:szCs w:val="26"/>
        </w:rPr>
        <w:t xml:space="preserve"> </w:t>
      </w:r>
      <w:r w:rsidRPr="00206ACB">
        <w:rPr>
          <w:rFonts w:cstheme="minorHAnsi"/>
          <w:color w:val="111111"/>
          <w:sz w:val="26"/>
          <w:szCs w:val="26"/>
        </w:rPr>
        <w:t>looking</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imports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exports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figure</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go</w:t>
      </w:r>
      <w:r w:rsidR="00AC466E" w:rsidRPr="00206ACB">
        <w:rPr>
          <w:rFonts w:cstheme="minorHAnsi"/>
          <w:color w:val="111111"/>
          <w:sz w:val="26"/>
          <w:szCs w:val="26"/>
        </w:rPr>
        <w:t xml:space="preserve"> </w:t>
      </w:r>
      <w:r w:rsidRPr="00206ACB">
        <w:rPr>
          <w:rFonts w:cstheme="minorHAnsi"/>
          <w:color w:val="111111"/>
          <w:sz w:val="26"/>
          <w:szCs w:val="26"/>
        </w:rPr>
        <w:t>where.</w:t>
      </w:r>
    </w:p>
    <w:p w14:paraId="23EF5774" w14:textId="6C1355FF" w:rsidR="00545119" w:rsidRPr="00206ACB" w:rsidRDefault="00545119" w:rsidP="006709C2">
      <w:pPr>
        <w:pStyle w:val="Heading3"/>
        <w:rPr>
          <w:rFonts w:cstheme="minorHAnsi"/>
        </w:rPr>
      </w:pPr>
      <w:bookmarkStart w:id="168" w:name="_Toc168434264"/>
      <w:bookmarkStart w:id="169" w:name="_Toc168542775"/>
      <w:r w:rsidRPr="00206ACB">
        <w:rPr>
          <w:rFonts w:cstheme="minorHAnsi"/>
        </w:rPr>
        <w:t>Subroutines</w:t>
      </w:r>
      <w:bookmarkEnd w:id="168"/>
      <w:bookmarkEnd w:id="169"/>
    </w:p>
    <w:p w14:paraId="35943514" w14:textId="6BD7E9C7" w:rsidR="00BB6259" w:rsidRPr="00206ACB" w:rsidRDefault="00BB6259" w:rsidP="00224D3A">
      <w:pPr>
        <w:pStyle w:val="NormalWeb"/>
        <w:spacing w:before="40" w:beforeAutospacing="0" w:after="40" w:afterAutospacing="0"/>
        <w:jc w:val="both"/>
        <w:textAlignment w:val="baseline"/>
        <w:rPr>
          <w:rFonts w:cstheme="minorHAnsi"/>
          <w:color w:val="111111"/>
          <w:sz w:val="26"/>
          <w:szCs w:val="26"/>
        </w:rPr>
      </w:pPr>
      <w:r w:rsidRPr="00206ACB">
        <w:rPr>
          <w:rFonts w:cstheme="minorHAnsi"/>
          <w:color w:val="111111"/>
          <w:sz w:val="26"/>
          <w:szCs w:val="26"/>
        </w:rPr>
        <w:t>Since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limited</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available,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ration</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carefully.</w:t>
      </w:r>
      <w:r w:rsidR="00AC466E" w:rsidRPr="00206ACB">
        <w:rPr>
          <w:rFonts w:cstheme="minorHAnsi"/>
          <w:color w:val="111111"/>
          <w:sz w:val="26"/>
          <w:szCs w:val="26"/>
        </w:rPr>
        <w:t xml:space="preserve"> </w:t>
      </w:r>
      <w:r w:rsidRPr="00206ACB">
        <w:rPr>
          <w:rFonts w:cstheme="minorHAnsi"/>
          <w:color w:val="111111"/>
          <w:sz w:val="26"/>
          <w:szCs w:val="26"/>
        </w:rPr>
        <w:t>Instead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storing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every</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individually</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would</w:t>
      </w:r>
      <w:r w:rsidR="00AC466E" w:rsidRPr="00206ACB">
        <w:rPr>
          <w:rFonts w:cstheme="minorHAnsi"/>
          <w:color w:val="111111"/>
          <w:sz w:val="26"/>
          <w:szCs w:val="26"/>
        </w:rPr>
        <w:t xml:space="preserve"> </w:t>
      </w:r>
      <w:r w:rsidRPr="00206ACB">
        <w:rPr>
          <w:rFonts w:cstheme="minorHAnsi"/>
          <w:color w:val="111111"/>
          <w:sz w:val="26"/>
          <w:szCs w:val="26"/>
        </w:rPr>
        <w:t>take</w:t>
      </w:r>
      <w:r w:rsidR="00AC466E" w:rsidRPr="00206ACB">
        <w:rPr>
          <w:rFonts w:cstheme="minorHAnsi"/>
          <w:color w:val="111111"/>
          <w:sz w:val="26"/>
          <w:szCs w:val="26"/>
        </w:rPr>
        <w:t xml:space="preserve"> </w:t>
      </w:r>
      <w:r w:rsidRPr="00206ACB">
        <w:rPr>
          <w:rFonts w:cstheme="minorHAnsi"/>
          <w:color w:val="111111"/>
          <w:sz w:val="26"/>
          <w:szCs w:val="26"/>
        </w:rPr>
        <w:t>8</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x/y</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overall</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Y</w:t>
      </w:r>
      <w:r w:rsidR="00AC466E" w:rsidRPr="00206ACB">
        <w:rPr>
          <w:rFonts w:cstheme="minorHAnsi"/>
          <w:color w:val="111111"/>
          <w:sz w:val="26"/>
          <w:szCs w:val="26"/>
        </w:rPr>
        <w:t xml:space="preserve"> </w:t>
      </w:r>
      <w:r w:rsidRPr="00206ACB">
        <w:rPr>
          <w:rFonts w:cstheme="minorHAnsi"/>
          <w:color w:val="111111"/>
          <w:sz w:val="26"/>
          <w:szCs w:val="26"/>
        </w:rPr>
        <w:t>coordinate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offload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drawing</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actual</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subroutine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Subroutines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assembly's</w:t>
      </w:r>
      <w:r w:rsidR="00AC466E" w:rsidRPr="00206ACB">
        <w:rPr>
          <w:rFonts w:cstheme="minorHAnsi"/>
          <w:color w:val="111111"/>
          <w:sz w:val="26"/>
          <w:szCs w:val="26"/>
        </w:rPr>
        <w:t xml:space="preserve"> </w:t>
      </w:r>
      <w:r w:rsidRPr="00206ACB">
        <w:rPr>
          <w:rFonts w:cstheme="minorHAnsi"/>
          <w:color w:val="111111"/>
          <w:sz w:val="26"/>
          <w:szCs w:val="26"/>
        </w:rPr>
        <w:t>version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functions</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named,</w:t>
      </w:r>
      <w:r w:rsidR="00AC466E" w:rsidRPr="00206ACB">
        <w:rPr>
          <w:rFonts w:cstheme="minorHAnsi"/>
          <w:color w:val="111111"/>
          <w:sz w:val="26"/>
          <w:szCs w:val="26"/>
        </w:rPr>
        <w:t xml:space="preserve"> </w:t>
      </w:r>
      <w:r w:rsidRPr="00206ACB">
        <w:rPr>
          <w:rFonts w:cstheme="minorHAnsi"/>
          <w:color w:val="111111"/>
          <w:sz w:val="26"/>
          <w:szCs w:val="26"/>
        </w:rPr>
        <w:t>reusable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fragments.</w:t>
      </w:r>
    </w:p>
    <w:p w14:paraId="11C517C9" w14:textId="52918641" w:rsidR="00BB6259" w:rsidRPr="00206ACB" w:rsidRDefault="00BB6259" w:rsidP="00224D3A">
      <w:pPr>
        <w:pStyle w:val="NormalWeb"/>
        <w:spacing w:before="40" w:beforeAutospacing="0" w:after="4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.proc</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requirement</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must</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RTS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"Return</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call</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JSR</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"Jump</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followed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(whatever</w:t>
      </w:r>
      <w:r w:rsidR="00AC466E" w:rsidRPr="00206ACB">
        <w:rPr>
          <w:rFonts w:cstheme="minorHAnsi"/>
          <w:color w:val="111111"/>
          <w:sz w:val="26"/>
          <w:szCs w:val="26"/>
        </w:rPr>
        <w:t xml:space="preserve"> </w:t>
      </w:r>
      <w:r w:rsidRPr="00206ACB">
        <w:rPr>
          <w:rFonts w:cstheme="minorHAnsi"/>
          <w:color w:val="111111"/>
          <w:sz w:val="26"/>
          <w:szCs w:val="26"/>
        </w:rPr>
        <w:t>follows</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.proc</w:t>
      </w:r>
      <w:r w:rsidRPr="00206ACB">
        <w:rPr>
          <w:rFonts w:cstheme="minorHAnsi"/>
          <w:color w:val="111111"/>
          <w:sz w:val="26"/>
          <w:szCs w:val="26"/>
        </w:rPr>
        <w:t>).</w:t>
      </w:r>
    </w:p>
    <w:p w14:paraId="512E337D" w14:textId="16694391" w:rsidR="00BB6259" w:rsidRPr="00206ACB" w:rsidRDefault="00BB6259" w:rsidP="00224D3A">
      <w:pPr>
        <w:pStyle w:val="NormalWeb"/>
        <w:spacing w:before="40" w:beforeAutospacing="0" w:after="40" w:afterAutospacing="0"/>
        <w:jc w:val="both"/>
        <w:textAlignment w:val="baseline"/>
        <w:rPr>
          <w:rFonts w:cstheme="minorHAnsi"/>
          <w:color w:val="111111"/>
          <w:sz w:val="26"/>
          <w:szCs w:val="26"/>
        </w:rPr>
      </w:pP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go</w:t>
      </w:r>
      <w:r w:rsidR="00AC466E" w:rsidRPr="00206ACB">
        <w:rPr>
          <w:rFonts w:cstheme="minorHAnsi"/>
          <w:color w:val="111111"/>
          <w:sz w:val="26"/>
          <w:szCs w:val="26"/>
        </w:rPr>
        <w:t xml:space="preserve"> </w:t>
      </w:r>
      <w:r w:rsidRPr="00206ACB">
        <w:rPr>
          <w:rFonts w:cstheme="minorHAnsi"/>
          <w:color w:val="111111"/>
          <w:sz w:val="26"/>
          <w:szCs w:val="26"/>
        </w:rPr>
        <w:t>further,</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take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actually</w:t>
      </w:r>
      <w:r w:rsidR="00AC466E" w:rsidRPr="00206ACB">
        <w:rPr>
          <w:rFonts w:cstheme="minorHAnsi"/>
          <w:color w:val="111111"/>
          <w:sz w:val="26"/>
          <w:szCs w:val="26"/>
        </w:rPr>
        <w:t xml:space="preserve"> </w:t>
      </w:r>
      <w:r w:rsidRPr="00206ACB">
        <w:rPr>
          <w:rFonts w:cstheme="minorHAnsi"/>
          <w:color w:val="111111"/>
          <w:sz w:val="26"/>
          <w:szCs w:val="26"/>
        </w:rPr>
        <w:t>happens</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call</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some</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code:</w:t>
      </w:r>
    </w:p>
    <w:p w14:paraId="1C089696" w14:textId="29BE7A2F" w:rsidR="00571548" w:rsidRPr="00206ACB" w:rsidRDefault="00AC466E"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000000"/>
          <w:sz w:val="18"/>
          <w:szCs w:val="18"/>
        </w:rPr>
        <w:t xml:space="preserve">  </w:t>
      </w:r>
      <w:r w:rsidR="00571548"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571548" w:rsidRPr="00206ACB">
        <w:rPr>
          <w:rFonts w:ascii="QTKorrin" w:hAnsi="QTKorrin" w:cstheme="minorHAnsi"/>
          <w:color w:val="880000"/>
          <w:sz w:val="18"/>
          <w:szCs w:val="18"/>
        </w:rPr>
        <w:t>#$80</w:t>
      </w:r>
    </w:p>
    <w:p w14:paraId="1085B616" w14:textId="2713C0D2" w:rsidR="00571548" w:rsidRPr="00206ACB" w:rsidRDefault="00AC466E"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000000"/>
          <w:sz w:val="18"/>
          <w:szCs w:val="18"/>
        </w:rPr>
        <w:t xml:space="preserve">  </w:t>
      </w:r>
      <w:r w:rsidR="00571548" w:rsidRPr="00206ACB">
        <w:rPr>
          <w:rFonts w:ascii="QTKorrin" w:hAnsi="QTKorrin" w:cstheme="minorHAnsi"/>
          <w:color w:val="000000"/>
          <w:sz w:val="18"/>
          <w:szCs w:val="18"/>
        </w:rPr>
        <w:t>JSR</w:t>
      </w:r>
      <w:r w:rsidRPr="00206ACB">
        <w:rPr>
          <w:rFonts w:ascii="QTKorrin" w:hAnsi="QTKorrin" w:cstheme="minorHAnsi"/>
          <w:color w:val="000000"/>
          <w:sz w:val="18"/>
          <w:szCs w:val="18"/>
        </w:rPr>
        <w:t xml:space="preserve"> </w:t>
      </w:r>
      <w:r w:rsidR="00571548" w:rsidRPr="00206ACB">
        <w:rPr>
          <w:rFonts w:ascii="QTKorrin" w:hAnsi="QTKorrin" w:cstheme="minorHAnsi"/>
          <w:color w:val="000000"/>
          <w:sz w:val="18"/>
          <w:szCs w:val="18"/>
        </w:rPr>
        <w:t>do_something_else</w:t>
      </w:r>
    </w:p>
    <w:p w14:paraId="74A7294E" w14:textId="60983475" w:rsidR="00571548" w:rsidRPr="00206ACB" w:rsidRDefault="00AC466E"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000000"/>
          <w:sz w:val="18"/>
          <w:szCs w:val="18"/>
        </w:rPr>
        <w:t xml:space="preserve">  </w:t>
      </w:r>
      <w:r w:rsidR="00571548"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571548" w:rsidRPr="00206ACB">
        <w:rPr>
          <w:rFonts w:ascii="QTKorrin" w:hAnsi="QTKorrin" w:cstheme="minorHAnsi"/>
          <w:color w:val="000000"/>
          <w:sz w:val="18"/>
          <w:szCs w:val="18"/>
        </w:rPr>
        <w:t>$8000</w:t>
      </w:r>
    </w:p>
    <w:p w14:paraId="4BE881D5" w14:textId="7C2F51A2" w:rsidR="00571548" w:rsidRPr="00206ACB" w:rsidRDefault="00AC466E"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000000"/>
          <w:sz w:val="18"/>
          <w:szCs w:val="18"/>
        </w:rPr>
        <w:t xml:space="preserve"> </w:t>
      </w:r>
    </w:p>
    <w:p w14:paraId="31C9A2D2" w14:textId="5F790A6F" w:rsidR="00571548" w:rsidRPr="00206ACB" w:rsidRDefault="00571548"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do_something_else</w:t>
      </w:r>
    </w:p>
    <w:p w14:paraId="1F780EFC" w14:textId="7C2FFC17" w:rsidR="00571548" w:rsidRPr="00206ACB" w:rsidRDefault="00AC466E"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000000"/>
          <w:sz w:val="18"/>
          <w:szCs w:val="18"/>
        </w:rPr>
        <w:t xml:space="preserve">  </w:t>
      </w:r>
      <w:r w:rsidR="00571548"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571548" w:rsidRPr="00206ACB">
        <w:rPr>
          <w:rFonts w:ascii="QTKorrin" w:hAnsi="QTKorrin" w:cstheme="minorHAnsi"/>
          <w:color w:val="880000"/>
          <w:sz w:val="18"/>
          <w:szCs w:val="18"/>
        </w:rPr>
        <w:t>#$90</w:t>
      </w:r>
    </w:p>
    <w:p w14:paraId="5BE391F7" w14:textId="34C17CF3" w:rsidR="00571548" w:rsidRPr="00206ACB" w:rsidRDefault="00AC466E"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000000"/>
          <w:sz w:val="18"/>
          <w:szCs w:val="18"/>
        </w:rPr>
        <w:lastRenderedPageBreak/>
        <w:t xml:space="preserve">  </w:t>
      </w:r>
      <w:r w:rsidR="00571548" w:rsidRPr="00206ACB">
        <w:rPr>
          <w:rFonts w:ascii="QTKorrin" w:hAnsi="QTKorrin" w:cstheme="minorHAnsi"/>
          <w:color w:val="000000"/>
          <w:sz w:val="18"/>
          <w:szCs w:val="18"/>
        </w:rPr>
        <w:t>RTS</w:t>
      </w:r>
    </w:p>
    <w:p w14:paraId="3E3D015E" w14:textId="46DD2AAA" w:rsidR="00571548" w:rsidRPr="00206ACB" w:rsidRDefault="00571548"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381FB5F8" w14:textId="3C8B09E9" w:rsidR="002D1617" w:rsidRPr="00206ACB" w:rsidRDefault="002D1617" w:rsidP="00224D3A">
      <w:pPr>
        <w:pStyle w:val="NormalWeb"/>
        <w:spacing w:before="40" w:beforeAutospacing="0" w:after="40" w:afterAutospacing="0"/>
        <w:jc w:val="both"/>
        <w:textAlignment w:val="baseline"/>
        <w:rPr>
          <w:rFonts w:cstheme="minorHAnsi"/>
          <w:color w:val="111111"/>
          <w:sz w:val="26"/>
          <w:szCs w:val="26"/>
        </w:rPr>
      </w:pP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runs,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puts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literal</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$80</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calls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do_something_else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sees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JSR</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pushes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current</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program</w:t>
      </w:r>
      <w:r w:rsidR="00AC466E" w:rsidRPr="00206ACB">
        <w:rPr>
          <w:rFonts w:cstheme="minorHAnsi"/>
          <w:color w:val="111111"/>
          <w:sz w:val="26"/>
          <w:szCs w:val="26"/>
        </w:rPr>
        <w:t xml:space="preserve"> </w:t>
      </w:r>
      <w:r w:rsidRPr="00206ACB">
        <w:rPr>
          <w:rFonts w:cstheme="minorHAnsi"/>
          <w:color w:val="111111"/>
          <w:sz w:val="26"/>
          <w:szCs w:val="26"/>
        </w:rPr>
        <w:t>counter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special</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holds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processed)</w:t>
      </w:r>
      <w:r w:rsidR="00AC466E" w:rsidRPr="00206ACB">
        <w:rPr>
          <w:rFonts w:cstheme="minorHAnsi"/>
          <w:color w:val="111111"/>
          <w:sz w:val="26"/>
          <w:szCs w:val="26"/>
        </w:rPr>
        <w:t xml:space="preserve"> </w:t>
      </w:r>
      <w:r w:rsidRPr="00206ACB">
        <w:rPr>
          <w:rFonts w:cstheme="minorHAnsi"/>
          <w:color w:val="111111"/>
          <w:sz w:val="26"/>
          <w:szCs w:val="26"/>
        </w:rPr>
        <w:t>onto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Emphasis"/>
          <w:rFonts w:cstheme="minorHAnsi"/>
          <w:color w:val="111111"/>
          <w:sz w:val="26"/>
          <w:szCs w:val="26"/>
        </w:rPr>
        <w:t>stack</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computer</w:t>
      </w:r>
      <w:r w:rsidR="00AC466E" w:rsidRPr="00206ACB">
        <w:rPr>
          <w:rFonts w:cstheme="minorHAnsi"/>
          <w:color w:val="111111"/>
          <w:sz w:val="26"/>
          <w:szCs w:val="26"/>
        </w:rPr>
        <w:t xml:space="preserve"> </w:t>
      </w:r>
      <w:r w:rsidRPr="00206ACB">
        <w:rPr>
          <w:rFonts w:cstheme="minorHAnsi"/>
          <w:color w:val="111111"/>
          <w:sz w:val="26"/>
          <w:szCs w:val="26"/>
        </w:rPr>
        <w:t>science,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"last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structure,</w:t>
      </w:r>
      <w:r w:rsidR="00AC466E" w:rsidRPr="00206ACB">
        <w:rPr>
          <w:rFonts w:cstheme="minorHAnsi"/>
          <w:color w:val="111111"/>
          <w:sz w:val="26"/>
          <w:szCs w:val="26"/>
        </w:rPr>
        <w:t xml:space="preserve"> </w:t>
      </w:r>
      <w:r w:rsidRPr="00206ACB">
        <w:rPr>
          <w:rFonts w:cstheme="minorHAnsi"/>
          <w:color w:val="111111"/>
          <w:sz w:val="26"/>
          <w:szCs w:val="26"/>
        </w:rPr>
        <w:t>similar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real-life</w:t>
      </w:r>
      <w:r w:rsidR="00AC466E" w:rsidRPr="00206ACB">
        <w:rPr>
          <w:rFonts w:cstheme="minorHAnsi"/>
          <w:color w:val="111111"/>
          <w:sz w:val="26"/>
          <w:szCs w:val="26"/>
        </w:rPr>
        <w:t xml:space="preserve"> </w:t>
      </w:r>
      <w:r w:rsidRPr="00206ACB">
        <w:rPr>
          <w:rFonts w:cstheme="minorHAnsi"/>
          <w:color w:val="111111"/>
          <w:sz w:val="26"/>
          <w:szCs w:val="26"/>
        </w:rPr>
        <w:t>plates.</w:t>
      </w:r>
      <w:r w:rsidR="00AC466E" w:rsidRPr="00206ACB">
        <w:rPr>
          <w:rFonts w:cstheme="minorHAnsi"/>
          <w:color w:val="111111"/>
          <w:sz w:val="26"/>
          <w:szCs w:val="26"/>
        </w:rPr>
        <w:t xml:space="preserve"> </w:t>
      </w:r>
      <w:r w:rsidRPr="00206ACB">
        <w:rPr>
          <w:rFonts w:cstheme="minorHAnsi"/>
          <w:color w:val="111111"/>
          <w:sz w:val="26"/>
          <w:szCs w:val="26"/>
        </w:rPr>
        <w:t>Adding</w:t>
      </w:r>
      <w:r w:rsidR="00AC466E" w:rsidRPr="00206ACB">
        <w:rPr>
          <w:rFonts w:cstheme="minorHAnsi"/>
          <w:color w:val="111111"/>
          <w:sz w:val="26"/>
          <w:szCs w:val="26"/>
        </w:rPr>
        <w:t xml:space="preserve"> </w:t>
      </w:r>
      <w:r w:rsidRPr="00206ACB">
        <w:rPr>
          <w:rFonts w:cstheme="minorHAnsi"/>
          <w:color w:val="111111"/>
          <w:sz w:val="26"/>
          <w:szCs w:val="26"/>
        </w:rPr>
        <w:t>something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means</w:t>
      </w:r>
      <w:r w:rsidR="00AC466E" w:rsidRPr="00206ACB">
        <w:rPr>
          <w:rFonts w:cstheme="minorHAnsi"/>
          <w:color w:val="111111"/>
          <w:sz w:val="26"/>
          <w:szCs w:val="26"/>
        </w:rPr>
        <w:t xml:space="preserve"> </w:t>
      </w:r>
      <w:r w:rsidRPr="00206ACB">
        <w:rPr>
          <w:rFonts w:cstheme="minorHAnsi"/>
          <w:color w:val="111111"/>
          <w:sz w:val="26"/>
          <w:szCs w:val="26"/>
        </w:rPr>
        <w:t>putting</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pile,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top-most</w:t>
      </w:r>
      <w:r w:rsidR="00AC466E" w:rsidRPr="00206ACB">
        <w:rPr>
          <w:rFonts w:cstheme="minorHAnsi"/>
          <w:color w:val="111111"/>
          <w:sz w:val="26"/>
          <w:szCs w:val="26"/>
        </w:rPr>
        <w:t xml:space="preserve"> </w:t>
      </w:r>
      <w:r w:rsidRPr="00206ACB">
        <w:rPr>
          <w:rFonts w:cstheme="minorHAnsi"/>
          <w:color w:val="111111"/>
          <w:sz w:val="26"/>
          <w:szCs w:val="26"/>
        </w:rPr>
        <w:t>element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available</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given</w:t>
      </w:r>
      <w:r w:rsidR="00AC466E" w:rsidRPr="00206ACB">
        <w:rPr>
          <w:rFonts w:cstheme="minorHAnsi"/>
          <w:color w:val="111111"/>
          <w:sz w:val="26"/>
          <w:szCs w:val="26"/>
        </w:rPr>
        <w:t xml:space="preserve"> </w:t>
      </w:r>
      <w:r w:rsidRPr="00206ACB">
        <w:rPr>
          <w:rFonts w:cstheme="minorHAnsi"/>
          <w:color w:val="111111"/>
          <w:sz w:val="26"/>
          <w:szCs w:val="26"/>
        </w:rPr>
        <w:t>time.</w:t>
      </w:r>
    </w:p>
    <w:p w14:paraId="3394AAEF" w14:textId="298AEC1E" w:rsidR="002D1617" w:rsidRPr="00206ACB" w:rsidRDefault="002D1617" w:rsidP="00224D3A">
      <w:pPr>
        <w:pStyle w:val="NormalWeb"/>
        <w:spacing w:before="40" w:beforeAutospacing="0" w:after="40" w:afterAutospacing="0"/>
        <w:jc w:val="both"/>
        <w:textAlignment w:val="baseline"/>
        <w:rPr>
          <w:rFonts w:cstheme="minorHAnsi"/>
          <w:color w:val="111111"/>
          <w:sz w:val="26"/>
          <w:szCs w:val="26"/>
        </w:rPr>
      </w:pP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size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located</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$0300</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$03ff</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uses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special</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pointer"</w:t>
      </w:r>
      <w:r w:rsidR="00AC466E" w:rsidRPr="00206ACB">
        <w:rPr>
          <w:rFonts w:cstheme="minorHAnsi"/>
          <w:color w:val="111111"/>
          <w:sz w:val="26"/>
          <w:szCs w:val="26"/>
        </w:rPr>
        <w:t xml:space="preserve"> </w:t>
      </w:r>
      <w:r w:rsidRPr="00206ACB">
        <w:rPr>
          <w:rFonts w:cstheme="minorHAnsi"/>
          <w:color w:val="111111"/>
          <w:sz w:val="26"/>
          <w:szCs w:val="26"/>
        </w:rPr>
        <w:t>(often</w:t>
      </w:r>
      <w:r w:rsidR="00AC466E" w:rsidRPr="00206ACB">
        <w:rPr>
          <w:rFonts w:cstheme="minorHAnsi"/>
          <w:color w:val="111111"/>
          <w:sz w:val="26"/>
          <w:szCs w:val="26"/>
        </w:rPr>
        <w:t xml:space="preserve"> </w:t>
      </w:r>
      <w:r w:rsidRPr="00206ACB">
        <w:rPr>
          <w:rFonts w:cstheme="minorHAnsi"/>
          <w:color w:val="111111"/>
          <w:sz w:val="26"/>
          <w:szCs w:val="26"/>
        </w:rPr>
        <w:t>abbreviated</w:t>
      </w:r>
      <w:r w:rsidR="00AC466E" w:rsidRPr="00206ACB">
        <w:rPr>
          <w:rFonts w:cstheme="minorHAnsi"/>
          <w:color w:val="111111"/>
          <w:sz w:val="26"/>
          <w:szCs w:val="26"/>
        </w:rPr>
        <w:t xml:space="preserve"> </w:t>
      </w:r>
      <w:r w:rsidRPr="00206ACB">
        <w:rPr>
          <w:rFonts w:cstheme="minorHAnsi"/>
          <w:color w:val="111111"/>
          <w:sz w:val="26"/>
          <w:szCs w:val="26"/>
        </w:rPr>
        <w:t>"S"),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indicate</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system</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initialized,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pointer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$ff</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Every</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something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written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$0300</w:t>
      </w:r>
      <w:r w:rsidR="00AC466E" w:rsidRPr="00206ACB">
        <w:rPr>
          <w:rFonts w:cstheme="minorHAnsi"/>
          <w:color w:val="111111"/>
          <w:sz w:val="26"/>
          <w:szCs w:val="26"/>
        </w:rPr>
        <w:t xml:space="preserve"> </w:t>
      </w:r>
      <w:r w:rsidRPr="00206ACB">
        <w:rPr>
          <w:rFonts w:cstheme="minorHAnsi"/>
          <w:color w:val="111111"/>
          <w:sz w:val="26"/>
          <w:szCs w:val="26"/>
        </w:rPr>
        <w:t>plus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held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pointer</w:t>
      </w:r>
      <w:r w:rsidR="00AC466E" w:rsidRPr="00206ACB">
        <w:rPr>
          <w:rFonts w:cstheme="minorHAnsi"/>
          <w:color w:val="111111"/>
          <w:sz w:val="26"/>
          <w:szCs w:val="26"/>
        </w:rPr>
        <w:t xml:space="preserve"> </w:t>
      </w:r>
      <w:r w:rsidRPr="00206ACB">
        <w:rPr>
          <w:rFonts w:cstheme="minorHAnsi"/>
          <w:color w:val="111111"/>
          <w:sz w:val="26"/>
          <w:szCs w:val="26"/>
        </w:rPr>
        <w:t>(e.g.,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$03ff</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pointer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decremented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Style w:val="marginnote"/>
          <w:rFonts w:cstheme="minorHAnsi"/>
          <w:color w:val="111111"/>
          <w:sz w:val="26"/>
          <w:szCs w:val="26"/>
        </w:rPr>
        <w:t>Attempting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write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more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256</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items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stack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causes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stack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pointer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wrap</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around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$00</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$ff</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meaning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further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writes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stack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overwrite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already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existing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stack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data.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generally-catastrophic</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scenario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called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Emphasis"/>
          <w:rFonts w:cstheme="minorHAnsi"/>
          <w:color w:val="111111"/>
          <w:sz w:val="26"/>
          <w:szCs w:val="26"/>
        </w:rPr>
        <w:t>stack</w:t>
      </w:r>
      <w:r w:rsidR="00AC466E" w:rsidRPr="00206ACB">
        <w:rPr>
          <w:rStyle w:val="Emphasis"/>
          <w:rFonts w:cstheme="minorHAnsi"/>
          <w:color w:val="111111"/>
          <w:sz w:val="26"/>
          <w:szCs w:val="26"/>
        </w:rPr>
        <w:t xml:space="preserve"> </w:t>
      </w:r>
      <w:r w:rsidRPr="00206ACB">
        <w:rPr>
          <w:rStyle w:val="Emphasis"/>
          <w:rFonts w:cstheme="minorHAnsi"/>
          <w:color w:val="111111"/>
          <w:sz w:val="26"/>
          <w:szCs w:val="26"/>
        </w:rPr>
        <w:t>overflow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(though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6502,</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it's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more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properly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called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stack</w:t>
      </w:r>
      <w:r w:rsidR="00AC466E" w:rsidRPr="00206ACB">
        <w:rPr>
          <w:rStyle w:val="marginnote"/>
          <w:rFonts w:cstheme="minorHAnsi"/>
          <w:color w:val="111111"/>
          <w:sz w:val="26"/>
          <w:szCs w:val="26"/>
        </w:rPr>
        <w:t xml:space="preserve"> </w:t>
      </w:r>
      <w:r w:rsidRPr="00206ACB">
        <w:rPr>
          <w:rStyle w:val="Emphasis"/>
          <w:rFonts w:cstheme="minorHAnsi"/>
          <w:color w:val="111111"/>
          <w:sz w:val="26"/>
          <w:szCs w:val="26"/>
        </w:rPr>
        <w:t>underflow</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removed</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pointer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incremented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one.</w:t>
      </w:r>
    </w:p>
    <w:p w14:paraId="3D1228AA" w14:textId="529DF4EA" w:rsidR="00571548" w:rsidRPr="00206ACB" w:rsidRDefault="002D1617" w:rsidP="00224D3A">
      <w:pPr>
        <w:pStyle w:val="NormalWeb"/>
        <w:spacing w:before="40" w:beforeAutospacing="0" w:after="40" w:afterAutospacing="0"/>
        <w:jc w:val="both"/>
        <w:textAlignment w:val="baseline"/>
        <w:rPr>
          <w:rFonts w:cstheme="minorHAnsi"/>
          <w:color w:val="111111"/>
          <w:sz w:val="26"/>
          <w:szCs w:val="26"/>
        </w:rPr>
      </w:pP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2,</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sees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JSR</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stores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current</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program</w:t>
      </w:r>
      <w:r w:rsidR="00AC466E" w:rsidRPr="00206ACB">
        <w:rPr>
          <w:rFonts w:cstheme="minorHAnsi"/>
          <w:color w:val="111111"/>
          <w:sz w:val="26"/>
          <w:szCs w:val="26"/>
        </w:rPr>
        <w:t xml:space="preserve"> </w:t>
      </w:r>
      <w:r w:rsidRPr="00206ACB">
        <w:rPr>
          <w:rFonts w:cstheme="minorHAnsi"/>
          <w:color w:val="111111"/>
          <w:sz w:val="26"/>
          <w:szCs w:val="26"/>
        </w:rPr>
        <w:t>counter</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takes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operand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JSR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puts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program</w:t>
      </w:r>
      <w:r w:rsidR="00AC466E" w:rsidRPr="00206ACB">
        <w:rPr>
          <w:rFonts w:cstheme="minorHAnsi"/>
          <w:color w:val="111111"/>
          <w:sz w:val="26"/>
          <w:szCs w:val="26"/>
        </w:rPr>
        <w:t xml:space="preserve"> </w:t>
      </w:r>
      <w:r w:rsidRPr="00206ACB">
        <w:rPr>
          <w:rFonts w:cstheme="minorHAnsi"/>
          <w:color w:val="111111"/>
          <w:sz w:val="26"/>
          <w:szCs w:val="26"/>
        </w:rPr>
        <w:t>counter.</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skips</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2</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6,</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writes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literal</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$90</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RTS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sees</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RTS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takes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(often</w:t>
      </w:r>
      <w:r w:rsidR="00AC466E" w:rsidRPr="00206ACB">
        <w:rPr>
          <w:rFonts w:cstheme="minorHAnsi"/>
          <w:color w:val="111111"/>
          <w:sz w:val="26"/>
          <w:szCs w:val="26"/>
        </w:rPr>
        <w:t xml:space="preserve"> </w:t>
      </w:r>
      <w:r w:rsidRPr="00206ACB">
        <w:rPr>
          <w:rFonts w:cstheme="minorHAnsi"/>
          <w:color w:val="111111"/>
          <w:sz w:val="26"/>
          <w:szCs w:val="26"/>
        </w:rPr>
        <w:t>referred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"popping"</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item</w:t>
      </w:r>
      <w:r w:rsidR="00AC466E" w:rsidRPr="00206ACB">
        <w:rPr>
          <w:rFonts w:cstheme="minorHAnsi"/>
          <w:color w:val="111111"/>
          <w:sz w:val="26"/>
          <w:szCs w:val="26"/>
        </w:rPr>
        <w:t xml:space="preserve"> </w:t>
      </w:r>
      <w:r w:rsidRPr="00206ACB">
        <w:rPr>
          <w:rFonts w:cstheme="minorHAnsi"/>
          <w:color w:val="111111"/>
          <w:sz w:val="26"/>
          <w:szCs w:val="26"/>
        </w:rPr>
        <w:t>off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puts</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program</w:t>
      </w:r>
      <w:r w:rsidR="00AC466E" w:rsidRPr="00206ACB">
        <w:rPr>
          <w:rFonts w:cstheme="minorHAnsi"/>
          <w:color w:val="111111"/>
          <w:sz w:val="26"/>
          <w:szCs w:val="26"/>
        </w:rPr>
        <w:t xml:space="preserve"> </w:t>
      </w:r>
      <w:r w:rsidRPr="00206ACB">
        <w:rPr>
          <w:rFonts w:cstheme="minorHAnsi"/>
          <w:color w:val="111111"/>
          <w:sz w:val="26"/>
          <w:szCs w:val="26"/>
        </w:rPr>
        <w:t>counter.</w:t>
      </w:r>
      <w:r w:rsidR="00AC466E" w:rsidRPr="00206ACB">
        <w:rPr>
          <w:rFonts w:cstheme="minorHAnsi"/>
          <w:color w:val="111111"/>
          <w:sz w:val="26"/>
          <w:szCs w:val="26"/>
        </w:rPr>
        <w:t xml:space="preserve"> </w:t>
      </w:r>
      <w:r w:rsidRPr="00206ACB">
        <w:rPr>
          <w:rFonts w:cstheme="minorHAnsi"/>
          <w:color w:val="111111"/>
          <w:sz w:val="26"/>
          <w:szCs w:val="26"/>
        </w:rPr>
        <w:t>Given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way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works,</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Style w:val="Emphasis"/>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was</w:t>
      </w:r>
      <w:r w:rsidR="00AC466E" w:rsidRPr="00206ACB">
        <w:rPr>
          <w:rFonts w:cstheme="minorHAnsi"/>
          <w:color w:val="111111"/>
          <w:sz w:val="26"/>
          <w:szCs w:val="26"/>
        </w:rPr>
        <w:t xml:space="preserve"> </w:t>
      </w:r>
      <w:r w:rsidRPr="00206ACB">
        <w:rPr>
          <w:rFonts w:cstheme="minorHAnsi"/>
          <w:color w:val="111111"/>
          <w:sz w:val="26"/>
          <w:szCs w:val="26"/>
        </w:rPr>
        <w:t>"pushed</w:t>
      </w:r>
      <w:r w:rsidR="00AC466E" w:rsidRPr="00206ACB">
        <w:rPr>
          <w:rFonts w:cstheme="minorHAnsi"/>
          <w:color w:val="111111"/>
          <w:sz w:val="26"/>
          <w:szCs w:val="26"/>
        </w:rPr>
        <w:t xml:space="preserve"> </w:t>
      </w:r>
      <w:r w:rsidRPr="00206ACB">
        <w:rPr>
          <w:rFonts w:cstheme="minorHAnsi"/>
          <w:color w:val="111111"/>
          <w:sz w:val="26"/>
          <w:szCs w:val="26"/>
        </w:rPr>
        <w:t>onto"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back</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saw</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JSR</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pulls</w:t>
      </w:r>
      <w:r w:rsidR="00AC466E" w:rsidRPr="00206ACB">
        <w:rPr>
          <w:rFonts w:cstheme="minorHAnsi"/>
          <w:color w:val="111111"/>
          <w:sz w:val="26"/>
          <w:szCs w:val="26"/>
        </w:rPr>
        <w:t xml:space="preserve"> </w:t>
      </w:r>
      <w:r w:rsidRPr="00206ACB">
        <w:rPr>
          <w:rFonts w:cstheme="minorHAnsi"/>
          <w:color w:val="111111"/>
          <w:sz w:val="26"/>
          <w:szCs w:val="26"/>
        </w:rPr>
        <w:t>us</w:t>
      </w:r>
      <w:r w:rsidR="00AC466E" w:rsidRPr="00206ACB">
        <w:rPr>
          <w:rFonts w:cstheme="minorHAnsi"/>
          <w:color w:val="111111"/>
          <w:sz w:val="26"/>
          <w:szCs w:val="26"/>
        </w:rPr>
        <w:t xml:space="preserve"> </w:t>
      </w:r>
      <w:r w:rsidRPr="00206ACB">
        <w:rPr>
          <w:rFonts w:cstheme="minorHAnsi"/>
          <w:color w:val="111111"/>
          <w:sz w:val="26"/>
          <w:szCs w:val="26"/>
        </w:rPr>
        <w:t>back</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whatever</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immediately</w:t>
      </w:r>
      <w:r w:rsidR="00AC466E" w:rsidRPr="00206ACB">
        <w:rPr>
          <w:rFonts w:cstheme="minorHAnsi"/>
          <w:color w:val="111111"/>
          <w:sz w:val="26"/>
          <w:szCs w:val="26"/>
        </w:rPr>
        <w:t xml:space="preserve"> </w:t>
      </w:r>
      <w:r w:rsidRPr="00206ACB">
        <w:rPr>
          <w:rFonts w:cstheme="minorHAnsi"/>
          <w:color w:val="111111"/>
          <w:sz w:val="26"/>
          <w:szCs w:val="26"/>
        </w:rPr>
        <w:t>after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JSR</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means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STA</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$8000</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writing</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$90</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$80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Subroutines</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default,</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either</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they</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they</w:t>
      </w:r>
      <w:r w:rsidR="00AC466E" w:rsidRPr="00206ACB">
        <w:rPr>
          <w:rFonts w:cstheme="minorHAnsi"/>
          <w:color w:val="111111"/>
          <w:sz w:val="26"/>
          <w:szCs w:val="26"/>
        </w:rPr>
        <w:t xml:space="preserve"> </w:t>
      </w:r>
      <w:r w:rsidRPr="00206ACB">
        <w:rPr>
          <w:rFonts w:cstheme="minorHAnsi"/>
          <w:color w:val="111111"/>
          <w:sz w:val="26"/>
          <w:szCs w:val="26"/>
        </w:rPr>
        <w:t>return.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most</w:t>
      </w:r>
      <w:r w:rsidR="00AC466E" w:rsidRPr="00206ACB">
        <w:rPr>
          <w:rFonts w:cstheme="minorHAnsi"/>
          <w:color w:val="111111"/>
          <w:sz w:val="26"/>
          <w:szCs w:val="26"/>
        </w:rPr>
        <w:t xml:space="preserve"> </w:t>
      </w:r>
      <w:r w:rsidRPr="00206ACB">
        <w:rPr>
          <w:rFonts w:cstheme="minorHAnsi"/>
          <w:color w:val="111111"/>
          <w:sz w:val="26"/>
          <w:szCs w:val="26"/>
        </w:rPr>
        <w:t>higher-level</w:t>
      </w:r>
      <w:r w:rsidR="00AC466E" w:rsidRPr="00206ACB">
        <w:rPr>
          <w:rFonts w:cstheme="minorHAnsi"/>
          <w:color w:val="111111"/>
          <w:sz w:val="26"/>
          <w:szCs w:val="26"/>
        </w:rPr>
        <w:t xml:space="preserve"> </w:t>
      </w:r>
      <w:r w:rsidRPr="00206ACB">
        <w:rPr>
          <w:rFonts w:cstheme="minorHAnsi"/>
          <w:color w:val="111111"/>
          <w:sz w:val="26"/>
          <w:szCs w:val="26"/>
        </w:rPr>
        <w:t>programming</w:t>
      </w:r>
      <w:r w:rsidR="00AC466E" w:rsidRPr="00206ACB">
        <w:rPr>
          <w:rFonts w:cstheme="minorHAnsi"/>
          <w:color w:val="111111"/>
          <w:sz w:val="26"/>
          <w:szCs w:val="26"/>
        </w:rPr>
        <w:t xml:space="preserve"> </w:t>
      </w:r>
      <w:r w:rsidRPr="00206ACB">
        <w:rPr>
          <w:rFonts w:cstheme="minorHAnsi"/>
          <w:color w:val="111111"/>
          <w:sz w:val="26"/>
          <w:szCs w:val="26"/>
        </w:rPr>
        <w:t>languages,</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taken</w:t>
      </w:r>
      <w:r w:rsidR="00AC466E" w:rsidRPr="00206ACB">
        <w:rPr>
          <w:rFonts w:cstheme="minorHAnsi"/>
          <w:color w:val="111111"/>
          <w:sz w:val="26"/>
          <w:szCs w:val="26"/>
        </w:rPr>
        <w:t xml:space="preserve"> </w:t>
      </w:r>
      <w:r w:rsidRPr="00206ACB">
        <w:rPr>
          <w:rFonts w:cstheme="minorHAnsi"/>
          <w:color w:val="111111"/>
          <w:sz w:val="26"/>
          <w:szCs w:val="26"/>
        </w:rPr>
        <w:t>care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through</w:t>
      </w:r>
      <w:r w:rsidR="00AC466E" w:rsidRPr="00206ACB">
        <w:rPr>
          <w:rFonts w:cstheme="minorHAnsi"/>
          <w:color w:val="111111"/>
          <w:sz w:val="26"/>
          <w:szCs w:val="26"/>
        </w:rPr>
        <w:t xml:space="preserve"> </w:t>
      </w:r>
      <w:r w:rsidRPr="00206ACB">
        <w:rPr>
          <w:rFonts w:cstheme="minorHAnsi"/>
          <w:color w:val="111111"/>
          <w:sz w:val="26"/>
          <w:szCs w:val="26"/>
        </w:rPr>
        <w:t>concepts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"variable</w:t>
      </w:r>
      <w:r w:rsidR="00AC466E" w:rsidRPr="00206ACB">
        <w:rPr>
          <w:rFonts w:cstheme="minorHAnsi"/>
          <w:color w:val="111111"/>
          <w:sz w:val="26"/>
          <w:szCs w:val="26"/>
        </w:rPr>
        <w:t xml:space="preserve"> </w:t>
      </w:r>
      <w:r w:rsidRPr="00206ACB">
        <w:rPr>
          <w:rFonts w:cstheme="minorHAnsi"/>
          <w:color w:val="111111"/>
          <w:sz w:val="26"/>
          <w:szCs w:val="26"/>
        </w:rPr>
        <w:t>scope"</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"lifetimes".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assembly,</w:t>
      </w:r>
      <w:r w:rsidR="00AC466E" w:rsidRPr="00206ACB">
        <w:rPr>
          <w:rFonts w:cstheme="minorHAnsi"/>
          <w:color w:val="111111"/>
          <w:sz w:val="26"/>
          <w:szCs w:val="26"/>
        </w:rPr>
        <w:t xml:space="preserve"> </w:t>
      </w:r>
      <w:r w:rsidRPr="00206ACB">
        <w:rPr>
          <w:rFonts w:cstheme="minorHAnsi"/>
          <w:color w:val="111111"/>
          <w:sz w:val="26"/>
          <w:szCs w:val="26"/>
        </w:rPr>
        <w:t>though,</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must</w:t>
      </w:r>
      <w:r w:rsidR="00AC466E" w:rsidRPr="00206ACB">
        <w:rPr>
          <w:rFonts w:cstheme="minorHAnsi"/>
          <w:color w:val="111111"/>
          <w:sz w:val="26"/>
          <w:szCs w:val="26"/>
        </w:rPr>
        <w:t xml:space="preserve"> </w:t>
      </w:r>
      <w:r w:rsidRPr="00206ACB">
        <w:rPr>
          <w:rFonts w:cstheme="minorHAnsi"/>
          <w:color w:val="111111"/>
          <w:sz w:val="26"/>
          <w:szCs w:val="26"/>
        </w:rPr>
        <w:t>handle</w:t>
      </w:r>
      <w:r w:rsidR="00AC466E" w:rsidRPr="00206ACB">
        <w:rPr>
          <w:rFonts w:cstheme="minorHAnsi"/>
          <w:color w:val="111111"/>
          <w:sz w:val="26"/>
          <w:szCs w:val="26"/>
        </w:rPr>
        <w:t xml:space="preserve"> </w:t>
      </w:r>
      <w:r w:rsidRPr="00206ACB">
        <w:rPr>
          <w:rFonts w:cstheme="minorHAnsi"/>
          <w:color w:val="111111"/>
          <w:sz w:val="26"/>
          <w:szCs w:val="26"/>
        </w:rPr>
        <w:t>saving</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restoring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(including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those</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remain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returning</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00492000" w:rsidRPr="00206ACB">
        <w:rPr>
          <w:rFonts w:cstheme="minorHAnsi"/>
          <w:color w:val="111111"/>
          <w:sz w:val="26"/>
          <w:szCs w:val="26"/>
        </w:rPr>
        <w:t>In</w:t>
      </w:r>
      <w:r w:rsidR="00AC466E" w:rsidRPr="00206ACB">
        <w:rPr>
          <w:rFonts w:cstheme="minorHAnsi"/>
          <w:color w:val="111111"/>
          <w:sz w:val="26"/>
          <w:szCs w:val="26"/>
        </w:rPr>
        <w:t xml:space="preserve"> </w:t>
      </w:r>
      <w:r w:rsidR="00492000" w:rsidRPr="00206ACB">
        <w:rPr>
          <w:rFonts w:cstheme="minorHAnsi"/>
          <w:color w:val="111111"/>
          <w:sz w:val="26"/>
          <w:szCs w:val="26"/>
        </w:rPr>
        <w:t>general,</w:t>
      </w:r>
      <w:r w:rsidR="00AC466E" w:rsidRPr="00206ACB">
        <w:rPr>
          <w:rFonts w:cstheme="minorHAnsi"/>
          <w:color w:val="111111"/>
          <w:sz w:val="26"/>
          <w:szCs w:val="26"/>
        </w:rPr>
        <w:t xml:space="preserve"> </w:t>
      </w:r>
      <w:r w:rsidR="00492000" w:rsidRPr="00206ACB">
        <w:rPr>
          <w:rFonts w:cstheme="minorHAnsi"/>
          <w:color w:val="111111"/>
          <w:sz w:val="26"/>
          <w:szCs w:val="26"/>
        </w:rPr>
        <w:t>it</w:t>
      </w:r>
      <w:r w:rsidR="00AC466E" w:rsidRPr="00206ACB">
        <w:rPr>
          <w:rFonts w:cstheme="minorHAnsi"/>
          <w:color w:val="111111"/>
          <w:sz w:val="26"/>
          <w:szCs w:val="26"/>
        </w:rPr>
        <w:t xml:space="preserve"> </w:t>
      </w:r>
      <w:r w:rsidR="00492000" w:rsidRPr="00206ACB">
        <w:rPr>
          <w:rFonts w:cstheme="minorHAnsi"/>
          <w:color w:val="111111"/>
          <w:sz w:val="26"/>
          <w:szCs w:val="26"/>
        </w:rPr>
        <w:t>is</w:t>
      </w:r>
      <w:r w:rsidR="00AC466E" w:rsidRPr="00206ACB">
        <w:rPr>
          <w:rFonts w:cstheme="minorHAnsi"/>
          <w:color w:val="111111"/>
          <w:sz w:val="26"/>
          <w:szCs w:val="26"/>
        </w:rPr>
        <w:t xml:space="preserve"> </w:t>
      </w:r>
      <w:r w:rsidR="00492000" w:rsidRPr="00206ACB">
        <w:rPr>
          <w:rFonts w:cstheme="minorHAnsi"/>
          <w:color w:val="111111"/>
          <w:sz w:val="26"/>
          <w:szCs w:val="26"/>
        </w:rPr>
        <w:t>good</w:t>
      </w:r>
      <w:r w:rsidR="00AC466E" w:rsidRPr="00206ACB">
        <w:rPr>
          <w:rFonts w:cstheme="minorHAnsi"/>
          <w:color w:val="111111"/>
          <w:sz w:val="26"/>
          <w:szCs w:val="26"/>
        </w:rPr>
        <w:t xml:space="preserve"> </w:t>
      </w:r>
      <w:r w:rsidR="00492000" w:rsidRPr="00206ACB">
        <w:rPr>
          <w:rFonts w:cstheme="minorHAnsi"/>
          <w:color w:val="111111"/>
          <w:sz w:val="26"/>
          <w:szCs w:val="26"/>
        </w:rPr>
        <w:t>practice</w:t>
      </w:r>
      <w:r w:rsidR="00AC466E" w:rsidRPr="00206ACB">
        <w:rPr>
          <w:rFonts w:cstheme="minorHAnsi"/>
          <w:color w:val="111111"/>
          <w:sz w:val="26"/>
          <w:szCs w:val="26"/>
        </w:rPr>
        <w:t xml:space="preserve"> </w:t>
      </w:r>
      <w:r w:rsidR="00492000" w:rsidRPr="00206ACB">
        <w:rPr>
          <w:rFonts w:cstheme="minorHAnsi"/>
          <w:color w:val="111111"/>
          <w:sz w:val="26"/>
          <w:szCs w:val="26"/>
        </w:rPr>
        <w:t>to</w:t>
      </w:r>
      <w:r w:rsidR="00AC466E" w:rsidRPr="00206ACB">
        <w:rPr>
          <w:rFonts w:cstheme="minorHAnsi"/>
          <w:color w:val="111111"/>
          <w:sz w:val="26"/>
          <w:szCs w:val="26"/>
        </w:rPr>
        <w:t xml:space="preserve"> </w:t>
      </w:r>
      <w:r w:rsidR="00492000" w:rsidRPr="00206ACB">
        <w:rPr>
          <w:rFonts w:cstheme="minorHAnsi"/>
          <w:color w:val="111111"/>
          <w:sz w:val="26"/>
          <w:szCs w:val="26"/>
        </w:rPr>
        <w:t>always</w:t>
      </w:r>
      <w:r w:rsidR="00AC466E" w:rsidRPr="00206ACB">
        <w:rPr>
          <w:rFonts w:cstheme="minorHAnsi"/>
          <w:color w:val="111111"/>
          <w:sz w:val="26"/>
          <w:szCs w:val="26"/>
        </w:rPr>
        <w:t xml:space="preserve"> </w:t>
      </w:r>
      <w:r w:rsidR="00492000" w:rsidRPr="00206ACB">
        <w:rPr>
          <w:rFonts w:cstheme="minorHAnsi"/>
          <w:color w:val="111111"/>
          <w:sz w:val="26"/>
          <w:szCs w:val="26"/>
        </w:rPr>
        <w:t>save</w:t>
      </w:r>
      <w:r w:rsidR="00AC466E" w:rsidRPr="00206ACB">
        <w:rPr>
          <w:rFonts w:cstheme="minorHAnsi"/>
          <w:color w:val="111111"/>
          <w:sz w:val="26"/>
          <w:szCs w:val="26"/>
        </w:rPr>
        <w:t xml:space="preserve"> </w:t>
      </w:r>
      <w:r w:rsidR="00492000" w:rsidRPr="00206ACB">
        <w:rPr>
          <w:rFonts w:cstheme="minorHAnsi"/>
          <w:color w:val="111111"/>
          <w:sz w:val="26"/>
          <w:szCs w:val="26"/>
        </w:rPr>
        <w:t>and</w:t>
      </w:r>
      <w:r w:rsidR="00AC466E" w:rsidRPr="00206ACB">
        <w:rPr>
          <w:rFonts w:cstheme="minorHAnsi"/>
          <w:color w:val="111111"/>
          <w:sz w:val="26"/>
          <w:szCs w:val="26"/>
        </w:rPr>
        <w:t xml:space="preserve"> </w:t>
      </w:r>
      <w:r w:rsidR="00492000" w:rsidRPr="00206ACB">
        <w:rPr>
          <w:rFonts w:cstheme="minorHAnsi"/>
          <w:color w:val="111111"/>
          <w:sz w:val="26"/>
          <w:szCs w:val="26"/>
        </w:rPr>
        <w:t>restore</w:t>
      </w:r>
      <w:r w:rsidR="00AC466E" w:rsidRPr="00206ACB">
        <w:rPr>
          <w:rFonts w:cstheme="minorHAnsi"/>
          <w:color w:val="111111"/>
          <w:sz w:val="26"/>
          <w:szCs w:val="26"/>
        </w:rPr>
        <w:t xml:space="preserve"> </w:t>
      </w:r>
      <w:r w:rsidR="00492000" w:rsidRPr="00206ACB">
        <w:rPr>
          <w:rFonts w:cstheme="minorHAnsi"/>
          <w:color w:val="111111"/>
          <w:sz w:val="26"/>
          <w:szCs w:val="26"/>
        </w:rPr>
        <w:t>registers</w:t>
      </w:r>
      <w:r w:rsidR="00AC466E" w:rsidRPr="00206ACB">
        <w:rPr>
          <w:rFonts w:cstheme="minorHAnsi"/>
          <w:color w:val="111111"/>
          <w:sz w:val="26"/>
          <w:szCs w:val="26"/>
        </w:rPr>
        <w:t xml:space="preserve"> </w:t>
      </w:r>
      <w:r w:rsidR="00492000" w:rsidRPr="00206ACB">
        <w:rPr>
          <w:rFonts w:cstheme="minorHAnsi"/>
          <w:color w:val="111111"/>
          <w:sz w:val="26"/>
          <w:szCs w:val="26"/>
        </w:rPr>
        <w:t>when</w:t>
      </w:r>
      <w:r w:rsidR="00AC466E" w:rsidRPr="00206ACB">
        <w:rPr>
          <w:rFonts w:cstheme="minorHAnsi"/>
          <w:color w:val="111111"/>
          <w:sz w:val="26"/>
          <w:szCs w:val="26"/>
        </w:rPr>
        <w:t xml:space="preserve"> </w:t>
      </w:r>
      <w:r w:rsidR="00492000" w:rsidRPr="00206ACB">
        <w:rPr>
          <w:rFonts w:cstheme="minorHAnsi"/>
          <w:color w:val="111111"/>
          <w:sz w:val="26"/>
          <w:szCs w:val="26"/>
        </w:rPr>
        <w:t>subroutines</w:t>
      </w:r>
      <w:r w:rsidR="00AC466E" w:rsidRPr="00206ACB">
        <w:rPr>
          <w:rFonts w:cstheme="minorHAnsi"/>
          <w:color w:val="111111"/>
          <w:sz w:val="26"/>
          <w:szCs w:val="26"/>
        </w:rPr>
        <w:t xml:space="preserve"> </w:t>
      </w:r>
      <w:r w:rsidR="00492000" w:rsidRPr="00206ACB">
        <w:rPr>
          <w:rFonts w:cstheme="minorHAnsi"/>
          <w:color w:val="111111"/>
          <w:sz w:val="26"/>
          <w:szCs w:val="26"/>
        </w:rPr>
        <w:t>are</w:t>
      </w:r>
      <w:r w:rsidR="00AC466E" w:rsidRPr="00206ACB">
        <w:rPr>
          <w:rFonts w:cstheme="minorHAnsi"/>
          <w:color w:val="111111"/>
          <w:sz w:val="26"/>
          <w:szCs w:val="26"/>
        </w:rPr>
        <w:t xml:space="preserve"> </w:t>
      </w:r>
      <w:r w:rsidR="00492000" w:rsidRPr="00206ACB">
        <w:rPr>
          <w:rFonts w:cstheme="minorHAnsi"/>
          <w:color w:val="111111"/>
          <w:sz w:val="26"/>
          <w:szCs w:val="26"/>
        </w:rPr>
        <w:t>involved.</w:t>
      </w:r>
      <w:r w:rsidR="00AC466E" w:rsidRPr="00206ACB">
        <w:rPr>
          <w:rFonts w:cstheme="minorHAnsi"/>
          <w:color w:val="111111"/>
          <w:sz w:val="26"/>
          <w:szCs w:val="26"/>
        </w:rPr>
        <w:t xml:space="preserve"> </w:t>
      </w:r>
      <w:r w:rsidR="00492000" w:rsidRPr="00206ACB">
        <w:rPr>
          <w:rFonts w:cstheme="minorHAnsi"/>
          <w:color w:val="111111"/>
          <w:sz w:val="26"/>
          <w:szCs w:val="26"/>
        </w:rPr>
        <w:t>Interrupts</w:t>
      </w:r>
      <w:r w:rsidR="00AC466E" w:rsidRPr="00206ACB">
        <w:rPr>
          <w:rFonts w:cstheme="minorHAnsi"/>
          <w:color w:val="111111"/>
          <w:sz w:val="26"/>
          <w:szCs w:val="26"/>
        </w:rPr>
        <w:t xml:space="preserve"> </w:t>
      </w:r>
      <w:r w:rsidR="00492000" w:rsidRPr="00206ACB">
        <w:rPr>
          <w:rFonts w:cstheme="minorHAnsi"/>
          <w:color w:val="111111"/>
          <w:sz w:val="26"/>
          <w:szCs w:val="26"/>
        </w:rPr>
        <w:t>like</w:t>
      </w:r>
      <w:r w:rsidR="00AC466E" w:rsidRPr="00206ACB">
        <w:rPr>
          <w:rFonts w:cstheme="minorHAnsi"/>
          <w:color w:val="111111"/>
          <w:sz w:val="26"/>
          <w:szCs w:val="26"/>
        </w:rPr>
        <w:t xml:space="preserve"> </w:t>
      </w:r>
      <w:r w:rsidR="00492000" w:rsidRPr="00206ACB">
        <w:rPr>
          <w:rFonts w:cstheme="minorHAnsi"/>
          <w:color w:val="111111"/>
          <w:sz w:val="26"/>
          <w:szCs w:val="26"/>
        </w:rPr>
        <w:t>NMI</w:t>
      </w:r>
      <w:r w:rsidR="00AC466E" w:rsidRPr="00206ACB">
        <w:rPr>
          <w:rFonts w:cstheme="minorHAnsi"/>
          <w:color w:val="111111"/>
          <w:sz w:val="26"/>
          <w:szCs w:val="26"/>
        </w:rPr>
        <w:t xml:space="preserve"> </w:t>
      </w:r>
      <w:r w:rsidR="00492000" w:rsidRPr="00206ACB">
        <w:rPr>
          <w:rFonts w:cstheme="minorHAnsi"/>
          <w:color w:val="111111"/>
          <w:sz w:val="26"/>
          <w:szCs w:val="26"/>
        </w:rPr>
        <w:t>or</w:t>
      </w:r>
      <w:r w:rsidR="00AC466E" w:rsidRPr="00206ACB">
        <w:rPr>
          <w:rFonts w:cstheme="minorHAnsi"/>
          <w:color w:val="111111"/>
          <w:sz w:val="26"/>
          <w:szCs w:val="26"/>
        </w:rPr>
        <w:t xml:space="preserve"> </w:t>
      </w:r>
      <w:r w:rsidR="00492000" w:rsidRPr="00206ACB">
        <w:rPr>
          <w:rFonts w:cstheme="minorHAnsi"/>
          <w:color w:val="111111"/>
          <w:sz w:val="26"/>
          <w:szCs w:val="26"/>
        </w:rPr>
        <w:t>IRQ</w:t>
      </w:r>
      <w:r w:rsidR="00AC466E" w:rsidRPr="00206ACB">
        <w:rPr>
          <w:rFonts w:cstheme="minorHAnsi"/>
          <w:color w:val="111111"/>
          <w:sz w:val="26"/>
          <w:szCs w:val="26"/>
        </w:rPr>
        <w:t xml:space="preserve"> </w:t>
      </w:r>
      <w:r w:rsidR="00492000" w:rsidRPr="00206ACB">
        <w:rPr>
          <w:rFonts w:cstheme="minorHAnsi"/>
          <w:color w:val="111111"/>
          <w:sz w:val="26"/>
          <w:szCs w:val="26"/>
        </w:rPr>
        <w:t>can</w:t>
      </w:r>
      <w:r w:rsidR="00AC466E" w:rsidRPr="00206ACB">
        <w:rPr>
          <w:rFonts w:cstheme="minorHAnsi"/>
          <w:color w:val="111111"/>
          <w:sz w:val="26"/>
          <w:szCs w:val="26"/>
        </w:rPr>
        <w:t xml:space="preserve"> </w:t>
      </w:r>
      <w:r w:rsidR="00492000" w:rsidRPr="00206ACB">
        <w:rPr>
          <w:rFonts w:cstheme="minorHAnsi"/>
          <w:color w:val="111111"/>
          <w:sz w:val="26"/>
          <w:szCs w:val="26"/>
        </w:rPr>
        <w:t>be</w:t>
      </w:r>
      <w:r w:rsidR="00AC466E" w:rsidRPr="00206ACB">
        <w:rPr>
          <w:rFonts w:cstheme="minorHAnsi"/>
          <w:color w:val="111111"/>
          <w:sz w:val="26"/>
          <w:szCs w:val="26"/>
        </w:rPr>
        <w:t xml:space="preserve"> </w:t>
      </w:r>
      <w:r w:rsidR="00492000" w:rsidRPr="00206ACB">
        <w:rPr>
          <w:rFonts w:cstheme="minorHAnsi"/>
          <w:color w:val="111111"/>
          <w:sz w:val="26"/>
          <w:szCs w:val="26"/>
        </w:rPr>
        <w:t>called</w:t>
      </w:r>
      <w:r w:rsidR="00AC466E" w:rsidRPr="00206ACB">
        <w:rPr>
          <w:rFonts w:cstheme="minorHAnsi"/>
          <w:color w:val="111111"/>
          <w:sz w:val="26"/>
          <w:szCs w:val="26"/>
        </w:rPr>
        <w:t xml:space="preserve"> </w:t>
      </w:r>
      <w:r w:rsidR="00492000" w:rsidRPr="00206ACB">
        <w:rPr>
          <w:rFonts w:cstheme="minorHAnsi"/>
          <w:color w:val="111111"/>
          <w:sz w:val="26"/>
          <w:szCs w:val="26"/>
        </w:rPr>
        <w:t>at</w:t>
      </w:r>
      <w:r w:rsidR="00AC466E" w:rsidRPr="00206ACB">
        <w:rPr>
          <w:rFonts w:cstheme="minorHAnsi"/>
          <w:color w:val="111111"/>
          <w:sz w:val="26"/>
          <w:szCs w:val="26"/>
        </w:rPr>
        <w:t xml:space="preserve"> </w:t>
      </w:r>
      <w:r w:rsidR="00492000" w:rsidRPr="00206ACB">
        <w:rPr>
          <w:rFonts w:cstheme="minorHAnsi"/>
          <w:color w:val="111111"/>
          <w:sz w:val="26"/>
          <w:szCs w:val="26"/>
        </w:rPr>
        <w:t>any</w:t>
      </w:r>
      <w:r w:rsidR="00AC466E" w:rsidRPr="00206ACB">
        <w:rPr>
          <w:rFonts w:cstheme="minorHAnsi"/>
          <w:color w:val="111111"/>
          <w:sz w:val="26"/>
          <w:szCs w:val="26"/>
        </w:rPr>
        <w:t xml:space="preserve"> </w:t>
      </w:r>
      <w:r w:rsidR="00492000" w:rsidRPr="00206ACB">
        <w:rPr>
          <w:rFonts w:cstheme="minorHAnsi"/>
          <w:color w:val="111111"/>
          <w:sz w:val="26"/>
          <w:szCs w:val="26"/>
        </w:rPr>
        <w:t>time</w:t>
      </w:r>
      <w:r w:rsidR="00AC466E" w:rsidRPr="00206ACB">
        <w:rPr>
          <w:rFonts w:cstheme="minorHAnsi"/>
          <w:color w:val="111111"/>
          <w:sz w:val="26"/>
          <w:szCs w:val="26"/>
        </w:rPr>
        <w:t xml:space="preserve"> </w:t>
      </w:r>
      <w:r w:rsidR="00492000" w:rsidRPr="00206ACB">
        <w:rPr>
          <w:rFonts w:cstheme="minorHAnsi"/>
          <w:color w:val="111111"/>
          <w:sz w:val="26"/>
          <w:szCs w:val="26"/>
        </w:rPr>
        <w:t>-</w:t>
      </w:r>
      <w:r w:rsidR="00AC466E" w:rsidRPr="00206ACB">
        <w:rPr>
          <w:rFonts w:cstheme="minorHAnsi"/>
          <w:color w:val="111111"/>
          <w:sz w:val="26"/>
          <w:szCs w:val="26"/>
        </w:rPr>
        <w:t xml:space="preserve"> </w:t>
      </w:r>
      <w:r w:rsidR="00492000" w:rsidRPr="00206ACB">
        <w:rPr>
          <w:rFonts w:cstheme="minorHAnsi"/>
          <w:color w:val="111111"/>
          <w:sz w:val="26"/>
          <w:szCs w:val="26"/>
        </w:rPr>
        <w:t>even</w:t>
      </w:r>
      <w:r w:rsidR="00AC466E" w:rsidRPr="00206ACB">
        <w:rPr>
          <w:rFonts w:cstheme="minorHAnsi"/>
          <w:color w:val="111111"/>
          <w:sz w:val="26"/>
          <w:szCs w:val="26"/>
        </w:rPr>
        <w:t xml:space="preserve"> </w:t>
      </w:r>
      <w:r w:rsidR="00492000" w:rsidRPr="00206ACB">
        <w:rPr>
          <w:rFonts w:cstheme="minorHAnsi"/>
          <w:color w:val="111111"/>
          <w:sz w:val="26"/>
          <w:szCs w:val="26"/>
        </w:rPr>
        <w:t>while</w:t>
      </w:r>
      <w:r w:rsidR="00AC466E" w:rsidRPr="00206ACB">
        <w:rPr>
          <w:rFonts w:cstheme="minorHAnsi"/>
          <w:color w:val="111111"/>
          <w:sz w:val="26"/>
          <w:szCs w:val="26"/>
        </w:rPr>
        <w:t xml:space="preserve"> </w:t>
      </w:r>
      <w:r w:rsidR="00492000" w:rsidRPr="00206ACB">
        <w:rPr>
          <w:rFonts w:cstheme="minorHAnsi"/>
          <w:color w:val="111111"/>
          <w:sz w:val="26"/>
          <w:szCs w:val="26"/>
        </w:rPr>
        <w:t>you</w:t>
      </w:r>
      <w:r w:rsidR="00AC466E" w:rsidRPr="00206ACB">
        <w:rPr>
          <w:rFonts w:cstheme="minorHAnsi"/>
          <w:color w:val="111111"/>
          <w:sz w:val="26"/>
          <w:szCs w:val="26"/>
        </w:rPr>
        <w:t xml:space="preserve"> </w:t>
      </w:r>
      <w:r w:rsidR="00492000" w:rsidRPr="00206ACB">
        <w:rPr>
          <w:rFonts w:cstheme="minorHAnsi"/>
          <w:color w:val="111111"/>
          <w:sz w:val="26"/>
          <w:szCs w:val="26"/>
        </w:rPr>
        <w:t>are</w:t>
      </w:r>
      <w:r w:rsidR="00AC466E" w:rsidRPr="00206ACB">
        <w:rPr>
          <w:rFonts w:cstheme="minorHAnsi"/>
          <w:color w:val="111111"/>
          <w:sz w:val="26"/>
          <w:szCs w:val="26"/>
        </w:rPr>
        <w:t xml:space="preserve"> </w:t>
      </w:r>
      <w:r w:rsidR="00492000" w:rsidRPr="00206ACB">
        <w:rPr>
          <w:rFonts w:cstheme="minorHAnsi"/>
          <w:color w:val="111111"/>
          <w:sz w:val="26"/>
          <w:szCs w:val="26"/>
        </w:rPr>
        <w:t>inside</w:t>
      </w:r>
      <w:r w:rsidR="00AC466E" w:rsidRPr="00206ACB">
        <w:rPr>
          <w:rFonts w:cstheme="minorHAnsi"/>
          <w:color w:val="111111"/>
          <w:sz w:val="26"/>
          <w:szCs w:val="26"/>
        </w:rPr>
        <w:t xml:space="preserve"> </w:t>
      </w:r>
      <w:r w:rsidR="00492000" w:rsidRPr="00206ACB">
        <w:rPr>
          <w:rFonts w:cstheme="minorHAnsi"/>
          <w:color w:val="111111"/>
          <w:sz w:val="26"/>
          <w:szCs w:val="26"/>
        </w:rPr>
        <w:t>of</w:t>
      </w:r>
      <w:r w:rsidR="00AC466E" w:rsidRPr="00206ACB">
        <w:rPr>
          <w:rFonts w:cstheme="minorHAnsi"/>
          <w:color w:val="111111"/>
          <w:sz w:val="26"/>
          <w:szCs w:val="26"/>
        </w:rPr>
        <w:t xml:space="preserve"> </w:t>
      </w:r>
      <w:r w:rsidR="00492000" w:rsidRPr="00206ACB">
        <w:rPr>
          <w:rFonts w:cstheme="minorHAnsi"/>
          <w:color w:val="111111"/>
          <w:sz w:val="26"/>
          <w:szCs w:val="26"/>
        </w:rPr>
        <w:t>another</w:t>
      </w:r>
      <w:r w:rsidR="00AC466E" w:rsidRPr="00206ACB">
        <w:rPr>
          <w:rFonts w:cstheme="minorHAnsi"/>
          <w:color w:val="111111"/>
          <w:sz w:val="26"/>
          <w:szCs w:val="26"/>
        </w:rPr>
        <w:t xml:space="preserve"> </w:t>
      </w:r>
      <w:r w:rsidR="00492000" w:rsidRPr="00206ACB">
        <w:rPr>
          <w:rFonts w:cstheme="minorHAnsi"/>
          <w:color w:val="111111"/>
          <w:sz w:val="26"/>
          <w:szCs w:val="26"/>
        </w:rPr>
        <w:t>subroutine!</w:t>
      </w:r>
      <w:r w:rsidR="00AC466E" w:rsidRPr="00206ACB">
        <w:rPr>
          <w:rFonts w:cstheme="minorHAnsi"/>
          <w:color w:val="111111"/>
          <w:sz w:val="26"/>
          <w:szCs w:val="26"/>
        </w:rPr>
        <w:t xml:space="preserve"> </w:t>
      </w:r>
      <w:r w:rsidR="00492000" w:rsidRPr="00206ACB">
        <w:rPr>
          <w:rFonts w:cstheme="minorHAnsi"/>
          <w:color w:val="111111"/>
          <w:sz w:val="26"/>
          <w:szCs w:val="26"/>
        </w:rPr>
        <w:t>-</w:t>
      </w:r>
      <w:r w:rsidR="00AC466E" w:rsidRPr="00206ACB">
        <w:rPr>
          <w:rFonts w:cstheme="minorHAnsi"/>
          <w:color w:val="111111"/>
          <w:sz w:val="26"/>
          <w:szCs w:val="26"/>
        </w:rPr>
        <w:t xml:space="preserve"> </w:t>
      </w:r>
      <w:r w:rsidR="00492000" w:rsidRPr="00206ACB">
        <w:rPr>
          <w:rFonts w:cstheme="minorHAnsi"/>
          <w:color w:val="111111"/>
          <w:sz w:val="26"/>
          <w:szCs w:val="26"/>
        </w:rPr>
        <w:t>and</w:t>
      </w:r>
      <w:r w:rsidR="00AC466E" w:rsidRPr="00206ACB">
        <w:rPr>
          <w:rFonts w:cstheme="minorHAnsi"/>
          <w:color w:val="111111"/>
          <w:sz w:val="26"/>
          <w:szCs w:val="26"/>
        </w:rPr>
        <w:t xml:space="preserve"> </w:t>
      </w:r>
      <w:r w:rsidR="00492000" w:rsidRPr="00206ACB">
        <w:rPr>
          <w:rFonts w:cstheme="minorHAnsi"/>
          <w:color w:val="111111"/>
          <w:sz w:val="26"/>
          <w:szCs w:val="26"/>
        </w:rPr>
        <w:t>it</w:t>
      </w:r>
      <w:r w:rsidR="00AC466E" w:rsidRPr="00206ACB">
        <w:rPr>
          <w:rFonts w:cstheme="minorHAnsi"/>
          <w:color w:val="111111"/>
          <w:sz w:val="26"/>
          <w:szCs w:val="26"/>
        </w:rPr>
        <w:t xml:space="preserve"> </w:t>
      </w:r>
      <w:r w:rsidR="00492000" w:rsidRPr="00206ACB">
        <w:rPr>
          <w:rFonts w:cstheme="minorHAnsi"/>
          <w:color w:val="111111"/>
          <w:sz w:val="26"/>
          <w:szCs w:val="26"/>
        </w:rPr>
        <w:t>can</w:t>
      </w:r>
      <w:r w:rsidR="00AC466E" w:rsidRPr="00206ACB">
        <w:rPr>
          <w:rFonts w:cstheme="minorHAnsi"/>
          <w:color w:val="111111"/>
          <w:sz w:val="26"/>
          <w:szCs w:val="26"/>
        </w:rPr>
        <w:t xml:space="preserve"> </w:t>
      </w:r>
      <w:r w:rsidR="00492000" w:rsidRPr="00206ACB">
        <w:rPr>
          <w:rFonts w:cstheme="minorHAnsi"/>
          <w:color w:val="111111"/>
          <w:sz w:val="26"/>
          <w:szCs w:val="26"/>
        </w:rPr>
        <w:t>be</w:t>
      </w:r>
      <w:r w:rsidR="00AC466E" w:rsidRPr="00206ACB">
        <w:rPr>
          <w:rFonts w:cstheme="minorHAnsi"/>
          <w:color w:val="111111"/>
          <w:sz w:val="26"/>
          <w:szCs w:val="26"/>
        </w:rPr>
        <w:t xml:space="preserve"> </w:t>
      </w:r>
      <w:r w:rsidR="00492000" w:rsidRPr="00206ACB">
        <w:rPr>
          <w:rFonts w:cstheme="minorHAnsi"/>
          <w:color w:val="111111"/>
          <w:sz w:val="26"/>
          <w:szCs w:val="26"/>
        </w:rPr>
        <w:t>difficult</w:t>
      </w:r>
      <w:r w:rsidR="00AC466E" w:rsidRPr="00206ACB">
        <w:rPr>
          <w:rFonts w:cstheme="minorHAnsi"/>
          <w:color w:val="111111"/>
          <w:sz w:val="26"/>
          <w:szCs w:val="26"/>
        </w:rPr>
        <w:t xml:space="preserve"> </w:t>
      </w:r>
      <w:r w:rsidR="00492000" w:rsidRPr="00206ACB">
        <w:rPr>
          <w:rFonts w:cstheme="minorHAnsi"/>
          <w:color w:val="111111"/>
          <w:sz w:val="26"/>
          <w:szCs w:val="26"/>
        </w:rPr>
        <w:t>to</w:t>
      </w:r>
      <w:r w:rsidR="00AC466E" w:rsidRPr="00206ACB">
        <w:rPr>
          <w:rFonts w:cstheme="minorHAnsi"/>
          <w:color w:val="111111"/>
          <w:sz w:val="26"/>
          <w:szCs w:val="26"/>
        </w:rPr>
        <w:t xml:space="preserve"> </w:t>
      </w:r>
      <w:r w:rsidR="00492000" w:rsidRPr="00206ACB">
        <w:rPr>
          <w:rFonts w:cstheme="minorHAnsi"/>
          <w:color w:val="111111"/>
          <w:sz w:val="26"/>
          <w:szCs w:val="26"/>
        </w:rPr>
        <w:t>accurately</w:t>
      </w:r>
      <w:r w:rsidR="00AC466E" w:rsidRPr="00206ACB">
        <w:rPr>
          <w:rFonts w:cstheme="minorHAnsi"/>
          <w:color w:val="111111"/>
          <w:sz w:val="26"/>
          <w:szCs w:val="26"/>
        </w:rPr>
        <w:t xml:space="preserve"> </w:t>
      </w:r>
      <w:r w:rsidR="00492000" w:rsidRPr="00206ACB">
        <w:rPr>
          <w:rFonts w:cstheme="minorHAnsi"/>
          <w:color w:val="111111"/>
          <w:sz w:val="26"/>
          <w:szCs w:val="26"/>
        </w:rPr>
        <w:t>predict</w:t>
      </w:r>
      <w:r w:rsidR="00AC466E" w:rsidRPr="00206ACB">
        <w:rPr>
          <w:rFonts w:cstheme="minorHAnsi"/>
          <w:color w:val="111111"/>
          <w:sz w:val="26"/>
          <w:szCs w:val="26"/>
        </w:rPr>
        <w:t xml:space="preserve"> </w:t>
      </w:r>
      <w:r w:rsidR="00492000" w:rsidRPr="00206ACB">
        <w:rPr>
          <w:rFonts w:cstheme="minorHAnsi"/>
          <w:color w:val="111111"/>
          <w:sz w:val="26"/>
          <w:szCs w:val="26"/>
        </w:rPr>
        <w:t>what</w:t>
      </w:r>
      <w:r w:rsidR="00AC466E" w:rsidRPr="00206ACB">
        <w:rPr>
          <w:rFonts w:cstheme="minorHAnsi"/>
          <w:color w:val="111111"/>
          <w:sz w:val="26"/>
          <w:szCs w:val="26"/>
        </w:rPr>
        <w:t xml:space="preserve"> </w:t>
      </w:r>
      <w:r w:rsidR="00492000" w:rsidRPr="00206ACB">
        <w:rPr>
          <w:rFonts w:cstheme="minorHAnsi"/>
          <w:color w:val="111111"/>
          <w:sz w:val="26"/>
          <w:szCs w:val="26"/>
        </w:rPr>
        <w:t>value</w:t>
      </w:r>
      <w:r w:rsidR="00AC466E" w:rsidRPr="00206ACB">
        <w:rPr>
          <w:rFonts w:cstheme="minorHAnsi"/>
          <w:color w:val="111111"/>
          <w:sz w:val="26"/>
          <w:szCs w:val="26"/>
        </w:rPr>
        <w:t xml:space="preserve"> </w:t>
      </w:r>
      <w:r w:rsidR="00492000" w:rsidRPr="00206ACB">
        <w:rPr>
          <w:rFonts w:cstheme="minorHAnsi"/>
          <w:color w:val="111111"/>
          <w:sz w:val="26"/>
          <w:szCs w:val="26"/>
        </w:rPr>
        <w:t>is</w:t>
      </w:r>
      <w:r w:rsidR="00AC466E" w:rsidRPr="00206ACB">
        <w:rPr>
          <w:rFonts w:cstheme="minorHAnsi"/>
          <w:color w:val="111111"/>
          <w:sz w:val="26"/>
          <w:szCs w:val="26"/>
        </w:rPr>
        <w:t xml:space="preserve"> </w:t>
      </w:r>
      <w:r w:rsidR="00492000" w:rsidRPr="00206ACB">
        <w:rPr>
          <w:rFonts w:cstheme="minorHAnsi"/>
          <w:color w:val="111111"/>
          <w:sz w:val="26"/>
          <w:szCs w:val="26"/>
        </w:rPr>
        <w:t>in</w:t>
      </w:r>
      <w:r w:rsidR="00AC466E" w:rsidRPr="00206ACB">
        <w:rPr>
          <w:rFonts w:cstheme="minorHAnsi"/>
          <w:color w:val="111111"/>
          <w:sz w:val="26"/>
          <w:szCs w:val="26"/>
        </w:rPr>
        <w:t xml:space="preserve"> </w:t>
      </w:r>
      <w:r w:rsidR="00492000" w:rsidRPr="00206ACB">
        <w:rPr>
          <w:rFonts w:cstheme="minorHAnsi"/>
          <w:color w:val="111111"/>
          <w:sz w:val="26"/>
          <w:szCs w:val="26"/>
        </w:rPr>
        <w:t>a</w:t>
      </w:r>
      <w:r w:rsidR="00AC466E" w:rsidRPr="00206ACB">
        <w:rPr>
          <w:rFonts w:cstheme="minorHAnsi"/>
          <w:color w:val="111111"/>
          <w:sz w:val="26"/>
          <w:szCs w:val="26"/>
        </w:rPr>
        <w:t xml:space="preserve"> </w:t>
      </w:r>
      <w:r w:rsidR="00492000" w:rsidRPr="00206ACB">
        <w:rPr>
          <w:rFonts w:cstheme="minorHAnsi"/>
          <w:color w:val="111111"/>
          <w:sz w:val="26"/>
          <w:szCs w:val="26"/>
        </w:rPr>
        <w:t>register</w:t>
      </w:r>
      <w:r w:rsidR="00AC466E" w:rsidRPr="00206ACB">
        <w:rPr>
          <w:rFonts w:cstheme="minorHAnsi"/>
          <w:color w:val="111111"/>
          <w:sz w:val="26"/>
          <w:szCs w:val="26"/>
        </w:rPr>
        <w:t xml:space="preserve"> </w:t>
      </w:r>
      <w:r w:rsidR="00492000" w:rsidRPr="00206ACB">
        <w:rPr>
          <w:rFonts w:cstheme="minorHAnsi"/>
          <w:color w:val="111111"/>
          <w:sz w:val="26"/>
          <w:szCs w:val="26"/>
        </w:rPr>
        <w:t>if</w:t>
      </w:r>
      <w:r w:rsidR="00AC466E" w:rsidRPr="00206ACB">
        <w:rPr>
          <w:rFonts w:cstheme="minorHAnsi"/>
          <w:color w:val="111111"/>
          <w:sz w:val="26"/>
          <w:szCs w:val="26"/>
        </w:rPr>
        <w:t xml:space="preserve"> </w:t>
      </w:r>
      <w:r w:rsidR="00492000" w:rsidRPr="00206ACB">
        <w:rPr>
          <w:rFonts w:cstheme="minorHAnsi"/>
          <w:color w:val="111111"/>
          <w:sz w:val="26"/>
          <w:szCs w:val="26"/>
        </w:rPr>
        <w:t>your</w:t>
      </w:r>
      <w:r w:rsidR="00AC466E" w:rsidRPr="00206ACB">
        <w:rPr>
          <w:rFonts w:cstheme="minorHAnsi"/>
          <w:color w:val="111111"/>
          <w:sz w:val="26"/>
          <w:szCs w:val="26"/>
        </w:rPr>
        <w:t xml:space="preserve"> </w:t>
      </w:r>
      <w:r w:rsidR="00492000" w:rsidRPr="00206ACB">
        <w:rPr>
          <w:rFonts w:cstheme="minorHAnsi"/>
          <w:color w:val="111111"/>
          <w:sz w:val="26"/>
          <w:szCs w:val="26"/>
        </w:rPr>
        <w:t>subroutines</w:t>
      </w:r>
      <w:r w:rsidR="00AC466E" w:rsidRPr="00206ACB">
        <w:rPr>
          <w:rFonts w:cstheme="minorHAnsi"/>
          <w:color w:val="111111"/>
          <w:sz w:val="26"/>
          <w:szCs w:val="26"/>
        </w:rPr>
        <w:t xml:space="preserve"> </w:t>
      </w:r>
      <w:r w:rsidR="00492000" w:rsidRPr="00206ACB">
        <w:rPr>
          <w:rFonts w:cstheme="minorHAnsi"/>
          <w:color w:val="111111"/>
          <w:sz w:val="26"/>
          <w:szCs w:val="26"/>
        </w:rPr>
        <w:t>/</w:t>
      </w:r>
      <w:r w:rsidR="00AC466E" w:rsidRPr="00206ACB">
        <w:rPr>
          <w:rFonts w:cstheme="minorHAnsi"/>
          <w:color w:val="111111"/>
          <w:sz w:val="26"/>
          <w:szCs w:val="26"/>
        </w:rPr>
        <w:t xml:space="preserve"> </w:t>
      </w:r>
      <w:r w:rsidR="00492000" w:rsidRPr="00206ACB">
        <w:rPr>
          <w:rFonts w:cstheme="minorHAnsi"/>
          <w:color w:val="111111"/>
          <w:sz w:val="26"/>
          <w:szCs w:val="26"/>
        </w:rPr>
        <w:t>interrupt</w:t>
      </w:r>
      <w:r w:rsidR="00AC466E" w:rsidRPr="00206ACB">
        <w:rPr>
          <w:rFonts w:cstheme="minorHAnsi"/>
          <w:color w:val="111111"/>
          <w:sz w:val="26"/>
          <w:szCs w:val="26"/>
        </w:rPr>
        <w:t xml:space="preserve"> </w:t>
      </w:r>
      <w:r w:rsidR="00492000" w:rsidRPr="00206ACB">
        <w:rPr>
          <w:rFonts w:cstheme="minorHAnsi"/>
          <w:color w:val="111111"/>
          <w:sz w:val="26"/>
          <w:szCs w:val="26"/>
        </w:rPr>
        <w:t>handlers</w:t>
      </w:r>
      <w:r w:rsidR="00AC466E" w:rsidRPr="00206ACB">
        <w:rPr>
          <w:rFonts w:cstheme="minorHAnsi"/>
          <w:color w:val="111111"/>
          <w:sz w:val="26"/>
          <w:szCs w:val="26"/>
        </w:rPr>
        <w:t xml:space="preserve"> </w:t>
      </w:r>
      <w:r w:rsidR="00492000" w:rsidRPr="00206ACB">
        <w:rPr>
          <w:rFonts w:cstheme="minorHAnsi"/>
          <w:color w:val="111111"/>
          <w:sz w:val="26"/>
          <w:szCs w:val="26"/>
        </w:rPr>
        <w:t>are</w:t>
      </w:r>
      <w:r w:rsidR="00AC466E" w:rsidRPr="00206ACB">
        <w:rPr>
          <w:rFonts w:cstheme="minorHAnsi"/>
          <w:color w:val="111111"/>
          <w:sz w:val="26"/>
          <w:szCs w:val="26"/>
        </w:rPr>
        <w:t xml:space="preserve"> </w:t>
      </w:r>
      <w:r w:rsidR="00492000" w:rsidRPr="00206ACB">
        <w:rPr>
          <w:rFonts w:cstheme="minorHAnsi"/>
          <w:color w:val="111111"/>
          <w:sz w:val="26"/>
          <w:szCs w:val="26"/>
        </w:rPr>
        <w:t>not</w:t>
      </w:r>
      <w:r w:rsidR="00AC466E" w:rsidRPr="00206ACB">
        <w:rPr>
          <w:rFonts w:cstheme="minorHAnsi"/>
          <w:color w:val="111111"/>
          <w:sz w:val="26"/>
          <w:szCs w:val="26"/>
        </w:rPr>
        <w:t xml:space="preserve"> </w:t>
      </w:r>
      <w:r w:rsidR="00492000" w:rsidRPr="00206ACB">
        <w:rPr>
          <w:rFonts w:cstheme="minorHAnsi"/>
          <w:color w:val="111111"/>
          <w:sz w:val="26"/>
          <w:szCs w:val="26"/>
        </w:rPr>
        <w:t>written</w:t>
      </w:r>
      <w:r w:rsidR="00AC466E" w:rsidRPr="00206ACB">
        <w:rPr>
          <w:rFonts w:cstheme="minorHAnsi"/>
          <w:color w:val="111111"/>
          <w:sz w:val="26"/>
          <w:szCs w:val="26"/>
        </w:rPr>
        <w:t xml:space="preserve"> </w:t>
      </w:r>
      <w:r w:rsidR="00492000" w:rsidRPr="00206ACB">
        <w:rPr>
          <w:rFonts w:cstheme="minorHAnsi"/>
          <w:color w:val="111111"/>
          <w:sz w:val="26"/>
          <w:szCs w:val="26"/>
        </w:rPr>
        <w:t>in</w:t>
      </w:r>
      <w:r w:rsidR="00AC466E" w:rsidRPr="00206ACB">
        <w:rPr>
          <w:rFonts w:cstheme="minorHAnsi"/>
          <w:color w:val="111111"/>
          <w:sz w:val="26"/>
          <w:szCs w:val="26"/>
        </w:rPr>
        <w:t xml:space="preserve"> </w:t>
      </w:r>
      <w:r w:rsidR="00492000" w:rsidRPr="00206ACB">
        <w:rPr>
          <w:rFonts w:cstheme="minorHAnsi"/>
          <w:color w:val="111111"/>
          <w:sz w:val="26"/>
          <w:szCs w:val="26"/>
        </w:rPr>
        <w:t>a</w:t>
      </w:r>
      <w:r w:rsidR="00AC466E" w:rsidRPr="00206ACB">
        <w:rPr>
          <w:rFonts w:cstheme="minorHAnsi"/>
          <w:color w:val="111111"/>
          <w:sz w:val="26"/>
          <w:szCs w:val="26"/>
        </w:rPr>
        <w:t xml:space="preserve"> </w:t>
      </w:r>
      <w:r w:rsidR="00492000" w:rsidRPr="00206ACB">
        <w:rPr>
          <w:rFonts w:cstheme="minorHAnsi"/>
          <w:color w:val="111111"/>
          <w:sz w:val="26"/>
          <w:szCs w:val="26"/>
        </w:rPr>
        <w:t>"defensive"</w:t>
      </w:r>
      <w:r w:rsidR="00AC466E" w:rsidRPr="00206ACB">
        <w:rPr>
          <w:rFonts w:cstheme="minorHAnsi"/>
          <w:color w:val="111111"/>
          <w:sz w:val="26"/>
          <w:szCs w:val="26"/>
        </w:rPr>
        <w:t xml:space="preserve"> </w:t>
      </w:r>
      <w:r w:rsidR="00492000" w:rsidRPr="00206ACB">
        <w:rPr>
          <w:rFonts w:cstheme="minorHAnsi"/>
          <w:color w:val="111111"/>
          <w:sz w:val="26"/>
          <w:szCs w:val="26"/>
        </w:rPr>
        <w:t>manner.</w:t>
      </w:r>
    </w:p>
    <w:p w14:paraId="2FFAB557" w14:textId="440E89C4" w:rsidR="00545119" w:rsidRPr="00206ACB" w:rsidRDefault="00545119" w:rsidP="006709C2">
      <w:pPr>
        <w:pStyle w:val="Heading3"/>
        <w:rPr>
          <w:rFonts w:cstheme="minorHAnsi"/>
        </w:rPr>
      </w:pPr>
      <w:bookmarkStart w:id="170" w:name="_Toc168434265"/>
      <w:bookmarkStart w:id="171" w:name="_Toc168542776"/>
      <w:r w:rsidRPr="00206ACB">
        <w:rPr>
          <w:rFonts w:cstheme="minorHAnsi"/>
        </w:rPr>
        <w:t>Subroutine</w:t>
      </w:r>
      <w:r w:rsidR="00AC466E" w:rsidRPr="00206ACB">
        <w:rPr>
          <w:rFonts w:cstheme="minorHAnsi"/>
        </w:rPr>
        <w:t xml:space="preserve"> </w:t>
      </w:r>
      <w:r w:rsidRPr="00206ACB">
        <w:rPr>
          <w:rFonts w:cstheme="minorHAnsi"/>
        </w:rPr>
        <w:t>Register</w:t>
      </w:r>
      <w:r w:rsidR="00AC466E" w:rsidRPr="00206ACB">
        <w:rPr>
          <w:rFonts w:cstheme="minorHAnsi"/>
        </w:rPr>
        <w:t xml:space="preserve"> </w:t>
      </w:r>
      <w:r w:rsidRPr="00206ACB">
        <w:rPr>
          <w:rFonts w:cstheme="minorHAnsi"/>
        </w:rPr>
        <w:t>Management</w:t>
      </w:r>
      <w:bookmarkEnd w:id="170"/>
      <w:bookmarkEnd w:id="171"/>
    </w:p>
    <w:p w14:paraId="07AC1371" w14:textId="075E9A77" w:rsidR="001D2369" w:rsidRPr="00206ACB" w:rsidRDefault="001D236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help</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restore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contents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provides</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PHA</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PHP</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PLP</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PHA</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PHP</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"push"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("P"),</w:t>
      </w:r>
      <w:r w:rsidR="00AC466E" w:rsidRPr="00206ACB">
        <w:rPr>
          <w:rFonts w:cstheme="minorHAnsi"/>
          <w:color w:val="111111"/>
          <w:sz w:val="26"/>
          <w:szCs w:val="26"/>
        </w:rPr>
        <w:t xml:space="preserve"> </w:t>
      </w:r>
      <w:r w:rsidRPr="00206ACB">
        <w:rPr>
          <w:rFonts w:cstheme="minorHAnsi"/>
          <w:color w:val="111111"/>
          <w:sz w:val="26"/>
          <w:szCs w:val="26"/>
        </w:rPr>
        <w:t>respectively,</w:t>
      </w:r>
      <w:r w:rsidR="00AC466E" w:rsidRPr="00206ACB">
        <w:rPr>
          <w:rFonts w:cstheme="minorHAnsi"/>
          <w:color w:val="111111"/>
          <w:sz w:val="26"/>
          <w:szCs w:val="26"/>
        </w:rPr>
        <w:t xml:space="preserve"> </w:t>
      </w:r>
      <w:r w:rsidRPr="00206ACB">
        <w:rPr>
          <w:rFonts w:cstheme="minorHAnsi"/>
          <w:color w:val="111111"/>
          <w:sz w:val="26"/>
          <w:szCs w:val="26"/>
        </w:rPr>
        <w:t>onto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direction,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PLP</w:t>
      </w:r>
      <w:r w:rsidR="00AC466E" w:rsidRPr="00206ACB">
        <w:rPr>
          <w:rFonts w:cstheme="minorHAnsi"/>
          <w:color w:val="111111"/>
          <w:sz w:val="26"/>
          <w:szCs w:val="26"/>
        </w:rPr>
        <w:t xml:space="preserve"> </w:t>
      </w:r>
      <w:r w:rsidRPr="00206ACB">
        <w:rPr>
          <w:rFonts w:cstheme="minorHAnsi"/>
          <w:color w:val="111111"/>
          <w:sz w:val="26"/>
          <w:szCs w:val="26"/>
        </w:rPr>
        <w:t>"pull"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off</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place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no</w:t>
      </w:r>
      <w:r w:rsidR="00AC466E" w:rsidRPr="00206ACB">
        <w:rPr>
          <w:rFonts w:cstheme="minorHAnsi"/>
          <w:color w:val="111111"/>
          <w:sz w:val="26"/>
          <w:szCs w:val="26"/>
        </w:rPr>
        <w:t xml:space="preserve"> </w:t>
      </w:r>
      <w:r w:rsidRPr="00206ACB">
        <w:rPr>
          <w:rFonts w:cstheme="minorHAnsi"/>
          <w:color w:val="111111"/>
          <w:sz w:val="26"/>
          <w:szCs w:val="26"/>
        </w:rPr>
        <w:t>special</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Y</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push</w:t>
      </w:r>
      <w:r w:rsidR="00AC466E" w:rsidRPr="00206ACB">
        <w:rPr>
          <w:rFonts w:cstheme="minorHAnsi"/>
          <w:color w:val="111111"/>
          <w:sz w:val="26"/>
          <w:szCs w:val="26"/>
        </w:rPr>
        <w:t xml:space="preserve"> </w:t>
      </w:r>
      <w:r w:rsidRPr="00206ACB">
        <w:rPr>
          <w:rFonts w:cstheme="minorHAnsi"/>
          <w:color w:val="111111"/>
          <w:sz w:val="26"/>
          <w:szCs w:val="26"/>
        </w:rPr>
        <w:t>their</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must</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TXA</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TYA</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restore</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must</w:t>
      </w:r>
      <w:r w:rsidR="00AC466E" w:rsidRPr="00206ACB">
        <w:rPr>
          <w:rFonts w:cstheme="minorHAnsi"/>
          <w:color w:val="111111"/>
          <w:sz w:val="26"/>
          <w:szCs w:val="26"/>
        </w:rPr>
        <w:t xml:space="preserve"> </w:t>
      </w:r>
      <w:r w:rsidRPr="00206ACB">
        <w:rPr>
          <w:rFonts w:cstheme="minorHAnsi"/>
          <w:color w:val="111111"/>
          <w:sz w:val="26"/>
          <w:szCs w:val="26"/>
        </w:rPr>
        <w:t>pull</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again</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TAX</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TAY</w:t>
      </w:r>
      <w:r w:rsidRPr="00206ACB">
        <w:rPr>
          <w:rFonts w:cstheme="minorHAnsi"/>
          <w:color w:val="111111"/>
          <w:sz w:val="26"/>
          <w:szCs w:val="26"/>
        </w:rPr>
        <w:t>).</w:t>
      </w:r>
    </w:p>
    <w:p w14:paraId="6F72876D" w14:textId="2D4B45D9" w:rsidR="001D2369" w:rsidRPr="00206ACB" w:rsidRDefault="001D236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uses</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opcodes:</w:t>
      </w:r>
    </w:p>
    <w:p w14:paraId="17C25557" w14:textId="507B0F5E" w:rsidR="001D2369" w:rsidRPr="00206ACB" w:rsidRDefault="001D2369"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.proc</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entity"/>
          <w:rFonts w:ascii="QTKorrin" w:eastAsiaTheme="majorEastAsia" w:hAnsi="QTKorrin" w:cstheme="minorHAnsi"/>
          <w:color w:val="C34D00"/>
          <w:sz w:val="26"/>
          <w:szCs w:val="26"/>
          <w:bdr w:val="none" w:sz="0" w:space="0" w:color="auto" w:frame="1"/>
          <w:shd w:val="clear" w:color="auto" w:fill="272822"/>
        </w:rPr>
        <w:t>my_subroutine</w:t>
      </w:r>
    </w:p>
    <w:p w14:paraId="15509E16" w14:textId="1A5B7970"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PHP</w:t>
      </w:r>
    </w:p>
    <w:p w14:paraId="50CD5D4D" w14:textId="07D6568D"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lastRenderedPageBreak/>
        <w:t xml:space="preserve">  </w:t>
      </w:r>
      <w:r w:rsidR="001D2369" w:rsidRPr="00206ACB">
        <w:rPr>
          <w:rStyle w:val="z-keyword"/>
          <w:rFonts w:ascii="QTKorrin" w:hAnsi="QTKorrin" w:cstheme="minorHAnsi"/>
          <w:color w:val="5BBDFE"/>
          <w:sz w:val="26"/>
          <w:szCs w:val="26"/>
          <w:bdr w:val="none" w:sz="0" w:space="0" w:color="auto" w:frame="1"/>
          <w:shd w:val="clear" w:color="auto" w:fill="272822"/>
        </w:rPr>
        <w:t>PHA</w:t>
      </w:r>
    </w:p>
    <w:p w14:paraId="71812C5C" w14:textId="26EF061D"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TXA</w:t>
      </w:r>
    </w:p>
    <w:p w14:paraId="038FBA04" w14:textId="0C3ABF78"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PHA</w:t>
      </w:r>
    </w:p>
    <w:p w14:paraId="3BDFD0D8" w14:textId="2A7F207B"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TYA</w:t>
      </w:r>
    </w:p>
    <w:p w14:paraId="145BBA73" w14:textId="74A3128C"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PHA</w:t>
      </w:r>
    </w:p>
    <w:p w14:paraId="1E0C884C" w14:textId="77777777" w:rsidR="001D2369" w:rsidRPr="00206ACB" w:rsidRDefault="001D2369"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p>
    <w:p w14:paraId="61D5A020" w14:textId="3B4ABE13" w:rsidR="001D2369"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1D2369" w:rsidRPr="00206ACB">
        <w:rPr>
          <w:rStyle w:val="z-comment"/>
          <w:rFonts w:ascii="QTKorrin" w:hAnsi="QTKorrin" w:cstheme="minorHAnsi"/>
          <w:color w:val="C69CFE"/>
          <w:sz w:val="26"/>
          <w:szCs w:val="26"/>
          <w:bdr w:val="none" w:sz="0" w:space="0" w:color="auto" w:frame="1"/>
          <w:shd w:val="clear" w:color="auto" w:fill="272822"/>
        </w:rPr>
        <w:t>your</w:t>
      </w:r>
      <w:r w:rsidRPr="00206ACB">
        <w:rPr>
          <w:rStyle w:val="z-comment"/>
          <w:rFonts w:ascii="QTKorrin" w:hAnsi="QTKorrin" w:cstheme="minorHAnsi"/>
          <w:color w:val="C69CFE"/>
          <w:sz w:val="26"/>
          <w:szCs w:val="26"/>
          <w:bdr w:val="none" w:sz="0" w:space="0" w:color="auto" w:frame="1"/>
          <w:shd w:val="clear" w:color="auto" w:fill="272822"/>
        </w:rPr>
        <w:t xml:space="preserve"> </w:t>
      </w:r>
      <w:r w:rsidR="001D2369" w:rsidRPr="00206ACB">
        <w:rPr>
          <w:rStyle w:val="z-comment"/>
          <w:rFonts w:ascii="QTKorrin" w:hAnsi="QTKorrin" w:cstheme="minorHAnsi"/>
          <w:color w:val="C69CFE"/>
          <w:sz w:val="26"/>
          <w:szCs w:val="26"/>
          <w:bdr w:val="none" w:sz="0" w:space="0" w:color="auto" w:frame="1"/>
          <w:shd w:val="clear" w:color="auto" w:fill="272822"/>
        </w:rPr>
        <w:t>actual</w:t>
      </w:r>
      <w:r w:rsidRPr="00206ACB">
        <w:rPr>
          <w:rStyle w:val="z-comment"/>
          <w:rFonts w:ascii="QTKorrin" w:hAnsi="QTKorrin" w:cstheme="minorHAnsi"/>
          <w:color w:val="C69CFE"/>
          <w:sz w:val="26"/>
          <w:szCs w:val="26"/>
          <w:bdr w:val="none" w:sz="0" w:space="0" w:color="auto" w:frame="1"/>
          <w:shd w:val="clear" w:color="auto" w:fill="272822"/>
        </w:rPr>
        <w:t xml:space="preserve"> </w:t>
      </w:r>
      <w:r w:rsidR="001D2369" w:rsidRPr="00206ACB">
        <w:rPr>
          <w:rStyle w:val="z-comment"/>
          <w:rFonts w:ascii="QTKorrin" w:hAnsi="QTKorrin" w:cstheme="minorHAnsi"/>
          <w:color w:val="C69CFE"/>
          <w:sz w:val="26"/>
          <w:szCs w:val="26"/>
          <w:bdr w:val="none" w:sz="0" w:space="0" w:color="auto" w:frame="1"/>
          <w:shd w:val="clear" w:color="auto" w:fill="272822"/>
        </w:rPr>
        <w:t>subroutine</w:t>
      </w:r>
      <w:r w:rsidRPr="00206ACB">
        <w:rPr>
          <w:rStyle w:val="z-comment"/>
          <w:rFonts w:ascii="QTKorrin" w:hAnsi="QTKorrin" w:cstheme="minorHAnsi"/>
          <w:color w:val="C69CFE"/>
          <w:sz w:val="26"/>
          <w:szCs w:val="26"/>
          <w:bdr w:val="none" w:sz="0" w:space="0" w:color="auto" w:frame="1"/>
          <w:shd w:val="clear" w:color="auto" w:fill="272822"/>
        </w:rPr>
        <w:t xml:space="preserve"> </w:t>
      </w:r>
      <w:r w:rsidR="001D2369" w:rsidRPr="00206ACB">
        <w:rPr>
          <w:rStyle w:val="z-comment"/>
          <w:rFonts w:ascii="QTKorrin" w:hAnsi="QTKorrin" w:cstheme="minorHAnsi"/>
          <w:color w:val="C69CFE"/>
          <w:sz w:val="26"/>
          <w:szCs w:val="26"/>
          <w:bdr w:val="none" w:sz="0" w:space="0" w:color="auto" w:frame="1"/>
          <w:shd w:val="clear" w:color="auto" w:fill="272822"/>
        </w:rPr>
        <w:t>code</w:t>
      </w:r>
      <w:r w:rsidRPr="00206ACB">
        <w:rPr>
          <w:rStyle w:val="z-comment"/>
          <w:rFonts w:ascii="QTKorrin" w:hAnsi="QTKorrin" w:cstheme="minorHAnsi"/>
          <w:color w:val="C69CFE"/>
          <w:sz w:val="26"/>
          <w:szCs w:val="26"/>
          <w:bdr w:val="none" w:sz="0" w:space="0" w:color="auto" w:frame="1"/>
          <w:shd w:val="clear" w:color="auto" w:fill="272822"/>
        </w:rPr>
        <w:t xml:space="preserve"> </w:t>
      </w:r>
      <w:r w:rsidR="001D2369" w:rsidRPr="00206ACB">
        <w:rPr>
          <w:rStyle w:val="z-comment"/>
          <w:rFonts w:ascii="QTKorrin" w:hAnsi="QTKorrin" w:cstheme="minorHAnsi"/>
          <w:color w:val="C69CFE"/>
          <w:sz w:val="26"/>
          <w:szCs w:val="26"/>
          <w:bdr w:val="none" w:sz="0" w:space="0" w:color="auto" w:frame="1"/>
          <w:shd w:val="clear" w:color="auto" w:fill="272822"/>
        </w:rPr>
        <w:t>here</w:t>
      </w:r>
    </w:p>
    <w:p w14:paraId="5B6CE7A1" w14:textId="77777777" w:rsidR="001D2369" w:rsidRPr="00206ACB" w:rsidRDefault="001D2369"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p>
    <w:p w14:paraId="7BFEFCED" w14:textId="63ED23B2"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PLA</w:t>
      </w:r>
    </w:p>
    <w:p w14:paraId="003A1074" w14:textId="2C46884D"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TAY</w:t>
      </w:r>
    </w:p>
    <w:p w14:paraId="4E95EB76" w14:textId="17FA109A"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PLA</w:t>
      </w:r>
    </w:p>
    <w:p w14:paraId="6876E5FB" w14:textId="52DC0E92"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TAX</w:t>
      </w:r>
    </w:p>
    <w:p w14:paraId="3461CDCA" w14:textId="45CDCBDE"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PLA</w:t>
      </w:r>
    </w:p>
    <w:p w14:paraId="27207EAC" w14:textId="272A0853"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PLP</w:t>
      </w:r>
    </w:p>
    <w:p w14:paraId="24A8607B" w14:textId="47C3D566"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RTS</w:t>
      </w:r>
    </w:p>
    <w:p w14:paraId="6A8A19E9" w14:textId="77777777" w:rsidR="001D2369" w:rsidRPr="00206ACB" w:rsidRDefault="001D2369"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.endproc</w:t>
      </w:r>
    </w:p>
    <w:p w14:paraId="588E745F" w14:textId="01C96C30" w:rsidR="00EF2CA4" w:rsidRPr="00206ACB" w:rsidRDefault="001D236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my_subroutine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JSR</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my_subroutine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six</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preserve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doing</w:t>
      </w:r>
      <w:r w:rsidR="00AC466E" w:rsidRPr="00206ACB">
        <w:rPr>
          <w:rFonts w:cstheme="minorHAnsi"/>
          <w:color w:val="111111"/>
          <w:sz w:val="26"/>
          <w:szCs w:val="26"/>
        </w:rPr>
        <w:t xml:space="preserve"> </w:t>
      </w:r>
      <w:r w:rsidRPr="00206ACB">
        <w:rPr>
          <w:rFonts w:cstheme="minorHAnsi"/>
          <w:color w:val="111111"/>
          <w:sz w:val="26"/>
          <w:szCs w:val="26"/>
        </w:rPr>
        <w:t>anything</w:t>
      </w:r>
      <w:r w:rsidR="00AC466E" w:rsidRPr="00206ACB">
        <w:rPr>
          <w:rFonts w:cstheme="minorHAnsi"/>
          <w:color w:val="111111"/>
          <w:sz w:val="26"/>
          <w:szCs w:val="26"/>
        </w:rPr>
        <w:t xml:space="preserve"> </w:t>
      </w:r>
      <w:r w:rsidRPr="00206ACB">
        <w:rPr>
          <w:rFonts w:cstheme="minorHAnsi"/>
          <w:color w:val="111111"/>
          <w:sz w:val="26"/>
          <w:szCs w:val="26"/>
        </w:rPr>
        <w:t>else.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PHP</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storing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comes</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because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updated</w:t>
      </w:r>
      <w:r w:rsidR="00AC466E" w:rsidRPr="00206ACB">
        <w:rPr>
          <w:rFonts w:cstheme="minorHAnsi"/>
          <w:color w:val="111111"/>
          <w:sz w:val="26"/>
          <w:szCs w:val="26"/>
        </w:rPr>
        <w:t xml:space="preserve"> </w:t>
      </w:r>
      <w:r w:rsidRPr="00206ACB">
        <w:rPr>
          <w:rFonts w:cstheme="minorHAnsi"/>
          <w:color w:val="111111"/>
          <w:sz w:val="26"/>
          <w:szCs w:val="26"/>
        </w:rPr>
        <w:t>after</w:t>
      </w:r>
      <w:r w:rsidR="00AC466E" w:rsidRPr="00206ACB">
        <w:rPr>
          <w:rFonts w:cstheme="minorHAnsi"/>
          <w:color w:val="111111"/>
          <w:sz w:val="26"/>
          <w:szCs w:val="26"/>
        </w:rPr>
        <w:t xml:space="preserve"> </w:t>
      </w:r>
      <w:r w:rsidRPr="00206ACB">
        <w:rPr>
          <w:rFonts w:cstheme="minorHAnsi"/>
          <w:color w:val="111111"/>
          <w:sz w:val="26"/>
          <w:szCs w:val="26"/>
        </w:rPr>
        <w:t>every</w:t>
      </w:r>
      <w:r w:rsidR="00AC466E" w:rsidRPr="00206ACB">
        <w:rPr>
          <w:rFonts w:cstheme="minorHAnsi"/>
          <w:color w:val="111111"/>
          <w:sz w:val="26"/>
          <w:szCs w:val="26"/>
        </w:rPr>
        <w:t xml:space="preserve"> </w:t>
      </w:r>
      <w:r w:rsidRPr="00206ACB">
        <w:rPr>
          <w:rFonts w:cstheme="minorHAnsi"/>
          <w:color w:val="111111"/>
          <w:sz w:val="26"/>
          <w:szCs w:val="26"/>
        </w:rPr>
        <w:t>instruction</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waited</w:t>
      </w:r>
      <w:r w:rsidR="00AC466E" w:rsidRPr="00206ACB">
        <w:rPr>
          <w:rFonts w:cstheme="minorHAnsi"/>
          <w:color w:val="111111"/>
          <w:sz w:val="26"/>
          <w:szCs w:val="26"/>
        </w:rPr>
        <w:t xml:space="preserve"> </w:t>
      </w:r>
      <w:r w:rsidRPr="00206ACB">
        <w:rPr>
          <w:rFonts w:cstheme="minorHAnsi"/>
          <w:color w:val="111111"/>
          <w:sz w:val="26"/>
          <w:szCs w:val="26"/>
        </w:rPr>
        <w:t>until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P,</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would</w:t>
      </w:r>
      <w:r w:rsidR="00AC466E" w:rsidRPr="00206ACB">
        <w:rPr>
          <w:rFonts w:cstheme="minorHAnsi"/>
          <w:color w:val="111111"/>
          <w:sz w:val="26"/>
          <w:szCs w:val="26"/>
        </w:rPr>
        <w:t xml:space="preserve"> </w:t>
      </w:r>
      <w:r w:rsidRPr="00206ACB">
        <w:rPr>
          <w:rFonts w:cstheme="minorHAnsi"/>
          <w:color w:val="111111"/>
          <w:sz w:val="26"/>
          <w:szCs w:val="26"/>
        </w:rPr>
        <w:t>likely</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modified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instructions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TXA</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away</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push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push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Y</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everything</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free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6502's</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without</w:t>
      </w:r>
      <w:r w:rsidR="00AC466E" w:rsidRPr="00206ACB">
        <w:rPr>
          <w:rFonts w:cstheme="minorHAnsi"/>
          <w:color w:val="111111"/>
          <w:sz w:val="26"/>
          <w:szCs w:val="26"/>
        </w:rPr>
        <w:t xml:space="preserve"> </w:t>
      </w:r>
      <w:r w:rsidRPr="00206ACB">
        <w:rPr>
          <w:rFonts w:cstheme="minorHAnsi"/>
          <w:color w:val="111111"/>
          <w:sz w:val="26"/>
          <w:szCs w:val="26"/>
        </w:rPr>
        <w:t>worrying</w:t>
      </w:r>
      <w:r w:rsidR="00AC466E" w:rsidRPr="00206ACB">
        <w:rPr>
          <w:rFonts w:cstheme="minorHAnsi"/>
          <w:color w:val="111111"/>
          <w:sz w:val="26"/>
          <w:szCs w:val="26"/>
        </w:rPr>
        <w:t xml:space="preserve"> </w:t>
      </w:r>
      <w:r w:rsidRPr="00206ACB">
        <w:rPr>
          <w:rFonts w:cstheme="minorHAnsi"/>
          <w:color w:val="111111"/>
          <w:sz w:val="26"/>
          <w:szCs w:val="26"/>
        </w:rPr>
        <w:t>about</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expects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find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finished,</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reverse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storing</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did</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beginning.</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restore</w:t>
      </w:r>
      <w:r w:rsidR="00AC466E" w:rsidRPr="00206ACB">
        <w:rPr>
          <w:rFonts w:cstheme="minorHAnsi"/>
          <w:color w:val="111111"/>
          <w:sz w:val="26"/>
          <w:szCs w:val="26"/>
        </w:rPr>
        <w:t xml:space="preserve"> </w:t>
      </w:r>
      <w:r w:rsidRPr="00206ACB">
        <w:rPr>
          <w:rFonts w:cstheme="minorHAnsi"/>
          <w:color w:val="111111"/>
          <w:sz w:val="26"/>
          <w:szCs w:val="26"/>
        </w:rPr>
        <w:t>everything</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opposite</w:t>
      </w:r>
      <w:r w:rsidR="00AC466E" w:rsidRPr="00206ACB">
        <w:rPr>
          <w:rFonts w:cstheme="minorHAnsi"/>
          <w:color w:val="111111"/>
          <w:sz w:val="26"/>
          <w:szCs w:val="26"/>
        </w:rPr>
        <w:t xml:space="preserve"> </w:t>
      </w:r>
      <w:r w:rsidRPr="00206ACB">
        <w:rPr>
          <w:rFonts w:cstheme="minorHAnsi"/>
          <w:color w:val="111111"/>
          <w:sz w:val="26"/>
          <w:szCs w:val="26"/>
        </w:rPr>
        <w:t>order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pulling</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transferring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Y</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Finally,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RTS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returns</w:t>
      </w:r>
      <w:r w:rsidR="00AC466E" w:rsidRPr="00206ACB">
        <w:rPr>
          <w:rFonts w:cstheme="minorHAnsi"/>
          <w:color w:val="111111"/>
          <w:sz w:val="26"/>
          <w:szCs w:val="26"/>
        </w:rPr>
        <w:t xml:space="preserve"> </w:t>
      </w:r>
      <w:r w:rsidRPr="00206ACB">
        <w:rPr>
          <w:rFonts w:cstheme="minorHAnsi"/>
          <w:color w:val="111111"/>
          <w:sz w:val="26"/>
          <w:szCs w:val="26"/>
        </w:rPr>
        <w:t>program</w:t>
      </w:r>
      <w:r w:rsidR="00AC466E" w:rsidRPr="00206ACB">
        <w:rPr>
          <w:rFonts w:cstheme="minorHAnsi"/>
          <w:color w:val="111111"/>
          <w:sz w:val="26"/>
          <w:szCs w:val="26"/>
        </w:rPr>
        <w:t xml:space="preserve"> </w:t>
      </w:r>
      <w:r w:rsidRPr="00206ACB">
        <w:rPr>
          <w:rFonts w:cstheme="minorHAnsi"/>
          <w:color w:val="111111"/>
          <w:sz w:val="26"/>
          <w:szCs w:val="26"/>
        </w:rPr>
        <w:t>flow</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point</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Style w:val="marginnote"/>
          <w:rFonts w:cstheme="minorHAnsi"/>
          <w:color w:val="111111"/>
          <w:sz w:val="26"/>
          <w:szCs w:val="26"/>
        </w:rPr>
        <w:t>If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forget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include</w:t>
      </w:r>
      <w:r w:rsidR="00AC466E" w:rsidRPr="00206ACB">
        <w:rPr>
          <w:rStyle w:val="marginnote"/>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RTS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subroutine,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6502</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return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where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subroutine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was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called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instead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happily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continue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with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next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after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subroutine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processor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doesn't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know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anything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about</w:t>
      </w:r>
      <w:r w:rsidR="00AC466E" w:rsidRPr="00206ACB">
        <w:rPr>
          <w:rStyle w:val="marginnote"/>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.proc</w:t>
      </w:r>
      <w:r w:rsidRPr="00206ACB">
        <w:rPr>
          <w:rStyle w:val="marginnote"/>
          <w:rFonts w:cstheme="minorHAnsi"/>
          <w:color w:val="111111"/>
          <w:sz w:val="26"/>
          <w:szCs w:val="26"/>
        </w:rPr>
        <w:t>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simply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tool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help</w:t>
      </w:r>
      <w:r w:rsidR="00AC466E" w:rsidRPr="00206ACB">
        <w:rPr>
          <w:rStyle w:val="marginnote"/>
          <w:rFonts w:cstheme="minorHAnsi"/>
          <w:color w:val="111111"/>
          <w:sz w:val="26"/>
          <w:szCs w:val="26"/>
        </w:rPr>
        <w:t xml:space="preserve"> </w:t>
      </w:r>
      <w:r w:rsidRPr="00206ACB">
        <w:rPr>
          <w:rStyle w:val="Emphasis"/>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organize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code.</w:t>
      </w:r>
    </w:p>
    <w:p w14:paraId="400B86EC" w14:textId="2DE557D5" w:rsidR="00545119" w:rsidRPr="00206ACB" w:rsidRDefault="00545119" w:rsidP="00484B96">
      <w:pPr>
        <w:pStyle w:val="Heading3"/>
        <w:rPr>
          <w:rFonts w:cstheme="minorHAnsi"/>
        </w:rPr>
      </w:pPr>
      <w:bookmarkStart w:id="172" w:name="_Toc168434266"/>
      <w:bookmarkStart w:id="173" w:name="_Toc168542777"/>
      <w:r w:rsidRPr="00206ACB">
        <w:rPr>
          <w:rFonts w:cstheme="minorHAnsi"/>
        </w:rPr>
        <w:t>Your</w:t>
      </w:r>
      <w:r w:rsidR="00AC466E" w:rsidRPr="00206ACB">
        <w:rPr>
          <w:rFonts w:cstheme="minorHAnsi"/>
        </w:rPr>
        <w:t xml:space="preserve"> </w:t>
      </w:r>
      <w:r w:rsidRPr="00206ACB">
        <w:rPr>
          <w:rFonts w:cstheme="minorHAnsi"/>
        </w:rPr>
        <w:t>First</w:t>
      </w:r>
      <w:r w:rsidR="00AC466E" w:rsidRPr="00206ACB">
        <w:rPr>
          <w:rFonts w:cstheme="minorHAnsi"/>
        </w:rPr>
        <w:t xml:space="preserve"> </w:t>
      </w:r>
      <w:r w:rsidRPr="00206ACB">
        <w:rPr>
          <w:rFonts w:cstheme="minorHAnsi"/>
        </w:rPr>
        <w:t>Subroutine:</w:t>
      </w:r>
      <w:r w:rsidR="00AC466E" w:rsidRPr="00206ACB">
        <w:rPr>
          <w:rFonts w:cstheme="minorHAnsi"/>
        </w:rPr>
        <w:t xml:space="preserve"> </w:t>
      </w:r>
      <w:r w:rsidRPr="00206ACB">
        <w:rPr>
          <w:rFonts w:cstheme="minorHAnsi"/>
        </w:rPr>
        <w:t>Drawing</w:t>
      </w:r>
      <w:r w:rsidR="00AC466E" w:rsidRPr="00206ACB">
        <w:rPr>
          <w:rFonts w:cstheme="minorHAnsi"/>
        </w:rPr>
        <w:t xml:space="preserve"> </w:t>
      </w:r>
      <w:r w:rsidRPr="00206ACB">
        <w:rPr>
          <w:rFonts w:cstheme="minorHAnsi"/>
        </w:rPr>
        <w:t>the</w:t>
      </w:r>
      <w:r w:rsidR="00AC466E" w:rsidRPr="00206ACB">
        <w:rPr>
          <w:rFonts w:cstheme="minorHAnsi"/>
        </w:rPr>
        <w:t xml:space="preserve"> </w:t>
      </w:r>
      <w:r w:rsidRPr="00206ACB">
        <w:rPr>
          <w:rFonts w:cstheme="minorHAnsi"/>
        </w:rPr>
        <w:t>Player</w:t>
      </w:r>
      <w:bookmarkEnd w:id="172"/>
      <w:bookmarkEnd w:id="173"/>
    </w:p>
    <w:p w14:paraId="7488FDCD" w14:textId="6D8D2D51" w:rsidR="00F06B5A" w:rsidRPr="00206ACB" w:rsidRDefault="00F06B5A"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you've</w:t>
      </w:r>
      <w:r w:rsidR="00AC466E" w:rsidRPr="00206ACB">
        <w:rPr>
          <w:rFonts w:cstheme="minorHAnsi"/>
          <w:color w:val="111111"/>
          <w:sz w:val="26"/>
          <w:szCs w:val="26"/>
        </w:rPr>
        <w:t xml:space="preserve"> </w:t>
      </w:r>
      <w:r w:rsidRPr="00206ACB">
        <w:rPr>
          <w:rFonts w:cstheme="minorHAnsi"/>
          <w:color w:val="111111"/>
          <w:sz w:val="26"/>
          <w:szCs w:val="26"/>
        </w:rPr>
        <w:t>seen</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subroutines</w:t>
      </w:r>
      <w:r w:rsidR="00AC466E" w:rsidRPr="00206ACB">
        <w:rPr>
          <w:rFonts w:cstheme="minorHAnsi"/>
          <w:color w:val="111111"/>
          <w:sz w:val="26"/>
          <w:szCs w:val="26"/>
        </w:rPr>
        <w:t xml:space="preserve"> </w:t>
      </w:r>
      <w:r w:rsidRPr="00206ACB">
        <w:rPr>
          <w:rFonts w:cstheme="minorHAnsi"/>
          <w:color w:val="111111"/>
          <w:sz w:val="26"/>
          <w:szCs w:val="26"/>
        </w:rPr>
        <w:t>work,</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draws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player's</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given</w:t>
      </w:r>
      <w:r w:rsidR="00AC466E" w:rsidRPr="00206ACB">
        <w:rPr>
          <w:rFonts w:cstheme="minorHAnsi"/>
          <w:color w:val="111111"/>
          <w:sz w:val="26"/>
          <w:szCs w:val="26"/>
        </w:rPr>
        <w:t xml:space="preserve"> </w:t>
      </w:r>
      <w:r w:rsidRPr="00206ACB">
        <w:rPr>
          <w:rFonts w:cstheme="minorHAnsi"/>
          <w:color w:val="111111"/>
          <w:sz w:val="26"/>
          <w:szCs w:val="26"/>
        </w:rPr>
        <w:t>location.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player_y</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variables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created</w:t>
      </w:r>
      <w:r w:rsidR="00AC466E" w:rsidRPr="00206ACB">
        <w:rPr>
          <w:rFonts w:cstheme="minorHAnsi"/>
          <w:color w:val="111111"/>
          <w:sz w:val="26"/>
          <w:szCs w:val="26"/>
        </w:rPr>
        <w:t xml:space="preserve"> </w:t>
      </w:r>
      <w:r w:rsidRPr="00206ACB">
        <w:rPr>
          <w:rFonts w:cstheme="minorHAnsi"/>
          <w:color w:val="111111"/>
          <w:sz w:val="26"/>
          <w:szCs w:val="26"/>
        </w:rPr>
        <w:t>earlier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appropriate</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range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$0200</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$02ff</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Previously,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did</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storing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appropriate</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RODATA</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copying</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loop</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indexed</w:t>
      </w:r>
      <w:r w:rsidR="00AC466E" w:rsidRPr="00206ACB">
        <w:rPr>
          <w:rFonts w:cstheme="minorHAnsi"/>
          <w:color w:val="111111"/>
          <w:sz w:val="26"/>
          <w:szCs w:val="26"/>
        </w:rPr>
        <w:t xml:space="preserve"> </w:t>
      </w:r>
      <w:r w:rsidRPr="00206ACB">
        <w:rPr>
          <w:rFonts w:cstheme="minorHAnsi"/>
          <w:color w:val="111111"/>
          <w:sz w:val="26"/>
          <w:szCs w:val="26"/>
        </w:rPr>
        <w:t>addressing,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way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did</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quick</w:t>
      </w:r>
      <w:r w:rsidR="00AC466E" w:rsidRPr="00206ACB">
        <w:rPr>
          <w:rFonts w:cstheme="minorHAnsi"/>
          <w:color w:val="111111"/>
          <w:sz w:val="26"/>
          <w:szCs w:val="26"/>
        </w:rPr>
        <w:t xml:space="preserve"> </w:t>
      </w:r>
      <w:r w:rsidRPr="00206ACB">
        <w:rPr>
          <w:rFonts w:cstheme="minorHAnsi"/>
          <w:color w:val="111111"/>
          <w:sz w:val="26"/>
          <w:szCs w:val="26"/>
        </w:rPr>
        <w:t>refresher,</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8</w:t>
      </w:r>
      <w:r w:rsidR="00AC466E" w:rsidRPr="00206ACB">
        <w:rPr>
          <w:rFonts w:cstheme="minorHAnsi"/>
          <w:color w:val="111111"/>
          <w:sz w:val="26"/>
          <w:szCs w:val="26"/>
        </w:rPr>
        <w:t xml:space="preserve"> </w:t>
      </w:r>
      <w:r w:rsidRPr="00206ACB">
        <w:rPr>
          <w:rFonts w:cstheme="minorHAnsi"/>
          <w:color w:val="111111"/>
          <w:sz w:val="26"/>
          <w:szCs w:val="26"/>
        </w:rPr>
        <w:t>pixel</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8</w:t>
      </w:r>
      <w:r w:rsidR="00AC466E" w:rsidRPr="00206ACB">
        <w:rPr>
          <w:rFonts w:cstheme="minorHAnsi"/>
          <w:color w:val="111111"/>
          <w:sz w:val="26"/>
          <w:szCs w:val="26"/>
        </w:rPr>
        <w:t xml:space="preserve"> </w:t>
      </w:r>
      <w:r w:rsidRPr="00206ACB">
        <w:rPr>
          <w:rFonts w:cstheme="minorHAnsi"/>
          <w:color w:val="111111"/>
          <w:sz w:val="26"/>
          <w:szCs w:val="26"/>
        </w:rPr>
        <w:t>pixel</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Y</w:t>
      </w:r>
      <w:r w:rsidR="00AC466E" w:rsidRPr="00206ACB">
        <w:rPr>
          <w:rFonts w:cstheme="minorHAnsi"/>
          <w:color w:val="111111"/>
          <w:sz w:val="26"/>
          <w:szCs w:val="26"/>
        </w:rPr>
        <w:t xml:space="preserve"> </w:t>
      </w: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special</w:t>
      </w:r>
      <w:r w:rsidR="00AC466E" w:rsidRPr="00206ACB">
        <w:rPr>
          <w:rFonts w:cstheme="minorHAnsi"/>
          <w:color w:val="111111"/>
          <w:sz w:val="26"/>
          <w:szCs w:val="26"/>
        </w:rPr>
        <w:t xml:space="preserve"> </w:t>
      </w:r>
      <w:r w:rsidRPr="00206ACB">
        <w:rPr>
          <w:rFonts w:cstheme="minorHAnsi"/>
          <w:color w:val="111111"/>
          <w:sz w:val="26"/>
          <w:szCs w:val="26"/>
        </w:rPr>
        <w:t>attributes</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also</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restore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system's</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subroutine.</w:t>
      </w:r>
    </w:p>
    <w:p w14:paraId="467D8F3E" w14:textId="7F649FFD" w:rsidR="00F06B5A" w:rsidRPr="00206ACB" w:rsidRDefault="00F06B5A"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keyword"/>
          <w:rFonts w:ascii="QTKorrin" w:hAnsi="QTKorrin" w:cstheme="minorHAnsi"/>
          <w:color w:val="5BBDFE"/>
          <w:sz w:val="24"/>
          <w:szCs w:val="24"/>
          <w:bdr w:val="none" w:sz="0" w:space="0" w:color="auto" w:frame="1"/>
          <w:shd w:val="clear" w:color="auto" w:fill="272822"/>
        </w:rPr>
        <w:t>.proc</w:t>
      </w:r>
      <w:r w:rsidR="00AC466E" w:rsidRPr="00206ACB">
        <w:rPr>
          <w:rStyle w:val="z-source"/>
          <w:rFonts w:ascii="QTKorrin" w:hAnsi="QTKorrin" w:cstheme="minorHAnsi"/>
          <w:color w:val="C34D00"/>
          <w:sz w:val="24"/>
          <w:szCs w:val="24"/>
          <w:bdr w:val="none" w:sz="0" w:space="0" w:color="auto" w:frame="1"/>
          <w:shd w:val="clear" w:color="auto" w:fill="272822"/>
        </w:rPr>
        <w:t xml:space="preserve"> </w:t>
      </w:r>
      <w:r w:rsidRPr="00206ACB">
        <w:rPr>
          <w:rStyle w:val="z-entity"/>
          <w:rFonts w:ascii="QTKorrin" w:eastAsiaTheme="majorEastAsia" w:hAnsi="QTKorrin" w:cstheme="minorHAnsi"/>
          <w:color w:val="C34D00"/>
          <w:sz w:val="24"/>
          <w:szCs w:val="24"/>
          <w:bdr w:val="none" w:sz="0" w:space="0" w:color="auto" w:frame="1"/>
          <w:shd w:val="clear" w:color="auto" w:fill="272822"/>
        </w:rPr>
        <w:t>draw_player</w:t>
      </w:r>
    </w:p>
    <w:p w14:paraId="59ED1B68" w14:textId="7AD43F9E" w:rsidR="00F06B5A" w:rsidRPr="00206ACB" w:rsidRDefault="00AC466E" w:rsidP="00A84738">
      <w:pPr>
        <w:pStyle w:val="HTMLPreformatted"/>
        <w:shd w:val="clear" w:color="auto" w:fill="272822"/>
        <w:spacing w:before="60" w:after="60"/>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save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registers</w:t>
      </w:r>
    </w:p>
    <w:p w14:paraId="78415578" w14:textId="2349D32F"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lastRenderedPageBreak/>
        <w:t xml:space="preserve">  </w:t>
      </w:r>
      <w:r w:rsidR="00F06B5A" w:rsidRPr="00206ACB">
        <w:rPr>
          <w:rStyle w:val="z-keyword"/>
          <w:rFonts w:ascii="QTKorrin" w:hAnsi="QTKorrin" w:cstheme="minorHAnsi"/>
          <w:color w:val="5BBDFE"/>
          <w:sz w:val="24"/>
          <w:szCs w:val="24"/>
          <w:bdr w:val="none" w:sz="0" w:space="0" w:color="auto" w:frame="1"/>
          <w:shd w:val="clear" w:color="auto" w:fill="272822"/>
        </w:rPr>
        <w:t>PHP</w:t>
      </w:r>
    </w:p>
    <w:p w14:paraId="7D78E3FC" w14:textId="20D34310"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PHA</w:t>
      </w:r>
    </w:p>
    <w:p w14:paraId="21CF4371" w14:textId="20EF445E"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TXA</w:t>
      </w:r>
    </w:p>
    <w:p w14:paraId="275B1A7F" w14:textId="25B737D6"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PHA</w:t>
      </w:r>
    </w:p>
    <w:p w14:paraId="6D1448CF" w14:textId="3DA7EBF5"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TYA</w:t>
      </w:r>
    </w:p>
    <w:p w14:paraId="3E3A22C3" w14:textId="59CEE840"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PHA</w:t>
      </w:r>
    </w:p>
    <w:p w14:paraId="57546C87" w14:textId="77777777" w:rsidR="00F06B5A" w:rsidRPr="00206ACB" w:rsidRDefault="00F06B5A"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p>
    <w:p w14:paraId="5CD46124" w14:textId="465ADF39" w:rsidR="00F06B5A" w:rsidRPr="00206ACB" w:rsidRDefault="00AC466E" w:rsidP="00A84738">
      <w:pPr>
        <w:pStyle w:val="HTMLPreformatted"/>
        <w:shd w:val="clear" w:color="auto" w:fill="272822"/>
        <w:spacing w:before="60" w:after="60"/>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write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player</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ship</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numbers</w:t>
      </w:r>
    </w:p>
    <w:p w14:paraId="5A9F83B5" w14:textId="4F167C1F"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$05</w:t>
      </w:r>
    </w:p>
    <w:p w14:paraId="348CAA98" w14:textId="69DD9C8F"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$0201</w:t>
      </w:r>
    </w:p>
    <w:p w14:paraId="13795C04" w14:textId="7135CAAA"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$06</w:t>
      </w:r>
    </w:p>
    <w:p w14:paraId="31CBD447" w14:textId="0790A561"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$0205</w:t>
      </w:r>
    </w:p>
    <w:p w14:paraId="739B84ED" w14:textId="3E1410F9"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$07</w:t>
      </w:r>
    </w:p>
    <w:p w14:paraId="30476FD6" w14:textId="4A0BE8FE"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$0209</w:t>
      </w:r>
    </w:p>
    <w:p w14:paraId="3F9A2269" w14:textId="4B46E25D"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$08</w:t>
      </w:r>
    </w:p>
    <w:p w14:paraId="1726DC6E" w14:textId="3E1FE979"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$020d</w:t>
      </w:r>
    </w:p>
    <w:p w14:paraId="48E329F9" w14:textId="77777777" w:rsidR="00F06B5A" w:rsidRPr="00206ACB" w:rsidRDefault="00F06B5A"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p>
    <w:p w14:paraId="4DCE1045" w14:textId="03FE602B" w:rsidR="00F06B5A" w:rsidRPr="00206ACB" w:rsidRDefault="00AC466E" w:rsidP="00A84738">
      <w:pPr>
        <w:pStyle w:val="HTMLPreformatted"/>
        <w:shd w:val="clear" w:color="auto" w:fill="272822"/>
        <w:spacing w:before="60" w:after="60"/>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write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player</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ship</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attributes</w:t>
      </w:r>
    </w:p>
    <w:p w14:paraId="75530699" w14:textId="1DD3B197" w:rsidR="00F06B5A" w:rsidRPr="00206ACB" w:rsidRDefault="00AC466E" w:rsidP="00A84738">
      <w:pPr>
        <w:pStyle w:val="HTMLPreformatted"/>
        <w:shd w:val="clear" w:color="auto" w:fill="272822"/>
        <w:spacing w:before="60" w:after="60"/>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use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palette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0</w:t>
      </w:r>
    </w:p>
    <w:p w14:paraId="0D310C21" w14:textId="459BD741"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$00</w:t>
      </w:r>
    </w:p>
    <w:p w14:paraId="2DAAFADF" w14:textId="417AC6E0"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$0202</w:t>
      </w:r>
    </w:p>
    <w:p w14:paraId="13670F49" w14:textId="07795F21"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$0206</w:t>
      </w:r>
    </w:p>
    <w:p w14:paraId="73C227ED" w14:textId="29FAB3A8"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$020a</w:t>
      </w:r>
    </w:p>
    <w:p w14:paraId="7A82A914" w14:textId="33375F92"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$020e</w:t>
      </w:r>
    </w:p>
    <w:p w14:paraId="019D5962" w14:textId="77777777" w:rsidR="00F06B5A" w:rsidRPr="00206ACB" w:rsidRDefault="00F06B5A"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p>
    <w:p w14:paraId="0C7AB47C" w14:textId="728B3F28" w:rsidR="00F06B5A" w:rsidRPr="00206ACB" w:rsidRDefault="00AC466E" w:rsidP="00A84738">
      <w:pPr>
        <w:pStyle w:val="HTMLPreformatted"/>
        <w:shd w:val="clear" w:color="auto" w:fill="272822"/>
        <w:spacing w:before="60" w:after="60"/>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restore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registers</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and</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return</w:t>
      </w:r>
    </w:p>
    <w:p w14:paraId="5A6AAF25" w14:textId="5F5D0B2B"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PLA</w:t>
      </w:r>
    </w:p>
    <w:p w14:paraId="49CE0954" w14:textId="18D29306"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TAY</w:t>
      </w:r>
    </w:p>
    <w:p w14:paraId="0048A673" w14:textId="02DF48A3"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PLA</w:t>
      </w:r>
    </w:p>
    <w:p w14:paraId="7E262F76" w14:textId="242854B8"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TAX</w:t>
      </w:r>
    </w:p>
    <w:p w14:paraId="19F7D016" w14:textId="78953733"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PLA</w:t>
      </w:r>
    </w:p>
    <w:p w14:paraId="52F6946A" w14:textId="7407A6A6"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PLP</w:t>
      </w:r>
    </w:p>
    <w:p w14:paraId="58A877BB" w14:textId="7560DD24"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RTS</w:t>
      </w:r>
    </w:p>
    <w:p w14:paraId="520616E0" w14:textId="77777777" w:rsidR="00F06B5A" w:rsidRPr="00206ACB" w:rsidRDefault="00F06B5A"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keyword"/>
          <w:rFonts w:ascii="QTKorrin" w:hAnsi="QTKorrin" w:cstheme="minorHAnsi"/>
          <w:color w:val="5BBDFE"/>
          <w:sz w:val="24"/>
          <w:szCs w:val="24"/>
          <w:bdr w:val="none" w:sz="0" w:space="0" w:color="auto" w:frame="1"/>
          <w:shd w:val="clear" w:color="auto" w:fill="272822"/>
        </w:rPr>
        <w:t>.endproc</w:t>
      </w:r>
    </w:p>
    <w:p w14:paraId="4EA87653" w14:textId="43FAC3AA" w:rsidR="00F06B5A" w:rsidRPr="00206ACB" w:rsidRDefault="00F06B5A"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uses</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$05</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$06</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$07</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$08</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those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$0201</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$0205</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$0209</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$020d</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respectively,</w:t>
      </w:r>
      <w:r w:rsidR="00AC466E" w:rsidRPr="00206ACB">
        <w:rPr>
          <w:rFonts w:cstheme="minorHAnsi"/>
          <w:color w:val="111111"/>
          <w:sz w:val="26"/>
          <w:szCs w:val="26"/>
        </w:rPr>
        <w:t xml:space="preserve"> </w:t>
      </w:r>
      <w:r w:rsidRPr="00206ACB">
        <w:rPr>
          <w:rFonts w:cstheme="minorHAnsi"/>
          <w:color w:val="111111"/>
          <w:sz w:val="26"/>
          <w:szCs w:val="26"/>
        </w:rPr>
        <w:t>because</w:t>
      </w:r>
      <w:r w:rsidR="00AC466E" w:rsidRPr="00206ACB">
        <w:rPr>
          <w:rFonts w:cstheme="minorHAnsi"/>
          <w:color w:val="111111"/>
          <w:sz w:val="26"/>
          <w:szCs w:val="26"/>
        </w:rPr>
        <w:t xml:space="preserve"> </w:t>
      </w:r>
      <w:r w:rsidRPr="00206ACB">
        <w:rPr>
          <w:rFonts w:cstheme="minorHAnsi"/>
          <w:color w:val="111111"/>
          <w:sz w:val="26"/>
          <w:szCs w:val="26"/>
        </w:rPr>
        <w:t>those</w:t>
      </w:r>
      <w:r w:rsidR="00AC466E" w:rsidRPr="00206ACB">
        <w:rPr>
          <w:rFonts w:cstheme="minorHAnsi"/>
          <w:color w:val="111111"/>
          <w:sz w:val="26"/>
          <w:szCs w:val="26"/>
        </w:rPr>
        <w:t xml:space="preserve"> </w:t>
      </w:r>
      <w:r w:rsidRPr="00206ACB">
        <w:rPr>
          <w:rFonts w:cstheme="minorHAnsi"/>
          <w:color w:val="111111"/>
          <w:sz w:val="26"/>
          <w:szCs w:val="26"/>
        </w:rPr>
        <w:t>correspond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2"</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ship's</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attributes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much</w:t>
      </w:r>
      <w:r w:rsidR="00AC466E" w:rsidRPr="00206ACB">
        <w:rPr>
          <w:rFonts w:cstheme="minorHAnsi"/>
          <w:color w:val="111111"/>
          <w:sz w:val="26"/>
          <w:szCs w:val="26"/>
        </w:rPr>
        <w:t xml:space="preserve"> </w:t>
      </w:r>
      <w:r w:rsidRPr="00206ACB">
        <w:rPr>
          <w:rFonts w:cstheme="minorHAnsi"/>
          <w:color w:val="111111"/>
          <w:sz w:val="26"/>
          <w:szCs w:val="26"/>
        </w:rPr>
        <w:t>shorter.</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$0202</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$0206</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$020a</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immediately</w:t>
      </w:r>
      <w:r w:rsidR="00AC466E" w:rsidRPr="00206ACB">
        <w:rPr>
          <w:rFonts w:cstheme="minorHAnsi"/>
          <w:color w:val="111111"/>
          <w:sz w:val="26"/>
          <w:szCs w:val="26"/>
        </w:rPr>
        <w:t xml:space="preserve"> </w:t>
      </w:r>
      <w:r w:rsidRPr="00206ACB">
        <w:rPr>
          <w:rFonts w:cstheme="minorHAnsi"/>
          <w:color w:val="111111"/>
          <w:sz w:val="26"/>
          <w:szCs w:val="26"/>
        </w:rPr>
        <w:t>following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previous</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they</w:t>
      </w:r>
      <w:r w:rsidR="00AC466E" w:rsidRPr="00206ACB">
        <w:rPr>
          <w:rFonts w:cstheme="minorHAnsi"/>
          <w:color w:val="111111"/>
          <w:sz w:val="26"/>
          <w:szCs w:val="26"/>
        </w:rPr>
        <w:t xml:space="preserve"> </w:t>
      </w:r>
      <w:r w:rsidRPr="00206ACB">
        <w:rPr>
          <w:rFonts w:cstheme="minorHAnsi"/>
          <w:color w:val="111111"/>
          <w:sz w:val="26"/>
          <w:szCs w:val="26"/>
        </w:rPr>
        <w:t>hold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attributes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Finally,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restore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opposite</w:t>
      </w:r>
      <w:r w:rsidR="00AC466E" w:rsidRPr="00206ACB">
        <w:rPr>
          <w:rFonts w:cstheme="minorHAnsi"/>
          <w:color w:val="111111"/>
          <w:sz w:val="26"/>
          <w:szCs w:val="26"/>
        </w:rPr>
        <w:t xml:space="preserve"> </w:t>
      </w:r>
      <w:r w:rsidRPr="00206ACB">
        <w:rPr>
          <w:rFonts w:cstheme="minorHAnsi"/>
          <w:color w:val="111111"/>
          <w:sz w:val="26"/>
          <w:szCs w:val="26"/>
        </w:rPr>
        <w:t>order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RTS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subroutine.</w:t>
      </w:r>
    </w:p>
    <w:p w14:paraId="2FD03E06" w14:textId="23912422" w:rsidR="00F06B5A" w:rsidRPr="00206ACB" w:rsidRDefault="00F06B5A"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about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Emphasis"/>
          <w:rFonts w:cstheme="minorHAnsi"/>
          <w:color w:val="111111"/>
          <w:sz w:val="26"/>
          <w:szCs w:val="26"/>
        </w:rPr>
        <w:t>location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player_y</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some</w:t>
      </w:r>
      <w:r w:rsidR="00AC466E" w:rsidRPr="00206ACB">
        <w:rPr>
          <w:rFonts w:cstheme="minorHAnsi"/>
          <w:color w:val="111111"/>
          <w:sz w:val="26"/>
          <w:szCs w:val="26"/>
        </w:rPr>
        <w:t xml:space="preserve"> </w:t>
      </w:r>
      <w:r w:rsidRPr="00206ACB">
        <w:rPr>
          <w:rFonts w:cstheme="minorHAnsi"/>
          <w:color w:val="111111"/>
          <w:sz w:val="26"/>
          <w:szCs w:val="26"/>
        </w:rPr>
        <w:t>basic</w:t>
      </w:r>
      <w:r w:rsidR="00AC466E" w:rsidRPr="00206ACB">
        <w:rPr>
          <w:rFonts w:cstheme="minorHAnsi"/>
          <w:color w:val="111111"/>
          <w:sz w:val="26"/>
          <w:szCs w:val="26"/>
        </w:rPr>
        <w:t xml:space="preserve"> </w:t>
      </w:r>
      <w:r w:rsidRPr="00206ACB">
        <w:rPr>
          <w:rFonts w:cstheme="minorHAnsi"/>
          <w:color w:val="111111"/>
          <w:sz w:val="26"/>
          <w:szCs w:val="26"/>
        </w:rPr>
        <w:t>math.</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assume,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things</w:t>
      </w:r>
      <w:r w:rsidR="00AC466E" w:rsidRPr="00206ACB">
        <w:rPr>
          <w:rFonts w:cstheme="minorHAnsi"/>
          <w:color w:val="111111"/>
          <w:sz w:val="26"/>
          <w:szCs w:val="26"/>
        </w:rPr>
        <w:t xml:space="preserve"> </w:t>
      </w:r>
      <w:r w:rsidRPr="00206ACB">
        <w:rPr>
          <w:rFonts w:cstheme="minorHAnsi"/>
          <w:color w:val="111111"/>
          <w:sz w:val="26"/>
          <w:szCs w:val="26"/>
        </w:rPr>
        <w:t>easier,</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player_y</w:t>
      </w:r>
      <w:r w:rsidR="00AC466E" w:rsidRPr="00206ACB">
        <w:rPr>
          <w:rFonts w:cstheme="minorHAnsi"/>
          <w:color w:val="111111"/>
          <w:sz w:val="26"/>
          <w:szCs w:val="26"/>
        </w:rPr>
        <w:t xml:space="preserve"> </w:t>
      </w:r>
      <w:r w:rsidRPr="00206ACB">
        <w:rPr>
          <w:rFonts w:cstheme="minorHAnsi"/>
          <w:color w:val="111111"/>
          <w:sz w:val="26"/>
          <w:szCs w:val="26"/>
        </w:rPr>
        <w:t>represent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corner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player's</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reset</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positioned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corner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$70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$a0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placed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eight</w:t>
      </w:r>
      <w:r w:rsidR="00AC466E" w:rsidRPr="00206ACB">
        <w:rPr>
          <w:rFonts w:cstheme="minorHAnsi"/>
          <w:color w:val="111111"/>
          <w:sz w:val="26"/>
          <w:szCs w:val="26"/>
        </w:rPr>
        <w:t xml:space="preserve"> </w:t>
      </w:r>
      <w:r w:rsidRPr="00206ACB">
        <w:rPr>
          <w:rFonts w:cstheme="minorHAnsi"/>
          <w:color w:val="111111"/>
          <w:sz w:val="26"/>
          <w:szCs w:val="26"/>
        </w:rPr>
        <w:t>pixels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three</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Here's</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looks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(previous</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reduced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comments):</w:t>
      </w:r>
    </w:p>
    <w:p w14:paraId="62E826EC" w14:textId="0898D3CC" w:rsidR="00F06B5A" w:rsidRPr="00206ACB" w:rsidRDefault="00F06B5A"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keyword"/>
          <w:rFonts w:ascii="QTKorrin" w:hAnsi="QTKorrin" w:cstheme="minorHAnsi"/>
          <w:color w:val="5BBDFE"/>
          <w:sz w:val="24"/>
          <w:szCs w:val="24"/>
          <w:bdr w:val="none" w:sz="0" w:space="0" w:color="auto" w:frame="1"/>
          <w:shd w:val="clear" w:color="auto" w:fill="272822"/>
        </w:rPr>
        <w:lastRenderedPageBreak/>
        <w:t>.proc</w:t>
      </w:r>
      <w:r w:rsidR="00AC466E" w:rsidRPr="00206ACB">
        <w:rPr>
          <w:rStyle w:val="z-source"/>
          <w:rFonts w:ascii="QTKorrin" w:hAnsi="QTKorrin" w:cstheme="minorHAnsi"/>
          <w:color w:val="C34D00"/>
          <w:sz w:val="24"/>
          <w:szCs w:val="24"/>
          <w:bdr w:val="none" w:sz="0" w:space="0" w:color="auto" w:frame="1"/>
          <w:shd w:val="clear" w:color="auto" w:fill="272822"/>
        </w:rPr>
        <w:t xml:space="preserve"> </w:t>
      </w:r>
      <w:r w:rsidRPr="00206ACB">
        <w:rPr>
          <w:rStyle w:val="z-entity"/>
          <w:rFonts w:ascii="QTKorrin" w:eastAsiaTheme="majorEastAsia" w:hAnsi="QTKorrin" w:cstheme="minorHAnsi"/>
          <w:color w:val="C34D00"/>
          <w:sz w:val="24"/>
          <w:szCs w:val="24"/>
          <w:bdr w:val="none" w:sz="0" w:space="0" w:color="auto" w:frame="1"/>
          <w:shd w:val="clear" w:color="auto" w:fill="272822"/>
        </w:rPr>
        <w:t>draw_player</w:t>
      </w:r>
    </w:p>
    <w:p w14:paraId="7F2A1528" w14:textId="1235867D"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save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registers</w:t>
      </w:r>
    </w:p>
    <w:p w14:paraId="0C7A8F2E" w14:textId="758CC831"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store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numbers</w:t>
      </w:r>
    </w:p>
    <w:p w14:paraId="54D37DB3" w14:textId="01397C2F"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store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attributes</w:t>
      </w:r>
    </w:p>
    <w:p w14:paraId="508A1963" w14:textId="77777777" w:rsidR="00F06B5A" w:rsidRPr="00206ACB" w:rsidRDefault="00F06B5A"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p>
    <w:p w14:paraId="5CFCD13E" w14:textId="0B28D830"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store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locations</w:t>
      </w:r>
    </w:p>
    <w:p w14:paraId="69F40F0A" w14:textId="41E704A6"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top</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left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p>
    <w:p w14:paraId="52F1D277" w14:textId="4A898206"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player_y</w:t>
      </w:r>
    </w:p>
    <w:p w14:paraId="22240549" w14:textId="6AFD1897"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$0200</w:t>
      </w:r>
    </w:p>
    <w:p w14:paraId="5AEB8421" w14:textId="5FF0390E"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player_x</w:t>
      </w:r>
    </w:p>
    <w:p w14:paraId="1838D230" w14:textId="380B6EA3"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$0203</w:t>
      </w:r>
    </w:p>
    <w:p w14:paraId="56E43A00" w14:textId="77777777" w:rsidR="00F06B5A" w:rsidRPr="00206ACB" w:rsidRDefault="00F06B5A"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p>
    <w:p w14:paraId="0C92058B" w14:textId="44B2B705"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top</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right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(x</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8):</w:t>
      </w:r>
    </w:p>
    <w:p w14:paraId="58EB5C6B" w14:textId="06B6CEB3"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player_y</w:t>
      </w:r>
    </w:p>
    <w:p w14:paraId="5845542E" w14:textId="1CF02679"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$0204</w:t>
      </w:r>
    </w:p>
    <w:p w14:paraId="76BB4458" w14:textId="246B783D"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player_x</w:t>
      </w:r>
    </w:p>
    <w:p w14:paraId="0939E9CB" w14:textId="54B639BF"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CLC</w:t>
      </w:r>
    </w:p>
    <w:p w14:paraId="0DCAD41C" w14:textId="0B9FB2F7"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ADC</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$08</w:t>
      </w:r>
    </w:p>
    <w:p w14:paraId="3937F4F6" w14:textId="447B13F8"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$0207</w:t>
      </w:r>
    </w:p>
    <w:p w14:paraId="32BD6373" w14:textId="77777777" w:rsidR="00F06B5A" w:rsidRPr="00206ACB" w:rsidRDefault="00F06B5A"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p>
    <w:p w14:paraId="269D03B4" w14:textId="0A7A63DB"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bottom</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left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(y</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8):</w:t>
      </w:r>
    </w:p>
    <w:p w14:paraId="70A3CA75" w14:textId="4379FC79"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player_y</w:t>
      </w:r>
    </w:p>
    <w:p w14:paraId="569AE1F0" w14:textId="0249C5CC"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CLC</w:t>
      </w:r>
    </w:p>
    <w:p w14:paraId="0EDAA2B6" w14:textId="626874C5"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ADC</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$08</w:t>
      </w:r>
    </w:p>
    <w:p w14:paraId="74A0D085" w14:textId="1791A7D4"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$0208</w:t>
      </w:r>
    </w:p>
    <w:p w14:paraId="586C6531" w14:textId="0F920A46"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player_x</w:t>
      </w:r>
    </w:p>
    <w:p w14:paraId="5172F1C6" w14:textId="23BAFB99"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$020b</w:t>
      </w:r>
    </w:p>
    <w:p w14:paraId="41B22520" w14:textId="77777777" w:rsidR="00F06B5A" w:rsidRPr="00206ACB" w:rsidRDefault="00F06B5A"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p>
    <w:p w14:paraId="6A47218D" w14:textId="27D1C95A"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bottom</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right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(x</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8,</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y</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8)</w:t>
      </w:r>
    </w:p>
    <w:p w14:paraId="45DF11C3" w14:textId="4206815B"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player_y</w:t>
      </w:r>
    </w:p>
    <w:p w14:paraId="19B94321" w14:textId="53D66422"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CLC</w:t>
      </w:r>
    </w:p>
    <w:p w14:paraId="735101EE" w14:textId="724671F2"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ADC</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$08</w:t>
      </w:r>
    </w:p>
    <w:p w14:paraId="05C40977" w14:textId="2C6B795B"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$020c</w:t>
      </w:r>
    </w:p>
    <w:p w14:paraId="4CABD366" w14:textId="251CA32A"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player_x</w:t>
      </w:r>
    </w:p>
    <w:p w14:paraId="76D9E098" w14:textId="1D513E3B"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CLC</w:t>
      </w:r>
    </w:p>
    <w:p w14:paraId="1F8A20AE" w14:textId="0B66C17E"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ADC</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$08</w:t>
      </w:r>
    </w:p>
    <w:p w14:paraId="111477A0" w14:textId="0A7D52E2"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$020f</w:t>
      </w:r>
    </w:p>
    <w:p w14:paraId="593DE261" w14:textId="77777777" w:rsidR="00F06B5A" w:rsidRPr="00206ACB" w:rsidRDefault="00F06B5A"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p>
    <w:p w14:paraId="3622985A" w14:textId="00125A21"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restore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registers</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and</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return</w:t>
      </w:r>
    </w:p>
    <w:p w14:paraId="683B8ADC" w14:textId="77777777" w:rsidR="00F06B5A" w:rsidRPr="00206ACB" w:rsidRDefault="00F06B5A"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keyword"/>
          <w:rFonts w:ascii="QTKorrin" w:hAnsi="QTKorrin" w:cstheme="minorHAnsi"/>
          <w:color w:val="5BBDFE"/>
          <w:sz w:val="24"/>
          <w:szCs w:val="24"/>
          <w:bdr w:val="none" w:sz="0" w:space="0" w:color="auto" w:frame="1"/>
          <w:shd w:val="clear" w:color="auto" w:fill="272822"/>
        </w:rPr>
        <w:t>.endproc</w:t>
      </w:r>
    </w:p>
    <w:p w14:paraId="52F30D0A" w14:textId="4D5666B9" w:rsidR="00EF2CA4" w:rsidRPr="00206ACB" w:rsidRDefault="00F06B5A"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lastRenderedPageBreak/>
        <w:t>Remember</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perform</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call</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CLC</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ADC</w:t>
      </w:r>
      <w:r w:rsidR="00AC466E" w:rsidRPr="00206ACB">
        <w:rPr>
          <w:rFonts w:cstheme="minorHAnsi"/>
          <w:color w:val="111111"/>
          <w:sz w:val="26"/>
          <w:szCs w:val="26"/>
        </w:rPr>
        <w:t xml:space="preserve"> </w:t>
      </w:r>
      <w:r w:rsidRPr="00206ACB">
        <w:rPr>
          <w:rFonts w:cstheme="minorHAnsi"/>
          <w:color w:val="111111"/>
          <w:sz w:val="26"/>
          <w:szCs w:val="26"/>
        </w:rPr>
        <w:t>(unless</w:t>
      </w:r>
      <w:r w:rsidR="00AC466E" w:rsidRPr="00206ACB">
        <w:rPr>
          <w:rFonts w:cstheme="minorHAnsi"/>
          <w:color w:val="111111"/>
          <w:sz w:val="26"/>
          <w:szCs w:val="26"/>
        </w:rPr>
        <w:t xml:space="preserve"> </w:t>
      </w:r>
      <w:r w:rsidRPr="00206ACB">
        <w:rPr>
          <w:rFonts w:cstheme="minorHAnsi"/>
          <w:color w:val="111111"/>
          <w:sz w:val="26"/>
          <w:szCs w:val="26"/>
        </w:rPr>
        <w:t>you're</w:t>
      </w:r>
      <w:r w:rsidR="00AC466E" w:rsidRPr="00206ACB">
        <w:rPr>
          <w:rFonts w:cstheme="minorHAnsi"/>
          <w:color w:val="111111"/>
          <w:sz w:val="26"/>
          <w:szCs w:val="26"/>
        </w:rPr>
        <w:t xml:space="preserve"> </w:t>
      </w:r>
      <w:r w:rsidRPr="00206ACB">
        <w:rPr>
          <w:rFonts w:cstheme="minorHAnsi"/>
          <w:color w:val="111111"/>
          <w:sz w:val="26"/>
          <w:szCs w:val="26"/>
        </w:rPr>
        <w:t>trying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something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16-bit</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rare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found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does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get</w:t>
      </w:r>
      <w:r w:rsidR="00AC466E" w:rsidRPr="00206ACB">
        <w:rPr>
          <w:rFonts w:cstheme="minorHAnsi"/>
          <w:color w:val="111111"/>
          <w:sz w:val="26"/>
          <w:szCs w:val="26"/>
        </w:rPr>
        <w:t xml:space="preserve"> </w:t>
      </w:r>
      <w:r w:rsidRPr="00206ACB">
        <w:rPr>
          <w:rFonts w:cstheme="minorHAnsi"/>
          <w:color w:val="111111"/>
          <w:sz w:val="26"/>
          <w:szCs w:val="26"/>
        </w:rPr>
        <w:t>written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player_y</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p>
    <w:p w14:paraId="1543EE0B" w14:textId="445A9FE7" w:rsidR="00545119" w:rsidRPr="00206ACB" w:rsidRDefault="00545119" w:rsidP="00EE360D">
      <w:pPr>
        <w:pStyle w:val="Heading3"/>
        <w:rPr>
          <w:rFonts w:cstheme="minorHAnsi"/>
        </w:rPr>
      </w:pPr>
      <w:bookmarkStart w:id="174" w:name="_Toc168434267"/>
      <w:bookmarkStart w:id="175" w:name="_Toc168542778"/>
      <w:r w:rsidRPr="00206ACB">
        <w:rPr>
          <w:rFonts w:cstheme="minorHAnsi"/>
        </w:rPr>
        <w:t>Putting</w:t>
      </w:r>
      <w:r w:rsidR="00AC466E" w:rsidRPr="00206ACB">
        <w:rPr>
          <w:rFonts w:cstheme="minorHAnsi"/>
        </w:rPr>
        <w:t xml:space="preserve"> </w:t>
      </w:r>
      <w:r w:rsidRPr="00206ACB">
        <w:rPr>
          <w:rFonts w:cstheme="minorHAnsi"/>
        </w:rPr>
        <w:t>It</w:t>
      </w:r>
      <w:r w:rsidR="00AC466E" w:rsidRPr="00206ACB">
        <w:rPr>
          <w:rFonts w:cstheme="minorHAnsi"/>
        </w:rPr>
        <w:t xml:space="preserve"> </w:t>
      </w:r>
      <w:r w:rsidRPr="00206ACB">
        <w:rPr>
          <w:rFonts w:cstheme="minorHAnsi"/>
        </w:rPr>
        <w:t>All</w:t>
      </w:r>
      <w:r w:rsidR="00AC466E" w:rsidRPr="00206ACB">
        <w:rPr>
          <w:rFonts w:cstheme="minorHAnsi"/>
        </w:rPr>
        <w:t xml:space="preserve"> </w:t>
      </w:r>
      <w:r w:rsidRPr="00206ACB">
        <w:rPr>
          <w:rFonts w:cstheme="minorHAnsi"/>
        </w:rPr>
        <w:t>Together</w:t>
      </w:r>
      <w:bookmarkEnd w:id="174"/>
      <w:bookmarkEnd w:id="175"/>
    </w:p>
    <w:p w14:paraId="142938C7" w14:textId="44ABAD79" w:rsidR="00EF2CA4" w:rsidRPr="00206ACB" w:rsidRDefault="00D57259" w:rsidP="009944E9">
      <w:pPr>
        <w:rPr>
          <w:rFonts w:cstheme="minorHAnsi"/>
          <w:color w:val="111111"/>
          <w:szCs w:val="26"/>
        </w:rPr>
      </w:pP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subroutine</w:t>
      </w:r>
      <w:r w:rsidR="00AC466E" w:rsidRPr="00206ACB">
        <w:rPr>
          <w:rFonts w:cstheme="minorHAnsi"/>
          <w:color w:val="111111"/>
          <w:szCs w:val="26"/>
        </w:rPr>
        <w:t xml:space="preserve"> </w:t>
      </w:r>
      <w:r w:rsidRPr="00206ACB">
        <w:rPr>
          <w:rFonts w:cstheme="minorHAnsi"/>
          <w:color w:val="111111"/>
          <w:szCs w:val="26"/>
        </w:rPr>
        <w:t>written,</w:t>
      </w:r>
      <w:r w:rsidR="00AC466E" w:rsidRPr="00206ACB">
        <w:rPr>
          <w:rFonts w:cstheme="minorHAnsi"/>
          <w:color w:val="111111"/>
          <w:szCs w:val="26"/>
        </w:rPr>
        <w:t xml:space="preserve"> </w:t>
      </w:r>
      <w:r w:rsidRPr="00206ACB">
        <w:rPr>
          <w:rFonts w:cstheme="minorHAnsi"/>
          <w:color w:val="111111"/>
          <w:szCs w:val="26"/>
        </w:rPr>
        <w:t>it's</w:t>
      </w:r>
      <w:r w:rsidR="00AC466E" w:rsidRPr="00206ACB">
        <w:rPr>
          <w:rFonts w:cstheme="minorHAnsi"/>
          <w:color w:val="111111"/>
          <w:szCs w:val="26"/>
        </w:rPr>
        <w:t xml:space="preserve"> </w:t>
      </w:r>
      <w:r w:rsidRPr="00206ACB">
        <w:rPr>
          <w:rFonts w:cstheme="minorHAnsi"/>
          <w:color w:val="111111"/>
          <w:szCs w:val="26"/>
        </w:rPr>
        <w:t>time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make</w:t>
      </w:r>
      <w:r w:rsidR="00AC466E" w:rsidRPr="00206ACB">
        <w:rPr>
          <w:rFonts w:cstheme="minorHAnsi"/>
          <w:color w:val="111111"/>
          <w:szCs w:val="26"/>
        </w:rPr>
        <w:t xml:space="preserve"> </w:t>
      </w:r>
      <w:r w:rsidRPr="00206ACB">
        <w:rPr>
          <w:rFonts w:cstheme="minorHAnsi"/>
          <w:color w:val="111111"/>
          <w:szCs w:val="26"/>
        </w:rPr>
        <w:t>use</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already</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Fonts w:cstheme="minorHAnsi"/>
          <w:color w:val="111111"/>
          <w:szCs w:val="26"/>
        </w:rPr>
        <w:t>up</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initial</w:t>
      </w:r>
      <w:r w:rsidR="00AC466E" w:rsidRPr="00206ACB">
        <w:rPr>
          <w:rFonts w:cstheme="minorHAnsi"/>
          <w:color w:val="111111"/>
          <w:szCs w:val="26"/>
        </w:rPr>
        <w:t xml:space="preserve"> </w:t>
      </w:r>
      <w:r w:rsidRPr="00206ACB">
        <w:rPr>
          <w:rFonts w:cstheme="minorHAnsi"/>
          <w:color w:val="111111"/>
          <w:szCs w:val="26"/>
        </w:rPr>
        <w:t>values</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player_x</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player_y</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reset</w:t>
      </w:r>
      <w:r w:rsidR="00AC466E" w:rsidRPr="00206ACB">
        <w:rPr>
          <w:rFonts w:cstheme="minorHAnsi"/>
          <w:color w:val="111111"/>
          <w:szCs w:val="26"/>
        </w:rPr>
        <w:t xml:space="preserve"> </w:t>
      </w:r>
      <w:r w:rsidRPr="00206ACB">
        <w:rPr>
          <w:rFonts w:cstheme="minorHAnsi"/>
          <w:color w:val="111111"/>
          <w:szCs w:val="26"/>
        </w:rPr>
        <w:t>handler.</w:t>
      </w:r>
      <w:r w:rsidR="00AC466E" w:rsidRPr="00206ACB">
        <w:rPr>
          <w:rFonts w:cstheme="minorHAnsi"/>
          <w:color w:val="111111"/>
          <w:szCs w:val="26"/>
        </w:rPr>
        <w:t xml:space="preserve"> </w:t>
      </w:r>
      <w:r w:rsidRPr="00206ACB">
        <w:rPr>
          <w:rFonts w:cstheme="minorHAnsi"/>
          <w:color w:val="111111"/>
          <w:szCs w:val="26"/>
        </w:rPr>
        <w:t>Now,</w:t>
      </w:r>
      <w:r w:rsidR="00AC466E" w:rsidRPr="00206ACB">
        <w:rPr>
          <w:rFonts w:cstheme="minorHAnsi"/>
          <w:color w:val="111111"/>
          <w:szCs w:val="26"/>
        </w:rPr>
        <w:t xml:space="preserve"> </w:t>
      </w:r>
      <w:r w:rsidRPr="00206ACB">
        <w:rPr>
          <w:rFonts w:cstheme="minorHAnsi"/>
          <w:color w:val="111111"/>
          <w:szCs w:val="26"/>
        </w:rPr>
        <w:t>we'll</w:t>
      </w:r>
      <w:r w:rsidR="00AC466E" w:rsidRPr="00206ACB">
        <w:rPr>
          <w:rFonts w:cstheme="minorHAnsi"/>
          <w:color w:val="111111"/>
          <w:szCs w:val="26"/>
        </w:rPr>
        <w:t xml:space="preserve"> </w:t>
      </w:r>
      <w:r w:rsidRPr="00206ACB">
        <w:rPr>
          <w:rFonts w:cstheme="minorHAnsi"/>
          <w:color w:val="111111"/>
          <w:szCs w:val="26"/>
        </w:rPr>
        <w:t>call</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new</w:t>
      </w:r>
      <w:r w:rsidR="00AC466E" w:rsidRPr="00206ACB">
        <w:rPr>
          <w:rFonts w:cstheme="minorHAnsi"/>
          <w:color w:val="111111"/>
          <w:szCs w:val="26"/>
        </w:rPr>
        <w:t xml:space="preserve"> </w:t>
      </w:r>
      <w:r w:rsidRPr="00206ACB">
        <w:rPr>
          <w:rFonts w:cstheme="minorHAnsi"/>
          <w:color w:val="111111"/>
          <w:szCs w:val="26"/>
        </w:rPr>
        <w:t>subroutine</w:t>
      </w:r>
      <w:r w:rsidR="00AC466E" w:rsidRPr="00206ACB">
        <w:rPr>
          <w:rFonts w:cstheme="minorHAnsi"/>
          <w:color w:val="111111"/>
          <w:szCs w:val="26"/>
        </w:rPr>
        <w:t xml:space="preserve"> </w:t>
      </w:r>
      <w:r w:rsidRPr="00206ACB">
        <w:rPr>
          <w:rFonts w:cstheme="minorHAnsi"/>
          <w:color w:val="111111"/>
          <w:szCs w:val="26"/>
        </w:rPr>
        <w:t>as</w:t>
      </w:r>
      <w:r w:rsidR="00AC466E" w:rsidRPr="00206ACB">
        <w:rPr>
          <w:rFonts w:cstheme="minorHAnsi"/>
          <w:color w:val="111111"/>
          <w:szCs w:val="26"/>
        </w:rPr>
        <w:t xml:space="preserve"> </w:t>
      </w:r>
      <w:r w:rsidRPr="00206ACB">
        <w:rPr>
          <w:rFonts w:cstheme="minorHAnsi"/>
          <w:color w:val="111111"/>
          <w:szCs w:val="26"/>
        </w:rPr>
        <w:t>part</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NMI</w:t>
      </w:r>
      <w:r w:rsidR="00AC466E" w:rsidRPr="00206ACB">
        <w:rPr>
          <w:rFonts w:cstheme="minorHAnsi"/>
          <w:color w:val="111111"/>
          <w:szCs w:val="26"/>
        </w:rPr>
        <w:t xml:space="preserve"> </w:t>
      </w:r>
      <w:r w:rsidRPr="00206ACB">
        <w:rPr>
          <w:rFonts w:cstheme="minorHAnsi"/>
          <w:color w:val="111111"/>
          <w:szCs w:val="26"/>
        </w:rPr>
        <w:t>handler,</w:t>
      </w:r>
      <w:r w:rsidR="00AC466E" w:rsidRPr="00206ACB">
        <w:rPr>
          <w:rFonts w:cstheme="minorHAnsi"/>
          <w:color w:val="111111"/>
          <w:szCs w:val="26"/>
        </w:rPr>
        <w:t xml:space="preserve"> </w:t>
      </w:r>
      <w:r w:rsidRPr="00206ACB">
        <w:rPr>
          <w:rFonts w:cstheme="minorHAnsi"/>
          <w:color w:val="111111"/>
          <w:szCs w:val="26"/>
        </w:rPr>
        <w:t>so</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Fonts w:cstheme="minorHAnsi"/>
          <w:color w:val="111111"/>
          <w:szCs w:val="26"/>
        </w:rPr>
        <w:t>runs</w:t>
      </w:r>
      <w:r w:rsidR="00AC466E" w:rsidRPr="00206ACB">
        <w:rPr>
          <w:rFonts w:cstheme="minorHAnsi"/>
          <w:color w:val="111111"/>
          <w:szCs w:val="26"/>
        </w:rPr>
        <w:t xml:space="preserve"> </w:t>
      </w:r>
      <w:r w:rsidRPr="00206ACB">
        <w:rPr>
          <w:rFonts w:cstheme="minorHAnsi"/>
          <w:color w:val="111111"/>
          <w:szCs w:val="26"/>
        </w:rPr>
        <w:t>every</w:t>
      </w:r>
      <w:r w:rsidR="00AC466E" w:rsidRPr="00206ACB">
        <w:rPr>
          <w:rFonts w:cstheme="minorHAnsi"/>
          <w:color w:val="111111"/>
          <w:szCs w:val="26"/>
        </w:rPr>
        <w:t xml:space="preserve"> </w:t>
      </w:r>
      <w:r w:rsidRPr="00206ACB">
        <w:rPr>
          <w:rFonts w:cstheme="minorHAnsi"/>
          <w:color w:val="111111"/>
          <w:szCs w:val="26"/>
        </w:rPr>
        <w:t>frame:</w:t>
      </w:r>
    </w:p>
    <w:p w14:paraId="6CF896E3" w14:textId="4AD66BEB" w:rsidR="00D17341" w:rsidRPr="00206ACB" w:rsidRDefault="00D17341">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nmi_handler</w:t>
      </w:r>
    </w:p>
    <w:p w14:paraId="17C16A8B" w14:textId="0228F89B"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D17341" w:rsidRPr="00206ACB">
        <w:rPr>
          <w:rFonts w:ascii="QTKorrin" w:hAnsi="QTKorrin" w:cstheme="minorHAnsi"/>
          <w:color w:val="880000"/>
          <w:sz w:val="18"/>
          <w:szCs w:val="18"/>
        </w:rPr>
        <w:t>#$00</w:t>
      </w:r>
    </w:p>
    <w:p w14:paraId="72211582" w14:textId="74066AD8"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OAMADDR</w:t>
      </w:r>
    </w:p>
    <w:p w14:paraId="7A431336" w14:textId="54DB81CD"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D17341" w:rsidRPr="00206ACB">
        <w:rPr>
          <w:rFonts w:ascii="QTKorrin" w:hAnsi="QTKorrin" w:cstheme="minorHAnsi"/>
          <w:color w:val="880000"/>
          <w:sz w:val="18"/>
          <w:szCs w:val="18"/>
        </w:rPr>
        <w:t>#$02</w:t>
      </w:r>
    </w:p>
    <w:p w14:paraId="7A44E989" w14:textId="622C67E8"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OAMDMA</w:t>
      </w:r>
    </w:p>
    <w:p w14:paraId="40C034C4" w14:textId="4703CA88"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p>
    <w:p w14:paraId="28B510C1" w14:textId="53A83FAA"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update</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tiles</w:t>
      </w:r>
      <w:r w:rsidRPr="00206ACB">
        <w:rPr>
          <w:rFonts w:ascii="QTKorrin" w:hAnsi="QTKorrin" w:cstheme="minorHAnsi"/>
          <w:color w:val="000000"/>
          <w:sz w:val="18"/>
          <w:szCs w:val="18"/>
        </w:rPr>
        <w:t xml:space="preserve"> </w:t>
      </w:r>
      <w:r w:rsidR="00D17341" w:rsidRPr="00206ACB">
        <w:rPr>
          <w:rFonts w:ascii="QTKorrin" w:hAnsi="QTKorrin" w:cstheme="minorHAnsi"/>
          <w:color w:val="666600"/>
          <w:sz w:val="18"/>
          <w:szCs w:val="18"/>
        </w:rPr>
        <w:t>*</w:t>
      </w:r>
      <w:r w:rsidR="00D17341" w:rsidRPr="00206ACB">
        <w:rPr>
          <w:rFonts w:ascii="QTKorrin" w:hAnsi="QTKorrin" w:cstheme="minorHAnsi"/>
          <w:color w:val="000000"/>
          <w:sz w:val="18"/>
          <w:szCs w:val="18"/>
        </w:rPr>
        <w:t>after</w:t>
      </w:r>
      <w:r w:rsidR="00D17341"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DMA</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transfer</w:t>
      </w:r>
    </w:p>
    <w:p w14:paraId="455095E1" w14:textId="1D2DC294"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JSR</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draw_player</w:t>
      </w:r>
    </w:p>
    <w:p w14:paraId="3F92A371" w14:textId="16010C29"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p>
    <w:p w14:paraId="7795038F" w14:textId="3B446EDA"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D17341" w:rsidRPr="00206ACB">
        <w:rPr>
          <w:rFonts w:ascii="QTKorrin" w:hAnsi="QTKorrin" w:cstheme="minorHAnsi"/>
          <w:color w:val="880000"/>
          <w:sz w:val="18"/>
          <w:szCs w:val="18"/>
        </w:rPr>
        <w:t>#$00</w:t>
      </w:r>
    </w:p>
    <w:p w14:paraId="2AB6792A" w14:textId="1352D059"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$2005</w:t>
      </w:r>
    </w:p>
    <w:p w14:paraId="35530F9C" w14:textId="4CAD88DB"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$2005</w:t>
      </w:r>
    </w:p>
    <w:p w14:paraId="4E8A94DC" w14:textId="1034E4ED"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RTI</w:t>
      </w:r>
    </w:p>
    <w:p w14:paraId="69ABF24A" w14:textId="46FF481E" w:rsidR="00D17341" w:rsidRPr="00206ACB" w:rsidRDefault="00D17341">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26F30FE7" w14:textId="3200259C" w:rsidR="00BA13A2" w:rsidRPr="00206ACB" w:rsidRDefault="00BA13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Notice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perform</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DMA</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whatever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already</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range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$0200</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$02ff</w:t>
      </w:r>
      <w:r w:rsidR="00AC466E" w:rsidRPr="00206ACB">
        <w:rPr>
          <w:rFonts w:cstheme="minorHAnsi"/>
          <w:color w:val="111111"/>
          <w:sz w:val="26"/>
          <w:szCs w:val="26"/>
        </w:rPr>
        <w:t xml:space="preserve"> </w:t>
      </w:r>
      <w:r w:rsidRPr="00206ACB">
        <w:rPr>
          <w:rStyle w:val="Emphasis"/>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calling</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amount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available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complete</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very</w:t>
      </w:r>
      <w:r w:rsidR="00AC466E" w:rsidRPr="00206ACB">
        <w:rPr>
          <w:rFonts w:cstheme="minorHAnsi"/>
          <w:color w:val="111111"/>
          <w:sz w:val="26"/>
          <w:szCs w:val="26"/>
        </w:rPr>
        <w:t xml:space="preserve"> </w:t>
      </w:r>
      <w:r w:rsidRPr="00206ACB">
        <w:rPr>
          <w:rFonts w:cstheme="minorHAnsi"/>
          <w:color w:val="111111"/>
          <w:sz w:val="26"/>
          <w:szCs w:val="26"/>
        </w:rPr>
        <w:t>short,</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putting</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DMA</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ensures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least</w:t>
      </w:r>
      <w:r w:rsidR="00AC466E" w:rsidRPr="00206ACB">
        <w:rPr>
          <w:rFonts w:cstheme="minorHAnsi"/>
          <w:color w:val="111111"/>
          <w:sz w:val="26"/>
          <w:szCs w:val="26"/>
        </w:rPr>
        <w:t xml:space="preserve"> </w:t>
      </w:r>
      <w:r w:rsidRPr="00206ACB">
        <w:rPr>
          <w:rStyle w:val="Emphasis"/>
          <w:rFonts w:cstheme="minorHAnsi"/>
          <w:color w:val="111111"/>
          <w:sz w:val="26"/>
          <w:szCs w:val="26"/>
        </w:rPr>
        <w:t>something</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drawn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frame.</w:t>
      </w:r>
    </w:p>
    <w:p w14:paraId="55B5D40D" w14:textId="6DFB79F5" w:rsidR="00BA13A2" w:rsidRPr="00206ACB" w:rsidRDefault="00BA13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Finally,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frame</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actually</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around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keep</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modify</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player's</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moves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until</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moves</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until</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easier,</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direction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player's</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another</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variable,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player_dir</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indicate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player's</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1</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indicate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player's</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right.</w:t>
      </w:r>
    </w:p>
    <w:p w14:paraId="3B94ED56" w14:textId="2523F573" w:rsidR="00BA13A2" w:rsidRPr="00206ACB" w:rsidRDefault="00BA13A2"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keyword"/>
          <w:rFonts w:ascii="QTKorrin" w:eastAsiaTheme="majorEastAsia" w:hAnsi="QTKorrin" w:cstheme="minorHAnsi"/>
          <w:color w:val="5BBDFE"/>
          <w:sz w:val="26"/>
          <w:szCs w:val="26"/>
          <w:bdr w:val="none" w:sz="0" w:space="0" w:color="auto" w:frame="1"/>
          <w:shd w:val="clear" w:color="auto" w:fill="272822"/>
        </w:rPr>
        <w:t>.segment</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punctuation"/>
          <w:rFonts w:ascii="QTKorrin" w:hAnsi="QTKorrin" w:cstheme="minorHAnsi"/>
          <w:color w:val="54CE28"/>
          <w:sz w:val="26"/>
          <w:szCs w:val="26"/>
          <w:bdr w:val="none" w:sz="0" w:space="0" w:color="auto" w:frame="1"/>
          <w:shd w:val="clear" w:color="auto" w:fill="272822"/>
        </w:rPr>
        <w:t>"</w:t>
      </w:r>
      <w:r w:rsidRPr="00206ACB">
        <w:rPr>
          <w:rStyle w:val="z-string"/>
          <w:rFonts w:ascii="QTKorrin" w:hAnsi="QTKorrin" w:cstheme="minorHAnsi"/>
          <w:color w:val="54CE28"/>
          <w:sz w:val="26"/>
          <w:szCs w:val="26"/>
          <w:bdr w:val="none" w:sz="0" w:space="0" w:color="auto" w:frame="1"/>
          <w:shd w:val="clear" w:color="auto" w:fill="272822"/>
        </w:rPr>
        <w:t>ZEROPAGE</w:t>
      </w:r>
      <w:r w:rsidRPr="00206ACB">
        <w:rPr>
          <w:rStyle w:val="z-punctuation"/>
          <w:rFonts w:ascii="QTKorrin" w:hAnsi="QTKorrin" w:cstheme="minorHAnsi"/>
          <w:color w:val="54CE28"/>
          <w:sz w:val="26"/>
          <w:szCs w:val="26"/>
          <w:bdr w:val="none" w:sz="0" w:space="0" w:color="auto" w:frame="1"/>
          <w:shd w:val="clear" w:color="auto" w:fill="272822"/>
        </w:rPr>
        <w:t>"</w:t>
      </w:r>
    </w:p>
    <w:p w14:paraId="5B61C452" w14:textId="14FBA5F1" w:rsidR="00BA13A2" w:rsidRPr="00206ACB" w:rsidRDefault="00BA13A2"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player_x:</w:t>
      </w:r>
      <w:r w:rsidR="00AC466E" w:rsidRPr="00206ACB">
        <w:rPr>
          <w:rStyle w:val="z-meta"/>
          <w:rFonts w:ascii="QTKorrin" w:eastAsiaTheme="majorEastAsia" w:hAnsi="QTKorrin" w:cstheme="minorHAnsi"/>
          <w:color w:val="5BBDFE"/>
          <w:sz w:val="26"/>
          <w:szCs w:val="26"/>
          <w:bdr w:val="none" w:sz="0" w:space="0" w:color="auto" w:frame="1"/>
          <w:shd w:val="clear" w:color="auto" w:fill="272822"/>
        </w:rPr>
        <w:t xml:space="preserve"> </w:t>
      </w:r>
      <w:r w:rsidRPr="00206ACB">
        <w:rPr>
          <w:rStyle w:val="z-keyword"/>
          <w:rFonts w:ascii="QTKorrin" w:eastAsiaTheme="majorEastAsia" w:hAnsi="QTKorrin" w:cstheme="minorHAnsi"/>
          <w:color w:val="5BBDFE"/>
          <w:sz w:val="26"/>
          <w:szCs w:val="26"/>
          <w:bdr w:val="none" w:sz="0" w:space="0" w:color="auto" w:frame="1"/>
          <w:shd w:val="clear" w:color="auto" w:fill="272822"/>
        </w:rPr>
        <w:t>.res</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1</w:t>
      </w:r>
    </w:p>
    <w:p w14:paraId="50B573F3" w14:textId="7A6A9A2D" w:rsidR="00BA13A2" w:rsidRPr="00206ACB" w:rsidRDefault="00BA13A2"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player_y:</w:t>
      </w:r>
      <w:r w:rsidR="00AC466E" w:rsidRPr="00206ACB">
        <w:rPr>
          <w:rStyle w:val="z-meta"/>
          <w:rFonts w:ascii="QTKorrin" w:eastAsiaTheme="majorEastAsia" w:hAnsi="QTKorrin" w:cstheme="minorHAnsi"/>
          <w:color w:val="5BBDFE"/>
          <w:sz w:val="26"/>
          <w:szCs w:val="26"/>
          <w:bdr w:val="none" w:sz="0" w:space="0" w:color="auto" w:frame="1"/>
          <w:shd w:val="clear" w:color="auto" w:fill="272822"/>
        </w:rPr>
        <w:t xml:space="preserve"> </w:t>
      </w:r>
      <w:r w:rsidRPr="00206ACB">
        <w:rPr>
          <w:rStyle w:val="z-keyword"/>
          <w:rFonts w:ascii="QTKorrin" w:eastAsiaTheme="majorEastAsia" w:hAnsi="QTKorrin" w:cstheme="minorHAnsi"/>
          <w:color w:val="5BBDFE"/>
          <w:sz w:val="26"/>
          <w:szCs w:val="26"/>
          <w:bdr w:val="none" w:sz="0" w:space="0" w:color="auto" w:frame="1"/>
          <w:shd w:val="clear" w:color="auto" w:fill="272822"/>
        </w:rPr>
        <w:t>.res</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1</w:t>
      </w:r>
    </w:p>
    <w:p w14:paraId="5C2E1C46" w14:textId="3482E8FE" w:rsidR="00BA13A2" w:rsidRPr="00206ACB" w:rsidRDefault="00BA13A2"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player_dir:</w:t>
      </w:r>
      <w:r w:rsidR="00AC466E" w:rsidRPr="00206ACB">
        <w:rPr>
          <w:rStyle w:val="z-meta"/>
          <w:rFonts w:ascii="QTKorrin" w:eastAsiaTheme="majorEastAsia" w:hAnsi="QTKorrin" w:cstheme="minorHAnsi"/>
          <w:color w:val="5BBDFE"/>
          <w:sz w:val="26"/>
          <w:szCs w:val="26"/>
          <w:bdr w:val="none" w:sz="0" w:space="0" w:color="auto" w:frame="1"/>
          <w:shd w:val="clear" w:color="auto" w:fill="272822"/>
        </w:rPr>
        <w:t xml:space="preserve"> </w:t>
      </w:r>
      <w:r w:rsidRPr="00206ACB">
        <w:rPr>
          <w:rStyle w:val="z-keyword"/>
          <w:rFonts w:ascii="QTKorrin" w:eastAsiaTheme="majorEastAsia" w:hAnsi="QTKorrin" w:cstheme="minorHAnsi"/>
          <w:color w:val="5BBDFE"/>
          <w:sz w:val="26"/>
          <w:szCs w:val="26"/>
          <w:bdr w:val="none" w:sz="0" w:space="0" w:color="auto" w:frame="1"/>
          <w:shd w:val="clear" w:color="auto" w:fill="272822"/>
        </w:rPr>
        <w:t>.res</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1</w:t>
      </w:r>
    </w:p>
    <w:p w14:paraId="6FFF91F4" w14:textId="4EA2F3F9" w:rsidR="00BA13A2" w:rsidRPr="00206ACB" w:rsidRDefault="00BA13A2"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keyword"/>
          <w:rFonts w:ascii="QTKorrin" w:eastAsiaTheme="majorEastAsia" w:hAnsi="QTKorrin" w:cstheme="minorHAnsi"/>
          <w:color w:val="5BBDFE"/>
          <w:sz w:val="26"/>
          <w:szCs w:val="26"/>
          <w:bdr w:val="none" w:sz="0" w:space="0" w:color="auto" w:frame="1"/>
          <w:shd w:val="clear" w:color="auto" w:fill="272822"/>
        </w:rPr>
        <w:t>.exportzp</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source"/>
          <w:rFonts w:ascii="QTKorrin" w:hAnsi="QTKorrin" w:cstheme="minorHAnsi"/>
          <w:color w:val="C34D00"/>
          <w:sz w:val="26"/>
          <w:szCs w:val="26"/>
          <w:bdr w:val="none" w:sz="0" w:space="0" w:color="auto" w:frame="1"/>
          <w:shd w:val="clear" w:color="auto" w:fill="272822"/>
        </w:rPr>
        <w:t>player_x,</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source"/>
          <w:rFonts w:ascii="QTKorrin" w:hAnsi="QTKorrin" w:cstheme="minorHAnsi"/>
          <w:color w:val="C34D00"/>
          <w:sz w:val="26"/>
          <w:szCs w:val="26"/>
          <w:bdr w:val="none" w:sz="0" w:space="0" w:color="auto" w:frame="1"/>
          <w:shd w:val="clear" w:color="auto" w:fill="272822"/>
        </w:rPr>
        <w:t>player_y</w:t>
      </w:r>
    </w:p>
    <w:p w14:paraId="3A8F2664" w14:textId="1E273BF9" w:rsidR="00BA13A2" w:rsidRPr="00206ACB" w:rsidRDefault="00BA13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w:t>
      </w:r>
      <w:r w:rsidR="00AC466E" w:rsidRPr="00206ACB">
        <w:rPr>
          <w:rFonts w:cstheme="minorHAnsi"/>
          <w:color w:val="111111"/>
          <w:sz w:val="26"/>
          <w:szCs w:val="26"/>
        </w:rPr>
        <w:t xml:space="preserve"> </w:t>
      </w:r>
      <w:r w:rsidRPr="00206ACB">
        <w:rPr>
          <w:rFonts w:cstheme="minorHAnsi"/>
          <w:color w:val="111111"/>
          <w:sz w:val="26"/>
          <w:szCs w:val="26"/>
        </w:rPr>
        <w:t>did</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export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player_dir</w:t>
      </w:r>
      <w:r w:rsidR="00AC466E" w:rsidRPr="00206ACB">
        <w:rPr>
          <w:rFonts w:cstheme="minorHAnsi"/>
          <w:color w:val="111111"/>
          <w:sz w:val="26"/>
          <w:szCs w:val="26"/>
        </w:rPr>
        <w:t xml:space="preserve"> </w:t>
      </w:r>
      <w:r w:rsidRPr="00206ACB">
        <w:rPr>
          <w:rFonts w:cstheme="minorHAnsi"/>
          <w:color w:val="111111"/>
          <w:sz w:val="26"/>
          <w:szCs w:val="26"/>
        </w:rPr>
        <w:t>because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(yet)</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access</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could</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directly,</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anticipation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more</w:t>
      </w:r>
      <w:r w:rsidR="00AC466E" w:rsidRPr="00206ACB">
        <w:rPr>
          <w:rFonts w:cstheme="minorHAnsi"/>
          <w:color w:val="111111"/>
          <w:sz w:val="26"/>
          <w:szCs w:val="26"/>
        </w:rPr>
        <w:t xml:space="preserve"> </w:t>
      </w:r>
      <w:r w:rsidRPr="00206ACB">
        <w:rPr>
          <w:rFonts w:cstheme="minorHAnsi"/>
          <w:color w:val="111111"/>
          <w:sz w:val="26"/>
          <w:szCs w:val="26"/>
        </w:rPr>
        <w:t>complicated</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movement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future,</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put</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update_player</w:t>
      </w:r>
      <w:r w:rsidRPr="00206ACB">
        <w:rPr>
          <w:rFonts w:cstheme="minorHAnsi"/>
          <w:color w:val="111111"/>
          <w:sz w:val="26"/>
          <w:szCs w:val="26"/>
        </w:rPr>
        <w:t>:</w:t>
      </w:r>
    </w:p>
    <w:p w14:paraId="237D864C" w14:textId="2195C9BC" w:rsidR="00F7290D" w:rsidRPr="00206ACB" w:rsidRDefault="00F7290D">
      <w:pPr>
        <w:widowControl/>
        <w:autoSpaceDE/>
        <w:autoSpaceDN/>
        <w:jc w:val="left"/>
        <w:rPr>
          <w:rFonts w:eastAsia="Times New Roman" w:cstheme="minorHAnsi"/>
          <w:color w:val="111111"/>
          <w:kern w:val="0"/>
          <w:szCs w:val="26"/>
          <w:lang w:eastAsia="ja-JP"/>
        </w:rPr>
      </w:pPr>
      <w:r w:rsidRPr="00206ACB">
        <w:rPr>
          <w:rFonts w:cstheme="minorHAnsi"/>
          <w:color w:val="111111"/>
          <w:szCs w:val="26"/>
        </w:rPr>
        <w:br w:type="page"/>
      </w:r>
    </w:p>
    <w:p w14:paraId="20C0A1C6" w14:textId="14D8E215" w:rsidR="00BA13A2" w:rsidRPr="00206ACB" w:rsidRDefault="00BA13A2"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keyword"/>
          <w:rFonts w:ascii="QTKorrin" w:eastAsiaTheme="majorEastAsia" w:hAnsi="QTKorrin" w:cstheme="minorHAnsi"/>
          <w:color w:val="5BBDFE"/>
          <w:sz w:val="26"/>
          <w:szCs w:val="26"/>
          <w:bdr w:val="none" w:sz="0" w:space="0" w:color="auto" w:frame="1"/>
          <w:shd w:val="clear" w:color="auto" w:fill="272822"/>
        </w:rPr>
        <w:lastRenderedPageBreak/>
        <w:t>.proc</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entity"/>
          <w:rFonts w:ascii="QTKorrin" w:hAnsi="QTKorrin" w:cstheme="minorHAnsi"/>
          <w:color w:val="C34D00"/>
          <w:sz w:val="26"/>
          <w:szCs w:val="26"/>
          <w:bdr w:val="none" w:sz="0" w:space="0" w:color="auto" w:frame="1"/>
          <w:shd w:val="clear" w:color="auto" w:fill="272822"/>
        </w:rPr>
        <w:t>update_player</w:t>
      </w:r>
    </w:p>
    <w:p w14:paraId="190ADB6F" w14:textId="5CC99994"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PHP</w:t>
      </w:r>
    </w:p>
    <w:p w14:paraId="5090F522" w14:textId="121B5751"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PHA</w:t>
      </w:r>
    </w:p>
    <w:p w14:paraId="641901F3" w14:textId="054CEFAE"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TXA</w:t>
      </w:r>
    </w:p>
    <w:p w14:paraId="2E6CB6FF" w14:textId="4B8F1B1E"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PHA</w:t>
      </w:r>
    </w:p>
    <w:p w14:paraId="1BB527CF" w14:textId="2B5F4436"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TYA</w:t>
      </w:r>
    </w:p>
    <w:p w14:paraId="0FC4FB81" w14:textId="6B308AB7"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PHA</w:t>
      </w:r>
    </w:p>
    <w:p w14:paraId="12F14C66" w14:textId="77777777" w:rsidR="00BA13A2" w:rsidRPr="00206ACB" w:rsidRDefault="00BA13A2"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p>
    <w:p w14:paraId="4E0C91F0" w14:textId="2AF21812"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LDA</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player_x</w:t>
      </w:r>
    </w:p>
    <w:p w14:paraId="53477675" w14:textId="4B26FC13"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CMP</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w:t>
      </w:r>
      <w:r w:rsidR="00BA13A2" w:rsidRPr="00206ACB">
        <w:rPr>
          <w:rStyle w:val="z-constant"/>
          <w:rFonts w:ascii="QTKorrin" w:hAnsi="QTKorrin" w:cstheme="minorHAnsi"/>
          <w:color w:val="9C6CFF"/>
          <w:sz w:val="26"/>
          <w:szCs w:val="26"/>
          <w:bdr w:val="none" w:sz="0" w:space="0" w:color="auto" w:frame="1"/>
          <w:shd w:val="clear" w:color="auto" w:fill="272822"/>
        </w:rPr>
        <w:t>$e0</w:t>
      </w:r>
    </w:p>
    <w:p w14:paraId="77985146" w14:textId="2B471305"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BCC</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not_at_right_edge</w:t>
      </w:r>
    </w:p>
    <w:p w14:paraId="2972E46A" w14:textId="6AA12D65"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if</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BCC</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is</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not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taken,</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we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are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greater</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than</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$e0</w:t>
      </w:r>
    </w:p>
    <w:p w14:paraId="37B18542" w14:textId="49B23148"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LDA</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w:t>
      </w:r>
      <w:r w:rsidR="00BA13A2" w:rsidRPr="00206ACB">
        <w:rPr>
          <w:rStyle w:val="z-constant"/>
          <w:rFonts w:ascii="QTKorrin" w:hAnsi="QTKorrin" w:cstheme="minorHAnsi"/>
          <w:color w:val="9C6CFF"/>
          <w:sz w:val="26"/>
          <w:szCs w:val="26"/>
          <w:bdr w:val="none" w:sz="0" w:space="0" w:color="auto" w:frame="1"/>
          <w:shd w:val="clear" w:color="auto" w:fill="272822"/>
        </w:rPr>
        <w:t>$00</w:t>
      </w:r>
    </w:p>
    <w:p w14:paraId="30520B25" w14:textId="6DAE3490"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STA</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player_dir</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start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moving</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left</w:t>
      </w:r>
    </w:p>
    <w:p w14:paraId="56825FEF" w14:textId="079E7A07"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JMP</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direction_set</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we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already</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chose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direction,</w:t>
      </w:r>
    </w:p>
    <w:p w14:paraId="62A73754" w14:textId="77E09CFB"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so</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we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can</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skip</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the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left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side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check</w:t>
      </w:r>
    </w:p>
    <w:p w14:paraId="440273BF" w14:textId="77777777" w:rsidR="00BA13A2" w:rsidRPr="00206ACB" w:rsidRDefault="00BA13A2"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not_at_right_edge:</w:t>
      </w:r>
    </w:p>
    <w:p w14:paraId="2D1F453F" w14:textId="5D006798"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LDA</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player_x</w:t>
      </w:r>
    </w:p>
    <w:p w14:paraId="23B05A14" w14:textId="1DC07E56"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CMP</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w:t>
      </w:r>
      <w:r w:rsidR="00BA13A2" w:rsidRPr="00206ACB">
        <w:rPr>
          <w:rStyle w:val="z-constant"/>
          <w:rFonts w:ascii="QTKorrin" w:hAnsi="QTKorrin" w:cstheme="minorHAnsi"/>
          <w:color w:val="9C6CFF"/>
          <w:sz w:val="26"/>
          <w:szCs w:val="26"/>
          <w:bdr w:val="none" w:sz="0" w:space="0" w:color="auto" w:frame="1"/>
          <w:shd w:val="clear" w:color="auto" w:fill="272822"/>
        </w:rPr>
        <w:t>$10</w:t>
      </w:r>
    </w:p>
    <w:p w14:paraId="3F7C8316" w14:textId="062E58FB"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BCS</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direction_set</w:t>
      </w:r>
    </w:p>
    <w:p w14:paraId="26BDCA52" w14:textId="501FDC47"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if</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BCS</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not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taken,</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we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are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less</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than</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$10</w:t>
      </w:r>
    </w:p>
    <w:p w14:paraId="5A0771C5" w14:textId="00D9296C"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LDA</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w:t>
      </w:r>
      <w:r w:rsidR="00BA13A2" w:rsidRPr="00206ACB">
        <w:rPr>
          <w:rStyle w:val="z-constant"/>
          <w:rFonts w:ascii="QTKorrin" w:hAnsi="QTKorrin" w:cstheme="minorHAnsi"/>
          <w:color w:val="9C6CFF"/>
          <w:sz w:val="26"/>
          <w:szCs w:val="26"/>
          <w:bdr w:val="none" w:sz="0" w:space="0" w:color="auto" w:frame="1"/>
          <w:shd w:val="clear" w:color="auto" w:fill="272822"/>
        </w:rPr>
        <w:t>$01</w:t>
      </w:r>
    </w:p>
    <w:p w14:paraId="6AA4856E" w14:textId="5409C3D9"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STA</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player_dir</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start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moving</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right</w:t>
      </w:r>
    </w:p>
    <w:p w14:paraId="449FB842" w14:textId="77777777" w:rsidR="00BA13A2" w:rsidRPr="00206ACB" w:rsidRDefault="00BA13A2"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direction_set:</w:t>
      </w:r>
    </w:p>
    <w:p w14:paraId="3E6C9A03" w14:textId="7A1BCAF4"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now,</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actually</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update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player_x</w:t>
      </w:r>
    </w:p>
    <w:p w14:paraId="675D3D5A" w14:textId="462F6FAC"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LDA</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player_dir</w:t>
      </w:r>
    </w:p>
    <w:p w14:paraId="7F07A4D8" w14:textId="46B19B68"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CMP</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w:t>
      </w:r>
      <w:r w:rsidR="00BA13A2" w:rsidRPr="00206ACB">
        <w:rPr>
          <w:rStyle w:val="z-constant"/>
          <w:rFonts w:ascii="QTKorrin" w:hAnsi="QTKorrin" w:cstheme="minorHAnsi"/>
          <w:color w:val="9C6CFF"/>
          <w:sz w:val="26"/>
          <w:szCs w:val="26"/>
          <w:bdr w:val="none" w:sz="0" w:space="0" w:color="auto" w:frame="1"/>
          <w:shd w:val="clear" w:color="auto" w:fill="272822"/>
        </w:rPr>
        <w:t>$01</w:t>
      </w:r>
    </w:p>
    <w:p w14:paraId="634BFC09" w14:textId="69E9F955"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BEQ</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move_right</w:t>
      </w:r>
    </w:p>
    <w:p w14:paraId="7510D1FD" w14:textId="66234C53"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if</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player_dir</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minus</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$01</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is</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not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zero,</w:t>
      </w:r>
    </w:p>
    <w:p w14:paraId="2154C641" w14:textId="3CA9F201"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that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means</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player_dir</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was</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$00</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and</w:t>
      </w:r>
    </w:p>
    <w:p w14:paraId="4C468274" w14:textId="6B9D93BC"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we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need</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to</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move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left</w:t>
      </w:r>
    </w:p>
    <w:p w14:paraId="480789FC" w14:textId="21D26C5D"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DEC</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player_x</w:t>
      </w:r>
    </w:p>
    <w:p w14:paraId="64456D53" w14:textId="442F9C1F"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JMP</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exit_subroutine</w:t>
      </w:r>
    </w:p>
    <w:p w14:paraId="567FEEC1" w14:textId="77777777" w:rsidR="00BA13A2" w:rsidRPr="00206ACB" w:rsidRDefault="00BA13A2"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move_right:</w:t>
      </w:r>
    </w:p>
    <w:p w14:paraId="04F747A5" w14:textId="79CA9845"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INC</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player_x</w:t>
      </w:r>
    </w:p>
    <w:p w14:paraId="1D843D24" w14:textId="77777777" w:rsidR="00BA13A2" w:rsidRPr="00206ACB" w:rsidRDefault="00BA13A2"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exit_subroutine:</w:t>
      </w:r>
    </w:p>
    <w:p w14:paraId="752A4A64" w14:textId="1AFB6AA2"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all</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done,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clean</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up</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and</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return</w:t>
      </w:r>
    </w:p>
    <w:p w14:paraId="7274E6FF" w14:textId="79687912"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PLA</w:t>
      </w:r>
    </w:p>
    <w:p w14:paraId="09CEAA78" w14:textId="1763593A"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TAY</w:t>
      </w:r>
    </w:p>
    <w:p w14:paraId="586E6B60" w14:textId="255D6D5D"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PLA</w:t>
      </w:r>
    </w:p>
    <w:p w14:paraId="1F1A1B0B" w14:textId="40D61204"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TAX</w:t>
      </w:r>
    </w:p>
    <w:p w14:paraId="478C2E51" w14:textId="293EBCE3"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PLA</w:t>
      </w:r>
    </w:p>
    <w:p w14:paraId="67D9B18A" w14:textId="330AE6C1"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PLP</w:t>
      </w:r>
    </w:p>
    <w:p w14:paraId="257CEC5A" w14:textId="6870EF2E"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RTS</w:t>
      </w:r>
    </w:p>
    <w:p w14:paraId="4483FDC7" w14:textId="77777777" w:rsidR="00BA13A2" w:rsidRPr="00206ACB" w:rsidRDefault="00BA13A2"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keyword"/>
          <w:rFonts w:ascii="QTKorrin" w:eastAsiaTheme="majorEastAsia" w:hAnsi="QTKorrin" w:cstheme="minorHAnsi"/>
          <w:color w:val="5BBDFE"/>
          <w:sz w:val="26"/>
          <w:szCs w:val="26"/>
          <w:bdr w:val="none" w:sz="0" w:space="0" w:color="auto" w:frame="1"/>
          <w:shd w:val="clear" w:color="auto" w:fill="272822"/>
        </w:rPr>
        <w:t>.endproc</w:t>
      </w:r>
    </w:p>
    <w:p w14:paraId="16ABA744" w14:textId="0A65E3B5" w:rsidR="00BA13A2" w:rsidRPr="00206ACB" w:rsidRDefault="00BA13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makes</w:t>
      </w:r>
      <w:r w:rsidR="00AC466E" w:rsidRPr="00206ACB">
        <w:rPr>
          <w:rFonts w:cstheme="minorHAnsi"/>
          <w:color w:val="111111"/>
          <w:sz w:val="26"/>
          <w:szCs w:val="26"/>
        </w:rPr>
        <w:t xml:space="preserve"> </w:t>
      </w:r>
      <w:r w:rsidRPr="00206ACB">
        <w:rPr>
          <w:rFonts w:cstheme="minorHAnsi"/>
          <w:color w:val="111111"/>
          <w:sz w:val="26"/>
          <w:szCs w:val="26"/>
        </w:rPr>
        <w:t>heavy</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branching</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comparison</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saw</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hyperlink r:id="rId122" w:history="1">
        <w:r w:rsidRPr="00206ACB">
          <w:rPr>
            <w:rStyle w:val="Hyperlink"/>
            <w:rFonts w:cstheme="minorHAnsi"/>
            <w:color w:val="82642B"/>
            <w:sz w:val="26"/>
            <w:szCs w:val="26"/>
          </w:rPr>
          <w:t>Chapter</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11</w:t>
        </w:r>
      </w:hyperlink>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load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compare</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$e0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lastRenderedPageBreak/>
        <w:t>CMP</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learned</w:t>
      </w:r>
      <w:r w:rsidR="00AC466E" w:rsidRPr="00206ACB">
        <w:rPr>
          <w:rFonts w:cstheme="minorHAnsi"/>
          <w:color w:val="111111"/>
          <w:sz w:val="26"/>
          <w:szCs w:val="26"/>
        </w:rPr>
        <w:t xml:space="preserve"> </w:t>
      </w:r>
      <w:r w:rsidRPr="00206ACB">
        <w:rPr>
          <w:rFonts w:cstheme="minorHAnsi"/>
          <w:color w:val="111111"/>
          <w:sz w:val="26"/>
          <w:szCs w:val="26"/>
        </w:rPr>
        <w:t>earlier,</w:t>
      </w:r>
      <w:r w:rsidR="00AC466E" w:rsidRPr="00206ACB">
        <w:rPr>
          <w:rFonts w:cstheme="minorHAnsi"/>
          <w:color w:val="111111"/>
          <w:sz w:val="26"/>
          <w:szCs w:val="26"/>
        </w:rPr>
        <w:t xml:space="preserve"> </w:t>
      </w:r>
      <w:r w:rsidRPr="00206ACB">
        <w:rPr>
          <w:rFonts w:cstheme="minorHAnsi"/>
          <w:color w:val="111111"/>
          <w:sz w:val="26"/>
          <w:szCs w:val="26"/>
        </w:rPr>
        <w:t>subtracts</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operand</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sets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flags.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resulting</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flags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tell</w:t>
      </w:r>
      <w:r w:rsidR="00AC466E" w:rsidRPr="00206ACB">
        <w:rPr>
          <w:rFonts w:cstheme="minorHAnsi"/>
          <w:color w:val="111111"/>
          <w:sz w:val="26"/>
          <w:szCs w:val="26"/>
        </w:rPr>
        <w:t xml:space="preserve"> </w:t>
      </w:r>
      <w:r w:rsidRPr="00206ACB">
        <w:rPr>
          <w:rFonts w:cstheme="minorHAnsi"/>
          <w:color w:val="111111"/>
          <w:sz w:val="26"/>
          <w:szCs w:val="26"/>
        </w:rPr>
        <w:t>us</w:t>
      </w:r>
      <w:r w:rsidR="00AC466E" w:rsidRPr="00206ACB">
        <w:rPr>
          <w:rFonts w:cstheme="minorHAnsi"/>
          <w:color w:val="111111"/>
          <w:sz w:val="26"/>
          <w:szCs w:val="26"/>
        </w:rPr>
        <w:t xml:space="preserve"> </w:t>
      </w:r>
      <w:r w:rsidRPr="00206ACB">
        <w:rPr>
          <w:rFonts w:cstheme="minorHAnsi"/>
          <w:color w:val="111111"/>
          <w:sz w:val="26"/>
          <w:szCs w:val="26"/>
        </w:rPr>
        <w:t>whether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case,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was</w:t>
      </w:r>
      <w:r w:rsidR="00AC466E" w:rsidRPr="00206ACB">
        <w:rPr>
          <w:rFonts w:cstheme="minorHAnsi"/>
          <w:color w:val="111111"/>
          <w:sz w:val="26"/>
          <w:szCs w:val="26"/>
        </w:rPr>
        <w:t xml:space="preserve"> </w:t>
      </w:r>
      <w:r w:rsidRPr="00206ACB">
        <w:rPr>
          <w:rFonts w:cstheme="minorHAnsi"/>
          <w:color w:val="111111"/>
          <w:sz w:val="26"/>
          <w:szCs w:val="26"/>
        </w:rPr>
        <w:t>greater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equal</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less</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CMP</w:t>
      </w:r>
      <w:r w:rsidRPr="00206ACB">
        <w:rPr>
          <w:rFonts w:cstheme="minorHAnsi"/>
          <w:color w:val="111111"/>
          <w:sz w:val="26"/>
          <w:szCs w:val="26"/>
        </w:rPr>
        <w:t>'s</w:t>
      </w:r>
      <w:r w:rsidR="00AC466E" w:rsidRPr="00206ACB">
        <w:rPr>
          <w:rFonts w:cstheme="minorHAnsi"/>
          <w:color w:val="111111"/>
          <w:sz w:val="26"/>
          <w:szCs w:val="26"/>
        </w:rPr>
        <w:t xml:space="preserve"> </w:t>
      </w:r>
      <w:r w:rsidRPr="00206ACB">
        <w:rPr>
          <w:rFonts w:cstheme="minorHAnsi"/>
          <w:color w:val="111111"/>
          <w:sz w:val="26"/>
          <w:szCs w:val="26"/>
        </w:rPr>
        <w:t>operand.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BCC</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not_at_right_edge</w:t>
      </w:r>
      <w:r w:rsidR="00AC466E" w:rsidRPr="00206ACB">
        <w:rPr>
          <w:rFonts w:cstheme="minorHAnsi"/>
          <w:color w:val="111111"/>
          <w:sz w:val="26"/>
          <w:szCs w:val="26"/>
        </w:rPr>
        <w:t xml:space="preserve"> </w:t>
      </w:r>
      <w:r w:rsidRPr="00206ACB">
        <w:rPr>
          <w:rFonts w:cstheme="minorHAnsi"/>
          <w:color w:val="111111"/>
          <w:sz w:val="26"/>
          <w:szCs w:val="26"/>
        </w:rPr>
        <w:t>tells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skip</w:t>
      </w:r>
      <w:r w:rsidR="00AC466E" w:rsidRPr="00206ACB">
        <w:rPr>
          <w:rFonts w:cstheme="minorHAnsi"/>
          <w:color w:val="111111"/>
          <w:sz w:val="26"/>
          <w:szCs w:val="26"/>
        </w:rPr>
        <w:t xml:space="preserve"> </w:t>
      </w:r>
      <w:r w:rsidRPr="00206ACB">
        <w:rPr>
          <w:rFonts w:cstheme="minorHAnsi"/>
          <w:color w:val="111111"/>
          <w:sz w:val="26"/>
          <w:szCs w:val="26"/>
        </w:rPr>
        <w:t>ahead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not_at_right_edge</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cleared.</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performing</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subtraction</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comparison,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sets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cleared</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smaller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CMP</w:t>
      </w:r>
      <w:r w:rsidRPr="00206ACB">
        <w:rPr>
          <w:rFonts w:cstheme="minorHAnsi"/>
          <w:color w:val="111111"/>
          <w:sz w:val="26"/>
          <w:szCs w:val="26"/>
        </w:rPr>
        <w:t>'s</w:t>
      </w:r>
      <w:r w:rsidR="00AC466E" w:rsidRPr="00206ACB">
        <w:rPr>
          <w:rFonts w:cstheme="minorHAnsi"/>
          <w:color w:val="111111"/>
          <w:sz w:val="26"/>
          <w:szCs w:val="26"/>
        </w:rPr>
        <w:t xml:space="preserve"> </w:t>
      </w:r>
      <w:r w:rsidRPr="00206ACB">
        <w:rPr>
          <w:rFonts w:cstheme="minorHAnsi"/>
          <w:color w:val="111111"/>
          <w:sz w:val="26"/>
          <w:szCs w:val="26"/>
        </w:rPr>
        <w:t>operand.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case,</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smaller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$e0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know</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skip</w:t>
      </w:r>
      <w:r w:rsidR="00AC466E" w:rsidRPr="00206ACB">
        <w:rPr>
          <w:rFonts w:cstheme="minorHAnsi"/>
          <w:color w:val="111111"/>
          <w:sz w:val="26"/>
          <w:szCs w:val="26"/>
        </w:rPr>
        <w:t xml:space="preserve"> </w:t>
      </w:r>
      <w:r w:rsidRPr="00206ACB">
        <w:rPr>
          <w:rFonts w:cstheme="minorHAnsi"/>
          <w:color w:val="111111"/>
          <w:sz w:val="26"/>
          <w:szCs w:val="26"/>
        </w:rPr>
        <w:t>ahead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not_at_right_edge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greater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$e0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still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continue</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case,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player_dir</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signify</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JMP</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skip</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checks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whether</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because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already</w:t>
      </w:r>
      <w:r w:rsidR="00AC466E" w:rsidRPr="00206ACB">
        <w:rPr>
          <w:rFonts w:cstheme="minorHAnsi"/>
          <w:color w:val="111111"/>
          <w:sz w:val="26"/>
          <w:szCs w:val="26"/>
        </w:rPr>
        <w:t xml:space="preserve"> </w:t>
      </w:r>
      <w:r w:rsidRPr="00206ACB">
        <w:rPr>
          <w:rFonts w:cstheme="minorHAnsi"/>
          <w:color w:val="111111"/>
          <w:sz w:val="26"/>
          <w:szCs w:val="26"/>
        </w:rPr>
        <w:t>know</w:t>
      </w:r>
      <w:r w:rsidR="00AC466E" w:rsidRPr="00206ACB">
        <w:rPr>
          <w:rFonts w:cstheme="minorHAnsi"/>
          <w:color w:val="111111"/>
          <w:sz w:val="26"/>
          <w:szCs w:val="26"/>
        </w:rPr>
        <w:t xml:space="preserve"> </w:t>
      </w:r>
      <w:r w:rsidRPr="00206ACB">
        <w:rPr>
          <w:rFonts w:cstheme="minorHAnsi"/>
          <w:color w:val="111111"/>
          <w:sz w:val="26"/>
          <w:szCs w:val="26"/>
        </w:rPr>
        <w:t>that's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possible.</w:t>
      </w:r>
    </w:p>
    <w:p w14:paraId="523CABBA" w14:textId="4B883BEC" w:rsidR="00BA13A2" w:rsidRPr="00206ACB" w:rsidRDefault="00BA13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comparison</w:t>
      </w:r>
      <w:r w:rsidR="00AC466E" w:rsidRPr="00206ACB">
        <w:rPr>
          <w:rFonts w:cstheme="minorHAnsi"/>
          <w:color w:val="111111"/>
          <w:sz w:val="26"/>
          <w:szCs w:val="26"/>
        </w:rPr>
        <w:t xml:space="preserve"> </w:t>
      </w:r>
      <w:r w:rsidRPr="00206ACB">
        <w:rPr>
          <w:rFonts w:cstheme="minorHAnsi"/>
          <w:color w:val="111111"/>
          <w:sz w:val="26"/>
          <w:szCs w:val="26"/>
        </w:rPr>
        <w:t>was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test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compare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$10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BCS</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direction_set</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BCS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explained</w:t>
      </w:r>
      <w:r w:rsidR="00AC466E" w:rsidRPr="00206ACB">
        <w:rPr>
          <w:rFonts w:cstheme="minorHAnsi"/>
          <w:color w:val="111111"/>
          <w:sz w:val="26"/>
          <w:szCs w:val="26"/>
        </w:rPr>
        <w:t xml:space="preserve"> </w:t>
      </w:r>
      <w:r w:rsidRPr="00206ACB">
        <w:rPr>
          <w:rFonts w:cstheme="minorHAnsi"/>
          <w:color w:val="111111"/>
          <w:sz w:val="26"/>
          <w:szCs w:val="26"/>
        </w:rPr>
        <w:t>above,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activate</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was</w:t>
      </w:r>
      <w:r w:rsidR="00AC466E" w:rsidRPr="00206ACB">
        <w:rPr>
          <w:rFonts w:cstheme="minorHAnsi"/>
          <w:color w:val="111111"/>
          <w:sz w:val="26"/>
          <w:szCs w:val="26"/>
        </w:rPr>
        <w:t xml:space="preserve"> </w:t>
      </w:r>
      <w:r w:rsidRPr="00206ACB">
        <w:rPr>
          <w:rFonts w:cstheme="minorHAnsi"/>
          <w:color w:val="111111"/>
          <w:sz w:val="26"/>
          <w:szCs w:val="26"/>
        </w:rPr>
        <w:t>larger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comparison</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$10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case,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skip</w:t>
      </w:r>
      <w:r w:rsidR="00AC466E" w:rsidRPr="00206ACB">
        <w:rPr>
          <w:rFonts w:cstheme="minorHAnsi"/>
          <w:color w:val="111111"/>
          <w:sz w:val="26"/>
          <w:szCs w:val="26"/>
        </w:rPr>
        <w:t xml:space="preserve"> </w:t>
      </w:r>
      <w:r w:rsidRPr="00206ACB">
        <w:rPr>
          <w:rFonts w:cstheme="minorHAnsi"/>
          <w:color w:val="111111"/>
          <w:sz w:val="26"/>
          <w:szCs w:val="26"/>
        </w:rPr>
        <w:t>forward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actually</w:t>
      </w:r>
      <w:r w:rsidR="00AC466E" w:rsidRPr="00206ACB">
        <w:rPr>
          <w:rFonts w:cstheme="minorHAnsi"/>
          <w:color w:val="111111"/>
          <w:sz w:val="26"/>
          <w:szCs w:val="26"/>
        </w:rPr>
        <w:t xml:space="preserve"> </w:t>
      </w:r>
      <w:r w:rsidRPr="00206ACB">
        <w:rPr>
          <w:rFonts w:cstheme="minorHAnsi"/>
          <w:color w:val="111111"/>
          <w:sz w:val="26"/>
          <w:szCs w:val="26"/>
        </w:rPr>
        <w:t>updating</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Otherwise,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player_dir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$01</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indicating</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Style w:val="marginnote"/>
          <w:rFonts w:cstheme="minorHAnsi"/>
          <w:color w:val="111111"/>
          <w:sz w:val="26"/>
          <w:szCs w:val="26"/>
        </w:rPr>
        <w:t>Note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with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way</w:t>
      </w:r>
      <w:r w:rsidR="00AC466E" w:rsidRPr="00206ACB">
        <w:rPr>
          <w:rStyle w:val="marginnote"/>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update_player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structured,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player's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ship</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near</w:t>
      </w:r>
      <w:r w:rsidR="00AC466E" w:rsidRPr="00206ACB">
        <w:rPr>
          <w:rStyle w:val="marginnote"/>
          <w:rFonts w:cstheme="minorHAnsi"/>
          <w:color w:val="111111"/>
          <w:sz w:val="26"/>
          <w:szCs w:val="26"/>
        </w:rPr>
        <w:t xml:space="preserve"> </w:t>
      </w:r>
      <w:r w:rsidRPr="00206ACB">
        <w:rPr>
          <w:rStyle w:val="Emphasis"/>
          <w:rFonts w:cstheme="minorHAnsi"/>
          <w:color w:val="111111"/>
          <w:sz w:val="26"/>
          <w:szCs w:val="26"/>
        </w:rPr>
        <w:t>either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edge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screen,</w:t>
      </w:r>
      <w:r w:rsidR="00AC466E" w:rsidRPr="00206ACB">
        <w:rPr>
          <w:rStyle w:val="marginnote"/>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player_dir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updated,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but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increment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decrement</w:t>
      </w:r>
      <w:r w:rsidR="00AC466E" w:rsidRPr="00206ACB">
        <w:rPr>
          <w:rStyle w:val="marginnote"/>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appropriate.</w:t>
      </w:r>
    </w:p>
    <w:p w14:paraId="7C94D81B" w14:textId="472AD488" w:rsidR="00BA13A2" w:rsidRPr="00206ACB" w:rsidRDefault="00BA13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Finally,</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actually</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tests.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compare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player_dir</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$01</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see</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BEQ</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move_right</w:t>
      </w:r>
      <w:r w:rsidR="00AC466E" w:rsidRPr="00206ACB">
        <w:rPr>
          <w:rFonts w:cstheme="minorHAnsi"/>
          <w:color w:val="111111"/>
          <w:sz w:val="26"/>
          <w:szCs w:val="26"/>
        </w:rPr>
        <w:t xml:space="preserve"> </w:t>
      </w:r>
      <w:r w:rsidRPr="00206ACB">
        <w:rPr>
          <w:rFonts w:cstheme="minorHAnsi"/>
          <w:color w:val="111111"/>
          <w:sz w:val="26"/>
          <w:szCs w:val="26"/>
        </w:rPr>
        <w:t>activates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increment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Otherwise,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decrement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Having</w:t>
      </w:r>
      <w:r w:rsidR="00AC466E" w:rsidRPr="00206ACB">
        <w:rPr>
          <w:rFonts w:cstheme="minorHAnsi"/>
          <w:color w:val="111111"/>
          <w:sz w:val="26"/>
          <w:szCs w:val="26"/>
        </w:rPr>
        <w:t xml:space="preserve"> </w:t>
      </w:r>
      <w:r w:rsidRPr="00206ACB">
        <w:rPr>
          <w:rFonts w:cstheme="minorHAnsi"/>
          <w:color w:val="111111"/>
          <w:sz w:val="26"/>
          <w:szCs w:val="26"/>
        </w:rPr>
        <w:t>performed</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restore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return</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subroutine.</w:t>
      </w:r>
    </w:p>
    <w:p w14:paraId="75338655" w14:textId="014CD459" w:rsidR="00BA13A2" w:rsidRPr="00206ACB" w:rsidRDefault="00BA13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call</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inside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finish</w:t>
      </w:r>
      <w:r w:rsidR="00AC466E" w:rsidRPr="00206ACB">
        <w:rPr>
          <w:rFonts w:cstheme="minorHAnsi"/>
          <w:color w:val="111111"/>
          <w:sz w:val="26"/>
          <w:szCs w:val="26"/>
        </w:rPr>
        <w:t xml:space="preserve"> </w:t>
      </w:r>
      <w:r w:rsidRPr="00206ACB">
        <w:rPr>
          <w:rFonts w:cstheme="minorHAnsi"/>
          <w:color w:val="111111"/>
          <w:sz w:val="26"/>
          <w:szCs w:val="26"/>
        </w:rPr>
        <w:t>off</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project:</w:t>
      </w:r>
    </w:p>
    <w:p w14:paraId="4C41845D" w14:textId="00D99507" w:rsidR="0042652C" w:rsidRPr="00206ACB" w:rsidRDefault="00AC466E">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60" w:after="60"/>
        <w:divId w:val="74715967"/>
        <w:rPr>
          <w:rFonts w:ascii="QTKorrin" w:hAnsi="QTKorrin" w:cstheme="minorHAnsi"/>
          <w:sz w:val="18"/>
          <w:szCs w:val="18"/>
        </w:rPr>
      </w:pPr>
      <w:r w:rsidRPr="00206ACB">
        <w:rPr>
          <w:rFonts w:ascii="QTKorrin" w:hAnsi="QTKorrin" w:cstheme="minorHAnsi"/>
          <w:color w:val="000000"/>
          <w:sz w:val="18"/>
          <w:szCs w:val="18"/>
        </w:rPr>
        <w:t xml:space="preserve">  </w:t>
      </w:r>
      <w:r w:rsidR="0042652C"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update</w:t>
      </w: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tiles</w:t>
      </w:r>
      <w:r w:rsidRPr="00206ACB">
        <w:rPr>
          <w:rFonts w:ascii="QTKorrin" w:hAnsi="QTKorrin" w:cstheme="minorHAnsi"/>
          <w:color w:val="000000"/>
          <w:sz w:val="18"/>
          <w:szCs w:val="18"/>
        </w:rPr>
        <w:t xml:space="preserve"> </w:t>
      </w:r>
      <w:r w:rsidR="0042652C" w:rsidRPr="00206ACB">
        <w:rPr>
          <w:rFonts w:ascii="QTKorrin" w:hAnsi="QTKorrin" w:cstheme="minorHAnsi"/>
          <w:color w:val="666600"/>
          <w:sz w:val="18"/>
          <w:szCs w:val="18"/>
        </w:rPr>
        <w:t>*</w:t>
      </w:r>
      <w:r w:rsidR="0042652C" w:rsidRPr="00206ACB">
        <w:rPr>
          <w:rFonts w:ascii="QTKorrin" w:hAnsi="QTKorrin" w:cstheme="minorHAnsi"/>
          <w:color w:val="000000"/>
          <w:sz w:val="18"/>
          <w:szCs w:val="18"/>
        </w:rPr>
        <w:t>after</w:t>
      </w:r>
      <w:r w:rsidR="0042652C"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DMA</w:t>
      </w: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transfer</w:t>
      </w:r>
    </w:p>
    <w:p w14:paraId="087FD36F" w14:textId="43789426" w:rsidR="0042652C" w:rsidRPr="00206ACB" w:rsidRDefault="00AC466E">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60" w:after="60"/>
        <w:divId w:val="74715967"/>
        <w:rPr>
          <w:rFonts w:ascii="QTKorrin" w:hAnsi="QTKorrin" w:cstheme="minorHAnsi"/>
          <w:sz w:val="18"/>
          <w:szCs w:val="18"/>
        </w:rPr>
      </w:pP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JSR</w:t>
      </w: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update_player</w:t>
      </w:r>
    </w:p>
    <w:p w14:paraId="31D6DE6B" w14:textId="00F11065" w:rsidR="0042652C" w:rsidRPr="00206ACB" w:rsidRDefault="00AC466E">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60" w:after="60"/>
        <w:divId w:val="74715967"/>
        <w:rPr>
          <w:rFonts w:ascii="QTKorrin" w:hAnsi="QTKorrin" w:cstheme="minorHAnsi"/>
          <w:sz w:val="18"/>
          <w:szCs w:val="18"/>
        </w:rPr>
      </w:pP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JSR</w:t>
      </w: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draw_player</w:t>
      </w:r>
    </w:p>
    <w:p w14:paraId="37D335C6" w14:textId="039A25E8" w:rsidR="0042652C" w:rsidRPr="00206ACB" w:rsidRDefault="0042652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that's</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assemble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link</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ROM:</w:t>
      </w:r>
    </w:p>
    <w:p w14:paraId="3CC2C2B9" w14:textId="45C5D0FD" w:rsidR="0042652C" w:rsidRPr="00206ACB" w:rsidRDefault="0042652C" w:rsidP="009944E9">
      <w:pPr>
        <w:pStyle w:val="HTMLPreformatted"/>
        <w:spacing w:after="120"/>
        <w:ind w:left="476"/>
        <w:jc w:val="both"/>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t>ca65</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src/spritemovement.asm</w:t>
      </w:r>
    </w:p>
    <w:p w14:paraId="16B50C3A" w14:textId="0AE521F9" w:rsidR="0042652C" w:rsidRPr="00206ACB" w:rsidRDefault="0042652C" w:rsidP="009944E9">
      <w:pPr>
        <w:pStyle w:val="HTMLPreformatted"/>
        <w:spacing w:after="120"/>
        <w:ind w:left="476"/>
        <w:jc w:val="both"/>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t>ca65</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src/reset.asm</w:t>
      </w:r>
    </w:p>
    <w:p w14:paraId="3AA2B874" w14:textId="2A8ED2CB" w:rsidR="0042652C" w:rsidRPr="00206ACB" w:rsidRDefault="0042652C" w:rsidP="009944E9">
      <w:pPr>
        <w:pStyle w:val="HTMLPreformatted"/>
        <w:spacing w:after="120"/>
        <w:ind w:left="476"/>
        <w:jc w:val="both"/>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t>ld65</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src/reset.o</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src/spritemovement.o</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-C</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nes.cfg</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-o</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spritemovement.nes</w:t>
      </w:r>
    </w:p>
    <w:p w14:paraId="0F8B1A80" w14:textId="44B850FB" w:rsidR="0042652C" w:rsidRPr="00206ACB" w:rsidRDefault="0042652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resulting</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emulator,</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see</w:t>
      </w:r>
      <w:r w:rsidR="00AC466E" w:rsidRPr="00206ACB">
        <w:rPr>
          <w:rFonts w:cstheme="minorHAnsi"/>
          <w:color w:val="111111"/>
          <w:sz w:val="26"/>
          <w:szCs w:val="26"/>
        </w:rPr>
        <w:t xml:space="preserve"> </w:t>
      </w:r>
      <w:r w:rsidRPr="00206ACB">
        <w:rPr>
          <w:rFonts w:cstheme="minorHAnsi"/>
          <w:color w:val="111111"/>
          <w:sz w:val="26"/>
          <w:szCs w:val="26"/>
        </w:rPr>
        <w:t>this:</w:t>
      </w:r>
    </w:p>
    <w:p w14:paraId="18F08CA1" w14:textId="20B0F610" w:rsidR="0042652C" w:rsidRPr="00206ACB" w:rsidRDefault="000D57BB" w:rsidP="006369BB">
      <w:pPr>
        <w:rPr>
          <w:rFonts w:cstheme="minorHAnsi"/>
          <w:szCs w:val="26"/>
        </w:rPr>
      </w:pPr>
      <w:r w:rsidRPr="00206ACB">
        <w:rPr>
          <w:rFonts w:cstheme="minorHAnsi"/>
          <w:noProof/>
          <w:szCs w:val="26"/>
        </w:rPr>
        <w:drawing>
          <wp:inline distT="0" distB="0" distL="0" distR="0" wp14:anchorId="4BF57F14" wp14:editId="468CC010">
            <wp:extent cx="2435225" cy="2290445"/>
            <wp:effectExtent l="0" t="0" r="3175" b="0"/>
            <wp:docPr id="63" name="Picture 63" descr="Stars in the sk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tars in the sky&#10;&#10;Description automatically generated with low confidenc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435225" cy="2290445"/>
                    </a:xfrm>
                    <a:prstGeom prst="rect">
                      <a:avLst/>
                    </a:prstGeom>
                    <a:noFill/>
                    <a:ln>
                      <a:noFill/>
                    </a:ln>
                  </pic:spPr>
                </pic:pic>
              </a:graphicData>
            </a:graphic>
          </wp:inline>
        </w:drawing>
      </w:r>
    </w:p>
    <w:p w14:paraId="5552066B" w14:textId="58314D7B" w:rsidR="00F152EE" w:rsidRPr="00206ACB" w:rsidRDefault="00545119" w:rsidP="001B7632">
      <w:pPr>
        <w:pStyle w:val="Heading3"/>
        <w:rPr>
          <w:rFonts w:cstheme="minorHAnsi"/>
        </w:rPr>
      </w:pPr>
      <w:bookmarkStart w:id="176" w:name="_Toc168434268"/>
      <w:bookmarkStart w:id="177" w:name="_Toc168542779"/>
      <w:r w:rsidRPr="00206ACB">
        <w:rPr>
          <w:rFonts w:cstheme="minorHAnsi"/>
        </w:rPr>
        <w:lastRenderedPageBreak/>
        <w:t>Homework</w:t>
      </w:r>
      <w:bookmarkEnd w:id="176"/>
      <w:bookmarkEnd w:id="177"/>
    </w:p>
    <w:p w14:paraId="29505A32" w14:textId="2B17EC3A" w:rsidR="000731D5" w:rsidRPr="00206ACB" w:rsidRDefault="000731D5"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understand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basics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around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try</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projects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explore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deepen</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understanding.</w:t>
      </w:r>
    </w:p>
    <w:p w14:paraId="0AA10104" w14:textId="003C0EB2" w:rsidR="000731D5" w:rsidRPr="00206ACB" w:rsidRDefault="000731D5">
      <w:pPr>
        <w:widowControl/>
        <w:numPr>
          <w:ilvl w:val="0"/>
          <w:numId w:val="51"/>
        </w:numPr>
        <w:autoSpaceDE/>
        <w:autoSpaceDN/>
        <w:spacing w:line="240" w:lineRule="auto"/>
        <w:rPr>
          <w:rFonts w:cstheme="minorHAnsi"/>
          <w:color w:val="111111"/>
          <w:szCs w:val="26"/>
        </w:rPr>
      </w:pPr>
      <w:r w:rsidRPr="00206ACB">
        <w:rPr>
          <w:rFonts w:cstheme="minorHAnsi"/>
          <w:color w:val="111111"/>
          <w:szCs w:val="26"/>
        </w:rPr>
        <w:t>Make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player</w:t>
      </w:r>
      <w:r w:rsidR="00AC466E" w:rsidRPr="00206ACB">
        <w:rPr>
          <w:rFonts w:cstheme="minorHAnsi"/>
          <w:color w:val="111111"/>
          <w:szCs w:val="26"/>
        </w:rPr>
        <w:t xml:space="preserve"> </w:t>
      </w:r>
      <w:r w:rsidRPr="00206ACB">
        <w:rPr>
          <w:rFonts w:cstheme="minorHAnsi"/>
          <w:color w:val="111111"/>
          <w:szCs w:val="26"/>
        </w:rPr>
        <w:t>ship</w:t>
      </w:r>
      <w:r w:rsidR="00AC466E" w:rsidRPr="00206ACB">
        <w:rPr>
          <w:rFonts w:cstheme="minorHAnsi"/>
          <w:color w:val="111111"/>
          <w:szCs w:val="26"/>
        </w:rPr>
        <w:t xml:space="preserve"> </w:t>
      </w:r>
      <w:r w:rsidRPr="00206ACB">
        <w:rPr>
          <w:rFonts w:cstheme="minorHAnsi"/>
          <w:color w:val="111111"/>
          <w:szCs w:val="26"/>
        </w:rPr>
        <w:t>move</w:t>
      </w:r>
      <w:r w:rsidR="00AC466E" w:rsidRPr="00206ACB">
        <w:rPr>
          <w:rFonts w:cstheme="minorHAnsi"/>
          <w:color w:val="111111"/>
          <w:szCs w:val="26"/>
        </w:rPr>
        <w:t xml:space="preserve"> </w:t>
      </w:r>
      <w:r w:rsidRPr="00206ACB">
        <w:rPr>
          <w:rFonts w:cstheme="minorHAnsi"/>
          <w:color w:val="111111"/>
          <w:szCs w:val="26"/>
        </w:rPr>
        <w:t>faster.</w:t>
      </w:r>
      <w:r w:rsidR="00AC466E" w:rsidRPr="00206ACB">
        <w:rPr>
          <w:rFonts w:cstheme="minorHAnsi"/>
          <w:color w:val="111111"/>
          <w:szCs w:val="26"/>
        </w:rPr>
        <w:t xml:space="preserve"> </w:t>
      </w:r>
      <w:r w:rsidRPr="00206ACB">
        <w:rPr>
          <w:rFonts w:cstheme="minorHAnsi"/>
          <w:color w:val="111111"/>
          <w:szCs w:val="26"/>
        </w:rPr>
        <w:t>Currently,</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move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player's</w:t>
      </w:r>
      <w:r w:rsidR="00AC466E" w:rsidRPr="00206ACB">
        <w:rPr>
          <w:rFonts w:cstheme="minorHAnsi"/>
          <w:color w:val="111111"/>
          <w:szCs w:val="26"/>
        </w:rPr>
        <w:t xml:space="preserve"> </w:t>
      </w:r>
      <w:r w:rsidRPr="00206ACB">
        <w:rPr>
          <w:rFonts w:cstheme="minorHAnsi"/>
          <w:color w:val="111111"/>
          <w:szCs w:val="26"/>
        </w:rPr>
        <w:t>ship</w:t>
      </w:r>
      <w:r w:rsidR="00AC466E" w:rsidRPr="00206ACB">
        <w:rPr>
          <w:rFonts w:cstheme="minorHAnsi"/>
          <w:color w:val="111111"/>
          <w:szCs w:val="26"/>
        </w:rPr>
        <w:t xml:space="preserve"> </w:t>
      </w:r>
      <w:r w:rsidRPr="00206ACB">
        <w:rPr>
          <w:rFonts w:cstheme="minorHAnsi"/>
          <w:color w:val="111111"/>
          <w:szCs w:val="26"/>
        </w:rPr>
        <w:t>one</w:t>
      </w:r>
      <w:r w:rsidR="00AC466E" w:rsidRPr="00206ACB">
        <w:rPr>
          <w:rFonts w:cstheme="minorHAnsi"/>
          <w:color w:val="111111"/>
          <w:szCs w:val="26"/>
        </w:rPr>
        <w:t xml:space="preserve"> </w:t>
      </w:r>
      <w:r w:rsidRPr="00206ACB">
        <w:rPr>
          <w:rFonts w:cstheme="minorHAnsi"/>
          <w:color w:val="111111"/>
          <w:szCs w:val="26"/>
        </w:rPr>
        <w:t>pixel</w:t>
      </w:r>
      <w:r w:rsidR="00AC466E" w:rsidRPr="00206ACB">
        <w:rPr>
          <w:rFonts w:cstheme="minorHAnsi"/>
          <w:color w:val="111111"/>
          <w:szCs w:val="26"/>
        </w:rPr>
        <w:t xml:space="preserve"> </w:t>
      </w:r>
      <w:r w:rsidRPr="00206ACB">
        <w:rPr>
          <w:rFonts w:cstheme="minorHAnsi"/>
          <w:color w:val="111111"/>
          <w:szCs w:val="26"/>
        </w:rPr>
        <w:t>per</w:t>
      </w:r>
      <w:r w:rsidR="00AC466E" w:rsidRPr="00206ACB">
        <w:rPr>
          <w:rFonts w:cstheme="minorHAnsi"/>
          <w:color w:val="111111"/>
          <w:szCs w:val="26"/>
        </w:rPr>
        <w:t xml:space="preserve"> </w:t>
      </w:r>
      <w:r w:rsidRPr="00206ACB">
        <w:rPr>
          <w:rFonts w:cstheme="minorHAnsi"/>
          <w:color w:val="111111"/>
          <w:szCs w:val="26"/>
        </w:rPr>
        <w:t>frame,</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Fonts w:cstheme="minorHAnsi"/>
          <w:color w:val="111111"/>
          <w:szCs w:val="26"/>
        </w:rPr>
        <w:t>60</w:t>
      </w:r>
      <w:r w:rsidR="00AC466E" w:rsidRPr="00206ACB">
        <w:rPr>
          <w:rFonts w:cstheme="minorHAnsi"/>
          <w:color w:val="111111"/>
          <w:szCs w:val="26"/>
        </w:rPr>
        <w:t xml:space="preserve"> </w:t>
      </w:r>
      <w:r w:rsidRPr="00206ACB">
        <w:rPr>
          <w:rFonts w:cstheme="minorHAnsi"/>
          <w:color w:val="111111"/>
          <w:szCs w:val="26"/>
        </w:rPr>
        <w:t>pixels</w:t>
      </w:r>
      <w:r w:rsidR="00AC466E" w:rsidRPr="00206ACB">
        <w:rPr>
          <w:rFonts w:cstheme="minorHAnsi"/>
          <w:color w:val="111111"/>
          <w:szCs w:val="26"/>
        </w:rPr>
        <w:t xml:space="preserve"> </w:t>
      </w:r>
      <w:r w:rsidRPr="00206ACB">
        <w:rPr>
          <w:rFonts w:cstheme="minorHAnsi"/>
          <w:color w:val="111111"/>
          <w:szCs w:val="26"/>
        </w:rPr>
        <w:t>per</w:t>
      </w:r>
      <w:r w:rsidR="00AC466E" w:rsidRPr="00206ACB">
        <w:rPr>
          <w:rFonts w:cstheme="minorHAnsi"/>
          <w:color w:val="111111"/>
          <w:szCs w:val="26"/>
        </w:rPr>
        <w:t xml:space="preserve"> </w:t>
      </w:r>
      <w:r w:rsidRPr="00206ACB">
        <w:rPr>
          <w:rFonts w:cstheme="minorHAnsi"/>
          <w:color w:val="111111"/>
          <w:szCs w:val="26"/>
        </w:rPr>
        <w:t>second.</w:t>
      </w:r>
      <w:r w:rsidR="00AC466E" w:rsidRPr="00206ACB">
        <w:rPr>
          <w:rFonts w:cstheme="minorHAnsi"/>
          <w:color w:val="111111"/>
          <w:szCs w:val="26"/>
        </w:rPr>
        <w:t xml:space="preserve"> </w:t>
      </w:r>
      <w:r w:rsidRPr="00206ACB">
        <w:rPr>
          <w:rFonts w:cstheme="minorHAnsi"/>
          <w:color w:val="111111"/>
          <w:szCs w:val="26"/>
        </w:rPr>
        <w:t>How</w:t>
      </w:r>
      <w:r w:rsidR="00AC466E" w:rsidRPr="00206ACB">
        <w:rPr>
          <w:rFonts w:cstheme="minorHAnsi"/>
          <w:color w:val="111111"/>
          <w:szCs w:val="26"/>
        </w:rPr>
        <w:t xml:space="preserve"> </w:t>
      </w:r>
      <w:r w:rsidRPr="00206ACB">
        <w:rPr>
          <w:rFonts w:cstheme="minorHAnsi"/>
          <w:color w:val="111111"/>
          <w:szCs w:val="26"/>
        </w:rPr>
        <w:t>would</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make</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movement</w:t>
      </w:r>
      <w:r w:rsidR="00AC466E" w:rsidRPr="00206ACB">
        <w:rPr>
          <w:rFonts w:cstheme="minorHAnsi"/>
          <w:color w:val="111111"/>
          <w:szCs w:val="26"/>
        </w:rPr>
        <w:t xml:space="preserve"> </w:t>
      </w:r>
      <w:r w:rsidRPr="00206ACB">
        <w:rPr>
          <w:rFonts w:cstheme="minorHAnsi"/>
          <w:color w:val="111111"/>
          <w:szCs w:val="26"/>
        </w:rPr>
        <w:t>faster?</w:t>
      </w:r>
    </w:p>
    <w:p w14:paraId="5DB0A98E" w14:textId="6581D6BC" w:rsidR="000731D5" w:rsidRPr="00206ACB" w:rsidRDefault="000731D5">
      <w:pPr>
        <w:widowControl/>
        <w:numPr>
          <w:ilvl w:val="0"/>
          <w:numId w:val="51"/>
        </w:numPr>
        <w:autoSpaceDE/>
        <w:autoSpaceDN/>
        <w:spacing w:line="240" w:lineRule="auto"/>
        <w:rPr>
          <w:rFonts w:cstheme="minorHAnsi"/>
          <w:color w:val="111111"/>
          <w:szCs w:val="26"/>
        </w:rPr>
      </w:pPr>
      <w:r w:rsidRPr="00206ACB">
        <w:rPr>
          <w:rFonts w:cstheme="minorHAnsi"/>
          <w:color w:val="111111"/>
          <w:szCs w:val="26"/>
        </w:rPr>
        <w:t>Change</w:t>
      </w:r>
      <w:r w:rsidR="00AC466E" w:rsidRPr="00206ACB">
        <w:rPr>
          <w:rFonts w:cstheme="minorHAnsi"/>
          <w:color w:val="111111"/>
          <w:szCs w:val="26"/>
        </w:rPr>
        <w:t xml:space="preserve"> </w:t>
      </w:r>
      <w:r w:rsidRPr="00206ACB">
        <w:rPr>
          <w:rStyle w:val="HTMLCode"/>
          <w:rFonts w:ascii="QTKorrin" w:eastAsiaTheme="majorEastAsia" w:hAnsi="QTKorrin" w:cstheme="minorHAnsi"/>
          <w:color w:val="88030F"/>
          <w:sz w:val="26"/>
          <w:szCs w:val="26"/>
        </w:rPr>
        <w:t>player_y</w:t>
      </w:r>
      <w:r w:rsidR="00AC466E" w:rsidRPr="00206ACB">
        <w:rPr>
          <w:rFonts w:cstheme="minorHAnsi"/>
          <w:color w:val="111111"/>
          <w:szCs w:val="26"/>
        </w:rPr>
        <w:t xml:space="preserve"> </w:t>
      </w:r>
      <w:r w:rsidRPr="00206ACB">
        <w:rPr>
          <w:rFonts w:cstheme="minorHAnsi"/>
          <w:color w:val="111111"/>
          <w:szCs w:val="26"/>
        </w:rPr>
        <w:t>instead</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addition</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Keep</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mind</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sprite</w:t>
      </w:r>
      <w:r w:rsidR="00AC466E" w:rsidRPr="00206ACB">
        <w:rPr>
          <w:rFonts w:cstheme="minorHAnsi"/>
          <w:color w:val="111111"/>
          <w:szCs w:val="26"/>
        </w:rPr>
        <w:t xml:space="preserve"> </w:t>
      </w:r>
      <w:r w:rsidRPr="00206ACB">
        <w:rPr>
          <w:rFonts w:cstheme="minorHAnsi"/>
          <w:color w:val="111111"/>
          <w:szCs w:val="26"/>
        </w:rPr>
        <w:t>Y</w:t>
      </w:r>
      <w:r w:rsidR="00AC466E" w:rsidRPr="00206ACB">
        <w:rPr>
          <w:rFonts w:cstheme="minorHAnsi"/>
          <w:color w:val="111111"/>
          <w:szCs w:val="26"/>
        </w:rPr>
        <w:t xml:space="preserve"> </w:t>
      </w:r>
      <w:r w:rsidRPr="00206ACB">
        <w:rPr>
          <w:rFonts w:cstheme="minorHAnsi"/>
          <w:color w:val="111111"/>
          <w:szCs w:val="26"/>
        </w:rPr>
        <w:t>positions</w:t>
      </w:r>
      <w:r w:rsidR="00AC466E" w:rsidRPr="00206ACB">
        <w:rPr>
          <w:rFonts w:cstheme="minorHAnsi"/>
          <w:color w:val="111111"/>
          <w:szCs w:val="26"/>
        </w:rPr>
        <w:t xml:space="preserve"> </w:t>
      </w:r>
      <w:r w:rsidRPr="00206ACB">
        <w:rPr>
          <w:rFonts w:cstheme="minorHAnsi"/>
          <w:color w:val="111111"/>
          <w:szCs w:val="26"/>
        </w:rPr>
        <w:t>greater</w:t>
      </w:r>
      <w:r w:rsidR="00AC466E" w:rsidRPr="00206ACB">
        <w:rPr>
          <w:rFonts w:cstheme="minorHAnsi"/>
          <w:color w:val="111111"/>
          <w:szCs w:val="26"/>
        </w:rPr>
        <w:t xml:space="preserve"> </w:t>
      </w:r>
      <w:r w:rsidRPr="00206ACB">
        <w:rPr>
          <w:rFonts w:cstheme="minorHAnsi"/>
          <w:color w:val="111111"/>
          <w:szCs w:val="26"/>
        </w:rPr>
        <w:t>than</w:t>
      </w:r>
      <w:r w:rsidR="00AC466E" w:rsidRPr="00206ACB">
        <w:rPr>
          <w:rFonts w:cstheme="minorHAnsi"/>
          <w:color w:val="111111"/>
          <w:szCs w:val="26"/>
        </w:rPr>
        <w:t xml:space="preserve"> </w:t>
      </w:r>
      <w:r w:rsidRPr="00206ACB">
        <w:rPr>
          <w:rStyle w:val="HTMLCode"/>
          <w:rFonts w:ascii="QTKorrin" w:eastAsiaTheme="majorEastAsia" w:hAnsi="QTKorrin" w:cstheme="minorHAnsi"/>
          <w:color w:val="88030F"/>
          <w:sz w:val="26"/>
          <w:szCs w:val="26"/>
        </w:rPr>
        <w:t>$e0</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be</w:t>
      </w:r>
      <w:r w:rsidR="00AC466E" w:rsidRPr="00206ACB">
        <w:rPr>
          <w:rFonts w:cstheme="minorHAnsi"/>
          <w:color w:val="111111"/>
          <w:szCs w:val="26"/>
        </w:rPr>
        <w:t xml:space="preserve"> </w:t>
      </w:r>
      <w:r w:rsidRPr="00206ACB">
        <w:rPr>
          <w:rFonts w:cstheme="minorHAnsi"/>
          <w:color w:val="111111"/>
          <w:szCs w:val="26"/>
        </w:rPr>
        <w:t>below</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bottom</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viewable</w:t>
      </w:r>
      <w:r w:rsidR="00AC466E" w:rsidRPr="00206ACB">
        <w:rPr>
          <w:rFonts w:cstheme="minorHAnsi"/>
          <w:color w:val="111111"/>
          <w:szCs w:val="26"/>
        </w:rPr>
        <w:t xml:space="preserve"> </w:t>
      </w:r>
      <w:r w:rsidRPr="00206ACB">
        <w:rPr>
          <w:rFonts w:cstheme="minorHAnsi"/>
          <w:color w:val="111111"/>
          <w:szCs w:val="26"/>
        </w:rPr>
        <w:t>screen</w:t>
      </w:r>
      <w:r w:rsidR="00AC466E" w:rsidRPr="00206ACB">
        <w:rPr>
          <w:rFonts w:cstheme="minorHAnsi"/>
          <w:color w:val="111111"/>
          <w:szCs w:val="26"/>
        </w:rPr>
        <w:t xml:space="preserve"> </w:t>
      </w:r>
      <w:r w:rsidRPr="00206ACB">
        <w:rPr>
          <w:rFonts w:cstheme="minorHAnsi"/>
          <w:color w:val="111111"/>
          <w:szCs w:val="26"/>
        </w:rPr>
        <w:t>area.</w:t>
      </w:r>
    </w:p>
    <w:p w14:paraId="5D6581C7" w14:textId="464ECD3A" w:rsidR="000731D5" w:rsidRPr="00206ACB" w:rsidRDefault="000731D5">
      <w:pPr>
        <w:widowControl/>
        <w:numPr>
          <w:ilvl w:val="0"/>
          <w:numId w:val="51"/>
        </w:numPr>
        <w:autoSpaceDE/>
        <w:autoSpaceDN/>
        <w:spacing w:line="240" w:lineRule="auto"/>
        <w:rPr>
          <w:rFonts w:cstheme="minorHAnsi"/>
          <w:color w:val="111111"/>
          <w:szCs w:val="26"/>
        </w:rPr>
      </w:pPr>
      <w:r w:rsidRPr="00206ACB">
        <w:rPr>
          <w:rFonts w:cstheme="minorHAnsi"/>
          <w:color w:val="111111"/>
          <w:szCs w:val="26"/>
        </w:rPr>
        <w:t>What</w:t>
      </w:r>
      <w:r w:rsidR="00AC466E" w:rsidRPr="00206ACB">
        <w:rPr>
          <w:rFonts w:cstheme="minorHAnsi"/>
          <w:color w:val="111111"/>
          <w:szCs w:val="26"/>
        </w:rPr>
        <w:t xml:space="preserve"> </w:t>
      </w:r>
      <w:r w:rsidRPr="00206ACB">
        <w:rPr>
          <w:rFonts w:cstheme="minorHAnsi"/>
          <w:color w:val="111111"/>
          <w:szCs w:val="26"/>
        </w:rPr>
        <w:t>happens</w:t>
      </w:r>
      <w:r w:rsidR="00AC466E" w:rsidRPr="00206ACB">
        <w:rPr>
          <w:rFonts w:cstheme="minorHAnsi"/>
          <w:color w:val="111111"/>
          <w:szCs w:val="26"/>
        </w:rPr>
        <w:t xml:space="preserve"> </w:t>
      </w:r>
      <w:r w:rsidRPr="00206ACB">
        <w:rPr>
          <w:rFonts w:cstheme="minorHAnsi"/>
          <w:color w:val="111111"/>
          <w:szCs w:val="26"/>
        </w:rPr>
        <w:t>if,</w:t>
      </w:r>
      <w:r w:rsidR="00AC466E" w:rsidRPr="00206ACB">
        <w:rPr>
          <w:rFonts w:cstheme="minorHAnsi"/>
          <w:color w:val="111111"/>
          <w:szCs w:val="26"/>
        </w:rPr>
        <w:t xml:space="preserve"> </w:t>
      </w:r>
      <w:r w:rsidRPr="00206ACB">
        <w:rPr>
          <w:rFonts w:cstheme="minorHAnsi"/>
          <w:color w:val="111111"/>
          <w:szCs w:val="26"/>
        </w:rPr>
        <w:t>instead</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checking</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left</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right</w:t>
      </w:r>
      <w:r w:rsidR="00AC466E" w:rsidRPr="00206ACB">
        <w:rPr>
          <w:rFonts w:cstheme="minorHAnsi"/>
          <w:color w:val="111111"/>
          <w:szCs w:val="26"/>
        </w:rPr>
        <w:t xml:space="preserve"> </w:t>
      </w:r>
      <w:r w:rsidRPr="00206ACB">
        <w:rPr>
          <w:rFonts w:cstheme="minorHAnsi"/>
          <w:color w:val="111111"/>
          <w:szCs w:val="26"/>
        </w:rPr>
        <w:t>edges</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screen,</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just</w:t>
      </w:r>
      <w:r w:rsidR="00AC466E" w:rsidRPr="00206ACB">
        <w:rPr>
          <w:rFonts w:cstheme="minorHAnsi"/>
          <w:color w:val="111111"/>
          <w:szCs w:val="26"/>
        </w:rPr>
        <w:t xml:space="preserve"> </w:t>
      </w:r>
      <w:r w:rsidRPr="00206ACB">
        <w:rPr>
          <w:rStyle w:val="HTMLCode"/>
          <w:rFonts w:ascii="QTKorrin" w:eastAsiaTheme="majorEastAsia" w:hAnsi="QTKorrin" w:cstheme="minorHAnsi"/>
          <w:color w:val="88030F"/>
          <w:sz w:val="26"/>
          <w:szCs w:val="26"/>
        </w:rPr>
        <w:t>INC</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Style w:val="HTMLCode"/>
          <w:rFonts w:ascii="QTKorrin" w:eastAsiaTheme="majorEastAsia" w:hAnsi="QTKorrin" w:cstheme="minorHAnsi"/>
          <w:color w:val="88030F"/>
          <w:sz w:val="26"/>
          <w:szCs w:val="26"/>
        </w:rPr>
        <w:t>DEC</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every</w:t>
      </w:r>
      <w:r w:rsidR="00AC466E" w:rsidRPr="00206ACB">
        <w:rPr>
          <w:rFonts w:cstheme="minorHAnsi"/>
          <w:color w:val="111111"/>
          <w:szCs w:val="26"/>
        </w:rPr>
        <w:t xml:space="preserve"> </w:t>
      </w:r>
      <w:r w:rsidRPr="00206ACB">
        <w:rPr>
          <w:rFonts w:cstheme="minorHAnsi"/>
          <w:color w:val="111111"/>
          <w:szCs w:val="26"/>
        </w:rPr>
        <w:t>frame?</w:t>
      </w:r>
      <w:r w:rsidR="00AC466E" w:rsidRPr="00206ACB">
        <w:rPr>
          <w:rFonts w:cstheme="minorHAnsi"/>
          <w:color w:val="111111"/>
          <w:szCs w:val="26"/>
        </w:rPr>
        <w:t xml:space="preserve"> </w:t>
      </w:r>
      <w:r w:rsidRPr="00206ACB">
        <w:rPr>
          <w:rFonts w:cstheme="minorHAnsi"/>
          <w:color w:val="111111"/>
          <w:szCs w:val="26"/>
        </w:rPr>
        <w:t>It's</w:t>
      </w:r>
      <w:r w:rsidR="00AC466E" w:rsidRPr="00206ACB">
        <w:rPr>
          <w:rFonts w:cstheme="minorHAnsi"/>
          <w:color w:val="111111"/>
          <w:szCs w:val="26"/>
        </w:rPr>
        <w:t xml:space="preserve"> </w:t>
      </w:r>
      <w:r w:rsidRPr="00206ACB">
        <w:rPr>
          <w:rFonts w:cstheme="minorHAnsi"/>
          <w:color w:val="111111"/>
          <w:szCs w:val="26"/>
        </w:rPr>
        <w:t>simple</w:t>
      </w:r>
      <w:r w:rsidR="00AC466E" w:rsidRPr="00206ACB">
        <w:rPr>
          <w:rFonts w:cstheme="minorHAnsi"/>
          <w:color w:val="111111"/>
          <w:szCs w:val="26"/>
        </w:rPr>
        <w:t xml:space="preserve"> </w:t>
      </w:r>
      <w:r w:rsidRPr="00206ACB">
        <w:rPr>
          <w:rFonts w:cstheme="minorHAnsi"/>
          <w:color w:val="111111"/>
          <w:szCs w:val="26"/>
        </w:rPr>
        <w:t>enough</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could</w:t>
      </w:r>
      <w:r w:rsidR="00AC466E" w:rsidRPr="00206ACB">
        <w:rPr>
          <w:rFonts w:cstheme="minorHAnsi"/>
          <w:color w:val="111111"/>
          <w:szCs w:val="26"/>
        </w:rPr>
        <w:t xml:space="preserve"> </w:t>
      </w:r>
      <w:r w:rsidRPr="00206ACB">
        <w:rPr>
          <w:rFonts w:cstheme="minorHAnsi"/>
          <w:color w:val="111111"/>
          <w:szCs w:val="26"/>
        </w:rPr>
        <w:t>do</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Fonts w:cstheme="minorHAnsi"/>
          <w:color w:val="111111"/>
          <w:szCs w:val="26"/>
        </w:rPr>
        <w:t>directly</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NMI</w:t>
      </w:r>
      <w:r w:rsidR="00AC466E" w:rsidRPr="00206ACB">
        <w:rPr>
          <w:rFonts w:cstheme="minorHAnsi"/>
          <w:color w:val="111111"/>
          <w:szCs w:val="26"/>
        </w:rPr>
        <w:t xml:space="preserve"> </w:t>
      </w:r>
      <w:r w:rsidRPr="00206ACB">
        <w:rPr>
          <w:rFonts w:cstheme="minorHAnsi"/>
          <w:color w:val="111111"/>
          <w:szCs w:val="26"/>
        </w:rPr>
        <w:t>handler,</w:t>
      </w:r>
      <w:r w:rsidR="00AC466E" w:rsidRPr="00206ACB">
        <w:rPr>
          <w:rFonts w:cstheme="minorHAnsi"/>
          <w:color w:val="111111"/>
          <w:szCs w:val="26"/>
        </w:rPr>
        <w:t xml:space="preserve"> </w:t>
      </w:r>
      <w:r w:rsidRPr="00206ACB">
        <w:rPr>
          <w:rFonts w:cstheme="minorHAnsi"/>
          <w:color w:val="111111"/>
          <w:szCs w:val="26"/>
        </w:rPr>
        <w:t>without</w:t>
      </w:r>
      <w:r w:rsidR="00AC466E" w:rsidRPr="00206ACB">
        <w:rPr>
          <w:rFonts w:cstheme="minorHAnsi"/>
          <w:color w:val="111111"/>
          <w:szCs w:val="26"/>
        </w:rPr>
        <w:t xml:space="preserve"> </w:t>
      </w:r>
      <w:r w:rsidRPr="00206ACB">
        <w:rPr>
          <w:rFonts w:cstheme="minorHAnsi"/>
          <w:color w:val="111111"/>
          <w:szCs w:val="26"/>
        </w:rPr>
        <w:t>even</w:t>
      </w:r>
      <w:r w:rsidR="00AC466E" w:rsidRPr="00206ACB">
        <w:rPr>
          <w:rFonts w:cstheme="minorHAnsi"/>
          <w:color w:val="111111"/>
          <w:szCs w:val="26"/>
        </w:rPr>
        <w:t xml:space="preserve"> </w:t>
      </w:r>
      <w:r w:rsidRPr="00206ACB">
        <w:rPr>
          <w:rFonts w:cstheme="minorHAnsi"/>
          <w:color w:val="111111"/>
          <w:szCs w:val="26"/>
        </w:rPr>
        <w:t>touching</w:t>
      </w:r>
      <w:r w:rsidR="00AC466E" w:rsidRPr="00206ACB">
        <w:rPr>
          <w:rFonts w:cstheme="minorHAnsi"/>
          <w:color w:val="111111"/>
          <w:szCs w:val="26"/>
        </w:rPr>
        <w:t xml:space="preserve"> </w:t>
      </w:r>
      <w:r w:rsidRPr="00206ACB">
        <w:rPr>
          <w:rStyle w:val="HTMLCode"/>
          <w:rFonts w:ascii="QTKorrin" w:eastAsiaTheme="majorEastAsia" w:hAnsi="QTKorrin" w:cstheme="minorHAnsi"/>
          <w:color w:val="88030F"/>
          <w:sz w:val="26"/>
          <w:szCs w:val="26"/>
        </w:rPr>
        <w:t>update_player</w:t>
      </w:r>
      <w:r w:rsidRPr="00206ACB">
        <w:rPr>
          <w:rFonts w:cstheme="minorHAnsi"/>
          <w:color w:val="111111"/>
          <w:szCs w:val="26"/>
        </w:rPr>
        <w:t>.</w:t>
      </w:r>
    </w:p>
    <w:p w14:paraId="1A309D4A" w14:textId="1134BDCA" w:rsidR="000731D5" w:rsidRPr="00206ACB" w:rsidRDefault="000731D5">
      <w:pPr>
        <w:widowControl/>
        <w:numPr>
          <w:ilvl w:val="0"/>
          <w:numId w:val="51"/>
        </w:numPr>
        <w:autoSpaceDE/>
        <w:autoSpaceDN/>
        <w:spacing w:line="240" w:lineRule="auto"/>
        <w:rPr>
          <w:rFonts w:cstheme="minorHAnsi"/>
          <w:color w:val="111111"/>
          <w:szCs w:val="26"/>
        </w:rPr>
      </w:pPr>
      <w:r w:rsidRPr="00206ACB">
        <w:rPr>
          <w:rFonts w:cstheme="minorHAnsi"/>
          <w:color w:val="111111"/>
          <w:szCs w:val="26"/>
        </w:rPr>
        <w:t>Add</w:t>
      </w:r>
      <w:r w:rsidR="00AC466E" w:rsidRPr="00206ACB">
        <w:rPr>
          <w:rFonts w:cstheme="minorHAnsi"/>
          <w:color w:val="111111"/>
          <w:szCs w:val="26"/>
        </w:rPr>
        <w:t xml:space="preserve"> </w:t>
      </w:r>
      <w:r w:rsidRPr="00206ACB">
        <w:rPr>
          <w:rFonts w:cstheme="minorHAnsi"/>
          <w:color w:val="111111"/>
          <w:szCs w:val="26"/>
        </w:rPr>
        <w:t>additional</w:t>
      </w:r>
      <w:r w:rsidR="00AC466E" w:rsidRPr="00206ACB">
        <w:rPr>
          <w:rFonts w:cstheme="minorHAnsi"/>
          <w:color w:val="111111"/>
          <w:szCs w:val="26"/>
        </w:rPr>
        <w:t xml:space="preserve"> </w:t>
      </w:r>
      <w:r w:rsidRPr="00206ACB">
        <w:rPr>
          <w:rFonts w:cstheme="minorHAnsi"/>
          <w:color w:val="111111"/>
          <w:szCs w:val="26"/>
        </w:rPr>
        <w:t>sprites</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move</w:t>
      </w:r>
      <w:r w:rsidR="00AC466E" w:rsidRPr="00206ACB">
        <w:rPr>
          <w:rFonts w:cstheme="minorHAnsi"/>
          <w:color w:val="111111"/>
          <w:szCs w:val="26"/>
        </w:rPr>
        <w:t xml:space="preserve"> </w:t>
      </w:r>
      <w:r w:rsidRPr="00206ACB">
        <w:rPr>
          <w:rFonts w:cstheme="minorHAnsi"/>
          <w:color w:val="111111"/>
          <w:szCs w:val="26"/>
        </w:rPr>
        <w:t>them</w:t>
      </w:r>
      <w:r w:rsidR="00AC466E" w:rsidRPr="00206ACB">
        <w:rPr>
          <w:rFonts w:cstheme="minorHAnsi"/>
          <w:color w:val="111111"/>
          <w:szCs w:val="26"/>
        </w:rPr>
        <w:t xml:space="preserve"> </w:t>
      </w:r>
      <w:r w:rsidRPr="00206ACB">
        <w:rPr>
          <w:rFonts w:cstheme="minorHAnsi"/>
          <w:color w:val="111111"/>
          <w:szCs w:val="26"/>
        </w:rPr>
        <w:t>separately</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player</w:t>
      </w:r>
      <w:r w:rsidR="00AC466E" w:rsidRPr="00206ACB">
        <w:rPr>
          <w:rFonts w:cstheme="minorHAnsi"/>
          <w:color w:val="111111"/>
          <w:szCs w:val="26"/>
        </w:rPr>
        <w:t xml:space="preserve"> </w:t>
      </w:r>
      <w:r w:rsidRPr="00206ACB">
        <w:rPr>
          <w:rFonts w:cstheme="minorHAnsi"/>
          <w:color w:val="111111"/>
          <w:szCs w:val="26"/>
        </w:rPr>
        <w:t>ship</w:t>
      </w:r>
      <w:r w:rsidR="00AC466E" w:rsidRPr="00206ACB">
        <w:rPr>
          <w:rFonts w:cstheme="minorHAnsi"/>
          <w:color w:val="111111"/>
          <w:szCs w:val="26"/>
        </w:rPr>
        <w:t xml:space="preserve"> </w:t>
      </w:r>
      <w:r w:rsidRPr="00206ACB">
        <w:rPr>
          <w:rFonts w:cstheme="minorHAnsi"/>
          <w:color w:val="111111"/>
          <w:szCs w:val="26"/>
        </w:rPr>
        <w:t>sprite.</w:t>
      </w:r>
    </w:p>
    <w:p w14:paraId="767648A3" w14:textId="57E484C3" w:rsidR="006D192B" w:rsidRPr="00206ACB" w:rsidRDefault="000731D5"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help</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get</w:t>
      </w:r>
      <w:r w:rsidR="00AC466E" w:rsidRPr="00206ACB">
        <w:rPr>
          <w:rFonts w:cstheme="minorHAnsi"/>
          <w:color w:val="111111"/>
          <w:sz w:val="26"/>
          <w:szCs w:val="26"/>
        </w:rPr>
        <w:t xml:space="preserve"> </w:t>
      </w:r>
      <w:r w:rsidRPr="00206ACB">
        <w:rPr>
          <w:rFonts w:cstheme="minorHAnsi"/>
          <w:color w:val="111111"/>
          <w:sz w:val="26"/>
          <w:szCs w:val="26"/>
        </w:rPr>
        <w:t>started,</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download</w:t>
      </w:r>
      <w:r w:rsidR="00AC466E" w:rsidRPr="00206ACB">
        <w:rPr>
          <w:rFonts w:cstheme="minorHAnsi"/>
          <w:color w:val="111111"/>
          <w:sz w:val="26"/>
          <w:szCs w:val="26"/>
        </w:rPr>
        <w:t xml:space="preserve"> </w:t>
      </w:r>
      <w:hyperlink r:id="rId124" w:history="1">
        <w:r w:rsidRPr="00206ACB">
          <w:rPr>
            <w:rStyle w:val="Hyperlink"/>
            <w:rFonts w:cstheme="minorHAnsi"/>
            <w:color w:val="82642B"/>
            <w:sz w:val="26"/>
            <w:szCs w:val="26"/>
          </w:rPr>
          <w:t>all</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of</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the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code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from</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this</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chapter</w:t>
        </w:r>
        <w:r w:rsidR="00EB6BCA" w:rsidRPr="00206ACB">
          <w:rPr>
            <w:rStyle w:val="Hyperlink"/>
            <w:rFonts w:cstheme="minorHAnsi"/>
            <w:color w:val="82642B"/>
            <w:sz w:val="26"/>
            <w:szCs w:val="26"/>
          </w:rPr>
          <w:t xml:space="preserve"> (https://famicom.party/book/projects/14-spritemovement.zip)</w:t>
        </w:r>
      </w:hyperlink>
      <w:r w:rsidRPr="00206ACB">
        <w:rPr>
          <w:rFonts w:cstheme="minorHAnsi"/>
          <w:color w:val="111111"/>
          <w:sz w:val="26"/>
          <w:szCs w:val="26"/>
        </w:rPr>
        <w:t>.</w:t>
      </w:r>
    </w:p>
    <w:p w14:paraId="565E6D03" w14:textId="77777777" w:rsidR="006D192B" w:rsidRPr="00206ACB" w:rsidRDefault="006D192B">
      <w:pPr>
        <w:widowControl/>
        <w:autoSpaceDE/>
        <w:autoSpaceDN/>
        <w:jc w:val="left"/>
        <w:rPr>
          <w:rFonts w:eastAsia="Times New Roman" w:cstheme="minorHAnsi"/>
          <w:color w:val="111111"/>
          <w:kern w:val="0"/>
          <w:szCs w:val="26"/>
          <w:lang w:eastAsia="ja-JP"/>
        </w:rPr>
      </w:pPr>
      <w:r w:rsidRPr="00206ACB">
        <w:rPr>
          <w:rFonts w:cstheme="minorHAnsi"/>
          <w:color w:val="111111"/>
          <w:szCs w:val="26"/>
        </w:rPr>
        <w:br w:type="page"/>
      </w:r>
    </w:p>
    <w:p w14:paraId="6F669C82" w14:textId="2885325E" w:rsidR="00EF2CA4" w:rsidRPr="00206ACB" w:rsidRDefault="00A76FDB">
      <w:pPr>
        <w:pStyle w:val="Heading2"/>
        <w:numPr>
          <w:ilvl w:val="0"/>
          <w:numId w:val="59"/>
        </w:numPr>
        <w:ind w:left="540"/>
        <w:rPr>
          <w:rFonts w:cstheme="minorHAnsi"/>
        </w:rPr>
      </w:pPr>
      <w:bookmarkStart w:id="178" w:name="_Toc168434269"/>
      <w:bookmarkStart w:id="179" w:name="_Toc168542780"/>
      <w:r w:rsidRPr="00206ACB">
        <w:rPr>
          <w:rFonts w:cstheme="minorHAnsi"/>
        </w:rPr>
        <w:lastRenderedPageBreak/>
        <w:t>Background</w:t>
      </w:r>
      <w:r w:rsidR="00AC466E" w:rsidRPr="00206ACB">
        <w:rPr>
          <w:rFonts w:cstheme="minorHAnsi"/>
        </w:rPr>
        <w:t xml:space="preserve"> </w:t>
      </w:r>
      <w:r w:rsidRPr="00206ACB">
        <w:rPr>
          <w:rFonts w:cstheme="minorHAnsi"/>
        </w:rPr>
        <w:t>Scrolling</w:t>
      </w:r>
      <w:bookmarkEnd w:id="178"/>
      <w:bookmarkEnd w:id="179"/>
    </w:p>
    <w:p w14:paraId="3B294F2B" w14:textId="0835E688" w:rsidR="00BF4EAE" w:rsidRPr="00206ACB" w:rsidRDefault="00BF4EAE"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covered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drawn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ability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little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smooth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contrast,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Atari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2600's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much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fluid,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Vanguard</w:t>
      </w:r>
      <w:r w:rsidRPr="00206ACB">
        <w:rPr>
          <w:rFonts w:eastAsia="Times New Roman" w:cstheme="minorHAnsi"/>
          <w:color w:val="111111"/>
          <w:kern w:val="0"/>
          <w:szCs w:val="26"/>
          <w:lang w:eastAsia="ja-JP"/>
        </w:rPr>
        <w:t>:</w:t>
      </w:r>
    </w:p>
    <w:p w14:paraId="3218E5A3" w14:textId="4ADAAB01" w:rsidR="00BF4EAE" w:rsidRPr="00206ACB" w:rsidRDefault="00000000" w:rsidP="009944E9">
      <w:pPr>
        <w:widowControl/>
        <w:autoSpaceDE/>
        <w:autoSpaceDN/>
        <w:spacing w:line="240" w:lineRule="auto"/>
        <w:textAlignment w:val="baseline"/>
        <w:rPr>
          <w:rFonts w:eastAsia="Times New Roman" w:cstheme="minorHAnsi"/>
          <w:color w:val="111111"/>
          <w:kern w:val="0"/>
          <w:szCs w:val="26"/>
          <w:lang w:eastAsia="ja-JP"/>
        </w:rPr>
      </w:pPr>
      <w:hyperlink r:id="rId125" w:history="1">
        <w:r w:rsidR="00BF4EAE" w:rsidRPr="00206ACB">
          <w:rPr>
            <w:rStyle w:val="Hyperlink"/>
            <w:rFonts w:eastAsia="Times New Roman" w:cstheme="minorHAnsi"/>
            <w:kern w:val="0"/>
            <w:szCs w:val="26"/>
            <w:lang w:eastAsia="ja-JP"/>
          </w:rPr>
          <w:t>https://youtu.be/ewQDKtc1i-4</w:t>
        </w:r>
      </w:hyperlink>
    </w:p>
    <w:p w14:paraId="35A0A821" w14:textId="020DCD9F" w:rsidR="00BF4EAE" w:rsidRPr="00206ACB" w:rsidRDefault="00BF4EAE"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i/>
          <w:iCs/>
          <w:color w:val="111111"/>
          <w:kern w:val="0"/>
          <w:szCs w:val="26"/>
          <w:lang w:eastAsia="ja-JP"/>
        </w:rPr>
        <w:t>Vanguard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(SNK,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1982)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side-scrolling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shooter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originally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released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arcades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ported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Atari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2600.</w:t>
      </w:r>
    </w:p>
    <w:p w14:paraId="6F5ECD28" w14:textId="4DA717C8" w:rsidR="00BF4EAE" w:rsidRPr="00206ACB" w:rsidRDefault="00BF4EAE"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abilities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courtesy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special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reminder,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space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enough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physical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RAM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Those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vertical</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layout</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horizontal</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layout</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$2400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depends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cartridge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manufactured.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Older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cartridges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feature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solder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cartridge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board;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solder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used.</w:t>
      </w:r>
    </w:p>
    <w:p w14:paraId="76D1D4E7" w14:textId="77777777" w:rsidR="0034336D" w:rsidRPr="00206ACB" w:rsidRDefault="00BF4EAE" w:rsidP="009944E9">
      <w:pPr>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14DB217E" wp14:editId="3EC97D56">
            <wp:extent cx="2462757" cy="1371600"/>
            <wp:effectExtent l="0" t="0" r="0" b="0"/>
            <wp:docPr id="65" name="Picture 65"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 electronics, circuit&#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462757" cy="1371600"/>
                    </a:xfrm>
                    <a:prstGeom prst="rect">
                      <a:avLst/>
                    </a:prstGeom>
                    <a:noFill/>
                    <a:ln>
                      <a:noFill/>
                    </a:ln>
                  </pic:spPr>
                </pic:pic>
              </a:graphicData>
            </a:graphic>
          </wp:inline>
        </w:drawing>
      </w:r>
    </w:p>
    <w:p w14:paraId="5FA6C95B" w14:textId="3633F00D" w:rsidR="00BF4EAE" w:rsidRPr="00206ACB" w:rsidRDefault="00BF4EAE" w:rsidP="009944E9">
      <w:pPr>
        <w:jc w:val="center"/>
        <w:rPr>
          <w:rFonts w:cstheme="minorHAnsi"/>
          <w:szCs w:val="26"/>
        </w:rPr>
      </w:pP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"V"/"H"</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solder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pads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cartridge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board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for</w:t>
      </w:r>
      <w:r w:rsidR="00AC466E" w:rsidRPr="00206ACB">
        <w:rPr>
          <w:rFonts w:eastAsia="Times New Roman" w:cstheme="minorHAnsi"/>
          <w:kern w:val="0"/>
          <w:szCs w:val="26"/>
          <w:lang w:eastAsia="ja-JP"/>
        </w:rPr>
        <w:t xml:space="preserve"> </w:t>
      </w:r>
      <w:r w:rsidRPr="00206ACB">
        <w:rPr>
          <w:rFonts w:eastAsia="Times New Roman" w:cstheme="minorHAnsi"/>
          <w:i/>
          <w:iCs/>
          <w:kern w:val="0"/>
          <w:szCs w:val="26"/>
          <w:lang w:eastAsia="ja-JP"/>
        </w:rPr>
        <w:t>Donkey</w:t>
      </w:r>
      <w:r w:rsidR="00AC466E" w:rsidRPr="00206ACB">
        <w:rPr>
          <w:rFonts w:eastAsia="Times New Roman" w:cstheme="minorHAnsi"/>
          <w:i/>
          <w:iCs/>
          <w:kern w:val="0"/>
          <w:szCs w:val="26"/>
          <w:lang w:eastAsia="ja-JP"/>
        </w:rPr>
        <w:t xml:space="preserve"> </w:t>
      </w:r>
      <w:r w:rsidRPr="00206ACB">
        <w:rPr>
          <w:rFonts w:eastAsia="Times New Roman" w:cstheme="minorHAnsi"/>
          <w:i/>
          <w:iCs/>
          <w:kern w:val="0"/>
          <w:szCs w:val="26"/>
          <w:lang w:eastAsia="ja-JP"/>
        </w:rPr>
        <w:t>Kong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(Nintendo,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1983).</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Here,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"V"</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pad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soldered,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meaning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that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this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cartridge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uses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vertical</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nametable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layout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(also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known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horizontal</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mirroring).</w:t>
      </w:r>
    </w:p>
    <w:p w14:paraId="0ADACD07" w14:textId="19320CF1" w:rsidR="005A133A" w:rsidRPr="00206ACB" w:rsidRDefault="005A133A" w:rsidP="00384C17">
      <w:pPr>
        <w:pStyle w:val="Heading3"/>
        <w:rPr>
          <w:rFonts w:cstheme="minorHAnsi"/>
        </w:rPr>
      </w:pPr>
      <w:bookmarkStart w:id="180" w:name="_Toc168434270"/>
      <w:bookmarkStart w:id="181" w:name="_Toc168542781"/>
      <w:r w:rsidRPr="00206ACB">
        <w:rPr>
          <w:rFonts w:cstheme="minorHAnsi"/>
        </w:rPr>
        <w:t>Using</w:t>
      </w:r>
      <w:r w:rsidR="00AC466E" w:rsidRPr="00206ACB">
        <w:rPr>
          <w:rFonts w:cstheme="minorHAnsi"/>
        </w:rPr>
        <w:t xml:space="preserve"> </w:t>
      </w:r>
      <w:r w:rsidRPr="00206ACB">
        <w:rPr>
          <w:rFonts w:cstheme="minorHAnsi"/>
        </w:rPr>
        <w:t>PPUSCROLL</w:t>
      </w:r>
      <w:bookmarkEnd w:id="180"/>
      <w:bookmarkEnd w:id="181"/>
    </w:p>
    <w:p w14:paraId="5130B943" w14:textId="1A53C965" w:rsidR="0034336D" w:rsidRPr="00206ACB" w:rsidRDefault="0034336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controlled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$2005</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memory-mapped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during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Vblank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(What</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cases,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where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scrolling</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handled</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differently?</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possible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create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"split-screen"</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effects,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where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different</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position</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than</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bottom,</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carefully</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manipulating</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internal</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working</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requires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88030F"/>
          <w:kern w:val="0"/>
          <w:szCs w:val="26"/>
          <w:lang w:eastAsia="ja-JP"/>
        </w:rPr>
        <w:t>PPUSCROLL</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88030F"/>
          <w:kern w:val="0"/>
          <w:szCs w:val="26"/>
          <w:lang w:eastAsia="ja-JP"/>
        </w:rPr>
        <w:t>PPUCTRL</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within</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very</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short</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period</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has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almost</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finished</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drawing</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scanline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before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split.)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twice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determine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second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determine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always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occur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end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least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PPUADDR</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internal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meaning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w:t>
      </w:r>
    </w:p>
    <w:p w14:paraId="55402B4F" w14:textId="557105D3" w:rsidR="0034336D" w:rsidRPr="00206ACB" w:rsidRDefault="0034336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varies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cartridge's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written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keeps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"current"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lowest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written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representing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representing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$2400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representing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representing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$2c00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p>
    <w:p w14:paraId="19CA6C17" w14:textId="4F07D08D" w:rsidR="0034336D" w:rsidRPr="00206ACB" w:rsidRDefault="0034336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Consider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standard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$2400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lastRenderedPageBreak/>
        <w:t>positions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image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displayed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entirety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p>
    <w:p w14:paraId="05A16189" w14:textId="19144BEA"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at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end</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of</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NMI</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handler</w:t>
      </w:r>
    </w:p>
    <w:p w14:paraId="1B277A92" w14:textId="78729307"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C34D00"/>
          <w:kern w:val="0"/>
          <w:szCs w:val="26"/>
          <w:bdr w:val="none" w:sz="0" w:space="0" w:color="auto" w:frame="1"/>
          <w:shd w:val="clear" w:color="auto" w:fill="272822"/>
          <w:lang w:eastAsia="ja-JP"/>
        </w:rPr>
        <w:t>#</w:t>
      </w:r>
      <w:r w:rsidR="0034336D" w:rsidRPr="00206ACB">
        <w:rPr>
          <w:rFonts w:eastAsia="Times New Roman" w:cstheme="minorHAnsi"/>
          <w:color w:val="9C6CFF"/>
          <w:kern w:val="0"/>
          <w:szCs w:val="26"/>
          <w:bdr w:val="none" w:sz="0" w:space="0" w:color="auto" w:frame="1"/>
          <w:shd w:val="clear" w:color="auto" w:fill="272822"/>
          <w:lang w:eastAsia="ja-JP"/>
        </w:rPr>
        <w:t>$00</w:t>
      </w:r>
    </w:p>
    <w:p w14:paraId="5495F68C" w14:textId="31179B08"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5BBDFE"/>
          <w:kern w:val="0"/>
          <w:szCs w:val="26"/>
          <w:bdr w:val="none" w:sz="0" w:space="0" w:color="auto" w:frame="1"/>
          <w:shd w:val="clear" w:color="auto" w:fill="272822"/>
          <w:lang w:eastAsia="ja-JP"/>
        </w:rPr>
        <w:t>STA</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C34D00"/>
          <w:kern w:val="0"/>
          <w:szCs w:val="26"/>
          <w:bdr w:val="none" w:sz="0" w:space="0" w:color="auto" w:frame="1"/>
          <w:shd w:val="clear" w:color="auto" w:fill="272822"/>
          <w:lang w:eastAsia="ja-JP"/>
        </w:rPr>
        <w:t>PPUSCROLL</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set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X</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scroll</w:t>
      </w:r>
    </w:p>
    <w:p w14:paraId="18204BF4" w14:textId="7BCC2B04"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5BBDFE"/>
          <w:kern w:val="0"/>
          <w:szCs w:val="26"/>
          <w:bdr w:val="none" w:sz="0" w:space="0" w:color="auto" w:frame="1"/>
          <w:shd w:val="clear" w:color="auto" w:fill="272822"/>
          <w:lang w:eastAsia="ja-JP"/>
        </w:rPr>
        <w:t>STA</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C34D00"/>
          <w:kern w:val="0"/>
          <w:szCs w:val="26"/>
          <w:bdr w:val="none" w:sz="0" w:space="0" w:color="auto" w:frame="1"/>
          <w:shd w:val="clear" w:color="auto" w:fill="272822"/>
          <w:lang w:eastAsia="ja-JP"/>
        </w:rPr>
        <w:t>PPUSCROLL</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set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Y</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scroll</w:t>
      </w:r>
    </w:p>
    <w:p w14:paraId="2A0E831E" w14:textId="787B1A26" w:rsidR="0034336D" w:rsidRPr="00206ACB" w:rsidRDefault="0034336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Now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"camera"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twenty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twenty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edge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twenty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$2400</w:t>
      </w:r>
      <w:r w:rsidRPr="00206ACB">
        <w:rPr>
          <w:rFonts w:eastAsia="Times New Roman" w:cstheme="minorHAnsi"/>
          <w:color w:val="111111"/>
          <w:kern w:val="0"/>
          <w:szCs w:val="26"/>
          <w:lang w:eastAsia="ja-JP"/>
        </w:rPr>
        <w:t>.</w:t>
      </w:r>
    </w:p>
    <w:p w14:paraId="24AA1D75" w14:textId="77777777" w:rsidR="0034336D" w:rsidRPr="00206ACB" w:rsidRDefault="0034336D"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60A26605" wp14:editId="4630C78D">
            <wp:extent cx="4497090" cy="21031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497090" cy="2103120"/>
                    </a:xfrm>
                    <a:prstGeom prst="rect">
                      <a:avLst/>
                    </a:prstGeom>
                    <a:noFill/>
                    <a:ln>
                      <a:noFill/>
                    </a:ln>
                  </pic:spPr>
                </pic:pic>
              </a:graphicData>
            </a:graphic>
          </wp:inline>
        </w:drawing>
      </w:r>
    </w:p>
    <w:p w14:paraId="09C8E793" w14:textId="03A1E362" w:rsidR="0034336D" w:rsidRPr="00206ACB" w:rsidRDefault="0034336D" w:rsidP="009944E9">
      <w:pPr>
        <w:widowControl/>
        <w:autoSpaceDE/>
        <w:autoSpaceDN/>
        <w:spacing w:line="240" w:lineRule="auto"/>
        <w:jc w:val="center"/>
        <w:rPr>
          <w:rFonts w:eastAsia="Times New Roman" w:cstheme="minorHAnsi"/>
          <w:kern w:val="0"/>
          <w:sz w:val="24"/>
          <w:szCs w:val="24"/>
          <w:lang w:eastAsia="ja-JP"/>
        </w:rPr>
      </w:pPr>
      <w:r w:rsidRPr="00206ACB">
        <w:rPr>
          <w:rFonts w:eastAsia="Times New Roman" w:cstheme="minorHAnsi"/>
          <w:kern w:val="0"/>
          <w:sz w:val="24"/>
          <w:szCs w:val="24"/>
          <w:lang w:eastAsia="ja-JP"/>
        </w:rPr>
        <w:t>Side-by-side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nametables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in</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horizontal</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layout,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with</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attribute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grid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visible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in</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blue.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player</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moves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to</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right,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X</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scroll</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position</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increases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and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viewport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"slides"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across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two</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nametables.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These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are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first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two</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screens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of</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Metal</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Man</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stage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in</w:t>
      </w:r>
      <w:r w:rsidR="00AC466E" w:rsidRPr="00206ACB">
        <w:rPr>
          <w:rFonts w:eastAsia="Times New Roman" w:cstheme="minorHAnsi"/>
          <w:kern w:val="0"/>
          <w:sz w:val="24"/>
          <w:szCs w:val="24"/>
          <w:lang w:eastAsia="ja-JP"/>
        </w:rPr>
        <w:t xml:space="preserve"> </w:t>
      </w:r>
      <w:r w:rsidRPr="00206ACB">
        <w:rPr>
          <w:rFonts w:eastAsia="Times New Roman" w:cstheme="minorHAnsi"/>
          <w:i/>
          <w:iCs/>
          <w:kern w:val="0"/>
          <w:sz w:val="24"/>
          <w:szCs w:val="24"/>
          <w:lang w:eastAsia="ja-JP"/>
        </w:rPr>
        <w:t>Mega</w:t>
      </w:r>
      <w:r w:rsidR="00AC466E" w:rsidRPr="00206ACB">
        <w:rPr>
          <w:rFonts w:eastAsia="Times New Roman" w:cstheme="minorHAnsi"/>
          <w:i/>
          <w:iCs/>
          <w:kern w:val="0"/>
          <w:sz w:val="24"/>
          <w:szCs w:val="24"/>
          <w:lang w:eastAsia="ja-JP"/>
        </w:rPr>
        <w:t xml:space="preserve"> </w:t>
      </w:r>
      <w:r w:rsidRPr="00206ACB">
        <w:rPr>
          <w:rFonts w:eastAsia="Times New Roman" w:cstheme="minorHAnsi"/>
          <w:i/>
          <w:iCs/>
          <w:kern w:val="0"/>
          <w:sz w:val="24"/>
          <w:szCs w:val="24"/>
          <w:lang w:eastAsia="ja-JP"/>
        </w:rPr>
        <w:t>Man</w:t>
      </w:r>
      <w:r w:rsidR="00AC466E" w:rsidRPr="00206ACB">
        <w:rPr>
          <w:rFonts w:eastAsia="Times New Roman" w:cstheme="minorHAnsi"/>
          <w:i/>
          <w:iCs/>
          <w:kern w:val="0"/>
          <w:sz w:val="24"/>
          <w:szCs w:val="24"/>
          <w:lang w:eastAsia="ja-JP"/>
        </w:rPr>
        <w:t xml:space="preserve"> </w:t>
      </w:r>
      <w:r w:rsidRPr="00206ACB">
        <w:rPr>
          <w:rFonts w:eastAsia="Times New Roman" w:cstheme="minorHAnsi"/>
          <w:i/>
          <w:iCs/>
          <w:kern w:val="0"/>
          <w:sz w:val="24"/>
          <w:szCs w:val="24"/>
          <w:lang w:eastAsia="ja-JP"/>
        </w:rPr>
        <w:t>2</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(Capcom,</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1988).</w:t>
      </w:r>
    </w:p>
    <w:p w14:paraId="7B68A56D" w14:textId="23A6DF9A" w:rsidR="0034336D" w:rsidRPr="00206ACB" w:rsidRDefault="0034336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p>
    <w:p w14:paraId="789F3B2F" w14:textId="6B556FD4"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at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end</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of</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NMI</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handler</w:t>
      </w:r>
    </w:p>
    <w:p w14:paraId="0FAE6C31" w14:textId="0A673BDC"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C34D00"/>
          <w:kern w:val="0"/>
          <w:szCs w:val="26"/>
          <w:bdr w:val="none" w:sz="0" w:space="0" w:color="auto" w:frame="1"/>
          <w:shd w:val="clear" w:color="auto" w:fill="272822"/>
          <w:lang w:eastAsia="ja-JP"/>
        </w:rPr>
        <w:t>#</w:t>
      </w:r>
      <w:r w:rsidR="0034336D" w:rsidRPr="00206ACB">
        <w:rPr>
          <w:rFonts w:eastAsia="Times New Roman" w:cstheme="minorHAnsi"/>
          <w:color w:val="9C6CFF"/>
          <w:kern w:val="0"/>
          <w:szCs w:val="26"/>
          <w:bdr w:val="none" w:sz="0" w:space="0" w:color="auto" w:frame="1"/>
          <w:shd w:val="clear" w:color="auto" w:fill="272822"/>
          <w:lang w:eastAsia="ja-JP"/>
        </w:rPr>
        <w:t>20</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decimal</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20</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because</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no</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w:t>
      </w:r>
    </w:p>
    <w:p w14:paraId="31795FDB" w14:textId="63201AA2"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5BBDFE"/>
          <w:kern w:val="0"/>
          <w:szCs w:val="26"/>
          <w:bdr w:val="none" w:sz="0" w:space="0" w:color="auto" w:frame="1"/>
          <w:shd w:val="clear" w:color="auto" w:fill="272822"/>
          <w:lang w:eastAsia="ja-JP"/>
        </w:rPr>
        <w:t>STA</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C34D00"/>
          <w:kern w:val="0"/>
          <w:szCs w:val="26"/>
          <w:bdr w:val="none" w:sz="0" w:space="0" w:color="auto" w:frame="1"/>
          <w:shd w:val="clear" w:color="auto" w:fill="272822"/>
          <w:lang w:eastAsia="ja-JP"/>
        </w:rPr>
        <w:t>PPUSCROLL</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set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X</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scroll</w:t>
      </w:r>
    </w:p>
    <w:p w14:paraId="185F160C" w14:textId="38E1F038"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C34D00"/>
          <w:kern w:val="0"/>
          <w:szCs w:val="26"/>
          <w:bdr w:val="none" w:sz="0" w:space="0" w:color="auto" w:frame="1"/>
          <w:shd w:val="clear" w:color="auto" w:fill="272822"/>
          <w:lang w:eastAsia="ja-JP"/>
        </w:rPr>
        <w:t>#</w:t>
      </w:r>
      <w:r w:rsidR="0034336D" w:rsidRPr="00206ACB">
        <w:rPr>
          <w:rFonts w:eastAsia="Times New Roman" w:cstheme="minorHAnsi"/>
          <w:color w:val="9C6CFF"/>
          <w:kern w:val="0"/>
          <w:szCs w:val="26"/>
          <w:bdr w:val="none" w:sz="0" w:space="0" w:color="auto" w:frame="1"/>
          <w:shd w:val="clear" w:color="auto" w:fill="272822"/>
          <w:lang w:eastAsia="ja-JP"/>
        </w:rPr>
        <w:t>$00</w:t>
      </w:r>
    </w:p>
    <w:p w14:paraId="12DD9AC3" w14:textId="364F4794"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5BBDFE"/>
          <w:kern w:val="0"/>
          <w:szCs w:val="26"/>
          <w:bdr w:val="none" w:sz="0" w:space="0" w:color="auto" w:frame="1"/>
          <w:shd w:val="clear" w:color="auto" w:fill="272822"/>
          <w:lang w:eastAsia="ja-JP"/>
        </w:rPr>
        <w:t>STA</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C34D00"/>
          <w:kern w:val="0"/>
          <w:szCs w:val="26"/>
          <w:bdr w:val="none" w:sz="0" w:space="0" w:color="auto" w:frame="1"/>
          <w:shd w:val="clear" w:color="auto" w:fill="272822"/>
          <w:lang w:eastAsia="ja-JP"/>
        </w:rPr>
        <w:t>PPUSCROLL</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set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Y</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scroll</w:t>
      </w:r>
    </w:p>
    <w:p w14:paraId="2C2C797D" w14:textId="0B970B18" w:rsidR="00EF2CA4" w:rsidRPr="00206ACB" w:rsidRDefault="0034336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vertical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viewport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beyond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bounds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viewport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wraps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However,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functionality;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generally,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vertical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prevent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versa.</w:t>
      </w:r>
    </w:p>
    <w:p w14:paraId="06F83547" w14:textId="3000EC2E" w:rsidR="005A133A" w:rsidRPr="00206ACB" w:rsidRDefault="005A133A" w:rsidP="007E172E">
      <w:pPr>
        <w:pStyle w:val="Heading3"/>
        <w:rPr>
          <w:rFonts w:cstheme="minorHAnsi"/>
        </w:rPr>
      </w:pPr>
      <w:bookmarkStart w:id="182" w:name="_Toc168434271"/>
      <w:bookmarkStart w:id="183" w:name="_Toc168542782"/>
      <w:r w:rsidRPr="00206ACB">
        <w:rPr>
          <w:rFonts w:cstheme="minorHAnsi"/>
        </w:rPr>
        <w:t>Camera</w:t>
      </w:r>
      <w:r w:rsidR="00AC466E" w:rsidRPr="00206ACB">
        <w:rPr>
          <w:rFonts w:cstheme="minorHAnsi"/>
        </w:rPr>
        <w:t xml:space="preserve"> </w:t>
      </w:r>
      <w:r w:rsidRPr="00206ACB">
        <w:rPr>
          <w:rFonts w:cstheme="minorHAnsi"/>
        </w:rPr>
        <w:t>Systems</w:t>
      </w:r>
      <w:bookmarkEnd w:id="182"/>
      <w:bookmarkEnd w:id="183"/>
    </w:p>
    <w:p w14:paraId="469E6092" w14:textId="4BBBABCD" w:rsidR="0026025F" w:rsidRPr="00206ACB" w:rsidRDefault="0026025F"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seen</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take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While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might</w:t>
      </w:r>
      <w:r w:rsidR="00AC466E" w:rsidRPr="00206ACB">
        <w:rPr>
          <w:rFonts w:cstheme="minorHAnsi"/>
          <w:color w:val="111111"/>
          <w:sz w:val="26"/>
          <w:szCs w:val="26"/>
        </w:rPr>
        <w:t xml:space="preserve"> </w:t>
      </w:r>
      <w:r w:rsidRPr="00206ACB">
        <w:rPr>
          <w:rFonts w:cstheme="minorHAnsi"/>
          <w:color w:val="111111"/>
          <w:sz w:val="26"/>
          <w:szCs w:val="26"/>
        </w:rPr>
        <w:t>feel</w:t>
      </w:r>
      <w:r w:rsidR="00AC466E" w:rsidRPr="00206ACB">
        <w:rPr>
          <w:rFonts w:cstheme="minorHAnsi"/>
          <w:color w:val="111111"/>
          <w:sz w:val="26"/>
          <w:szCs w:val="26"/>
        </w:rPr>
        <w:t xml:space="preserve"> </w:t>
      </w:r>
      <w:r w:rsidRPr="00206ACB">
        <w:rPr>
          <w:rFonts w:cstheme="minorHAnsi"/>
          <w:color w:val="111111"/>
          <w:sz w:val="26"/>
          <w:szCs w:val="26"/>
        </w:rPr>
        <w:t>natural</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character</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leaves</w:t>
      </w:r>
      <w:r w:rsidR="00AC466E" w:rsidRPr="00206ACB">
        <w:rPr>
          <w:rFonts w:cstheme="minorHAnsi"/>
          <w:color w:val="111111"/>
          <w:sz w:val="26"/>
          <w:szCs w:val="26"/>
        </w:rPr>
        <w:t xml:space="preserve"> </w:t>
      </w:r>
      <w:r w:rsidRPr="00206ACB">
        <w:rPr>
          <w:rFonts w:cstheme="minorHAnsi"/>
          <w:color w:val="111111"/>
          <w:sz w:val="26"/>
          <w:szCs w:val="26"/>
        </w:rPr>
        <w:t>scrolling</w:t>
      </w:r>
      <w:r w:rsidR="00AC466E" w:rsidRPr="00206ACB">
        <w:rPr>
          <w:rFonts w:cstheme="minorHAnsi"/>
          <w:color w:val="111111"/>
          <w:sz w:val="26"/>
          <w:szCs w:val="26"/>
        </w:rPr>
        <w:t xml:space="preserve"> </w:t>
      </w:r>
      <w:r w:rsidRPr="00206ACB">
        <w:rPr>
          <w:rFonts w:cstheme="minorHAnsi"/>
          <w:color w:val="111111"/>
          <w:sz w:val="26"/>
          <w:szCs w:val="26"/>
        </w:rPr>
        <w:t>decisions</w:t>
      </w:r>
      <w:r w:rsidR="00AC466E" w:rsidRPr="00206ACB">
        <w:rPr>
          <w:rFonts w:cstheme="minorHAnsi"/>
          <w:color w:val="111111"/>
          <w:sz w:val="26"/>
          <w:szCs w:val="26"/>
        </w:rPr>
        <w:t xml:space="preserve"> </w:t>
      </w:r>
      <w:r w:rsidRPr="00206ACB">
        <w:rPr>
          <w:rFonts w:cstheme="minorHAnsi"/>
          <w:color w:val="111111"/>
          <w:sz w:val="26"/>
          <w:szCs w:val="26"/>
        </w:rPr>
        <w:t>entirely</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programmer.</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games</w:t>
      </w:r>
      <w:r w:rsidR="00AC466E" w:rsidRPr="00206ACB">
        <w:rPr>
          <w:rFonts w:cstheme="minorHAnsi"/>
          <w:color w:val="111111"/>
          <w:sz w:val="26"/>
          <w:szCs w:val="26"/>
        </w:rPr>
        <w:t xml:space="preserve"> </w:t>
      </w:r>
      <w:r w:rsidRPr="00206ACB">
        <w:rPr>
          <w:rFonts w:cstheme="minorHAnsi"/>
          <w:color w:val="111111"/>
          <w:sz w:val="26"/>
          <w:szCs w:val="26"/>
        </w:rPr>
        <w:t>take</w:t>
      </w:r>
      <w:r w:rsidR="00AC466E" w:rsidRPr="00206ACB">
        <w:rPr>
          <w:rFonts w:cstheme="minorHAnsi"/>
          <w:color w:val="111111"/>
          <w:sz w:val="26"/>
          <w:szCs w:val="26"/>
        </w:rPr>
        <w:t xml:space="preserve"> </w:t>
      </w:r>
      <w:r w:rsidRPr="00206ACB">
        <w:rPr>
          <w:rFonts w:cstheme="minorHAnsi"/>
          <w:color w:val="111111"/>
          <w:sz w:val="26"/>
          <w:szCs w:val="26"/>
        </w:rPr>
        <w:t>very</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approaches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question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trigger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approaches</w:t>
      </w:r>
      <w:r w:rsidR="00AC466E" w:rsidRPr="00206ACB">
        <w:rPr>
          <w:rFonts w:cstheme="minorHAnsi"/>
          <w:color w:val="111111"/>
          <w:sz w:val="26"/>
          <w:szCs w:val="26"/>
        </w:rPr>
        <w:t xml:space="preserve"> </w:t>
      </w:r>
      <w:r w:rsidRPr="00206ACB">
        <w:rPr>
          <w:rFonts w:cstheme="minorHAnsi"/>
          <w:color w:val="111111"/>
          <w:sz w:val="26"/>
          <w:szCs w:val="26"/>
        </w:rPr>
        <w:t>represent</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camera</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systems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their</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advantages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drawbacks.</w:t>
      </w:r>
      <w:r w:rsidR="00AC466E" w:rsidRPr="00206ACB">
        <w:rPr>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examples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follow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based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Itay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Keren's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seminal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work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camera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systems,</w:t>
      </w:r>
      <w:r w:rsidR="00AC466E" w:rsidRPr="00206ACB">
        <w:rPr>
          <w:rStyle w:val="marginnote"/>
          <w:rFonts w:cstheme="minorHAnsi"/>
          <w:color w:val="111111"/>
          <w:sz w:val="26"/>
          <w:szCs w:val="26"/>
        </w:rPr>
        <w:t xml:space="preserve"> </w:t>
      </w:r>
      <w:hyperlink r:id="rId128" w:tgtFrame="_blank" w:history="1">
        <w:r w:rsidRPr="00206ACB">
          <w:rPr>
            <w:rStyle w:val="Hyperlink"/>
            <w:rFonts w:cstheme="minorHAnsi"/>
            <w:color w:val="82642B"/>
            <w:sz w:val="26"/>
            <w:szCs w:val="26"/>
          </w:rPr>
          <w:t>"Scroll</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Back:</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The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Theory</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and</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Practice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of</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Cameras</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in</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Side-Scrollers"</w:t>
        </w:r>
      </w:hyperlink>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which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goes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far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greater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detail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lastRenderedPageBreak/>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here.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terms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below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(like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"position-locking")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same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article.</w:t>
      </w:r>
      <w:r w:rsidR="00AC466E" w:rsidRPr="00206ACB">
        <w:rPr>
          <w:rStyle w:val="marginnote"/>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few</w:t>
      </w:r>
      <w:r w:rsidR="00AC466E" w:rsidRPr="00206ACB">
        <w:rPr>
          <w:rFonts w:cstheme="minorHAnsi"/>
          <w:color w:val="111111"/>
          <w:sz w:val="26"/>
          <w:szCs w:val="26"/>
        </w:rPr>
        <w:t xml:space="preserve"> </w:t>
      </w:r>
      <w:r w:rsidRPr="00206ACB">
        <w:rPr>
          <w:rFonts w:cstheme="minorHAnsi"/>
          <w:color w:val="111111"/>
          <w:sz w:val="26"/>
          <w:szCs w:val="26"/>
        </w:rPr>
        <w:t>basic</w:t>
      </w:r>
      <w:r w:rsidR="00AC466E" w:rsidRPr="00206ACB">
        <w:rPr>
          <w:rFonts w:cstheme="minorHAnsi"/>
          <w:color w:val="111111"/>
          <w:sz w:val="26"/>
          <w:szCs w:val="26"/>
        </w:rPr>
        <w:t xml:space="preserve"> </w:t>
      </w:r>
      <w:r w:rsidRPr="00206ACB">
        <w:rPr>
          <w:rFonts w:cstheme="minorHAnsi"/>
          <w:color w:val="111111"/>
          <w:sz w:val="26"/>
          <w:szCs w:val="26"/>
        </w:rPr>
        <w:t>techniques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were</w:t>
      </w:r>
      <w:r w:rsidR="00AC466E" w:rsidRPr="00206ACB">
        <w:rPr>
          <w:rFonts w:cstheme="minorHAnsi"/>
          <w:color w:val="111111"/>
          <w:sz w:val="26"/>
          <w:szCs w:val="26"/>
        </w:rPr>
        <w:t xml:space="preserve"> </w:t>
      </w:r>
      <w:r w:rsidRPr="00206ACB">
        <w:rPr>
          <w:rFonts w:cstheme="minorHAnsi"/>
          <w:color w:val="111111"/>
          <w:sz w:val="26"/>
          <w:szCs w:val="26"/>
        </w:rPr>
        <w:t>common</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p>
    <w:p w14:paraId="113102E5" w14:textId="6DE33DB9" w:rsidR="000561AC" w:rsidRPr="00206ACB" w:rsidRDefault="000561AC" w:rsidP="009944E9">
      <w:pPr>
        <w:pStyle w:val="NormalWeb"/>
        <w:spacing w:before="120" w:beforeAutospacing="0" w:after="120" w:afterAutospacing="0"/>
        <w:jc w:val="both"/>
        <w:textAlignment w:val="baseline"/>
        <w:rPr>
          <w:rFonts w:cstheme="minorHAnsi"/>
          <w:color w:val="111111"/>
          <w:sz w:val="26"/>
          <w:szCs w:val="26"/>
        </w:rPr>
      </w:pPr>
    </w:p>
    <w:p w14:paraId="41C3E076" w14:textId="1286EB42" w:rsidR="000561AC" w:rsidRPr="00206ACB" w:rsidRDefault="000561AC" w:rsidP="009944E9">
      <w:pPr>
        <w:pStyle w:val="NormalWeb"/>
        <w:spacing w:before="120" w:beforeAutospacing="0" w:after="120" w:afterAutospacing="0"/>
        <w:jc w:val="both"/>
        <w:textAlignment w:val="baseline"/>
        <w:rPr>
          <w:rFonts w:cstheme="minorHAnsi"/>
          <w:color w:val="111111"/>
          <w:sz w:val="26"/>
          <w:szCs w:val="26"/>
        </w:rPr>
      </w:pPr>
    </w:p>
    <w:p w14:paraId="5CFBF507" w14:textId="77777777" w:rsidR="000561AC" w:rsidRPr="00206ACB" w:rsidRDefault="000561AC" w:rsidP="009944E9">
      <w:pPr>
        <w:pStyle w:val="NormalWeb"/>
        <w:spacing w:before="120" w:beforeAutospacing="0" w:after="120" w:afterAutospacing="0"/>
        <w:jc w:val="both"/>
        <w:textAlignment w:val="baseline"/>
        <w:rPr>
          <w:rFonts w:cstheme="minorHAnsi"/>
          <w:color w:val="111111"/>
          <w:sz w:val="26"/>
          <w:szCs w:val="26"/>
        </w:rPr>
      </w:pPr>
    </w:p>
    <w:p w14:paraId="44EBA8BD" w14:textId="0D4A780B" w:rsidR="0026025F" w:rsidRPr="00206ACB" w:rsidRDefault="0026025F">
      <w:pPr>
        <w:pStyle w:val="ListParagraph"/>
        <w:numPr>
          <w:ilvl w:val="0"/>
          <w:numId w:val="29"/>
        </w:numPr>
        <w:rPr>
          <w:rFonts w:cstheme="minorHAnsi"/>
          <w:szCs w:val="26"/>
        </w:rPr>
      </w:pPr>
      <w:r w:rsidRPr="00206ACB">
        <w:rPr>
          <w:rFonts w:cstheme="minorHAnsi"/>
          <w:szCs w:val="26"/>
        </w:rPr>
        <w:t>Position</w:t>
      </w:r>
      <w:r w:rsidR="00AC466E" w:rsidRPr="00206ACB">
        <w:rPr>
          <w:rFonts w:cstheme="minorHAnsi"/>
          <w:szCs w:val="26"/>
        </w:rPr>
        <w:t xml:space="preserve"> </w:t>
      </w:r>
      <w:r w:rsidRPr="00206ACB">
        <w:rPr>
          <w:rFonts w:cstheme="minorHAnsi"/>
          <w:szCs w:val="26"/>
        </w:rPr>
        <w:t>Locking</w:t>
      </w:r>
    </w:p>
    <w:p w14:paraId="1FB5437D" w14:textId="4DA48EC3" w:rsidR="0026025F" w:rsidRPr="00206ACB" w:rsidRDefault="0026025F"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simplest</w:t>
      </w:r>
      <w:r w:rsidR="00AC466E" w:rsidRPr="00206ACB">
        <w:rPr>
          <w:rFonts w:cstheme="minorHAnsi"/>
          <w:color w:val="111111"/>
          <w:sz w:val="26"/>
          <w:szCs w:val="26"/>
        </w:rPr>
        <w:t xml:space="preserve"> </w:t>
      </w:r>
      <w:r w:rsidRPr="00206ACB">
        <w:rPr>
          <w:rFonts w:cstheme="minorHAnsi"/>
          <w:color w:val="111111"/>
          <w:sz w:val="26"/>
          <w:szCs w:val="26"/>
        </w:rPr>
        <w:t>camera</w:t>
      </w:r>
      <w:r w:rsidR="00AC466E" w:rsidRPr="00206ACB">
        <w:rPr>
          <w:rFonts w:cstheme="minorHAnsi"/>
          <w:color w:val="111111"/>
          <w:sz w:val="26"/>
          <w:szCs w:val="26"/>
        </w:rPr>
        <w:t xml:space="preserve"> </w:t>
      </w:r>
      <w:r w:rsidRPr="00206ACB">
        <w:rPr>
          <w:rFonts w:cstheme="minorHAnsi"/>
          <w:color w:val="111111"/>
          <w:sz w:val="26"/>
          <w:szCs w:val="26"/>
        </w:rPr>
        <w:t>system,</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position</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locking</w:t>
      </w:r>
      <w:r w:rsidR="00AC466E" w:rsidRPr="00206ACB">
        <w:rPr>
          <w:rFonts w:cstheme="minorHAnsi"/>
          <w:color w:val="111111"/>
          <w:sz w:val="26"/>
          <w:szCs w:val="26"/>
        </w:rPr>
        <w:t xml:space="preserve"> </w:t>
      </w:r>
      <w:r w:rsidRPr="00206ACB">
        <w:rPr>
          <w:rFonts w:cstheme="minorHAnsi"/>
          <w:color w:val="111111"/>
          <w:sz w:val="26"/>
          <w:szCs w:val="26"/>
        </w:rPr>
        <w:t>keeps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place</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times,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scrolls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every</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"moves".</w:t>
      </w:r>
    </w:p>
    <w:p w14:paraId="2261BBF9" w14:textId="5414E7FB" w:rsidR="00EA6CCB" w:rsidRPr="00206ACB" w:rsidRDefault="00000000" w:rsidP="009944E9">
      <w:pPr>
        <w:pStyle w:val="NormalWeb"/>
        <w:spacing w:before="120" w:beforeAutospacing="0" w:after="120" w:afterAutospacing="0"/>
        <w:jc w:val="both"/>
        <w:textAlignment w:val="baseline"/>
        <w:rPr>
          <w:rFonts w:cstheme="minorHAnsi"/>
          <w:color w:val="111111"/>
          <w:sz w:val="26"/>
          <w:szCs w:val="26"/>
        </w:rPr>
      </w:pPr>
      <w:hyperlink r:id="rId129" w:history="1">
        <w:r w:rsidR="00EA6CCB" w:rsidRPr="00206ACB">
          <w:rPr>
            <w:rStyle w:val="Hyperlink"/>
            <w:rFonts w:cstheme="minorHAnsi"/>
            <w:sz w:val="26"/>
            <w:szCs w:val="26"/>
          </w:rPr>
          <w:t>https://famicom.party/micromachines.mp4</w:t>
        </w:r>
      </w:hyperlink>
    </w:p>
    <w:p w14:paraId="07EACA4F" w14:textId="3E1EAE1F" w:rsidR="0026025F" w:rsidRPr="00206ACB" w:rsidRDefault="0026025F" w:rsidP="009944E9">
      <w:pPr>
        <w:rPr>
          <w:rFonts w:cstheme="minorHAnsi"/>
          <w:szCs w:val="26"/>
        </w:rPr>
      </w:pPr>
      <w:r w:rsidRPr="00206ACB">
        <w:rPr>
          <w:rFonts w:cstheme="minorHAnsi"/>
          <w:szCs w:val="26"/>
        </w:rPr>
        <w:t>Position-locked</w:t>
      </w:r>
      <w:r w:rsidR="00AC466E" w:rsidRPr="00206ACB">
        <w:rPr>
          <w:rFonts w:cstheme="minorHAnsi"/>
          <w:szCs w:val="26"/>
        </w:rPr>
        <w:t xml:space="preserve"> </w:t>
      </w:r>
      <w:r w:rsidRPr="00206ACB">
        <w:rPr>
          <w:rFonts w:cstheme="minorHAnsi"/>
          <w:szCs w:val="26"/>
        </w:rPr>
        <w:t>camera</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Style w:val="Emphasis"/>
          <w:rFonts w:cstheme="minorHAnsi"/>
          <w:szCs w:val="26"/>
        </w:rPr>
        <w:t>Micro</w:t>
      </w:r>
      <w:r w:rsidR="00AC466E" w:rsidRPr="00206ACB">
        <w:rPr>
          <w:rStyle w:val="Emphasis"/>
          <w:rFonts w:cstheme="minorHAnsi"/>
          <w:szCs w:val="26"/>
        </w:rPr>
        <w:t xml:space="preserve"> </w:t>
      </w:r>
      <w:r w:rsidRPr="00206ACB">
        <w:rPr>
          <w:rStyle w:val="Emphasis"/>
          <w:rFonts w:cstheme="minorHAnsi"/>
          <w:szCs w:val="26"/>
        </w:rPr>
        <w:t>Machines</w:t>
      </w:r>
      <w:r w:rsidR="00AC466E" w:rsidRPr="00206ACB">
        <w:rPr>
          <w:rFonts w:cstheme="minorHAnsi"/>
          <w:szCs w:val="26"/>
        </w:rPr>
        <w:t xml:space="preserve"> </w:t>
      </w:r>
      <w:r w:rsidRPr="00206ACB">
        <w:rPr>
          <w:rFonts w:cstheme="minorHAnsi"/>
          <w:szCs w:val="26"/>
        </w:rPr>
        <w:t>(CodeMasters,</w:t>
      </w:r>
      <w:r w:rsidR="00AC466E" w:rsidRPr="00206ACB">
        <w:rPr>
          <w:rFonts w:cstheme="minorHAnsi"/>
          <w:szCs w:val="26"/>
        </w:rPr>
        <w:t xml:space="preserve"> </w:t>
      </w:r>
      <w:r w:rsidRPr="00206ACB">
        <w:rPr>
          <w:rFonts w:cstheme="minorHAnsi"/>
          <w:szCs w:val="26"/>
        </w:rPr>
        <w:t>1991).</w:t>
      </w:r>
      <w:r w:rsidR="00AC466E" w:rsidRPr="00206ACB">
        <w:rPr>
          <w:rFonts w:cstheme="minorHAnsi"/>
          <w:szCs w:val="26"/>
        </w:rPr>
        <w:t xml:space="preserve"> </w:t>
      </w:r>
      <w:r w:rsidRPr="00206ACB">
        <w:rPr>
          <w:rFonts w:cstheme="minorHAnsi"/>
          <w:szCs w:val="26"/>
        </w:rPr>
        <w:t>Here,</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player</w:t>
      </w:r>
      <w:r w:rsidR="00AC466E" w:rsidRPr="00206ACB">
        <w:rPr>
          <w:rFonts w:cstheme="minorHAnsi"/>
          <w:szCs w:val="26"/>
        </w:rPr>
        <w:t xml:space="preserve"> </w:t>
      </w:r>
      <w:r w:rsidRPr="00206ACB">
        <w:rPr>
          <w:rFonts w:cstheme="minorHAnsi"/>
          <w:szCs w:val="26"/>
        </w:rPr>
        <w:t>vehicle</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kept</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center</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screen</w:t>
      </w:r>
      <w:r w:rsidR="00AC466E" w:rsidRPr="00206ACB">
        <w:rPr>
          <w:rFonts w:cstheme="minorHAnsi"/>
          <w:szCs w:val="26"/>
        </w:rPr>
        <w:t xml:space="preserve"> </w:t>
      </w:r>
      <w:r w:rsidRPr="00206ACB">
        <w:rPr>
          <w:rFonts w:cstheme="minorHAnsi"/>
          <w:szCs w:val="26"/>
        </w:rPr>
        <w:t>at</w:t>
      </w:r>
      <w:r w:rsidR="00AC466E" w:rsidRPr="00206ACB">
        <w:rPr>
          <w:rFonts w:cstheme="minorHAnsi"/>
          <w:szCs w:val="26"/>
        </w:rPr>
        <w:t xml:space="preserve"> </w:t>
      </w:r>
      <w:r w:rsidRPr="00206ACB">
        <w:rPr>
          <w:rFonts w:cstheme="minorHAnsi"/>
          <w:szCs w:val="26"/>
        </w:rPr>
        <w:t>all</w:t>
      </w:r>
      <w:r w:rsidR="00AC466E" w:rsidRPr="00206ACB">
        <w:rPr>
          <w:rFonts w:cstheme="minorHAnsi"/>
          <w:szCs w:val="26"/>
        </w:rPr>
        <w:t xml:space="preserve"> </w:t>
      </w:r>
      <w:r w:rsidRPr="00206ACB">
        <w:rPr>
          <w:rFonts w:cstheme="minorHAnsi"/>
          <w:szCs w:val="26"/>
        </w:rPr>
        <w:t>times.</w:t>
      </w:r>
    </w:p>
    <w:p w14:paraId="555FFF81" w14:textId="7FBF5F58" w:rsidR="0026025F" w:rsidRPr="00206ACB" w:rsidRDefault="0026025F"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locking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useful</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needs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consistent</w:t>
      </w:r>
      <w:r w:rsidR="00AC466E" w:rsidRPr="00206ACB">
        <w:rPr>
          <w:rFonts w:cstheme="minorHAnsi"/>
          <w:color w:val="111111"/>
          <w:sz w:val="26"/>
          <w:szCs w:val="26"/>
        </w:rPr>
        <w:t xml:space="preserve"> </w:t>
      </w:r>
      <w:r w:rsidRPr="00206ACB">
        <w:rPr>
          <w:rFonts w:cstheme="minorHAnsi"/>
          <w:color w:val="111111"/>
          <w:sz w:val="26"/>
          <w:szCs w:val="26"/>
        </w:rPr>
        <w:t>view</w:t>
      </w:r>
      <w:r w:rsidR="00AC466E" w:rsidRPr="00206ACB">
        <w:rPr>
          <w:rFonts w:cstheme="minorHAnsi"/>
          <w:color w:val="111111"/>
          <w:sz w:val="26"/>
          <w:szCs w:val="26"/>
        </w:rPr>
        <w:t xml:space="preserve"> </w:t>
      </w:r>
      <w:r w:rsidRPr="00206ACB">
        <w:rPr>
          <w:rFonts w:cstheme="minorHAnsi"/>
          <w:color w:val="111111"/>
          <w:sz w:val="26"/>
          <w:szCs w:val="26"/>
        </w:rPr>
        <w:t>distance</w:t>
      </w:r>
      <w:r w:rsidR="00AC466E" w:rsidRPr="00206ACB">
        <w:rPr>
          <w:rFonts w:cstheme="minorHAnsi"/>
          <w:color w:val="111111"/>
          <w:sz w:val="26"/>
          <w:szCs w:val="26"/>
        </w:rPr>
        <w:t xml:space="preserve"> </w:t>
      </w:r>
      <w:r w:rsidRPr="00206ACB">
        <w:rPr>
          <w:rFonts w:cstheme="minorHAnsi"/>
          <w:color w:val="111111"/>
          <w:sz w:val="26"/>
          <w:szCs w:val="26"/>
        </w:rPr>
        <w:t>around</w:t>
      </w:r>
      <w:r w:rsidR="00AC466E" w:rsidRPr="00206ACB">
        <w:rPr>
          <w:rFonts w:cstheme="minorHAnsi"/>
          <w:color w:val="111111"/>
          <w:sz w:val="26"/>
          <w:szCs w:val="26"/>
        </w:rPr>
        <w:t xml:space="preserve"> </w:t>
      </w:r>
      <w:r w:rsidRPr="00206ACB">
        <w:rPr>
          <w:rFonts w:cstheme="minorHAnsi"/>
          <w:color w:val="111111"/>
          <w:sz w:val="26"/>
          <w:szCs w:val="26"/>
        </w:rPr>
        <w:t>their</w:t>
      </w:r>
      <w:r w:rsidR="00AC466E" w:rsidRPr="00206ACB">
        <w:rPr>
          <w:rFonts w:cstheme="minorHAnsi"/>
          <w:color w:val="111111"/>
          <w:sz w:val="26"/>
          <w:szCs w:val="26"/>
        </w:rPr>
        <w:t xml:space="preserve"> </w:t>
      </w:r>
      <w:r w:rsidRPr="00206ACB">
        <w:rPr>
          <w:rFonts w:cstheme="minorHAnsi"/>
          <w:color w:val="111111"/>
          <w:sz w:val="26"/>
          <w:szCs w:val="26"/>
        </w:rPr>
        <w:t>character</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Micro</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Machines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mixes</w:t>
      </w:r>
      <w:r w:rsidR="00AC466E" w:rsidRPr="00206ACB">
        <w:rPr>
          <w:rFonts w:cstheme="minorHAnsi"/>
          <w:color w:val="111111"/>
          <w:sz w:val="26"/>
          <w:szCs w:val="26"/>
        </w:rPr>
        <w:t xml:space="preserve"> </w:t>
      </w:r>
      <w:r w:rsidRPr="00206ACB">
        <w:rPr>
          <w:rFonts w:cstheme="minorHAnsi"/>
          <w:color w:val="111111"/>
          <w:sz w:val="26"/>
          <w:szCs w:val="26"/>
        </w:rPr>
        <w:t>high</w:t>
      </w:r>
      <w:r w:rsidR="00AC466E" w:rsidRPr="00206ACB">
        <w:rPr>
          <w:rFonts w:cstheme="minorHAnsi"/>
          <w:color w:val="111111"/>
          <w:sz w:val="26"/>
          <w:szCs w:val="26"/>
        </w:rPr>
        <w:t xml:space="preserve"> </w:t>
      </w:r>
      <w:r w:rsidRPr="00206ACB">
        <w:rPr>
          <w:rFonts w:cstheme="minorHAnsi"/>
          <w:color w:val="111111"/>
          <w:sz w:val="26"/>
          <w:szCs w:val="26"/>
        </w:rPr>
        <w:t>speed</w:t>
      </w:r>
      <w:r w:rsidR="00AC466E" w:rsidRPr="00206ACB">
        <w:rPr>
          <w:rFonts w:cstheme="minorHAnsi"/>
          <w:color w:val="111111"/>
          <w:sz w:val="26"/>
          <w:szCs w:val="26"/>
        </w:rPr>
        <w:t xml:space="preserve"> </w:t>
      </w:r>
      <w:r w:rsidRPr="00206ACB">
        <w:rPr>
          <w:rFonts w:cstheme="minorHAnsi"/>
          <w:color w:val="111111"/>
          <w:sz w:val="26"/>
          <w:szCs w:val="26"/>
        </w:rPr>
        <w:t>racing</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sudden</w:t>
      </w:r>
      <w:r w:rsidR="00AC466E" w:rsidRPr="00206ACB">
        <w:rPr>
          <w:rFonts w:cstheme="minorHAnsi"/>
          <w:color w:val="111111"/>
          <w:sz w:val="26"/>
          <w:szCs w:val="26"/>
        </w:rPr>
        <w:t xml:space="preserve"> </w:t>
      </w:r>
      <w:r w:rsidRPr="00206ACB">
        <w:rPr>
          <w:rFonts w:cstheme="minorHAnsi"/>
          <w:color w:val="111111"/>
          <w:sz w:val="26"/>
          <w:szCs w:val="26"/>
        </w:rPr>
        <w:t>turns,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center-locked</w:t>
      </w:r>
      <w:r w:rsidR="00AC466E" w:rsidRPr="00206ACB">
        <w:rPr>
          <w:rFonts w:cstheme="minorHAnsi"/>
          <w:color w:val="111111"/>
          <w:sz w:val="26"/>
          <w:szCs w:val="26"/>
        </w:rPr>
        <w:t xml:space="preserve"> </w:t>
      </w:r>
      <w:r w:rsidRPr="00206ACB">
        <w:rPr>
          <w:rFonts w:cstheme="minorHAnsi"/>
          <w:color w:val="111111"/>
          <w:sz w:val="26"/>
          <w:szCs w:val="26"/>
        </w:rPr>
        <w:t>camera</w:t>
      </w:r>
      <w:r w:rsidR="00AC466E" w:rsidRPr="00206ACB">
        <w:rPr>
          <w:rFonts w:cstheme="minorHAnsi"/>
          <w:color w:val="111111"/>
          <w:sz w:val="26"/>
          <w:szCs w:val="26"/>
        </w:rPr>
        <w:t xml:space="preserve"> </w:t>
      </w:r>
      <w:r w:rsidRPr="00206ACB">
        <w:rPr>
          <w:rFonts w:cstheme="minorHAnsi"/>
          <w:color w:val="111111"/>
          <w:sz w:val="26"/>
          <w:szCs w:val="26"/>
        </w:rPr>
        <w:t>gives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clear</w:t>
      </w:r>
      <w:r w:rsidR="00AC466E" w:rsidRPr="00206ACB">
        <w:rPr>
          <w:rFonts w:cstheme="minorHAnsi"/>
          <w:color w:val="111111"/>
          <w:sz w:val="26"/>
          <w:szCs w:val="26"/>
        </w:rPr>
        <w:t xml:space="preserve"> </w:t>
      </w:r>
      <w:r w:rsidRPr="00206ACB">
        <w:rPr>
          <w:rFonts w:cstheme="minorHAnsi"/>
          <w:color w:val="111111"/>
          <w:sz w:val="26"/>
          <w:szCs w:val="26"/>
        </w:rPr>
        <w:t>view</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their</w:t>
      </w:r>
      <w:r w:rsidR="00AC466E" w:rsidRPr="00206ACB">
        <w:rPr>
          <w:rFonts w:cstheme="minorHAnsi"/>
          <w:color w:val="111111"/>
          <w:sz w:val="26"/>
          <w:szCs w:val="26"/>
        </w:rPr>
        <w:t xml:space="preserve"> </w:t>
      </w:r>
      <w:r w:rsidRPr="00206ACB">
        <w:rPr>
          <w:rFonts w:cstheme="minorHAnsi"/>
          <w:color w:val="111111"/>
          <w:sz w:val="26"/>
          <w:szCs w:val="26"/>
        </w:rPr>
        <w:t>surroundings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times.</w:t>
      </w:r>
      <w:r w:rsidR="00AC466E" w:rsidRPr="00206ACB">
        <w:rPr>
          <w:rFonts w:cstheme="minorHAnsi"/>
          <w:color w:val="111111"/>
          <w:sz w:val="26"/>
          <w:szCs w:val="26"/>
        </w:rPr>
        <w:t xml:space="preserve"> </w:t>
      </w:r>
      <w:r w:rsidRPr="00206ACB">
        <w:rPr>
          <w:rFonts w:cstheme="minorHAnsi"/>
          <w:color w:val="111111"/>
          <w:sz w:val="26"/>
          <w:szCs w:val="26"/>
        </w:rPr>
        <w:t>Similarly,</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side-scrolling</w:t>
      </w:r>
      <w:r w:rsidR="00AC466E" w:rsidRPr="00206ACB">
        <w:rPr>
          <w:rFonts w:cstheme="minorHAnsi"/>
          <w:color w:val="111111"/>
          <w:sz w:val="26"/>
          <w:szCs w:val="26"/>
        </w:rPr>
        <w:t xml:space="preserve"> </w:t>
      </w:r>
      <w:r w:rsidRPr="00206ACB">
        <w:rPr>
          <w:rFonts w:cstheme="minorHAnsi"/>
          <w:color w:val="111111"/>
          <w:sz w:val="26"/>
          <w:szCs w:val="26"/>
        </w:rPr>
        <w:t>games,</w:t>
      </w:r>
      <w:r w:rsidR="00AC466E" w:rsidRPr="00206ACB">
        <w:rPr>
          <w:rFonts w:cstheme="minorHAnsi"/>
          <w:color w:val="111111"/>
          <w:sz w:val="26"/>
          <w:szCs w:val="26"/>
        </w:rPr>
        <w:t xml:space="preserve"> </w:t>
      </w: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locking</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axis</w:t>
      </w:r>
      <w:r w:rsidR="00AC466E" w:rsidRPr="00206ACB">
        <w:rPr>
          <w:rFonts w:cstheme="minorHAnsi"/>
          <w:color w:val="111111"/>
          <w:sz w:val="26"/>
          <w:szCs w:val="26"/>
        </w:rPr>
        <w:t xml:space="preserve"> </w:t>
      </w:r>
      <w:r w:rsidRPr="00206ACB">
        <w:rPr>
          <w:rFonts w:cstheme="minorHAnsi"/>
          <w:color w:val="111111"/>
          <w:sz w:val="26"/>
          <w:szCs w:val="26"/>
        </w:rPr>
        <w:t>ensures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see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fixed</w:t>
      </w:r>
      <w:r w:rsidR="00AC466E" w:rsidRPr="00206ACB">
        <w:rPr>
          <w:rFonts w:cstheme="minorHAnsi"/>
          <w:color w:val="111111"/>
          <w:sz w:val="26"/>
          <w:szCs w:val="26"/>
        </w:rPr>
        <w:t xml:space="preserve"> </w:t>
      </w:r>
      <w:r w:rsidRPr="00206ACB">
        <w:rPr>
          <w:rFonts w:cstheme="minorHAnsi"/>
          <w:color w:val="111111"/>
          <w:sz w:val="26"/>
          <w:szCs w:val="26"/>
        </w:rPr>
        <w:t>distance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they</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surprised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enemies</w:t>
      </w:r>
      <w:r w:rsidR="00AC466E" w:rsidRPr="00206ACB">
        <w:rPr>
          <w:rFonts w:cstheme="minorHAnsi"/>
          <w:color w:val="111111"/>
          <w:sz w:val="26"/>
          <w:szCs w:val="26"/>
        </w:rPr>
        <w:t xml:space="preserve"> </w:t>
      </w:r>
      <w:r w:rsidRPr="00206ACB">
        <w:rPr>
          <w:rFonts w:cstheme="minorHAnsi"/>
          <w:color w:val="111111"/>
          <w:sz w:val="26"/>
          <w:szCs w:val="26"/>
        </w:rPr>
        <w:t>coming</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either</w:t>
      </w:r>
      <w:r w:rsidR="00AC466E" w:rsidRPr="00206ACB">
        <w:rPr>
          <w:rFonts w:cstheme="minorHAnsi"/>
          <w:color w:val="111111"/>
          <w:sz w:val="26"/>
          <w:szCs w:val="26"/>
        </w:rPr>
        <w:t xml:space="preserve"> </w:t>
      </w:r>
      <w:r w:rsidRPr="00206ACB">
        <w:rPr>
          <w:rFonts w:cstheme="minorHAnsi"/>
          <w:color w:val="111111"/>
          <w:sz w:val="26"/>
          <w:szCs w:val="26"/>
        </w:rPr>
        <w:t>side.</w:t>
      </w:r>
    </w:p>
    <w:p w14:paraId="44C7FFF3" w14:textId="72C6266F" w:rsidR="00EA6CCB" w:rsidRPr="00206ACB" w:rsidRDefault="00000000" w:rsidP="009944E9">
      <w:pPr>
        <w:pStyle w:val="NormalWeb"/>
        <w:spacing w:before="120" w:beforeAutospacing="0" w:after="120" w:afterAutospacing="0"/>
        <w:jc w:val="both"/>
        <w:textAlignment w:val="baseline"/>
        <w:rPr>
          <w:rFonts w:cstheme="minorHAnsi"/>
          <w:color w:val="111111"/>
          <w:sz w:val="26"/>
          <w:szCs w:val="26"/>
        </w:rPr>
      </w:pPr>
      <w:hyperlink r:id="rId130" w:history="1">
        <w:r w:rsidR="00EA6CCB" w:rsidRPr="00206ACB">
          <w:rPr>
            <w:rStyle w:val="Hyperlink"/>
            <w:rFonts w:cstheme="minorHAnsi"/>
            <w:sz w:val="26"/>
            <w:szCs w:val="26"/>
          </w:rPr>
          <w:t>https://famicom.party/ducktales.mp4</w:t>
        </w:r>
      </w:hyperlink>
    </w:p>
    <w:p w14:paraId="5ED9EAA7" w14:textId="7710EE24" w:rsidR="0026025F" w:rsidRPr="00206ACB" w:rsidRDefault="0026025F" w:rsidP="009944E9">
      <w:pPr>
        <w:rPr>
          <w:rFonts w:cstheme="minorHAnsi"/>
          <w:szCs w:val="26"/>
        </w:rPr>
      </w:pPr>
      <w:r w:rsidRPr="00206ACB">
        <w:rPr>
          <w:rFonts w:cstheme="minorHAnsi"/>
          <w:szCs w:val="26"/>
        </w:rPr>
        <w:t>A</w:t>
      </w:r>
      <w:r w:rsidR="00AC466E" w:rsidRPr="00206ACB">
        <w:rPr>
          <w:rFonts w:cstheme="minorHAnsi"/>
          <w:szCs w:val="26"/>
        </w:rPr>
        <w:t xml:space="preserve"> </w:t>
      </w:r>
      <w:r w:rsidRPr="00206ACB">
        <w:rPr>
          <w:rFonts w:cstheme="minorHAnsi"/>
          <w:szCs w:val="26"/>
        </w:rPr>
        <w:t>horizontally</w:t>
      </w:r>
      <w:r w:rsidR="00AC466E" w:rsidRPr="00206ACB">
        <w:rPr>
          <w:rFonts w:cstheme="minorHAnsi"/>
          <w:szCs w:val="26"/>
        </w:rPr>
        <w:t xml:space="preserve"> </w:t>
      </w:r>
      <w:r w:rsidRPr="00206ACB">
        <w:rPr>
          <w:rFonts w:cstheme="minorHAnsi"/>
          <w:szCs w:val="26"/>
        </w:rPr>
        <w:t>position-locked</w:t>
      </w:r>
      <w:r w:rsidR="00AC466E" w:rsidRPr="00206ACB">
        <w:rPr>
          <w:rFonts w:cstheme="minorHAnsi"/>
          <w:szCs w:val="26"/>
        </w:rPr>
        <w:t xml:space="preserve"> </w:t>
      </w:r>
      <w:r w:rsidRPr="00206ACB">
        <w:rPr>
          <w:rFonts w:cstheme="minorHAnsi"/>
          <w:szCs w:val="26"/>
        </w:rPr>
        <w:t>camera</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Style w:val="Emphasis"/>
          <w:rFonts w:cstheme="minorHAnsi"/>
          <w:szCs w:val="26"/>
        </w:rPr>
        <w:t>Ducktales</w:t>
      </w:r>
      <w:r w:rsidR="00AC466E" w:rsidRPr="00206ACB">
        <w:rPr>
          <w:rFonts w:cstheme="minorHAnsi"/>
          <w:szCs w:val="26"/>
        </w:rPr>
        <w:t xml:space="preserve"> </w:t>
      </w:r>
      <w:r w:rsidRPr="00206ACB">
        <w:rPr>
          <w:rFonts w:cstheme="minorHAnsi"/>
          <w:szCs w:val="26"/>
        </w:rPr>
        <w:t>(Capcom,</w:t>
      </w:r>
      <w:r w:rsidR="00AC466E" w:rsidRPr="00206ACB">
        <w:rPr>
          <w:rFonts w:cstheme="minorHAnsi"/>
          <w:szCs w:val="26"/>
        </w:rPr>
        <w:t xml:space="preserve"> </w:t>
      </w:r>
      <w:r w:rsidRPr="00206ACB">
        <w:rPr>
          <w:rFonts w:cstheme="minorHAnsi"/>
          <w:szCs w:val="26"/>
        </w:rPr>
        <w:t>1989).</w:t>
      </w:r>
      <w:r w:rsidR="00AC466E" w:rsidRPr="00206ACB">
        <w:rPr>
          <w:rFonts w:cstheme="minorHAnsi"/>
          <w:szCs w:val="26"/>
        </w:rPr>
        <w:t xml:space="preserve"> </w:t>
      </w:r>
      <w:r w:rsidRPr="00206ACB">
        <w:rPr>
          <w:rFonts w:cstheme="minorHAnsi"/>
          <w:szCs w:val="26"/>
        </w:rPr>
        <w:t>Scrooge</w:t>
      </w:r>
      <w:r w:rsidR="00AC466E" w:rsidRPr="00206ACB">
        <w:rPr>
          <w:rFonts w:cstheme="minorHAnsi"/>
          <w:szCs w:val="26"/>
        </w:rPr>
        <w:t xml:space="preserve"> </w:t>
      </w:r>
      <w:r w:rsidRPr="00206ACB">
        <w:rPr>
          <w:rFonts w:cstheme="minorHAnsi"/>
          <w:szCs w:val="26"/>
        </w:rPr>
        <w:t>remains</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same</w:t>
      </w:r>
      <w:r w:rsidR="00AC466E" w:rsidRPr="00206ACB">
        <w:rPr>
          <w:rFonts w:cstheme="minorHAnsi"/>
          <w:szCs w:val="26"/>
        </w:rPr>
        <w:t xml:space="preserve"> </w:t>
      </w:r>
      <w:r w:rsidRPr="00206ACB">
        <w:rPr>
          <w:rFonts w:cstheme="minorHAnsi"/>
          <w:szCs w:val="26"/>
        </w:rPr>
        <w:t>X</w:t>
      </w:r>
      <w:r w:rsidR="00AC466E" w:rsidRPr="00206ACB">
        <w:rPr>
          <w:rFonts w:cstheme="minorHAnsi"/>
          <w:szCs w:val="26"/>
        </w:rPr>
        <w:t xml:space="preserve"> </w:t>
      </w:r>
      <w:r w:rsidRPr="00206ACB">
        <w:rPr>
          <w:rFonts w:cstheme="minorHAnsi"/>
          <w:szCs w:val="26"/>
        </w:rPr>
        <w:t>position</w:t>
      </w:r>
      <w:r w:rsidR="00AC466E" w:rsidRPr="00206ACB">
        <w:rPr>
          <w:rFonts w:cstheme="minorHAnsi"/>
          <w:szCs w:val="26"/>
        </w:rPr>
        <w:t xml:space="preserve"> </w:t>
      </w:r>
      <w:r w:rsidRPr="00206ACB">
        <w:rPr>
          <w:rFonts w:cstheme="minorHAnsi"/>
          <w:szCs w:val="26"/>
        </w:rPr>
        <w:t>at</w:t>
      </w:r>
      <w:r w:rsidR="00AC466E" w:rsidRPr="00206ACB">
        <w:rPr>
          <w:rFonts w:cstheme="minorHAnsi"/>
          <w:szCs w:val="26"/>
        </w:rPr>
        <w:t xml:space="preserve"> </w:t>
      </w:r>
      <w:r w:rsidRPr="00206ACB">
        <w:rPr>
          <w:rFonts w:cstheme="minorHAnsi"/>
          <w:szCs w:val="26"/>
        </w:rPr>
        <w:t>all</w:t>
      </w:r>
      <w:r w:rsidR="00AC466E" w:rsidRPr="00206ACB">
        <w:rPr>
          <w:rFonts w:cstheme="minorHAnsi"/>
          <w:szCs w:val="26"/>
        </w:rPr>
        <w:t xml:space="preserve"> </w:t>
      </w:r>
      <w:r w:rsidRPr="00206ACB">
        <w:rPr>
          <w:rFonts w:cstheme="minorHAnsi"/>
          <w:szCs w:val="26"/>
        </w:rPr>
        <w:t>times,</w:t>
      </w:r>
      <w:r w:rsidR="00AC466E" w:rsidRPr="00206ACB">
        <w:rPr>
          <w:rFonts w:cstheme="minorHAnsi"/>
          <w:szCs w:val="26"/>
        </w:rPr>
        <w:t xml:space="preserve"> </w:t>
      </w:r>
      <w:r w:rsidRPr="00206ACB">
        <w:rPr>
          <w:rFonts w:cstheme="minorHAnsi"/>
          <w:szCs w:val="26"/>
        </w:rPr>
        <w:t>but</w:t>
      </w:r>
      <w:r w:rsidR="00AC466E" w:rsidRPr="00206ACB">
        <w:rPr>
          <w:rFonts w:cstheme="minorHAnsi"/>
          <w:szCs w:val="26"/>
        </w:rPr>
        <w:t xml:space="preserve"> </w:t>
      </w:r>
      <w:r w:rsidRPr="00206ACB">
        <w:rPr>
          <w:rFonts w:cstheme="minorHAnsi"/>
          <w:szCs w:val="26"/>
        </w:rPr>
        <w:t>he</w:t>
      </w:r>
      <w:r w:rsidR="00AC466E" w:rsidRPr="00206ACB">
        <w:rPr>
          <w:rFonts w:cstheme="minorHAnsi"/>
          <w:szCs w:val="26"/>
        </w:rPr>
        <w:t xml:space="preserve"> </w:t>
      </w:r>
      <w:r w:rsidRPr="00206ACB">
        <w:rPr>
          <w:rFonts w:cstheme="minorHAnsi"/>
          <w:szCs w:val="26"/>
        </w:rPr>
        <w:t>can</w:t>
      </w:r>
      <w:r w:rsidR="00AC466E" w:rsidRPr="00206ACB">
        <w:rPr>
          <w:rFonts w:cstheme="minorHAnsi"/>
          <w:szCs w:val="26"/>
        </w:rPr>
        <w:t xml:space="preserve"> </w:t>
      </w:r>
      <w:r w:rsidRPr="00206ACB">
        <w:rPr>
          <w:rFonts w:cstheme="minorHAnsi"/>
          <w:szCs w:val="26"/>
        </w:rPr>
        <w:t>move</w:t>
      </w:r>
      <w:r w:rsidR="00AC466E" w:rsidRPr="00206ACB">
        <w:rPr>
          <w:rFonts w:cstheme="minorHAnsi"/>
          <w:szCs w:val="26"/>
        </w:rPr>
        <w:t xml:space="preserve"> </w:t>
      </w:r>
      <w:r w:rsidRPr="00206ACB">
        <w:rPr>
          <w:rFonts w:cstheme="minorHAnsi"/>
          <w:szCs w:val="26"/>
        </w:rPr>
        <w:t>vertically</w:t>
      </w:r>
      <w:r w:rsidR="00AC466E" w:rsidRPr="00206ACB">
        <w:rPr>
          <w:rFonts w:cstheme="minorHAnsi"/>
          <w:szCs w:val="26"/>
        </w:rPr>
        <w:t xml:space="preserve"> </w:t>
      </w:r>
      <w:r w:rsidRPr="00206ACB">
        <w:rPr>
          <w:rFonts w:cstheme="minorHAnsi"/>
          <w:szCs w:val="26"/>
        </w:rPr>
        <w:t>without</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camera</w:t>
      </w:r>
      <w:r w:rsidR="00AC466E" w:rsidRPr="00206ACB">
        <w:rPr>
          <w:rFonts w:cstheme="minorHAnsi"/>
          <w:szCs w:val="26"/>
        </w:rPr>
        <w:t xml:space="preserve"> </w:t>
      </w:r>
      <w:r w:rsidRPr="00206ACB">
        <w:rPr>
          <w:rFonts w:cstheme="minorHAnsi"/>
          <w:szCs w:val="26"/>
        </w:rPr>
        <w:t>following</w:t>
      </w:r>
      <w:r w:rsidR="00AC466E" w:rsidRPr="00206ACB">
        <w:rPr>
          <w:rFonts w:cstheme="minorHAnsi"/>
          <w:szCs w:val="26"/>
        </w:rPr>
        <w:t xml:space="preserve"> </w:t>
      </w:r>
      <w:r w:rsidRPr="00206ACB">
        <w:rPr>
          <w:rFonts w:cstheme="minorHAnsi"/>
          <w:szCs w:val="26"/>
        </w:rPr>
        <w:t>him.</w:t>
      </w:r>
    </w:p>
    <w:p w14:paraId="690BECFF" w14:textId="39D0AA63" w:rsidR="0026025F" w:rsidRPr="00206ACB" w:rsidRDefault="0026025F">
      <w:pPr>
        <w:pStyle w:val="ListParagraph"/>
        <w:numPr>
          <w:ilvl w:val="0"/>
          <w:numId w:val="29"/>
        </w:numPr>
        <w:rPr>
          <w:rFonts w:cstheme="minorHAnsi"/>
          <w:szCs w:val="26"/>
        </w:rPr>
      </w:pPr>
      <w:r w:rsidRPr="00206ACB">
        <w:rPr>
          <w:rFonts w:cstheme="minorHAnsi"/>
          <w:szCs w:val="26"/>
        </w:rPr>
        <w:t>Camera</w:t>
      </w:r>
      <w:r w:rsidR="00AC466E" w:rsidRPr="00206ACB">
        <w:rPr>
          <w:rFonts w:cstheme="minorHAnsi"/>
          <w:szCs w:val="26"/>
        </w:rPr>
        <w:t xml:space="preserve"> </w:t>
      </w:r>
      <w:r w:rsidRPr="00206ACB">
        <w:rPr>
          <w:rFonts w:cstheme="minorHAnsi"/>
          <w:szCs w:val="26"/>
        </w:rPr>
        <w:t>Windows</w:t>
      </w:r>
    </w:p>
    <w:p w14:paraId="098FD4CC" w14:textId="39B99A7C" w:rsidR="0026025F" w:rsidRPr="00206ACB" w:rsidRDefault="0026025F"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Position-locked</w:t>
      </w:r>
      <w:r w:rsidR="00AC466E" w:rsidRPr="00206ACB">
        <w:rPr>
          <w:rFonts w:cstheme="minorHAnsi"/>
          <w:color w:val="111111"/>
          <w:sz w:val="26"/>
          <w:szCs w:val="26"/>
        </w:rPr>
        <w:t xml:space="preserve"> </w:t>
      </w:r>
      <w:r w:rsidRPr="00206ACB">
        <w:rPr>
          <w:rFonts w:cstheme="minorHAnsi"/>
          <w:color w:val="111111"/>
          <w:sz w:val="26"/>
          <w:szCs w:val="26"/>
        </w:rPr>
        <w:t>cameras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extremely</w:t>
      </w:r>
      <w:r w:rsidR="00AC466E" w:rsidRPr="00206ACB">
        <w:rPr>
          <w:rFonts w:cstheme="minorHAnsi"/>
          <w:color w:val="111111"/>
          <w:sz w:val="26"/>
          <w:szCs w:val="26"/>
        </w:rPr>
        <w:t xml:space="preserve"> </w:t>
      </w:r>
      <w:r w:rsidRPr="00206ACB">
        <w:rPr>
          <w:rFonts w:cstheme="minorHAnsi"/>
          <w:color w:val="111111"/>
          <w:sz w:val="26"/>
          <w:szCs w:val="26"/>
        </w:rPr>
        <w:t>popular</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sometimes</w:t>
      </w:r>
      <w:r w:rsidR="00AC466E" w:rsidRPr="00206ACB">
        <w:rPr>
          <w:rFonts w:cstheme="minorHAnsi"/>
          <w:color w:val="111111"/>
          <w:sz w:val="26"/>
          <w:szCs w:val="26"/>
        </w:rPr>
        <w:t xml:space="preserve"> </w:t>
      </w:r>
      <w:r w:rsidRPr="00206ACB">
        <w:rPr>
          <w:rFonts w:cstheme="minorHAnsi"/>
          <w:color w:val="111111"/>
          <w:sz w:val="26"/>
          <w:szCs w:val="26"/>
        </w:rPr>
        <w:t>developers</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give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more</w:t>
      </w:r>
      <w:r w:rsidR="00AC466E" w:rsidRPr="00206ACB">
        <w:rPr>
          <w:rFonts w:cstheme="minorHAnsi"/>
          <w:color w:val="111111"/>
          <w:sz w:val="26"/>
          <w:szCs w:val="26"/>
        </w:rPr>
        <w:t xml:space="preserve"> </w:t>
      </w:r>
      <w:r w:rsidRPr="00206ACB">
        <w:rPr>
          <w:rFonts w:cstheme="minorHAnsi"/>
          <w:color w:val="111111"/>
          <w:sz w:val="26"/>
          <w:szCs w:val="26"/>
        </w:rPr>
        <w:t>freedom</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around</w:t>
      </w:r>
      <w:r w:rsidR="00AC466E" w:rsidRPr="00206ACB">
        <w:rPr>
          <w:rFonts w:cstheme="minorHAnsi"/>
          <w:color w:val="111111"/>
          <w:sz w:val="26"/>
          <w:szCs w:val="26"/>
        </w:rPr>
        <w:t xml:space="preserve"> </w:t>
      </w:r>
      <w:r w:rsidRPr="00206ACB">
        <w:rPr>
          <w:rFonts w:cstheme="minorHAnsi"/>
          <w:color w:val="111111"/>
          <w:sz w:val="26"/>
          <w:szCs w:val="26"/>
        </w:rPr>
        <w:t>without</w:t>
      </w:r>
      <w:r w:rsidR="00AC466E" w:rsidRPr="00206ACB">
        <w:rPr>
          <w:rFonts w:cstheme="minorHAnsi"/>
          <w:color w:val="111111"/>
          <w:sz w:val="26"/>
          <w:szCs w:val="26"/>
        </w:rPr>
        <w:t xml:space="preserve"> </w:t>
      </w:r>
      <w:r w:rsidRPr="00206ACB">
        <w:rPr>
          <w:rFonts w:cstheme="minorHAnsi"/>
          <w:color w:val="111111"/>
          <w:sz w:val="26"/>
          <w:szCs w:val="26"/>
        </w:rPr>
        <w:t>constantly</w:t>
      </w:r>
      <w:r w:rsidR="00AC466E" w:rsidRPr="00206ACB">
        <w:rPr>
          <w:rFonts w:cstheme="minorHAnsi"/>
          <w:color w:val="111111"/>
          <w:sz w:val="26"/>
          <w:szCs w:val="26"/>
        </w:rPr>
        <w:t xml:space="preserve"> </w:t>
      </w:r>
      <w:r w:rsidRPr="00206ACB">
        <w:rPr>
          <w:rFonts w:cstheme="minorHAnsi"/>
          <w:color w:val="111111"/>
          <w:sz w:val="26"/>
          <w:szCs w:val="26"/>
        </w:rPr>
        <w:t>shifting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viewport.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camera</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window</w:t>
      </w:r>
      <w:r w:rsidR="00AC466E" w:rsidRPr="00206ACB">
        <w:rPr>
          <w:rFonts w:cstheme="minorHAnsi"/>
          <w:color w:val="111111"/>
          <w:sz w:val="26"/>
          <w:szCs w:val="26"/>
        </w:rPr>
        <w:t xml:space="preserve"> </w:t>
      </w:r>
      <w:r w:rsidRPr="00206ACB">
        <w:rPr>
          <w:rFonts w:cstheme="minorHAnsi"/>
          <w:color w:val="111111"/>
          <w:sz w:val="26"/>
          <w:szCs w:val="26"/>
        </w:rPr>
        <w:t>specifies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region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without</w:t>
      </w:r>
      <w:r w:rsidR="00AC466E" w:rsidRPr="00206ACB">
        <w:rPr>
          <w:rFonts w:cstheme="minorHAnsi"/>
          <w:color w:val="111111"/>
          <w:sz w:val="26"/>
          <w:szCs w:val="26"/>
        </w:rPr>
        <w:t xml:space="preserve"> </w:t>
      </w:r>
      <w:r w:rsidRPr="00206ACB">
        <w:rPr>
          <w:rFonts w:cstheme="minorHAnsi"/>
          <w:color w:val="111111"/>
          <w:sz w:val="26"/>
          <w:szCs w:val="26"/>
        </w:rPr>
        <w:t>causing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attempting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outside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window</w:t>
      </w:r>
      <w:r w:rsidR="00AC466E" w:rsidRPr="00206ACB">
        <w:rPr>
          <w:rFonts w:cstheme="minorHAnsi"/>
          <w:color w:val="111111"/>
          <w:sz w:val="26"/>
          <w:szCs w:val="26"/>
        </w:rPr>
        <w:t xml:space="preserve"> </w:t>
      </w:r>
      <w:r w:rsidRPr="00206ACB">
        <w:rPr>
          <w:rFonts w:cstheme="minorHAnsi"/>
          <w:color w:val="111111"/>
          <w:sz w:val="26"/>
          <w:szCs w:val="26"/>
        </w:rPr>
        <w:t>causes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instead.</w:t>
      </w:r>
    </w:p>
    <w:p w14:paraId="587CB066" w14:textId="6F1FA342" w:rsidR="00F85F44" w:rsidRPr="00206ACB" w:rsidRDefault="00000000" w:rsidP="009944E9">
      <w:pPr>
        <w:pStyle w:val="NormalWeb"/>
        <w:spacing w:before="120" w:beforeAutospacing="0" w:after="120" w:afterAutospacing="0"/>
        <w:textAlignment w:val="baseline"/>
        <w:rPr>
          <w:rFonts w:cstheme="minorHAnsi"/>
          <w:color w:val="111111"/>
          <w:sz w:val="26"/>
          <w:szCs w:val="26"/>
        </w:rPr>
      </w:pPr>
      <w:hyperlink r:id="rId131" w:history="1">
        <w:r w:rsidR="00F85F44" w:rsidRPr="00206ACB">
          <w:rPr>
            <w:rStyle w:val="Hyperlink"/>
            <w:rFonts w:cstheme="minorHAnsi"/>
            <w:sz w:val="26"/>
            <w:szCs w:val="26"/>
          </w:rPr>
          <w:t>https://famicom.party/crystalis.mp4</w:t>
        </w:r>
      </w:hyperlink>
    </w:p>
    <w:p w14:paraId="6DE347A2" w14:textId="675E2A5E" w:rsidR="0026025F" w:rsidRPr="00206ACB" w:rsidRDefault="0026025F" w:rsidP="009944E9">
      <w:pPr>
        <w:rPr>
          <w:rFonts w:cstheme="minorHAnsi"/>
          <w:szCs w:val="26"/>
        </w:rPr>
      </w:pPr>
      <w:r w:rsidRPr="00206ACB">
        <w:rPr>
          <w:rFonts w:cstheme="minorHAnsi"/>
          <w:szCs w:val="26"/>
        </w:rPr>
        <w:t>A</w:t>
      </w:r>
      <w:r w:rsidR="00AC466E" w:rsidRPr="00206ACB">
        <w:rPr>
          <w:rFonts w:cstheme="minorHAnsi"/>
          <w:szCs w:val="26"/>
        </w:rPr>
        <w:t xml:space="preserve"> </w:t>
      </w:r>
      <w:r w:rsidRPr="00206ACB">
        <w:rPr>
          <w:rFonts w:cstheme="minorHAnsi"/>
          <w:szCs w:val="26"/>
        </w:rPr>
        <w:t>camera</w:t>
      </w:r>
      <w:r w:rsidR="00AC466E" w:rsidRPr="00206ACB">
        <w:rPr>
          <w:rFonts w:cstheme="minorHAnsi"/>
          <w:szCs w:val="26"/>
        </w:rPr>
        <w:t xml:space="preserve"> </w:t>
      </w:r>
      <w:r w:rsidRPr="00206ACB">
        <w:rPr>
          <w:rFonts w:cstheme="minorHAnsi"/>
          <w:szCs w:val="26"/>
        </w:rPr>
        <w:t>window</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Style w:val="Emphasis"/>
          <w:rFonts w:cstheme="minorHAnsi"/>
          <w:szCs w:val="26"/>
        </w:rPr>
        <w:t>Crystalis</w:t>
      </w:r>
      <w:r w:rsidR="00AC466E" w:rsidRPr="00206ACB">
        <w:rPr>
          <w:rFonts w:cstheme="minorHAnsi"/>
          <w:szCs w:val="26"/>
        </w:rPr>
        <w:t xml:space="preserve"> </w:t>
      </w:r>
      <w:r w:rsidRPr="00206ACB">
        <w:rPr>
          <w:rFonts w:cstheme="minorHAnsi"/>
          <w:szCs w:val="26"/>
        </w:rPr>
        <w:t>(SNK,</w:t>
      </w:r>
      <w:r w:rsidR="00AC466E" w:rsidRPr="00206ACB">
        <w:rPr>
          <w:rFonts w:cstheme="minorHAnsi"/>
          <w:szCs w:val="26"/>
        </w:rPr>
        <w:t xml:space="preserve"> </w:t>
      </w:r>
      <w:r w:rsidRPr="00206ACB">
        <w:rPr>
          <w:rFonts w:cstheme="minorHAnsi"/>
          <w:szCs w:val="26"/>
        </w:rPr>
        <w:t>1990).</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camera</w:t>
      </w:r>
      <w:r w:rsidR="00AC466E" w:rsidRPr="00206ACB">
        <w:rPr>
          <w:rFonts w:cstheme="minorHAnsi"/>
          <w:szCs w:val="26"/>
        </w:rPr>
        <w:t xml:space="preserve"> </w:t>
      </w:r>
      <w:r w:rsidRPr="00206ACB">
        <w:rPr>
          <w:rFonts w:cstheme="minorHAnsi"/>
          <w:szCs w:val="26"/>
        </w:rPr>
        <w:t>window</w:t>
      </w:r>
      <w:r w:rsidR="00AC466E" w:rsidRPr="00206ACB">
        <w:rPr>
          <w:rFonts w:cstheme="minorHAnsi"/>
          <w:szCs w:val="26"/>
        </w:rPr>
        <w:t xml:space="preserve"> </w:t>
      </w:r>
      <w:r w:rsidRPr="00206ACB">
        <w:rPr>
          <w:rFonts w:cstheme="minorHAnsi"/>
          <w:szCs w:val="26"/>
        </w:rPr>
        <w:t>here</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especially</w:t>
      </w:r>
      <w:r w:rsidR="00AC466E" w:rsidRPr="00206ACB">
        <w:rPr>
          <w:rFonts w:cstheme="minorHAnsi"/>
          <w:szCs w:val="26"/>
        </w:rPr>
        <w:t xml:space="preserve"> </w:t>
      </w:r>
      <w:r w:rsidRPr="00206ACB">
        <w:rPr>
          <w:rFonts w:cstheme="minorHAnsi"/>
          <w:szCs w:val="26"/>
        </w:rPr>
        <w:t>noticeable</w:t>
      </w:r>
      <w:r w:rsidR="00AC466E" w:rsidRPr="00206ACB">
        <w:rPr>
          <w:rFonts w:cstheme="minorHAnsi"/>
          <w:szCs w:val="26"/>
        </w:rPr>
        <w:t xml:space="preserve"> </w:t>
      </w:r>
      <w:r w:rsidRPr="00206ACB">
        <w:rPr>
          <w:rFonts w:cstheme="minorHAnsi"/>
          <w:szCs w:val="26"/>
        </w:rPr>
        <w:t>when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player</w:t>
      </w:r>
      <w:r w:rsidR="00AC466E" w:rsidRPr="00206ACB">
        <w:rPr>
          <w:rFonts w:cstheme="minorHAnsi"/>
          <w:szCs w:val="26"/>
        </w:rPr>
        <w:t xml:space="preserve"> </w:t>
      </w:r>
      <w:r w:rsidRPr="00206ACB">
        <w:rPr>
          <w:rFonts w:cstheme="minorHAnsi"/>
          <w:szCs w:val="26"/>
        </w:rPr>
        <w:t>character</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moving</w:t>
      </w:r>
      <w:r w:rsidR="00AC466E" w:rsidRPr="00206ACB">
        <w:rPr>
          <w:rFonts w:cstheme="minorHAnsi"/>
          <w:szCs w:val="26"/>
        </w:rPr>
        <w:t xml:space="preserve"> </w:t>
      </w:r>
      <w:r w:rsidRPr="00206ACB">
        <w:rPr>
          <w:rFonts w:cstheme="minorHAnsi"/>
          <w:szCs w:val="26"/>
        </w:rPr>
        <w:t>left</w:t>
      </w:r>
      <w:r w:rsidR="00AC466E" w:rsidRPr="00206ACB">
        <w:rPr>
          <w:rFonts w:cstheme="minorHAnsi"/>
          <w:szCs w:val="26"/>
        </w:rPr>
        <w:t xml:space="preserve"> </w:t>
      </w:r>
      <w:r w:rsidRPr="00206ACB">
        <w:rPr>
          <w:rFonts w:cstheme="minorHAnsi"/>
          <w:szCs w:val="26"/>
        </w:rPr>
        <w:t>or</w:t>
      </w:r>
      <w:r w:rsidR="00AC466E" w:rsidRPr="00206ACB">
        <w:rPr>
          <w:rFonts w:cstheme="minorHAnsi"/>
          <w:szCs w:val="26"/>
        </w:rPr>
        <w:t xml:space="preserve"> </w:t>
      </w:r>
      <w:r w:rsidRPr="00206ACB">
        <w:rPr>
          <w:rFonts w:cstheme="minorHAnsi"/>
          <w:szCs w:val="26"/>
        </w:rPr>
        <w:t>right.</w:t>
      </w:r>
    </w:p>
    <w:p w14:paraId="43401487" w14:textId="77777777" w:rsidR="0026025F" w:rsidRPr="00206ACB" w:rsidRDefault="0026025F">
      <w:pPr>
        <w:pStyle w:val="ListParagraph"/>
        <w:numPr>
          <w:ilvl w:val="0"/>
          <w:numId w:val="29"/>
        </w:numPr>
        <w:rPr>
          <w:rFonts w:cstheme="minorHAnsi"/>
          <w:szCs w:val="26"/>
        </w:rPr>
      </w:pPr>
      <w:r w:rsidRPr="00206ACB">
        <w:rPr>
          <w:rFonts w:cstheme="minorHAnsi"/>
          <w:szCs w:val="26"/>
        </w:rPr>
        <w:t>Auto-scroll</w:t>
      </w:r>
    </w:p>
    <w:p w14:paraId="0C60507E" w14:textId="350C1F46" w:rsidR="0026025F" w:rsidRPr="00206ACB" w:rsidRDefault="0026025F"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Finally,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third</w:t>
      </w:r>
      <w:r w:rsidR="00AC466E" w:rsidRPr="00206ACB">
        <w:rPr>
          <w:rFonts w:cstheme="minorHAnsi"/>
          <w:color w:val="111111"/>
          <w:sz w:val="26"/>
          <w:szCs w:val="26"/>
        </w:rPr>
        <w:t xml:space="preserve"> </w:t>
      </w:r>
      <w:r w:rsidRPr="00206ACB">
        <w:rPr>
          <w:rFonts w:cstheme="minorHAnsi"/>
          <w:color w:val="111111"/>
          <w:sz w:val="26"/>
          <w:szCs w:val="26"/>
        </w:rPr>
        <w:t>camera</w:t>
      </w:r>
      <w:r w:rsidR="00AC466E" w:rsidRPr="00206ACB">
        <w:rPr>
          <w:rFonts w:cstheme="minorHAnsi"/>
          <w:color w:val="111111"/>
          <w:sz w:val="26"/>
          <w:szCs w:val="26"/>
        </w:rPr>
        <w:t xml:space="preserve"> </w:t>
      </w:r>
      <w:r w:rsidRPr="00206ACB">
        <w:rPr>
          <w:rFonts w:cstheme="minorHAnsi"/>
          <w:color w:val="111111"/>
          <w:sz w:val="26"/>
          <w:szCs w:val="26"/>
        </w:rPr>
        <w:t>system</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auto-scrolling.</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auto-scroll</w:t>
      </w:r>
      <w:r w:rsidR="00AC466E" w:rsidRPr="00206ACB">
        <w:rPr>
          <w:rFonts w:cstheme="minorHAnsi"/>
          <w:color w:val="111111"/>
          <w:sz w:val="26"/>
          <w:szCs w:val="26"/>
        </w:rPr>
        <w:t xml:space="preserve"> </w:t>
      </w:r>
      <w:r w:rsidRPr="00206ACB">
        <w:rPr>
          <w:rFonts w:cstheme="minorHAnsi"/>
          <w:color w:val="111111"/>
          <w:sz w:val="26"/>
          <w:szCs w:val="26"/>
        </w:rPr>
        <w:t>camera</w:t>
      </w:r>
      <w:r w:rsidR="00AC466E" w:rsidRPr="00206ACB">
        <w:rPr>
          <w:rFonts w:cstheme="minorHAnsi"/>
          <w:color w:val="111111"/>
          <w:sz w:val="26"/>
          <w:szCs w:val="26"/>
        </w:rPr>
        <w:t xml:space="preserve"> </w:t>
      </w:r>
      <w:r w:rsidRPr="00206ACB">
        <w:rPr>
          <w:rFonts w:cstheme="minorHAnsi"/>
          <w:color w:val="111111"/>
          <w:sz w:val="26"/>
          <w:szCs w:val="26"/>
        </w:rPr>
        <w:t>system,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does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control</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camera</w:t>
      </w:r>
      <w:r w:rsidR="00AC466E" w:rsidRPr="00206ACB">
        <w:rPr>
          <w:rFonts w:cstheme="minorHAnsi"/>
          <w:color w:val="111111"/>
          <w:sz w:val="26"/>
          <w:szCs w:val="26"/>
        </w:rPr>
        <w:t xml:space="preserve"> </w:t>
      </w:r>
      <w:r w:rsidRPr="00206ACB">
        <w:rPr>
          <w:rFonts w:cstheme="minorHAnsi"/>
          <w:color w:val="111111"/>
          <w:sz w:val="26"/>
          <w:szCs w:val="26"/>
        </w:rPr>
        <w:t>movement</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camera</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constantly</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either</w:t>
      </w:r>
      <w:r w:rsidR="00AC466E" w:rsidRPr="00206ACB">
        <w:rPr>
          <w:rFonts w:cstheme="minorHAnsi"/>
          <w:color w:val="111111"/>
          <w:sz w:val="26"/>
          <w:szCs w:val="26"/>
        </w:rPr>
        <w:t xml:space="preserve"> </w:t>
      </w:r>
      <w:r w:rsidRPr="00206ACB">
        <w:rPr>
          <w:rFonts w:cstheme="minorHAnsi"/>
          <w:color w:val="111111"/>
          <w:sz w:val="26"/>
          <w:szCs w:val="26"/>
        </w:rPr>
        <w:t>remaining</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while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scrolls</w:t>
      </w:r>
      <w:r w:rsidR="00AC466E" w:rsidRPr="00206ACB">
        <w:rPr>
          <w:rFonts w:cstheme="minorHAnsi"/>
          <w:color w:val="111111"/>
          <w:sz w:val="26"/>
          <w:szCs w:val="26"/>
        </w:rPr>
        <w:t xml:space="preserve"> </w:t>
      </w:r>
      <w:r w:rsidRPr="00206ACB">
        <w:rPr>
          <w:rFonts w:cstheme="minorHAnsi"/>
          <w:color w:val="111111"/>
          <w:sz w:val="26"/>
          <w:szCs w:val="26"/>
        </w:rPr>
        <w:t>below</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default,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match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movement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p>
    <w:p w14:paraId="6A7EEF66" w14:textId="30B78D1D" w:rsidR="005F55E0" w:rsidRPr="00206ACB" w:rsidRDefault="00000000" w:rsidP="009944E9">
      <w:pPr>
        <w:pStyle w:val="NormalWeb"/>
        <w:spacing w:before="120" w:beforeAutospacing="0" w:after="120" w:afterAutospacing="0"/>
        <w:jc w:val="both"/>
        <w:textAlignment w:val="baseline"/>
        <w:rPr>
          <w:rFonts w:cstheme="minorHAnsi"/>
          <w:color w:val="111111"/>
          <w:sz w:val="26"/>
          <w:szCs w:val="26"/>
        </w:rPr>
      </w:pPr>
      <w:hyperlink r:id="rId132" w:history="1">
        <w:r w:rsidR="005F55E0" w:rsidRPr="00206ACB">
          <w:rPr>
            <w:rStyle w:val="Hyperlink"/>
            <w:rFonts w:cstheme="minorHAnsi"/>
            <w:sz w:val="26"/>
            <w:szCs w:val="26"/>
          </w:rPr>
          <w:t>https://famicom.party/starsoldier.mp4</w:t>
        </w:r>
      </w:hyperlink>
    </w:p>
    <w:p w14:paraId="7CF11E43" w14:textId="0D03BF83" w:rsidR="00A77986" w:rsidRPr="00206ACB" w:rsidRDefault="0026025F" w:rsidP="000561AC">
      <w:pPr>
        <w:rPr>
          <w:rFonts w:cstheme="minorHAnsi"/>
          <w:szCs w:val="26"/>
        </w:rPr>
      </w:pPr>
      <w:r w:rsidRPr="00206ACB">
        <w:rPr>
          <w:rFonts w:cstheme="minorHAnsi"/>
          <w:szCs w:val="26"/>
        </w:rPr>
        <w:t>Auto-scroll</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Style w:val="Emphasis"/>
          <w:rFonts w:cstheme="minorHAnsi"/>
          <w:szCs w:val="26"/>
        </w:rPr>
        <w:t>Star</w:t>
      </w:r>
      <w:r w:rsidR="00AC466E" w:rsidRPr="00206ACB">
        <w:rPr>
          <w:rStyle w:val="Emphasis"/>
          <w:rFonts w:cstheme="minorHAnsi"/>
          <w:szCs w:val="26"/>
        </w:rPr>
        <w:t xml:space="preserve"> </w:t>
      </w:r>
      <w:r w:rsidRPr="00206ACB">
        <w:rPr>
          <w:rStyle w:val="Emphasis"/>
          <w:rFonts w:cstheme="minorHAnsi"/>
          <w:szCs w:val="26"/>
        </w:rPr>
        <w:t>Soldier</w:t>
      </w:r>
      <w:r w:rsidR="00AC466E" w:rsidRPr="00206ACB">
        <w:rPr>
          <w:rFonts w:cstheme="minorHAnsi"/>
          <w:szCs w:val="26"/>
        </w:rPr>
        <w:t xml:space="preserve"> </w:t>
      </w:r>
      <w:r w:rsidRPr="00206ACB">
        <w:rPr>
          <w:rFonts w:cstheme="minorHAnsi"/>
          <w:szCs w:val="26"/>
        </w:rPr>
        <w:t>(Hudson</w:t>
      </w:r>
      <w:r w:rsidR="00AC466E" w:rsidRPr="00206ACB">
        <w:rPr>
          <w:rFonts w:cstheme="minorHAnsi"/>
          <w:szCs w:val="26"/>
        </w:rPr>
        <w:t xml:space="preserve"> </w:t>
      </w:r>
      <w:r w:rsidRPr="00206ACB">
        <w:rPr>
          <w:rFonts w:cstheme="minorHAnsi"/>
          <w:szCs w:val="26"/>
        </w:rPr>
        <w:t>Soft</w:t>
      </w:r>
      <w:r w:rsidR="00AC466E" w:rsidRPr="00206ACB">
        <w:rPr>
          <w:rFonts w:cstheme="minorHAnsi"/>
          <w:szCs w:val="26"/>
        </w:rPr>
        <w:t xml:space="preserve"> </w:t>
      </w:r>
      <w:r w:rsidRPr="00206ACB">
        <w:rPr>
          <w:rFonts w:cstheme="minorHAnsi"/>
          <w:szCs w:val="26"/>
        </w:rPr>
        <w:t>/</w:t>
      </w:r>
      <w:r w:rsidR="00AC466E" w:rsidRPr="00206ACB">
        <w:rPr>
          <w:rFonts w:cstheme="minorHAnsi"/>
          <w:szCs w:val="26"/>
        </w:rPr>
        <w:t xml:space="preserve"> </w:t>
      </w:r>
      <w:r w:rsidRPr="00206ACB">
        <w:rPr>
          <w:rFonts w:cstheme="minorHAnsi"/>
          <w:szCs w:val="26"/>
        </w:rPr>
        <w:t>Taxan,</w:t>
      </w:r>
      <w:r w:rsidR="00AC466E" w:rsidRPr="00206ACB">
        <w:rPr>
          <w:rFonts w:cstheme="minorHAnsi"/>
          <w:szCs w:val="26"/>
        </w:rPr>
        <w:t xml:space="preserve"> </w:t>
      </w:r>
      <w:r w:rsidRPr="00206ACB">
        <w:rPr>
          <w:rFonts w:cstheme="minorHAnsi"/>
          <w:szCs w:val="26"/>
        </w:rPr>
        <w:t>1988).</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player's</w:t>
      </w:r>
      <w:r w:rsidR="00AC466E" w:rsidRPr="00206ACB">
        <w:rPr>
          <w:rFonts w:cstheme="minorHAnsi"/>
          <w:szCs w:val="26"/>
        </w:rPr>
        <w:t xml:space="preserve"> </w:t>
      </w:r>
      <w:r w:rsidRPr="00206ACB">
        <w:rPr>
          <w:rFonts w:cstheme="minorHAnsi"/>
          <w:szCs w:val="26"/>
        </w:rPr>
        <w:t>ship</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totally</w:t>
      </w:r>
      <w:r w:rsidR="00AC466E" w:rsidRPr="00206ACB">
        <w:rPr>
          <w:rFonts w:cstheme="minorHAnsi"/>
          <w:szCs w:val="26"/>
        </w:rPr>
        <w:t xml:space="preserve"> </w:t>
      </w:r>
      <w:r w:rsidRPr="00206ACB">
        <w:rPr>
          <w:rFonts w:cstheme="minorHAnsi"/>
          <w:szCs w:val="26"/>
        </w:rPr>
        <w:t>disconnected</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background</w:t>
      </w:r>
      <w:r w:rsidR="00AC466E" w:rsidRPr="00206ACB">
        <w:rPr>
          <w:rFonts w:cstheme="minorHAnsi"/>
          <w:szCs w:val="26"/>
        </w:rPr>
        <w:t xml:space="preserve"> </w:t>
      </w:r>
      <w:r w:rsidRPr="00206ACB">
        <w:rPr>
          <w:rFonts w:cstheme="minorHAnsi"/>
          <w:szCs w:val="26"/>
        </w:rPr>
        <w:t>starfield.</w:t>
      </w:r>
      <w:r w:rsidR="00AC466E" w:rsidRPr="00206ACB">
        <w:rPr>
          <w:rFonts w:cstheme="minorHAnsi"/>
          <w:szCs w:val="26"/>
        </w:rPr>
        <w:t xml:space="preserve"> </w:t>
      </w:r>
      <w:r w:rsidRPr="00206ACB">
        <w:rPr>
          <w:rFonts w:cstheme="minorHAnsi"/>
          <w:szCs w:val="26"/>
        </w:rPr>
        <w:t>If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player</w:t>
      </w:r>
      <w:r w:rsidR="00AC466E" w:rsidRPr="00206ACB">
        <w:rPr>
          <w:rFonts w:cstheme="minorHAnsi"/>
          <w:szCs w:val="26"/>
        </w:rPr>
        <w:t xml:space="preserve"> </w:t>
      </w:r>
      <w:r w:rsidRPr="00206ACB">
        <w:rPr>
          <w:rFonts w:cstheme="minorHAnsi"/>
          <w:szCs w:val="26"/>
        </w:rPr>
        <w:t>does</w:t>
      </w:r>
      <w:r w:rsidR="00AC466E" w:rsidRPr="00206ACB">
        <w:rPr>
          <w:rFonts w:cstheme="minorHAnsi"/>
          <w:szCs w:val="26"/>
        </w:rPr>
        <w:t xml:space="preserve"> </w:t>
      </w:r>
      <w:r w:rsidRPr="00206ACB">
        <w:rPr>
          <w:rFonts w:cstheme="minorHAnsi"/>
          <w:szCs w:val="26"/>
        </w:rPr>
        <w:t>not</w:t>
      </w:r>
      <w:r w:rsidR="00AC466E" w:rsidRPr="00206ACB">
        <w:rPr>
          <w:rFonts w:cstheme="minorHAnsi"/>
          <w:szCs w:val="26"/>
        </w:rPr>
        <w:t xml:space="preserve"> </w:t>
      </w:r>
      <w:r w:rsidRPr="00206ACB">
        <w:rPr>
          <w:rFonts w:cstheme="minorHAnsi"/>
          <w:szCs w:val="26"/>
        </w:rPr>
        <w:t>press</w:t>
      </w:r>
      <w:r w:rsidR="00AC466E" w:rsidRPr="00206ACB">
        <w:rPr>
          <w:rFonts w:cstheme="minorHAnsi"/>
          <w:szCs w:val="26"/>
        </w:rPr>
        <w:t xml:space="preserve"> </w:t>
      </w:r>
      <w:r w:rsidRPr="00206ACB">
        <w:rPr>
          <w:rFonts w:cstheme="minorHAnsi"/>
          <w:szCs w:val="26"/>
        </w:rPr>
        <w:t>any</w:t>
      </w:r>
      <w:r w:rsidR="00AC466E" w:rsidRPr="00206ACB">
        <w:rPr>
          <w:rFonts w:cstheme="minorHAnsi"/>
          <w:szCs w:val="26"/>
        </w:rPr>
        <w:t xml:space="preserve"> </w:t>
      </w:r>
      <w:r w:rsidRPr="00206ACB">
        <w:rPr>
          <w:rFonts w:cstheme="minorHAnsi"/>
          <w:szCs w:val="26"/>
        </w:rPr>
        <w:t>buttons,</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remains</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same</w:t>
      </w:r>
      <w:r w:rsidR="00AC466E" w:rsidRPr="00206ACB">
        <w:rPr>
          <w:rFonts w:cstheme="minorHAnsi"/>
          <w:szCs w:val="26"/>
        </w:rPr>
        <w:t xml:space="preserve"> </w:t>
      </w:r>
      <w:r w:rsidRPr="00206ACB">
        <w:rPr>
          <w:rFonts w:cstheme="minorHAnsi"/>
          <w:szCs w:val="26"/>
        </w:rPr>
        <w:t>place</w:t>
      </w:r>
      <w:r w:rsidR="00AC466E" w:rsidRPr="00206ACB">
        <w:rPr>
          <w:rFonts w:cstheme="minorHAnsi"/>
          <w:szCs w:val="26"/>
        </w:rPr>
        <w:t xml:space="preserve"> </w:t>
      </w:r>
      <w:r w:rsidRPr="00206ACB">
        <w:rPr>
          <w:rFonts w:cstheme="minorHAnsi"/>
          <w:szCs w:val="26"/>
        </w:rPr>
        <w:t>on</w:t>
      </w:r>
      <w:r w:rsidR="00AC466E" w:rsidRPr="00206ACB">
        <w:rPr>
          <w:rFonts w:cstheme="minorHAnsi"/>
          <w:szCs w:val="26"/>
        </w:rPr>
        <w:t xml:space="preserve"> </w:t>
      </w:r>
      <w:r w:rsidRPr="00206ACB">
        <w:rPr>
          <w:rFonts w:cstheme="minorHAnsi"/>
          <w:szCs w:val="26"/>
        </w:rPr>
        <w:t>screen</w:t>
      </w:r>
      <w:r w:rsidR="00AC466E" w:rsidRPr="00206ACB">
        <w:rPr>
          <w:rFonts w:cstheme="minorHAnsi"/>
          <w:szCs w:val="26"/>
        </w:rPr>
        <w:t xml:space="preserve"> </w:t>
      </w:r>
      <w:r w:rsidRPr="00206ACB">
        <w:rPr>
          <w:rFonts w:cstheme="minorHAnsi"/>
          <w:szCs w:val="26"/>
        </w:rPr>
        <w:t>as</w:t>
      </w:r>
      <w:r w:rsidR="00AC466E" w:rsidRPr="00206ACB">
        <w:rPr>
          <w:rFonts w:cstheme="minorHAnsi"/>
          <w:szCs w:val="26"/>
        </w:rPr>
        <w:t xml:space="preserve"> </w:t>
      </w:r>
      <w:r w:rsidRPr="00206ACB">
        <w:rPr>
          <w:rFonts w:cstheme="minorHAnsi"/>
          <w:szCs w:val="26"/>
        </w:rPr>
        <w:t>where</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was</w:t>
      </w:r>
      <w:r w:rsidR="00AC466E" w:rsidRPr="00206ACB">
        <w:rPr>
          <w:rFonts w:cstheme="minorHAnsi"/>
          <w:szCs w:val="26"/>
        </w:rPr>
        <w:t xml:space="preserve"> </w:t>
      </w:r>
      <w:r w:rsidRPr="00206ACB">
        <w:rPr>
          <w:rFonts w:cstheme="minorHAnsi"/>
          <w:szCs w:val="26"/>
        </w:rPr>
        <w:t>before.</w:t>
      </w:r>
    </w:p>
    <w:p w14:paraId="4910C9BB" w14:textId="4F537A83" w:rsidR="008E2E1B" w:rsidRPr="00206ACB" w:rsidRDefault="00000000" w:rsidP="009944E9">
      <w:pPr>
        <w:rPr>
          <w:rFonts w:cstheme="minorHAnsi"/>
          <w:szCs w:val="26"/>
        </w:rPr>
      </w:pPr>
      <w:hyperlink r:id="rId133" w:history="1">
        <w:r w:rsidR="008E2E1B" w:rsidRPr="00206ACB">
          <w:rPr>
            <w:rStyle w:val="Hyperlink"/>
            <w:rFonts w:cstheme="minorHAnsi"/>
            <w:szCs w:val="26"/>
          </w:rPr>
          <w:t>https://famicom.party/smb3.mp4</w:t>
        </w:r>
      </w:hyperlink>
    </w:p>
    <w:p w14:paraId="27A18486" w14:textId="011D938A" w:rsidR="000561AC" w:rsidRPr="00206ACB" w:rsidRDefault="0026025F" w:rsidP="009944E9">
      <w:pPr>
        <w:rPr>
          <w:rFonts w:cstheme="minorHAnsi"/>
          <w:szCs w:val="26"/>
        </w:rPr>
      </w:pPr>
      <w:r w:rsidRPr="00206ACB">
        <w:rPr>
          <w:rFonts w:cstheme="minorHAnsi"/>
          <w:szCs w:val="26"/>
        </w:rPr>
        <w:t>Auto-scroll</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an</w:t>
      </w:r>
      <w:r w:rsidR="00AC466E" w:rsidRPr="00206ACB">
        <w:rPr>
          <w:rFonts w:cstheme="minorHAnsi"/>
          <w:szCs w:val="26"/>
        </w:rPr>
        <w:t xml:space="preserve"> </w:t>
      </w:r>
      <w:r w:rsidRPr="00206ACB">
        <w:rPr>
          <w:rFonts w:cstheme="minorHAnsi"/>
          <w:szCs w:val="26"/>
        </w:rPr>
        <w:t>airship</w:t>
      </w:r>
      <w:r w:rsidR="00AC466E" w:rsidRPr="00206ACB">
        <w:rPr>
          <w:rFonts w:cstheme="minorHAnsi"/>
          <w:szCs w:val="26"/>
        </w:rPr>
        <w:t xml:space="preserve"> </w:t>
      </w:r>
      <w:r w:rsidRPr="00206ACB">
        <w:rPr>
          <w:rFonts w:cstheme="minorHAnsi"/>
          <w:szCs w:val="26"/>
        </w:rPr>
        <w:t>level</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Style w:val="Emphasis"/>
          <w:rFonts w:cstheme="minorHAnsi"/>
          <w:szCs w:val="26"/>
        </w:rPr>
        <w:t>Super</w:t>
      </w:r>
      <w:r w:rsidR="00AC466E" w:rsidRPr="00206ACB">
        <w:rPr>
          <w:rStyle w:val="Emphasis"/>
          <w:rFonts w:cstheme="minorHAnsi"/>
          <w:szCs w:val="26"/>
        </w:rPr>
        <w:t xml:space="preserve"> </w:t>
      </w:r>
      <w:r w:rsidRPr="00206ACB">
        <w:rPr>
          <w:rStyle w:val="Emphasis"/>
          <w:rFonts w:cstheme="minorHAnsi"/>
          <w:szCs w:val="26"/>
        </w:rPr>
        <w:t>Mario</w:t>
      </w:r>
      <w:r w:rsidR="00AC466E" w:rsidRPr="00206ACB">
        <w:rPr>
          <w:rStyle w:val="Emphasis"/>
          <w:rFonts w:cstheme="minorHAnsi"/>
          <w:szCs w:val="26"/>
        </w:rPr>
        <w:t xml:space="preserve"> </w:t>
      </w:r>
      <w:r w:rsidRPr="00206ACB">
        <w:rPr>
          <w:rStyle w:val="Emphasis"/>
          <w:rFonts w:cstheme="minorHAnsi"/>
          <w:szCs w:val="26"/>
        </w:rPr>
        <w:t>Bros.</w:t>
      </w:r>
      <w:r w:rsidR="00AC466E" w:rsidRPr="00206ACB">
        <w:rPr>
          <w:rStyle w:val="Emphasis"/>
          <w:rFonts w:cstheme="minorHAnsi"/>
          <w:szCs w:val="26"/>
        </w:rPr>
        <w:t xml:space="preserve"> </w:t>
      </w:r>
      <w:r w:rsidRPr="00206ACB">
        <w:rPr>
          <w:rStyle w:val="Emphasis"/>
          <w:rFonts w:cstheme="minorHAnsi"/>
          <w:szCs w:val="26"/>
        </w:rPr>
        <w:t>3</w:t>
      </w:r>
      <w:r w:rsidR="00AC466E" w:rsidRPr="00206ACB">
        <w:rPr>
          <w:rFonts w:cstheme="minorHAnsi"/>
          <w:szCs w:val="26"/>
        </w:rPr>
        <w:t xml:space="preserve"> </w:t>
      </w:r>
      <w:r w:rsidRPr="00206ACB">
        <w:rPr>
          <w:rFonts w:cstheme="minorHAnsi"/>
          <w:szCs w:val="26"/>
        </w:rPr>
        <w:t>(Nintendo,</w:t>
      </w:r>
      <w:r w:rsidR="00AC466E" w:rsidRPr="00206ACB">
        <w:rPr>
          <w:rFonts w:cstheme="minorHAnsi"/>
          <w:szCs w:val="26"/>
        </w:rPr>
        <w:t xml:space="preserve"> </w:t>
      </w:r>
      <w:r w:rsidRPr="00206ACB">
        <w:rPr>
          <w:rFonts w:cstheme="minorHAnsi"/>
          <w:szCs w:val="26"/>
        </w:rPr>
        <w:t>1990).</w:t>
      </w:r>
      <w:r w:rsidR="00AC466E" w:rsidRPr="00206ACB">
        <w:rPr>
          <w:rFonts w:cstheme="minorHAnsi"/>
          <w:szCs w:val="26"/>
        </w:rPr>
        <w:t xml:space="preserve"> </w:t>
      </w:r>
      <w:r w:rsidRPr="00206ACB">
        <w:rPr>
          <w:rFonts w:cstheme="minorHAnsi"/>
          <w:szCs w:val="26"/>
        </w:rPr>
        <w:t>Here,</w:t>
      </w:r>
      <w:r w:rsidR="00AC466E" w:rsidRPr="00206ACB">
        <w:rPr>
          <w:rFonts w:cstheme="minorHAnsi"/>
          <w:szCs w:val="26"/>
        </w:rPr>
        <w:t xml:space="preserve"> </w:t>
      </w:r>
      <w:r w:rsidRPr="00206ACB">
        <w:rPr>
          <w:rFonts w:cstheme="minorHAnsi"/>
          <w:szCs w:val="26"/>
        </w:rPr>
        <w:t>when</w:t>
      </w:r>
      <w:r w:rsidR="00AC466E" w:rsidRPr="00206ACB">
        <w:rPr>
          <w:rFonts w:cstheme="minorHAnsi"/>
          <w:szCs w:val="26"/>
        </w:rPr>
        <w:t xml:space="preserve"> </w:t>
      </w:r>
      <w:r w:rsidRPr="00206ACB">
        <w:rPr>
          <w:rFonts w:cstheme="minorHAnsi"/>
          <w:szCs w:val="26"/>
        </w:rPr>
        <w:lastRenderedPageBreak/>
        <w:t>the</w:t>
      </w:r>
      <w:r w:rsidR="00AC466E" w:rsidRPr="00206ACB">
        <w:rPr>
          <w:rFonts w:cstheme="minorHAnsi"/>
          <w:szCs w:val="26"/>
        </w:rPr>
        <w:t xml:space="preserve"> </w:t>
      </w:r>
      <w:r w:rsidRPr="00206ACB">
        <w:rPr>
          <w:rFonts w:cstheme="minorHAnsi"/>
          <w:szCs w:val="26"/>
        </w:rPr>
        <w:t>player</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not</w:t>
      </w:r>
      <w:r w:rsidR="00AC466E" w:rsidRPr="00206ACB">
        <w:rPr>
          <w:rFonts w:cstheme="minorHAnsi"/>
          <w:szCs w:val="26"/>
        </w:rPr>
        <w:t xml:space="preserve"> </w:t>
      </w:r>
      <w:r w:rsidRPr="00206ACB">
        <w:rPr>
          <w:rFonts w:cstheme="minorHAnsi"/>
          <w:szCs w:val="26"/>
        </w:rPr>
        <w:t>pressing</w:t>
      </w:r>
      <w:r w:rsidR="00AC466E" w:rsidRPr="00206ACB">
        <w:rPr>
          <w:rFonts w:cstheme="minorHAnsi"/>
          <w:szCs w:val="26"/>
        </w:rPr>
        <w:t xml:space="preserve"> </w:t>
      </w:r>
      <w:r w:rsidRPr="00206ACB">
        <w:rPr>
          <w:rFonts w:cstheme="minorHAnsi"/>
          <w:szCs w:val="26"/>
        </w:rPr>
        <w:t>buttons</w:t>
      </w:r>
      <w:r w:rsidR="00AC466E" w:rsidRPr="00206ACB">
        <w:rPr>
          <w:rFonts w:cstheme="minorHAnsi"/>
          <w:szCs w:val="26"/>
        </w:rPr>
        <w:t xml:space="preserve"> </w:t>
      </w:r>
      <w:r w:rsidRPr="00206ACB">
        <w:rPr>
          <w:rFonts w:cstheme="minorHAnsi"/>
          <w:szCs w:val="26"/>
        </w:rPr>
        <w:t>on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controller,</w:t>
      </w:r>
      <w:r w:rsidR="00AC466E" w:rsidRPr="00206ACB">
        <w:rPr>
          <w:rFonts w:cstheme="minorHAnsi"/>
          <w:szCs w:val="26"/>
        </w:rPr>
        <w:t xml:space="preserve"> </w:t>
      </w:r>
      <w:r w:rsidRPr="00206ACB">
        <w:rPr>
          <w:rFonts w:cstheme="minorHAnsi"/>
          <w:szCs w:val="26"/>
        </w:rPr>
        <w:t>Mario</w:t>
      </w:r>
      <w:r w:rsidR="00AC466E" w:rsidRPr="00206ACB">
        <w:rPr>
          <w:rFonts w:cstheme="minorHAnsi"/>
          <w:szCs w:val="26"/>
        </w:rPr>
        <w:t xml:space="preserve"> </w:t>
      </w:r>
      <w:r w:rsidRPr="00206ACB">
        <w:rPr>
          <w:rFonts w:cstheme="minorHAnsi"/>
          <w:szCs w:val="26"/>
        </w:rPr>
        <w:t>moves</w:t>
      </w:r>
      <w:r w:rsidR="00AC466E" w:rsidRPr="00206ACB">
        <w:rPr>
          <w:rFonts w:cstheme="minorHAnsi"/>
          <w:szCs w:val="26"/>
        </w:rPr>
        <w:t xml:space="preserve"> </w:t>
      </w:r>
      <w:r w:rsidRPr="00206ACB">
        <w:rPr>
          <w:rFonts w:cstheme="minorHAnsi"/>
          <w:szCs w:val="26"/>
        </w:rPr>
        <w:t>along</w:t>
      </w:r>
      <w:r w:rsidR="00AC466E" w:rsidRPr="00206ACB">
        <w:rPr>
          <w:rFonts w:cstheme="minorHAnsi"/>
          <w:szCs w:val="26"/>
        </w:rPr>
        <w:t xml:space="preserve"> </w:t>
      </w:r>
      <w:r w:rsidRPr="00206ACB">
        <w:rPr>
          <w:rFonts w:cstheme="minorHAnsi"/>
          <w:szCs w:val="26"/>
        </w:rPr>
        <w:t>with</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background.</w:t>
      </w:r>
      <w:r w:rsidR="00AC466E" w:rsidRPr="00206ACB">
        <w:rPr>
          <w:rFonts w:cstheme="minorHAnsi"/>
          <w:szCs w:val="26"/>
        </w:rPr>
        <w:t xml:space="preserve"> </w:t>
      </w:r>
      <w:r w:rsidRPr="00206ACB">
        <w:rPr>
          <w:rFonts w:cstheme="minorHAnsi"/>
          <w:szCs w:val="26"/>
        </w:rPr>
        <w:t>When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player</w:t>
      </w:r>
      <w:r w:rsidR="00AC466E" w:rsidRPr="00206ACB">
        <w:rPr>
          <w:rFonts w:cstheme="minorHAnsi"/>
          <w:szCs w:val="26"/>
        </w:rPr>
        <w:t xml:space="preserve"> </w:t>
      </w:r>
      <w:r w:rsidRPr="00206ACB">
        <w:rPr>
          <w:rFonts w:cstheme="minorHAnsi"/>
          <w:szCs w:val="26"/>
        </w:rPr>
        <w:t>reaches</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left</w:t>
      </w:r>
      <w:r w:rsidR="00AC466E" w:rsidRPr="00206ACB">
        <w:rPr>
          <w:rFonts w:cstheme="minorHAnsi"/>
          <w:szCs w:val="26"/>
        </w:rPr>
        <w:t xml:space="preserve"> </w:t>
      </w:r>
      <w:r w:rsidRPr="00206ACB">
        <w:rPr>
          <w:rFonts w:cstheme="minorHAnsi"/>
          <w:szCs w:val="26"/>
        </w:rPr>
        <w:t>edge</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screen,</w:t>
      </w:r>
      <w:r w:rsidR="00AC466E" w:rsidRPr="00206ACB">
        <w:rPr>
          <w:rFonts w:cstheme="minorHAnsi"/>
          <w:szCs w:val="26"/>
        </w:rPr>
        <w:t xml:space="preserve"> </w:t>
      </w:r>
      <w:r w:rsidRPr="00206ACB">
        <w:rPr>
          <w:rFonts w:cstheme="minorHAnsi"/>
          <w:szCs w:val="26"/>
        </w:rPr>
        <w:t>they</w:t>
      </w:r>
      <w:r w:rsidR="00AC466E" w:rsidRPr="00206ACB">
        <w:rPr>
          <w:rFonts w:cstheme="minorHAnsi"/>
          <w:szCs w:val="26"/>
        </w:rPr>
        <w:t xml:space="preserve"> </w:t>
      </w:r>
      <w:r w:rsidRPr="00206ACB">
        <w:rPr>
          <w:rFonts w:cstheme="minorHAnsi"/>
          <w:szCs w:val="26"/>
        </w:rPr>
        <w:t>remain</w:t>
      </w:r>
      <w:r w:rsidR="00AC466E" w:rsidRPr="00206ACB">
        <w:rPr>
          <w:rFonts w:cstheme="minorHAnsi"/>
          <w:szCs w:val="26"/>
        </w:rPr>
        <w:t xml:space="preserve"> </w:t>
      </w:r>
      <w:r w:rsidRPr="00206ACB">
        <w:rPr>
          <w:rFonts w:cstheme="minorHAnsi"/>
          <w:szCs w:val="26"/>
        </w:rPr>
        <w:t>there</w:t>
      </w:r>
      <w:r w:rsidR="00AC466E" w:rsidRPr="00206ACB">
        <w:rPr>
          <w:rFonts w:cstheme="minorHAnsi"/>
          <w:szCs w:val="26"/>
        </w:rPr>
        <w:t xml:space="preserve"> </w:t>
      </w:r>
      <w:r w:rsidRPr="00206ACB">
        <w:rPr>
          <w:rFonts w:cstheme="minorHAnsi"/>
          <w:szCs w:val="26"/>
        </w:rPr>
        <w:t>but</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background</w:t>
      </w:r>
      <w:r w:rsidR="00AC466E" w:rsidRPr="00206ACB">
        <w:rPr>
          <w:rFonts w:cstheme="minorHAnsi"/>
          <w:szCs w:val="26"/>
        </w:rPr>
        <w:t xml:space="preserve"> </w:t>
      </w:r>
      <w:r w:rsidRPr="00206ACB">
        <w:rPr>
          <w:rFonts w:cstheme="minorHAnsi"/>
          <w:szCs w:val="26"/>
        </w:rPr>
        <w:t>continues</w:t>
      </w:r>
      <w:r w:rsidR="00AC466E" w:rsidRPr="00206ACB">
        <w:rPr>
          <w:rFonts w:cstheme="minorHAnsi"/>
          <w:szCs w:val="26"/>
        </w:rPr>
        <w:t xml:space="preserve"> </w:t>
      </w:r>
      <w:r w:rsidRPr="00206ACB">
        <w:rPr>
          <w:rFonts w:cstheme="minorHAnsi"/>
          <w:szCs w:val="26"/>
        </w:rPr>
        <w:t>moving</w:t>
      </w:r>
      <w:r w:rsidR="00AC466E" w:rsidRPr="00206ACB">
        <w:rPr>
          <w:rFonts w:cstheme="minorHAnsi"/>
          <w:szCs w:val="26"/>
        </w:rPr>
        <w:t xml:space="preserve"> </w:t>
      </w:r>
      <w:r w:rsidRPr="00206ACB">
        <w:rPr>
          <w:rFonts w:cstheme="minorHAnsi"/>
          <w:szCs w:val="26"/>
        </w:rPr>
        <w:t>under</w:t>
      </w:r>
      <w:r w:rsidR="00AC466E" w:rsidRPr="00206ACB">
        <w:rPr>
          <w:rFonts w:cstheme="minorHAnsi"/>
          <w:szCs w:val="26"/>
        </w:rPr>
        <w:t xml:space="preserve"> </w:t>
      </w:r>
      <w:r w:rsidRPr="00206ACB">
        <w:rPr>
          <w:rFonts w:cstheme="minorHAnsi"/>
          <w:szCs w:val="26"/>
        </w:rPr>
        <w:t>them.</w:t>
      </w:r>
      <w:r w:rsidR="00AC466E" w:rsidRPr="00206ACB">
        <w:rPr>
          <w:rFonts w:cstheme="minorHAnsi"/>
          <w:szCs w:val="26"/>
        </w:rPr>
        <w:t xml:space="preserve"> </w:t>
      </w:r>
      <w:r w:rsidRPr="00206ACB">
        <w:rPr>
          <w:rFonts w:cstheme="minorHAnsi"/>
          <w:szCs w:val="26"/>
        </w:rPr>
        <w:t>Other</w:t>
      </w:r>
      <w:r w:rsidR="00AC466E" w:rsidRPr="00206ACB">
        <w:rPr>
          <w:rFonts w:cstheme="minorHAnsi"/>
          <w:szCs w:val="26"/>
        </w:rPr>
        <w:t xml:space="preserve"> </w:t>
      </w:r>
      <w:r w:rsidRPr="00206ACB">
        <w:rPr>
          <w:rFonts w:cstheme="minorHAnsi"/>
          <w:szCs w:val="26"/>
        </w:rPr>
        <w:t>games</w:t>
      </w:r>
      <w:r w:rsidR="00AC466E" w:rsidRPr="00206ACB">
        <w:rPr>
          <w:rFonts w:cstheme="minorHAnsi"/>
          <w:szCs w:val="26"/>
        </w:rPr>
        <w:t xml:space="preserve"> </w:t>
      </w:r>
      <w:r w:rsidRPr="00206ACB">
        <w:rPr>
          <w:rFonts w:cstheme="minorHAnsi"/>
          <w:szCs w:val="26"/>
        </w:rPr>
        <w:t>with</w:t>
      </w:r>
      <w:r w:rsidR="00AC466E" w:rsidRPr="00206ACB">
        <w:rPr>
          <w:rFonts w:cstheme="minorHAnsi"/>
          <w:szCs w:val="26"/>
        </w:rPr>
        <w:t xml:space="preserve"> </w:t>
      </w:r>
      <w:r w:rsidRPr="00206ACB">
        <w:rPr>
          <w:rFonts w:cstheme="minorHAnsi"/>
          <w:szCs w:val="26"/>
        </w:rPr>
        <w:t>auto-scrolling</w:t>
      </w:r>
      <w:r w:rsidR="00AC466E" w:rsidRPr="00206ACB">
        <w:rPr>
          <w:rFonts w:cstheme="minorHAnsi"/>
          <w:szCs w:val="26"/>
        </w:rPr>
        <w:t xml:space="preserve"> </w:t>
      </w:r>
      <w:r w:rsidRPr="00206ACB">
        <w:rPr>
          <w:rFonts w:cstheme="minorHAnsi"/>
          <w:szCs w:val="26"/>
        </w:rPr>
        <w:t>may</w:t>
      </w:r>
      <w:r w:rsidR="00AC466E" w:rsidRPr="00206ACB">
        <w:rPr>
          <w:rFonts w:cstheme="minorHAnsi"/>
          <w:szCs w:val="26"/>
        </w:rPr>
        <w:t xml:space="preserve"> </w:t>
      </w:r>
      <w:r w:rsidRPr="00206ACB">
        <w:rPr>
          <w:rFonts w:cstheme="minorHAnsi"/>
          <w:szCs w:val="26"/>
        </w:rPr>
        <w:t>count</w:t>
      </w:r>
      <w:r w:rsidR="00AC466E" w:rsidRPr="00206ACB">
        <w:rPr>
          <w:rFonts w:cstheme="minorHAnsi"/>
          <w:szCs w:val="26"/>
        </w:rPr>
        <w:t xml:space="preserve"> </w:t>
      </w:r>
      <w:r w:rsidRPr="00206ACB">
        <w:rPr>
          <w:rFonts w:cstheme="minorHAnsi"/>
          <w:szCs w:val="26"/>
        </w:rPr>
        <w:t>hitting</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left</w:t>
      </w:r>
      <w:r w:rsidR="00AC466E" w:rsidRPr="00206ACB">
        <w:rPr>
          <w:rFonts w:cstheme="minorHAnsi"/>
          <w:szCs w:val="26"/>
        </w:rPr>
        <w:t xml:space="preserve"> </w:t>
      </w:r>
      <w:r w:rsidRPr="00206ACB">
        <w:rPr>
          <w:rFonts w:cstheme="minorHAnsi"/>
          <w:szCs w:val="26"/>
        </w:rPr>
        <w:t>edge</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screen</w:t>
      </w:r>
      <w:r w:rsidR="00AC466E" w:rsidRPr="00206ACB">
        <w:rPr>
          <w:rFonts w:cstheme="minorHAnsi"/>
          <w:szCs w:val="26"/>
        </w:rPr>
        <w:t xml:space="preserve"> </w:t>
      </w:r>
      <w:r w:rsidRPr="00206ACB">
        <w:rPr>
          <w:rFonts w:cstheme="minorHAnsi"/>
          <w:szCs w:val="26"/>
        </w:rPr>
        <w:t>as</w:t>
      </w:r>
      <w:r w:rsidR="00AC466E" w:rsidRPr="00206ACB">
        <w:rPr>
          <w:rFonts w:cstheme="minorHAnsi"/>
          <w:szCs w:val="26"/>
        </w:rPr>
        <w:t xml:space="preserve"> </w:t>
      </w:r>
      <w:r w:rsidRPr="00206ACB">
        <w:rPr>
          <w:rFonts w:cstheme="minorHAnsi"/>
          <w:szCs w:val="26"/>
        </w:rPr>
        <w:t>an</w:t>
      </w:r>
      <w:r w:rsidR="00AC466E" w:rsidRPr="00206ACB">
        <w:rPr>
          <w:rFonts w:cstheme="minorHAnsi"/>
          <w:szCs w:val="26"/>
        </w:rPr>
        <w:t xml:space="preserve"> </w:t>
      </w:r>
      <w:r w:rsidRPr="00206ACB">
        <w:rPr>
          <w:rFonts w:cstheme="minorHAnsi"/>
          <w:szCs w:val="26"/>
        </w:rPr>
        <w:t>instant</w:t>
      </w:r>
      <w:r w:rsidR="00AC466E" w:rsidRPr="00206ACB">
        <w:rPr>
          <w:rFonts w:cstheme="minorHAnsi"/>
          <w:szCs w:val="26"/>
        </w:rPr>
        <w:t xml:space="preserve"> </w:t>
      </w:r>
      <w:r w:rsidRPr="00206ACB">
        <w:rPr>
          <w:rFonts w:cstheme="minorHAnsi"/>
          <w:szCs w:val="26"/>
        </w:rPr>
        <w:t>death.</w:t>
      </w:r>
    </w:p>
    <w:p w14:paraId="12DD572D" w14:textId="77777777" w:rsidR="000561AC" w:rsidRPr="00206ACB" w:rsidRDefault="000561AC">
      <w:pPr>
        <w:widowControl/>
        <w:autoSpaceDE/>
        <w:autoSpaceDN/>
        <w:jc w:val="left"/>
        <w:rPr>
          <w:rFonts w:cstheme="minorHAnsi"/>
          <w:szCs w:val="26"/>
        </w:rPr>
      </w:pPr>
      <w:r w:rsidRPr="00206ACB">
        <w:rPr>
          <w:rFonts w:cstheme="minorHAnsi"/>
          <w:szCs w:val="26"/>
        </w:rPr>
        <w:br w:type="page"/>
      </w:r>
    </w:p>
    <w:p w14:paraId="7B208CF4" w14:textId="691DD5F6" w:rsidR="005A133A" w:rsidRPr="00206ACB" w:rsidRDefault="005A133A" w:rsidP="007E172E">
      <w:pPr>
        <w:pStyle w:val="Heading3"/>
        <w:rPr>
          <w:rFonts w:cstheme="minorHAnsi"/>
        </w:rPr>
      </w:pPr>
      <w:bookmarkStart w:id="184" w:name="_Toc168434272"/>
      <w:bookmarkStart w:id="185" w:name="_Toc168542783"/>
      <w:r w:rsidRPr="00206ACB">
        <w:rPr>
          <w:rFonts w:cstheme="minorHAnsi"/>
        </w:rPr>
        <w:lastRenderedPageBreak/>
        <w:t>Setting</w:t>
      </w:r>
      <w:r w:rsidR="00AC466E" w:rsidRPr="00206ACB">
        <w:rPr>
          <w:rFonts w:cstheme="minorHAnsi"/>
        </w:rPr>
        <w:t xml:space="preserve"> </w:t>
      </w:r>
      <w:r w:rsidRPr="00206ACB">
        <w:rPr>
          <w:rFonts w:cstheme="minorHAnsi"/>
        </w:rPr>
        <w:t>up</w:t>
      </w:r>
      <w:r w:rsidR="00AC466E" w:rsidRPr="00206ACB">
        <w:rPr>
          <w:rFonts w:cstheme="minorHAnsi"/>
        </w:rPr>
        <w:t xml:space="preserve"> </w:t>
      </w:r>
      <w:r w:rsidRPr="00206ACB">
        <w:rPr>
          <w:rFonts w:cstheme="minorHAnsi"/>
        </w:rPr>
        <w:t>backgrounds</w:t>
      </w:r>
      <w:r w:rsidR="00AC466E" w:rsidRPr="00206ACB">
        <w:rPr>
          <w:rFonts w:cstheme="minorHAnsi"/>
        </w:rPr>
        <w:t xml:space="preserve"> </w:t>
      </w:r>
      <w:r w:rsidRPr="00206ACB">
        <w:rPr>
          <w:rFonts w:cstheme="minorHAnsi"/>
        </w:rPr>
        <w:t>for</w:t>
      </w:r>
      <w:r w:rsidR="00AC466E" w:rsidRPr="00206ACB">
        <w:rPr>
          <w:rFonts w:cstheme="minorHAnsi"/>
        </w:rPr>
        <w:t xml:space="preserve"> </w:t>
      </w:r>
      <w:r w:rsidRPr="00206ACB">
        <w:rPr>
          <w:rFonts w:cstheme="minorHAnsi"/>
        </w:rPr>
        <w:t>scrolling</w:t>
      </w:r>
      <w:bookmarkEnd w:id="184"/>
      <w:bookmarkEnd w:id="185"/>
    </w:p>
    <w:p w14:paraId="2E592990" w14:textId="066A5120" w:rsidR="00355FAA" w:rsidRPr="00206ACB" w:rsidRDefault="00355FA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space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shooter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project,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vertical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auto-scrolling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camera.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interesting,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created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additional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graphics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scrolling.chr</w:t>
      </w:r>
      <w:r w:rsidRPr="00206ACB">
        <w:rPr>
          <w:rFonts w:eastAsia="Times New Roman" w:cstheme="minorHAnsi"/>
          <w:color w:val="111111"/>
          <w:kern w:val="0"/>
          <w:szCs w:val="26"/>
          <w:lang w:eastAsia="ja-JP"/>
        </w:rPr>
        <w:t>).</w:t>
      </w:r>
    </w:p>
    <w:p w14:paraId="01D942D3" w14:textId="77777777" w:rsidR="00CE4187" w:rsidRPr="00206ACB" w:rsidRDefault="00355FAA"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56DF7EC1" wp14:editId="68B0065E">
            <wp:extent cx="2377122" cy="1188720"/>
            <wp:effectExtent l="0" t="0" r="4445"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377122" cy="1188720"/>
                    </a:xfrm>
                    <a:prstGeom prst="rect">
                      <a:avLst/>
                    </a:prstGeom>
                    <a:noFill/>
                    <a:ln>
                      <a:noFill/>
                    </a:ln>
                  </pic:spPr>
                </pic:pic>
              </a:graphicData>
            </a:graphic>
          </wp:inline>
        </w:drawing>
      </w:r>
    </w:p>
    <w:p w14:paraId="2D9C472A" w14:textId="203C919B" w:rsidR="00355FAA" w:rsidRPr="00206ACB" w:rsidRDefault="00355FAA"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new</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background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tiles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in</w:t>
      </w:r>
      <w:r w:rsidR="00AC466E" w:rsidRPr="00206ACB">
        <w:rPr>
          <w:rFonts w:eastAsia="Times New Roman" w:cstheme="minorHAnsi"/>
          <w:kern w:val="0"/>
          <w:szCs w:val="26"/>
          <w:lang w:eastAsia="ja-JP"/>
        </w:rPr>
        <w:t xml:space="preserve"> </w:t>
      </w:r>
      <w:r w:rsidRPr="00206ACB">
        <w:rPr>
          <w:rFonts w:eastAsia="Times New Roman" w:cstheme="minorHAnsi"/>
          <w:color w:val="88030F"/>
          <w:kern w:val="0"/>
          <w:szCs w:val="26"/>
          <w:lang w:eastAsia="ja-JP"/>
        </w:rPr>
        <w:t>scrolling.chr</w:t>
      </w:r>
      <w:r w:rsidRPr="00206ACB">
        <w:rPr>
          <w:rFonts w:eastAsia="Times New Roman" w:cstheme="minorHAnsi"/>
          <w:kern w:val="0"/>
          <w:szCs w:val="26"/>
          <w:lang w:eastAsia="ja-JP"/>
        </w:rPr>
        <w:t>.</w:t>
      </w:r>
    </w:p>
    <w:p w14:paraId="5F62E588" w14:textId="6BBEF309" w:rsidR="00355FAA" w:rsidRPr="00206ACB" w:rsidRDefault="00355FA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finish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chapter,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worth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mirroring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arrangement,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continuously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across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full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slowly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upwards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until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full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wrap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display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again.</w:t>
      </w:r>
    </w:p>
    <w:p w14:paraId="700C72FC" w14:textId="0EBB77FA" w:rsidR="00355FAA" w:rsidRPr="00206ACB" w:rsidRDefault="00355FA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p>
    <w:p w14:paraId="77D56B97" w14:textId="77777777" w:rsidR="006736DC" w:rsidRPr="00206ACB" w:rsidRDefault="00355FAA"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570E8BE0" wp14:editId="1CC9CD90">
            <wp:extent cx="3023164" cy="2011680"/>
            <wp:effectExtent l="0" t="0" r="6350" b="762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23164" cy="2011680"/>
                    </a:xfrm>
                    <a:prstGeom prst="rect">
                      <a:avLst/>
                    </a:prstGeom>
                    <a:noFill/>
                    <a:ln>
                      <a:noFill/>
                    </a:ln>
                  </pic:spPr>
                </pic:pic>
              </a:graphicData>
            </a:graphic>
          </wp:inline>
        </w:drawing>
      </w:r>
    </w:p>
    <w:p w14:paraId="6C882D28" w14:textId="25063915" w:rsidR="007E172E" w:rsidRPr="00206ACB" w:rsidRDefault="00355FAA" w:rsidP="00E3740B">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kern w:val="0"/>
          <w:szCs w:val="26"/>
          <w:lang w:eastAsia="ja-JP"/>
        </w:rPr>
        <w:t>Minor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additions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nametable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from</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last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chapter,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seen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Lightbox.</w:t>
      </w:r>
    </w:p>
    <w:p w14:paraId="3E424780" w14:textId="1BDF812B" w:rsidR="00355FAA" w:rsidRPr="00206ACB" w:rsidRDefault="00355FA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p>
    <w:p w14:paraId="6FE7C40D" w14:textId="77777777" w:rsidR="003579CA" w:rsidRPr="00206ACB" w:rsidRDefault="00355FAA"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64190171" wp14:editId="4B7E9A8D">
            <wp:extent cx="3023164" cy="2011680"/>
            <wp:effectExtent l="0" t="0" r="6350" b="7620"/>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23164" cy="2011680"/>
                    </a:xfrm>
                    <a:prstGeom prst="rect">
                      <a:avLst/>
                    </a:prstGeom>
                    <a:noFill/>
                    <a:ln>
                      <a:noFill/>
                    </a:ln>
                  </pic:spPr>
                </pic:pic>
              </a:graphicData>
            </a:graphic>
          </wp:inline>
        </w:drawing>
      </w:r>
    </w:p>
    <w:p w14:paraId="0FBDC315" w14:textId="76703ACB" w:rsidR="000561AC" w:rsidRPr="00206ACB" w:rsidRDefault="00355FAA"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kern w:val="0"/>
          <w:szCs w:val="26"/>
          <w:lang w:eastAsia="ja-JP"/>
        </w:rPr>
        <w:t>Another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set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additions,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seen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Lightbox.</w:t>
      </w:r>
    </w:p>
    <w:p w14:paraId="48265E49" w14:textId="77777777" w:rsidR="000561AC" w:rsidRPr="00206ACB" w:rsidRDefault="000561AC">
      <w:pPr>
        <w:widowControl/>
        <w:autoSpaceDE/>
        <w:autoSpaceDN/>
        <w:jc w:val="left"/>
        <w:rPr>
          <w:rFonts w:eastAsia="Times New Roman" w:cstheme="minorHAnsi"/>
          <w:kern w:val="0"/>
          <w:szCs w:val="26"/>
          <w:lang w:eastAsia="ja-JP"/>
        </w:rPr>
      </w:pPr>
      <w:r w:rsidRPr="00206ACB">
        <w:rPr>
          <w:rFonts w:eastAsia="Times New Roman" w:cstheme="minorHAnsi"/>
          <w:kern w:val="0"/>
          <w:szCs w:val="26"/>
          <w:lang w:eastAsia="ja-JP"/>
        </w:rPr>
        <w:br w:type="page"/>
      </w:r>
    </w:p>
    <w:p w14:paraId="7DF1BE56" w14:textId="69C01CD5" w:rsidR="00355FAA" w:rsidRPr="00206ACB" w:rsidRDefault="00355FA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lastRenderedPageBreak/>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pattern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objects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overlaid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things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simpler,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star-background-drawing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subroutine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selected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backgrounds.asm</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subroutine:</w:t>
      </w:r>
    </w:p>
    <w:p w14:paraId="6479D5CE" w14:textId="6537880B" w:rsidR="00355FAA" w:rsidRPr="00206ACB" w:rsidRDefault="00355FAA">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include</w:t>
      </w:r>
      <w:r w:rsidR="00AC466E" w:rsidRPr="00206ACB">
        <w:rPr>
          <w:rFonts w:ascii="QTKorrin" w:hAnsi="QTKorrin" w:cstheme="minorHAnsi"/>
          <w:color w:val="000000"/>
          <w:sz w:val="18"/>
          <w:szCs w:val="18"/>
        </w:rPr>
        <w:t xml:space="preserve"> </w:t>
      </w:r>
      <w:r w:rsidRPr="00206ACB">
        <w:rPr>
          <w:rFonts w:ascii="QTKorrin" w:hAnsi="QTKorrin" w:cstheme="minorHAnsi"/>
          <w:color w:val="008800"/>
          <w:sz w:val="18"/>
          <w:szCs w:val="18"/>
        </w:rPr>
        <w:t>"constants.inc"</w:t>
      </w:r>
    </w:p>
    <w:p w14:paraId="310C3A6B" w14:textId="06528E29"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p>
    <w:p w14:paraId="3D29FB01" w14:textId="175D9330" w:rsidR="00355FAA" w:rsidRPr="00206ACB" w:rsidRDefault="00355FAA">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segment</w:t>
      </w:r>
      <w:r w:rsidR="00AC466E" w:rsidRPr="00206ACB">
        <w:rPr>
          <w:rFonts w:ascii="QTKorrin" w:hAnsi="QTKorrin" w:cstheme="minorHAnsi"/>
          <w:color w:val="000000"/>
          <w:sz w:val="18"/>
          <w:szCs w:val="18"/>
        </w:rPr>
        <w:t xml:space="preserve"> </w:t>
      </w:r>
      <w:r w:rsidRPr="00206ACB">
        <w:rPr>
          <w:rFonts w:ascii="QTKorrin" w:hAnsi="QTKorrin" w:cstheme="minorHAnsi"/>
          <w:color w:val="008800"/>
          <w:sz w:val="18"/>
          <w:szCs w:val="18"/>
        </w:rPr>
        <w:t>"CODE"</w:t>
      </w:r>
    </w:p>
    <w:p w14:paraId="0E8F30EE" w14:textId="02D643F0"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p>
    <w:p w14:paraId="2654CC97" w14:textId="1D5F95D0" w:rsidR="00355FAA" w:rsidRPr="00206ACB" w:rsidRDefault="00355FAA">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88"/>
          <w:sz w:val="18"/>
          <w:szCs w:val="18"/>
        </w:rPr>
        <w:t>export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draw_starfield</w:t>
      </w:r>
    </w:p>
    <w:p w14:paraId="1E398431" w14:textId="49D78949" w:rsidR="00355FAA" w:rsidRPr="00206ACB" w:rsidRDefault="00355FAA">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draw_starfield</w:t>
      </w:r>
    </w:p>
    <w:p w14:paraId="1F90FC48" w14:textId="27DA7E4B"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X</w:t>
      </w:r>
      <w:r w:rsidRPr="00206ACB">
        <w:rPr>
          <w:rFonts w:ascii="QTKorrin" w:hAnsi="QTKorrin" w:cstheme="minorHAnsi"/>
          <w:color w:val="000000"/>
          <w:sz w:val="18"/>
          <w:szCs w:val="18"/>
        </w:rPr>
        <w:t xml:space="preserve"> </w:t>
      </w:r>
      <w:r w:rsidR="00355FAA" w:rsidRPr="00206ACB">
        <w:rPr>
          <w:rFonts w:ascii="QTKorrin" w:hAnsi="QTKorrin" w:cstheme="minorHAnsi"/>
          <w:color w:val="000088"/>
          <w:sz w:val="18"/>
          <w:szCs w:val="18"/>
        </w:rPr>
        <w:t>register</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stores</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high</w:t>
      </w:r>
      <w:r w:rsidRPr="00206ACB">
        <w:rPr>
          <w:rFonts w:ascii="QTKorrin" w:hAnsi="QTKorrin" w:cstheme="minorHAnsi"/>
          <w:color w:val="000000"/>
          <w:sz w:val="18"/>
          <w:szCs w:val="18"/>
        </w:rPr>
        <w:t xml:space="preserve"> </w:t>
      </w:r>
      <w:r w:rsidR="00355FAA" w:rsidRPr="00206ACB">
        <w:rPr>
          <w:rFonts w:ascii="QTKorrin" w:hAnsi="QTKorrin" w:cstheme="minorHAnsi"/>
          <w:color w:val="000088"/>
          <w:sz w:val="18"/>
          <w:szCs w:val="18"/>
        </w:rPr>
        <w:t>byte</w:t>
      </w:r>
      <w:r w:rsidRPr="00206ACB">
        <w:rPr>
          <w:rFonts w:ascii="QTKorrin" w:hAnsi="QTKorrin" w:cstheme="minorHAnsi"/>
          <w:color w:val="000000"/>
          <w:sz w:val="18"/>
          <w:szCs w:val="18"/>
        </w:rPr>
        <w:t xml:space="preserve"> </w:t>
      </w:r>
      <w:r w:rsidR="00355FAA" w:rsidRPr="00206ACB">
        <w:rPr>
          <w:rFonts w:ascii="QTKorrin" w:hAnsi="QTKorrin" w:cstheme="minorHAnsi"/>
          <w:color w:val="000088"/>
          <w:sz w:val="18"/>
          <w:szCs w:val="18"/>
        </w:rPr>
        <w:t>of</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nametable</w:t>
      </w:r>
    </w:p>
    <w:p w14:paraId="182B1DA4" w14:textId="3035A0FA"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write</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nametables</w:t>
      </w:r>
    </w:p>
    <w:p w14:paraId="491CDAFE" w14:textId="76F9F12B"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big</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stars</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first</w:t>
      </w:r>
    </w:p>
    <w:p w14:paraId="730A27E0" w14:textId="1522F44C"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PPUSTATUS</w:t>
      </w:r>
    </w:p>
    <w:p w14:paraId="67A8A1E7" w14:textId="4C5B95DF"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TXA</w:t>
      </w:r>
    </w:p>
    <w:p w14:paraId="4B57F98D" w14:textId="5B06E9BB"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090D7FE0" w14:textId="696803D0"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#$6b</w:t>
      </w:r>
    </w:p>
    <w:p w14:paraId="65EF6C32" w14:textId="369C2CBB"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2D16A05E" w14:textId="742FA503"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LDY</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#$2f</w:t>
      </w:r>
    </w:p>
    <w:p w14:paraId="581306B2" w14:textId="149EE258"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STY</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PPUDATA</w:t>
      </w:r>
    </w:p>
    <w:p w14:paraId="6CF4BE9E" w14:textId="685A9E5E"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p>
    <w:p w14:paraId="04419915" w14:textId="528C006D"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PPUSTATUS</w:t>
      </w:r>
    </w:p>
    <w:p w14:paraId="639A5A79" w14:textId="6FEF3C4A"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TXA</w:t>
      </w:r>
    </w:p>
    <w:p w14:paraId="338DB55D" w14:textId="65DFE7C7"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ADC</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#$01</w:t>
      </w:r>
    </w:p>
    <w:p w14:paraId="5E738FB8" w14:textId="48288345"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125D6501" w14:textId="06564372"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#$57</w:t>
      </w:r>
    </w:p>
    <w:p w14:paraId="23F8A511" w14:textId="017087FE"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14E13E84" w14:textId="5C0DAE7B"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STY</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PPUDATA</w:t>
      </w:r>
    </w:p>
    <w:p w14:paraId="2028106B" w14:textId="4C140FD8"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p>
    <w:p w14:paraId="3C0A90C5" w14:textId="4D2232FB" w:rsidR="00355FAA" w:rsidRPr="00206ACB" w:rsidRDefault="00355FAA">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Pr="00206ACB">
        <w:rPr>
          <w:rFonts w:ascii="QTKorrin" w:hAnsi="QTKorrin" w:cstheme="minorHAnsi"/>
          <w:color w:val="000088"/>
          <w:sz w:val="18"/>
          <w:szCs w:val="18"/>
        </w:rPr>
        <w:t>and</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much</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more</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see</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the</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file</w:t>
      </w:r>
      <w:r w:rsidR="00AC466E" w:rsidRPr="00206ACB">
        <w:rPr>
          <w:rFonts w:ascii="QTKorrin" w:hAnsi="QTKorrin" w:cstheme="minorHAnsi"/>
          <w:color w:val="000000"/>
          <w:sz w:val="18"/>
          <w:szCs w:val="18"/>
        </w:rPr>
        <w:t xml:space="preserve"> </w:t>
      </w:r>
      <w:r w:rsidRPr="00206ACB">
        <w:rPr>
          <w:rFonts w:ascii="QTKorrin" w:hAnsi="QTKorrin" w:cstheme="minorHAnsi"/>
          <w:color w:val="000088"/>
          <w:sz w:val="18"/>
          <w:szCs w:val="18"/>
        </w:rPr>
        <w:t>for</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full</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listing</w:t>
      </w:r>
    </w:p>
    <w:p w14:paraId="7C609C5F" w14:textId="15D6201B"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p>
    <w:p w14:paraId="215BDB4E" w14:textId="731318D1"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55FAA" w:rsidRPr="00206ACB">
        <w:rPr>
          <w:rFonts w:ascii="QTKorrin" w:hAnsi="QTKorrin" w:cstheme="minorHAnsi"/>
          <w:color w:val="000088"/>
          <w:sz w:val="18"/>
          <w:szCs w:val="18"/>
        </w:rPr>
        <w:t>finally</w:t>
      </w:r>
      <w:r w:rsidR="00355FA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attribute</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table</w:t>
      </w:r>
    </w:p>
    <w:p w14:paraId="5BF8FD4D" w14:textId="49DEE3D0"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PPUSTATUS</w:t>
      </w:r>
    </w:p>
    <w:p w14:paraId="7A1A5520" w14:textId="48F2BB62"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#$23</w:t>
      </w:r>
    </w:p>
    <w:p w14:paraId="5F40AAE1" w14:textId="09E1253D"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4EE85620" w14:textId="4330A227"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#$c2</w:t>
      </w:r>
    </w:p>
    <w:p w14:paraId="423CE20A" w14:textId="17859C4C"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34B8805C" w14:textId="596E1DF3"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#%01000000</w:t>
      </w:r>
    </w:p>
    <w:p w14:paraId="25212463" w14:textId="69FE6C30"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PPUDATA</w:t>
      </w:r>
    </w:p>
    <w:p w14:paraId="037DB113" w14:textId="1273E76F"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p>
    <w:p w14:paraId="07FEE7D8" w14:textId="72B2D251"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PPUSTATUS</w:t>
      </w:r>
    </w:p>
    <w:p w14:paraId="5910F6F3" w14:textId="65C93AB3"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#$23</w:t>
      </w:r>
    </w:p>
    <w:p w14:paraId="7ADEABEE" w14:textId="1E5114AC"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4B76B9A1" w14:textId="0D5433FF"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#$e0</w:t>
      </w:r>
    </w:p>
    <w:p w14:paraId="24BC2C2F" w14:textId="54308A4A"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61F7C09E" w14:textId="7A60EB71"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#%00001100</w:t>
      </w:r>
    </w:p>
    <w:p w14:paraId="78A55A6A" w14:textId="0A415C14"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PPUDATA</w:t>
      </w:r>
    </w:p>
    <w:p w14:paraId="7A8A9FB9" w14:textId="368070F4"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p>
    <w:p w14:paraId="331E68EE" w14:textId="03A72CD6"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RTS</w:t>
      </w:r>
    </w:p>
    <w:p w14:paraId="225883A3" w14:textId="41C811F6" w:rsidR="00355FAA" w:rsidRPr="00206ACB" w:rsidRDefault="00355FAA">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11163BDA" w14:textId="77777777" w:rsidR="000561AC" w:rsidRPr="00206ACB" w:rsidRDefault="000561AC">
      <w:pPr>
        <w:widowControl/>
        <w:autoSpaceDE/>
        <w:autoSpaceDN/>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br w:type="page"/>
      </w:r>
    </w:p>
    <w:p w14:paraId="40165226" w14:textId="6DE94FC5" w:rsidR="009C133A" w:rsidRPr="00206ACB" w:rsidRDefault="009C133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lastRenderedPageBreak/>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subroutine,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high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mirroring,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located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Notice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PPUADDR.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keep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frequently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TXA</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something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create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correct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19-23</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particular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written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$2157</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$2957</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depending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TXA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ADC</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#$01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$29</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giving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correct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p>
    <w:p w14:paraId="335A43A9" w14:textId="3D4EF260" w:rsidR="009C133A" w:rsidRPr="00206ACB" w:rsidRDefault="009C133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existing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replace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calls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subroutine:</w:t>
      </w:r>
    </w:p>
    <w:p w14:paraId="28E28BA7" w14:textId="790E06FA" w:rsidR="009C133A" w:rsidRPr="00206ACB" w:rsidRDefault="009C133A"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5BBDFE"/>
          <w:kern w:val="0"/>
          <w:szCs w:val="26"/>
          <w:bdr w:val="none" w:sz="0" w:space="0" w:color="auto" w:frame="1"/>
          <w:shd w:val="clear" w:color="auto" w:fill="272822"/>
          <w:lang w:eastAsia="ja-JP"/>
        </w:rPr>
        <w:t>.import</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C34D00"/>
          <w:kern w:val="0"/>
          <w:szCs w:val="26"/>
          <w:bdr w:val="none" w:sz="0" w:space="0" w:color="auto" w:frame="1"/>
          <w:shd w:val="clear" w:color="auto" w:fill="272822"/>
          <w:lang w:eastAsia="ja-JP"/>
        </w:rPr>
        <w:t>draw_starfield</w:t>
      </w:r>
    </w:p>
    <w:p w14:paraId="161456AB" w14:textId="77777777" w:rsidR="009C133A" w:rsidRPr="00206ACB" w:rsidRDefault="009C133A"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p>
    <w:p w14:paraId="254D9F29" w14:textId="652DAB00" w:rsidR="009C133A" w:rsidRPr="00206ACB" w:rsidRDefault="009C133A"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F8F8F2"/>
          <w:kern w:val="0"/>
          <w:szCs w:val="26"/>
          <w:bdr w:val="none" w:sz="0" w:space="0" w:color="auto" w:frame="1"/>
          <w:shd w:val="clear" w:color="auto" w:fill="272822"/>
          <w:lang w:eastAsia="ja-JP"/>
        </w:rPr>
        <w:t>;</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inside</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.proc</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main,</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after</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writing</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palettes:</w:t>
      </w:r>
    </w:p>
    <w:p w14:paraId="2DDFB4D9" w14:textId="1520F770" w:rsidR="009C133A"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9C133A" w:rsidRPr="00206ACB">
        <w:rPr>
          <w:rFonts w:eastAsia="Times New Roman" w:cstheme="minorHAnsi"/>
          <w:color w:val="C69CFE"/>
          <w:kern w:val="0"/>
          <w:szCs w:val="26"/>
          <w:bdr w:val="none" w:sz="0" w:space="0" w:color="auto" w:frame="1"/>
          <w:shd w:val="clear" w:color="auto" w:fill="272822"/>
          <w:lang w:eastAsia="ja-JP"/>
        </w:rPr>
        <w:t>write</w:t>
      </w:r>
      <w:r w:rsidRPr="00206ACB">
        <w:rPr>
          <w:rFonts w:eastAsia="Times New Roman" w:cstheme="minorHAnsi"/>
          <w:color w:val="C69CFE"/>
          <w:kern w:val="0"/>
          <w:szCs w:val="26"/>
          <w:bdr w:val="none" w:sz="0" w:space="0" w:color="auto" w:frame="1"/>
          <w:shd w:val="clear" w:color="auto" w:fill="272822"/>
          <w:lang w:eastAsia="ja-JP"/>
        </w:rPr>
        <w:t xml:space="preserve"> </w:t>
      </w:r>
      <w:r w:rsidR="009C133A" w:rsidRPr="00206ACB">
        <w:rPr>
          <w:rFonts w:eastAsia="Times New Roman" w:cstheme="minorHAnsi"/>
          <w:color w:val="C69CFE"/>
          <w:kern w:val="0"/>
          <w:szCs w:val="26"/>
          <w:bdr w:val="none" w:sz="0" w:space="0" w:color="auto" w:frame="1"/>
          <w:shd w:val="clear" w:color="auto" w:fill="272822"/>
          <w:lang w:eastAsia="ja-JP"/>
        </w:rPr>
        <w:t>nametables</w:t>
      </w:r>
    </w:p>
    <w:p w14:paraId="7A29B136" w14:textId="61C57A8B" w:rsidR="009C133A"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5BBDFE"/>
          <w:kern w:val="0"/>
          <w:szCs w:val="26"/>
          <w:bdr w:val="none" w:sz="0" w:space="0" w:color="auto" w:frame="1"/>
          <w:shd w:val="clear" w:color="auto" w:fill="272822"/>
          <w:lang w:eastAsia="ja-JP"/>
        </w:rPr>
        <w:t>LDX</w:t>
      </w: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C34D00"/>
          <w:kern w:val="0"/>
          <w:szCs w:val="26"/>
          <w:bdr w:val="none" w:sz="0" w:space="0" w:color="auto" w:frame="1"/>
          <w:shd w:val="clear" w:color="auto" w:fill="272822"/>
          <w:lang w:eastAsia="ja-JP"/>
        </w:rPr>
        <w:t>#</w:t>
      </w:r>
      <w:r w:rsidR="009C133A" w:rsidRPr="00206ACB">
        <w:rPr>
          <w:rFonts w:eastAsia="Times New Roman" w:cstheme="minorHAnsi"/>
          <w:color w:val="9C6CFF"/>
          <w:kern w:val="0"/>
          <w:szCs w:val="26"/>
          <w:bdr w:val="none" w:sz="0" w:space="0" w:color="auto" w:frame="1"/>
          <w:shd w:val="clear" w:color="auto" w:fill="272822"/>
          <w:lang w:eastAsia="ja-JP"/>
        </w:rPr>
        <w:t>$20</w:t>
      </w:r>
    </w:p>
    <w:p w14:paraId="2C80504A" w14:textId="744AC55E" w:rsidR="009C133A"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5BBDFE"/>
          <w:kern w:val="0"/>
          <w:szCs w:val="26"/>
          <w:bdr w:val="none" w:sz="0" w:space="0" w:color="auto" w:frame="1"/>
          <w:shd w:val="clear" w:color="auto" w:fill="272822"/>
          <w:lang w:eastAsia="ja-JP"/>
        </w:rPr>
        <w:t>JSR</w:t>
      </w: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C34D00"/>
          <w:kern w:val="0"/>
          <w:szCs w:val="26"/>
          <w:bdr w:val="none" w:sz="0" w:space="0" w:color="auto" w:frame="1"/>
          <w:shd w:val="clear" w:color="auto" w:fill="272822"/>
          <w:lang w:eastAsia="ja-JP"/>
        </w:rPr>
        <w:t>draw_starfield</w:t>
      </w:r>
    </w:p>
    <w:p w14:paraId="51950178" w14:textId="77777777" w:rsidR="009C133A" w:rsidRPr="00206ACB" w:rsidRDefault="009C133A"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p>
    <w:p w14:paraId="5C664996" w14:textId="43566A9C" w:rsidR="009C133A"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5BBDFE"/>
          <w:kern w:val="0"/>
          <w:szCs w:val="26"/>
          <w:bdr w:val="none" w:sz="0" w:space="0" w:color="auto" w:frame="1"/>
          <w:shd w:val="clear" w:color="auto" w:fill="272822"/>
          <w:lang w:eastAsia="ja-JP"/>
        </w:rPr>
        <w:t>LDX</w:t>
      </w: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C34D00"/>
          <w:kern w:val="0"/>
          <w:szCs w:val="26"/>
          <w:bdr w:val="none" w:sz="0" w:space="0" w:color="auto" w:frame="1"/>
          <w:shd w:val="clear" w:color="auto" w:fill="272822"/>
          <w:lang w:eastAsia="ja-JP"/>
        </w:rPr>
        <w:t>#</w:t>
      </w:r>
      <w:r w:rsidR="009C133A" w:rsidRPr="00206ACB">
        <w:rPr>
          <w:rFonts w:eastAsia="Times New Roman" w:cstheme="minorHAnsi"/>
          <w:color w:val="9C6CFF"/>
          <w:kern w:val="0"/>
          <w:szCs w:val="26"/>
          <w:bdr w:val="none" w:sz="0" w:space="0" w:color="auto" w:frame="1"/>
          <w:shd w:val="clear" w:color="auto" w:fill="272822"/>
          <w:lang w:eastAsia="ja-JP"/>
        </w:rPr>
        <w:t>$28</w:t>
      </w:r>
    </w:p>
    <w:p w14:paraId="5B21D608" w14:textId="36727113" w:rsidR="009C133A"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5BBDFE"/>
          <w:kern w:val="0"/>
          <w:szCs w:val="26"/>
          <w:bdr w:val="none" w:sz="0" w:space="0" w:color="auto" w:frame="1"/>
          <w:shd w:val="clear" w:color="auto" w:fill="272822"/>
          <w:lang w:eastAsia="ja-JP"/>
        </w:rPr>
        <w:t>JSR</w:t>
      </w: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C34D00"/>
          <w:kern w:val="0"/>
          <w:szCs w:val="26"/>
          <w:bdr w:val="none" w:sz="0" w:space="0" w:color="auto" w:frame="1"/>
          <w:shd w:val="clear" w:color="auto" w:fill="272822"/>
          <w:lang w:eastAsia="ja-JP"/>
        </w:rPr>
        <w:t>draw_starfield</w:t>
      </w:r>
    </w:p>
    <w:p w14:paraId="44A840D9" w14:textId="77777777" w:rsidR="003F37E5" w:rsidRPr="00206ACB" w:rsidRDefault="003F37E5">
      <w:pPr>
        <w:widowControl/>
        <w:autoSpaceDE/>
        <w:autoSpaceDN/>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br w:type="page"/>
      </w:r>
    </w:p>
    <w:p w14:paraId="3C1CE93E" w14:textId="052B4953" w:rsidR="009C133A" w:rsidRPr="00206ACB" w:rsidRDefault="009C133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lastRenderedPageBreak/>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check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debug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helper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Nintaco,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starfield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objects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starfield.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chose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subroutine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inside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backgrounds.asm</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called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draw_objects</w:t>
      </w:r>
      <w:r w:rsidRPr="00206ACB">
        <w:rPr>
          <w:rFonts w:eastAsia="Times New Roman" w:cstheme="minorHAnsi"/>
          <w:color w:val="111111"/>
          <w:kern w:val="0"/>
          <w:szCs w:val="26"/>
          <w:lang w:eastAsia="ja-JP"/>
        </w:rPr>
        <w:t>:</w:t>
      </w:r>
    </w:p>
    <w:p w14:paraId="0CFAC8B5" w14:textId="28C1A104" w:rsidR="009C133A" w:rsidRPr="00206ACB" w:rsidRDefault="009C133A">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88"/>
          <w:sz w:val="18"/>
          <w:szCs w:val="18"/>
        </w:rPr>
        <w:t>export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draw_objects</w:t>
      </w:r>
    </w:p>
    <w:p w14:paraId="0BF281D4" w14:textId="7F1CB3FF" w:rsidR="009C133A" w:rsidRPr="00206ACB" w:rsidRDefault="009C133A">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draw_objects</w:t>
      </w:r>
    </w:p>
    <w:p w14:paraId="716B4CB9" w14:textId="54CD3A55"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9C133A" w:rsidRPr="00206ACB">
        <w:rPr>
          <w:rFonts w:ascii="QTKorrin" w:hAnsi="QTKorrin" w:cstheme="minorHAnsi"/>
          <w:color w:val="660066"/>
          <w:sz w:val="18"/>
          <w:szCs w:val="18"/>
        </w:rPr>
        <w:t>Draw</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objects</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on</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top</w:t>
      </w:r>
      <w:r w:rsidRPr="00206ACB">
        <w:rPr>
          <w:rFonts w:ascii="QTKorrin" w:hAnsi="QTKorrin" w:cstheme="minorHAnsi"/>
          <w:color w:val="000000"/>
          <w:sz w:val="18"/>
          <w:szCs w:val="18"/>
        </w:rPr>
        <w:t xml:space="preserve"> </w:t>
      </w:r>
      <w:r w:rsidR="009C133A" w:rsidRPr="00206ACB">
        <w:rPr>
          <w:rFonts w:ascii="QTKorrin" w:hAnsi="QTKorrin" w:cstheme="minorHAnsi"/>
          <w:color w:val="000088"/>
          <w:sz w:val="18"/>
          <w:szCs w:val="18"/>
        </w:rPr>
        <w:t>of</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the</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starfield</w:t>
      </w:r>
      <w:r w:rsidR="009C133A" w:rsidRPr="00206ACB">
        <w:rPr>
          <w:rFonts w:ascii="QTKorrin" w:hAnsi="QTKorrin" w:cstheme="minorHAnsi"/>
          <w:color w:val="666600"/>
          <w:sz w:val="18"/>
          <w:szCs w:val="18"/>
        </w:rPr>
        <w:t>,</w:t>
      </w:r>
    </w:p>
    <w:p w14:paraId="3C6B4394" w14:textId="0E65D7B3"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9C133A" w:rsidRPr="00206ACB">
        <w:rPr>
          <w:rFonts w:ascii="QTKorrin" w:hAnsi="QTKorrin" w:cstheme="minorHAnsi"/>
          <w:color w:val="000088"/>
          <w:sz w:val="18"/>
          <w:szCs w:val="18"/>
        </w:rPr>
        <w:t>and</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update</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attribute</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tables</w:t>
      </w:r>
    </w:p>
    <w:p w14:paraId="7A0C4DAB" w14:textId="3B2DB943"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p>
    <w:p w14:paraId="450C8F35" w14:textId="31A3A01D"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9C133A" w:rsidRPr="00206ACB">
        <w:rPr>
          <w:rFonts w:ascii="QTKorrin" w:hAnsi="QTKorrin" w:cstheme="minorHAnsi"/>
          <w:color w:val="000088"/>
          <w:sz w:val="18"/>
          <w:szCs w:val="18"/>
        </w:rPr>
        <w:t>new</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additions</w:t>
      </w:r>
      <w:r w:rsidR="009C133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galaxy</w:t>
      </w:r>
      <w:r w:rsidRPr="00206ACB">
        <w:rPr>
          <w:rFonts w:ascii="QTKorrin" w:hAnsi="QTKorrin" w:cstheme="minorHAnsi"/>
          <w:color w:val="000000"/>
          <w:sz w:val="18"/>
          <w:szCs w:val="18"/>
        </w:rPr>
        <w:t xml:space="preserve"> </w:t>
      </w:r>
      <w:r w:rsidR="009C133A" w:rsidRPr="00206ACB">
        <w:rPr>
          <w:rFonts w:ascii="QTKorrin" w:hAnsi="QTKorrin" w:cstheme="minorHAnsi"/>
          <w:color w:val="000088"/>
          <w:sz w:val="18"/>
          <w:szCs w:val="18"/>
        </w:rPr>
        <w:t>and</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planet</w:t>
      </w:r>
    </w:p>
    <w:p w14:paraId="0DDEC849" w14:textId="09A09B67"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PPUSTATUS</w:t>
      </w:r>
    </w:p>
    <w:p w14:paraId="36B65ECE" w14:textId="2F55AC67"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#$21</w:t>
      </w:r>
    </w:p>
    <w:p w14:paraId="0D5FC6DA" w14:textId="613A4BA1"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2E5C4DA6" w14:textId="083D40E6"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#$90</w:t>
      </w:r>
    </w:p>
    <w:p w14:paraId="261B927A" w14:textId="5A93ACD8"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0ACF1C81" w14:textId="174D72E4"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#$30</w:t>
      </w:r>
    </w:p>
    <w:p w14:paraId="46852D98" w14:textId="0E3A3F91"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PPUDATA</w:t>
      </w:r>
    </w:p>
    <w:p w14:paraId="7E330AEA" w14:textId="7FDC61D6"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#$31</w:t>
      </w:r>
    </w:p>
    <w:p w14:paraId="0736A607" w14:textId="4AC91D83"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PPUDATA</w:t>
      </w:r>
    </w:p>
    <w:p w14:paraId="568C0720" w14:textId="1BA556D8"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p>
    <w:p w14:paraId="54FA3363" w14:textId="2699B50B"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PPUSTATUS</w:t>
      </w:r>
    </w:p>
    <w:p w14:paraId="1D9231DC" w14:textId="15CB8FD5"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#$21</w:t>
      </w:r>
    </w:p>
    <w:p w14:paraId="0C8F970C" w14:textId="44B3A27B"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7BA25DD4" w14:textId="5C6B2FBF"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#$b0</w:t>
      </w:r>
    </w:p>
    <w:p w14:paraId="1EF6903E" w14:textId="4AB063B2"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740868AC" w14:textId="272D5E7E"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#$32</w:t>
      </w:r>
    </w:p>
    <w:p w14:paraId="01A479A3" w14:textId="50A141FB"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PPUDATA</w:t>
      </w:r>
    </w:p>
    <w:p w14:paraId="1DDB0C1A" w14:textId="554BDAAD"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#$33</w:t>
      </w:r>
    </w:p>
    <w:p w14:paraId="776C0986" w14:textId="30F9A775"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PPUDATA</w:t>
      </w:r>
    </w:p>
    <w:p w14:paraId="06B65B59" w14:textId="53806BD7"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p>
    <w:p w14:paraId="1CDB125E" w14:textId="733CEDFA" w:rsidR="009C133A" w:rsidRPr="00206ACB" w:rsidRDefault="009C133A">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Pr="00206ACB">
        <w:rPr>
          <w:rFonts w:ascii="QTKorrin" w:hAnsi="QTKorrin" w:cstheme="minorHAnsi"/>
          <w:color w:val="000088"/>
          <w:sz w:val="18"/>
          <w:szCs w:val="18"/>
        </w:rPr>
        <w:t>and</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more</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88"/>
          <w:sz w:val="18"/>
          <w:szCs w:val="18"/>
        </w:rPr>
        <w:t>not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listed</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here</w:t>
      </w:r>
    </w:p>
    <w:p w14:paraId="1B5C59FF" w14:textId="42496E73"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p>
    <w:p w14:paraId="40F547CE" w14:textId="7AE0458E"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9C133A" w:rsidRPr="00206ACB">
        <w:rPr>
          <w:rFonts w:ascii="QTKorrin" w:hAnsi="QTKorrin" w:cstheme="minorHAnsi"/>
          <w:color w:val="000088"/>
          <w:sz w:val="18"/>
          <w:szCs w:val="18"/>
        </w:rPr>
        <w:t>finally</w:t>
      </w:r>
      <w:r w:rsidR="009C133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attribute</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tables</w:t>
      </w:r>
    </w:p>
    <w:p w14:paraId="1CD07E35" w14:textId="093C80B1"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PPUSTATUS</w:t>
      </w:r>
    </w:p>
    <w:p w14:paraId="05867EF7" w14:textId="12D0A995"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#$23</w:t>
      </w:r>
    </w:p>
    <w:p w14:paraId="13C176B1" w14:textId="014346E6"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7FF3172C" w14:textId="120D9E50"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#$dc</w:t>
      </w:r>
    </w:p>
    <w:p w14:paraId="2BCD0000" w14:textId="756A06C0"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7285D424" w14:textId="7D57B7AD"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#%00000001</w:t>
      </w:r>
    </w:p>
    <w:p w14:paraId="1328689C" w14:textId="15BCE5EB"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PPUDATA</w:t>
      </w:r>
    </w:p>
    <w:p w14:paraId="1041E225" w14:textId="7D1EDE0E"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p>
    <w:p w14:paraId="4A8D6521" w14:textId="30CA217E"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PPUSTATUS</w:t>
      </w:r>
    </w:p>
    <w:p w14:paraId="2D6D8BF7" w14:textId="34DA9374"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#$2b</w:t>
      </w:r>
    </w:p>
    <w:p w14:paraId="5E9F4890" w14:textId="556FD054"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1FAFA13E" w14:textId="5098C318"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#$ca</w:t>
      </w:r>
    </w:p>
    <w:p w14:paraId="2FC994B3" w14:textId="487CA96E"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635A7450" w14:textId="0F19E142"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#%10100000</w:t>
      </w:r>
    </w:p>
    <w:p w14:paraId="202D0060" w14:textId="2E017474"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PPUDATA</w:t>
      </w:r>
    </w:p>
    <w:p w14:paraId="79741825" w14:textId="2C879696"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p>
    <w:p w14:paraId="75CF4943" w14:textId="4FD3ABD5"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lastRenderedPageBreak/>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PPUSTATUS</w:t>
      </w:r>
    </w:p>
    <w:p w14:paraId="2C3A7911" w14:textId="2025C4C8"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#$2b</w:t>
      </w:r>
    </w:p>
    <w:p w14:paraId="5A43400A" w14:textId="1C83825E"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60FCA8AE" w14:textId="7D3FAF39"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#$d2</w:t>
      </w:r>
    </w:p>
    <w:p w14:paraId="57E00E60" w14:textId="5A485317"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499459AF" w14:textId="48AC8E56"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#%00001010</w:t>
      </w:r>
    </w:p>
    <w:p w14:paraId="5B415C20" w14:textId="37368AE1"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PPUDATA</w:t>
      </w:r>
    </w:p>
    <w:p w14:paraId="75781163" w14:textId="79535A68"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p>
    <w:p w14:paraId="1A3FF409" w14:textId="5120071A"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RTS</w:t>
      </w:r>
    </w:p>
    <w:p w14:paraId="5693D84B" w14:textId="4C465E1E" w:rsidR="009C133A" w:rsidRPr="00206ACB" w:rsidRDefault="009C133A">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7BB83E2B" w14:textId="2517B9FD" w:rsidR="00904257" w:rsidRPr="00206ACB" w:rsidRDefault="00904257"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subroutine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collect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hard-coded.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subroutine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JSR</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draw_objects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calls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draw_starfield</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complete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p>
    <w:p w14:paraId="118AB4B8" w14:textId="77777777" w:rsidR="00904257" w:rsidRPr="00206ACB" w:rsidRDefault="00904257" w:rsidP="009944E9">
      <w:pPr>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65B8C05B" wp14:editId="7D54FA35">
            <wp:extent cx="4490829" cy="5029200"/>
            <wp:effectExtent l="0" t="0" r="5080" b="0"/>
            <wp:docPr id="70" name="Picture 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10;&#10;Description automatically generated"/>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490829" cy="5029200"/>
                    </a:xfrm>
                    <a:prstGeom prst="rect">
                      <a:avLst/>
                    </a:prstGeom>
                    <a:noFill/>
                    <a:ln>
                      <a:noFill/>
                    </a:ln>
                  </pic:spPr>
                </pic:pic>
              </a:graphicData>
            </a:graphic>
          </wp:inline>
        </w:drawing>
      </w:r>
    </w:p>
    <w:p w14:paraId="56BA9627" w14:textId="1C6E2ACA" w:rsidR="00904257" w:rsidRPr="00206ACB" w:rsidRDefault="00904257" w:rsidP="009944E9">
      <w:pPr>
        <w:jc w:val="center"/>
        <w:rPr>
          <w:rFonts w:cstheme="minorHAnsi"/>
          <w:sz w:val="24"/>
          <w:szCs w:val="24"/>
        </w:rPr>
      </w:pP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completed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nametables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seen</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in</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Nintaco's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"Nametables"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viewer.</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Note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that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left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and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right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halves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are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identical</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this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because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are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using</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horizontal</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mirroring.</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If</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were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to</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scroll</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to</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left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or</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right,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would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move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into</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that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mirrored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area</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and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screen</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would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appear</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to</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"wrap</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around".</w:t>
      </w:r>
    </w:p>
    <w:p w14:paraId="2ACC5445" w14:textId="5D08C2D1" w:rsidR="005A133A" w:rsidRPr="00206ACB" w:rsidRDefault="005A133A" w:rsidP="003F37E5">
      <w:pPr>
        <w:pStyle w:val="Heading3"/>
        <w:rPr>
          <w:rFonts w:cstheme="minorHAnsi"/>
        </w:rPr>
      </w:pPr>
      <w:bookmarkStart w:id="186" w:name="_Toc168434273"/>
      <w:bookmarkStart w:id="187" w:name="_Toc168542784"/>
      <w:r w:rsidRPr="00206ACB">
        <w:rPr>
          <w:rFonts w:cstheme="minorHAnsi"/>
        </w:rPr>
        <w:t>Implementing</w:t>
      </w:r>
      <w:r w:rsidR="00AC466E" w:rsidRPr="00206ACB">
        <w:rPr>
          <w:rFonts w:cstheme="minorHAnsi"/>
        </w:rPr>
        <w:t xml:space="preserve"> </w:t>
      </w:r>
      <w:r w:rsidRPr="00206ACB">
        <w:rPr>
          <w:rFonts w:cstheme="minorHAnsi"/>
        </w:rPr>
        <w:t>autoscroll</w:t>
      </w:r>
      <w:bookmarkEnd w:id="186"/>
      <w:bookmarkEnd w:id="187"/>
    </w:p>
    <w:p w14:paraId="29D48508" w14:textId="48A98456" w:rsidR="00BC6669" w:rsidRPr="00206ACB" w:rsidRDefault="00BC6669"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discussed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previously,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PPUSCROLL</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camera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window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second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camera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window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lastRenderedPageBreak/>
        <w:t>continuously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downward,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(always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maximum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decrease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every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Remember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256</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240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means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239</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maximum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239</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normal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wrap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255.</w:t>
      </w:r>
    </w:p>
    <w:p w14:paraId="590041DF" w14:textId="08387BF9" w:rsidR="00BC6669" w:rsidRPr="00206ACB" w:rsidRDefault="00BC6669"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accomplish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additional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zero-page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variables.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scroll</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current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second,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ppuctrl_settings</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current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settings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every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0.</w:t>
      </w:r>
    </w:p>
    <w:p w14:paraId="2D09B334" w14:textId="573152C2" w:rsidR="0095287B" w:rsidRPr="00206ACB" w:rsidRDefault="0095287B">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60" w:after="60"/>
        <w:divId w:val="634021538"/>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segment</w:t>
      </w:r>
      <w:r w:rsidR="00AC466E" w:rsidRPr="00206ACB">
        <w:rPr>
          <w:rFonts w:ascii="QTKorrin" w:hAnsi="QTKorrin" w:cstheme="minorHAnsi"/>
          <w:color w:val="000000"/>
          <w:sz w:val="18"/>
          <w:szCs w:val="18"/>
        </w:rPr>
        <w:t xml:space="preserve"> </w:t>
      </w:r>
      <w:r w:rsidRPr="00206ACB">
        <w:rPr>
          <w:rFonts w:ascii="QTKorrin" w:hAnsi="QTKorrin" w:cstheme="minorHAnsi"/>
          <w:color w:val="008800"/>
          <w:sz w:val="18"/>
          <w:szCs w:val="18"/>
        </w:rPr>
        <w:t>"ZEROPAGE"</w:t>
      </w:r>
    </w:p>
    <w:p w14:paraId="682C8F7B" w14:textId="043D72DB" w:rsidR="0095287B" w:rsidRPr="00206ACB" w:rsidRDefault="0095287B">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60" w:after="60"/>
        <w:divId w:val="634021538"/>
        <w:rPr>
          <w:rFonts w:ascii="QTKorrin" w:hAnsi="QTKorrin" w:cstheme="minorHAnsi"/>
          <w:sz w:val="18"/>
          <w:szCs w:val="18"/>
        </w:rPr>
      </w:pPr>
      <w:r w:rsidRPr="00206ACB">
        <w:rPr>
          <w:rFonts w:ascii="QTKorrin" w:hAnsi="QTKorrin" w:cstheme="minorHAnsi"/>
          <w:color w:val="000000"/>
          <w:sz w:val="18"/>
          <w:szCs w:val="18"/>
        </w:rPr>
        <w:t>player_x</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Pr="00206ACB">
        <w:rPr>
          <w:rFonts w:ascii="QTKorrin" w:hAnsi="QTKorrin" w:cstheme="minorHAnsi"/>
          <w:color w:val="000000"/>
          <w:sz w:val="18"/>
          <w:szCs w:val="18"/>
        </w:rPr>
        <w:t>res</w:t>
      </w:r>
      <w:r w:rsidR="00AC466E" w:rsidRPr="00206ACB">
        <w:rPr>
          <w:rFonts w:ascii="QTKorrin" w:hAnsi="QTKorrin" w:cstheme="minorHAnsi"/>
          <w:color w:val="000000"/>
          <w:sz w:val="18"/>
          <w:szCs w:val="18"/>
        </w:rPr>
        <w:t xml:space="preserve"> </w:t>
      </w:r>
      <w:r w:rsidRPr="00206ACB">
        <w:rPr>
          <w:rFonts w:ascii="QTKorrin" w:hAnsi="QTKorrin" w:cstheme="minorHAnsi"/>
          <w:color w:val="006666"/>
          <w:sz w:val="18"/>
          <w:szCs w:val="18"/>
        </w:rPr>
        <w:t>1</w:t>
      </w:r>
    </w:p>
    <w:p w14:paraId="1089475D" w14:textId="2C3C3AFB" w:rsidR="0095287B" w:rsidRPr="00206ACB" w:rsidRDefault="0095287B">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60" w:after="60"/>
        <w:divId w:val="634021538"/>
        <w:rPr>
          <w:rFonts w:ascii="QTKorrin" w:hAnsi="QTKorrin" w:cstheme="minorHAnsi"/>
          <w:sz w:val="18"/>
          <w:szCs w:val="18"/>
        </w:rPr>
      </w:pPr>
      <w:r w:rsidRPr="00206ACB">
        <w:rPr>
          <w:rFonts w:ascii="QTKorrin" w:hAnsi="QTKorrin" w:cstheme="minorHAnsi"/>
          <w:color w:val="000000"/>
          <w:sz w:val="18"/>
          <w:szCs w:val="18"/>
        </w:rPr>
        <w:t>player_y</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Pr="00206ACB">
        <w:rPr>
          <w:rFonts w:ascii="QTKorrin" w:hAnsi="QTKorrin" w:cstheme="minorHAnsi"/>
          <w:color w:val="000000"/>
          <w:sz w:val="18"/>
          <w:szCs w:val="18"/>
        </w:rPr>
        <w:t>res</w:t>
      </w:r>
      <w:r w:rsidR="00AC466E" w:rsidRPr="00206ACB">
        <w:rPr>
          <w:rFonts w:ascii="QTKorrin" w:hAnsi="QTKorrin" w:cstheme="minorHAnsi"/>
          <w:color w:val="000000"/>
          <w:sz w:val="18"/>
          <w:szCs w:val="18"/>
        </w:rPr>
        <w:t xml:space="preserve"> </w:t>
      </w:r>
      <w:r w:rsidRPr="00206ACB">
        <w:rPr>
          <w:rFonts w:ascii="QTKorrin" w:hAnsi="QTKorrin" w:cstheme="minorHAnsi"/>
          <w:color w:val="006666"/>
          <w:sz w:val="18"/>
          <w:szCs w:val="18"/>
        </w:rPr>
        <w:t>1</w:t>
      </w:r>
    </w:p>
    <w:p w14:paraId="7D8380EA" w14:textId="05AF350E" w:rsidR="0095287B" w:rsidRPr="00206ACB" w:rsidRDefault="0095287B">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60" w:after="60"/>
        <w:divId w:val="634021538"/>
        <w:rPr>
          <w:rFonts w:ascii="QTKorrin" w:hAnsi="QTKorrin" w:cstheme="minorHAnsi"/>
          <w:sz w:val="18"/>
          <w:szCs w:val="18"/>
        </w:rPr>
      </w:pPr>
      <w:r w:rsidRPr="00206ACB">
        <w:rPr>
          <w:rFonts w:ascii="QTKorrin" w:hAnsi="QTKorrin" w:cstheme="minorHAnsi"/>
          <w:color w:val="000000"/>
          <w:sz w:val="18"/>
          <w:szCs w:val="18"/>
        </w:rPr>
        <w:t>player_dir</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Pr="00206ACB">
        <w:rPr>
          <w:rFonts w:ascii="QTKorrin" w:hAnsi="QTKorrin" w:cstheme="minorHAnsi"/>
          <w:color w:val="000000"/>
          <w:sz w:val="18"/>
          <w:szCs w:val="18"/>
        </w:rPr>
        <w:t>res</w:t>
      </w:r>
      <w:r w:rsidR="00AC466E" w:rsidRPr="00206ACB">
        <w:rPr>
          <w:rFonts w:ascii="QTKorrin" w:hAnsi="QTKorrin" w:cstheme="minorHAnsi"/>
          <w:color w:val="000000"/>
          <w:sz w:val="18"/>
          <w:szCs w:val="18"/>
        </w:rPr>
        <w:t xml:space="preserve"> </w:t>
      </w:r>
      <w:r w:rsidRPr="00206ACB">
        <w:rPr>
          <w:rFonts w:ascii="QTKorrin" w:hAnsi="QTKorrin" w:cstheme="minorHAnsi"/>
          <w:color w:val="006666"/>
          <w:sz w:val="18"/>
          <w:szCs w:val="18"/>
        </w:rPr>
        <w:t>1</w:t>
      </w:r>
    </w:p>
    <w:p w14:paraId="38F591CF" w14:textId="7CAEBF5B" w:rsidR="0095287B" w:rsidRPr="00206ACB" w:rsidRDefault="0095287B">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60" w:after="60"/>
        <w:divId w:val="634021538"/>
        <w:rPr>
          <w:rFonts w:ascii="QTKorrin" w:hAnsi="QTKorrin" w:cstheme="minorHAnsi"/>
          <w:sz w:val="18"/>
          <w:szCs w:val="18"/>
        </w:rPr>
      </w:pPr>
      <w:r w:rsidRPr="00206ACB">
        <w:rPr>
          <w:rFonts w:ascii="QTKorrin" w:hAnsi="QTKorrin" w:cstheme="minorHAnsi"/>
          <w:color w:val="000000"/>
          <w:sz w:val="18"/>
          <w:szCs w:val="18"/>
        </w:rPr>
        <w:t>scroll</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Pr="00206ACB">
        <w:rPr>
          <w:rFonts w:ascii="QTKorrin" w:hAnsi="QTKorrin" w:cstheme="minorHAnsi"/>
          <w:color w:val="000000"/>
          <w:sz w:val="18"/>
          <w:szCs w:val="18"/>
        </w:rPr>
        <w:t>res</w:t>
      </w:r>
      <w:r w:rsidR="00AC466E" w:rsidRPr="00206ACB">
        <w:rPr>
          <w:rFonts w:ascii="QTKorrin" w:hAnsi="QTKorrin" w:cstheme="minorHAnsi"/>
          <w:color w:val="000000"/>
          <w:sz w:val="18"/>
          <w:szCs w:val="18"/>
        </w:rPr>
        <w:t xml:space="preserve"> </w:t>
      </w:r>
      <w:r w:rsidRPr="00206ACB">
        <w:rPr>
          <w:rFonts w:ascii="QTKorrin" w:hAnsi="QTKorrin" w:cstheme="minorHAnsi"/>
          <w:color w:val="006666"/>
          <w:sz w:val="18"/>
          <w:szCs w:val="18"/>
        </w:rPr>
        <w:t>1</w:t>
      </w:r>
    </w:p>
    <w:p w14:paraId="3FE79554" w14:textId="2F39773A" w:rsidR="0095287B" w:rsidRPr="00206ACB" w:rsidRDefault="0095287B">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60" w:after="60"/>
        <w:divId w:val="634021538"/>
        <w:rPr>
          <w:rFonts w:ascii="QTKorrin" w:hAnsi="QTKorrin" w:cstheme="minorHAnsi"/>
          <w:sz w:val="18"/>
          <w:szCs w:val="18"/>
        </w:rPr>
      </w:pPr>
      <w:r w:rsidRPr="00206ACB">
        <w:rPr>
          <w:rFonts w:ascii="QTKorrin" w:hAnsi="QTKorrin" w:cstheme="minorHAnsi"/>
          <w:color w:val="000000"/>
          <w:sz w:val="18"/>
          <w:szCs w:val="18"/>
        </w:rPr>
        <w:t>ppuctrl_settings</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Pr="00206ACB">
        <w:rPr>
          <w:rFonts w:ascii="QTKorrin" w:hAnsi="QTKorrin" w:cstheme="minorHAnsi"/>
          <w:color w:val="000000"/>
          <w:sz w:val="18"/>
          <w:szCs w:val="18"/>
        </w:rPr>
        <w:t>res</w:t>
      </w:r>
      <w:r w:rsidR="00AC466E" w:rsidRPr="00206ACB">
        <w:rPr>
          <w:rFonts w:ascii="QTKorrin" w:hAnsi="QTKorrin" w:cstheme="minorHAnsi"/>
          <w:color w:val="000000"/>
          <w:sz w:val="18"/>
          <w:szCs w:val="18"/>
        </w:rPr>
        <w:t xml:space="preserve"> </w:t>
      </w:r>
      <w:r w:rsidRPr="00206ACB">
        <w:rPr>
          <w:rFonts w:ascii="QTKorrin" w:hAnsi="QTKorrin" w:cstheme="minorHAnsi"/>
          <w:color w:val="006666"/>
          <w:sz w:val="18"/>
          <w:szCs w:val="18"/>
        </w:rPr>
        <w:t>1</w:t>
      </w:r>
    </w:p>
    <w:p w14:paraId="147BFA81" w14:textId="1D5AC18F" w:rsidR="0095287B" w:rsidRPr="00206ACB" w:rsidRDefault="0095287B">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60" w:after="60"/>
        <w:divId w:val="634021538"/>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exportzp</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player_x</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player_y</w:t>
      </w:r>
    </w:p>
    <w:p w14:paraId="5FEE3BE3" w14:textId="007A438C" w:rsidR="0057421D" w:rsidRPr="00206ACB" w:rsidRDefault="0057421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constant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constants.inc</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before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forget:</w:t>
      </w:r>
    </w:p>
    <w:p w14:paraId="517C59AB" w14:textId="26254F7D" w:rsidR="0057421D" w:rsidRPr="00206ACB" w:rsidRDefault="0057421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9C6CFF"/>
          <w:kern w:val="0"/>
          <w:szCs w:val="26"/>
          <w:bdr w:val="none" w:sz="0" w:space="0" w:color="auto" w:frame="1"/>
          <w:shd w:val="clear" w:color="auto" w:fill="272822"/>
          <w:lang w:eastAsia="ja-JP"/>
        </w:rPr>
        <w:t>PPUSCROLL</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5BBDFE"/>
          <w:kern w:val="0"/>
          <w:szCs w:val="26"/>
          <w:bdr w:val="none" w:sz="0" w:space="0" w:color="auto" w:frame="1"/>
          <w:shd w:val="clear" w:color="auto" w:fill="272822"/>
          <w:lang w:eastAsia="ja-JP"/>
        </w:rPr>
        <w:t>=</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9C6CFF"/>
          <w:kern w:val="0"/>
          <w:szCs w:val="26"/>
          <w:bdr w:val="none" w:sz="0" w:space="0" w:color="auto" w:frame="1"/>
          <w:shd w:val="clear" w:color="auto" w:fill="272822"/>
          <w:lang w:eastAsia="ja-JP"/>
        </w:rPr>
        <w:t>$2005</w:t>
      </w:r>
    </w:p>
    <w:p w14:paraId="2A88C5AC" w14:textId="3EA42899" w:rsidR="0057421D" w:rsidRPr="00206ACB" w:rsidRDefault="0057421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main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things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initial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scroll</w:t>
      </w:r>
      <w:r w:rsidRPr="00206ACB">
        <w:rPr>
          <w:rFonts w:eastAsia="Times New Roman" w:cstheme="minorHAnsi"/>
          <w:color w:val="111111"/>
          <w:kern w:val="0"/>
          <w:szCs w:val="26"/>
          <w:lang w:eastAsia="ja-JP"/>
        </w:rPr>
        <w:t>:</w:t>
      </w:r>
    </w:p>
    <w:p w14:paraId="1CFA0EB4" w14:textId="7E750AFD" w:rsidR="00F8281A" w:rsidRPr="00206ACB" w:rsidRDefault="00F8281A">
      <w:pPr>
        <w:pStyle w:val="HTMLPreformatted"/>
        <w:numPr>
          <w:ilvl w:val="0"/>
          <w:numId w:val="55"/>
        </w:numPr>
        <w:pBdr>
          <w:top w:val="single" w:sz="6" w:space="2" w:color="888888"/>
          <w:left w:val="single" w:sz="6" w:space="2" w:color="888888"/>
          <w:bottom w:val="single" w:sz="6" w:space="2" w:color="888888"/>
          <w:right w:val="single" w:sz="6" w:space="2" w:color="888888"/>
        </w:pBdr>
        <w:tabs>
          <w:tab w:val="clear" w:pos="720"/>
        </w:tabs>
        <w:spacing w:before="60" w:after="60"/>
        <w:divId w:val="734547939"/>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main</w:t>
      </w:r>
    </w:p>
    <w:p w14:paraId="4012C0B2" w14:textId="7A392345" w:rsidR="00F8281A" w:rsidRPr="00206ACB" w:rsidRDefault="00AC466E">
      <w:pPr>
        <w:pStyle w:val="HTMLPreformatted"/>
        <w:numPr>
          <w:ilvl w:val="0"/>
          <w:numId w:val="55"/>
        </w:numPr>
        <w:pBdr>
          <w:top w:val="single" w:sz="6" w:space="2" w:color="888888"/>
          <w:left w:val="single" w:sz="6" w:space="2" w:color="888888"/>
          <w:bottom w:val="single" w:sz="6" w:space="2" w:color="888888"/>
          <w:right w:val="single" w:sz="6" w:space="2" w:color="888888"/>
        </w:pBdr>
        <w:tabs>
          <w:tab w:val="clear" w:pos="720"/>
        </w:tabs>
        <w:spacing w:before="60" w:after="60"/>
        <w:divId w:val="734547939"/>
        <w:rPr>
          <w:rFonts w:ascii="QTKorrin" w:hAnsi="QTKorrin" w:cstheme="minorHAnsi"/>
          <w:sz w:val="18"/>
          <w:szCs w:val="18"/>
        </w:rPr>
      </w:pPr>
      <w:r w:rsidRPr="00206ACB">
        <w:rPr>
          <w:rFonts w:ascii="QTKorrin" w:hAnsi="QTKorrin" w:cstheme="minorHAnsi"/>
          <w:color w:val="000000"/>
          <w:sz w:val="18"/>
          <w:szCs w:val="18"/>
        </w:rPr>
        <w:t xml:space="preserve">  </w:t>
      </w:r>
      <w:r w:rsidR="00F8281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F8281A" w:rsidRPr="00206ACB">
        <w:rPr>
          <w:rFonts w:ascii="QTKorrin" w:hAnsi="QTKorrin" w:cstheme="minorHAnsi"/>
          <w:color w:val="880000"/>
          <w:sz w:val="18"/>
          <w:szCs w:val="18"/>
        </w:rPr>
        <w:t>#239</w:t>
      </w:r>
      <w:r w:rsidRPr="00206ACB">
        <w:rPr>
          <w:rFonts w:ascii="QTKorrin" w:hAnsi="QTKorrin" w:cstheme="minorHAnsi"/>
          <w:color w:val="880000"/>
          <w:sz w:val="18"/>
          <w:szCs w:val="18"/>
        </w:rPr>
        <w:t xml:space="preserve">   </w:t>
      </w:r>
      <w:r w:rsidR="00F8281A" w:rsidRPr="00206ACB">
        <w:rPr>
          <w:rFonts w:ascii="QTKorrin" w:hAnsi="QTKorrin" w:cstheme="minorHAnsi"/>
          <w:color w:val="880000"/>
          <w:sz w:val="18"/>
          <w:szCs w:val="18"/>
        </w:rPr>
        <w:t>;</w:t>
      </w:r>
      <w:r w:rsidRPr="00206ACB">
        <w:rPr>
          <w:rFonts w:ascii="QTKorrin" w:hAnsi="QTKorrin" w:cstheme="minorHAnsi"/>
          <w:color w:val="880000"/>
          <w:sz w:val="18"/>
          <w:szCs w:val="18"/>
        </w:rPr>
        <w:t xml:space="preserve"> </w:t>
      </w:r>
      <w:r w:rsidR="00F8281A" w:rsidRPr="00206ACB">
        <w:rPr>
          <w:rFonts w:ascii="QTKorrin" w:hAnsi="QTKorrin" w:cstheme="minorHAnsi"/>
          <w:color w:val="880000"/>
          <w:sz w:val="18"/>
          <w:szCs w:val="18"/>
        </w:rPr>
        <w:t>Y</w:t>
      </w:r>
      <w:r w:rsidRPr="00206ACB">
        <w:rPr>
          <w:rFonts w:ascii="QTKorrin" w:hAnsi="QTKorrin" w:cstheme="minorHAnsi"/>
          <w:color w:val="880000"/>
          <w:sz w:val="18"/>
          <w:szCs w:val="18"/>
        </w:rPr>
        <w:t xml:space="preserve"> </w:t>
      </w:r>
      <w:r w:rsidR="00F8281A" w:rsidRPr="00206ACB">
        <w:rPr>
          <w:rFonts w:ascii="QTKorrin" w:hAnsi="QTKorrin" w:cstheme="minorHAnsi"/>
          <w:color w:val="880000"/>
          <w:sz w:val="18"/>
          <w:szCs w:val="18"/>
        </w:rPr>
        <w:t>is</w:t>
      </w:r>
      <w:r w:rsidRPr="00206ACB">
        <w:rPr>
          <w:rFonts w:ascii="QTKorrin" w:hAnsi="QTKorrin" w:cstheme="minorHAnsi"/>
          <w:color w:val="880000"/>
          <w:sz w:val="18"/>
          <w:szCs w:val="18"/>
        </w:rPr>
        <w:t xml:space="preserve"> </w:t>
      </w:r>
      <w:r w:rsidR="00F8281A" w:rsidRPr="00206ACB">
        <w:rPr>
          <w:rFonts w:ascii="QTKorrin" w:hAnsi="QTKorrin" w:cstheme="minorHAnsi"/>
          <w:color w:val="880000"/>
          <w:sz w:val="18"/>
          <w:szCs w:val="18"/>
        </w:rPr>
        <w:t>only</w:t>
      </w:r>
      <w:r w:rsidRPr="00206ACB">
        <w:rPr>
          <w:rFonts w:ascii="QTKorrin" w:hAnsi="QTKorrin" w:cstheme="minorHAnsi"/>
          <w:color w:val="880000"/>
          <w:sz w:val="18"/>
          <w:szCs w:val="18"/>
        </w:rPr>
        <w:t xml:space="preserve"> </w:t>
      </w:r>
      <w:r w:rsidR="00F8281A" w:rsidRPr="00206ACB">
        <w:rPr>
          <w:rFonts w:ascii="QTKorrin" w:hAnsi="QTKorrin" w:cstheme="minorHAnsi"/>
          <w:color w:val="880000"/>
          <w:sz w:val="18"/>
          <w:szCs w:val="18"/>
        </w:rPr>
        <w:t>240</w:t>
      </w:r>
      <w:r w:rsidRPr="00206ACB">
        <w:rPr>
          <w:rFonts w:ascii="QTKorrin" w:hAnsi="QTKorrin" w:cstheme="minorHAnsi"/>
          <w:color w:val="880000"/>
          <w:sz w:val="18"/>
          <w:szCs w:val="18"/>
        </w:rPr>
        <w:t xml:space="preserve"> </w:t>
      </w:r>
      <w:r w:rsidR="00F8281A" w:rsidRPr="00206ACB">
        <w:rPr>
          <w:rFonts w:ascii="QTKorrin" w:hAnsi="QTKorrin" w:cstheme="minorHAnsi"/>
          <w:color w:val="880000"/>
          <w:sz w:val="18"/>
          <w:szCs w:val="18"/>
        </w:rPr>
        <w:t>lines</w:t>
      </w:r>
      <w:r w:rsidRPr="00206ACB">
        <w:rPr>
          <w:rFonts w:ascii="QTKorrin" w:hAnsi="QTKorrin" w:cstheme="minorHAnsi"/>
          <w:color w:val="880000"/>
          <w:sz w:val="18"/>
          <w:szCs w:val="18"/>
        </w:rPr>
        <w:t xml:space="preserve"> </w:t>
      </w:r>
      <w:r w:rsidR="00F8281A" w:rsidRPr="00206ACB">
        <w:rPr>
          <w:rFonts w:ascii="QTKorrin" w:hAnsi="QTKorrin" w:cstheme="minorHAnsi"/>
          <w:color w:val="880000"/>
          <w:sz w:val="18"/>
          <w:szCs w:val="18"/>
        </w:rPr>
        <w:t>tall!</w:t>
      </w:r>
    </w:p>
    <w:p w14:paraId="3A15745A" w14:textId="4A7C5B36" w:rsidR="00F8281A" w:rsidRPr="00206ACB" w:rsidRDefault="00AC466E">
      <w:pPr>
        <w:pStyle w:val="HTMLPreformatted"/>
        <w:numPr>
          <w:ilvl w:val="0"/>
          <w:numId w:val="55"/>
        </w:numPr>
        <w:pBdr>
          <w:top w:val="single" w:sz="6" w:space="2" w:color="888888"/>
          <w:left w:val="single" w:sz="6" w:space="2" w:color="888888"/>
          <w:bottom w:val="single" w:sz="6" w:space="2" w:color="888888"/>
          <w:right w:val="single" w:sz="6" w:space="2" w:color="888888"/>
        </w:pBdr>
        <w:tabs>
          <w:tab w:val="clear" w:pos="720"/>
        </w:tabs>
        <w:spacing w:before="60" w:after="60"/>
        <w:divId w:val="734547939"/>
        <w:rPr>
          <w:rFonts w:ascii="QTKorrin" w:hAnsi="QTKorrin" w:cstheme="minorHAnsi"/>
          <w:sz w:val="18"/>
          <w:szCs w:val="18"/>
        </w:rPr>
      </w:pPr>
      <w:r w:rsidRPr="00206ACB">
        <w:rPr>
          <w:rFonts w:ascii="QTKorrin" w:hAnsi="QTKorrin" w:cstheme="minorHAnsi"/>
          <w:color w:val="000000"/>
          <w:sz w:val="18"/>
          <w:szCs w:val="18"/>
        </w:rPr>
        <w:t xml:space="preserve">  </w:t>
      </w:r>
      <w:r w:rsidR="00F8281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F8281A" w:rsidRPr="00206ACB">
        <w:rPr>
          <w:rFonts w:ascii="QTKorrin" w:hAnsi="QTKorrin" w:cstheme="minorHAnsi"/>
          <w:color w:val="000000"/>
          <w:sz w:val="18"/>
          <w:szCs w:val="18"/>
        </w:rPr>
        <w:t>scroll</w:t>
      </w:r>
    </w:p>
    <w:p w14:paraId="3C111DAD" w14:textId="683973DC" w:rsidR="00F8281A" w:rsidRPr="00206ACB" w:rsidRDefault="00861BC4" w:rsidP="009944E9">
      <w:pPr>
        <w:rPr>
          <w:rFonts w:cstheme="minorHAnsi"/>
          <w:color w:val="111111"/>
          <w:szCs w:val="26"/>
        </w:rPr>
      </w:pPr>
      <w:r w:rsidRPr="00206ACB">
        <w:rPr>
          <w:rFonts w:cstheme="minorHAnsi"/>
          <w:color w:val="111111"/>
          <w:szCs w:val="26"/>
        </w:rPr>
        <w:t>Second,</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PPUCTRL</w:t>
      </w:r>
      <w:r w:rsidR="00AC466E" w:rsidRPr="00206ACB">
        <w:rPr>
          <w:rFonts w:cstheme="minorHAnsi"/>
          <w:color w:val="111111"/>
          <w:szCs w:val="26"/>
        </w:rPr>
        <w:t xml:space="preserve"> </w:t>
      </w:r>
      <w:r w:rsidRPr="00206ACB">
        <w:rPr>
          <w:rFonts w:cstheme="minorHAnsi"/>
          <w:color w:val="111111"/>
          <w:szCs w:val="26"/>
        </w:rPr>
        <w:t>after</w:t>
      </w:r>
      <w:r w:rsidR="00AC466E" w:rsidRPr="00206ACB">
        <w:rPr>
          <w:rFonts w:cstheme="minorHAnsi"/>
          <w:color w:val="111111"/>
          <w:szCs w:val="26"/>
        </w:rPr>
        <w:t xml:space="preserve"> </w:t>
      </w:r>
      <w:r w:rsidRPr="00206ACB">
        <w:rPr>
          <w:rFonts w:cstheme="minorHAnsi"/>
          <w:color w:val="111111"/>
          <w:szCs w:val="26"/>
        </w:rPr>
        <w:t>drawing</w:t>
      </w:r>
      <w:r w:rsidR="00AC466E" w:rsidRPr="00206ACB">
        <w:rPr>
          <w:rFonts w:cstheme="minorHAnsi"/>
          <w:color w:val="111111"/>
          <w:szCs w:val="26"/>
        </w:rPr>
        <w:t xml:space="preserve"> </w:t>
      </w:r>
      <w:r w:rsidRPr="00206ACB">
        <w:rPr>
          <w:rFonts w:cstheme="minorHAnsi"/>
          <w:color w:val="111111"/>
          <w:szCs w:val="26"/>
        </w:rPr>
        <w:t>all</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nametables.</w:t>
      </w:r>
      <w:r w:rsidR="00AC466E" w:rsidRPr="00206ACB">
        <w:rPr>
          <w:rFonts w:cstheme="minorHAnsi"/>
          <w:color w:val="111111"/>
          <w:szCs w:val="26"/>
        </w:rPr>
        <w:t xml:space="preserve"> </w:t>
      </w:r>
      <w:r w:rsidRPr="00206ACB">
        <w:rPr>
          <w:rFonts w:cstheme="minorHAnsi"/>
          <w:color w:val="111111"/>
          <w:szCs w:val="26"/>
        </w:rPr>
        <w:t>We'll</w:t>
      </w:r>
      <w:r w:rsidR="00AC466E" w:rsidRPr="00206ACB">
        <w:rPr>
          <w:rFonts w:cstheme="minorHAnsi"/>
          <w:color w:val="111111"/>
          <w:szCs w:val="26"/>
        </w:rPr>
        <w:t xml:space="preserve"> </w:t>
      </w:r>
      <w:r w:rsidRPr="00206ACB">
        <w:rPr>
          <w:rFonts w:cstheme="minorHAnsi"/>
          <w:color w:val="111111"/>
          <w:szCs w:val="26"/>
        </w:rPr>
        <w:t>need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store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value</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send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PPUCTRL</w:t>
      </w:r>
      <w:r w:rsidR="00AC466E" w:rsidRPr="00206ACB">
        <w:rPr>
          <w:rFonts w:cstheme="minorHAnsi"/>
          <w:color w:val="111111"/>
          <w:szCs w:val="26"/>
        </w:rPr>
        <w:t xml:space="preserve"> </w:t>
      </w:r>
      <w:r w:rsidRPr="00206ACB">
        <w:rPr>
          <w:rFonts w:cstheme="minorHAnsi"/>
          <w:color w:val="111111"/>
          <w:szCs w:val="26"/>
        </w:rPr>
        <w:t>so</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can</w:t>
      </w:r>
      <w:r w:rsidR="00AC466E" w:rsidRPr="00206ACB">
        <w:rPr>
          <w:rFonts w:cstheme="minorHAnsi"/>
          <w:color w:val="111111"/>
          <w:szCs w:val="26"/>
        </w:rPr>
        <w:t xml:space="preserve"> </w:t>
      </w:r>
      <w:r w:rsidRPr="00206ACB">
        <w:rPr>
          <w:rFonts w:cstheme="minorHAnsi"/>
          <w:color w:val="111111"/>
          <w:szCs w:val="26"/>
        </w:rPr>
        <w:t>modify</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re-use</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Fonts w:cstheme="minorHAnsi"/>
          <w:color w:val="111111"/>
          <w:szCs w:val="26"/>
        </w:rPr>
        <w:t>later:</w:t>
      </w:r>
    </w:p>
    <w:p w14:paraId="0524DA74" w14:textId="5B0F2050" w:rsidR="00861BC4" w:rsidRPr="00206ACB" w:rsidRDefault="00AC466E">
      <w:pPr>
        <w:pStyle w:val="HTMLPreformatted"/>
        <w:numPr>
          <w:ilvl w:val="0"/>
          <w:numId w:val="56"/>
        </w:numPr>
        <w:pBdr>
          <w:top w:val="single" w:sz="6" w:space="2" w:color="888888"/>
          <w:left w:val="single" w:sz="6" w:space="2" w:color="888888"/>
          <w:bottom w:val="single" w:sz="6" w:space="2" w:color="888888"/>
          <w:right w:val="single" w:sz="6" w:space="2" w:color="888888"/>
        </w:pBdr>
        <w:tabs>
          <w:tab w:val="clear" w:pos="720"/>
        </w:tabs>
        <w:spacing w:before="60" w:after="60"/>
        <w:divId w:val="1054965469"/>
        <w:rPr>
          <w:rFonts w:ascii="QTKorrin" w:hAnsi="QTKorrin" w:cstheme="minorHAnsi"/>
          <w:sz w:val="18"/>
          <w:szCs w:val="18"/>
        </w:rPr>
      </w:pPr>
      <w:r w:rsidRPr="00206ACB">
        <w:rPr>
          <w:rFonts w:ascii="QTKorrin" w:hAnsi="QTKorrin" w:cstheme="minorHAnsi"/>
          <w:color w:val="000000"/>
          <w:sz w:val="18"/>
          <w:szCs w:val="18"/>
        </w:rPr>
        <w:t xml:space="preserve">  </w:t>
      </w:r>
      <w:r w:rsidR="00861BC4"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861BC4" w:rsidRPr="00206ACB">
        <w:rPr>
          <w:rFonts w:ascii="QTKorrin" w:hAnsi="QTKorrin" w:cstheme="minorHAnsi"/>
          <w:color w:val="880000"/>
          <w:sz w:val="18"/>
          <w:szCs w:val="18"/>
        </w:rPr>
        <w:t>#%10010000</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turn</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on</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NMIs,</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sprites</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use</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first</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pattern</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table</w:t>
      </w:r>
    </w:p>
    <w:p w14:paraId="71DD39AD" w14:textId="7D0E6BF1" w:rsidR="00861BC4" w:rsidRPr="00206ACB" w:rsidRDefault="00AC466E">
      <w:pPr>
        <w:pStyle w:val="HTMLPreformatted"/>
        <w:numPr>
          <w:ilvl w:val="0"/>
          <w:numId w:val="56"/>
        </w:numPr>
        <w:pBdr>
          <w:top w:val="single" w:sz="6" w:space="2" w:color="888888"/>
          <w:left w:val="single" w:sz="6" w:space="2" w:color="888888"/>
          <w:bottom w:val="single" w:sz="6" w:space="2" w:color="888888"/>
          <w:right w:val="single" w:sz="6" w:space="2" w:color="888888"/>
        </w:pBdr>
        <w:tabs>
          <w:tab w:val="clear" w:pos="720"/>
        </w:tabs>
        <w:spacing w:before="60" w:after="60"/>
        <w:divId w:val="1054965469"/>
        <w:rPr>
          <w:rFonts w:ascii="QTKorrin" w:hAnsi="QTKorrin" w:cstheme="minorHAnsi"/>
          <w:sz w:val="18"/>
          <w:szCs w:val="18"/>
        </w:rPr>
      </w:pPr>
      <w:r w:rsidRPr="00206ACB">
        <w:rPr>
          <w:rFonts w:ascii="QTKorrin" w:hAnsi="QTKorrin" w:cstheme="minorHAnsi"/>
          <w:color w:val="000000"/>
          <w:sz w:val="18"/>
          <w:szCs w:val="18"/>
        </w:rPr>
        <w:t xml:space="preserve">  </w:t>
      </w:r>
      <w:r w:rsidR="00861BC4"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861BC4" w:rsidRPr="00206ACB">
        <w:rPr>
          <w:rFonts w:ascii="QTKorrin" w:hAnsi="QTKorrin" w:cstheme="minorHAnsi"/>
          <w:color w:val="000000"/>
          <w:sz w:val="18"/>
          <w:szCs w:val="18"/>
        </w:rPr>
        <w:t>ppuctrl_settings</w:t>
      </w:r>
    </w:p>
    <w:p w14:paraId="4EE0D30E" w14:textId="32759855" w:rsidR="00861BC4" w:rsidRPr="00206ACB" w:rsidRDefault="00AC466E">
      <w:pPr>
        <w:pStyle w:val="HTMLPreformatted"/>
        <w:numPr>
          <w:ilvl w:val="0"/>
          <w:numId w:val="56"/>
        </w:numPr>
        <w:pBdr>
          <w:top w:val="single" w:sz="6" w:space="2" w:color="888888"/>
          <w:left w:val="single" w:sz="6" w:space="2" w:color="888888"/>
          <w:bottom w:val="single" w:sz="6" w:space="2" w:color="888888"/>
          <w:right w:val="single" w:sz="6" w:space="2" w:color="888888"/>
        </w:pBdr>
        <w:tabs>
          <w:tab w:val="clear" w:pos="720"/>
        </w:tabs>
        <w:spacing w:before="60" w:after="60"/>
        <w:divId w:val="1054965469"/>
        <w:rPr>
          <w:rFonts w:ascii="QTKorrin" w:hAnsi="QTKorrin" w:cstheme="minorHAnsi"/>
          <w:sz w:val="18"/>
          <w:szCs w:val="18"/>
        </w:rPr>
      </w:pPr>
      <w:r w:rsidRPr="00206ACB">
        <w:rPr>
          <w:rFonts w:ascii="QTKorrin" w:hAnsi="QTKorrin" w:cstheme="minorHAnsi"/>
          <w:color w:val="000000"/>
          <w:sz w:val="18"/>
          <w:szCs w:val="18"/>
        </w:rPr>
        <w:t xml:space="preserve">  </w:t>
      </w:r>
      <w:r w:rsidR="00861BC4"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861BC4" w:rsidRPr="00206ACB">
        <w:rPr>
          <w:rFonts w:ascii="QTKorrin" w:hAnsi="QTKorrin" w:cstheme="minorHAnsi"/>
          <w:color w:val="000000"/>
          <w:sz w:val="18"/>
          <w:szCs w:val="18"/>
        </w:rPr>
        <w:t>PPUCTRL</w:t>
      </w:r>
    </w:p>
    <w:p w14:paraId="1695CB06" w14:textId="348980AE" w:rsidR="00A32567" w:rsidRPr="00206ACB" w:rsidRDefault="00A32567"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lowest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applied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those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indicating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toggle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between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10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smooth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smooth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immediately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snap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initial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continuing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smoothly.</w:t>
      </w:r>
    </w:p>
    <w:p w14:paraId="0B9A5510" w14:textId="620596D9" w:rsidR="00A32567" w:rsidRPr="00206ACB" w:rsidRDefault="00A32567"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everything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actual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present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explain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p>
    <w:p w14:paraId="70395E6F" w14:textId="3A1A9D1A" w:rsidR="003A4AA2" w:rsidRPr="00206ACB" w:rsidRDefault="003A4AA2">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nmi_handler</w:t>
      </w:r>
    </w:p>
    <w:p w14:paraId="63E8BCFC" w14:textId="05715A4C"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880000"/>
          <w:sz w:val="18"/>
          <w:szCs w:val="18"/>
        </w:rPr>
        <w:t>#$00</w:t>
      </w:r>
    </w:p>
    <w:p w14:paraId="72A708B4" w14:textId="6033EF4B"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OAMADDR</w:t>
      </w:r>
    </w:p>
    <w:p w14:paraId="0D05D695" w14:textId="4178240E"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880000"/>
          <w:sz w:val="18"/>
          <w:szCs w:val="18"/>
        </w:rPr>
        <w:t>#$02</w:t>
      </w:r>
    </w:p>
    <w:p w14:paraId="3405C8E7" w14:textId="026BAB40"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OAMDMA</w:t>
      </w:r>
    </w:p>
    <w:p w14:paraId="5CF9174A" w14:textId="51273045"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880000"/>
          <w:sz w:val="18"/>
          <w:szCs w:val="18"/>
        </w:rPr>
        <w:t>#$00</w:t>
      </w:r>
    </w:p>
    <w:p w14:paraId="5AFF55C3" w14:textId="5A07B4EB"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p>
    <w:p w14:paraId="1089F88D" w14:textId="36D1186C"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update</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tiles</w:t>
      </w:r>
      <w:r w:rsidRPr="00206ACB">
        <w:rPr>
          <w:rFonts w:ascii="QTKorrin" w:hAnsi="QTKorrin" w:cstheme="minorHAnsi"/>
          <w:color w:val="000000"/>
          <w:sz w:val="18"/>
          <w:szCs w:val="18"/>
        </w:rPr>
        <w:t xml:space="preserve"> </w:t>
      </w:r>
      <w:r w:rsidR="003A4AA2" w:rsidRPr="00206ACB">
        <w:rPr>
          <w:rFonts w:ascii="QTKorrin" w:hAnsi="QTKorrin" w:cstheme="minorHAnsi"/>
          <w:color w:val="666600"/>
          <w:sz w:val="18"/>
          <w:szCs w:val="18"/>
        </w:rPr>
        <w:t>*</w:t>
      </w:r>
      <w:r w:rsidR="003A4AA2" w:rsidRPr="00206ACB">
        <w:rPr>
          <w:rFonts w:ascii="QTKorrin" w:hAnsi="QTKorrin" w:cstheme="minorHAnsi"/>
          <w:color w:val="000000"/>
          <w:sz w:val="18"/>
          <w:szCs w:val="18"/>
        </w:rPr>
        <w:t>after</w:t>
      </w:r>
      <w:r w:rsidR="003A4AA2"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DMA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transfer</w:t>
      </w:r>
    </w:p>
    <w:p w14:paraId="1811037B" w14:textId="6747D5DD"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JSR</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update_player</w:t>
      </w:r>
    </w:p>
    <w:p w14:paraId="5FBF3962" w14:textId="107CFD19"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JSR</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draw_player</w:t>
      </w:r>
    </w:p>
    <w:p w14:paraId="46094B2E" w14:textId="5B60E0BA"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p>
    <w:p w14:paraId="6D95F0BC" w14:textId="10A43FE8"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scroll</w:t>
      </w:r>
    </w:p>
    <w:p w14:paraId="2C415203" w14:textId="3DD1B5FF"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CMP</w:t>
      </w:r>
      <w:r w:rsidRPr="00206ACB">
        <w:rPr>
          <w:rFonts w:ascii="QTKorrin" w:hAnsi="QTKorrin" w:cstheme="minorHAnsi"/>
          <w:color w:val="000000"/>
          <w:sz w:val="18"/>
          <w:szCs w:val="18"/>
        </w:rPr>
        <w:t xml:space="preserve"> </w:t>
      </w:r>
      <w:r w:rsidR="003A4AA2" w:rsidRPr="00206ACB">
        <w:rPr>
          <w:rFonts w:ascii="QTKorrin" w:hAnsi="QTKorrin" w:cstheme="minorHAnsi"/>
          <w:color w:val="880000"/>
          <w:sz w:val="18"/>
          <w:szCs w:val="18"/>
        </w:rPr>
        <w:t>#$00</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did</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we</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scroll</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to</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the</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end</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of</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a</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nametable?</w:t>
      </w:r>
    </w:p>
    <w:p w14:paraId="60F3FE5A" w14:textId="3A86B7B2"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BNE</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set_scroll_positions</w:t>
      </w:r>
    </w:p>
    <w:p w14:paraId="0B71A48E" w14:textId="3E26E185"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lastRenderedPageBreak/>
        <w:t xml:space="preserve">  </w:t>
      </w:r>
      <w:r w:rsidR="003A4AA2"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A4AA2" w:rsidRPr="00206ACB">
        <w:rPr>
          <w:rFonts w:ascii="QTKorrin" w:hAnsi="QTKorrin" w:cstheme="minorHAnsi"/>
          <w:color w:val="000088"/>
          <w:sz w:val="18"/>
          <w:szCs w:val="18"/>
        </w:rPr>
        <w:t>if</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yes</w:t>
      </w:r>
      <w:r w:rsidR="003A4AA2" w:rsidRPr="00206ACB">
        <w:rPr>
          <w:rFonts w:ascii="QTKorrin" w:hAnsi="QTKorrin" w:cstheme="minorHAnsi"/>
          <w:color w:val="666600"/>
          <w:sz w:val="18"/>
          <w:szCs w:val="18"/>
        </w:rPr>
        <w:t>,</w:t>
      </w:r>
    </w:p>
    <w:p w14:paraId="21C2979B" w14:textId="2C901CE1"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update</w:t>
      </w:r>
      <w:r w:rsidRPr="00206ACB">
        <w:rPr>
          <w:rFonts w:ascii="QTKorrin" w:hAnsi="QTKorrin" w:cstheme="minorHAnsi"/>
          <w:color w:val="000000"/>
          <w:sz w:val="18"/>
          <w:szCs w:val="18"/>
        </w:rPr>
        <w:t xml:space="preserve"> </w:t>
      </w:r>
      <w:r w:rsidR="003A4AA2" w:rsidRPr="00206ACB">
        <w:rPr>
          <w:rFonts w:ascii="QTKorrin" w:hAnsi="QTKorrin" w:cstheme="minorHAnsi"/>
          <w:color w:val="000088"/>
          <w:sz w:val="18"/>
          <w:szCs w:val="18"/>
        </w:rPr>
        <w:t>base</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nametable</w:t>
      </w:r>
    </w:p>
    <w:p w14:paraId="413EDBBE" w14:textId="66B7616A"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ppuctrl_settings</w:t>
      </w:r>
    </w:p>
    <w:p w14:paraId="2380D7F9" w14:textId="528694A3"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EOR</w:t>
      </w:r>
      <w:r w:rsidRPr="00206ACB">
        <w:rPr>
          <w:rFonts w:ascii="QTKorrin" w:hAnsi="QTKorrin" w:cstheme="minorHAnsi"/>
          <w:color w:val="000000"/>
          <w:sz w:val="18"/>
          <w:szCs w:val="18"/>
        </w:rPr>
        <w:t xml:space="preserve"> </w:t>
      </w:r>
      <w:r w:rsidR="003A4AA2" w:rsidRPr="00206ACB">
        <w:rPr>
          <w:rFonts w:ascii="QTKorrin" w:hAnsi="QTKorrin" w:cstheme="minorHAnsi"/>
          <w:color w:val="880000"/>
          <w:sz w:val="18"/>
          <w:szCs w:val="18"/>
        </w:rPr>
        <w:t>#%00000010</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flip</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bit</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#1</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to</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its</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opposite</w:t>
      </w:r>
    </w:p>
    <w:p w14:paraId="20EA3E08" w14:textId="76B8FBB2"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ppuctrl_settings</w:t>
      </w:r>
    </w:p>
    <w:p w14:paraId="555A72D3" w14:textId="647B9EA1"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PPUCTRL</w:t>
      </w:r>
    </w:p>
    <w:p w14:paraId="09F3F228" w14:textId="275B9D6C"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880000"/>
          <w:sz w:val="18"/>
          <w:szCs w:val="18"/>
        </w:rPr>
        <w:t>#240</w:t>
      </w:r>
    </w:p>
    <w:p w14:paraId="6E9D926A" w14:textId="0C208495"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scroll</w:t>
      </w:r>
    </w:p>
    <w:p w14:paraId="2E06DAF4" w14:textId="2C17242A"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p>
    <w:p w14:paraId="580A9297" w14:textId="77777777" w:rsidR="003A4AA2" w:rsidRPr="00206ACB" w:rsidRDefault="003A4AA2">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set_scroll_positions</w:t>
      </w:r>
      <w:r w:rsidRPr="00206ACB">
        <w:rPr>
          <w:rFonts w:ascii="QTKorrin" w:hAnsi="QTKorrin" w:cstheme="minorHAnsi"/>
          <w:color w:val="666600"/>
          <w:sz w:val="18"/>
          <w:szCs w:val="18"/>
        </w:rPr>
        <w:t>:</w:t>
      </w:r>
    </w:p>
    <w:p w14:paraId="28A67D6E" w14:textId="30AB88E6"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880000"/>
          <w:sz w:val="18"/>
          <w:szCs w:val="18"/>
        </w:rPr>
        <w:t>#$00</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X</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scroll</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first</w:t>
      </w:r>
    </w:p>
    <w:p w14:paraId="16269EE2" w14:textId="5F4DA9A4"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PPUSCROLL</w:t>
      </w:r>
    </w:p>
    <w:p w14:paraId="62AA073C" w14:textId="3E484158"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DEC</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scroll</w:t>
      </w:r>
    </w:p>
    <w:p w14:paraId="2FE47F69" w14:textId="7983AC79"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scroll</w:t>
      </w:r>
      <w:r w:rsidRPr="00206ACB">
        <w:rPr>
          <w:rFonts w:ascii="QTKorrin" w:hAnsi="QTKorrin" w:cstheme="minorHAnsi"/>
          <w:color w:val="000000"/>
          <w:sz w:val="18"/>
          <w:szCs w:val="18"/>
        </w:rPr>
        <w:t xml:space="preserve"> </w:t>
      </w:r>
      <w:r w:rsidR="003A4AA2"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A4AA2" w:rsidRPr="00206ACB">
        <w:rPr>
          <w:rFonts w:ascii="QTKorrin" w:hAnsi="QTKorrin" w:cstheme="minorHAnsi"/>
          <w:color w:val="000088"/>
          <w:sz w:val="18"/>
          <w:szCs w:val="18"/>
        </w:rPr>
        <w:t>then</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Y</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scroll</w:t>
      </w:r>
    </w:p>
    <w:p w14:paraId="6BF8A739" w14:textId="3FF319D0"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PPUSCROLL</w:t>
      </w:r>
    </w:p>
    <w:p w14:paraId="3D342BDF" w14:textId="56F84C70"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p>
    <w:p w14:paraId="1583CEB9" w14:textId="0471711B"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RTI</w:t>
      </w:r>
    </w:p>
    <w:p w14:paraId="61AFBFDF" w14:textId="1712813A" w:rsidR="003A4AA2" w:rsidRPr="00206ACB" w:rsidRDefault="003A4AA2">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228C2D61" w14:textId="6DBC933C" w:rsidR="003A4AA2" w:rsidRPr="00206ACB" w:rsidRDefault="003A4AA2" w:rsidP="00F30ECB">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unchanged</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previous</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begins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28.</w:t>
      </w:r>
      <w:r w:rsidR="00AC466E" w:rsidRPr="00206ACB">
        <w:rPr>
          <w:rFonts w:cstheme="minorHAnsi"/>
          <w:color w:val="111111"/>
          <w:sz w:val="26"/>
          <w:szCs w:val="26"/>
        </w:rPr>
        <w:t xml:space="preserve"> </w:t>
      </w:r>
      <w:r w:rsidRPr="00206ACB">
        <w:rPr>
          <w:rFonts w:cstheme="minorHAnsi"/>
          <w:color w:val="111111"/>
          <w:sz w:val="26"/>
          <w:szCs w:val="26"/>
        </w:rPr>
        <w:t>Note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must</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always</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RTI</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earlier,</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writes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interfere</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calculates</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leading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unexpected</w:t>
      </w:r>
      <w:r w:rsidR="00AC466E" w:rsidRPr="00206ACB">
        <w:rPr>
          <w:rFonts w:cstheme="minorHAnsi"/>
          <w:color w:val="111111"/>
          <w:sz w:val="26"/>
          <w:szCs w:val="26"/>
        </w:rPr>
        <w:t xml:space="preserve"> </w:t>
      </w:r>
      <w:r w:rsidRPr="00206ACB">
        <w:rPr>
          <w:rFonts w:cstheme="minorHAnsi"/>
          <w:color w:val="111111"/>
          <w:sz w:val="26"/>
          <w:szCs w:val="26"/>
        </w:rPr>
        <w:t>behavior.</w:t>
      </w:r>
      <w:r w:rsidRPr="00206ACB">
        <w:rPr>
          <w:rStyle w:val="marginnote"/>
          <w:rFonts w:cstheme="minorHAnsi"/>
          <w:color w:val="111111"/>
          <w:sz w:val="26"/>
          <w:szCs w:val="26"/>
        </w:rPr>
        <w:t>For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full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explanation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PPU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calculates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scroll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positions,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including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discussion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PPU's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internal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registers,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see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NESDev</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Wiki</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w:t>
      </w:r>
      <w:r w:rsidR="00AC466E" w:rsidRPr="00206ACB">
        <w:rPr>
          <w:rStyle w:val="marginnote"/>
          <w:rFonts w:cstheme="minorHAnsi"/>
          <w:color w:val="111111"/>
          <w:sz w:val="26"/>
          <w:szCs w:val="26"/>
        </w:rPr>
        <w:t xml:space="preserve"> </w:t>
      </w:r>
      <w:hyperlink r:id="rId138" w:tgtFrame="_blank" w:history="1">
        <w:r w:rsidRPr="00206ACB">
          <w:rPr>
            <w:rStyle w:val="Hyperlink"/>
            <w:rFonts w:cstheme="minorHAnsi"/>
            <w:color w:val="82642B"/>
            <w:sz w:val="26"/>
            <w:szCs w:val="26"/>
          </w:rPr>
          <w:t>PPU</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scrolling</w:t>
        </w:r>
      </w:hyperlink>
      <w:r w:rsidRPr="00206ACB">
        <w:rPr>
          <w:rStyle w:val="marginnote"/>
          <w:rFonts w:cstheme="minorHAnsi"/>
          <w:color w:val="111111"/>
          <w:sz w:val="26"/>
          <w:szCs w:val="26"/>
        </w:rPr>
        <w:t>.</w:t>
      </w:r>
    </w:p>
    <w:p w14:paraId="69FF5CE5" w14:textId="60654D82" w:rsidR="003A4AA2" w:rsidRPr="00206ACB" w:rsidRDefault="003A4AA2" w:rsidP="00F30ECB">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thing</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does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check</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current</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hAnsi="QTKorrin" w:cstheme="minorHAnsi"/>
          <w:color w:val="88030F"/>
          <w:sz w:val="26"/>
          <w:szCs w:val="26"/>
        </w:rPr>
        <w:t>scroll</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against</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means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about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wrap</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base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BNE</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set_scroll_positions</w:t>
      </w:r>
      <w:r w:rsidR="00AC466E" w:rsidRPr="00206ACB">
        <w:rPr>
          <w:rFonts w:cstheme="minorHAnsi"/>
          <w:color w:val="111111"/>
          <w:sz w:val="26"/>
          <w:szCs w:val="26"/>
        </w:rPr>
        <w:t xml:space="preserve"> </w:t>
      </w:r>
      <w:r w:rsidRPr="00206ACB">
        <w:rPr>
          <w:rFonts w:cstheme="minorHAnsi"/>
          <w:color w:val="111111"/>
          <w:sz w:val="26"/>
          <w:szCs w:val="26"/>
        </w:rPr>
        <w:t>skips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PPUCTRL</w:t>
      </w:r>
      <w:r w:rsidRPr="00206ACB">
        <w:rPr>
          <w:rFonts w:cstheme="minorHAnsi"/>
          <w:color w:val="111111"/>
          <w:sz w:val="26"/>
          <w:szCs w:val="26"/>
        </w:rPr>
        <w:t>-setting</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Assuming</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base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load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PPUCTRL</w:t>
      </w:r>
      <w:r w:rsidR="00AC466E" w:rsidRPr="00206ACB">
        <w:rPr>
          <w:rFonts w:cstheme="minorHAnsi"/>
          <w:color w:val="111111"/>
          <w:sz w:val="26"/>
          <w:szCs w:val="26"/>
        </w:rPr>
        <w:t xml:space="preserve"> </w:t>
      </w:r>
      <w:r w:rsidRPr="00206ACB">
        <w:rPr>
          <w:rFonts w:cstheme="minorHAnsi"/>
          <w:color w:val="111111"/>
          <w:sz w:val="26"/>
          <w:szCs w:val="26"/>
        </w:rPr>
        <w:t>settings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logical</w:t>
      </w:r>
      <w:r w:rsidR="00AC466E" w:rsidRPr="00206ACB">
        <w:rPr>
          <w:rFonts w:cstheme="minorHAnsi"/>
          <w:color w:val="111111"/>
          <w:sz w:val="26"/>
          <w:szCs w:val="26"/>
        </w:rPr>
        <w:t xml:space="preserve"> </w:t>
      </w:r>
      <w:r w:rsidRPr="00206ACB">
        <w:rPr>
          <w:rFonts w:cstheme="minorHAnsi"/>
          <w:color w:val="111111"/>
          <w:sz w:val="26"/>
          <w:szCs w:val="26"/>
        </w:rPr>
        <w:t>filter</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hAnsi="QTKorrin" w:cstheme="minorHAnsi"/>
          <w:color w:val="88030F"/>
          <w:sz w:val="26"/>
          <w:szCs w:val="26"/>
        </w:rPr>
        <w:t>EOR</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flip</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bit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opposite.</w:t>
      </w:r>
    </w:p>
    <w:p w14:paraId="7BC996A2" w14:textId="32582B1C" w:rsidR="005A133A" w:rsidRPr="00206ACB" w:rsidRDefault="005A133A" w:rsidP="006A65D7">
      <w:pPr>
        <w:pStyle w:val="Heading3"/>
        <w:rPr>
          <w:rFonts w:cstheme="minorHAnsi"/>
        </w:rPr>
      </w:pPr>
      <w:bookmarkStart w:id="188" w:name="_Toc168434274"/>
      <w:bookmarkStart w:id="189" w:name="_Toc168542785"/>
      <w:r w:rsidRPr="00206ACB">
        <w:rPr>
          <w:rFonts w:cstheme="minorHAnsi"/>
        </w:rPr>
        <w:t>Logical</w:t>
      </w:r>
      <w:r w:rsidR="00AC466E" w:rsidRPr="00206ACB">
        <w:rPr>
          <w:rFonts w:cstheme="minorHAnsi"/>
        </w:rPr>
        <w:t xml:space="preserve"> </w:t>
      </w:r>
      <w:r w:rsidRPr="00206ACB">
        <w:rPr>
          <w:rFonts w:cstheme="minorHAnsi"/>
        </w:rPr>
        <w:t>Filters</w:t>
      </w:r>
      <w:bookmarkEnd w:id="188"/>
      <w:bookmarkEnd w:id="189"/>
    </w:p>
    <w:p w14:paraId="011D523A" w14:textId="67E61B7F" w:rsidR="003A4AA2" w:rsidRPr="00206ACB" w:rsidRDefault="003A4AA2" w:rsidP="00AF6E27">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Before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continuing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learn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logical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opcodes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6502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AND</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ORA</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corresponding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individual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logical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filters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bit-by-bit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comparisons,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logical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usually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expressed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binary.</w:t>
      </w:r>
    </w:p>
    <w:p w14:paraId="5CE81A9D" w14:textId="2C49EBB2" w:rsidR="003A4AA2" w:rsidRPr="00206ACB" w:rsidRDefault="003A4AA2" w:rsidP="00AF6E27">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88030F"/>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corresponding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begin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Otherwise,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p>
    <w:p w14:paraId="4F51E4EF" w14:textId="450254B9" w:rsidR="003A4AA2" w:rsidRPr="00206ACB" w:rsidRDefault="00AC466E" w:rsidP="000561A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C34D00"/>
          <w:kern w:val="0"/>
          <w:szCs w:val="26"/>
          <w:bdr w:val="none" w:sz="0" w:space="0" w:color="auto" w:frame="1"/>
          <w:shd w:val="clear" w:color="auto" w:fill="272822"/>
          <w:lang w:eastAsia="ja-JP"/>
        </w:rPr>
        <w:t>#</w:t>
      </w:r>
      <w:r w:rsidR="003A4AA2" w:rsidRPr="00206ACB">
        <w:rPr>
          <w:rFonts w:eastAsia="Times New Roman" w:cstheme="minorHAnsi"/>
          <w:color w:val="9C6CFF"/>
          <w:kern w:val="0"/>
          <w:szCs w:val="26"/>
          <w:bdr w:val="none" w:sz="0" w:space="0" w:color="auto" w:frame="1"/>
          <w:shd w:val="clear" w:color="auto" w:fill="272822"/>
          <w:lang w:eastAsia="ja-JP"/>
        </w:rPr>
        <w:t>%10101010</w:t>
      </w:r>
    </w:p>
    <w:p w14:paraId="13C87959" w14:textId="2169D3AD" w:rsidR="003A4AA2" w:rsidRPr="00206ACB" w:rsidRDefault="00AC466E" w:rsidP="000561A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5BBDFE"/>
          <w:kern w:val="0"/>
          <w:szCs w:val="26"/>
          <w:bdr w:val="none" w:sz="0" w:space="0" w:color="auto" w:frame="1"/>
          <w:shd w:val="clear" w:color="auto" w:fill="272822"/>
          <w:lang w:eastAsia="ja-JP"/>
        </w:rPr>
        <w:t>AND</w:t>
      </w: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C34D00"/>
          <w:kern w:val="0"/>
          <w:szCs w:val="26"/>
          <w:bdr w:val="none" w:sz="0" w:space="0" w:color="auto" w:frame="1"/>
          <w:shd w:val="clear" w:color="auto" w:fill="272822"/>
          <w:lang w:eastAsia="ja-JP"/>
        </w:rPr>
        <w:t>#</w:t>
      </w:r>
      <w:r w:rsidR="003A4AA2" w:rsidRPr="00206ACB">
        <w:rPr>
          <w:rFonts w:eastAsia="Times New Roman" w:cstheme="minorHAnsi"/>
          <w:color w:val="9C6CFF"/>
          <w:kern w:val="0"/>
          <w:szCs w:val="26"/>
          <w:bdr w:val="none" w:sz="0" w:space="0" w:color="auto" w:frame="1"/>
          <w:shd w:val="clear" w:color="auto" w:fill="272822"/>
          <w:lang w:eastAsia="ja-JP"/>
        </w:rPr>
        <w:t>%00001111</w:t>
      </w:r>
    </w:p>
    <w:p w14:paraId="0CE3FA9D" w14:textId="66A39553" w:rsidR="003A4AA2" w:rsidRPr="00206ACB" w:rsidRDefault="003A4AA2" w:rsidP="00AF6E27">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#%00001010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those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initial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p>
    <w:p w14:paraId="2112241E" w14:textId="2B374197" w:rsidR="003A4AA2" w:rsidRPr="00206ACB" w:rsidRDefault="003A4AA2" w:rsidP="00AF6E27">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88030F"/>
          <w:kern w:val="0"/>
          <w:szCs w:val="26"/>
          <w:lang w:eastAsia="ja-JP"/>
        </w:rPr>
        <w:t>ORA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bit-by-bit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AND</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either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p>
    <w:p w14:paraId="50004686" w14:textId="096BF6B4" w:rsidR="003A4AA2" w:rsidRPr="00206ACB" w:rsidRDefault="00AC466E" w:rsidP="000561A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C34D00"/>
          <w:kern w:val="0"/>
          <w:szCs w:val="26"/>
          <w:bdr w:val="none" w:sz="0" w:space="0" w:color="auto" w:frame="1"/>
          <w:shd w:val="clear" w:color="auto" w:fill="272822"/>
          <w:lang w:eastAsia="ja-JP"/>
        </w:rPr>
        <w:t>#</w:t>
      </w:r>
      <w:r w:rsidR="003A4AA2" w:rsidRPr="00206ACB">
        <w:rPr>
          <w:rFonts w:eastAsia="Times New Roman" w:cstheme="minorHAnsi"/>
          <w:color w:val="9C6CFF"/>
          <w:kern w:val="0"/>
          <w:szCs w:val="26"/>
          <w:bdr w:val="none" w:sz="0" w:space="0" w:color="auto" w:frame="1"/>
          <w:shd w:val="clear" w:color="auto" w:fill="272822"/>
          <w:lang w:eastAsia="ja-JP"/>
        </w:rPr>
        <w:t>%10101010</w:t>
      </w:r>
    </w:p>
    <w:p w14:paraId="359E624A" w14:textId="033AAB62" w:rsidR="003A4AA2" w:rsidRPr="00206ACB" w:rsidRDefault="00AC466E" w:rsidP="000561A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5BBDFE"/>
          <w:kern w:val="0"/>
          <w:szCs w:val="26"/>
          <w:bdr w:val="none" w:sz="0" w:space="0" w:color="auto" w:frame="1"/>
          <w:shd w:val="clear" w:color="auto" w:fill="272822"/>
          <w:lang w:eastAsia="ja-JP"/>
        </w:rPr>
        <w:t>ORA</w:t>
      </w: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C34D00"/>
          <w:kern w:val="0"/>
          <w:szCs w:val="26"/>
          <w:bdr w:val="none" w:sz="0" w:space="0" w:color="auto" w:frame="1"/>
          <w:shd w:val="clear" w:color="auto" w:fill="272822"/>
          <w:lang w:eastAsia="ja-JP"/>
        </w:rPr>
        <w:t>#</w:t>
      </w:r>
      <w:r w:rsidR="003A4AA2" w:rsidRPr="00206ACB">
        <w:rPr>
          <w:rFonts w:eastAsia="Times New Roman" w:cstheme="minorHAnsi"/>
          <w:color w:val="9C6CFF"/>
          <w:kern w:val="0"/>
          <w:szCs w:val="26"/>
          <w:bdr w:val="none" w:sz="0" w:space="0" w:color="auto" w:frame="1"/>
          <w:shd w:val="clear" w:color="auto" w:fill="272822"/>
          <w:lang w:eastAsia="ja-JP"/>
        </w:rPr>
        <w:t>%00001111</w:t>
      </w:r>
    </w:p>
    <w:p w14:paraId="182D8208" w14:textId="07A9BDB0" w:rsidR="003A4AA2" w:rsidRPr="00206ACB" w:rsidRDefault="003A4AA2" w:rsidP="001A295C">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#%10101111</w:t>
      </w:r>
      <w:r w:rsidRPr="00206ACB">
        <w:rPr>
          <w:rFonts w:eastAsia="Times New Roman" w:cstheme="minorHAnsi"/>
          <w:color w:val="111111"/>
          <w:kern w:val="0"/>
          <w:szCs w:val="26"/>
          <w:lang w:eastAsia="ja-JP"/>
        </w:rPr>
        <w:t>.</w:t>
      </w:r>
    </w:p>
    <w:p w14:paraId="24E23BE2" w14:textId="341E8902" w:rsidR="003A4AA2" w:rsidRPr="00206ACB" w:rsidRDefault="003A4AA2" w:rsidP="001A295C">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lastRenderedPageBreak/>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final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logical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("Exclusive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commonly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known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logic,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returns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inputs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"false"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otherwise.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Pr="00206ACB">
        <w:rPr>
          <w:rFonts w:eastAsia="Times New Roman" w:cstheme="minorHAnsi"/>
          <w:color w:val="111111"/>
          <w:kern w:val="0"/>
          <w:szCs w:val="26"/>
          <w:lang w:eastAsia="ja-JP"/>
        </w:rPr>
        <w: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corresponding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corresponding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flipped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opposite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p>
    <w:p w14:paraId="162011D0" w14:textId="4D79EFCF" w:rsidR="003A4AA2" w:rsidRPr="00206ACB" w:rsidRDefault="00AC466E" w:rsidP="000561A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C34D00"/>
          <w:kern w:val="0"/>
          <w:szCs w:val="26"/>
          <w:bdr w:val="none" w:sz="0" w:space="0" w:color="auto" w:frame="1"/>
          <w:shd w:val="clear" w:color="auto" w:fill="272822"/>
          <w:lang w:eastAsia="ja-JP"/>
        </w:rPr>
        <w:t>#</w:t>
      </w:r>
      <w:r w:rsidR="003A4AA2" w:rsidRPr="00206ACB">
        <w:rPr>
          <w:rFonts w:eastAsia="Times New Roman" w:cstheme="minorHAnsi"/>
          <w:color w:val="9C6CFF"/>
          <w:kern w:val="0"/>
          <w:szCs w:val="26"/>
          <w:bdr w:val="none" w:sz="0" w:space="0" w:color="auto" w:frame="1"/>
          <w:shd w:val="clear" w:color="auto" w:fill="272822"/>
          <w:lang w:eastAsia="ja-JP"/>
        </w:rPr>
        <w:t>%10101010</w:t>
      </w:r>
    </w:p>
    <w:p w14:paraId="675821B1" w14:textId="0B54320F" w:rsidR="003A4AA2" w:rsidRPr="00206ACB" w:rsidRDefault="00AC466E" w:rsidP="000561A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5BBDFE"/>
          <w:kern w:val="0"/>
          <w:szCs w:val="26"/>
          <w:bdr w:val="none" w:sz="0" w:space="0" w:color="auto" w:frame="1"/>
          <w:shd w:val="clear" w:color="auto" w:fill="272822"/>
          <w:lang w:eastAsia="ja-JP"/>
        </w:rPr>
        <w:t>EOR</w:t>
      </w: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C34D00"/>
          <w:kern w:val="0"/>
          <w:szCs w:val="26"/>
          <w:bdr w:val="none" w:sz="0" w:space="0" w:color="auto" w:frame="1"/>
          <w:shd w:val="clear" w:color="auto" w:fill="272822"/>
          <w:lang w:eastAsia="ja-JP"/>
        </w:rPr>
        <w:t>#</w:t>
      </w:r>
      <w:r w:rsidR="003A4AA2" w:rsidRPr="00206ACB">
        <w:rPr>
          <w:rFonts w:eastAsia="Times New Roman" w:cstheme="minorHAnsi"/>
          <w:color w:val="9C6CFF"/>
          <w:kern w:val="0"/>
          <w:szCs w:val="26"/>
          <w:bdr w:val="none" w:sz="0" w:space="0" w:color="auto" w:frame="1"/>
          <w:shd w:val="clear" w:color="auto" w:fill="272822"/>
          <w:lang w:eastAsia="ja-JP"/>
        </w:rPr>
        <w:t>%00001111</w:t>
      </w:r>
    </w:p>
    <w:p w14:paraId="3B1167EE" w14:textId="16B72DE8" w:rsidR="003A4AA2" w:rsidRPr="00206ACB" w:rsidRDefault="003A4AA2" w:rsidP="001A295C">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#%10100101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highest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1010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unchanged,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Pr="00206ACB">
        <w:rPr>
          <w:rFonts w:eastAsia="Times New Roman" w:cstheme="minorHAnsi"/>
          <w:color w:val="111111"/>
          <w:kern w:val="0"/>
          <w:szCs w:val="26"/>
          <w:lang w:eastAsia="ja-JP"/>
        </w:rPr>
        <w: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lowest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flipped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0101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Pr="00206ACB">
        <w:rPr>
          <w:rFonts w:eastAsia="Times New Roman" w:cstheme="minorHAnsi"/>
          <w:color w:val="111111"/>
          <w:kern w:val="0"/>
          <w:szCs w:val="26"/>
          <w:lang w:eastAsia="ja-JP"/>
        </w:rPr>
        <w: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there.</w:t>
      </w:r>
    </w:p>
    <w:p w14:paraId="37844065" w14:textId="7C883A97" w:rsidR="00EF2CA4" w:rsidRPr="00206ACB" w:rsidRDefault="003A4AA2" w:rsidP="001A295C">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logical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filters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precision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edits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allows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specific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allowing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through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unchanged.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ORA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allows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turn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allows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specific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their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opposites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learn,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incredibly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useful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repeatedly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going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forward.</w:t>
      </w:r>
    </w:p>
    <w:p w14:paraId="7FA4AE32" w14:textId="5E669DE9" w:rsidR="005A133A" w:rsidRPr="00206ACB" w:rsidRDefault="005A133A" w:rsidP="006A65D7">
      <w:pPr>
        <w:pStyle w:val="Heading3"/>
        <w:rPr>
          <w:rFonts w:cstheme="minorHAnsi"/>
        </w:rPr>
      </w:pPr>
      <w:bookmarkStart w:id="190" w:name="_Toc168434275"/>
      <w:bookmarkStart w:id="191" w:name="_Toc168542786"/>
      <w:r w:rsidRPr="00206ACB">
        <w:rPr>
          <w:rFonts w:cstheme="minorHAnsi"/>
        </w:rPr>
        <w:t>Wrapping</w:t>
      </w:r>
      <w:r w:rsidR="00AC466E" w:rsidRPr="00206ACB">
        <w:rPr>
          <w:rFonts w:cstheme="minorHAnsi"/>
        </w:rPr>
        <w:t xml:space="preserve"> </w:t>
      </w:r>
      <w:r w:rsidRPr="00206ACB">
        <w:rPr>
          <w:rFonts w:cstheme="minorHAnsi"/>
        </w:rPr>
        <w:t>up</w:t>
      </w:r>
      <w:bookmarkEnd w:id="190"/>
      <w:bookmarkEnd w:id="191"/>
    </w:p>
    <w:p w14:paraId="506645BB" w14:textId="7D84FFAF" w:rsidR="003A4AA2" w:rsidRPr="00206ACB" w:rsidRDefault="003A4AA2" w:rsidP="003B68DB">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return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previous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discussion,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update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ppuctrl_settings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#%00000010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leaves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(second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opposite.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control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representing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$2400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$2c00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single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between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ppuctrl_settings</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240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239,</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decrement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follows).</w:t>
      </w:r>
    </w:p>
    <w:p w14:paraId="7E8E0021" w14:textId="30435AD1" w:rsidR="003A4AA2" w:rsidRPr="00206ACB" w:rsidRDefault="003A4AA2" w:rsidP="003B68DB">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actual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DEC</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subtracts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scroll</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RTI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p>
    <w:p w14:paraId="28A7F317" w14:textId="1A91A349" w:rsidR="003A4AA2" w:rsidRPr="00206ACB" w:rsidRDefault="003A4AA2" w:rsidP="003B68DB">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build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project:</w:t>
      </w:r>
    </w:p>
    <w:p w14:paraId="4E2591FF" w14:textId="74CAAD60" w:rsidR="003A4AA2" w:rsidRPr="00206ACB" w:rsidRDefault="003A4AA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E4E4E4"/>
          <w:kern w:val="0"/>
          <w:szCs w:val="26"/>
          <w:bdr w:val="none" w:sz="0" w:space="0" w:color="auto" w:frame="1"/>
          <w:shd w:val="clear" w:color="auto" w:fill="272822"/>
          <w:lang w:eastAsia="ja-JP"/>
        </w:rPr>
      </w:pPr>
      <w:r w:rsidRPr="00206ACB">
        <w:rPr>
          <w:rFonts w:eastAsia="Times New Roman" w:cstheme="minorHAnsi"/>
          <w:color w:val="E4E4E4"/>
          <w:kern w:val="0"/>
          <w:szCs w:val="26"/>
          <w:bdr w:val="none" w:sz="0" w:space="0" w:color="auto" w:frame="1"/>
          <w:shd w:val="clear" w:color="auto" w:fill="272822"/>
          <w:lang w:eastAsia="ja-JP"/>
        </w:rPr>
        <w:t>ca65</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src/backgrounds.asm</w:t>
      </w:r>
    </w:p>
    <w:p w14:paraId="125EB8E9" w14:textId="683A0EEE" w:rsidR="003A4AA2" w:rsidRPr="00206ACB" w:rsidRDefault="003A4AA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E4E4E4"/>
          <w:kern w:val="0"/>
          <w:szCs w:val="26"/>
          <w:bdr w:val="none" w:sz="0" w:space="0" w:color="auto" w:frame="1"/>
          <w:shd w:val="clear" w:color="auto" w:fill="272822"/>
          <w:lang w:eastAsia="ja-JP"/>
        </w:rPr>
      </w:pPr>
      <w:r w:rsidRPr="00206ACB">
        <w:rPr>
          <w:rFonts w:eastAsia="Times New Roman" w:cstheme="minorHAnsi"/>
          <w:color w:val="E4E4E4"/>
          <w:kern w:val="0"/>
          <w:szCs w:val="26"/>
          <w:bdr w:val="none" w:sz="0" w:space="0" w:color="auto" w:frame="1"/>
          <w:shd w:val="clear" w:color="auto" w:fill="272822"/>
          <w:lang w:eastAsia="ja-JP"/>
        </w:rPr>
        <w:t>ca65</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src/scrolling.asm</w:t>
      </w:r>
    </w:p>
    <w:p w14:paraId="56E86AE1" w14:textId="2A5A8399" w:rsidR="003A4AA2" w:rsidRPr="00206ACB" w:rsidRDefault="003A4AA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E4E4E4"/>
          <w:kern w:val="0"/>
          <w:szCs w:val="26"/>
          <w:bdr w:val="none" w:sz="0" w:space="0" w:color="auto" w:frame="1"/>
          <w:shd w:val="clear" w:color="auto" w:fill="272822"/>
          <w:lang w:eastAsia="ja-JP"/>
        </w:rPr>
      </w:pPr>
      <w:r w:rsidRPr="00206ACB">
        <w:rPr>
          <w:rFonts w:eastAsia="Times New Roman" w:cstheme="minorHAnsi"/>
          <w:color w:val="E4E4E4"/>
          <w:kern w:val="0"/>
          <w:szCs w:val="26"/>
          <w:bdr w:val="none" w:sz="0" w:space="0" w:color="auto" w:frame="1"/>
          <w:shd w:val="clear" w:color="auto" w:fill="272822"/>
          <w:lang w:eastAsia="ja-JP"/>
        </w:rPr>
        <w:t>ld65</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src/backgrounds.o</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src/scrolling.o</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-C</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nes.cfg</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-o</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scrolling.nes</w:t>
      </w:r>
    </w:p>
    <w:p w14:paraId="2D592855" w14:textId="020CBF01" w:rsidR="003A4AA2" w:rsidRPr="00206ACB" w:rsidRDefault="003A4AA2" w:rsidP="003B68DB">
      <w:pPr>
        <w:widowControl/>
        <w:autoSpaceDE/>
        <w:autoSpaceDN/>
        <w:spacing w:line="240" w:lineRule="auto"/>
        <w:jc w:val="left"/>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project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emulator:</w:t>
      </w:r>
    </w:p>
    <w:p w14:paraId="6BE1D301" w14:textId="2BC9A301" w:rsidR="00EF2CA4" w:rsidRPr="00206ACB" w:rsidRDefault="003A4AA2" w:rsidP="006A65D7">
      <w:pPr>
        <w:rPr>
          <w:rFonts w:cstheme="minorHAnsi"/>
          <w:szCs w:val="26"/>
        </w:rPr>
      </w:pPr>
      <w:r w:rsidRPr="00206ACB">
        <w:rPr>
          <w:rFonts w:cstheme="minorHAnsi"/>
          <w:noProof/>
          <w:szCs w:val="26"/>
        </w:rPr>
        <w:lastRenderedPageBreak/>
        <w:drawing>
          <wp:inline distT="0" distB="0" distL="0" distR="0" wp14:anchorId="7D2914C1" wp14:editId="376483D9">
            <wp:extent cx="2435225" cy="2290445"/>
            <wp:effectExtent l="0" t="0" r="3175" b="0"/>
            <wp:docPr id="71" name="Picture 7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with low confidenc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435225" cy="2290445"/>
                    </a:xfrm>
                    <a:prstGeom prst="rect">
                      <a:avLst/>
                    </a:prstGeom>
                    <a:noFill/>
                    <a:ln>
                      <a:noFill/>
                    </a:ln>
                  </pic:spPr>
                </pic:pic>
              </a:graphicData>
            </a:graphic>
          </wp:inline>
        </w:drawing>
      </w:r>
    </w:p>
    <w:p w14:paraId="45431990" w14:textId="21A67145" w:rsidR="00F152EE" w:rsidRPr="00206ACB" w:rsidRDefault="005A133A" w:rsidP="009944E9">
      <w:pPr>
        <w:pStyle w:val="Heading3"/>
        <w:spacing w:before="120" w:after="120"/>
        <w:rPr>
          <w:rFonts w:cstheme="minorHAnsi"/>
        </w:rPr>
      </w:pPr>
      <w:bookmarkStart w:id="192" w:name="_Toc168434276"/>
      <w:bookmarkStart w:id="193" w:name="_Toc168542787"/>
      <w:r w:rsidRPr="00206ACB">
        <w:rPr>
          <w:rFonts w:cstheme="minorHAnsi"/>
        </w:rPr>
        <w:t>Homework</w:t>
      </w:r>
      <w:bookmarkEnd w:id="192"/>
      <w:bookmarkEnd w:id="193"/>
    </w:p>
    <w:p w14:paraId="3B95DCD7" w14:textId="2A130DA6" w:rsidR="003A4AA2" w:rsidRPr="00206ACB" w:rsidRDefault="003A4A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Using</w:t>
      </w:r>
      <w:r w:rsidR="00AC466E" w:rsidRPr="00206ACB">
        <w:rPr>
          <w:rFonts w:cstheme="minorHAnsi"/>
          <w:color w:val="111111"/>
          <w:sz w:val="26"/>
          <w:szCs w:val="26"/>
        </w:rPr>
        <w:t xml:space="preserve"> </w:t>
      </w:r>
      <w:hyperlink r:id="rId140" w:tgtFrame="_blank" w:history="1">
        <w:r w:rsidRPr="00206ACB">
          <w:rPr>
            <w:rStyle w:val="Hyperlink"/>
            <w:rFonts w:cstheme="minorHAnsi"/>
            <w:color w:val="82642B"/>
            <w:sz w:val="26"/>
            <w:szCs w:val="26"/>
          </w:rPr>
          <w:t>the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code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from</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this</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chapter</w:t>
        </w:r>
        <w:r w:rsidR="00C51D68" w:rsidRPr="00206ACB">
          <w:rPr>
            <w:rStyle w:val="Hyperlink"/>
            <w:rFonts w:cstheme="minorHAnsi"/>
            <w:color w:val="82642B"/>
            <w:sz w:val="26"/>
            <w:szCs w:val="26"/>
          </w:rPr>
          <w:t xml:space="preserve"> (https://famicom.party/book/projects/15-scrolling.zip)</w:t>
        </w:r>
        <w:r w:rsidRPr="00206ACB">
          <w:rPr>
            <w:rStyle w:val="Hyperlink"/>
            <w:rFonts w:cstheme="minorHAnsi"/>
            <w:sz w:val="26"/>
            <w:szCs w:val="26"/>
          </w:rPr>
          <w:t>,</w:t>
        </w:r>
      </w:hyperlink>
      <w:r w:rsidR="00AC466E" w:rsidRPr="00206ACB">
        <w:rPr>
          <w:rFonts w:cstheme="minorHAnsi"/>
          <w:color w:val="111111"/>
          <w:sz w:val="26"/>
          <w:szCs w:val="26"/>
        </w:rPr>
        <w:t xml:space="preserve"> </w:t>
      </w:r>
      <w:r w:rsidRPr="00206ACB">
        <w:rPr>
          <w:rFonts w:cstheme="minorHAnsi"/>
          <w:color w:val="111111"/>
          <w:sz w:val="26"/>
          <w:szCs w:val="26"/>
        </w:rPr>
        <w:t>try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following</w:t>
      </w:r>
      <w:r w:rsidR="00AC466E" w:rsidRPr="00206ACB">
        <w:rPr>
          <w:rFonts w:cstheme="minorHAnsi"/>
          <w:color w:val="111111"/>
          <w:sz w:val="26"/>
          <w:szCs w:val="26"/>
        </w:rPr>
        <w:t xml:space="preserve"> </w:t>
      </w:r>
      <w:r w:rsidRPr="00206ACB">
        <w:rPr>
          <w:rFonts w:cstheme="minorHAnsi"/>
          <w:color w:val="111111"/>
          <w:sz w:val="26"/>
          <w:szCs w:val="26"/>
        </w:rPr>
        <w:t>exercises:</w:t>
      </w:r>
    </w:p>
    <w:p w14:paraId="7F45EB5C" w14:textId="3054A6FD" w:rsidR="003A4AA2" w:rsidRPr="00206ACB" w:rsidRDefault="003A4AA2">
      <w:pPr>
        <w:widowControl/>
        <w:numPr>
          <w:ilvl w:val="0"/>
          <w:numId w:val="58"/>
        </w:numPr>
        <w:autoSpaceDE/>
        <w:autoSpaceDN/>
        <w:spacing w:line="240" w:lineRule="auto"/>
        <w:rPr>
          <w:rFonts w:cstheme="minorHAnsi"/>
          <w:color w:val="111111"/>
          <w:szCs w:val="26"/>
        </w:rPr>
      </w:pPr>
      <w:r w:rsidRPr="00206ACB">
        <w:rPr>
          <w:rFonts w:cstheme="minorHAnsi"/>
          <w:color w:val="111111"/>
          <w:szCs w:val="26"/>
        </w:rPr>
        <w:t>Modify</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backgrounds</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display</w:t>
      </w:r>
      <w:r w:rsidR="00AC466E" w:rsidRPr="00206ACB">
        <w:rPr>
          <w:rFonts w:cstheme="minorHAnsi"/>
          <w:color w:val="111111"/>
          <w:szCs w:val="26"/>
        </w:rPr>
        <w:t xml:space="preserve"> </w:t>
      </w:r>
      <w:r w:rsidRPr="00206ACB">
        <w:rPr>
          <w:rFonts w:cstheme="minorHAnsi"/>
          <w:color w:val="111111"/>
          <w:szCs w:val="26"/>
        </w:rPr>
        <w:t>something</w:t>
      </w:r>
      <w:r w:rsidR="00AC466E" w:rsidRPr="00206ACB">
        <w:rPr>
          <w:rFonts w:cstheme="minorHAnsi"/>
          <w:color w:val="111111"/>
          <w:szCs w:val="26"/>
        </w:rPr>
        <w:t xml:space="preserve"> </w:t>
      </w:r>
      <w:r w:rsidRPr="00206ACB">
        <w:rPr>
          <w:rFonts w:cstheme="minorHAnsi"/>
          <w:color w:val="111111"/>
          <w:szCs w:val="26"/>
        </w:rPr>
        <w:t>different.</w:t>
      </w:r>
      <w:r w:rsidR="00AC466E" w:rsidRPr="00206ACB">
        <w:rPr>
          <w:rFonts w:cstheme="minorHAnsi"/>
          <w:color w:val="111111"/>
          <w:szCs w:val="26"/>
        </w:rPr>
        <w:t xml:space="preserve"> </w:t>
      </w:r>
      <w:r w:rsidRPr="00206ACB">
        <w:rPr>
          <w:rFonts w:cstheme="minorHAnsi"/>
          <w:color w:val="111111"/>
          <w:szCs w:val="26"/>
        </w:rPr>
        <w:t>There</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several</w:t>
      </w:r>
      <w:r w:rsidR="00AC466E" w:rsidRPr="00206ACB">
        <w:rPr>
          <w:rFonts w:cstheme="minorHAnsi"/>
          <w:color w:val="111111"/>
          <w:szCs w:val="26"/>
        </w:rPr>
        <w:t xml:space="preserve"> </w:t>
      </w:r>
      <w:r w:rsidRPr="00206ACB">
        <w:rPr>
          <w:rFonts w:cstheme="minorHAnsi"/>
          <w:color w:val="111111"/>
          <w:szCs w:val="26"/>
        </w:rPr>
        <w:t>additional</w:t>
      </w:r>
      <w:r w:rsidR="00AC466E" w:rsidRPr="00206ACB">
        <w:rPr>
          <w:rFonts w:cstheme="minorHAnsi"/>
          <w:color w:val="111111"/>
          <w:szCs w:val="26"/>
        </w:rPr>
        <w:t xml:space="preserve"> </w:t>
      </w:r>
      <w:r w:rsidRPr="00206ACB">
        <w:rPr>
          <w:rFonts w:cstheme="minorHAnsi"/>
          <w:color w:val="111111"/>
          <w:szCs w:val="26"/>
        </w:rPr>
        <w:t>tiles</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CHR</w:t>
      </w:r>
      <w:r w:rsidR="00AC466E" w:rsidRPr="00206ACB">
        <w:rPr>
          <w:rFonts w:cstheme="minorHAnsi"/>
          <w:color w:val="111111"/>
          <w:szCs w:val="26"/>
        </w:rPr>
        <w:t xml:space="preserve"> </w:t>
      </w:r>
      <w:r w:rsidRPr="00206ACB">
        <w:rPr>
          <w:rFonts w:cstheme="minorHAnsi"/>
          <w:color w:val="111111"/>
          <w:szCs w:val="26"/>
        </w:rPr>
        <w:t>file</w:t>
      </w:r>
      <w:r w:rsidR="00AC466E" w:rsidRPr="00206ACB">
        <w:rPr>
          <w:rFonts w:cstheme="minorHAnsi"/>
          <w:color w:val="111111"/>
          <w:szCs w:val="26"/>
        </w:rPr>
        <w:t xml:space="preserve"> </w:t>
      </w:r>
      <w:r w:rsidRPr="00206ACB">
        <w:rPr>
          <w:rFonts w:cstheme="minorHAnsi"/>
          <w:color w:val="111111"/>
          <w:szCs w:val="26"/>
        </w:rPr>
        <w:t>for</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project,</w:t>
      </w:r>
      <w:r w:rsidR="00AC466E" w:rsidRPr="00206ACB">
        <w:rPr>
          <w:rFonts w:cstheme="minorHAnsi"/>
          <w:color w:val="111111"/>
          <w:szCs w:val="26"/>
        </w:rPr>
        <w:t xml:space="preserve"> </w:t>
      </w:r>
      <w:r w:rsidRPr="00206ACB">
        <w:rPr>
          <w:rFonts w:cstheme="minorHAnsi"/>
          <w:color w:val="111111"/>
          <w:szCs w:val="26"/>
        </w:rPr>
        <w:t>experiment</w:t>
      </w:r>
      <w:r w:rsidR="00AC466E" w:rsidRPr="00206ACB">
        <w:rPr>
          <w:rFonts w:cstheme="minorHAnsi"/>
          <w:color w:val="111111"/>
          <w:szCs w:val="26"/>
        </w:rPr>
        <w:t xml:space="preserve"> </w:t>
      </w: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different</w:t>
      </w:r>
      <w:r w:rsidR="00AC466E" w:rsidRPr="00206ACB">
        <w:rPr>
          <w:rFonts w:cstheme="minorHAnsi"/>
          <w:color w:val="111111"/>
          <w:szCs w:val="26"/>
        </w:rPr>
        <w:t xml:space="preserve"> </w:t>
      </w:r>
      <w:r w:rsidRPr="00206ACB">
        <w:rPr>
          <w:rFonts w:cstheme="minorHAnsi"/>
          <w:color w:val="111111"/>
          <w:szCs w:val="26"/>
        </w:rPr>
        <w:t>combinations</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palettes.</w:t>
      </w:r>
    </w:p>
    <w:p w14:paraId="38631EA9" w14:textId="4FA6B0A6" w:rsidR="003A4AA2" w:rsidRPr="00206ACB" w:rsidRDefault="003A4AA2">
      <w:pPr>
        <w:widowControl/>
        <w:numPr>
          <w:ilvl w:val="0"/>
          <w:numId w:val="58"/>
        </w:numPr>
        <w:autoSpaceDE/>
        <w:autoSpaceDN/>
        <w:spacing w:line="240" w:lineRule="auto"/>
        <w:rPr>
          <w:rFonts w:cstheme="minorHAnsi"/>
          <w:color w:val="111111"/>
          <w:szCs w:val="26"/>
        </w:rPr>
      </w:pPr>
      <w:r w:rsidRPr="00206ACB">
        <w:rPr>
          <w:rFonts w:cstheme="minorHAnsi"/>
          <w:color w:val="111111"/>
          <w:szCs w:val="26"/>
        </w:rPr>
        <w:t>Change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speed</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background</w:t>
      </w:r>
      <w:r w:rsidR="00AC466E" w:rsidRPr="00206ACB">
        <w:rPr>
          <w:rFonts w:cstheme="minorHAnsi"/>
          <w:color w:val="111111"/>
          <w:szCs w:val="26"/>
        </w:rPr>
        <w:t xml:space="preserve"> </w:t>
      </w:r>
      <w:r w:rsidRPr="00206ACB">
        <w:rPr>
          <w:rFonts w:cstheme="minorHAnsi"/>
          <w:color w:val="111111"/>
          <w:szCs w:val="26"/>
        </w:rPr>
        <w:t>auto-scroll.</w:t>
      </w:r>
      <w:r w:rsidR="00AC466E" w:rsidRPr="00206ACB">
        <w:rPr>
          <w:rFonts w:cstheme="minorHAnsi"/>
          <w:color w:val="111111"/>
          <w:szCs w:val="26"/>
        </w:rPr>
        <w:t xml:space="preserve"> </w:t>
      </w:r>
      <w:r w:rsidRPr="00206ACB">
        <w:rPr>
          <w:rFonts w:cstheme="minorHAnsi"/>
          <w:color w:val="111111"/>
          <w:szCs w:val="26"/>
        </w:rPr>
        <w:t>How</w:t>
      </w:r>
      <w:r w:rsidR="00AC466E" w:rsidRPr="00206ACB">
        <w:rPr>
          <w:rFonts w:cstheme="minorHAnsi"/>
          <w:color w:val="111111"/>
          <w:szCs w:val="26"/>
        </w:rPr>
        <w:t xml:space="preserve"> </w:t>
      </w:r>
      <w:r w:rsidRPr="00206ACB">
        <w:rPr>
          <w:rFonts w:cstheme="minorHAnsi"/>
          <w:color w:val="111111"/>
          <w:szCs w:val="26"/>
        </w:rPr>
        <w:t>would</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make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scroll</w:t>
      </w:r>
      <w:r w:rsidR="00AC466E" w:rsidRPr="00206ACB">
        <w:rPr>
          <w:rFonts w:cstheme="minorHAnsi"/>
          <w:color w:val="111111"/>
          <w:szCs w:val="26"/>
        </w:rPr>
        <w:t xml:space="preserve"> </w:t>
      </w:r>
      <w:r w:rsidRPr="00206ACB">
        <w:rPr>
          <w:rFonts w:cstheme="minorHAnsi"/>
          <w:color w:val="111111"/>
          <w:szCs w:val="26"/>
        </w:rPr>
        <w:t>twice</w:t>
      </w:r>
      <w:r w:rsidR="00AC466E" w:rsidRPr="00206ACB">
        <w:rPr>
          <w:rFonts w:cstheme="minorHAnsi"/>
          <w:color w:val="111111"/>
          <w:szCs w:val="26"/>
        </w:rPr>
        <w:t xml:space="preserve"> </w:t>
      </w:r>
      <w:r w:rsidRPr="00206ACB">
        <w:rPr>
          <w:rFonts w:cstheme="minorHAnsi"/>
          <w:color w:val="111111"/>
          <w:szCs w:val="26"/>
        </w:rPr>
        <w:t>as</w:t>
      </w:r>
      <w:r w:rsidR="00AC466E" w:rsidRPr="00206ACB">
        <w:rPr>
          <w:rFonts w:cstheme="minorHAnsi"/>
          <w:color w:val="111111"/>
          <w:szCs w:val="26"/>
        </w:rPr>
        <w:t xml:space="preserve"> </w:t>
      </w:r>
      <w:r w:rsidRPr="00206ACB">
        <w:rPr>
          <w:rFonts w:cstheme="minorHAnsi"/>
          <w:color w:val="111111"/>
          <w:szCs w:val="26"/>
        </w:rPr>
        <w:t>fast?</w:t>
      </w:r>
      <w:r w:rsidR="00AC466E" w:rsidRPr="00206ACB">
        <w:rPr>
          <w:rFonts w:cstheme="minorHAnsi"/>
          <w:color w:val="111111"/>
          <w:szCs w:val="26"/>
        </w:rPr>
        <w:t xml:space="preserve"> </w:t>
      </w:r>
      <w:r w:rsidRPr="00206ACB">
        <w:rPr>
          <w:rFonts w:cstheme="minorHAnsi"/>
          <w:color w:val="111111"/>
          <w:szCs w:val="26"/>
        </w:rPr>
        <w:t>What</w:t>
      </w:r>
      <w:r w:rsidR="00AC466E" w:rsidRPr="00206ACB">
        <w:rPr>
          <w:rFonts w:cstheme="minorHAnsi"/>
          <w:color w:val="111111"/>
          <w:szCs w:val="26"/>
        </w:rPr>
        <w:t xml:space="preserve"> </w:t>
      </w:r>
      <w:r w:rsidRPr="00206ACB">
        <w:rPr>
          <w:rFonts w:cstheme="minorHAnsi"/>
          <w:color w:val="111111"/>
          <w:szCs w:val="26"/>
        </w:rPr>
        <w:t>about</w:t>
      </w:r>
      <w:r w:rsidR="00AC466E" w:rsidRPr="00206ACB">
        <w:rPr>
          <w:rFonts w:cstheme="minorHAnsi"/>
          <w:color w:val="111111"/>
          <w:szCs w:val="26"/>
        </w:rPr>
        <w:t xml:space="preserve"> </w:t>
      </w:r>
      <w:r w:rsidRPr="00206ACB">
        <w:rPr>
          <w:rFonts w:cstheme="minorHAnsi"/>
          <w:color w:val="111111"/>
          <w:szCs w:val="26"/>
        </w:rPr>
        <w:t>half</w:t>
      </w:r>
      <w:r w:rsidR="00AC466E" w:rsidRPr="00206ACB">
        <w:rPr>
          <w:rFonts w:cstheme="minorHAnsi"/>
          <w:color w:val="111111"/>
          <w:szCs w:val="26"/>
        </w:rPr>
        <w:t xml:space="preserve"> </w:t>
      </w:r>
      <w:r w:rsidRPr="00206ACB">
        <w:rPr>
          <w:rFonts w:cstheme="minorHAnsi"/>
          <w:color w:val="111111"/>
          <w:szCs w:val="26"/>
        </w:rPr>
        <w:t>as</w:t>
      </w:r>
      <w:r w:rsidR="00AC466E" w:rsidRPr="00206ACB">
        <w:rPr>
          <w:rFonts w:cstheme="minorHAnsi"/>
          <w:color w:val="111111"/>
          <w:szCs w:val="26"/>
        </w:rPr>
        <w:t xml:space="preserve"> </w:t>
      </w:r>
      <w:r w:rsidRPr="00206ACB">
        <w:rPr>
          <w:rFonts w:cstheme="minorHAnsi"/>
          <w:color w:val="111111"/>
          <w:szCs w:val="26"/>
        </w:rPr>
        <w:t>fast?</w:t>
      </w:r>
    </w:p>
    <w:p w14:paraId="4D9C0526" w14:textId="7BBE34EB" w:rsidR="003A4AA2" w:rsidRPr="00206ACB" w:rsidRDefault="003A4AA2">
      <w:pPr>
        <w:widowControl/>
        <w:numPr>
          <w:ilvl w:val="0"/>
          <w:numId w:val="58"/>
        </w:numPr>
        <w:autoSpaceDE/>
        <w:autoSpaceDN/>
        <w:spacing w:line="240" w:lineRule="auto"/>
        <w:rPr>
          <w:rFonts w:cstheme="minorHAnsi"/>
          <w:color w:val="111111"/>
          <w:szCs w:val="26"/>
        </w:rPr>
      </w:pPr>
      <w:r w:rsidRPr="00206ACB">
        <w:rPr>
          <w:rFonts w:cstheme="minorHAnsi"/>
          <w:color w:val="111111"/>
          <w:szCs w:val="26"/>
        </w:rPr>
        <w:t>Reverse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direction</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auto-scroll.</w:t>
      </w:r>
    </w:p>
    <w:p w14:paraId="09542A0E" w14:textId="054BB25E" w:rsidR="00206B89" w:rsidRDefault="00206B89">
      <w:pPr>
        <w:widowControl/>
        <w:kinsoku/>
        <w:overflowPunct/>
        <w:autoSpaceDE/>
        <w:autoSpaceDN/>
        <w:spacing w:before="0" w:after="160" w:line="259" w:lineRule="auto"/>
        <w:ind w:firstLine="0"/>
        <w:jc w:val="left"/>
        <w:rPr>
          <w:rFonts w:cstheme="minorHAnsi"/>
          <w:szCs w:val="26"/>
        </w:rPr>
      </w:pPr>
      <w:r>
        <w:rPr>
          <w:rFonts w:cstheme="minorHAnsi"/>
          <w:szCs w:val="26"/>
        </w:rPr>
        <w:br w:type="page"/>
      </w:r>
    </w:p>
    <w:p w14:paraId="440675B9" w14:textId="13A2E5A2" w:rsidR="00EF2CA4" w:rsidRDefault="00206B89" w:rsidP="00206B89">
      <w:pPr>
        <w:pStyle w:val="Heading1"/>
      </w:pPr>
      <w:bookmarkStart w:id="194" w:name="_Toc168542788"/>
      <w:r>
        <w:lastRenderedPageBreak/>
        <w:t>Part III: Gameplay</w:t>
      </w:r>
      <w:bookmarkEnd w:id="194"/>
    </w:p>
    <w:p w14:paraId="782547E3" w14:textId="5E308736" w:rsidR="00EA55C0" w:rsidRDefault="00EA55C0" w:rsidP="00EA55C0">
      <w:pPr>
        <w:pStyle w:val="Heading2"/>
        <w:numPr>
          <w:ilvl w:val="0"/>
          <w:numId w:val="59"/>
        </w:numPr>
      </w:pPr>
      <w:bookmarkStart w:id="195" w:name="_Toc168542789"/>
      <w:r w:rsidRPr="00EA55C0">
        <w:t>Controller Input</w:t>
      </w:r>
      <w:bookmarkEnd w:id="195"/>
    </w:p>
    <w:p w14:paraId="605EB989" w14:textId="77777777" w:rsidR="00EA55C0" w:rsidRPr="00EA55C0" w:rsidRDefault="00EA55C0" w:rsidP="00EA55C0">
      <w:pPr>
        <w:pStyle w:val="Heading3"/>
      </w:pPr>
      <w:bookmarkStart w:id="196" w:name="_Toc168542790"/>
      <w:r w:rsidRPr="00EA55C0">
        <w:t>A History of Controllers</w:t>
      </w:r>
      <w:bookmarkEnd w:id="196"/>
    </w:p>
    <w:p w14:paraId="2D00A359" w14:textId="77777777" w:rsidR="00EA55C0" w:rsidRPr="00EA55C0" w:rsidRDefault="00EA55C0" w:rsidP="00EA55C0">
      <w:pPr>
        <w:pStyle w:val="Heading3"/>
      </w:pPr>
      <w:bookmarkStart w:id="197" w:name="_Toc168542791"/>
      <w:r w:rsidRPr="00EA55C0">
        <w:t>Controller Hardware</w:t>
      </w:r>
      <w:bookmarkEnd w:id="197"/>
    </w:p>
    <w:p w14:paraId="0C875A5D" w14:textId="77777777" w:rsidR="00EA55C0" w:rsidRPr="00EA55C0" w:rsidRDefault="00EA55C0" w:rsidP="00EA55C0">
      <w:pPr>
        <w:pStyle w:val="Heading3"/>
      </w:pPr>
      <w:bookmarkStart w:id="198" w:name="_Toc168542792"/>
      <w:r w:rsidRPr="00EA55C0">
        <w:t>Bit Shifts and Rotations</w:t>
      </w:r>
      <w:bookmarkEnd w:id="198"/>
    </w:p>
    <w:p w14:paraId="3FA24AC5" w14:textId="77777777" w:rsidR="00EA55C0" w:rsidRDefault="00EA55C0" w:rsidP="00EA55C0">
      <w:pPr>
        <w:pStyle w:val="Heading3"/>
      </w:pPr>
      <w:bookmarkStart w:id="199" w:name="_Toc168542793"/>
      <w:r w:rsidRPr="00EA55C0">
        <w:t>Using Controller Data</w:t>
      </w:r>
      <w:bookmarkEnd w:id="199"/>
    </w:p>
    <w:p w14:paraId="50CE0987" w14:textId="77777777" w:rsidR="00EA55C0" w:rsidRDefault="00EA55C0" w:rsidP="00EA55C0">
      <w:pPr>
        <w:pStyle w:val="Heading3"/>
      </w:pPr>
      <w:bookmarkStart w:id="200" w:name="_Toc168542794"/>
      <w:r w:rsidRPr="00EA55C0">
        <w:t>Homework</w:t>
      </w:r>
      <w:bookmarkEnd w:id="200"/>
    </w:p>
    <w:p w14:paraId="75C14595" w14:textId="09F2515F" w:rsidR="00EA55C0" w:rsidRDefault="00EA55C0" w:rsidP="00EA55C0">
      <w:pPr>
        <w:pStyle w:val="Heading2"/>
        <w:numPr>
          <w:ilvl w:val="0"/>
          <w:numId w:val="59"/>
        </w:numPr>
      </w:pPr>
      <w:bookmarkStart w:id="201" w:name="_Toc168542795"/>
      <w:r w:rsidRPr="00EA55C0">
        <w:t>Object Pools</w:t>
      </w:r>
      <w:bookmarkEnd w:id="201"/>
    </w:p>
    <w:p w14:paraId="4A12F4EC" w14:textId="77777777" w:rsidR="00EA55C0" w:rsidRDefault="00EA55C0" w:rsidP="00EA55C0">
      <w:pPr>
        <w:pStyle w:val="Heading3"/>
      </w:pPr>
      <w:bookmarkStart w:id="202" w:name="_Toc168542796"/>
      <w:r>
        <w:t>Why Pooling?</w:t>
      </w:r>
      <w:bookmarkEnd w:id="202"/>
    </w:p>
    <w:p w14:paraId="544AE4B7" w14:textId="77777777" w:rsidR="00EA55C0" w:rsidRDefault="00EA55C0" w:rsidP="00EA55C0">
      <w:pPr>
        <w:pStyle w:val="Heading3"/>
      </w:pPr>
      <w:bookmarkStart w:id="203" w:name="_Toc168542797"/>
      <w:r>
        <w:t>Designing Pools</w:t>
      </w:r>
      <w:bookmarkEnd w:id="203"/>
    </w:p>
    <w:p w14:paraId="5835184C" w14:textId="77777777" w:rsidR="00EA55C0" w:rsidRDefault="00EA55C0" w:rsidP="00EA55C0">
      <w:pPr>
        <w:pStyle w:val="Heading3"/>
      </w:pPr>
      <w:bookmarkStart w:id="204" w:name="_Toc168542798"/>
      <w:r>
        <w:t>Implementing object pools</w:t>
      </w:r>
      <w:bookmarkEnd w:id="204"/>
    </w:p>
    <w:p w14:paraId="07F1F0F5" w14:textId="77777777" w:rsidR="00EA55C0" w:rsidRDefault="00EA55C0" w:rsidP="00EA55C0">
      <w:pPr>
        <w:pStyle w:val="Heading3"/>
      </w:pPr>
      <w:bookmarkStart w:id="205" w:name="_Toc168542799"/>
      <w:r>
        <w:t>Moving code from NMI to main</w:t>
      </w:r>
      <w:bookmarkEnd w:id="205"/>
    </w:p>
    <w:p w14:paraId="67B59635" w14:textId="77777777" w:rsidR="00EA55C0" w:rsidRDefault="00EA55C0" w:rsidP="00EA55C0">
      <w:pPr>
        <w:pStyle w:val="Heading3"/>
      </w:pPr>
      <w:bookmarkStart w:id="206" w:name="_Toc168542800"/>
      <w:r>
        <w:t>Enemy routines</w:t>
      </w:r>
      <w:bookmarkEnd w:id="206"/>
    </w:p>
    <w:p w14:paraId="3C5059BA" w14:textId="77777777" w:rsidR="00EA55C0" w:rsidRDefault="00EA55C0" w:rsidP="00EA55C0">
      <w:pPr>
        <w:pStyle w:val="Heading3"/>
      </w:pPr>
      <w:bookmarkStart w:id="207" w:name="_Toc168542801"/>
      <w:r>
        <w:t>Spawning enemies via object pool</w:t>
      </w:r>
      <w:bookmarkEnd w:id="207"/>
    </w:p>
    <w:p w14:paraId="53AD0FEB" w14:textId="718F12AD" w:rsidR="00EA55C0" w:rsidRPr="00EA55C0" w:rsidRDefault="00EA55C0" w:rsidP="00EA55C0">
      <w:pPr>
        <w:pStyle w:val="Heading3"/>
      </w:pPr>
      <w:bookmarkStart w:id="208" w:name="_Toc168542802"/>
      <w:r>
        <w:t>Homework</w:t>
      </w:r>
      <w:bookmarkEnd w:id="208"/>
    </w:p>
    <w:sectPr w:rsidR="00EA55C0" w:rsidRPr="00EA55C0" w:rsidSect="00C41719">
      <w:footerReference w:type="even" r:id="rId141"/>
      <w:footerReference w:type="default" r:id="rId142"/>
      <w:pgSz w:w="11906" w:h="16838"/>
      <w:pgMar w:top="576" w:right="720" w:bottom="576" w:left="1008" w:header="288" w:footer="288"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B15BA1" w14:textId="77777777" w:rsidR="006D4597" w:rsidRDefault="006D4597" w:rsidP="003314E6">
      <w:pPr>
        <w:spacing w:after="0" w:line="240" w:lineRule="auto"/>
      </w:pPr>
      <w:r>
        <w:separator/>
      </w:r>
    </w:p>
  </w:endnote>
  <w:endnote w:type="continuationSeparator" w:id="0">
    <w:p w14:paraId="49F64071" w14:textId="77777777" w:rsidR="006D4597" w:rsidRDefault="006D4597" w:rsidP="00331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TKorrin">
    <w:panose1 w:val="02000603000000000000"/>
    <w:charset w:val="00"/>
    <w:family w:val="modern"/>
    <w:notTrueType/>
    <w:pitch w:val="variable"/>
    <w:sig w:usb0="800000AF" w:usb1="40000048" w:usb2="00000000" w:usb3="00000000" w:csb0="00000001"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DejaVu Sans Mono">
    <w:panose1 w:val="020B0609030804020204"/>
    <w:charset w:val="00"/>
    <w:family w:val="modern"/>
    <w:pitch w:val="fixed"/>
    <w:sig w:usb0="E70026FF" w:usb1="D200F9FB" w:usb2="02000028" w:usb3="00000000" w:csb0="000001DF" w:csb1="00000000"/>
  </w:font>
  <w:font w:name="Palatino Linotype">
    <w:panose1 w:val="02040502050505030304"/>
    <w:charset w:val="00"/>
    <w:family w:val="roman"/>
    <w:pitch w:val="variable"/>
    <w:sig w:usb0="E0000287" w:usb1="40000013" w:usb2="00000000" w:usb3="00000000" w:csb0="0000019F" w:csb1="00000000"/>
  </w:font>
  <w:font w:name="Roboto Black">
    <w:panose1 w:val="02000000000000000000"/>
    <w:charset w:val="00"/>
    <w:family w:val="auto"/>
    <w:pitch w:val="variable"/>
    <w:sig w:usb0="E00002FF" w:usb1="5000205B" w:usb2="0000002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211049"/>
      <w:docPartObj>
        <w:docPartGallery w:val="Page Numbers (Bottom of Page)"/>
        <w:docPartUnique/>
      </w:docPartObj>
    </w:sdtPr>
    <w:sdtEndPr>
      <w:rPr>
        <w:noProof/>
      </w:rPr>
    </w:sdtEndPr>
    <w:sdtContent>
      <w:p w14:paraId="1358E276" w14:textId="2CA23553" w:rsidR="00077E04" w:rsidRPr="00D147B7" w:rsidRDefault="00077E04">
        <w:pPr>
          <w:pStyle w:val="Footer"/>
        </w:pPr>
        <w:r w:rsidRPr="00D147B7">
          <w:fldChar w:fldCharType="begin"/>
        </w:r>
        <w:r w:rsidRPr="00D147B7">
          <w:instrText xml:space="preserve"> PAGE   \* MERGEFORMAT </w:instrText>
        </w:r>
        <w:r w:rsidRPr="00D147B7">
          <w:fldChar w:fldCharType="separate"/>
        </w:r>
        <w:r w:rsidRPr="00D147B7">
          <w:rPr>
            <w:noProof/>
          </w:rPr>
          <w:t>2</w:t>
        </w:r>
        <w:r w:rsidRPr="00D147B7">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0772310"/>
      <w:docPartObj>
        <w:docPartGallery w:val="Page Numbers (Bottom of Page)"/>
        <w:docPartUnique/>
      </w:docPartObj>
    </w:sdtPr>
    <w:sdtEndPr>
      <w:rPr>
        <w:noProof/>
      </w:rPr>
    </w:sdtEndPr>
    <w:sdtContent>
      <w:p w14:paraId="2F737E76" w14:textId="56C0D8CD" w:rsidR="00C41719" w:rsidRPr="00D147B7" w:rsidRDefault="00C41719" w:rsidP="00C41719">
        <w:pPr>
          <w:pStyle w:val="Footer"/>
          <w:jc w:val="right"/>
        </w:pPr>
        <w:r w:rsidRPr="00D147B7">
          <w:fldChar w:fldCharType="begin"/>
        </w:r>
        <w:r w:rsidRPr="00D147B7">
          <w:instrText xml:space="preserve"> PAGE   \* MERGEFORMAT </w:instrText>
        </w:r>
        <w:r w:rsidRPr="00D147B7">
          <w:fldChar w:fldCharType="separate"/>
        </w:r>
        <w:r w:rsidRPr="00D147B7">
          <w:rPr>
            <w:noProof/>
          </w:rPr>
          <w:t>2</w:t>
        </w:r>
        <w:r w:rsidRPr="00D147B7">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A2ACD" w14:textId="77777777" w:rsidR="006D4597" w:rsidRDefault="006D4597" w:rsidP="003314E6">
      <w:pPr>
        <w:spacing w:after="0" w:line="240" w:lineRule="auto"/>
      </w:pPr>
      <w:r>
        <w:separator/>
      </w:r>
    </w:p>
  </w:footnote>
  <w:footnote w:type="continuationSeparator" w:id="0">
    <w:p w14:paraId="33657D9D" w14:textId="77777777" w:rsidR="006D4597" w:rsidRDefault="006D4597" w:rsidP="00331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E72B6"/>
    <w:multiLevelType w:val="multilevel"/>
    <w:tmpl w:val="F16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B4D7A"/>
    <w:multiLevelType w:val="multilevel"/>
    <w:tmpl w:val="0C72E0F2"/>
    <w:lvl w:ilvl="0">
      <w:start w:val="17"/>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15:restartNumberingAfterBreak="0">
    <w:nsid w:val="02FF2FC3"/>
    <w:multiLevelType w:val="hybridMultilevel"/>
    <w:tmpl w:val="87485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F2654"/>
    <w:multiLevelType w:val="multilevel"/>
    <w:tmpl w:val="F7ECAAA6"/>
    <w:lvl w:ilvl="0">
      <w:start w:val="13"/>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 w15:restartNumberingAfterBreak="0">
    <w:nsid w:val="04124C90"/>
    <w:multiLevelType w:val="multilevel"/>
    <w:tmpl w:val="D15E89E0"/>
    <w:lvl w:ilvl="0">
      <w:start w:val="27"/>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 w15:restartNumberingAfterBreak="0">
    <w:nsid w:val="04FC7298"/>
    <w:multiLevelType w:val="multilevel"/>
    <w:tmpl w:val="A1AE3D8E"/>
    <w:lvl w:ilvl="0">
      <w:start w:val="20"/>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 w15:restartNumberingAfterBreak="0">
    <w:nsid w:val="05A1268D"/>
    <w:multiLevelType w:val="hybridMultilevel"/>
    <w:tmpl w:val="394EB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2044E2"/>
    <w:multiLevelType w:val="multilevel"/>
    <w:tmpl w:val="D050273A"/>
    <w:lvl w:ilvl="0">
      <w:start w:val="2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8" w15:restartNumberingAfterBreak="0">
    <w:nsid w:val="0D756482"/>
    <w:multiLevelType w:val="multilevel"/>
    <w:tmpl w:val="26D29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A43992"/>
    <w:multiLevelType w:val="hybridMultilevel"/>
    <w:tmpl w:val="B8B2FE38"/>
    <w:lvl w:ilvl="0" w:tplc="944CC1CE">
      <w:numFmt w:val="bullet"/>
      <w:lvlText w:val="-"/>
      <w:lvlJc w:val="left"/>
      <w:pPr>
        <w:ind w:left="720" w:hanging="360"/>
      </w:pPr>
      <w:rPr>
        <w:rFonts w:ascii="QTKorrin" w:eastAsiaTheme="minorEastAsia" w:hAnsi="QTKorrin"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9917E5"/>
    <w:multiLevelType w:val="hybridMultilevel"/>
    <w:tmpl w:val="010EEB6E"/>
    <w:lvl w:ilvl="0" w:tplc="9A8EC32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321FE9"/>
    <w:multiLevelType w:val="multilevel"/>
    <w:tmpl w:val="C0029F3C"/>
    <w:lvl w:ilvl="0">
      <w:start w:val="158"/>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2" w15:restartNumberingAfterBreak="0">
    <w:nsid w:val="19EF1ED8"/>
    <w:multiLevelType w:val="multilevel"/>
    <w:tmpl w:val="0FE64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2E7DC2"/>
    <w:multiLevelType w:val="multilevel"/>
    <w:tmpl w:val="AB12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B17AD9"/>
    <w:multiLevelType w:val="multilevel"/>
    <w:tmpl w:val="61B6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1F12C2"/>
    <w:multiLevelType w:val="multilevel"/>
    <w:tmpl w:val="CE4CB1A2"/>
    <w:lvl w:ilvl="0">
      <w:start w:val="17"/>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6" w15:restartNumberingAfterBreak="0">
    <w:nsid w:val="1F3E4347"/>
    <w:multiLevelType w:val="multilevel"/>
    <w:tmpl w:val="CCC428DA"/>
    <w:lvl w:ilvl="0">
      <w:start w:val="4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7" w15:restartNumberingAfterBreak="0">
    <w:nsid w:val="20051335"/>
    <w:multiLevelType w:val="multilevel"/>
    <w:tmpl w:val="5AF61670"/>
    <w:lvl w:ilvl="0">
      <w:start w:val="3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8" w15:restartNumberingAfterBreak="0">
    <w:nsid w:val="21A16049"/>
    <w:multiLevelType w:val="multilevel"/>
    <w:tmpl w:val="3DD6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046535"/>
    <w:multiLevelType w:val="multilevel"/>
    <w:tmpl w:val="EF0C39D6"/>
    <w:lvl w:ilvl="0">
      <w:start w:val="60"/>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0" w15:restartNumberingAfterBreak="0">
    <w:nsid w:val="27081A64"/>
    <w:multiLevelType w:val="hybridMultilevel"/>
    <w:tmpl w:val="4412E31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31264"/>
    <w:multiLevelType w:val="multilevel"/>
    <w:tmpl w:val="26C60782"/>
    <w:lvl w:ilvl="0">
      <w:start w:val="3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2" w15:restartNumberingAfterBreak="0">
    <w:nsid w:val="2E0B1F86"/>
    <w:multiLevelType w:val="hybridMultilevel"/>
    <w:tmpl w:val="28827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44C0C52"/>
    <w:multiLevelType w:val="multilevel"/>
    <w:tmpl w:val="A16C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0F7392"/>
    <w:multiLevelType w:val="multilevel"/>
    <w:tmpl w:val="D77E8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0D49F2"/>
    <w:multiLevelType w:val="multilevel"/>
    <w:tmpl w:val="149A9F54"/>
    <w:lvl w:ilvl="0">
      <w:start w:val="39"/>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6" w15:restartNumberingAfterBreak="0">
    <w:nsid w:val="3FAE47BF"/>
    <w:multiLevelType w:val="multilevel"/>
    <w:tmpl w:val="46EC2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2C7295"/>
    <w:multiLevelType w:val="multilevel"/>
    <w:tmpl w:val="2EC80D8C"/>
    <w:lvl w:ilvl="0">
      <w:start w:val="4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8" w15:restartNumberingAfterBreak="0">
    <w:nsid w:val="44F249AB"/>
    <w:multiLevelType w:val="multilevel"/>
    <w:tmpl w:val="632E359C"/>
    <w:lvl w:ilvl="0">
      <w:start w:val="192"/>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9" w15:restartNumberingAfterBreak="0">
    <w:nsid w:val="47E30028"/>
    <w:multiLevelType w:val="multilevel"/>
    <w:tmpl w:val="3704F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DA1ED8"/>
    <w:multiLevelType w:val="multilevel"/>
    <w:tmpl w:val="5E541488"/>
    <w:lvl w:ilvl="0">
      <w:start w:val="2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1" w15:restartNumberingAfterBreak="0">
    <w:nsid w:val="4975498E"/>
    <w:multiLevelType w:val="multilevel"/>
    <w:tmpl w:val="FB86E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2116D7"/>
    <w:multiLevelType w:val="hybridMultilevel"/>
    <w:tmpl w:val="2E803C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EE5777"/>
    <w:multiLevelType w:val="multilevel"/>
    <w:tmpl w:val="888AB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B2D50BE"/>
    <w:multiLevelType w:val="multilevel"/>
    <w:tmpl w:val="41A26464"/>
    <w:lvl w:ilvl="0">
      <w:start w:val="152"/>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5" w15:restartNumberingAfterBreak="0">
    <w:nsid w:val="4B985234"/>
    <w:multiLevelType w:val="multilevel"/>
    <w:tmpl w:val="50740418"/>
    <w:lvl w:ilvl="0">
      <w:start w:val="20"/>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6" w15:restartNumberingAfterBreak="0">
    <w:nsid w:val="4C453DC1"/>
    <w:multiLevelType w:val="multilevel"/>
    <w:tmpl w:val="26EA4A3C"/>
    <w:lvl w:ilvl="0">
      <w:start w:val="5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7" w15:restartNumberingAfterBreak="0">
    <w:nsid w:val="4CB8694C"/>
    <w:multiLevelType w:val="multilevel"/>
    <w:tmpl w:val="F68C07EA"/>
    <w:lvl w:ilvl="0">
      <w:start w:val="4"/>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8" w15:restartNumberingAfterBreak="0">
    <w:nsid w:val="50AA5C02"/>
    <w:multiLevelType w:val="hybridMultilevel"/>
    <w:tmpl w:val="08AE62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7C3B5D"/>
    <w:multiLevelType w:val="multilevel"/>
    <w:tmpl w:val="2C16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D05A1E"/>
    <w:multiLevelType w:val="multilevel"/>
    <w:tmpl w:val="024EE4DC"/>
    <w:lvl w:ilvl="0">
      <w:start w:val="9"/>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1" w15:restartNumberingAfterBreak="0">
    <w:nsid w:val="56E43F79"/>
    <w:multiLevelType w:val="multilevel"/>
    <w:tmpl w:val="701C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F8269E"/>
    <w:multiLevelType w:val="multilevel"/>
    <w:tmpl w:val="E41237F8"/>
    <w:lvl w:ilvl="0">
      <w:start w:val="3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3" w15:restartNumberingAfterBreak="0">
    <w:nsid w:val="58417EDF"/>
    <w:multiLevelType w:val="hybridMultilevel"/>
    <w:tmpl w:val="82905D50"/>
    <w:lvl w:ilvl="0" w:tplc="C4740F4C">
      <w:start w:val="1"/>
      <w:numFmt w:val="bullet"/>
      <w:pStyle w:val="Heading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F56E99"/>
    <w:multiLevelType w:val="multilevel"/>
    <w:tmpl w:val="5F12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E26E79"/>
    <w:multiLevelType w:val="hybridMultilevel"/>
    <w:tmpl w:val="A34C03D8"/>
    <w:lvl w:ilvl="0" w:tplc="E098D570">
      <w:numFmt w:val="bullet"/>
      <w:lvlText w:val="-"/>
      <w:lvlJc w:val="left"/>
      <w:pPr>
        <w:ind w:left="720" w:hanging="360"/>
      </w:pPr>
      <w:rPr>
        <w:rFonts w:ascii="QTKorrin" w:eastAsiaTheme="minorEastAsia" w:hAnsi="QTKorri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E422DE"/>
    <w:multiLevelType w:val="hybridMultilevel"/>
    <w:tmpl w:val="1A6CE9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79443A"/>
    <w:multiLevelType w:val="multilevel"/>
    <w:tmpl w:val="03D8CB9E"/>
    <w:lvl w:ilvl="0">
      <w:start w:val="3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8" w15:restartNumberingAfterBreak="0">
    <w:nsid w:val="5DB248F8"/>
    <w:multiLevelType w:val="multilevel"/>
    <w:tmpl w:val="4C2E0CDA"/>
    <w:lvl w:ilvl="0">
      <w:start w:val="4"/>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9" w15:restartNumberingAfterBreak="0">
    <w:nsid w:val="60172B1F"/>
    <w:multiLevelType w:val="multilevel"/>
    <w:tmpl w:val="3F96BF02"/>
    <w:lvl w:ilvl="0">
      <w:start w:val="2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0" w15:restartNumberingAfterBreak="0">
    <w:nsid w:val="65F52233"/>
    <w:multiLevelType w:val="multilevel"/>
    <w:tmpl w:val="9DAEACA4"/>
    <w:lvl w:ilvl="0">
      <w:start w:val="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1" w15:restartNumberingAfterBreak="0">
    <w:nsid w:val="66615F7F"/>
    <w:multiLevelType w:val="multilevel"/>
    <w:tmpl w:val="6F429610"/>
    <w:lvl w:ilvl="0">
      <w:start w:val="8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2" w15:restartNumberingAfterBreak="0">
    <w:nsid w:val="67336936"/>
    <w:multiLevelType w:val="multilevel"/>
    <w:tmpl w:val="F6E4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A671A0"/>
    <w:multiLevelType w:val="multilevel"/>
    <w:tmpl w:val="EF66E32A"/>
    <w:lvl w:ilvl="0">
      <w:start w:val="27"/>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4" w15:restartNumberingAfterBreak="0">
    <w:nsid w:val="6CA11E3B"/>
    <w:multiLevelType w:val="multilevel"/>
    <w:tmpl w:val="F20A3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075435"/>
    <w:multiLevelType w:val="multilevel"/>
    <w:tmpl w:val="D8887888"/>
    <w:lvl w:ilvl="0">
      <w:start w:val="2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6" w15:restartNumberingAfterBreak="0">
    <w:nsid w:val="72AD1DEA"/>
    <w:multiLevelType w:val="hybridMultilevel"/>
    <w:tmpl w:val="64404DB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4BE792D"/>
    <w:multiLevelType w:val="multilevel"/>
    <w:tmpl w:val="0F1AD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55C0C45"/>
    <w:multiLevelType w:val="multilevel"/>
    <w:tmpl w:val="F14C9CAC"/>
    <w:lvl w:ilvl="0">
      <w:start w:val="63"/>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9" w15:restartNumberingAfterBreak="0">
    <w:nsid w:val="756B582C"/>
    <w:multiLevelType w:val="multilevel"/>
    <w:tmpl w:val="53B6F706"/>
    <w:lvl w:ilvl="0">
      <w:start w:val="14"/>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0" w15:restartNumberingAfterBreak="0">
    <w:nsid w:val="7B6B10BE"/>
    <w:multiLevelType w:val="multilevel"/>
    <w:tmpl w:val="B036754A"/>
    <w:lvl w:ilvl="0">
      <w:start w:val="3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1" w15:restartNumberingAfterBreak="0">
    <w:nsid w:val="7EB07547"/>
    <w:multiLevelType w:val="multilevel"/>
    <w:tmpl w:val="6D362012"/>
    <w:lvl w:ilvl="0">
      <w:start w:val="3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2" w15:restartNumberingAfterBreak="0">
    <w:nsid w:val="7EF67196"/>
    <w:multiLevelType w:val="multilevel"/>
    <w:tmpl w:val="F5764DEA"/>
    <w:lvl w:ilvl="0">
      <w:start w:val="33"/>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3" w15:restartNumberingAfterBreak="0">
    <w:nsid w:val="7FD97B4B"/>
    <w:multiLevelType w:val="multilevel"/>
    <w:tmpl w:val="8FCE5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782999">
    <w:abstractNumId w:val="20"/>
  </w:num>
  <w:num w:numId="2" w16cid:durableId="1080980046">
    <w:abstractNumId w:val="56"/>
  </w:num>
  <w:num w:numId="3" w16cid:durableId="1667856051">
    <w:abstractNumId w:val="6"/>
  </w:num>
  <w:num w:numId="4" w16cid:durableId="1156259716">
    <w:abstractNumId w:val="18"/>
  </w:num>
  <w:num w:numId="5" w16cid:durableId="677654074">
    <w:abstractNumId w:val="23"/>
  </w:num>
  <w:num w:numId="6" w16cid:durableId="1213813917">
    <w:abstractNumId w:val="44"/>
  </w:num>
  <w:num w:numId="7" w16cid:durableId="2028022013">
    <w:abstractNumId w:val="52"/>
  </w:num>
  <w:num w:numId="8" w16cid:durableId="1984966772">
    <w:abstractNumId w:val="54"/>
  </w:num>
  <w:num w:numId="9" w16cid:durableId="321470179">
    <w:abstractNumId w:val="43"/>
  </w:num>
  <w:num w:numId="10" w16cid:durableId="1540241429">
    <w:abstractNumId w:val="32"/>
  </w:num>
  <w:num w:numId="11" w16cid:durableId="940256349">
    <w:abstractNumId w:val="12"/>
  </w:num>
  <w:num w:numId="12" w16cid:durableId="917399135">
    <w:abstractNumId w:val="60"/>
  </w:num>
  <w:num w:numId="13" w16cid:durableId="34891080">
    <w:abstractNumId w:val="57"/>
  </w:num>
  <w:num w:numId="14" w16cid:durableId="128674941">
    <w:abstractNumId w:val="26"/>
  </w:num>
  <w:num w:numId="15" w16cid:durableId="378549787">
    <w:abstractNumId w:val="55"/>
  </w:num>
  <w:num w:numId="16" w16cid:durableId="56129763">
    <w:abstractNumId w:val="4"/>
  </w:num>
  <w:num w:numId="17" w16cid:durableId="2011591601">
    <w:abstractNumId w:val="61"/>
  </w:num>
  <w:num w:numId="18" w16cid:durableId="1001591771">
    <w:abstractNumId w:val="49"/>
  </w:num>
  <w:num w:numId="19" w16cid:durableId="496533166">
    <w:abstractNumId w:val="62"/>
  </w:num>
  <w:num w:numId="20" w16cid:durableId="1406949568">
    <w:abstractNumId w:val="47"/>
  </w:num>
  <w:num w:numId="21" w16cid:durableId="770783056">
    <w:abstractNumId w:val="33"/>
  </w:num>
  <w:num w:numId="22" w16cid:durableId="177306717">
    <w:abstractNumId w:val="0"/>
  </w:num>
  <w:num w:numId="23" w16cid:durableId="1327437131">
    <w:abstractNumId w:val="50"/>
  </w:num>
  <w:num w:numId="24" w16cid:durableId="1206912585">
    <w:abstractNumId w:val="25"/>
  </w:num>
  <w:num w:numId="25" w16cid:durableId="384526869">
    <w:abstractNumId w:val="3"/>
  </w:num>
  <w:num w:numId="26" w16cid:durableId="597254420">
    <w:abstractNumId w:val="7"/>
  </w:num>
  <w:num w:numId="27" w16cid:durableId="1308625510">
    <w:abstractNumId w:val="31"/>
  </w:num>
  <w:num w:numId="28" w16cid:durableId="312217829">
    <w:abstractNumId w:val="37"/>
  </w:num>
  <w:num w:numId="29" w16cid:durableId="602231024">
    <w:abstractNumId w:val="46"/>
  </w:num>
  <w:num w:numId="30" w16cid:durableId="1111508176">
    <w:abstractNumId w:val="29"/>
  </w:num>
  <w:num w:numId="31" w16cid:durableId="1570967563">
    <w:abstractNumId w:val="35"/>
  </w:num>
  <w:num w:numId="32" w16cid:durableId="796069403">
    <w:abstractNumId w:val="17"/>
  </w:num>
  <w:num w:numId="33" w16cid:durableId="741872647">
    <w:abstractNumId w:val="16"/>
  </w:num>
  <w:num w:numId="34" w16cid:durableId="1831024839">
    <w:abstractNumId w:val="24"/>
  </w:num>
  <w:num w:numId="35" w16cid:durableId="155348214">
    <w:abstractNumId w:val="41"/>
  </w:num>
  <w:num w:numId="36" w16cid:durableId="691222010">
    <w:abstractNumId w:val="30"/>
  </w:num>
  <w:num w:numId="37" w16cid:durableId="1048529546">
    <w:abstractNumId w:val="19"/>
  </w:num>
  <w:num w:numId="38" w16cid:durableId="1335648716">
    <w:abstractNumId w:val="53"/>
  </w:num>
  <w:num w:numId="39" w16cid:durableId="354313116">
    <w:abstractNumId w:val="42"/>
  </w:num>
  <w:num w:numId="40" w16cid:durableId="2082411050">
    <w:abstractNumId w:val="21"/>
  </w:num>
  <w:num w:numId="41" w16cid:durableId="798306679">
    <w:abstractNumId w:val="58"/>
  </w:num>
  <w:num w:numId="42" w16cid:durableId="489757304">
    <w:abstractNumId w:val="13"/>
  </w:num>
  <w:num w:numId="43" w16cid:durableId="1870876045">
    <w:abstractNumId w:val="27"/>
  </w:num>
  <w:num w:numId="44" w16cid:durableId="243732114">
    <w:abstractNumId w:val="11"/>
  </w:num>
  <w:num w:numId="45" w16cid:durableId="1595088011">
    <w:abstractNumId w:val="1"/>
  </w:num>
  <w:num w:numId="46" w16cid:durableId="759985582">
    <w:abstractNumId w:val="40"/>
  </w:num>
  <w:num w:numId="47" w16cid:durableId="1193110835">
    <w:abstractNumId w:val="28"/>
  </w:num>
  <w:num w:numId="48" w16cid:durableId="1529686478">
    <w:abstractNumId w:val="8"/>
  </w:num>
  <w:num w:numId="49" w16cid:durableId="52244056">
    <w:abstractNumId w:val="59"/>
  </w:num>
  <w:num w:numId="50" w16cid:durableId="1145006867">
    <w:abstractNumId w:val="5"/>
  </w:num>
  <w:num w:numId="51" w16cid:durableId="1684743149">
    <w:abstractNumId w:val="14"/>
  </w:num>
  <w:num w:numId="52" w16cid:durableId="681467601">
    <w:abstractNumId w:val="63"/>
  </w:num>
  <w:num w:numId="53" w16cid:durableId="2120833908">
    <w:abstractNumId w:val="34"/>
  </w:num>
  <w:num w:numId="54" w16cid:durableId="602955742">
    <w:abstractNumId w:val="48"/>
  </w:num>
  <w:num w:numId="55" w16cid:durableId="2007632958">
    <w:abstractNumId w:val="36"/>
  </w:num>
  <w:num w:numId="56" w16cid:durableId="80688920">
    <w:abstractNumId w:val="51"/>
  </w:num>
  <w:num w:numId="57" w16cid:durableId="855773313">
    <w:abstractNumId w:val="15"/>
  </w:num>
  <w:num w:numId="58" w16cid:durableId="438531107">
    <w:abstractNumId w:val="39"/>
  </w:num>
  <w:num w:numId="59" w16cid:durableId="1396319287">
    <w:abstractNumId w:val="2"/>
  </w:num>
  <w:num w:numId="60" w16cid:durableId="1393192995">
    <w:abstractNumId w:val="9"/>
  </w:num>
  <w:num w:numId="61" w16cid:durableId="173305469">
    <w:abstractNumId w:val="45"/>
  </w:num>
  <w:num w:numId="62" w16cid:durableId="94138587">
    <w:abstractNumId w:val="38"/>
  </w:num>
  <w:num w:numId="63" w16cid:durableId="1581407013">
    <w:abstractNumId w:val="10"/>
  </w:num>
  <w:num w:numId="64" w16cid:durableId="100494981">
    <w:abstractNumId w:val="2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hdrShapeDefaults>
    <o:shapedefaults v:ext="edit" spidmax="216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F176C"/>
    <w:rsid w:val="0000270D"/>
    <w:rsid w:val="000028B6"/>
    <w:rsid w:val="00006AA9"/>
    <w:rsid w:val="00010865"/>
    <w:rsid w:val="00011452"/>
    <w:rsid w:val="00011BD3"/>
    <w:rsid w:val="000165BA"/>
    <w:rsid w:val="00016BED"/>
    <w:rsid w:val="00022359"/>
    <w:rsid w:val="00022478"/>
    <w:rsid w:val="000225F9"/>
    <w:rsid w:val="0002276D"/>
    <w:rsid w:val="00022D6A"/>
    <w:rsid w:val="00022E4C"/>
    <w:rsid w:val="00023BAA"/>
    <w:rsid w:val="00024180"/>
    <w:rsid w:val="000243F2"/>
    <w:rsid w:val="00024FE6"/>
    <w:rsid w:val="00025685"/>
    <w:rsid w:val="0002772B"/>
    <w:rsid w:val="00031AFA"/>
    <w:rsid w:val="00037F3A"/>
    <w:rsid w:val="00040CD5"/>
    <w:rsid w:val="000416E8"/>
    <w:rsid w:val="00042A61"/>
    <w:rsid w:val="00042FE1"/>
    <w:rsid w:val="000454FB"/>
    <w:rsid w:val="00046A63"/>
    <w:rsid w:val="000561AC"/>
    <w:rsid w:val="00056E30"/>
    <w:rsid w:val="00062596"/>
    <w:rsid w:val="00065861"/>
    <w:rsid w:val="00065EF1"/>
    <w:rsid w:val="00066A4B"/>
    <w:rsid w:val="00071599"/>
    <w:rsid w:val="00071943"/>
    <w:rsid w:val="0007301B"/>
    <w:rsid w:val="000731D5"/>
    <w:rsid w:val="00073483"/>
    <w:rsid w:val="00075004"/>
    <w:rsid w:val="00076AE2"/>
    <w:rsid w:val="000777A0"/>
    <w:rsid w:val="00077E04"/>
    <w:rsid w:val="00083A5B"/>
    <w:rsid w:val="00083C17"/>
    <w:rsid w:val="00091E25"/>
    <w:rsid w:val="000947BE"/>
    <w:rsid w:val="00094924"/>
    <w:rsid w:val="0009753D"/>
    <w:rsid w:val="000976CC"/>
    <w:rsid w:val="000A192B"/>
    <w:rsid w:val="000A2247"/>
    <w:rsid w:val="000A55D9"/>
    <w:rsid w:val="000A70BD"/>
    <w:rsid w:val="000B7F26"/>
    <w:rsid w:val="000C0BCF"/>
    <w:rsid w:val="000C2C30"/>
    <w:rsid w:val="000C5D4C"/>
    <w:rsid w:val="000C6920"/>
    <w:rsid w:val="000C725E"/>
    <w:rsid w:val="000D01CC"/>
    <w:rsid w:val="000D1C55"/>
    <w:rsid w:val="000D57BB"/>
    <w:rsid w:val="000D721F"/>
    <w:rsid w:val="000E1B44"/>
    <w:rsid w:val="000E3F26"/>
    <w:rsid w:val="000E51FE"/>
    <w:rsid w:val="000E64AB"/>
    <w:rsid w:val="000E7EA9"/>
    <w:rsid w:val="000F176C"/>
    <w:rsid w:val="000F1894"/>
    <w:rsid w:val="000F1AC0"/>
    <w:rsid w:val="000F2FFD"/>
    <w:rsid w:val="00100A18"/>
    <w:rsid w:val="00100C94"/>
    <w:rsid w:val="001012D2"/>
    <w:rsid w:val="00101D1B"/>
    <w:rsid w:val="00105B80"/>
    <w:rsid w:val="00115696"/>
    <w:rsid w:val="00125900"/>
    <w:rsid w:val="001264D8"/>
    <w:rsid w:val="00127262"/>
    <w:rsid w:val="00130695"/>
    <w:rsid w:val="00135137"/>
    <w:rsid w:val="001361A9"/>
    <w:rsid w:val="00137103"/>
    <w:rsid w:val="00141809"/>
    <w:rsid w:val="00141D12"/>
    <w:rsid w:val="00150395"/>
    <w:rsid w:val="00152921"/>
    <w:rsid w:val="001535C6"/>
    <w:rsid w:val="0015472D"/>
    <w:rsid w:val="00154E32"/>
    <w:rsid w:val="00154F22"/>
    <w:rsid w:val="0015638E"/>
    <w:rsid w:val="00156782"/>
    <w:rsid w:val="00156C2B"/>
    <w:rsid w:val="00160C40"/>
    <w:rsid w:val="00163A1A"/>
    <w:rsid w:val="0016590A"/>
    <w:rsid w:val="00176048"/>
    <w:rsid w:val="001765B3"/>
    <w:rsid w:val="00177C77"/>
    <w:rsid w:val="00182053"/>
    <w:rsid w:val="0018366A"/>
    <w:rsid w:val="00183F55"/>
    <w:rsid w:val="00186118"/>
    <w:rsid w:val="00190407"/>
    <w:rsid w:val="00190D93"/>
    <w:rsid w:val="00190DE1"/>
    <w:rsid w:val="00191F58"/>
    <w:rsid w:val="00192B41"/>
    <w:rsid w:val="0019452B"/>
    <w:rsid w:val="0019521A"/>
    <w:rsid w:val="0019672A"/>
    <w:rsid w:val="00197E14"/>
    <w:rsid w:val="001A263C"/>
    <w:rsid w:val="001A295C"/>
    <w:rsid w:val="001A3DB3"/>
    <w:rsid w:val="001A4D1F"/>
    <w:rsid w:val="001A6803"/>
    <w:rsid w:val="001B0564"/>
    <w:rsid w:val="001B1454"/>
    <w:rsid w:val="001B3602"/>
    <w:rsid w:val="001B4359"/>
    <w:rsid w:val="001B7632"/>
    <w:rsid w:val="001C5A19"/>
    <w:rsid w:val="001D2369"/>
    <w:rsid w:val="001D26DE"/>
    <w:rsid w:val="001D3C14"/>
    <w:rsid w:val="001D7A05"/>
    <w:rsid w:val="001E11CA"/>
    <w:rsid w:val="001E1D17"/>
    <w:rsid w:val="001E2CCB"/>
    <w:rsid w:val="001E3942"/>
    <w:rsid w:val="001E5E40"/>
    <w:rsid w:val="001F0F1A"/>
    <w:rsid w:val="001F297B"/>
    <w:rsid w:val="001F3C9A"/>
    <w:rsid w:val="001F435F"/>
    <w:rsid w:val="001F4D9D"/>
    <w:rsid w:val="001F7A36"/>
    <w:rsid w:val="001F7C94"/>
    <w:rsid w:val="00200565"/>
    <w:rsid w:val="00202720"/>
    <w:rsid w:val="002039FC"/>
    <w:rsid w:val="00204DDE"/>
    <w:rsid w:val="00206ACB"/>
    <w:rsid w:val="00206B89"/>
    <w:rsid w:val="00211C83"/>
    <w:rsid w:val="0021417A"/>
    <w:rsid w:val="0021595F"/>
    <w:rsid w:val="00217075"/>
    <w:rsid w:val="00217824"/>
    <w:rsid w:val="0021794F"/>
    <w:rsid w:val="002200CC"/>
    <w:rsid w:val="0022129F"/>
    <w:rsid w:val="00223151"/>
    <w:rsid w:val="002234BA"/>
    <w:rsid w:val="00224D3A"/>
    <w:rsid w:val="00231E67"/>
    <w:rsid w:val="00233A89"/>
    <w:rsid w:val="00235D25"/>
    <w:rsid w:val="002373A0"/>
    <w:rsid w:val="00242F18"/>
    <w:rsid w:val="002451D1"/>
    <w:rsid w:val="00245784"/>
    <w:rsid w:val="00247E28"/>
    <w:rsid w:val="0025004C"/>
    <w:rsid w:val="00252D58"/>
    <w:rsid w:val="0026025F"/>
    <w:rsid w:val="0026063D"/>
    <w:rsid w:val="0026289D"/>
    <w:rsid w:val="002647A9"/>
    <w:rsid w:val="002656C7"/>
    <w:rsid w:val="0026667A"/>
    <w:rsid w:val="00267CC8"/>
    <w:rsid w:val="002712FC"/>
    <w:rsid w:val="0027141C"/>
    <w:rsid w:val="002775B2"/>
    <w:rsid w:val="00277B34"/>
    <w:rsid w:val="00285804"/>
    <w:rsid w:val="002932D0"/>
    <w:rsid w:val="00293712"/>
    <w:rsid w:val="002947D8"/>
    <w:rsid w:val="002A0DC8"/>
    <w:rsid w:val="002A3E51"/>
    <w:rsid w:val="002A61C4"/>
    <w:rsid w:val="002B0C5D"/>
    <w:rsid w:val="002B2976"/>
    <w:rsid w:val="002B3983"/>
    <w:rsid w:val="002B3E4E"/>
    <w:rsid w:val="002B4536"/>
    <w:rsid w:val="002B5048"/>
    <w:rsid w:val="002B7150"/>
    <w:rsid w:val="002C0642"/>
    <w:rsid w:val="002C1CE8"/>
    <w:rsid w:val="002C3D15"/>
    <w:rsid w:val="002C7100"/>
    <w:rsid w:val="002C7D31"/>
    <w:rsid w:val="002D1617"/>
    <w:rsid w:val="002D5F69"/>
    <w:rsid w:val="002E0459"/>
    <w:rsid w:val="002E152B"/>
    <w:rsid w:val="002E182B"/>
    <w:rsid w:val="002E2483"/>
    <w:rsid w:val="002F1D65"/>
    <w:rsid w:val="002F2464"/>
    <w:rsid w:val="002F3862"/>
    <w:rsid w:val="00300D23"/>
    <w:rsid w:val="00301397"/>
    <w:rsid w:val="00310DA7"/>
    <w:rsid w:val="00310F47"/>
    <w:rsid w:val="00311FFD"/>
    <w:rsid w:val="00312E34"/>
    <w:rsid w:val="00313083"/>
    <w:rsid w:val="003143D0"/>
    <w:rsid w:val="003145ED"/>
    <w:rsid w:val="003150DD"/>
    <w:rsid w:val="003154BC"/>
    <w:rsid w:val="003161B1"/>
    <w:rsid w:val="00316CA2"/>
    <w:rsid w:val="00317C42"/>
    <w:rsid w:val="00326A8F"/>
    <w:rsid w:val="003314E6"/>
    <w:rsid w:val="00333235"/>
    <w:rsid w:val="00333B1E"/>
    <w:rsid w:val="00334784"/>
    <w:rsid w:val="00335A63"/>
    <w:rsid w:val="0034119A"/>
    <w:rsid w:val="00342631"/>
    <w:rsid w:val="00342AFE"/>
    <w:rsid w:val="0034336D"/>
    <w:rsid w:val="00343F44"/>
    <w:rsid w:val="003459B6"/>
    <w:rsid w:val="00351BC0"/>
    <w:rsid w:val="0035492D"/>
    <w:rsid w:val="00355FAA"/>
    <w:rsid w:val="003579CA"/>
    <w:rsid w:val="0037005B"/>
    <w:rsid w:val="0037119F"/>
    <w:rsid w:val="00371731"/>
    <w:rsid w:val="003764E1"/>
    <w:rsid w:val="00376A68"/>
    <w:rsid w:val="0037786C"/>
    <w:rsid w:val="00377B0A"/>
    <w:rsid w:val="00377B9F"/>
    <w:rsid w:val="00380C68"/>
    <w:rsid w:val="0038126A"/>
    <w:rsid w:val="003836AA"/>
    <w:rsid w:val="00384C17"/>
    <w:rsid w:val="00387488"/>
    <w:rsid w:val="00393B10"/>
    <w:rsid w:val="003950D3"/>
    <w:rsid w:val="0039594C"/>
    <w:rsid w:val="00395B96"/>
    <w:rsid w:val="00395D3A"/>
    <w:rsid w:val="00396CE8"/>
    <w:rsid w:val="00397EB2"/>
    <w:rsid w:val="003A19F2"/>
    <w:rsid w:val="003A33C0"/>
    <w:rsid w:val="003A4010"/>
    <w:rsid w:val="003A4AA2"/>
    <w:rsid w:val="003A6A9D"/>
    <w:rsid w:val="003A6E89"/>
    <w:rsid w:val="003A74C8"/>
    <w:rsid w:val="003B0233"/>
    <w:rsid w:val="003B1B6F"/>
    <w:rsid w:val="003B1DC8"/>
    <w:rsid w:val="003B31C0"/>
    <w:rsid w:val="003B4AAD"/>
    <w:rsid w:val="003B6147"/>
    <w:rsid w:val="003B68DB"/>
    <w:rsid w:val="003C0E2D"/>
    <w:rsid w:val="003C2788"/>
    <w:rsid w:val="003C5274"/>
    <w:rsid w:val="003C6924"/>
    <w:rsid w:val="003C7610"/>
    <w:rsid w:val="003C79F5"/>
    <w:rsid w:val="003D2D1C"/>
    <w:rsid w:val="003D659C"/>
    <w:rsid w:val="003D75E8"/>
    <w:rsid w:val="003E01E5"/>
    <w:rsid w:val="003E2A0D"/>
    <w:rsid w:val="003E4CFE"/>
    <w:rsid w:val="003E74C6"/>
    <w:rsid w:val="003F37AB"/>
    <w:rsid w:val="003F37E5"/>
    <w:rsid w:val="003F70BF"/>
    <w:rsid w:val="0040310B"/>
    <w:rsid w:val="004045C4"/>
    <w:rsid w:val="00404BA2"/>
    <w:rsid w:val="00405AB7"/>
    <w:rsid w:val="00406004"/>
    <w:rsid w:val="0041004D"/>
    <w:rsid w:val="00410639"/>
    <w:rsid w:val="004115BA"/>
    <w:rsid w:val="00411FA4"/>
    <w:rsid w:val="004120FA"/>
    <w:rsid w:val="004121CD"/>
    <w:rsid w:val="00420963"/>
    <w:rsid w:val="00421232"/>
    <w:rsid w:val="0042652C"/>
    <w:rsid w:val="00432D7A"/>
    <w:rsid w:val="004357B6"/>
    <w:rsid w:val="004415D3"/>
    <w:rsid w:val="00441EBF"/>
    <w:rsid w:val="00447394"/>
    <w:rsid w:val="00451084"/>
    <w:rsid w:val="004519A8"/>
    <w:rsid w:val="00452F03"/>
    <w:rsid w:val="00455DAD"/>
    <w:rsid w:val="004567A1"/>
    <w:rsid w:val="00457802"/>
    <w:rsid w:val="00457B66"/>
    <w:rsid w:val="0046102D"/>
    <w:rsid w:val="0046106A"/>
    <w:rsid w:val="00462918"/>
    <w:rsid w:val="00466BF4"/>
    <w:rsid w:val="00470351"/>
    <w:rsid w:val="00472E0A"/>
    <w:rsid w:val="0047654E"/>
    <w:rsid w:val="00480F4A"/>
    <w:rsid w:val="004810CD"/>
    <w:rsid w:val="0048135A"/>
    <w:rsid w:val="004822FC"/>
    <w:rsid w:val="00483111"/>
    <w:rsid w:val="004834B8"/>
    <w:rsid w:val="00483D7F"/>
    <w:rsid w:val="00484B96"/>
    <w:rsid w:val="00486617"/>
    <w:rsid w:val="00486F47"/>
    <w:rsid w:val="00490633"/>
    <w:rsid w:val="00490E93"/>
    <w:rsid w:val="00491B54"/>
    <w:rsid w:val="00492000"/>
    <w:rsid w:val="0049289B"/>
    <w:rsid w:val="00494D63"/>
    <w:rsid w:val="004A1CF7"/>
    <w:rsid w:val="004A2291"/>
    <w:rsid w:val="004A244C"/>
    <w:rsid w:val="004A4B7D"/>
    <w:rsid w:val="004A5600"/>
    <w:rsid w:val="004B02F1"/>
    <w:rsid w:val="004B7135"/>
    <w:rsid w:val="004C75F4"/>
    <w:rsid w:val="004D10DB"/>
    <w:rsid w:val="004D57DA"/>
    <w:rsid w:val="004D6017"/>
    <w:rsid w:val="004E1CA9"/>
    <w:rsid w:val="004E2373"/>
    <w:rsid w:val="004E5104"/>
    <w:rsid w:val="004F041A"/>
    <w:rsid w:val="004F57B2"/>
    <w:rsid w:val="00501BC4"/>
    <w:rsid w:val="00506298"/>
    <w:rsid w:val="005064A5"/>
    <w:rsid w:val="00506ECA"/>
    <w:rsid w:val="005074FC"/>
    <w:rsid w:val="00512336"/>
    <w:rsid w:val="005131C5"/>
    <w:rsid w:val="00516DF8"/>
    <w:rsid w:val="00516F4C"/>
    <w:rsid w:val="005171D8"/>
    <w:rsid w:val="00533655"/>
    <w:rsid w:val="0053741F"/>
    <w:rsid w:val="0054122B"/>
    <w:rsid w:val="00544433"/>
    <w:rsid w:val="005448D5"/>
    <w:rsid w:val="00545119"/>
    <w:rsid w:val="00545353"/>
    <w:rsid w:val="005463DD"/>
    <w:rsid w:val="00550C96"/>
    <w:rsid w:val="005512DF"/>
    <w:rsid w:val="005514F6"/>
    <w:rsid w:val="005544BB"/>
    <w:rsid w:val="00560827"/>
    <w:rsid w:val="00560BB2"/>
    <w:rsid w:val="005614AA"/>
    <w:rsid w:val="0056210A"/>
    <w:rsid w:val="00571548"/>
    <w:rsid w:val="0057421D"/>
    <w:rsid w:val="005746BD"/>
    <w:rsid w:val="00581897"/>
    <w:rsid w:val="0058788E"/>
    <w:rsid w:val="005940DF"/>
    <w:rsid w:val="005955F3"/>
    <w:rsid w:val="005A133A"/>
    <w:rsid w:val="005B34DF"/>
    <w:rsid w:val="005B53F4"/>
    <w:rsid w:val="005B70C3"/>
    <w:rsid w:val="005B7DA8"/>
    <w:rsid w:val="005C6168"/>
    <w:rsid w:val="005D42EF"/>
    <w:rsid w:val="005D4EDA"/>
    <w:rsid w:val="005D54BF"/>
    <w:rsid w:val="005E0100"/>
    <w:rsid w:val="005E0C36"/>
    <w:rsid w:val="005E4B64"/>
    <w:rsid w:val="005E6811"/>
    <w:rsid w:val="005F21CE"/>
    <w:rsid w:val="005F324C"/>
    <w:rsid w:val="005F55E0"/>
    <w:rsid w:val="005F6C4D"/>
    <w:rsid w:val="005F6C66"/>
    <w:rsid w:val="00600008"/>
    <w:rsid w:val="00601D07"/>
    <w:rsid w:val="00605E3C"/>
    <w:rsid w:val="00613C21"/>
    <w:rsid w:val="00613D25"/>
    <w:rsid w:val="00615CFC"/>
    <w:rsid w:val="00616C30"/>
    <w:rsid w:val="00617D1B"/>
    <w:rsid w:val="00622E0E"/>
    <w:rsid w:val="00622EB5"/>
    <w:rsid w:val="00623A32"/>
    <w:rsid w:val="00624385"/>
    <w:rsid w:val="00625326"/>
    <w:rsid w:val="00631072"/>
    <w:rsid w:val="006336A9"/>
    <w:rsid w:val="006369BB"/>
    <w:rsid w:val="0064013A"/>
    <w:rsid w:val="0064143C"/>
    <w:rsid w:val="00647BD3"/>
    <w:rsid w:val="00652232"/>
    <w:rsid w:val="00652906"/>
    <w:rsid w:val="00652AAD"/>
    <w:rsid w:val="006563FA"/>
    <w:rsid w:val="0066195C"/>
    <w:rsid w:val="0066314C"/>
    <w:rsid w:val="00664763"/>
    <w:rsid w:val="006650AB"/>
    <w:rsid w:val="00666ED5"/>
    <w:rsid w:val="006709C2"/>
    <w:rsid w:val="006736DC"/>
    <w:rsid w:val="00677C2F"/>
    <w:rsid w:val="00680FD7"/>
    <w:rsid w:val="00681C01"/>
    <w:rsid w:val="00685214"/>
    <w:rsid w:val="006905AC"/>
    <w:rsid w:val="00691547"/>
    <w:rsid w:val="00693EA1"/>
    <w:rsid w:val="0069663D"/>
    <w:rsid w:val="006A65D7"/>
    <w:rsid w:val="006A66CE"/>
    <w:rsid w:val="006B0F89"/>
    <w:rsid w:val="006B176B"/>
    <w:rsid w:val="006B18F0"/>
    <w:rsid w:val="006B1CC9"/>
    <w:rsid w:val="006C0AD5"/>
    <w:rsid w:val="006C241A"/>
    <w:rsid w:val="006C269A"/>
    <w:rsid w:val="006C26F1"/>
    <w:rsid w:val="006C70A4"/>
    <w:rsid w:val="006D192B"/>
    <w:rsid w:val="006D2E85"/>
    <w:rsid w:val="006D4597"/>
    <w:rsid w:val="006D620C"/>
    <w:rsid w:val="006D702B"/>
    <w:rsid w:val="006D7702"/>
    <w:rsid w:val="006D7722"/>
    <w:rsid w:val="006E23DB"/>
    <w:rsid w:val="006E3DDE"/>
    <w:rsid w:val="006E50DB"/>
    <w:rsid w:val="006F0673"/>
    <w:rsid w:val="006F0927"/>
    <w:rsid w:val="006F2210"/>
    <w:rsid w:val="006F4AAF"/>
    <w:rsid w:val="006F4F53"/>
    <w:rsid w:val="006F621D"/>
    <w:rsid w:val="006F6D04"/>
    <w:rsid w:val="00706B7E"/>
    <w:rsid w:val="00710B70"/>
    <w:rsid w:val="00715EEE"/>
    <w:rsid w:val="00716529"/>
    <w:rsid w:val="00717534"/>
    <w:rsid w:val="00717F61"/>
    <w:rsid w:val="007205D4"/>
    <w:rsid w:val="007207CE"/>
    <w:rsid w:val="007215CC"/>
    <w:rsid w:val="00722170"/>
    <w:rsid w:val="0072242E"/>
    <w:rsid w:val="0072757F"/>
    <w:rsid w:val="0073092B"/>
    <w:rsid w:val="007335AE"/>
    <w:rsid w:val="00733719"/>
    <w:rsid w:val="007371B3"/>
    <w:rsid w:val="00745227"/>
    <w:rsid w:val="00746124"/>
    <w:rsid w:val="0075101D"/>
    <w:rsid w:val="00752527"/>
    <w:rsid w:val="0075439A"/>
    <w:rsid w:val="007549C2"/>
    <w:rsid w:val="0075515C"/>
    <w:rsid w:val="007566F3"/>
    <w:rsid w:val="007619A5"/>
    <w:rsid w:val="00762001"/>
    <w:rsid w:val="00772AA6"/>
    <w:rsid w:val="00772C10"/>
    <w:rsid w:val="00773BFD"/>
    <w:rsid w:val="00773F45"/>
    <w:rsid w:val="00777359"/>
    <w:rsid w:val="007819B1"/>
    <w:rsid w:val="00782E4A"/>
    <w:rsid w:val="00787DFC"/>
    <w:rsid w:val="007A4340"/>
    <w:rsid w:val="007A47FD"/>
    <w:rsid w:val="007A51DA"/>
    <w:rsid w:val="007A7969"/>
    <w:rsid w:val="007B106D"/>
    <w:rsid w:val="007B4099"/>
    <w:rsid w:val="007B4123"/>
    <w:rsid w:val="007C398A"/>
    <w:rsid w:val="007C4CBA"/>
    <w:rsid w:val="007C720F"/>
    <w:rsid w:val="007D0DAE"/>
    <w:rsid w:val="007D1FAA"/>
    <w:rsid w:val="007D4C3F"/>
    <w:rsid w:val="007D4E83"/>
    <w:rsid w:val="007E172E"/>
    <w:rsid w:val="007E1C25"/>
    <w:rsid w:val="007E2180"/>
    <w:rsid w:val="007E5BBF"/>
    <w:rsid w:val="007F0F9D"/>
    <w:rsid w:val="007F392A"/>
    <w:rsid w:val="007F5A12"/>
    <w:rsid w:val="008034B2"/>
    <w:rsid w:val="00804DFB"/>
    <w:rsid w:val="00811B04"/>
    <w:rsid w:val="00814A44"/>
    <w:rsid w:val="008159CA"/>
    <w:rsid w:val="00816EB3"/>
    <w:rsid w:val="00820D14"/>
    <w:rsid w:val="0082436E"/>
    <w:rsid w:val="008254E8"/>
    <w:rsid w:val="008264D2"/>
    <w:rsid w:val="008270D9"/>
    <w:rsid w:val="008306EA"/>
    <w:rsid w:val="008322C0"/>
    <w:rsid w:val="008345BC"/>
    <w:rsid w:val="00834C55"/>
    <w:rsid w:val="00835A0E"/>
    <w:rsid w:val="00841027"/>
    <w:rsid w:val="00844761"/>
    <w:rsid w:val="00845F33"/>
    <w:rsid w:val="0084699A"/>
    <w:rsid w:val="00847114"/>
    <w:rsid w:val="00851C76"/>
    <w:rsid w:val="00852802"/>
    <w:rsid w:val="00852FC4"/>
    <w:rsid w:val="008539F8"/>
    <w:rsid w:val="00853F9A"/>
    <w:rsid w:val="00854E92"/>
    <w:rsid w:val="00861BC4"/>
    <w:rsid w:val="00861D65"/>
    <w:rsid w:val="00861F02"/>
    <w:rsid w:val="0086236F"/>
    <w:rsid w:val="008639C1"/>
    <w:rsid w:val="00864A68"/>
    <w:rsid w:val="00867A54"/>
    <w:rsid w:val="00870257"/>
    <w:rsid w:val="008715B3"/>
    <w:rsid w:val="008727FA"/>
    <w:rsid w:val="00875F43"/>
    <w:rsid w:val="008768C4"/>
    <w:rsid w:val="008769D9"/>
    <w:rsid w:val="0088087C"/>
    <w:rsid w:val="00882A82"/>
    <w:rsid w:val="00886C12"/>
    <w:rsid w:val="00887706"/>
    <w:rsid w:val="008907DE"/>
    <w:rsid w:val="008926EF"/>
    <w:rsid w:val="00893AF6"/>
    <w:rsid w:val="00893CAB"/>
    <w:rsid w:val="008964BF"/>
    <w:rsid w:val="008A09FE"/>
    <w:rsid w:val="008A2914"/>
    <w:rsid w:val="008A50BB"/>
    <w:rsid w:val="008A6817"/>
    <w:rsid w:val="008B0661"/>
    <w:rsid w:val="008B5058"/>
    <w:rsid w:val="008B59CD"/>
    <w:rsid w:val="008B5CE2"/>
    <w:rsid w:val="008B6238"/>
    <w:rsid w:val="008B76F1"/>
    <w:rsid w:val="008C08E9"/>
    <w:rsid w:val="008C1294"/>
    <w:rsid w:val="008C3290"/>
    <w:rsid w:val="008D1072"/>
    <w:rsid w:val="008D6185"/>
    <w:rsid w:val="008E0B71"/>
    <w:rsid w:val="008E2AFA"/>
    <w:rsid w:val="008E2E1B"/>
    <w:rsid w:val="008E4B57"/>
    <w:rsid w:val="008E4BEE"/>
    <w:rsid w:val="008E4FE6"/>
    <w:rsid w:val="008E630C"/>
    <w:rsid w:val="008E6996"/>
    <w:rsid w:val="008F0D7B"/>
    <w:rsid w:val="008F3E8D"/>
    <w:rsid w:val="008F68C2"/>
    <w:rsid w:val="008F7DA7"/>
    <w:rsid w:val="009005B9"/>
    <w:rsid w:val="00904257"/>
    <w:rsid w:val="00904CD8"/>
    <w:rsid w:val="009072E5"/>
    <w:rsid w:val="00907FE1"/>
    <w:rsid w:val="009103BA"/>
    <w:rsid w:val="0091366F"/>
    <w:rsid w:val="0091410B"/>
    <w:rsid w:val="009141D0"/>
    <w:rsid w:val="00916636"/>
    <w:rsid w:val="00917CCF"/>
    <w:rsid w:val="00921B73"/>
    <w:rsid w:val="00923D6D"/>
    <w:rsid w:val="00930A44"/>
    <w:rsid w:val="00932B1C"/>
    <w:rsid w:val="00936EF4"/>
    <w:rsid w:val="009405D5"/>
    <w:rsid w:val="009421A8"/>
    <w:rsid w:val="00943468"/>
    <w:rsid w:val="00944511"/>
    <w:rsid w:val="009523FA"/>
    <w:rsid w:val="0095287B"/>
    <w:rsid w:val="00954864"/>
    <w:rsid w:val="00957FFA"/>
    <w:rsid w:val="009623F6"/>
    <w:rsid w:val="00964C08"/>
    <w:rsid w:val="009654E3"/>
    <w:rsid w:val="00971228"/>
    <w:rsid w:val="00971B2A"/>
    <w:rsid w:val="0097579A"/>
    <w:rsid w:val="0097794F"/>
    <w:rsid w:val="00984BC8"/>
    <w:rsid w:val="00987B28"/>
    <w:rsid w:val="009911E2"/>
    <w:rsid w:val="0099214B"/>
    <w:rsid w:val="0099371B"/>
    <w:rsid w:val="009944E9"/>
    <w:rsid w:val="0099552B"/>
    <w:rsid w:val="0099626B"/>
    <w:rsid w:val="009A2EDA"/>
    <w:rsid w:val="009A3270"/>
    <w:rsid w:val="009A39E2"/>
    <w:rsid w:val="009A420D"/>
    <w:rsid w:val="009A430E"/>
    <w:rsid w:val="009A553A"/>
    <w:rsid w:val="009B116D"/>
    <w:rsid w:val="009B1959"/>
    <w:rsid w:val="009B1B38"/>
    <w:rsid w:val="009B3F8C"/>
    <w:rsid w:val="009B577D"/>
    <w:rsid w:val="009B6EED"/>
    <w:rsid w:val="009C0FF5"/>
    <w:rsid w:val="009C133A"/>
    <w:rsid w:val="009C7CC8"/>
    <w:rsid w:val="009D011F"/>
    <w:rsid w:val="009D10EB"/>
    <w:rsid w:val="009D20A6"/>
    <w:rsid w:val="009D29D5"/>
    <w:rsid w:val="009D3875"/>
    <w:rsid w:val="009D522A"/>
    <w:rsid w:val="009D6211"/>
    <w:rsid w:val="009E25F6"/>
    <w:rsid w:val="009E2D21"/>
    <w:rsid w:val="009E3F40"/>
    <w:rsid w:val="009E671D"/>
    <w:rsid w:val="009E6759"/>
    <w:rsid w:val="009E77D5"/>
    <w:rsid w:val="009F1CA4"/>
    <w:rsid w:val="009F7A55"/>
    <w:rsid w:val="009F7E6A"/>
    <w:rsid w:val="00A0219F"/>
    <w:rsid w:val="00A03173"/>
    <w:rsid w:val="00A03ED4"/>
    <w:rsid w:val="00A1386C"/>
    <w:rsid w:val="00A154C1"/>
    <w:rsid w:val="00A20E58"/>
    <w:rsid w:val="00A22EC9"/>
    <w:rsid w:val="00A255CB"/>
    <w:rsid w:val="00A301E8"/>
    <w:rsid w:val="00A321CC"/>
    <w:rsid w:val="00A32567"/>
    <w:rsid w:val="00A338E7"/>
    <w:rsid w:val="00A36F5D"/>
    <w:rsid w:val="00A4094E"/>
    <w:rsid w:val="00A44780"/>
    <w:rsid w:val="00A4538E"/>
    <w:rsid w:val="00A45850"/>
    <w:rsid w:val="00A607D8"/>
    <w:rsid w:val="00A637C7"/>
    <w:rsid w:val="00A63842"/>
    <w:rsid w:val="00A65B2C"/>
    <w:rsid w:val="00A66849"/>
    <w:rsid w:val="00A66CF4"/>
    <w:rsid w:val="00A670B6"/>
    <w:rsid w:val="00A707AE"/>
    <w:rsid w:val="00A71636"/>
    <w:rsid w:val="00A7196C"/>
    <w:rsid w:val="00A72A58"/>
    <w:rsid w:val="00A76A2E"/>
    <w:rsid w:val="00A76FDB"/>
    <w:rsid w:val="00A77986"/>
    <w:rsid w:val="00A80719"/>
    <w:rsid w:val="00A8128F"/>
    <w:rsid w:val="00A83787"/>
    <w:rsid w:val="00A84738"/>
    <w:rsid w:val="00A8540E"/>
    <w:rsid w:val="00A85898"/>
    <w:rsid w:val="00A86D41"/>
    <w:rsid w:val="00A9249D"/>
    <w:rsid w:val="00A936DB"/>
    <w:rsid w:val="00A9386E"/>
    <w:rsid w:val="00A94A3B"/>
    <w:rsid w:val="00AA04D5"/>
    <w:rsid w:val="00AA3FC9"/>
    <w:rsid w:val="00AA6C94"/>
    <w:rsid w:val="00AB2BDE"/>
    <w:rsid w:val="00AB36BF"/>
    <w:rsid w:val="00AB45FA"/>
    <w:rsid w:val="00AB663D"/>
    <w:rsid w:val="00AB7502"/>
    <w:rsid w:val="00AC01FA"/>
    <w:rsid w:val="00AC1BCE"/>
    <w:rsid w:val="00AC3644"/>
    <w:rsid w:val="00AC4011"/>
    <w:rsid w:val="00AC466E"/>
    <w:rsid w:val="00AC595C"/>
    <w:rsid w:val="00AC7E32"/>
    <w:rsid w:val="00AD5225"/>
    <w:rsid w:val="00AD58DA"/>
    <w:rsid w:val="00AE0157"/>
    <w:rsid w:val="00AE0F33"/>
    <w:rsid w:val="00AE2846"/>
    <w:rsid w:val="00AE41EF"/>
    <w:rsid w:val="00AF0EBC"/>
    <w:rsid w:val="00AF0FCA"/>
    <w:rsid w:val="00AF2FBA"/>
    <w:rsid w:val="00AF494B"/>
    <w:rsid w:val="00AF5560"/>
    <w:rsid w:val="00AF6E27"/>
    <w:rsid w:val="00AF705B"/>
    <w:rsid w:val="00B01A33"/>
    <w:rsid w:val="00B01BDA"/>
    <w:rsid w:val="00B05E53"/>
    <w:rsid w:val="00B07180"/>
    <w:rsid w:val="00B104D0"/>
    <w:rsid w:val="00B12A67"/>
    <w:rsid w:val="00B13C95"/>
    <w:rsid w:val="00B1785D"/>
    <w:rsid w:val="00B2126F"/>
    <w:rsid w:val="00B215C1"/>
    <w:rsid w:val="00B26776"/>
    <w:rsid w:val="00B30316"/>
    <w:rsid w:val="00B30B01"/>
    <w:rsid w:val="00B331E6"/>
    <w:rsid w:val="00B354FA"/>
    <w:rsid w:val="00B35A37"/>
    <w:rsid w:val="00B36C5A"/>
    <w:rsid w:val="00B43F4E"/>
    <w:rsid w:val="00B46CDB"/>
    <w:rsid w:val="00B534FE"/>
    <w:rsid w:val="00B538D3"/>
    <w:rsid w:val="00B53FA7"/>
    <w:rsid w:val="00B54362"/>
    <w:rsid w:val="00B55756"/>
    <w:rsid w:val="00B563B8"/>
    <w:rsid w:val="00B56DEF"/>
    <w:rsid w:val="00B5794A"/>
    <w:rsid w:val="00B60BAA"/>
    <w:rsid w:val="00B642CB"/>
    <w:rsid w:val="00B64502"/>
    <w:rsid w:val="00B64ED0"/>
    <w:rsid w:val="00B66924"/>
    <w:rsid w:val="00B67429"/>
    <w:rsid w:val="00B7009C"/>
    <w:rsid w:val="00B70E5D"/>
    <w:rsid w:val="00B73EA8"/>
    <w:rsid w:val="00B768DD"/>
    <w:rsid w:val="00B81173"/>
    <w:rsid w:val="00B81198"/>
    <w:rsid w:val="00B8266A"/>
    <w:rsid w:val="00B82AB6"/>
    <w:rsid w:val="00B83980"/>
    <w:rsid w:val="00B8552C"/>
    <w:rsid w:val="00B858C0"/>
    <w:rsid w:val="00B85E16"/>
    <w:rsid w:val="00B900C1"/>
    <w:rsid w:val="00B93907"/>
    <w:rsid w:val="00B9629C"/>
    <w:rsid w:val="00BA0327"/>
    <w:rsid w:val="00BA13A2"/>
    <w:rsid w:val="00BA2DD4"/>
    <w:rsid w:val="00BA4C85"/>
    <w:rsid w:val="00BA6180"/>
    <w:rsid w:val="00BA65C7"/>
    <w:rsid w:val="00BA79F4"/>
    <w:rsid w:val="00BB0DA6"/>
    <w:rsid w:val="00BB0F7C"/>
    <w:rsid w:val="00BB21F6"/>
    <w:rsid w:val="00BB39FA"/>
    <w:rsid w:val="00BB4E8A"/>
    <w:rsid w:val="00BB6259"/>
    <w:rsid w:val="00BB6E52"/>
    <w:rsid w:val="00BB7648"/>
    <w:rsid w:val="00BC05FB"/>
    <w:rsid w:val="00BC0ACB"/>
    <w:rsid w:val="00BC353C"/>
    <w:rsid w:val="00BC611B"/>
    <w:rsid w:val="00BC6669"/>
    <w:rsid w:val="00BD0E43"/>
    <w:rsid w:val="00BD64A5"/>
    <w:rsid w:val="00BE1800"/>
    <w:rsid w:val="00BE50AE"/>
    <w:rsid w:val="00BE64EB"/>
    <w:rsid w:val="00BF3476"/>
    <w:rsid w:val="00BF4270"/>
    <w:rsid w:val="00BF4EAE"/>
    <w:rsid w:val="00C0001D"/>
    <w:rsid w:val="00C00AFB"/>
    <w:rsid w:val="00C02078"/>
    <w:rsid w:val="00C04F7A"/>
    <w:rsid w:val="00C056A6"/>
    <w:rsid w:val="00C07260"/>
    <w:rsid w:val="00C0791D"/>
    <w:rsid w:val="00C10ABF"/>
    <w:rsid w:val="00C12762"/>
    <w:rsid w:val="00C12DAE"/>
    <w:rsid w:val="00C1346E"/>
    <w:rsid w:val="00C20C4D"/>
    <w:rsid w:val="00C22A48"/>
    <w:rsid w:val="00C2430C"/>
    <w:rsid w:val="00C26F86"/>
    <w:rsid w:val="00C278CD"/>
    <w:rsid w:val="00C30A3D"/>
    <w:rsid w:val="00C33787"/>
    <w:rsid w:val="00C36B90"/>
    <w:rsid w:val="00C41719"/>
    <w:rsid w:val="00C41B6E"/>
    <w:rsid w:val="00C434EB"/>
    <w:rsid w:val="00C47E52"/>
    <w:rsid w:val="00C50137"/>
    <w:rsid w:val="00C50648"/>
    <w:rsid w:val="00C51D68"/>
    <w:rsid w:val="00C532A3"/>
    <w:rsid w:val="00C5495D"/>
    <w:rsid w:val="00C57457"/>
    <w:rsid w:val="00C605D2"/>
    <w:rsid w:val="00C610BA"/>
    <w:rsid w:val="00C6286D"/>
    <w:rsid w:val="00C630FE"/>
    <w:rsid w:val="00C65254"/>
    <w:rsid w:val="00C75099"/>
    <w:rsid w:val="00C76139"/>
    <w:rsid w:val="00C8098C"/>
    <w:rsid w:val="00C82B37"/>
    <w:rsid w:val="00C83357"/>
    <w:rsid w:val="00C860B5"/>
    <w:rsid w:val="00C87D9F"/>
    <w:rsid w:val="00C91F99"/>
    <w:rsid w:val="00C93246"/>
    <w:rsid w:val="00C9489C"/>
    <w:rsid w:val="00C96400"/>
    <w:rsid w:val="00C97AE6"/>
    <w:rsid w:val="00CA1D17"/>
    <w:rsid w:val="00CA62BC"/>
    <w:rsid w:val="00CB305E"/>
    <w:rsid w:val="00CB4772"/>
    <w:rsid w:val="00CB546F"/>
    <w:rsid w:val="00CB5964"/>
    <w:rsid w:val="00CC0637"/>
    <w:rsid w:val="00CC14E8"/>
    <w:rsid w:val="00CC2D55"/>
    <w:rsid w:val="00CC3DDD"/>
    <w:rsid w:val="00CC6B65"/>
    <w:rsid w:val="00CD4DE8"/>
    <w:rsid w:val="00CD6415"/>
    <w:rsid w:val="00CE1CB6"/>
    <w:rsid w:val="00CE1CD3"/>
    <w:rsid w:val="00CE2FA2"/>
    <w:rsid w:val="00CE4187"/>
    <w:rsid w:val="00CE54ED"/>
    <w:rsid w:val="00CF539E"/>
    <w:rsid w:val="00CF7305"/>
    <w:rsid w:val="00CF7421"/>
    <w:rsid w:val="00D0202C"/>
    <w:rsid w:val="00D04147"/>
    <w:rsid w:val="00D04AB2"/>
    <w:rsid w:val="00D04E1A"/>
    <w:rsid w:val="00D105CD"/>
    <w:rsid w:val="00D147B7"/>
    <w:rsid w:val="00D17341"/>
    <w:rsid w:val="00D17952"/>
    <w:rsid w:val="00D21BFF"/>
    <w:rsid w:val="00D2541B"/>
    <w:rsid w:val="00D25C9D"/>
    <w:rsid w:val="00D2725E"/>
    <w:rsid w:val="00D3605F"/>
    <w:rsid w:val="00D4012B"/>
    <w:rsid w:val="00D4075A"/>
    <w:rsid w:val="00D40D9F"/>
    <w:rsid w:val="00D4109A"/>
    <w:rsid w:val="00D45BB7"/>
    <w:rsid w:val="00D5182E"/>
    <w:rsid w:val="00D5685A"/>
    <w:rsid w:val="00D56BD9"/>
    <w:rsid w:val="00D57156"/>
    <w:rsid w:val="00D57259"/>
    <w:rsid w:val="00D62ACD"/>
    <w:rsid w:val="00D6410F"/>
    <w:rsid w:val="00D70B97"/>
    <w:rsid w:val="00D70CC0"/>
    <w:rsid w:val="00D74F09"/>
    <w:rsid w:val="00D7656D"/>
    <w:rsid w:val="00D76808"/>
    <w:rsid w:val="00D77109"/>
    <w:rsid w:val="00D7764B"/>
    <w:rsid w:val="00D7772F"/>
    <w:rsid w:val="00D81FA7"/>
    <w:rsid w:val="00D864A3"/>
    <w:rsid w:val="00D86A47"/>
    <w:rsid w:val="00D87004"/>
    <w:rsid w:val="00D91886"/>
    <w:rsid w:val="00D935B1"/>
    <w:rsid w:val="00D94FA9"/>
    <w:rsid w:val="00D956EE"/>
    <w:rsid w:val="00DB4269"/>
    <w:rsid w:val="00DB6E70"/>
    <w:rsid w:val="00DC1713"/>
    <w:rsid w:val="00DC1951"/>
    <w:rsid w:val="00DC1AD8"/>
    <w:rsid w:val="00DC456C"/>
    <w:rsid w:val="00DC7AED"/>
    <w:rsid w:val="00DD01A9"/>
    <w:rsid w:val="00DD0C7C"/>
    <w:rsid w:val="00DD0EE7"/>
    <w:rsid w:val="00DD38F3"/>
    <w:rsid w:val="00DD5173"/>
    <w:rsid w:val="00DD5243"/>
    <w:rsid w:val="00DD78AE"/>
    <w:rsid w:val="00DE0864"/>
    <w:rsid w:val="00DE214E"/>
    <w:rsid w:val="00DE279E"/>
    <w:rsid w:val="00DE5375"/>
    <w:rsid w:val="00DF2816"/>
    <w:rsid w:val="00DF71D7"/>
    <w:rsid w:val="00DF7F39"/>
    <w:rsid w:val="00E018C5"/>
    <w:rsid w:val="00E04835"/>
    <w:rsid w:val="00E05C69"/>
    <w:rsid w:val="00E10E79"/>
    <w:rsid w:val="00E11C81"/>
    <w:rsid w:val="00E15E03"/>
    <w:rsid w:val="00E17749"/>
    <w:rsid w:val="00E17E4A"/>
    <w:rsid w:val="00E21671"/>
    <w:rsid w:val="00E22446"/>
    <w:rsid w:val="00E22B4A"/>
    <w:rsid w:val="00E23066"/>
    <w:rsid w:val="00E248FF"/>
    <w:rsid w:val="00E25E3C"/>
    <w:rsid w:val="00E2745D"/>
    <w:rsid w:val="00E30534"/>
    <w:rsid w:val="00E33EB7"/>
    <w:rsid w:val="00E36591"/>
    <w:rsid w:val="00E3740B"/>
    <w:rsid w:val="00E4086F"/>
    <w:rsid w:val="00E42CF6"/>
    <w:rsid w:val="00E42FB4"/>
    <w:rsid w:val="00E4439B"/>
    <w:rsid w:val="00E45735"/>
    <w:rsid w:val="00E45E0B"/>
    <w:rsid w:val="00E47D50"/>
    <w:rsid w:val="00E47EA0"/>
    <w:rsid w:val="00E500CF"/>
    <w:rsid w:val="00E5161F"/>
    <w:rsid w:val="00E532D9"/>
    <w:rsid w:val="00E54034"/>
    <w:rsid w:val="00E5622A"/>
    <w:rsid w:val="00E56CEB"/>
    <w:rsid w:val="00E5788B"/>
    <w:rsid w:val="00E63621"/>
    <w:rsid w:val="00E65F2E"/>
    <w:rsid w:val="00E66EAE"/>
    <w:rsid w:val="00E71C87"/>
    <w:rsid w:val="00E73EE1"/>
    <w:rsid w:val="00E74482"/>
    <w:rsid w:val="00E749F1"/>
    <w:rsid w:val="00E7698A"/>
    <w:rsid w:val="00E813D8"/>
    <w:rsid w:val="00E83EFE"/>
    <w:rsid w:val="00E913AD"/>
    <w:rsid w:val="00E94F07"/>
    <w:rsid w:val="00E95984"/>
    <w:rsid w:val="00E972CD"/>
    <w:rsid w:val="00E978BF"/>
    <w:rsid w:val="00EA3AB4"/>
    <w:rsid w:val="00EA3D66"/>
    <w:rsid w:val="00EA525D"/>
    <w:rsid w:val="00EA55C0"/>
    <w:rsid w:val="00EA5E44"/>
    <w:rsid w:val="00EA6CCB"/>
    <w:rsid w:val="00EA7F8C"/>
    <w:rsid w:val="00EB0D07"/>
    <w:rsid w:val="00EB1B02"/>
    <w:rsid w:val="00EB1EC2"/>
    <w:rsid w:val="00EB4B70"/>
    <w:rsid w:val="00EB4D13"/>
    <w:rsid w:val="00EB4D5F"/>
    <w:rsid w:val="00EB6BCA"/>
    <w:rsid w:val="00EC061D"/>
    <w:rsid w:val="00EC37C0"/>
    <w:rsid w:val="00EC3948"/>
    <w:rsid w:val="00EC56D6"/>
    <w:rsid w:val="00EC57A0"/>
    <w:rsid w:val="00EC5A62"/>
    <w:rsid w:val="00EC657C"/>
    <w:rsid w:val="00EC73FD"/>
    <w:rsid w:val="00EC7C15"/>
    <w:rsid w:val="00EC7F79"/>
    <w:rsid w:val="00ED1157"/>
    <w:rsid w:val="00ED1DDA"/>
    <w:rsid w:val="00ED2B14"/>
    <w:rsid w:val="00EE00F8"/>
    <w:rsid w:val="00EE171B"/>
    <w:rsid w:val="00EE2136"/>
    <w:rsid w:val="00EE360D"/>
    <w:rsid w:val="00EE43F7"/>
    <w:rsid w:val="00EE6122"/>
    <w:rsid w:val="00EF15BC"/>
    <w:rsid w:val="00EF2CA4"/>
    <w:rsid w:val="00EF327A"/>
    <w:rsid w:val="00EF3607"/>
    <w:rsid w:val="00EF49D9"/>
    <w:rsid w:val="00F0199C"/>
    <w:rsid w:val="00F06A1E"/>
    <w:rsid w:val="00F06B5A"/>
    <w:rsid w:val="00F12F11"/>
    <w:rsid w:val="00F13BF2"/>
    <w:rsid w:val="00F152EE"/>
    <w:rsid w:val="00F1548D"/>
    <w:rsid w:val="00F20D94"/>
    <w:rsid w:val="00F20F5B"/>
    <w:rsid w:val="00F21F1F"/>
    <w:rsid w:val="00F2283C"/>
    <w:rsid w:val="00F301B8"/>
    <w:rsid w:val="00F30ECB"/>
    <w:rsid w:val="00F32759"/>
    <w:rsid w:val="00F33E1B"/>
    <w:rsid w:val="00F35E5B"/>
    <w:rsid w:val="00F37755"/>
    <w:rsid w:val="00F37C7B"/>
    <w:rsid w:val="00F43B72"/>
    <w:rsid w:val="00F465BB"/>
    <w:rsid w:val="00F52B30"/>
    <w:rsid w:val="00F55900"/>
    <w:rsid w:val="00F567F7"/>
    <w:rsid w:val="00F571B8"/>
    <w:rsid w:val="00F601AA"/>
    <w:rsid w:val="00F657E5"/>
    <w:rsid w:val="00F6785D"/>
    <w:rsid w:val="00F70194"/>
    <w:rsid w:val="00F7290D"/>
    <w:rsid w:val="00F73079"/>
    <w:rsid w:val="00F75690"/>
    <w:rsid w:val="00F80838"/>
    <w:rsid w:val="00F8097B"/>
    <w:rsid w:val="00F8281A"/>
    <w:rsid w:val="00F84BAD"/>
    <w:rsid w:val="00F85F44"/>
    <w:rsid w:val="00F8632D"/>
    <w:rsid w:val="00F871D7"/>
    <w:rsid w:val="00F91163"/>
    <w:rsid w:val="00F92EB1"/>
    <w:rsid w:val="00F946B5"/>
    <w:rsid w:val="00FA108E"/>
    <w:rsid w:val="00FA4395"/>
    <w:rsid w:val="00FA466B"/>
    <w:rsid w:val="00FA71E9"/>
    <w:rsid w:val="00FA7A59"/>
    <w:rsid w:val="00FB49B6"/>
    <w:rsid w:val="00FB581A"/>
    <w:rsid w:val="00FB7B39"/>
    <w:rsid w:val="00FC4C0F"/>
    <w:rsid w:val="00FD1A14"/>
    <w:rsid w:val="00FD3423"/>
    <w:rsid w:val="00FD4091"/>
    <w:rsid w:val="00FD6D99"/>
    <w:rsid w:val="00FE02E1"/>
    <w:rsid w:val="00FE073D"/>
    <w:rsid w:val="00FE1A32"/>
    <w:rsid w:val="00FE31AC"/>
    <w:rsid w:val="00FF1E21"/>
    <w:rsid w:val="00FF64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169"/>
    <o:shapelayout v:ext="edit">
      <o:idmap v:ext="edit" data="2"/>
      <o:rules v:ext="edit">
        <o:r id="V:Rule1" type="connector" idref="#직선 연결선 30"/>
        <o:r id="V:Rule2" type="connector" idref="#직선 연결선 31"/>
        <o:r id="V:Rule3" type="connector" idref="#직선 연결선 33"/>
        <o:r id="V:Rule4" type="connector" idref="#직선 연결선 34"/>
      </o:rules>
    </o:shapelayout>
  </w:shapeDefaults>
  <w:decimalSymbol w:val="."/>
  <w:listSeparator w:val=","/>
  <w14:docId w14:val="06550615"/>
  <w15:docId w15:val="{9769CB15-CEF1-46CB-BB8F-46ED4D17E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A"/>
    <w:pPr>
      <w:widowControl w:val="0"/>
      <w:kinsoku w:val="0"/>
      <w:overflowPunct w:val="0"/>
      <w:autoSpaceDE w:val="0"/>
      <w:autoSpaceDN w:val="0"/>
      <w:spacing w:before="120" w:after="120" w:line="288" w:lineRule="auto"/>
      <w:ind w:firstLine="720"/>
      <w:jc w:val="both"/>
    </w:pPr>
    <w:rPr>
      <w:rFonts w:ascii="QTKorrin" w:eastAsia="QTKorrin" w:hAnsi="QTKorrin"/>
      <w:kern w:val="2"/>
      <w:sz w:val="26"/>
      <w:lang w:eastAsia="ko-KR"/>
    </w:rPr>
  </w:style>
  <w:style w:type="paragraph" w:styleId="Heading1">
    <w:name w:val="heading 1"/>
    <w:next w:val="NoSpacing"/>
    <w:link w:val="Heading1Char"/>
    <w:uiPriority w:val="9"/>
    <w:qFormat/>
    <w:rsid w:val="005C6168"/>
    <w:pPr>
      <w:keepNext/>
      <w:keepLines/>
      <w:spacing w:before="240" w:after="0" w:line="240" w:lineRule="auto"/>
      <w:outlineLvl w:val="0"/>
    </w:pPr>
    <w:rPr>
      <w:rFonts w:ascii="QTKorrin" w:eastAsiaTheme="majorEastAsia" w:hAnsi="QTKorrin" w:cstheme="majorBidi"/>
      <w:b/>
      <w:kern w:val="2"/>
      <w:sz w:val="52"/>
      <w:szCs w:val="32"/>
      <w:lang w:eastAsia="ko-KR"/>
    </w:rPr>
  </w:style>
  <w:style w:type="paragraph" w:styleId="Heading2">
    <w:name w:val="heading 2"/>
    <w:next w:val="NoSpacing"/>
    <w:link w:val="Heading2Char"/>
    <w:uiPriority w:val="9"/>
    <w:unhideWhenUsed/>
    <w:qFormat/>
    <w:rsid w:val="005C6168"/>
    <w:pPr>
      <w:keepNext/>
      <w:keepLines/>
      <w:spacing w:before="120" w:after="0" w:line="240" w:lineRule="auto"/>
      <w:outlineLvl w:val="1"/>
    </w:pPr>
    <w:rPr>
      <w:rFonts w:ascii="QTKorrin" w:eastAsiaTheme="majorEastAsia" w:hAnsi="QTKorrin" w:cstheme="majorBidi"/>
      <w:b/>
      <w:kern w:val="2"/>
      <w:sz w:val="40"/>
      <w:szCs w:val="26"/>
      <w:lang w:eastAsia="ko-KR"/>
    </w:rPr>
  </w:style>
  <w:style w:type="paragraph" w:styleId="Heading3">
    <w:name w:val="heading 3"/>
    <w:basedOn w:val="Normal"/>
    <w:next w:val="Normal"/>
    <w:link w:val="Heading3Char"/>
    <w:uiPriority w:val="9"/>
    <w:unhideWhenUsed/>
    <w:qFormat/>
    <w:rsid w:val="00EF15BC"/>
    <w:pPr>
      <w:keepNext/>
      <w:keepLines/>
      <w:numPr>
        <w:numId w:val="9"/>
      </w:numPr>
      <w:spacing w:before="180" w:after="0"/>
      <w:outlineLvl w:val="2"/>
    </w:pPr>
    <w:rPr>
      <w:rFonts w:eastAsiaTheme="majorEastAsia"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176C"/>
    <w:rPr>
      <w:color w:val="0000FF"/>
      <w:u w:val="single"/>
    </w:rPr>
  </w:style>
  <w:style w:type="table" w:styleId="TableGrid">
    <w:name w:val="Table Grid"/>
    <w:basedOn w:val="TableNormal"/>
    <w:uiPriority w:val="39"/>
    <w:rsid w:val="000F176C"/>
    <w:pPr>
      <w:widowControl w:val="0"/>
      <w:wordWrap w:val="0"/>
      <w:autoSpaceDE w:val="0"/>
      <w:autoSpaceDN w:val="0"/>
      <w:spacing w:after="0" w:line="240" w:lineRule="auto"/>
      <w:jc w:val="both"/>
    </w:pPr>
    <w:rPr>
      <w:rFonts w:asciiTheme="minorEastAsia"/>
      <w:kern w:val="2"/>
      <w:sz w:val="20"/>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C6168"/>
    <w:rPr>
      <w:rFonts w:ascii="QTKorrin" w:eastAsiaTheme="majorEastAsia" w:hAnsi="QTKorrin" w:cstheme="majorBidi"/>
      <w:b/>
      <w:kern w:val="2"/>
      <w:sz w:val="52"/>
      <w:szCs w:val="32"/>
      <w:lang w:eastAsia="ko-KR"/>
    </w:rPr>
  </w:style>
  <w:style w:type="paragraph" w:styleId="TOCHeading">
    <w:name w:val="TOC Heading"/>
    <w:basedOn w:val="Heading1"/>
    <w:next w:val="Normal"/>
    <w:uiPriority w:val="39"/>
    <w:unhideWhenUsed/>
    <w:qFormat/>
    <w:rsid w:val="008C1294"/>
    <w:pPr>
      <w:outlineLvl w:val="9"/>
    </w:pPr>
    <w:rPr>
      <w:kern w:val="0"/>
      <w:lang w:eastAsia="en-US"/>
    </w:rPr>
  </w:style>
  <w:style w:type="paragraph" w:styleId="TOC2">
    <w:name w:val="toc 2"/>
    <w:basedOn w:val="Normal"/>
    <w:next w:val="Normal"/>
    <w:autoRedefine/>
    <w:uiPriority w:val="39"/>
    <w:unhideWhenUsed/>
    <w:rsid w:val="00904CD8"/>
    <w:pPr>
      <w:widowControl/>
      <w:tabs>
        <w:tab w:val="left" w:pos="660"/>
        <w:tab w:val="right" w:leader="underscore" w:pos="10168"/>
      </w:tabs>
      <w:autoSpaceDE/>
      <w:autoSpaceDN/>
      <w:spacing w:before="80" w:after="80" w:line="240" w:lineRule="auto"/>
      <w:ind w:left="216"/>
      <w:jc w:val="left"/>
    </w:pPr>
    <w:rPr>
      <w:rFonts w:cs="Times New Roman"/>
      <w:kern w:val="0"/>
      <w:sz w:val="24"/>
      <w:lang w:eastAsia="en-US"/>
    </w:rPr>
  </w:style>
  <w:style w:type="paragraph" w:styleId="TOC1">
    <w:name w:val="toc 1"/>
    <w:basedOn w:val="Normal"/>
    <w:next w:val="Normal"/>
    <w:autoRedefine/>
    <w:uiPriority w:val="39"/>
    <w:unhideWhenUsed/>
    <w:rsid w:val="00B46CDB"/>
    <w:pPr>
      <w:widowControl/>
      <w:tabs>
        <w:tab w:val="right" w:leader="underscore" w:pos="10168"/>
      </w:tabs>
      <w:autoSpaceDE/>
      <w:autoSpaceDN/>
      <w:spacing w:before="80" w:after="80" w:line="240" w:lineRule="auto"/>
      <w:ind w:firstLine="0"/>
      <w:jc w:val="left"/>
    </w:pPr>
    <w:rPr>
      <w:rFonts w:cs="Times New Roman"/>
      <w:b/>
      <w:bCs/>
      <w:noProof/>
      <w:kern w:val="0"/>
      <w:lang w:eastAsia="en-US"/>
    </w:rPr>
  </w:style>
  <w:style w:type="paragraph" w:styleId="TOC3">
    <w:name w:val="toc 3"/>
    <w:basedOn w:val="Normal"/>
    <w:next w:val="Normal"/>
    <w:autoRedefine/>
    <w:uiPriority w:val="39"/>
    <w:unhideWhenUsed/>
    <w:rsid w:val="00904CD8"/>
    <w:pPr>
      <w:widowControl/>
      <w:tabs>
        <w:tab w:val="left" w:pos="880"/>
        <w:tab w:val="right" w:leader="underscore" w:pos="10168"/>
      </w:tabs>
      <w:autoSpaceDE/>
      <w:autoSpaceDN/>
      <w:spacing w:before="60" w:after="60" w:line="240" w:lineRule="auto"/>
      <w:ind w:left="446"/>
      <w:jc w:val="left"/>
    </w:pPr>
    <w:rPr>
      <w:rFonts w:cs="Times New Roman"/>
      <w:kern w:val="0"/>
      <w:sz w:val="22"/>
      <w:lang w:eastAsia="en-US"/>
    </w:rPr>
  </w:style>
  <w:style w:type="character" w:customStyle="1" w:styleId="Heading3Char">
    <w:name w:val="Heading 3 Char"/>
    <w:basedOn w:val="DefaultParagraphFont"/>
    <w:link w:val="Heading3"/>
    <w:uiPriority w:val="9"/>
    <w:rsid w:val="00EF15BC"/>
    <w:rPr>
      <w:rFonts w:ascii="QTKorrin" w:eastAsiaTheme="majorEastAsia" w:hAnsi="QTKorrin" w:cstheme="majorBidi"/>
      <w:b/>
      <w:kern w:val="2"/>
      <w:sz w:val="32"/>
      <w:szCs w:val="24"/>
      <w:lang w:eastAsia="ko-KR"/>
    </w:rPr>
  </w:style>
  <w:style w:type="character" w:customStyle="1" w:styleId="Heading2Char">
    <w:name w:val="Heading 2 Char"/>
    <w:basedOn w:val="DefaultParagraphFont"/>
    <w:link w:val="Heading2"/>
    <w:uiPriority w:val="9"/>
    <w:rsid w:val="005C6168"/>
    <w:rPr>
      <w:rFonts w:ascii="QTKorrin" w:eastAsiaTheme="majorEastAsia" w:hAnsi="QTKorrin" w:cstheme="majorBidi"/>
      <w:b/>
      <w:kern w:val="2"/>
      <w:sz w:val="40"/>
      <w:szCs w:val="26"/>
      <w:lang w:eastAsia="ko-KR"/>
    </w:rPr>
  </w:style>
  <w:style w:type="paragraph" w:styleId="NormalWeb">
    <w:name w:val="Normal (Web)"/>
    <w:basedOn w:val="Normal"/>
    <w:uiPriority w:val="99"/>
    <w:unhideWhenUsed/>
    <w:rsid w:val="00396CE8"/>
    <w:pPr>
      <w:widowControl/>
      <w:autoSpaceDE/>
      <w:autoSpaceDN/>
      <w:spacing w:before="100" w:beforeAutospacing="1" w:after="100" w:afterAutospacing="1" w:line="240" w:lineRule="auto"/>
      <w:jc w:val="left"/>
    </w:pPr>
    <w:rPr>
      <w:rFonts w:eastAsia="Times New Roman" w:cs="Times New Roman"/>
      <w:kern w:val="0"/>
      <w:sz w:val="24"/>
      <w:szCs w:val="24"/>
      <w:lang w:eastAsia="ja-JP"/>
    </w:rPr>
  </w:style>
  <w:style w:type="character" w:styleId="Emphasis">
    <w:name w:val="Emphasis"/>
    <w:basedOn w:val="DefaultParagraphFont"/>
    <w:uiPriority w:val="20"/>
    <w:qFormat/>
    <w:rsid w:val="00396CE8"/>
    <w:rPr>
      <w:i/>
      <w:iCs/>
    </w:rPr>
  </w:style>
  <w:style w:type="character" w:customStyle="1" w:styleId="marginnote">
    <w:name w:val="marginnote"/>
    <w:basedOn w:val="DefaultParagraphFont"/>
    <w:rsid w:val="00396CE8"/>
  </w:style>
  <w:style w:type="character" w:styleId="Strong">
    <w:name w:val="Strong"/>
    <w:basedOn w:val="DefaultParagraphFont"/>
    <w:uiPriority w:val="22"/>
    <w:qFormat/>
    <w:rsid w:val="00396CE8"/>
    <w:rPr>
      <w:b/>
      <w:bCs/>
    </w:rPr>
  </w:style>
  <w:style w:type="character" w:customStyle="1" w:styleId="sidenote">
    <w:name w:val="sidenote"/>
    <w:basedOn w:val="DefaultParagraphFont"/>
    <w:rsid w:val="00854E92"/>
  </w:style>
  <w:style w:type="paragraph" w:styleId="ListParagraph">
    <w:name w:val="List Paragraph"/>
    <w:basedOn w:val="Normal"/>
    <w:uiPriority w:val="34"/>
    <w:qFormat/>
    <w:rsid w:val="009654E3"/>
    <w:pPr>
      <w:ind w:left="720"/>
      <w:contextualSpacing/>
    </w:pPr>
  </w:style>
  <w:style w:type="paragraph" w:styleId="TOC4">
    <w:name w:val="toc 4"/>
    <w:basedOn w:val="Normal"/>
    <w:next w:val="Normal"/>
    <w:autoRedefine/>
    <w:uiPriority w:val="39"/>
    <w:unhideWhenUsed/>
    <w:rsid w:val="008B59CD"/>
    <w:pPr>
      <w:widowControl/>
      <w:autoSpaceDE/>
      <w:autoSpaceDN/>
      <w:spacing w:after="100"/>
      <w:ind w:left="660"/>
      <w:jc w:val="left"/>
    </w:pPr>
    <w:rPr>
      <w:rFonts w:asciiTheme="minorHAnsi" w:hAnsiTheme="minorHAnsi"/>
      <w:kern w:val="0"/>
      <w:sz w:val="22"/>
      <w:lang w:eastAsia="ja-JP"/>
    </w:rPr>
  </w:style>
  <w:style w:type="paragraph" w:styleId="TOC5">
    <w:name w:val="toc 5"/>
    <w:basedOn w:val="Normal"/>
    <w:next w:val="Normal"/>
    <w:autoRedefine/>
    <w:uiPriority w:val="39"/>
    <w:unhideWhenUsed/>
    <w:rsid w:val="008B59CD"/>
    <w:pPr>
      <w:widowControl/>
      <w:autoSpaceDE/>
      <w:autoSpaceDN/>
      <w:spacing w:after="100"/>
      <w:ind w:left="880"/>
      <w:jc w:val="left"/>
    </w:pPr>
    <w:rPr>
      <w:rFonts w:asciiTheme="minorHAnsi" w:hAnsiTheme="minorHAnsi"/>
      <w:kern w:val="0"/>
      <w:sz w:val="22"/>
      <w:lang w:eastAsia="ja-JP"/>
    </w:rPr>
  </w:style>
  <w:style w:type="paragraph" w:styleId="TOC6">
    <w:name w:val="toc 6"/>
    <w:basedOn w:val="Normal"/>
    <w:next w:val="Normal"/>
    <w:autoRedefine/>
    <w:uiPriority w:val="39"/>
    <w:unhideWhenUsed/>
    <w:rsid w:val="008B59CD"/>
    <w:pPr>
      <w:widowControl/>
      <w:autoSpaceDE/>
      <w:autoSpaceDN/>
      <w:spacing w:after="100"/>
      <w:ind w:left="1100"/>
      <w:jc w:val="left"/>
    </w:pPr>
    <w:rPr>
      <w:rFonts w:asciiTheme="minorHAnsi" w:hAnsiTheme="minorHAnsi"/>
      <w:kern w:val="0"/>
      <w:sz w:val="22"/>
      <w:lang w:eastAsia="ja-JP"/>
    </w:rPr>
  </w:style>
  <w:style w:type="paragraph" w:styleId="TOC7">
    <w:name w:val="toc 7"/>
    <w:basedOn w:val="Normal"/>
    <w:next w:val="Normal"/>
    <w:autoRedefine/>
    <w:uiPriority w:val="39"/>
    <w:unhideWhenUsed/>
    <w:rsid w:val="008B59CD"/>
    <w:pPr>
      <w:widowControl/>
      <w:autoSpaceDE/>
      <w:autoSpaceDN/>
      <w:spacing w:after="100"/>
      <w:ind w:left="1320"/>
      <w:jc w:val="left"/>
    </w:pPr>
    <w:rPr>
      <w:rFonts w:asciiTheme="minorHAnsi" w:hAnsiTheme="minorHAnsi"/>
      <w:kern w:val="0"/>
      <w:sz w:val="22"/>
      <w:lang w:eastAsia="ja-JP"/>
    </w:rPr>
  </w:style>
  <w:style w:type="paragraph" w:styleId="TOC8">
    <w:name w:val="toc 8"/>
    <w:basedOn w:val="Normal"/>
    <w:next w:val="Normal"/>
    <w:autoRedefine/>
    <w:uiPriority w:val="39"/>
    <w:unhideWhenUsed/>
    <w:rsid w:val="008B59CD"/>
    <w:pPr>
      <w:widowControl/>
      <w:autoSpaceDE/>
      <w:autoSpaceDN/>
      <w:spacing w:after="100"/>
      <w:ind w:left="1540"/>
      <w:jc w:val="left"/>
    </w:pPr>
    <w:rPr>
      <w:rFonts w:asciiTheme="minorHAnsi" w:hAnsiTheme="minorHAnsi"/>
      <w:kern w:val="0"/>
      <w:sz w:val="22"/>
      <w:lang w:eastAsia="ja-JP"/>
    </w:rPr>
  </w:style>
  <w:style w:type="paragraph" w:styleId="TOC9">
    <w:name w:val="toc 9"/>
    <w:basedOn w:val="Normal"/>
    <w:next w:val="Normal"/>
    <w:autoRedefine/>
    <w:uiPriority w:val="39"/>
    <w:unhideWhenUsed/>
    <w:rsid w:val="008B59CD"/>
    <w:pPr>
      <w:widowControl/>
      <w:autoSpaceDE/>
      <w:autoSpaceDN/>
      <w:spacing w:after="100"/>
      <w:ind w:left="1760"/>
      <w:jc w:val="left"/>
    </w:pPr>
    <w:rPr>
      <w:rFonts w:asciiTheme="minorHAnsi" w:hAnsiTheme="minorHAnsi"/>
      <w:kern w:val="0"/>
      <w:sz w:val="22"/>
      <w:lang w:eastAsia="ja-JP"/>
    </w:rPr>
  </w:style>
  <w:style w:type="character" w:styleId="UnresolvedMention">
    <w:name w:val="Unresolved Mention"/>
    <w:basedOn w:val="DefaultParagraphFont"/>
    <w:uiPriority w:val="99"/>
    <w:semiHidden/>
    <w:unhideWhenUsed/>
    <w:rsid w:val="008B59CD"/>
    <w:rPr>
      <w:color w:val="605E5C"/>
      <w:shd w:val="clear" w:color="auto" w:fill="E1DFDD"/>
    </w:rPr>
  </w:style>
  <w:style w:type="paragraph" w:styleId="HTMLPreformatted">
    <w:name w:val="HTML Preformatted"/>
    <w:basedOn w:val="Normal"/>
    <w:link w:val="HTMLPreformattedChar"/>
    <w:uiPriority w:val="99"/>
    <w:unhideWhenUsed/>
    <w:rsid w:val="006253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pPr>
    <w:rPr>
      <w:rFonts w:ascii="Courier New" w:eastAsia="Times New Roman" w:hAnsi="Courier New" w:cs="Courier New"/>
      <w:kern w:val="0"/>
      <w:sz w:val="20"/>
      <w:szCs w:val="20"/>
      <w:lang w:eastAsia="ja-JP"/>
    </w:rPr>
  </w:style>
  <w:style w:type="character" w:customStyle="1" w:styleId="HTMLPreformattedChar">
    <w:name w:val="HTML Preformatted Char"/>
    <w:basedOn w:val="DefaultParagraphFont"/>
    <w:link w:val="HTMLPreformatted"/>
    <w:uiPriority w:val="99"/>
    <w:rsid w:val="00625326"/>
    <w:rPr>
      <w:rFonts w:ascii="Courier New" w:eastAsia="Times New Roman" w:hAnsi="Courier New" w:cs="Courier New"/>
      <w:sz w:val="20"/>
      <w:szCs w:val="20"/>
    </w:rPr>
  </w:style>
  <w:style w:type="character" w:customStyle="1" w:styleId="z-text">
    <w:name w:val="z-text"/>
    <w:basedOn w:val="DefaultParagraphFont"/>
    <w:rsid w:val="00625326"/>
  </w:style>
  <w:style w:type="character" w:styleId="HTMLCode">
    <w:name w:val="HTML Code"/>
    <w:basedOn w:val="DefaultParagraphFont"/>
    <w:uiPriority w:val="99"/>
    <w:semiHidden/>
    <w:unhideWhenUsed/>
    <w:rsid w:val="00156C2B"/>
    <w:rPr>
      <w:rFonts w:ascii="Courier New" w:eastAsia="Times New Roman" w:hAnsi="Courier New" w:cs="Courier New"/>
      <w:sz w:val="20"/>
      <w:szCs w:val="20"/>
    </w:rPr>
  </w:style>
  <w:style w:type="character" w:customStyle="1" w:styleId="z-source">
    <w:name w:val="z-source"/>
    <w:basedOn w:val="DefaultParagraphFont"/>
    <w:rsid w:val="00A707AE"/>
  </w:style>
  <w:style w:type="character" w:customStyle="1" w:styleId="z-keyword">
    <w:name w:val="z-keyword"/>
    <w:basedOn w:val="DefaultParagraphFont"/>
    <w:rsid w:val="00A707AE"/>
  </w:style>
  <w:style w:type="character" w:customStyle="1" w:styleId="z-string">
    <w:name w:val="z-string"/>
    <w:basedOn w:val="DefaultParagraphFont"/>
    <w:rsid w:val="00A707AE"/>
  </w:style>
  <w:style w:type="character" w:customStyle="1" w:styleId="z-punctuation">
    <w:name w:val="z-punctuation"/>
    <w:basedOn w:val="DefaultParagraphFont"/>
    <w:rsid w:val="00A707AE"/>
  </w:style>
  <w:style w:type="character" w:customStyle="1" w:styleId="z-constant">
    <w:name w:val="z-constant"/>
    <w:basedOn w:val="DefaultParagraphFont"/>
    <w:rsid w:val="00A707AE"/>
  </w:style>
  <w:style w:type="character" w:customStyle="1" w:styleId="z-entity">
    <w:name w:val="z-entity"/>
    <w:basedOn w:val="DefaultParagraphFont"/>
    <w:rsid w:val="00A707AE"/>
  </w:style>
  <w:style w:type="character" w:customStyle="1" w:styleId="z-comment">
    <w:name w:val="z-comment"/>
    <w:basedOn w:val="DefaultParagraphFont"/>
    <w:rsid w:val="00076AE2"/>
  </w:style>
  <w:style w:type="character" w:styleId="FollowedHyperlink">
    <w:name w:val="FollowedHyperlink"/>
    <w:basedOn w:val="DefaultParagraphFont"/>
    <w:uiPriority w:val="99"/>
    <w:semiHidden/>
    <w:unhideWhenUsed/>
    <w:rsid w:val="00E972CD"/>
    <w:rPr>
      <w:color w:val="954F72" w:themeColor="followedHyperlink"/>
      <w:u w:val="single"/>
    </w:rPr>
  </w:style>
  <w:style w:type="character" w:customStyle="1" w:styleId="z-meta">
    <w:name w:val="z-meta"/>
    <w:basedOn w:val="DefaultParagraphFont"/>
    <w:rsid w:val="00023BAA"/>
  </w:style>
  <w:style w:type="paragraph" w:styleId="Header">
    <w:name w:val="header"/>
    <w:basedOn w:val="Normal"/>
    <w:link w:val="HeaderChar"/>
    <w:uiPriority w:val="99"/>
    <w:unhideWhenUsed/>
    <w:rsid w:val="003314E6"/>
    <w:pPr>
      <w:tabs>
        <w:tab w:val="center" w:pos="4419"/>
        <w:tab w:val="right" w:pos="8838"/>
      </w:tabs>
      <w:spacing w:after="0" w:line="240" w:lineRule="auto"/>
    </w:pPr>
  </w:style>
  <w:style w:type="character" w:customStyle="1" w:styleId="HeaderChar">
    <w:name w:val="Header Char"/>
    <w:basedOn w:val="DefaultParagraphFont"/>
    <w:link w:val="Header"/>
    <w:uiPriority w:val="99"/>
    <w:rsid w:val="003314E6"/>
    <w:rPr>
      <w:rFonts w:ascii="Times New Roman" w:hAnsi="Times New Roman"/>
      <w:kern w:val="2"/>
      <w:sz w:val="26"/>
      <w:lang w:eastAsia="ko-KR"/>
    </w:rPr>
  </w:style>
  <w:style w:type="paragraph" w:styleId="Footer">
    <w:name w:val="footer"/>
    <w:basedOn w:val="Normal"/>
    <w:link w:val="FooterChar"/>
    <w:uiPriority w:val="99"/>
    <w:unhideWhenUsed/>
    <w:rsid w:val="003314E6"/>
    <w:pPr>
      <w:tabs>
        <w:tab w:val="center" w:pos="4419"/>
        <w:tab w:val="right" w:pos="8838"/>
      </w:tabs>
      <w:spacing w:after="0" w:line="240" w:lineRule="auto"/>
    </w:pPr>
  </w:style>
  <w:style w:type="character" w:customStyle="1" w:styleId="FooterChar">
    <w:name w:val="Footer Char"/>
    <w:basedOn w:val="DefaultParagraphFont"/>
    <w:link w:val="Footer"/>
    <w:uiPriority w:val="99"/>
    <w:rsid w:val="003314E6"/>
    <w:rPr>
      <w:rFonts w:ascii="Times New Roman" w:hAnsi="Times New Roman"/>
      <w:kern w:val="2"/>
      <w:sz w:val="26"/>
      <w:lang w:eastAsia="ko-KR"/>
    </w:rPr>
  </w:style>
  <w:style w:type="paragraph" w:styleId="NoSpacing">
    <w:name w:val="No Spacing"/>
    <w:uiPriority w:val="1"/>
    <w:qFormat/>
    <w:rsid w:val="005C6168"/>
    <w:pPr>
      <w:widowControl w:val="0"/>
      <w:wordWrap w:val="0"/>
      <w:autoSpaceDE w:val="0"/>
      <w:autoSpaceDN w:val="0"/>
      <w:spacing w:after="0" w:line="240" w:lineRule="auto"/>
      <w:jc w:val="both"/>
    </w:pPr>
    <w:rPr>
      <w:rFonts w:ascii="QTKorrin" w:hAnsi="QTKorrin"/>
      <w:kern w:val="2"/>
      <w:sz w:val="26"/>
      <w:lang w:eastAsia="ko-KR"/>
    </w:rPr>
  </w:style>
  <w:style w:type="paragraph" w:styleId="Quote">
    <w:name w:val="Quote"/>
    <w:aliases w:val="Code"/>
    <w:basedOn w:val="Normal"/>
    <w:next w:val="Normal"/>
    <w:link w:val="QuoteChar"/>
    <w:uiPriority w:val="29"/>
    <w:qFormat/>
    <w:rsid w:val="003764E1"/>
    <w:rPr>
      <w:rFonts w:ascii="DejaVu Sans Mono" w:hAnsi="DejaVu Sans Mono" w:cs="Arial"/>
      <w:color w:val="88030F"/>
      <w:szCs w:val="26"/>
    </w:rPr>
  </w:style>
  <w:style w:type="character" w:customStyle="1" w:styleId="QuoteChar">
    <w:name w:val="Quote Char"/>
    <w:aliases w:val="Code Char"/>
    <w:basedOn w:val="DefaultParagraphFont"/>
    <w:link w:val="Quote"/>
    <w:uiPriority w:val="29"/>
    <w:rsid w:val="003764E1"/>
    <w:rPr>
      <w:rFonts w:ascii="DejaVu Sans Mono" w:eastAsia="QTKorrin" w:hAnsi="DejaVu Sans Mono" w:cs="Arial"/>
      <w:color w:val="88030F"/>
      <w:kern w:val="2"/>
      <w:sz w:val="26"/>
      <w:szCs w:val="26"/>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0511">
      <w:bodyDiv w:val="1"/>
      <w:marLeft w:val="0"/>
      <w:marRight w:val="0"/>
      <w:marTop w:val="0"/>
      <w:marBottom w:val="0"/>
      <w:divBdr>
        <w:top w:val="none" w:sz="0" w:space="0" w:color="auto"/>
        <w:left w:val="none" w:sz="0" w:space="0" w:color="auto"/>
        <w:bottom w:val="none" w:sz="0" w:space="0" w:color="auto"/>
        <w:right w:val="none" w:sz="0" w:space="0" w:color="auto"/>
      </w:divBdr>
    </w:div>
    <w:div w:id="24868401">
      <w:bodyDiv w:val="1"/>
      <w:marLeft w:val="0"/>
      <w:marRight w:val="0"/>
      <w:marTop w:val="0"/>
      <w:marBottom w:val="0"/>
      <w:divBdr>
        <w:top w:val="none" w:sz="0" w:space="0" w:color="auto"/>
        <w:left w:val="none" w:sz="0" w:space="0" w:color="auto"/>
        <w:bottom w:val="none" w:sz="0" w:space="0" w:color="auto"/>
        <w:right w:val="none" w:sz="0" w:space="0" w:color="auto"/>
      </w:divBdr>
    </w:div>
    <w:div w:id="40326202">
      <w:bodyDiv w:val="1"/>
      <w:marLeft w:val="0"/>
      <w:marRight w:val="0"/>
      <w:marTop w:val="0"/>
      <w:marBottom w:val="0"/>
      <w:divBdr>
        <w:top w:val="none" w:sz="0" w:space="0" w:color="auto"/>
        <w:left w:val="none" w:sz="0" w:space="0" w:color="auto"/>
        <w:bottom w:val="none" w:sz="0" w:space="0" w:color="auto"/>
        <w:right w:val="none" w:sz="0" w:space="0" w:color="auto"/>
      </w:divBdr>
    </w:div>
    <w:div w:id="40979953">
      <w:bodyDiv w:val="1"/>
      <w:marLeft w:val="0"/>
      <w:marRight w:val="0"/>
      <w:marTop w:val="0"/>
      <w:marBottom w:val="0"/>
      <w:divBdr>
        <w:top w:val="none" w:sz="0" w:space="0" w:color="auto"/>
        <w:left w:val="none" w:sz="0" w:space="0" w:color="auto"/>
        <w:bottom w:val="none" w:sz="0" w:space="0" w:color="auto"/>
        <w:right w:val="none" w:sz="0" w:space="0" w:color="auto"/>
      </w:divBdr>
    </w:div>
    <w:div w:id="43915930">
      <w:bodyDiv w:val="1"/>
      <w:marLeft w:val="0"/>
      <w:marRight w:val="0"/>
      <w:marTop w:val="0"/>
      <w:marBottom w:val="0"/>
      <w:divBdr>
        <w:top w:val="none" w:sz="0" w:space="0" w:color="auto"/>
        <w:left w:val="none" w:sz="0" w:space="0" w:color="auto"/>
        <w:bottom w:val="none" w:sz="0" w:space="0" w:color="auto"/>
        <w:right w:val="none" w:sz="0" w:space="0" w:color="auto"/>
      </w:divBdr>
    </w:div>
    <w:div w:id="74715967">
      <w:bodyDiv w:val="1"/>
      <w:marLeft w:val="0"/>
      <w:marRight w:val="0"/>
      <w:marTop w:val="0"/>
      <w:marBottom w:val="0"/>
      <w:divBdr>
        <w:top w:val="none" w:sz="0" w:space="0" w:color="auto"/>
        <w:left w:val="none" w:sz="0" w:space="0" w:color="auto"/>
        <w:bottom w:val="none" w:sz="0" w:space="0" w:color="auto"/>
        <w:right w:val="none" w:sz="0" w:space="0" w:color="auto"/>
      </w:divBdr>
    </w:div>
    <w:div w:id="75326627">
      <w:bodyDiv w:val="1"/>
      <w:marLeft w:val="0"/>
      <w:marRight w:val="0"/>
      <w:marTop w:val="0"/>
      <w:marBottom w:val="0"/>
      <w:divBdr>
        <w:top w:val="none" w:sz="0" w:space="0" w:color="auto"/>
        <w:left w:val="none" w:sz="0" w:space="0" w:color="auto"/>
        <w:bottom w:val="none" w:sz="0" w:space="0" w:color="auto"/>
        <w:right w:val="none" w:sz="0" w:space="0" w:color="auto"/>
      </w:divBdr>
    </w:div>
    <w:div w:id="96566615">
      <w:bodyDiv w:val="1"/>
      <w:marLeft w:val="0"/>
      <w:marRight w:val="0"/>
      <w:marTop w:val="0"/>
      <w:marBottom w:val="0"/>
      <w:divBdr>
        <w:top w:val="none" w:sz="0" w:space="0" w:color="auto"/>
        <w:left w:val="none" w:sz="0" w:space="0" w:color="auto"/>
        <w:bottom w:val="none" w:sz="0" w:space="0" w:color="auto"/>
        <w:right w:val="none" w:sz="0" w:space="0" w:color="auto"/>
      </w:divBdr>
    </w:div>
    <w:div w:id="97648937">
      <w:bodyDiv w:val="1"/>
      <w:marLeft w:val="0"/>
      <w:marRight w:val="0"/>
      <w:marTop w:val="0"/>
      <w:marBottom w:val="0"/>
      <w:divBdr>
        <w:top w:val="none" w:sz="0" w:space="0" w:color="auto"/>
        <w:left w:val="none" w:sz="0" w:space="0" w:color="auto"/>
        <w:bottom w:val="none" w:sz="0" w:space="0" w:color="auto"/>
        <w:right w:val="none" w:sz="0" w:space="0" w:color="auto"/>
      </w:divBdr>
    </w:div>
    <w:div w:id="102968143">
      <w:bodyDiv w:val="1"/>
      <w:marLeft w:val="0"/>
      <w:marRight w:val="0"/>
      <w:marTop w:val="0"/>
      <w:marBottom w:val="0"/>
      <w:divBdr>
        <w:top w:val="none" w:sz="0" w:space="0" w:color="auto"/>
        <w:left w:val="none" w:sz="0" w:space="0" w:color="auto"/>
        <w:bottom w:val="none" w:sz="0" w:space="0" w:color="auto"/>
        <w:right w:val="none" w:sz="0" w:space="0" w:color="auto"/>
      </w:divBdr>
    </w:div>
    <w:div w:id="106966894">
      <w:bodyDiv w:val="1"/>
      <w:marLeft w:val="0"/>
      <w:marRight w:val="0"/>
      <w:marTop w:val="0"/>
      <w:marBottom w:val="0"/>
      <w:divBdr>
        <w:top w:val="none" w:sz="0" w:space="0" w:color="auto"/>
        <w:left w:val="none" w:sz="0" w:space="0" w:color="auto"/>
        <w:bottom w:val="none" w:sz="0" w:space="0" w:color="auto"/>
        <w:right w:val="none" w:sz="0" w:space="0" w:color="auto"/>
      </w:divBdr>
    </w:div>
    <w:div w:id="114107160">
      <w:bodyDiv w:val="1"/>
      <w:marLeft w:val="0"/>
      <w:marRight w:val="0"/>
      <w:marTop w:val="0"/>
      <w:marBottom w:val="0"/>
      <w:divBdr>
        <w:top w:val="none" w:sz="0" w:space="0" w:color="auto"/>
        <w:left w:val="none" w:sz="0" w:space="0" w:color="auto"/>
        <w:bottom w:val="none" w:sz="0" w:space="0" w:color="auto"/>
        <w:right w:val="none" w:sz="0" w:space="0" w:color="auto"/>
      </w:divBdr>
    </w:div>
    <w:div w:id="118183822">
      <w:bodyDiv w:val="1"/>
      <w:marLeft w:val="0"/>
      <w:marRight w:val="0"/>
      <w:marTop w:val="0"/>
      <w:marBottom w:val="0"/>
      <w:divBdr>
        <w:top w:val="none" w:sz="0" w:space="0" w:color="auto"/>
        <w:left w:val="none" w:sz="0" w:space="0" w:color="auto"/>
        <w:bottom w:val="none" w:sz="0" w:space="0" w:color="auto"/>
        <w:right w:val="none" w:sz="0" w:space="0" w:color="auto"/>
      </w:divBdr>
    </w:div>
    <w:div w:id="126238643">
      <w:bodyDiv w:val="1"/>
      <w:marLeft w:val="0"/>
      <w:marRight w:val="0"/>
      <w:marTop w:val="0"/>
      <w:marBottom w:val="0"/>
      <w:divBdr>
        <w:top w:val="none" w:sz="0" w:space="0" w:color="auto"/>
        <w:left w:val="none" w:sz="0" w:space="0" w:color="auto"/>
        <w:bottom w:val="none" w:sz="0" w:space="0" w:color="auto"/>
        <w:right w:val="none" w:sz="0" w:space="0" w:color="auto"/>
      </w:divBdr>
    </w:div>
    <w:div w:id="130751476">
      <w:bodyDiv w:val="1"/>
      <w:marLeft w:val="0"/>
      <w:marRight w:val="0"/>
      <w:marTop w:val="0"/>
      <w:marBottom w:val="0"/>
      <w:divBdr>
        <w:top w:val="none" w:sz="0" w:space="0" w:color="auto"/>
        <w:left w:val="none" w:sz="0" w:space="0" w:color="auto"/>
        <w:bottom w:val="none" w:sz="0" w:space="0" w:color="auto"/>
        <w:right w:val="none" w:sz="0" w:space="0" w:color="auto"/>
      </w:divBdr>
    </w:div>
    <w:div w:id="132137131">
      <w:bodyDiv w:val="1"/>
      <w:marLeft w:val="0"/>
      <w:marRight w:val="0"/>
      <w:marTop w:val="0"/>
      <w:marBottom w:val="0"/>
      <w:divBdr>
        <w:top w:val="none" w:sz="0" w:space="0" w:color="auto"/>
        <w:left w:val="none" w:sz="0" w:space="0" w:color="auto"/>
        <w:bottom w:val="none" w:sz="0" w:space="0" w:color="auto"/>
        <w:right w:val="none" w:sz="0" w:space="0" w:color="auto"/>
      </w:divBdr>
    </w:div>
    <w:div w:id="144707712">
      <w:bodyDiv w:val="1"/>
      <w:marLeft w:val="0"/>
      <w:marRight w:val="0"/>
      <w:marTop w:val="0"/>
      <w:marBottom w:val="0"/>
      <w:divBdr>
        <w:top w:val="none" w:sz="0" w:space="0" w:color="auto"/>
        <w:left w:val="none" w:sz="0" w:space="0" w:color="auto"/>
        <w:bottom w:val="none" w:sz="0" w:space="0" w:color="auto"/>
        <w:right w:val="none" w:sz="0" w:space="0" w:color="auto"/>
      </w:divBdr>
      <w:divsChild>
        <w:div w:id="1185746682">
          <w:marLeft w:val="0"/>
          <w:marRight w:val="0"/>
          <w:marTop w:val="0"/>
          <w:marBottom w:val="0"/>
          <w:divBdr>
            <w:top w:val="none" w:sz="0" w:space="0" w:color="auto"/>
            <w:left w:val="none" w:sz="0" w:space="0" w:color="auto"/>
            <w:bottom w:val="none" w:sz="0" w:space="0" w:color="auto"/>
            <w:right w:val="none" w:sz="0" w:space="0" w:color="auto"/>
          </w:divBdr>
        </w:div>
      </w:divsChild>
    </w:div>
    <w:div w:id="146747249">
      <w:bodyDiv w:val="1"/>
      <w:marLeft w:val="0"/>
      <w:marRight w:val="0"/>
      <w:marTop w:val="0"/>
      <w:marBottom w:val="0"/>
      <w:divBdr>
        <w:top w:val="none" w:sz="0" w:space="0" w:color="auto"/>
        <w:left w:val="none" w:sz="0" w:space="0" w:color="auto"/>
        <w:bottom w:val="none" w:sz="0" w:space="0" w:color="auto"/>
        <w:right w:val="none" w:sz="0" w:space="0" w:color="auto"/>
      </w:divBdr>
    </w:div>
    <w:div w:id="155651067">
      <w:bodyDiv w:val="1"/>
      <w:marLeft w:val="0"/>
      <w:marRight w:val="0"/>
      <w:marTop w:val="0"/>
      <w:marBottom w:val="0"/>
      <w:divBdr>
        <w:top w:val="none" w:sz="0" w:space="0" w:color="auto"/>
        <w:left w:val="none" w:sz="0" w:space="0" w:color="auto"/>
        <w:bottom w:val="none" w:sz="0" w:space="0" w:color="auto"/>
        <w:right w:val="none" w:sz="0" w:space="0" w:color="auto"/>
      </w:divBdr>
    </w:div>
    <w:div w:id="178545045">
      <w:bodyDiv w:val="1"/>
      <w:marLeft w:val="0"/>
      <w:marRight w:val="0"/>
      <w:marTop w:val="0"/>
      <w:marBottom w:val="0"/>
      <w:divBdr>
        <w:top w:val="none" w:sz="0" w:space="0" w:color="auto"/>
        <w:left w:val="none" w:sz="0" w:space="0" w:color="auto"/>
        <w:bottom w:val="none" w:sz="0" w:space="0" w:color="auto"/>
        <w:right w:val="none" w:sz="0" w:space="0" w:color="auto"/>
      </w:divBdr>
    </w:div>
    <w:div w:id="180708271">
      <w:bodyDiv w:val="1"/>
      <w:marLeft w:val="0"/>
      <w:marRight w:val="0"/>
      <w:marTop w:val="0"/>
      <w:marBottom w:val="0"/>
      <w:divBdr>
        <w:top w:val="none" w:sz="0" w:space="0" w:color="auto"/>
        <w:left w:val="none" w:sz="0" w:space="0" w:color="auto"/>
        <w:bottom w:val="none" w:sz="0" w:space="0" w:color="auto"/>
        <w:right w:val="none" w:sz="0" w:space="0" w:color="auto"/>
      </w:divBdr>
    </w:div>
    <w:div w:id="188422024">
      <w:bodyDiv w:val="1"/>
      <w:marLeft w:val="0"/>
      <w:marRight w:val="0"/>
      <w:marTop w:val="0"/>
      <w:marBottom w:val="0"/>
      <w:divBdr>
        <w:top w:val="none" w:sz="0" w:space="0" w:color="auto"/>
        <w:left w:val="none" w:sz="0" w:space="0" w:color="auto"/>
        <w:bottom w:val="none" w:sz="0" w:space="0" w:color="auto"/>
        <w:right w:val="none" w:sz="0" w:space="0" w:color="auto"/>
      </w:divBdr>
    </w:div>
    <w:div w:id="190147732">
      <w:bodyDiv w:val="1"/>
      <w:marLeft w:val="0"/>
      <w:marRight w:val="0"/>
      <w:marTop w:val="0"/>
      <w:marBottom w:val="0"/>
      <w:divBdr>
        <w:top w:val="none" w:sz="0" w:space="0" w:color="auto"/>
        <w:left w:val="none" w:sz="0" w:space="0" w:color="auto"/>
        <w:bottom w:val="none" w:sz="0" w:space="0" w:color="auto"/>
        <w:right w:val="none" w:sz="0" w:space="0" w:color="auto"/>
      </w:divBdr>
    </w:div>
    <w:div w:id="196044963">
      <w:bodyDiv w:val="1"/>
      <w:marLeft w:val="0"/>
      <w:marRight w:val="0"/>
      <w:marTop w:val="0"/>
      <w:marBottom w:val="0"/>
      <w:divBdr>
        <w:top w:val="none" w:sz="0" w:space="0" w:color="auto"/>
        <w:left w:val="none" w:sz="0" w:space="0" w:color="auto"/>
        <w:bottom w:val="none" w:sz="0" w:space="0" w:color="auto"/>
        <w:right w:val="none" w:sz="0" w:space="0" w:color="auto"/>
      </w:divBdr>
    </w:div>
    <w:div w:id="211574999">
      <w:bodyDiv w:val="1"/>
      <w:marLeft w:val="0"/>
      <w:marRight w:val="0"/>
      <w:marTop w:val="0"/>
      <w:marBottom w:val="0"/>
      <w:divBdr>
        <w:top w:val="none" w:sz="0" w:space="0" w:color="auto"/>
        <w:left w:val="none" w:sz="0" w:space="0" w:color="auto"/>
        <w:bottom w:val="none" w:sz="0" w:space="0" w:color="auto"/>
        <w:right w:val="none" w:sz="0" w:space="0" w:color="auto"/>
      </w:divBdr>
    </w:div>
    <w:div w:id="216474707">
      <w:bodyDiv w:val="1"/>
      <w:marLeft w:val="0"/>
      <w:marRight w:val="0"/>
      <w:marTop w:val="0"/>
      <w:marBottom w:val="0"/>
      <w:divBdr>
        <w:top w:val="none" w:sz="0" w:space="0" w:color="auto"/>
        <w:left w:val="none" w:sz="0" w:space="0" w:color="auto"/>
        <w:bottom w:val="none" w:sz="0" w:space="0" w:color="auto"/>
        <w:right w:val="none" w:sz="0" w:space="0" w:color="auto"/>
      </w:divBdr>
    </w:div>
    <w:div w:id="271328198">
      <w:bodyDiv w:val="1"/>
      <w:marLeft w:val="0"/>
      <w:marRight w:val="0"/>
      <w:marTop w:val="0"/>
      <w:marBottom w:val="0"/>
      <w:divBdr>
        <w:top w:val="none" w:sz="0" w:space="0" w:color="auto"/>
        <w:left w:val="none" w:sz="0" w:space="0" w:color="auto"/>
        <w:bottom w:val="none" w:sz="0" w:space="0" w:color="auto"/>
        <w:right w:val="none" w:sz="0" w:space="0" w:color="auto"/>
      </w:divBdr>
      <w:divsChild>
        <w:div w:id="2084789368">
          <w:marLeft w:val="0"/>
          <w:marRight w:val="0"/>
          <w:marTop w:val="0"/>
          <w:marBottom w:val="0"/>
          <w:divBdr>
            <w:top w:val="none" w:sz="0" w:space="0" w:color="auto"/>
            <w:left w:val="none" w:sz="0" w:space="0" w:color="auto"/>
            <w:bottom w:val="none" w:sz="0" w:space="0" w:color="auto"/>
            <w:right w:val="none" w:sz="0" w:space="0" w:color="auto"/>
          </w:divBdr>
        </w:div>
      </w:divsChild>
    </w:div>
    <w:div w:id="277612115">
      <w:bodyDiv w:val="1"/>
      <w:marLeft w:val="0"/>
      <w:marRight w:val="0"/>
      <w:marTop w:val="0"/>
      <w:marBottom w:val="0"/>
      <w:divBdr>
        <w:top w:val="none" w:sz="0" w:space="0" w:color="auto"/>
        <w:left w:val="none" w:sz="0" w:space="0" w:color="auto"/>
        <w:bottom w:val="none" w:sz="0" w:space="0" w:color="auto"/>
        <w:right w:val="none" w:sz="0" w:space="0" w:color="auto"/>
      </w:divBdr>
    </w:div>
    <w:div w:id="278953128">
      <w:bodyDiv w:val="1"/>
      <w:marLeft w:val="0"/>
      <w:marRight w:val="0"/>
      <w:marTop w:val="0"/>
      <w:marBottom w:val="0"/>
      <w:divBdr>
        <w:top w:val="none" w:sz="0" w:space="0" w:color="auto"/>
        <w:left w:val="none" w:sz="0" w:space="0" w:color="auto"/>
        <w:bottom w:val="none" w:sz="0" w:space="0" w:color="auto"/>
        <w:right w:val="none" w:sz="0" w:space="0" w:color="auto"/>
      </w:divBdr>
    </w:div>
    <w:div w:id="284503974">
      <w:bodyDiv w:val="1"/>
      <w:marLeft w:val="0"/>
      <w:marRight w:val="0"/>
      <w:marTop w:val="0"/>
      <w:marBottom w:val="0"/>
      <w:divBdr>
        <w:top w:val="none" w:sz="0" w:space="0" w:color="auto"/>
        <w:left w:val="none" w:sz="0" w:space="0" w:color="auto"/>
        <w:bottom w:val="none" w:sz="0" w:space="0" w:color="auto"/>
        <w:right w:val="none" w:sz="0" w:space="0" w:color="auto"/>
      </w:divBdr>
    </w:div>
    <w:div w:id="284894611">
      <w:bodyDiv w:val="1"/>
      <w:marLeft w:val="0"/>
      <w:marRight w:val="0"/>
      <w:marTop w:val="0"/>
      <w:marBottom w:val="0"/>
      <w:divBdr>
        <w:top w:val="none" w:sz="0" w:space="0" w:color="auto"/>
        <w:left w:val="none" w:sz="0" w:space="0" w:color="auto"/>
        <w:bottom w:val="none" w:sz="0" w:space="0" w:color="auto"/>
        <w:right w:val="none" w:sz="0" w:space="0" w:color="auto"/>
      </w:divBdr>
    </w:div>
    <w:div w:id="289825158">
      <w:bodyDiv w:val="1"/>
      <w:marLeft w:val="0"/>
      <w:marRight w:val="0"/>
      <w:marTop w:val="0"/>
      <w:marBottom w:val="0"/>
      <w:divBdr>
        <w:top w:val="none" w:sz="0" w:space="0" w:color="auto"/>
        <w:left w:val="none" w:sz="0" w:space="0" w:color="auto"/>
        <w:bottom w:val="none" w:sz="0" w:space="0" w:color="auto"/>
        <w:right w:val="none" w:sz="0" w:space="0" w:color="auto"/>
      </w:divBdr>
      <w:divsChild>
        <w:div w:id="1417705427">
          <w:marLeft w:val="0"/>
          <w:marRight w:val="0"/>
          <w:marTop w:val="0"/>
          <w:marBottom w:val="0"/>
          <w:divBdr>
            <w:top w:val="none" w:sz="0" w:space="0" w:color="auto"/>
            <w:left w:val="none" w:sz="0" w:space="0" w:color="auto"/>
            <w:bottom w:val="none" w:sz="0" w:space="0" w:color="auto"/>
            <w:right w:val="none" w:sz="0" w:space="0" w:color="auto"/>
          </w:divBdr>
        </w:div>
        <w:div w:id="1497527779">
          <w:marLeft w:val="0"/>
          <w:marRight w:val="0"/>
          <w:marTop w:val="0"/>
          <w:marBottom w:val="0"/>
          <w:divBdr>
            <w:top w:val="none" w:sz="0" w:space="0" w:color="auto"/>
            <w:left w:val="none" w:sz="0" w:space="0" w:color="auto"/>
            <w:bottom w:val="none" w:sz="0" w:space="0" w:color="auto"/>
            <w:right w:val="none" w:sz="0" w:space="0" w:color="auto"/>
          </w:divBdr>
        </w:div>
      </w:divsChild>
    </w:div>
    <w:div w:id="300355895">
      <w:bodyDiv w:val="1"/>
      <w:marLeft w:val="0"/>
      <w:marRight w:val="0"/>
      <w:marTop w:val="0"/>
      <w:marBottom w:val="0"/>
      <w:divBdr>
        <w:top w:val="none" w:sz="0" w:space="0" w:color="auto"/>
        <w:left w:val="none" w:sz="0" w:space="0" w:color="auto"/>
        <w:bottom w:val="none" w:sz="0" w:space="0" w:color="auto"/>
        <w:right w:val="none" w:sz="0" w:space="0" w:color="auto"/>
      </w:divBdr>
      <w:divsChild>
        <w:div w:id="1075127899">
          <w:blockQuote w:val="1"/>
          <w:marLeft w:val="0"/>
          <w:marRight w:val="720"/>
          <w:marTop w:val="100"/>
          <w:marBottom w:val="100"/>
          <w:divBdr>
            <w:top w:val="none" w:sz="0" w:space="0" w:color="auto"/>
            <w:left w:val="single" w:sz="18" w:space="30" w:color="333333"/>
            <w:bottom w:val="none" w:sz="0" w:space="0" w:color="auto"/>
            <w:right w:val="none" w:sz="0" w:space="0" w:color="auto"/>
          </w:divBdr>
        </w:div>
      </w:divsChild>
    </w:div>
    <w:div w:id="302007991">
      <w:bodyDiv w:val="1"/>
      <w:marLeft w:val="0"/>
      <w:marRight w:val="0"/>
      <w:marTop w:val="0"/>
      <w:marBottom w:val="0"/>
      <w:divBdr>
        <w:top w:val="none" w:sz="0" w:space="0" w:color="auto"/>
        <w:left w:val="none" w:sz="0" w:space="0" w:color="auto"/>
        <w:bottom w:val="none" w:sz="0" w:space="0" w:color="auto"/>
        <w:right w:val="none" w:sz="0" w:space="0" w:color="auto"/>
      </w:divBdr>
    </w:div>
    <w:div w:id="307907042">
      <w:bodyDiv w:val="1"/>
      <w:marLeft w:val="0"/>
      <w:marRight w:val="0"/>
      <w:marTop w:val="0"/>
      <w:marBottom w:val="0"/>
      <w:divBdr>
        <w:top w:val="none" w:sz="0" w:space="0" w:color="auto"/>
        <w:left w:val="none" w:sz="0" w:space="0" w:color="auto"/>
        <w:bottom w:val="none" w:sz="0" w:space="0" w:color="auto"/>
        <w:right w:val="none" w:sz="0" w:space="0" w:color="auto"/>
      </w:divBdr>
    </w:div>
    <w:div w:id="310907775">
      <w:bodyDiv w:val="1"/>
      <w:marLeft w:val="0"/>
      <w:marRight w:val="0"/>
      <w:marTop w:val="0"/>
      <w:marBottom w:val="0"/>
      <w:divBdr>
        <w:top w:val="none" w:sz="0" w:space="0" w:color="auto"/>
        <w:left w:val="none" w:sz="0" w:space="0" w:color="auto"/>
        <w:bottom w:val="none" w:sz="0" w:space="0" w:color="auto"/>
        <w:right w:val="none" w:sz="0" w:space="0" w:color="auto"/>
      </w:divBdr>
    </w:div>
    <w:div w:id="323440505">
      <w:bodyDiv w:val="1"/>
      <w:marLeft w:val="0"/>
      <w:marRight w:val="0"/>
      <w:marTop w:val="0"/>
      <w:marBottom w:val="0"/>
      <w:divBdr>
        <w:top w:val="none" w:sz="0" w:space="0" w:color="auto"/>
        <w:left w:val="none" w:sz="0" w:space="0" w:color="auto"/>
        <w:bottom w:val="none" w:sz="0" w:space="0" w:color="auto"/>
        <w:right w:val="none" w:sz="0" w:space="0" w:color="auto"/>
      </w:divBdr>
    </w:div>
    <w:div w:id="343870972">
      <w:bodyDiv w:val="1"/>
      <w:marLeft w:val="0"/>
      <w:marRight w:val="0"/>
      <w:marTop w:val="0"/>
      <w:marBottom w:val="0"/>
      <w:divBdr>
        <w:top w:val="none" w:sz="0" w:space="0" w:color="auto"/>
        <w:left w:val="none" w:sz="0" w:space="0" w:color="auto"/>
        <w:bottom w:val="none" w:sz="0" w:space="0" w:color="auto"/>
        <w:right w:val="none" w:sz="0" w:space="0" w:color="auto"/>
      </w:divBdr>
    </w:div>
    <w:div w:id="350496412">
      <w:bodyDiv w:val="1"/>
      <w:marLeft w:val="0"/>
      <w:marRight w:val="0"/>
      <w:marTop w:val="0"/>
      <w:marBottom w:val="0"/>
      <w:divBdr>
        <w:top w:val="none" w:sz="0" w:space="0" w:color="auto"/>
        <w:left w:val="none" w:sz="0" w:space="0" w:color="auto"/>
        <w:bottom w:val="none" w:sz="0" w:space="0" w:color="auto"/>
        <w:right w:val="none" w:sz="0" w:space="0" w:color="auto"/>
      </w:divBdr>
    </w:div>
    <w:div w:id="350617801">
      <w:bodyDiv w:val="1"/>
      <w:marLeft w:val="0"/>
      <w:marRight w:val="0"/>
      <w:marTop w:val="0"/>
      <w:marBottom w:val="0"/>
      <w:divBdr>
        <w:top w:val="none" w:sz="0" w:space="0" w:color="auto"/>
        <w:left w:val="none" w:sz="0" w:space="0" w:color="auto"/>
        <w:bottom w:val="none" w:sz="0" w:space="0" w:color="auto"/>
        <w:right w:val="none" w:sz="0" w:space="0" w:color="auto"/>
      </w:divBdr>
    </w:div>
    <w:div w:id="352923706">
      <w:bodyDiv w:val="1"/>
      <w:marLeft w:val="0"/>
      <w:marRight w:val="0"/>
      <w:marTop w:val="0"/>
      <w:marBottom w:val="0"/>
      <w:divBdr>
        <w:top w:val="none" w:sz="0" w:space="0" w:color="auto"/>
        <w:left w:val="none" w:sz="0" w:space="0" w:color="auto"/>
        <w:bottom w:val="none" w:sz="0" w:space="0" w:color="auto"/>
        <w:right w:val="none" w:sz="0" w:space="0" w:color="auto"/>
      </w:divBdr>
    </w:div>
    <w:div w:id="354498704">
      <w:bodyDiv w:val="1"/>
      <w:marLeft w:val="0"/>
      <w:marRight w:val="0"/>
      <w:marTop w:val="0"/>
      <w:marBottom w:val="0"/>
      <w:divBdr>
        <w:top w:val="none" w:sz="0" w:space="0" w:color="auto"/>
        <w:left w:val="none" w:sz="0" w:space="0" w:color="auto"/>
        <w:bottom w:val="none" w:sz="0" w:space="0" w:color="auto"/>
        <w:right w:val="none" w:sz="0" w:space="0" w:color="auto"/>
      </w:divBdr>
    </w:div>
    <w:div w:id="401217830">
      <w:bodyDiv w:val="1"/>
      <w:marLeft w:val="0"/>
      <w:marRight w:val="0"/>
      <w:marTop w:val="0"/>
      <w:marBottom w:val="0"/>
      <w:divBdr>
        <w:top w:val="none" w:sz="0" w:space="0" w:color="auto"/>
        <w:left w:val="none" w:sz="0" w:space="0" w:color="auto"/>
        <w:bottom w:val="none" w:sz="0" w:space="0" w:color="auto"/>
        <w:right w:val="none" w:sz="0" w:space="0" w:color="auto"/>
      </w:divBdr>
    </w:div>
    <w:div w:id="403647193">
      <w:bodyDiv w:val="1"/>
      <w:marLeft w:val="0"/>
      <w:marRight w:val="0"/>
      <w:marTop w:val="0"/>
      <w:marBottom w:val="0"/>
      <w:divBdr>
        <w:top w:val="none" w:sz="0" w:space="0" w:color="auto"/>
        <w:left w:val="none" w:sz="0" w:space="0" w:color="auto"/>
        <w:bottom w:val="none" w:sz="0" w:space="0" w:color="auto"/>
        <w:right w:val="none" w:sz="0" w:space="0" w:color="auto"/>
      </w:divBdr>
      <w:divsChild>
        <w:div w:id="1630479240">
          <w:marLeft w:val="0"/>
          <w:marRight w:val="0"/>
          <w:marTop w:val="0"/>
          <w:marBottom w:val="0"/>
          <w:divBdr>
            <w:top w:val="none" w:sz="0" w:space="0" w:color="auto"/>
            <w:left w:val="none" w:sz="0" w:space="0" w:color="auto"/>
            <w:bottom w:val="none" w:sz="0" w:space="0" w:color="auto"/>
            <w:right w:val="none" w:sz="0" w:space="0" w:color="auto"/>
          </w:divBdr>
        </w:div>
      </w:divsChild>
    </w:div>
    <w:div w:id="413015837">
      <w:bodyDiv w:val="1"/>
      <w:marLeft w:val="0"/>
      <w:marRight w:val="0"/>
      <w:marTop w:val="0"/>
      <w:marBottom w:val="0"/>
      <w:divBdr>
        <w:top w:val="none" w:sz="0" w:space="0" w:color="auto"/>
        <w:left w:val="none" w:sz="0" w:space="0" w:color="auto"/>
        <w:bottom w:val="none" w:sz="0" w:space="0" w:color="auto"/>
        <w:right w:val="none" w:sz="0" w:space="0" w:color="auto"/>
      </w:divBdr>
    </w:div>
    <w:div w:id="416026581">
      <w:bodyDiv w:val="1"/>
      <w:marLeft w:val="0"/>
      <w:marRight w:val="0"/>
      <w:marTop w:val="0"/>
      <w:marBottom w:val="0"/>
      <w:divBdr>
        <w:top w:val="none" w:sz="0" w:space="0" w:color="auto"/>
        <w:left w:val="none" w:sz="0" w:space="0" w:color="auto"/>
        <w:bottom w:val="none" w:sz="0" w:space="0" w:color="auto"/>
        <w:right w:val="none" w:sz="0" w:space="0" w:color="auto"/>
      </w:divBdr>
      <w:divsChild>
        <w:div w:id="1816220291">
          <w:marLeft w:val="0"/>
          <w:marRight w:val="0"/>
          <w:marTop w:val="0"/>
          <w:marBottom w:val="0"/>
          <w:divBdr>
            <w:top w:val="none" w:sz="0" w:space="0" w:color="auto"/>
            <w:left w:val="none" w:sz="0" w:space="0" w:color="auto"/>
            <w:bottom w:val="none" w:sz="0" w:space="0" w:color="auto"/>
            <w:right w:val="none" w:sz="0" w:space="0" w:color="auto"/>
          </w:divBdr>
        </w:div>
      </w:divsChild>
    </w:div>
    <w:div w:id="421688802">
      <w:bodyDiv w:val="1"/>
      <w:marLeft w:val="0"/>
      <w:marRight w:val="0"/>
      <w:marTop w:val="0"/>
      <w:marBottom w:val="0"/>
      <w:divBdr>
        <w:top w:val="none" w:sz="0" w:space="0" w:color="auto"/>
        <w:left w:val="none" w:sz="0" w:space="0" w:color="auto"/>
        <w:bottom w:val="none" w:sz="0" w:space="0" w:color="auto"/>
        <w:right w:val="none" w:sz="0" w:space="0" w:color="auto"/>
      </w:divBdr>
    </w:div>
    <w:div w:id="422458659">
      <w:bodyDiv w:val="1"/>
      <w:marLeft w:val="0"/>
      <w:marRight w:val="0"/>
      <w:marTop w:val="0"/>
      <w:marBottom w:val="0"/>
      <w:divBdr>
        <w:top w:val="none" w:sz="0" w:space="0" w:color="auto"/>
        <w:left w:val="none" w:sz="0" w:space="0" w:color="auto"/>
        <w:bottom w:val="none" w:sz="0" w:space="0" w:color="auto"/>
        <w:right w:val="none" w:sz="0" w:space="0" w:color="auto"/>
      </w:divBdr>
    </w:div>
    <w:div w:id="439103297">
      <w:bodyDiv w:val="1"/>
      <w:marLeft w:val="0"/>
      <w:marRight w:val="0"/>
      <w:marTop w:val="0"/>
      <w:marBottom w:val="0"/>
      <w:divBdr>
        <w:top w:val="none" w:sz="0" w:space="0" w:color="auto"/>
        <w:left w:val="none" w:sz="0" w:space="0" w:color="auto"/>
        <w:bottom w:val="none" w:sz="0" w:space="0" w:color="auto"/>
        <w:right w:val="none" w:sz="0" w:space="0" w:color="auto"/>
      </w:divBdr>
    </w:div>
    <w:div w:id="445580144">
      <w:bodyDiv w:val="1"/>
      <w:marLeft w:val="0"/>
      <w:marRight w:val="0"/>
      <w:marTop w:val="0"/>
      <w:marBottom w:val="0"/>
      <w:divBdr>
        <w:top w:val="none" w:sz="0" w:space="0" w:color="auto"/>
        <w:left w:val="none" w:sz="0" w:space="0" w:color="auto"/>
        <w:bottom w:val="none" w:sz="0" w:space="0" w:color="auto"/>
        <w:right w:val="none" w:sz="0" w:space="0" w:color="auto"/>
      </w:divBdr>
    </w:div>
    <w:div w:id="453140953">
      <w:bodyDiv w:val="1"/>
      <w:marLeft w:val="0"/>
      <w:marRight w:val="0"/>
      <w:marTop w:val="0"/>
      <w:marBottom w:val="0"/>
      <w:divBdr>
        <w:top w:val="none" w:sz="0" w:space="0" w:color="auto"/>
        <w:left w:val="none" w:sz="0" w:space="0" w:color="auto"/>
        <w:bottom w:val="none" w:sz="0" w:space="0" w:color="auto"/>
        <w:right w:val="none" w:sz="0" w:space="0" w:color="auto"/>
      </w:divBdr>
    </w:div>
    <w:div w:id="462624228">
      <w:bodyDiv w:val="1"/>
      <w:marLeft w:val="0"/>
      <w:marRight w:val="0"/>
      <w:marTop w:val="0"/>
      <w:marBottom w:val="0"/>
      <w:divBdr>
        <w:top w:val="none" w:sz="0" w:space="0" w:color="auto"/>
        <w:left w:val="none" w:sz="0" w:space="0" w:color="auto"/>
        <w:bottom w:val="none" w:sz="0" w:space="0" w:color="auto"/>
        <w:right w:val="none" w:sz="0" w:space="0" w:color="auto"/>
      </w:divBdr>
      <w:divsChild>
        <w:div w:id="468208626">
          <w:marLeft w:val="0"/>
          <w:marRight w:val="0"/>
          <w:marTop w:val="0"/>
          <w:marBottom w:val="0"/>
          <w:divBdr>
            <w:top w:val="none" w:sz="0" w:space="0" w:color="auto"/>
            <w:left w:val="none" w:sz="0" w:space="0" w:color="auto"/>
            <w:bottom w:val="none" w:sz="0" w:space="0" w:color="auto"/>
            <w:right w:val="none" w:sz="0" w:space="0" w:color="auto"/>
          </w:divBdr>
        </w:div>
      </w:divsChild>
    </w:div>
    <w:div w:id="480587401">
      <w:bodyDiv w:val="1"/>
      <w:marLeft w:val="0"/>
      <w:marRight w:val="0"/>
      <w:marTop w:val="0"/>
      <w:marBottom w:val="0"/>
      <w:divBdr>
        <w:top w:val="none" w:sz="0" w:space="0" w:color="auto"/>
        <w:left w:val="none" w:sz="0" w:space="0" w:color="auto"/>
        <w:bottom w:val="none" w:sz="0" w:space="0" w:color="auto"/>
        <w:right w:val="none" w:sz="0" w:space="0" w:color="auto"/>
      </w:divBdr>
    </w:div>
    <w:div w:id="505679575">
      <w:bodyDiv w:val="1"/>
      <w:marLeft w:val="0"/>
      <w:marRight w:val="0"/>
      <w:marTop w:val="0"/>
      <w:marBottom w:val="0"/>
      <w:divBdr>
        <w:top w:val="none" w:sz="0" w:space="0" w:color="auto"/>
        <w:left w:val="none" w:sz="0" w:space="0" w:color="auto"/>
        <w:bottom w:val="none" w:sz="0" w:space="0" w:color="auto"/>
        <w:right w:val="none" w:sz="0" w:space="0" w:color="auto"/>
      </w:divBdr>
    </w:div>
    <w:div w:id="508056866">
      <w:bodyDiv w:val="1"/>
      <w:marLeft w:val="0"/>
      <w:marRight w:val="0"/>
      <w:marTop w:val="0"/>
      <w:marBottom w:val="0"/>
      <w:divBdr>
        <w:top w:val="none" w:sz="0" w:space="0" w:color="auto"/>
        <w:left w:val="none" w:sz="0" w:space="0" w:color="auto"/>
        <w:bottom w:val="none" w:sz="0" w:space="0" w:color="auto"/>
        <w:right w:val="none" w:sz="0" w:space="0" w:color="auto"/>
      </w:divBdr>
    </w:div>
    <w:div w:id="521555425">
      <w:bodyDiv w:val="1"/>
      <w:marLeft w:val="0"/>
      <w:marRight w:val="0"/>
      <w:marTop w:val="0"/>
      <w:marBottom w:val="0"/>
      <w:divBdr>
        <w:top w:val="none" w:sz="0" w:space="0" w:color="auto"/>
        <w:left w:val="none" w:sz="0" w:space="0" w:color="auto"/>
        <w:bottom w:val="none" w:sz="0" w:space="0" w:color="auto"/>
        <w:right w:val="none" w:sz="0" w:space="0" w:color="auto"/>
      </w:divBdr>
    </w:div>
    <w:div w:id="549416221">
      <w:bodyDiv w:val="1"/>
      <w:marLeft w:val="0"/>
      <w:marRight w:val="0"/>
      <w:marTop w:val="0"/>
      <w:marBottom w:val="0"/>
      <w:divBdr>
        <w:top w:val="none" w:sz="0" w:space="0" w:color="auto"/>
        <w:left w:val="none" w:sz="0" w:space="0" w:color="auto"/>
        <w:bottom w:val="none" w:sz="0" w:space="0" w:color="auto"/>
        <w:right w:val="none" w:sz="0" w:space="0" w:color="auto"/>
      </w:divBdr>
      <w:divsChild>
        <w:div w:id="670642150">
          <w:marLeft w:val="0"/>
          <w:marRight w:val="0"/>
          <w:marTop w:val="0"/>
          <w:marBottom w:val="0"/>
          <w:divBdr>
            <w:top w:val="none" w:sz="0" w:space="0" w:color="auto"/>
            <w:left w:val="none" w:sz="0" w:space="0" w:color="auto"/>
            <w:bottom w:val="none" w:sz="0" w:space="0" w:color="auto"/>
            <w:right w:val="none" w:sz="0" w:space="0" w:color="auto"/>
          </w:divBdr>
        </w:div>
      </w:divsChild>
    </w:div>
    <w:div w:id="550772307">
      <w:bodyDiv w:val="1"/>
      <w:marLeft w:val="0"/>
      <w:marRight w:val="0"/>
      <w:marTop w:val="0"/>
      <w:marBottom w:val="0"/>
      <w:divBdr>
        <w:top w:val="none" w:sz="0" w:space="0" w:color="auto"/>
        <w:left w:val="none" w:sz="0" w:space="0" w:color="auto"/>
        <w:bottom w:val="none" w:sz="0" w:space="0" w:color="auto"/>
        <w:right w:val="none" w:sz="0" w:space="0" w:color="auto"/>
      </w:divBdr>
    </w:div>
    <w:div w:id="557253095">
      <w:bodyDiv w:val="1"/>
      <w:marLeft w:val="0"/>
      <w:marRight w:val="0"/>
      <w:marTop w:val="0"/>
      <w:marBottom w:val="0"/>
      <w:divBdr>
        <w:top w:val="none" w:sz="0" w:space="0" w:color="auto"/>
        <w:left w:val="none" w:sz="0" w:space="0" w:color="auto"/>
        <w:bottom w:val="none" w:sz="0" w:space="0" w:color="auto"/>
        <w:right w:val="none" w:sz="0" w:space="0" w:color="auto"/>
      </w:divBdr>
    </w:div>
    <w:div w:id="567494093">
      <w:bodyDiv w:val="1"/>
      <w:marLeft w:val="0"/>
      <w:marRight w:val="0"/>
      <w:marTop w:val="0"/>
      <w:marBottom w:val="0"/>
      <w:divBdr>
        <w:top w:val="none" w:sz="0" w:space="0" w:color="auto"/>
        <w:left w:val="none" w:sz="0" w:space="0" w:color="auto"/>
        <w:bottom w:val="none" w:sz="0" w:space="0" w:color="auto"/>
        <w:right w:val="none" w:sz="0" w:space="0" w:color="auto"/>
      </w:divBdr>
    </w:div>
    <w:div w:id="569342209">
      <w:bodyDiv w:val="1"/>
      <w:marLeft w:val="0"/>
      <w:marRight w:val="0"/>
      <w:marTop w:val="0"/>
      <w:marBottom w:val="0"/>
      <w:divBdr>
        <w:top w:val="none" w:sz="0" w:space="0" w:color="auto"/>
        <w:left w:val="none" w:sz="0" w:space="0" w:color="auto"/>
        <w:bottom w:val="none" w:sz="0" w:space="0" w:color="auto"/>
        <w:right w:val="none" w:sz="0" w:space="0" w:color="auto"/>
      </w:divBdr>
    </w:div>
    <w:div w:id="589967320">
      <w:bodyDiv w:val="1"/>
      <w:marLeft w:val="0"/>
      <w:marRight w:val="0"/>
      <w:marTop w:val="0"/>
      <w:marBottom w:val="0"/>
      <w:divBdr>
        <w:top w:val="none" w:sz="0" w:space="0" w:color="auto"/>
        <w:left w:val="none" w:sz="0" w:space="0" w:color="auto"/>
        <w:bottom w:val="none" w:sz="0" w:space="0" w:color="auto"/>
        <w:right w:val="none" w:sz="0" w:space="0" w:color="auto"/>
      </w:divBdr>
    </w:div>
    <w:div w:id="594824739">
      <w:bodyDiv w:val="1"/>
      <w:marLeft w:val="0"/>
      <w:marRight w:val="0"/>
      <w:marTop w:val="0"/>
      <w:marBottom w:val="0"/>
      <w:divBdr>
        <w:top w:val="none" w:sz="0" w:space="0" w:color="auto"/>
        <w:left w:val="none" w:sz="0" w:space="0" w:color="auto"/>
        <w:bottom w:val="none" w:sz="0" w:space="0" w:color="auto"/>
        <w:right w:val="none" w:sz="0" w:space="0" w:color="auto"/>
      </w:divBdr>
      <w:divsChild>
        <w:div w:id="850874751">
          <w:marLeft w:val="0"/>
          <w:marRight w:val="0"/>
          <w:marTop w:val="0"/>
          <w:marBottom w:val="0"/>
          <w:divBdr>
            <w:top w:val="none" w:sz="0" w:space="0" w:color="auto"/>
            <w:left w:val="none" w:sz="0" w:space="0" w:color="auto"/>
            <w:bottom w:val="none" w:sz="0" w:space="0" w:color="auto"/>
            <w:right w:val="none" w:sz="0" w:space="0" w:color="auto"/>
          </w:divBdr>
        </w:div>
      </w:divsChild>
    </w:div>
    <w:div w:id="617874228">
      <w:bodyDiv w:val="1"/>
      <w:marLeft w:val="0"/>
      <w:marRight w:val="0"/>
      <w:marTop w:val="0"/>
      <w:marBottom w:val="0"/>
      <w:divBdr>
        <w:top w:val="none" w:sz="0" w:space="0" w:color="auto"/>
        <w:left w:val="none" w:sz="0" w:space="0" w:color="auto"/>
        <w:bottom w:val="none" w:sz="0" w:space="0" w:color="auto"/>
        <w:right w:val="none" w:sz="0" w:space="0" w:color="auto"/>
      </w:divBdr>
    </w:div>
    <w:div w:id="629946046">
      <w:bodyDiv w:val="1"/>
      <w:marLeft w:val="0"/>
      <w:marRight w:val="0"/>
      <w:marTop w:val="0"/>
      <w:marBottom w:val="0"/>
      <w:divBdr>
        <w:top w:val="none" w:sz="0" w:space="0" w:color="auto"/>
        <w:left w:val="none" w:sz="0" w:space="0" w:color="auto"/>
        <w:bottom w:val="none" w:sz="0" w:space="0" w:color="auto"/>
        <w:right w:val="none" w:sz="0" w:space="0" w:color="auto"/>
      </w:divBdr>
    </w:div>
    <w:div w:id="632708594">
      <w:bodyDiv w:val="1"/>
      <w:marLeft w:val="0"/>
      <w:marRight w:val="0"/>
      <w:marTop w:val="0"/>
      <w:marBottom w:val="0"/>
      <w:divBdr>
        <w:top w:val="none" w:sz="0" w:space="0" w:color="auto"/>
        <w:left w:val="none" w:sz="0" w:space="0" w:color="auto"/>
        <w:bottom w:val="none" w:sz="0" w:space="0" w:color="auto"/>
        <w:right w:val="none" w:sz="0" w:space="0" w:color="auto"/>
      </w:divBdr>
    </w:div>
    <w:div w:id="634021538">
      <w:bodyDiv w:val="1"/>
      <w:marLeft w:val="0"/>
      <w:marRight w:val="0"/>
      <w:marTop w:val="0"/>
      <w:marBottom w:val="0"/>
      <w:divBdr>
        <w:top w:val="none" w:sz="0" w:space="0" w:color="auto"/>
        <w:left w:val="none" w:sz="0" w:space="0" w:color="auto"/>
        <w:bottom w:val="none" w:sz="0" w:space="0" w:color="auto"/>
        <w:right w:val="none" w:sz="0" w:space="0" w:color="auto"/>
      </w:divBdr>
    </w:div>
    <w:div w:id="638724828">
      <w:bodyDiv w:val="1"/>
      <w:marLeft w:val="0"/>
      <w:marRight w:val="0"/>
      <w:marTop w:val="0"/>
      <w:marBottom w:val="0"/>
      <w:divBdr>
        <w:top w:val="none" w:sz="0" w:space="0" w:color="auto"/>
        <w:left w:val="none" w:sz="0" w:space="0" w:color="auto"/>
        <w:bottom w:val="none" w:sz="0" w:space="0" w:color="auto"/>
        <w:right w:val="none" w:sz="0" w:space="0" w:color="auto"/>
      </w:divBdr>
    </w:div>
    <w:div w:id="639967217">
      <w:bodyDiv w:val="1"/>
      <w:marLeft w:val="0"/>
      <w:marRight w:val="0"/>
      <w:marTop w:val="0"/>
      <w:marBottom w:val="0"/>
      <w:divBdr>
        <w:top w:val="none" w:sz="0" w:space="0" w:color="auto"/>
        <w:left w:val="none" w:sz="0" w:space="0" w:color="auto"/>
        <w:bottom w:val="none" w:sz="0" w:space="0" w:color="auto"/>
        <w:right w:val="none" w:sz="0" w:space="0" w:color="auto"/>
      </w:divBdr>
    </w:div>
    <w:div w:id="642394694">
      <w:bodyDiv w:val="1"/>
      <w:marLeft w:val="0"/>
      <w:marRight w:val="0"/>
      <w:marTop w:val="0"/>
      <w:marBottom w:val="0"/>
      <w:divBdr>
        <w:top w:val="none" w:sz="0" w:space="0" w:color="auto"/>
        <w:left w:val="none" w:sz="0" w:space="0" w:color="auto"/>
        <w:bottom w:val="none" w:sz="0" w:space="0" w:color="auto"/>
        <w:right w:val="none" w:sz="0" w:space="0" w:color="auto"/>
      </w:divBdr>
    </w:div>
    <w:div w:id="642545684">
      <w:bodyDiv w:val="1"/>
      <w:marLeft w:val="0"/>
      <w:marRight w:val="0"/>
      <w:marTop w:val="0"/>
      <w:marBottom w:val="0"/>
      <w:divBdr>
        <w:top w:val="none" w:sz="0" w:space="0" w:color="auto"/>
        <w:left w:val="none" w:sz="0" w:space="0" w:color="auto"/>
        <w:bottom w:val="none" w:sz="0" w:space="0" w:color="auto"/>
        <w:right w:val="none" w:sz="0" w:space="0" w:color="auto"/>
      </w:divBdr>
    </w:div>
    <w:div w:id="655957167">
      <w:bodyDiv w:val="1"/>
      <w:marLeft w:val="0"/>
      <w:marRight w:val="0"/>
      <w:marTop w:val="0"/>
      <w:marBottom w:val="0"/>
      <w:divBdr>
        <w:top w:val="none" w:sz="0" w:space="0" w:color="auto"/>
        <w:left w:val="none" w:sz="0" w:space="0" w:color="auto"/>
        <w:bottom w:val="none" w:sz="0" w:space="0" w:color="auto"/>
        <w:right w:val="none" w:sz="0" w:space="0" w:color="auto"/>
      </w:divBdr>
    </w:div>
    <w:div w:id="661666475">
      <w:bodyDiv w:val="1"/>
      <w:marLeft w:val="0"/>
      <w:marRight w:val="0"/>
      <w:marTop w:val="0"/>
      <w:marBottom w:val="0"/>
      <w:divBdr>
        <w:top w:val="none" w:sz="0" w:space="0" w:color="auto"/>
        <w:left w:val="none" w:sz="0" w:space="0" w:color="auto"/>
        <w:bottom w:val="none" w:sz="0" w:space="0" w:color="auto"/>
        <w:right w:val="none" w:sz="0" w:space="0" w:color="auto"/>
      </w:divBdr>
    </w:div>
    <w:div w:id="662008909">
      <w:bodyDiv w:val="1"/>
      <w:marLeft w:val="0"/>
      <w:marRight w:val="0"/>
      <w:marTop w:val="0"/>
      <w:marBottom w:val="0"/>
      <w:divBdr>
        <w:top w:val="none" w:sz="0" w:space="0" w:color="auto"/>
        <w:left w:val="none" w:sz="0" w:space="0" w:color="auto"/>
        <w:bottom w:val="none" w:sz="0" w:space="0" w:color="auto"/>
        <w:right w:val="none" w:sz="0" w:space="0" w:color="auto"/>
      </w:divBdr>
    </w:div>
    <w:div w:id="683677092">
      <w:bodyDiv w:val="1"/>
      <w:marLeft w:val="0"/>
      <w:marRight w:val="0"/>
      <w:marTop w:val="0"/>
      <w:marBottom w:val="0"/>
      <w:divBdr>
        <w:top w:val="none" w:sz="0" w:space="0" w:color="auto"/>
        <w:left w:val="none" w:sz="0" w:space="0" w:color="auto"/>
        <w:bottom w:val="none" w:sz="0" w:space="0" w:color="auto"/>
        <w:right w:val="none" w:sz="0" w:space="0" w:color="auto"/>
      </w:divBdr>
    </w:div>
    <w:div w:id="692070447">
      <w:bodyDiv w:val="1"/>
      <w:marLeft w:val="0"/>
      <w:marRight w:val="0"/>
      <w:marTop w:val="0"/>
      <w:marBottom w:val="0"/>
      <w:divBdr>
        <w:top w:val="none" w:sz="0" w:space="0" w:color="auto"/>
        <w:left w:val="none" w:sz="0" w:space="0" w:color="auto"/>
        <w:bottom w:val="none" w:sz="0" w:space="0" w:color="auto"/>
        <w:right w:val="none" w:sz="0" w:space="0" w:color="auto"/>
      </w:divBdr>
    </w:div>
    <w:div w:id="706687215">
      <w:bodyDiv w:val="1"/>
      <w:marLeft w:val="0"/>
      <w:marRight w:val="0"/>
      <w:marTop w:val="0"/>
      <w:marBottom w:val="0"/>
      <w:divBdr>
        <w:top w:val="none" w:sz="0" w:space="0" w:color="auto"/>
        <w:left w:val="none" w:sz="0" w:space="0" w:color="auto"/>
        <w:bottom w:val="none" w:sz="0" w:space="0" w:color="auto"/>
        <w:right w:val="none" w:sz="0" w:space="0" w:color="auto"/>
      </w:divBdr>
    </w:div>
    <w:div w:id="711273550">
      <w:bodyDiv w:val="1"/>
      <w:marLeft w:val="0"/>
      <w:marRight w:val="0"/>
      <w:marTop w:val="0"/>
      <w:marBottom w:val="0"/>
      <w:divBdr>
        <w:top w:val="none" w:sz="0" w:space="0" w:color="auto"/>
        <w:left w:val="none" w:sz="0" w:space="0" w:color="auto"/>
        <w:bottom w:val="none" w:sz="0" w:space="0" w:color="auto"/>
        <w:right w:val="none" w:sz="0" w:space="0" w:color="auto"/>
      </w:divBdr>
    </w:div>
    <w:div w:id="713310232">
      <w:bodyDiv w:val="1"/>
      <w:marLeft w:val="0"/>
      <w:marRight w:val="0"/>
      <w:marTop w:val="0"/>
      <w:marBottom w:val="0"/>
      <w:divBdr>
        <w:top w:val="none" w:sz="0" w:space="0" w:color="auto"/>
        <w:left w:val="none" w:sz="0" w:space="0" w:color="auto"/>
        <w:bottom w:val="none" w:sz="0" w:space="0" w:color="auto"/>
        <w:right w:val="none" w:sz="0" w:space="0" w:color="auto"/>
      </w:divBdr>
    </w:div>
    <w:div w:id="724333113">
      <w:bodyDiv w:val="1"/>
      <w:marLeft w:val="0"/>
      <w:marRight w:val="0"/>
      <w:marTop w:val="0"/>
      <w:marBottom w:val="0"/>
      <w:divBdr>
        <w:top w:val="none" w:sz="0" w:space="0" w:color="auto"/>
        <w:left w:val="none" w:sz="0" w:space="0" w:color="auto"/>
        <w:bottom w:val="none" w:sz="0" w:space="0" w:color="auto"/>
        <w:right w:val="none" w:sz="0" w:space="0" w:color="auto"/>
      </w:divBdr>
    </w:div>
    <w:div w:id="734547939">
      <w:bodyDiv w:val="1"/>
      <w:marLeft w:val="0"/>
      <w:marRight w:val="0"/>
      <w:marTop w:val="0"/>
      <w:marBottom w:val="0"/>
      <w:divBdr>
        <w:top w:val="none" w:sz="0" w:space="0" w:color="auto"/>
        <w:left w:val="none" w:sz="0" w:space="0" w:color="auto"/>
        <w:bottom w:val="none" w:sz="0" w:space="0" w:color="auto"/>
        <w:right w:val="none" w:sz="0" w:space="0" w:color="auto"/>
      </w:divBdr>
    </w:div>
    <w:div w:id="745953019">
      <w:bodyDiv w:val="1"/>
      <w:marLeft w:val="0"/>
      <w:marRight w:val="0"/>
      <w:marTop w:val="0"/>
      <w:marBottom w:val="0"/>
      <w:divBdr>
        <w:top w:val="none" w:sz="0" w:space="0" w:color="auto"/>
        <w:left w:val="none" w:sz="0" w:space="0" w:color="auto"/>
        <w:bottom w:val="none" w:sz="0" w:space="0" w:color="auto"/>
        <w:right w:val="none" w:sz="0" w:space="0" w:color="auto"/>
      </w:divBdr>
    </w:div>
    <w:div w:id="754327894">
      <w:bodyDiv w:val="1"/>
      <w:marLeft w:val="0"/>
      <w:marRight w:val="0"/>
      <w:marTop w:val="0"/>
      <w:marBottom w:val="0"/>
      <w:divBdr>
        <w:top w:val="none" w:sz="0" w:space="0" w:color="auto"/>
        <w:left w:val="none" w:sz="0" w:space="0" w:color="auto"/>
        <w:bottom w:val="none" w:sz="0" w:space="0" w:color="auto"/>
        <w:right w:val="none" w:sz="0" w:space="0" w:color="auto"/>
      </w:divBdr>
      <w:divsChild>
        <w:div w:id="402529400">
          <w:marLeft w:val="0"/>
          <w:marRight w:val="0"/>
          <w:marTop w:val="0"/>
          <w:marBottom w:val="0"/>
          <w:divBdr>
            <w:top w:val="none" w:sz="0" w:space="0" w:color="auto"/>
            <w:left w:val="none" w:sz="0" w:space="0" w:color="auto"/>
            <w:bottom w:val="none" w:sz="0" w:space="0" w:color="auto"/>
            <w:right w:val="none" w:sz="0" w:space="0" w:color="auto"/>
          </w:divBdr>
        </w:div>
      </w:divsChild>
    </w:div>
    <w:div w:id="773012196">
      <w:bodyDiv w:val="1"/>
      <w:marLeft w:val="0"/>
      <w:marRight w:val="0"/>
      <w:marTop w:val="0"/>
      <w:marBottom w:val="0"/>
      <w:divBdr>
        <w:top w:val="none" w:sz="0" w:space="0" w:color="auto"/>
        <w:left w:val="none" w:sz="0" w:space="0" w:color="auto"/>
        <w:bottom w:val="none" w:sz="0" w:space="0" w:color="auto"/>
        <w:right w:val="none" w:sz="0" w:space="0" w:color="auto"/>
      </w:divBdr>
    </w:div>
    <w:div w:id="777795222">
      <w:bodyDiv w:val="1"/>
      <w:marLeft w:val="0"/>
      <w:marRight w:val="0"/>
      <w:marTop w:val="0"/>
      <w:marBottom w:val="0"/>
      <w:divBdr>
        <w:top w:val="none" w:sz="0" w:space="0" w:color="auto"/>
        <w:left w:val="none" w:sz="0" w:space="0" w:color="auto"/>
        <w:bottom w:val="none" w:sz="0" w:space="0" w:color="auto"/>
        <w:right w:val="none" w:sz="0" w:space="0" w:color="auto"/>
      </w:divBdr>
    </w:div>
    <w:div w:id="788204218">
      <w:bodyDiv w:val="1"/>
      <w:marLeft w:val="0"/>
      <w:marRight w:val="0"/>
      <w:marTop w:val="0"/>
      <w:marBottom w:val="0"/>
      <w:divBdr>
        <w:top w:val="none" w:sz="0" w:space="0" w:color="auto"/>
        <w:left w:val="none" w:sz="0" w:space="0" w:color="auto"/>
        <w:bottom w:val="none" w:sz="0" w:space="0" w:color="auto"/>
        <w:right w:val="none" w:sz="0" w:space="0" w:color="auto"/>
      </w:divBdr>
    </w:div>
    <w:div w:id="791830400">
      <w:bodyDiv w:val="1"/>
      <w:marLeft w:val="0"/>
      <w:marRight w:val="0"/>
      <w:marTop w:val="0"/>
      <w:marBottom w:val="0"/>
      <w:divBdr>
        <w:top w:val="none" w:sz="0" w:space="0" w:color="auto"/>
        <w:left w:val="none" w:sz="0" w:space="0" w:color="auto"/>
        <w:bottom w:val="none" w:sz="0" w:space="0" w:color="auto"/>
        <w:right w:val="none" w:sz="0" w:space="0" w:color="auto"/>
      </w:divBdr>
    </w:div>
    <w:div w:id="809056140">
      <w:bodyDiv w:val="1"/>
      <w:marLeft w:val="0"/>
      <w:marRight w:val="0"/>
      <w:marTop w:val="0"/>
      <w:marBottom w:val="0"/>
      <w:divBdr>
        <w:top w:val="none" w:sz="0" w:space="0" w:color="auto"/>
        <w:left w:val="none" w:sz="0" w:space="0" w:color="auto"/>
        <w:bottom w:val="none" w:sz="0" w:space="0" w:color="auto"/>
        <w:right w:val="none" w:sz="0" w:space="0" w:color="auto"/>
      </w:divBdr>
    </w:div>
    <w:div w:id="809202239">
      <w:bodyDiv w:val="1"/>
      <w:marLeft w:val="0"/>
      <w:marRight w:val="0"/>
      <w:marTop w:val="0"/>
      <w:marBottom w:val="0"/>
      <w:divBdr>
        <w:top w:val="none" w:sz="0" w:space="0" w:color="auto"/>
        <w:left w:val="none" w:sz="0" w:space="0" w:color="auto"/>
        <w:bottom w:val="none" w:sz="0" w:space="0" w:color="auto"/>
        <w:right w:val="none" w:sz="0" w:space="0" w:color="auto"/>
      </w:divBdr>
    </w:div>
    <w:div w:id="810563990">
      <w:bodyDiv w:val="1"/>
      <w:marLeft w:val="0"/>
      <w:marRight w:val="0"/>
      <w:marTop w:val="0"/>
      <w:marBottom w:val="0"/>
      <w:divBdr>
        <w:top w:val="none" w:sz="0" w:space="0" w:color="auto"/>
        <w:left w:val="none" w:sz="0" w:space="0" w:color="auto"/>
        <w:bottom w:val="none" w:sz="0" w:space="0" w:color="auto"/>
        <w:right w:val="none" w:sz="0" w:space="0" w:color="auto"/>
      </w:divBdr>
    </w:div>
    <w:div w:id="816530604">
      <w:bodyDiv w:val="1"/>
      <w:marLeft w:val="0"/>
      <w:marRight w:val="0"/>
      <w:marTop w:val="0"/>
      <w:marBottom w:val="0"/>
      <w:divBdr>
        <w:top w:val="none" w:sz="0" w:space="0" w:color="auto"/>
        <w:left w:val="none" w:sz="0" w:space="0" w:color="auto"/>
        <w:bottom w:val="none" w:sz="0" w:space="0" w:color="auto"/>
        <w:right w:val="none" w:sz="0" w:space="0" w:color="auto"/>
      </w:divBdr>
    </w:div>
    <w:div w:id="816797703">
      <w:bodyDiv w:val="1"/>
      <w:marLeft w:val="0"/>
      <w:marRight w:val="0"/>
      <w:marTop w:val="0"/>
      <w:marBottom w:val="0"/>
      <w:divBdr>
        <w:top w:val="none" w:sz="0" w:space="0" w:color="auto"/>
        <w:left w:val="none" w:sz="0" w:space="0" w:color="auto"/>
        <w:bottom w:val="none" w:sz="0" w:space="0" w:color="auto"/>
        <w:right w:val="none" w:sz="0" w:space="0" w:color="auto"/>
      </w:divBdr>
    </w:div>
    <w:div w:id="846403340">
      <w:bodyDiv w:val="1"/>
      <w:marLeft w:val="0"/>
      <w:marRight w:val="0"/>
      <w:marTop w:val="0"/>
      <w:marBottom w:val="0"/>
      <w:divBdr>
        <w:top w:val="none" w:sz="0" w:space="0" w:color="auto"/>
        <w:left w:val="none" w:sz="0" w:space="0" w:color="auto"/>
        <w:bottom w:val="none" w:sz="0" w:space="0" w:color="auto"/>
        <w:right w:val="none" w:sz="0" w:space="0" w:color="auto"/>
      </w:divBdr>
    </w:div>
    <w:div w:id="867794053">
      <w:bodyDiv w:val="1"/>
      <w:marLeft w:val="0"/>
      <w:marRight w:val="0"/>
      <w:marTop w:val="0"/>
      <w:marBottom w:val="0"/>
      <w:divBdr>
        <w:top w:val="none" w:sz="0" w:space="0" w:color="auto"/>
        <w:left w:val="none" w:sz="0" w:space="0" w:color="auto"/>
        <w:bottom w:val="none" w:sz="0" w:space="0" w:color="auto"/>
        <w:right w:val="none" w:sz="0" w:space="0" w:color="auto"/>
      </w:divBdr>
    </w:div>
    <w:div w:id="877473314">
      <w:bodyDiv w:val="1"/>
      <w:marLeft w:val="0"/>
      <w:marRight w:val="0"/>
      <w:marTop w:val="0"/>
      <w:marBottom w:val="0"/>
      <w:divBdr>
        <w:top w:val="none" w:sz="0" w:space="0" w:color="auto"/>
        <w:left w:val="none" w:sz="0" w:space="0" w:color="auto"/>
        <w:bottom w:val="none" w:sz="0" w:space="0" w:color="auto"/>
        <w:right w:val="none" w:sz="0" w:space="0" w:color="auto"/>
      </w:divBdr>
    </w:div>
    <w:div w:id="884753936">
      <w:bodyDiv w:val="1"/>
      <w:marLeft w:val="0"/>
      <w:marRight w:val="0"/>
      <w:marTop w:val="0"/>
      <w:marBottom w:val="0"/>
      <w:divBdr>
        <w:top w:val="none" w:sz="0" w:space="0" w:color="auto"/>
        <w:left w:val="none" w:sz="0" w:space="0" w:color="auto"/>
        <w:bottom w:val="none" w:sz="0" w:space="0" w:color="auto"/>
        <w:right w:val="none" w:sz="0" w:space="0" w:color="auto"/>
      </w:divBdr>
    </w:div>
    <w:div w:id="898713100">
      <w:bodyDiv w:val="1"/>
      <w:marLeft w:val="0"/>
      <w:marRight w:val="0"/>
      <w:marTop w:val="0"/>
      <w:marBottom w:val="0"/>
      <w:divBdr>
        <w:top w:val="none" w:sz="0" w:space="0" w:color="auto"/>
        <w:left w:val="none" w:sz="0" w:space="0" w:color="auto"/>
        <w:bottom w:val="none" w:sz="0" w:space="0" w:color="auto"/>
        <w:right w:val="none" w:sz="0" w:space="0" w:color="auto"/>
      </w:divBdr>
    </w:div>
    <w:div w:id="905533395">
      <w:bodyDiv w:val="1"/>
      <w:marLeft w:val="0"/>
      <w:marRight w:val="0"/>
      <w:marTop w:val="0"/>
      <w:marBottom w:val="0"/>
      <w:divBdr>
        <w:top w:val="none" w:sz="0" w:space="0" w:color="auto"/>
        <w:left w:val="none" w:sz="0" w:space="0" w:color="auto"/>
        <w:bottom w:val="none" w:sz="0" w:space="0" w:color="auto"/>
        <w:right w:val="none" w:sz="0" w:space="0" w:color="auto"/>
      </w:divBdr>
    </w:div>
    <w:div w:id="912853503">
      <w:bodyDiv w:val="1"/>
      <w:marLeft w:val="0"/>
      <w:marRight w:val="0"/>
      <w:marTop w:val="0"/>
      <w:marBottom w:val="0"/>
      <w:divBdr>
        <w:top w:val="none" w:sz="0" w:space="0" w:color="auto"/>
        <w:left w:val="none" w:sz="0" w:space="0" w:color="auto"/>
        <w:bottom w:val="none" w:sz="0" w:space="0" w:color="auto"/>
        <w:right w:val="none" w:sz="0" w:space="0" w:color="auto"/>
      </w:divBdr>
    </w:div>
    <w:div w:id="938028739">
      <w:bodyDiv w:val="1"/>
      <w:marLeft w:val="0"/>
      <w:marRight w:val="0"/>
      <w:marTop w:val="0"/>
      <w:marBottom w:val="0"/>
      <w:divBdr>
        <w:top w:val="none" w:sz="0" w:space="0" w:color="auto"/>
        <w:left w:val="none" w:sz="0" w:space="0" w:color="auto"/>
        <w:bottom w:val="none" w:sz="0" w:space="0" w:color="auto"/>
        <w:right w:val="none" w:sz="0" w:space="0" w:color="auto"/>
      </w:divBdr>
    </w:div>
    <w:div w:id="944768421">
      <w:bodyDiv w:val="1"/>
      <w:marLeft w:val="0"/>
      <w:marRight w:val="0"/>
      <w:marTop w:val="0"/>
      <w:marBottom w:val="0"/>
      <w:divBdr>
        <w:top w:val="none" w:sz="0" w:space="0" w:color="auto"/>
        <w:left w:val="none" w:sz="0" w:space="0" w:color="auto"/>
        <w:bottom w:val="none" w:sz="0" w:space="0" w:color="auto"/>
        <w:right w:val="none" w:sz="0" w:space="0" w:color="auto"/>
      </w:divBdr>
    </w:div>
    <w:div w:id="945775979">
      <w:bodyDiv w:val="1"/>
      <w:marLeft w:val="0"/>
      <w:marRight w:val="0"/>
      <w:marTop w:val="0"/>
      <w:marBottom w:val="0"/>
      <w:divBdr>
        <w:top w:val="none" w:sz="0" w:space="0" w:color="auto"/>
        <w:left w:val="none" w:sz="0" w:space="0" w:color="auto"/>
        <w:bottom w:val="none" w:sz="0" w:space="0" w:color="auto"/>
        <w:right w:val="none" w:sz="0" w:space="0" w:color="auto"/>
      </w:divBdr>
    </w:div>
    <w:div w:id="958411141">
      <w:bodyDiv w:val="1"/>
      <w:marLeft w:val="0"/>
      <w:marRight w:val="0"/>
      <w:marTop w:val="0"/>
      <w:marBottom w:val="0"/>
      <w:divBdr>
        <w:top w:val="none" w:sz="0" w:space="0" w:color="auto"/>
        <w:left w:val="none" w:sz="0" w:space="0" w:color="auto"/>
        <w:bottom w:val="none" w:sz="0" w:space="0" w:color="auto"/>
        <w:right w:val="none" w:sz="0" w:space="0" w:color="auto"/>
      </w:divBdr>
    </w:div>
    <w:div w:id="963316091">
      <w:bodyDiv w:val="1"/>
      <w:marLeft w:val="0"/>
      <w:marRight w:val="0"/>
      <w:marTop w:val="0"/>
      <w:marBottom w:val="0"/>
      <w:divBdr>
        <w:top w:val="none" w:sz="0" w:space="0" w:color="auto"/>
        <w:left w:val="none" w:sz="0" w:space="0" w:color="auto"/>
        <w:bottom w:val="none" w:sz="0" w:space="0" w:color="auto"/>
        <w:right w:val="none" w:sz="0" w:space="0" w:color="auto"/>
      </w:divBdr>
      <w:divsChild>
        <w:div w:id="1237782460">
          <w:marLeft w:val="0"/>
          <w:marRight w:val="0"/>
          <w:marTop w:val="0"/>
          <w:marBottom w:val="0"/>
          <w:divBdr>
            <w:top w:val="none" w:sz="0" w:space="0" w:color="auto"/>
            <w:left w:val="none" w:sz="0" w:space="0" w:color="auto"/>
            <w:bottom w:val="none" w:sz="0" w:space="0" w:color="auto"/>
            <w:right w:val="none" w:sz="0" w:space="0" w:color="auto"/>
          </w:divBdr>
        </w:div>
      </w:divsChild>
    </w:div>
    <w:div w:id="969357106">
      <w:bodyDiv w:val="1"/>
      <w:marLeft w:val="0"/>
      <w:marRight w:val="0"/>
      <w:marTop w:val="0"/>
      <w:marBottom w:val="0"/>
      <w:divBdr>
        <w:top w:val="none" w:sz="0" w:space="0" w:color="auto"/>
        <w:left w:val="none" w:sz="0" w:space="0" w:color="auto"/>
        <w:bottom w:val="none" w:sz="0" w:space="0" w:color="auto"/>
        <w:right w:val="none" w:sz="0" w:space="0" w:color="auto"/>
      </w:divBdr>
    </w:div>
    <w:div w:id="976451384">
      <w:bodyDiv w:val="1"/>
      <w:marLeft w:val="0"/>
      <w:marRight w:val="0"/>
      <w:marTop w:val="0"/>
      <w:marBottom w:val="0"/>
      <w:divBdr>
        <w:top w:val="none" w:sz="0" w:space="0" w:color="auto"/>
        <w:left w:val="none" w:sz="0" w:space="0" w:color="auto"/>
        <w:bottom w:val="none" w:sz="0" w:space="0" w:color="auto"/>
        <w:right w:val="none" w:sz="0" w:space="0" w:color="auto"/>
      </w:divBdr>
    </w:div>
    <w:div w:id="995843646">
      <w:bodyDiv w:val="1"/>
      <w:marLeft w:val="0"/>
      <w:marRight w:val="0"/>
      <w:marTop w:val="0"/>
      <w:marBottom w:val="0"/>
      <w:divBdr>
        <w:top w:val="none" w:sz="0" w:space="0" w:color="auto"/>
        <w:left w:val="none" w:sz="0" w:space="0" w:color="auto"/>
        <w:bottom w:val="none" w:sz="0" w:space="0" w:color="auto"/>
        <w:right w:val="none" w:sz="0" w:space="0" w:color="auto"/>
      </w:divBdr>
    </w:div>
    <w:div w:id="1010138416">
      <w:bodyDiv w:val="1"/>
      <w:marLeft w:val="0"/>
      <w:marRight w:val="0"/>
      <w:marTop w:val="0"/>
      <w:marBottom w:val="0"/>
      <w:divBdr>
        <w:top w:val="none" w:sz="0" w:space="0" w:color="auto"/>
        <w:left w:val="none" w:sz="0" w:space="0" w:color="auto"/>
        <w:bottom w:val="none" w:sz="0" w:space="0" w:color="auto"/>
        <w:right w:val="none" w:sz="0" w:space="0" w:color="auto"/>
      </w:divBdr>
    </w:div>
    <w:div w:id="1026103573">
      <w:bodyDiv w:val="1"/>
      <w:marLeft w:val="0"/>
      <w:marRight w:val="0"/>
      <w:marTop w:val="0"/>
      <w:marBottom w:val="0"/>
      <w:divBdr>
        <w:top w:val="none" w:sz="0" w:space="0" w:color="auto"/>
        <w:left w:val="none" w:sz="0" w:space="0" w:color="auto"/>
        <w:bottom w:val="none" w:sz="0" w:space="0" w:color="auto"/>
        <w:right w:val="none" w:sz="0" w:space="0" w:color="auto"/>
      </w:divBdr>
    </w:div>
    <w:div w:id="1032538774">
      <w:bodyDiv w:val="1"/>
      <w:marLeft w:val="0"/>
      <w:marRight w:val="0"/>
      <w:marTop w:val="0"/>
      <w:marBottom w:val="0"/>
      <w:divBdr>
        <w:top w:val="none" w:sz="0" w:space="0" w:color="auto"/>
        <w:left w:val="none" w:sz="0" w:space="0" w:color="auto"/>
        <w:bottom w:val="none" w:sz="0" w:space="0" w:color="auto"/>
        <w:right w:val="none" w:sz="0" w:space="0" w:color="auto"/>
      </w:divBdr>
    </w:div>
    <w:div w:id="1051688797">
      <w:bodyDiv w:val="1"/>
      <w:marLeft w:val="0"/>
      <w:marRight w:val="0"/>
      <w:marTop w:val="0"/>
      <w:marBottom w:val="0"/>
      <w:divBdr>
        <w:top w:val="none" w:sz="0" w:space="0" w:color="auto"/>
        <w:left w:val="none" w:sz="0" w:space="0" w:color="auto"/>
        <w:bottom w:val="none" w:sz="0" w:space="0" w:color="auto"/>
        <w:right w:val="none" w:sz="0" w:space="0" w:color="auto"/>
      </w:divBdr>
    </w:div>
    <w:div w:id="1054965469">
      <w:bodyDiv w:val="1"/>
      <w:marLeft w:val="0"/>
      <w:marRight w:val="0"/>
      <w:marTop w:val="0"/>
      <w:marBottom w:val="0"/>
      <w:divBdr>
        <w:top w:val="none" w:sz="0" w:space="0" w:color="auto"/>
        <w:left w:val="none" w:sz="0" w:space="0" w:color="auto"/>
        <w:bottom w:val="none" w:sz="0" w:space="0" w:color="auto"/>
        <w:right w:val="none" w:sz="0" w:space="0" w:color="auto"/>
      </w:divBdr>
    </w:div>
    <w:div w:id="1057968576">
      <w:bodyDiv w:val="1"/>
      <w:marLeft w:val="0"/>
      <w:marRight w:val="0"/>
      <w:marTop w:val="0"/>
      <w:marBottom w:val="0"/>
      <w:divBdr>
        <w:top w:val="none" w:sz="0" w:space="0" w:color="auto"/>
        <w:left w:val="none" w:sz="0" w:space="0" w:color="auto"/>
        <w:bottom w:val="none" w:sz="0" w:space="0" w:color="auto"/>
        <w:right w:val="none" w:sz="0" w:space="0" w:color="auto"/>
      </w:divBdr>
      <w:divsChild>
        <w:div w:id="81068060">
          <w:blockQuote w:val="1"/>
          <w:marLeft w:val="0"/>
          <w:marRight w:val="720"/>
          <w:marTop w:val="100"/>
          <w:marBottom w:val="100"/>
          <w:divBdr>
            <w:top w:val="none" w:sz="0" w:space="0" w:color="auto"/>
            <w:left w:val="single" w:sz="18" w:space="30" w:color="333333"/>
            <w:bottom w:val="none" w:sz="0" w:space="0" w:color="auto"/>
            <w:right w:val="none" w:sz="0" w:space="0" w:color="auto"/>
          </w:divBdr>
        </w:div>
      </w:divsChild>
    </w:div>
    <w:div w:id="1070687227">
      <w:bodyDiv w:val="1"/>
      <w:marLeft w:val="0"/>
      <w:marRight w:val="0"/>
      <w:marTop w:val="0"/>
      <w:marBottom w:val="0"/>
      <w:divBdr>
        <w:top w:val="none" w:sz="0" w:space="0" w:color="auto"/>
        <w:left w:val="none" w:sz="0" w:space="0" w:color="auto"/>
        <w:bottom w:val="none" w:sz="0" w:space="0" w:color="auto"/>
        <w:right w:val="none" w:sz="0" w:space="0" w:color="auto"/>
      </w:divBdr>
    </w:div>
    <w:div w:id="1101341731">
      <w:bodyDiv w:val="1"/>
      <w:marLeft w:val="0"/>
      <w:marRight w:val="0"/>
      <w:marTop w:val="0"/>
      <w:marBottom w:val="0"/>
      <w:divBdr>
        <w:top w:val="none" w:sz="0" w:space="0" w:color="auto"/>
        <w:left w:val="none" w:sz="0" w:space="0" w:color="auto"/>
        <w:bottom w:val="none" w:sz="0" w:space="0" w:color="auto"/>
        <w:right w:val="none" w:sz="0" w:space="0" w:color="auto"/>
      </w:divBdr>
    </w:div>
    <w:div w:id="1106383407">
      <w:bodyDiv w:val="1"/>
      <w:marLeft w:val="0"/>
      <w:marRight w:val="0"/>
      <w:marTop w:val="0"/>
      <w:marBottom w:val="0"/>
      <w:divBdr>
        <w:top w:val="none" w:sz="0" w:space="0" w:color="auto"/>
        <w:left w:val="none" w:sz="0" w:space="0" w:color="auto"/>
        <w:bottom w:val="none" w:sz="0" w:space="0" w:color="auto"/>
        <w:right w:val="none" w:sz="0" w:space="0" w:color="auto"/>
      </w:divBdr>
    </w:div>
    <w:div w:id="1124694126">
      <w:bodyDiv w:val="1"/>
      <w:marLeft w:val="0"/>
      <w:marRight w:val="0"/>
      <w:marTop w:val="0"/>
      <w:marBottom w:val="0"/>
      <w:divBdr>
        <w:top w:val="none" w:sz="0" w:space="0" w:color="auto"/>
        <w:left w:val="none" w:sz="0" w:space="0" w:color="auto"/>
        <w:bottom w:val="none" w:sz="0" w:space="0" w:color="auto"/>
        <w:right w:val="none" w:sz="0" w:space="0" w:color="auto"/>
      </w:divBdr>
    </w:div>
    <w:div w:id="1126310468">
      <w:bodyDiv w:val="1"/>
      <w:marLeft w:val="0"/>
      <w:marRight w:val="0"/>
      <w:marTop w:val="0"/>
      <w:marBottom w:val="0"/>
      <w:divBdr>
        <w:top w:val="none" w:sz="0" w:space="0" w:color="auto"/>
        <w:left w:val="none" w:sz="0" w:space="0" w:color="auto"/>
        <w:bottom w:val="none" w:sz="0" w:space="0" w:color="auto"/>
        <w:right w:val="none" w:sz="0" w:space="0" w:color="auto"/>
      </w:divBdr>
    </w:div>
    <w:div w:id="1143932048">
      <w:bodyDiv w:val="1"/>
      <w:marLeft w:val="0"/>
      <w:marRight w:val="0"/>
      <w:marTop w:val="0"/>
      <w:marBottom w:val="0"/>
      <w:divBdr>
        <w:top w:val="none" w:sz="0" w:space="0" w:color="auto"/>
        <w:left w:val="none" w:sz="0" w:space="0" w:color="auto"/>
        <w:bottom w:val="none" w:sz="0" w:space="0" w:color="auto"/>
        <w:right w:val="none" w:sz="0" w:space="0" w:color="auto"/>
      </w:divBdr>
      <w:divsChild>
        <w:div w:id="1259095307">
          <w:marLeft w:val="0"/>
          <w:marRight w:val="0"/>
          <w:marTop w:val="0"/>
          <w:marBottom w:val="0"/>
          <w:divBdr>
            <w:top w:val="none" w:sz="0" w:space="0" w:color="auto"/>
            <w:left w:val="none" w:sz="0" w:space="0" w:color="auto"/>
            <w:bottom w:val="none" w:sz="0" w:space="0" w:color="auto"/>
            <w:right w:val="none" w:sz="0" w:space="0" w:color="auto"/>
          </w:divBdr>
        </w:div>
      </w:divsChild>
    </w:div>
    <w:div w:id="1166634001">
      <w:bodyDiv w:val="1"/>
      <w:marLeft w:val="0"/>
      <w:marRight w:val="0"/>
      <w:marTop w:val="0"/>
      <w:marBottom w:val="0"/>
      <w:divBdr>
        <w:top w:val="none" w:sz="0" w:space="0" w:color="auto"/>
        <w:left w:val="none" w:sz="0" w:space="0" w:color="auto"/>
        <w:bottom w:val="none" w:sz="0" w:space="0" w:color="auto"/>
        <w:right w:val="none" w:sz="0" w:space="0" w:color="auto"/>
      </w:divBdr>
    </w:div>
    <w:div w:id="1181428028">
      <w:bodyDiv w:val="1"/>
      <w:marLeft w:val="0"/>
      <w:marRight w:val="0"/>
      <w:marTop w:val="0"/>
      <w:marBottom w:val="0"/>
      <w:divBdr>
        <w:top w:val="none" w:sz="0" w:space="0" w:color="auto"/>
        <w:left w:val="none" w:sz="0" w:space="0" w:color="auto"/>
        <w:bottom w:val="none" w:sz="0" w:space="0" w:color="auto"/>
        <w:right w:val="none" w:sz="0" w:space="0" w:color="auto"/>
      </w:divBdr>
    </w:div>
    <w:div w:id="1182087345">
      <w:bodyDiv w:val="1"/>
      <w:marLeft w:val="0"/>
      <w:marRight w:val="0"/>
      <w:marTop w:val="0"/>
      <w:marBottom w:val="0"/>
      <w:divBdr>
        <w:top w:val="none" w:sz="0" w:space="0" w:color="auto"/>
        <w:left w:val="none" w:sz="0" w:space="0" w:color="auto"/>
        <w:bottom w:val="none" w:sz="0" w:space="0" w:color="auto"/>
        <w:right w:val="none" w:sz="0" w:space="0" w:color="auto"/>
      </w:divBdr>
    </w:div>
    <w:div w:id="1190684100">
      <w:bodyDiv w:val="1"/>
      <w:marLeft w:val="0"/>
      <w:marRight w:val="0"/>
      <w:marTop w:val="0"/>
      <w:marBottom w:val="0"/>
      <w:divBdr>
        <w:top w:val="none" w:sz="0" w:space="0" w:color="auto"/>
        <w:left w:val="none" w:sz="0" w:space="0" w:color="auto"/>
        <w:bottom w:val="none" w:sz="0" w:space="0" w:color="auto"/>
        <w:right w:val="none" w:sz="0" w:space="0" w:color="auto"/>
      </w:divBdr>
    </w:div>
    <w:div w:id="1197230602">
      <w:bodyDiv w:val="1"/>
      <w:marLeft w:val="0"/>
      <w:marRight w:val="0"/>
      <w:marTop w:val="0"/>
      <w:marBottom w:val="0"/>
      <w:divBdr>
        <w:top w:val="none" w:sz="0" w:space="0" w:color="auto"/>
        <w:left w:val="none" w:sz="0" w:space="0" w:color="auto"/>
        <w:bottom w:val="none" w:sz="0" w:space="0" w:color="auto"/>
        <w:right w:val="none" w:sz="0" w:space="0" w:color="auto"/>
      </w:divBdr>
    </w:div>
    <w:div w:id="1213079641">
      <w:bodyDiv w:val="1"/>
      <w:marLeft w:val="0"/>
      <w:marRight w:val="0"/>
      <w:marTop w:val="0"/>
      <w:marBottom w:val="0"/>
      <w:divBdr>
        <w:top w:val="none" w:sz="0" w:space="0" w:color="auto"/>
        <w:left w:val="none" w:sz="0" w:space="0" w:color="auto"/>
        <w:bottom w:val="none" w:sz="0" w:space="0" w:color="auto"/>
        <w:right w:val="none" w:sz="0" w:space="0" w:color="auto"/>
      </w:divBdr>
    </w:div>
    <w:div w:id="1216626834">
      <w:bodyDiv w:val="1"/>
      <w:marLeft w:val="0"/>
      <w:marRight w:val="0"/>
      <w:marTop w:val="0"/>
      <w:marBottom w:val="0"/>
      <w:divBdr>
        <w:top w:val="none" w:sz="0" w:space="0" w:color="auto"/>
        <w:left w:val="none" w:sz="0" w:space="0" w:color="auto"/>
        <w:bottom w:val="none" w:sz="0" w:space="0" w:color="auto"/>
        <w:right w:val="none" w:sz="0" w:space="0" w:color="auto"/>
      </w:divBdr>
    </w:div>
    <w:div w:id="1216744324">
      <w:bodyDiv w:val="1"/>
      <w:marLeft w:val="0"/>
      <w:marRight w:val="0"/>
      <w:marTop w:val="0"/>
      <w:marBottom w:val="0"/>
      <w:divBdr>
        <w:top w:val="none" w:sz="0" w:space="0" w:color="auto"/>
        <w:left w:val="none" w:sz="0" w:space="0" w:color="auto"/>
        <w:bottom w:val="none" w:sz="0" w:space="0" w:color="auto"/>
        <w:right w:val="none" w:sz="0" w:space="0" w:color="auto"/>
      </w:divBdr>
    </w:div>
    <w:div w:id="1235242037">
      <w:bodyDiv w:val="1"/>
      <w:marLeft w:val="0"/>
      <w:marRight w:val="0"/>
      <w:marTop w:val="0"/>
      <w:marBottom w:val="0"/>
      <w:divBdr>
        <w:top w:val="none" w:sz="0" w:space="0" w:color="auto"/>
        <w:left w:val="none" w:sz="0" w:space="0" w:color="auto"/>
        <w:bottom w:val="none" w:sz="0" w:space="0" w:color="auto"/>
        <w:right w:val="none" w:sz="0" w:space="0" w:color="auto"/>
      </w:divBdr>
    </w:div>
    <w:div w:id="1237858039">
      <w:bodyDiv w:val="1"/>
      <w:marLeft w:val="0"/>
      <w:marRight w:val="0"/>
      <w:marTop w:val="0"/>
      <w:marBottom w:val="0"/>
      <w:divBdr>
        <w:top w:val="none" w:sz="0" w:space="0" w:color="auto"/>
        <w:left w:val="none" w:sz="0" w:space="0" w:color="auto"/>
        <w:bottom w:val="none" w:sz="0" w:space="0" w:color="auto"/>
        <w:right w:val="none" w:sz="0" w:space="0" w:color="auto"/>
      </w:divBdr>
    </w:div>
    <w:div w:id="1256134464">
      <w:bodyDiv w:val="1"/>
      <w:marLeft w:val="0"/>
      <w:marRight w:val="0"/>
      <w:marTop w:val="0"/>
      <w:marBottom w:val="0"/>
      <w:divBdr>
        <w:top w:val="none" w:sz="0" w:space="0" w:color="auto"/>
        <w:left w:val="none" w:sz="0" w:space="0" w:color="auto"/>
        <w:bottom w:val="none" w:sz="0" w:space="0" w:color="auto"/>
        <w:right w:val="none" w:sz="0" w:space="0" w:color="auto"/>
      </w:divBdr>
    </w:div>
    <w:div w:id="1257594879">
      <w:bodyDiv w:val="1"/>
      <w:marLeft w:val="0"/>
      <w:marRight w:val="0"/>
      <w:marTop w:val="0"/>
      <w:marBottom w:val="0"/>
      <w:divBdr>
        <w:top w:val="none" w:sz="0" w:space="0" w:color="auto"/>
        <w:left w:val="none" w:sz="0" w:space="0" w:color="auto"/>
        <w:bottom w:val="none" w:sz="0" w:space="0" w:color="auto"/>
        <w:right w:val="none" w:sz="0" w:space="0" w:color="auto"/>
      </w:divBdr>
    </w:div>
    <w:div w:id="1259753388">
      <w:bodyDiv w:val="1"/>
      <w:marLeft w:val="0"/>
      <w:marRight w:val="0"/>
      <w:marTop w:val="0"/>
      <w:marBottom w:val="0"/>
      <w:divBdr>
        <w:top w:val="none" w:sz="0" w:space="0" w:color="auto"/>
        <w:left w:val="none" w:sz="0" w:space="0" w:color="auto"/>
        <w:bottom w:val="none" w:sz="0" w:space="0" w:color="auto"/>
        <w:right w:val="none" w:sz="0" w:space="0" w:color="auto"/>
      </w:divBdr>
      <w:divsChild>
        <w:div w:id="1218594176">
          <w:marLeft w:val="0"/>
          <w:marRight w:val="0"/>
          <w:marTop w:val="0"/>
          <w:marBottom w:val="0"/>
          <w:divBdr>
            <w:top w:val="none" w:sz="0" w:space="0" w:color="auto"/>
            <w:left w:val="none" w:sz="0" w:space="0" w:color="auto"/>
            <w:bottom w:val="none" w:sz="0" w:space="0" w:color="auto"/>
            <w:right w:val="none" w:sz="0" w:space="0" w:color="auto"/>
          </w:divBdr>
        </w:div>
        <w:div w:id="1713187304">
          <w:marLeft w:val="0"/>
          <w:marRight w:val="0"/>
          <w:marTop w:val="0"/>
          <w:marBottom w:val="0"/>
          <w:divBdr>
            <w:top w:val="none" w:sz="0" w:space="0" w:color="auto"/>
            <w:left w:val="none" w:sz="0" w:space="0" w:color="auto"/>
            <w:bottom w:val="none" w:sz="0" w:space="0" w:color="auto"/>
            <w:right w:val="none" w:sz="0" w:space="0" w:color="auto"/>
          </w:divBdr>
        </w:div>
      </w:divsChild>
    </w:div>
    <w:div w:id="1262909787">
      <w:bodyDiv w:val="1"/>
      <w:marLeft w:val="0"/>
      <w:marRight w:val="0"/>
      <w:marTop w:val="0"/>
      <w:marBottom w:val="0"/>
      <w:divBdr>
        <w:top w:val="none" w:sz="0" w:space="0" w:color="auto"/>
        <w:left w:val="none" w:sz="0" w:space="0" w:color="auto"/>
        <w:bottom w:val="none" w:sz="0" w:space="0" w:color="auto"/>
        <w:right w:val="none" w:sz="0" w:space="0" w:color="auto"/>
      </w:divBdr>
    </w:div>
    <w:div w:id="1293898729">
      <w:bodyDiv w:val="1"/>
      <w:marLeft w:val="0"/>
      <w:marRight w:val="0"/>
      <w:marTop w:val="0"/>
      <w:marBottom w:val="0"/>
      <w:divBdr>
        <w:top w:val="none" w:sz="0" w:space="0" w:color="auto"/>
        <w:left w:val="none" w:sz="0" w:space="0" w:color="auto"/>
        <w:bottom w:val="none" w:sz="0" w:space="0" w:color="auto"/>
        <w:right w:val="none" w:sz="0" w:space="0" w:color="auto"/>
      </w:divBdr>
    </w:div>
    <w:div w:id="1295139281">
      <w:bodyDiv w:val="1"/>
      <w:marLeft w:val="0"/>
      <w:marRight w:val="0"/>
      <w:marTop w:val="0"/>
      <w:marBottom w:val="0"/>
      <w:divBdr>
        <w:top w:val="none" w:sz="0" w:space="0" w:color="auto"/>
        <w:left w:val="none" w:sz="0" w:space="0" w:color="auto"/>
        <w:bottom w:val="none" w:sz="0" w:space="0" w:color="auto"/>
        <w:right w:val="none" w:sz="0" w:space="0" w:color="auto"/>
      </w:divBdr>
    </w:div>
    <w:div w:id="1297643934">
      <w:bodyDiv w:val="1"/>
      <w:marLeft w:val="0"/>
      <w:marRight w:val="0"/>
      <w:marTop w:val="0"/>
      <w:marBottom w:val="0"/>
      <w:divBdr>
        <w:top w:val="none" w:sz="0" w:space="0" w:color="auto"/>
        <w:left w:val="none" w:sz="0" w:space="0" w:color="auto"/>
        <w:bottom w:val="none" w:sz="0" w:space="0" w:color="auto"/>
        <w:right w:val="none" w:sz="0" w:space="0" w:color="auto"/>
      </w:divBdr>
    </w:div>
    <w:div w:id="1308440480">
      <w:bodyDiv w:val="1"/>
      <w:marLeft w:val="0"/>
      <w:marRight w:val="0"/>
      <w:marTop w:val="0"/>
      <w:marBottom w:val="0"/>
      <w:divBdr>
        <w:top w:val="none" w:sz="0" w:space="0" w:color="auto"/>
        <w:left w:val="none" w:sz="0" w:space="0" w:color="auto"/>
        <w:bottom w:val="none" w:sz="0" w:space="0" w:color="auto"/>
        <w:right w:val="none" w:sz="0" w:space="0" w:color="auto"/>
      </w:divBdr>
    </w:div>
    <w:div w:id="1310986230">
      <w:bodyDiv w:val="1"/>
      <w:marLeft w:val="0"/>
      <w:marRight w:val="0"/>
      <w:marTop w:val="0"/>
      <w:marBottom w:val="0"/>
      <w:divBdr>
        <w:top w:val="none" w:sz="0" w:space="0" w:color="auto"/>
        <w:left w:val="none" w:sz="0" w:space="0" w:color="auto"/>
        <w:bottom w:val="none" w:sz="0" w:space="0" w:color="auto"/>
        <w:right w:val="none" w:sz="0" w:space="0" w:color="auto"/>
      </w:divBdr>
    </w:div>
    <w:div w:id="1312563130">
      <w:bodyDiv w:val="1"/>
      <w:marLeft w:val="0"/>
      <w:marRight w:val="0"/>
      <w:marTop w:val="0"/>
      <w:marBottom w:val="0"/>
      <w:divBdr>
        <w:top w:val="none" w:sz="0" w:space="0" w:color="auto"/>
        <w:left w:val="none" w:sz="0" w:space="0" w:color="auto"/>
        <w:bottom w:val="none" w:sz="0" w:space="0" w:color="auto"/>
        <w:right w:val="none" w:sz="0" w:space="0" w:color="auto"/>
      </w:divBdr>
      <w:divsChild>
        <w:div w:id="1666860979">
          <w:marLeft w:val="0"/>
          <w:marRight w:val="0"/>
          <w:marTop w:val="0"/>
          <w:marBottom w:val="0"/>
          <w:divBdr>
            <w:top w:val="none" w:sz="0" w:space="0" w:color="auto"/>
            <w:left w:val="none" w:sz="0" w:space="0" w:color="auto"/>
            <w:bottom w:val="none" w:sz="0" w:space="0" w:color="auto"/>
            <w:right w:val="none" w:sz="0" w:space="0" w:color="auto"/>
          </w:divBdr>
        </w:div>
      </w:divsChild>
    </w:div>
    <w:div w:id="1314023744">
      <w:bodyDiv w:val="1"/>
      <w:marLeft w:val="0"/>
      <w:marRight w:val="0"/>
      <w:marTop w:val="0"/>
      <w:marBottom w:val="0"/>
      <w:divBdr>
        <w:top w:val="none" w:sz="0" w:space="0" w:color="auto"/>
        <w:left w:val="none" w:sz="0" w:space="0" w:color="auto"/>
        <w:bottom w:val="none" w:sz="0" w:space="0" w:color="auto"/>
        <w:right w:val="none" w:sz="0" w:space="0" w:color="auto"/>
      </w:divBdr>
    </w:div>
    <w:div w:id="1319530306">
      <w:bodyDiv w:val="1"/>
      <w:marLeft w:val="0"/>
      <w:marRight w:val="0"/>
      <w:marTop w:val="0"/>
      <w:marBottom w:val="0"/>
      <w:divBdr>
        <w:top w:val="none" w:sz="0" w:space="0" w:color="auto"/>
        <w:left w:val="none" w:sz="0" w:space="0" w:color="auto"/>
        <w:bottom w:val="none" w:sz="0" w:space="0" w:color="auto"/>
        <w:right w:val="none" w:sz="0" w:space="0" w:color="auto"/>
      </w:divBdr>
    </w:div>
    <w:div w:id="1332874827">
      <w:bodyDiv w:val="1"/>
      <w:marLeft w:val="0"/>
      <w:marRight w:val="0"/>
      <w:marTop w:val="0"/>
      <w:marBottom w:val="0"/>
      <w:divBdr>
        <w:top w:val="none" w:sz="0" w:space="0" w:color="auto"/>
        <w:left w:val="none" w:sz="0" w:space="0" w:color="auto"/>
        <w:bottom w:val="none" w:sz="0" w:space="0" w:color="auto"/>
        <w:right w:val="none" w:sz="0" w:space="0" w:color="auto"/>
      </w:divBdr>
    </w:div>
    <w:div w:id="1340040773">
      <w:bodyDiv w:val="1"/>
      <w:marLeft w:val="0"/>
      <w:marRight w:val="0"/>
      <w:marTop w:val="0"/>
      <w:marBottom w:val="0"/>
      <w:divBdr>
        <w:top w:val="none" w:sz="0" w:space="0" w:color="auto"/>
        <w:left w:val="none" w:sz="0" w:space="0" w:color="auto"/>
        <w:bottom w:val="none" w:sz="0" w:space="0" w:color="auto"/>
        <w:right w:val="none" w:sz="0" w:space="0" w:color="auto"/>
      </w:divBdr>
    </w:div>
    <w:div w:id="1340425860">
      <w:bodyDiv w:val="1"/>
      <w:marLeft w:val="0"/>
      <w:marRight w:val="0"/>
      <w:marTop w:val="0"/>
      <w:marBottom w:val="0"/>
      <w:divBdr>
        <w:top w:val="none" w:sz="0" w:space="0" w:color="auto"/>
        <w:left w:val="none" w:sz="0" w:space="0" w:color="auto"/>
        <w:bottom w:val="none" w:sz="0" w:space="0" w:color="auto"/>
        <w:right w:val="none" w:sz="0" w:space="0" w:color="auto"/>
      </w:divBdr>
    </w:div>
    <w:div w:id="1340886539">
      <w:bodyDiv w:val="1"/>
      <w:marLeft w:val="0"/>
      <w:marRight w:val="0"/>
      <w:marTop w:val="0"/>
      <w:marBottom w:val="0"/>
      <w:divBdr>
        <w:top w:val="none" w:sz="0" w:space="0" w:color="auto"/>
        <w:left w:val="none" w:sz="0" w:space="0" w:color="auto"/>
        <w:bottom w:val="none" w:sz="0" w:space="0" w:color="auto"/>
        <w:right w:val="none" w:sz="0" w:space="0" w:color="auto"/>
      </w:divBdr>
    </w:div>
    <w:div w:id="1348367210">
      <w:bodyDiv w:val="1"/>
      <w:marLeft w:val="0"/>
      <w:marRight w:val="0"/>
      <w:marTop w:val="0"/>
      <w:marBottom w:val="0"/>
      <w:divBdr>
        <w:top w:val="none" w:sz="0" w:space="0" w:color="auto"/>
        <w:left w:val="none" w:sz="0" w:space="0" w:color="auto"/>
        <w:bottom w:val="none" w:sz="0" w:space="0" w:color="auto"/>
        <w:right w:val="none" w:sz="0" w:space="0" w:color="auto"/>
      </w:divBdr>
    </w:div>
    <w:div w:id="1367563635">
      <w:bodyDiv w:val="1"/>
      <w:marLeft w:val="0"/>
      <w:marRight w:val="0"/>
      <w:marTop w:val="0"/>
      <w:marBottom w:val="0"/>
      <w:divBdr>
        <w:top w:val="none" w:sz="0" w:space="0" w:color="auto"/>
        <w:left w:val="none" w:sz="0" w:space="0" w:color="auto"/>
        <w:bottom w:val="none" w:sz="0" w:space="0" w:color="auto"/>
        <w:right w:val="none" w:sz="0" w:space="0" w:color="auto"/>
      </w:divBdr>
    </w:div>
    <w:div w:id="1371415239">
      <w:bodyDiv w:val="1"/>
      <w:marLeft w:val="0"/>
      <w:marRight w:val="0"/>
      <w:marTop w:val="0"/>
      <w:marBottom w:val="0"/>
      <w:divBdr>
        <w:top w:val="none" w:sz="0" w:space="0" w:color="auto"/>
        <w:left w:val="none" w:sz="0" w:space="0" w:color="auto"/>
        <w:bottom w:val="none" w:sz="0" w:space="0" w:color="auto"/>
        <w:right w:val="none" w:sz="0" w:space="0" w:color="auto"/>
      </w:divBdr>
    </w:div>
    <w:div w:id="1372070792">
      <w:bodyDiv w:val="1"/>
      <w:marLeft w:val="0"/>
      <w:marRight w:val="0"/>
      <w:marTop w:val="0"/>
      <w:marBottom w:val="0"/>
      <w:divBdr>
        <w:top w:val="none" w:sz="0" w:space="0" w:color="auto"/>
        <w:left w:val="none" w:sz="0" w:space="0" w:color="auto"/>
        <w:bottom w:val="none" w:sz="0" w:space="0" w:color="auto"/>
        <w:right w:val="none" w:sz="0" w:space="0" w:color="auto"/>
      </w:divBdr>
    </w:div>
    <w:div w:id="1374965854">
      <w:bodyDiv w:val="1"/>
      <w:marLeft w:val="0"/>
      <w:marRight w:val="0"/>
      <w:marTop w:val="0"/>
      <w:marBottom w:val="0"/>
      <w:divBdr>
        <w:top w:val="none" w:sz="0" w:space="0" w:color="auto"/>
        <w:left w:val="none" w:sz="0" w:space="0" w:color="auto"/>
        <w:bottom w:val="none" w:sz="0" w:space="0" w:color="auto"/>
        <w:right w:val="none" w:sz="0" w:space="0" w:color="auto"/>
      </w:divBdr>
    </w:div>
    <w:div w:id="1386564336">
      <w:bodyDiv w:val="1"/>
      <w:marLeft w:val="0"/>
      <w:marRight w:val="0"/>
      <w:marTop w:val="0"/>
      <w:marBottom w:val="0"/>
      <w:divBdr>
        <w:top w:val="none" w:sz="0" w:space="0" w:color="auto"/>
        <w:left w:val="none" w:sz="0" w:space="0" w:color="auto"/>
        <w:bottom w:val="none" w:sz="0" w:space="0" w:color="auto"/>
        <w:right w:val="none" w:sz="0" w:space="0" w:color="auto"/>
      </w:divBdr>
    </w:div>
    <w:div w:id="1390032022">
      <w:bodyDiv w:val="1"/>
      <w:marLeft w:val="0"/>
      <w:marRight w:val="0"/>
      <w:marTop w:val="0"/>
      <w:marBottom w:val="0"/>
      <w:divBdr>
        <w:top w:val="none" w:sz="0" w:space="0" w:color="auto"/>
        <w:left w:val="none" w:sz="0" w:space="0" w:color="auto"/>
        <w:bottom w:val="none" w:sz="0" w:space="0" w:color="auto"/>
        <w:right w:val="none" w:sz="0" w:space="0" w:color="auto"/>
      </w:divBdr>
    </w:div>
    <w:div w:id="1403066624">
      <w:bodyDiv w:val="1"/>
      <w:marLeft w:val="0"/>
      <w:marRight w:val="0"/>
      <w:marTop w:val="0"/>
      <w:marBottom w:val="0"/>
      <w:divBdr>
        <w:top w:val="none" w:sz="0" w:space="0" w:color="auto"/>
        <w:left w:val="none" w:sz="0" w:space="0" w:color="auto"/>
        <w:bottom w:val="none" w:sz="0" w:space="0" w:color="auto"/>
        <w:right w:val="none" w:sz="0" w:space="0" w:color="auto"/>
      </w:divBdr>
    </w:div>
    <w:div w:id="1411123146">
      <w:bodyDiv w:val="1"/>
      <w:marLeft w:val="0"/>
      <w:marRight w:val="0"/>
      <w:marTop w:val="0"/>
      <w:marBottom w:val="0"/>
      <w:divBdr>
        <w:top w:val="none" w:sz="0" w:space="0" w:color="auto"/>
        <w:left w:val="none" w:sz="0" w:space="0" w:color="auto"/>
        <w:bottom w:val="none" w:sz="0" w:space="0" w:color="auto"/>
        <w:right w:val="none" w:sz="0" w:space="0" w:color="auto"/>
      </w:divBdr>
    </w:div>
    <w:div w:id="1411660231">
      <w:bodyDiv w:val="1"/>
      <w:marLeft w:val="0"/>
      <w:marRight w:val="0"/>
      <w:marTop w:val="0"/>
      <w:marBottom w:val="0"/>
      <w:divBdr>
        <w:top w:val="none" w:sz="0" w:space="0" w:color="auto"/>
        <w:left w:val="none" w:sz="0" w:space="0" w:color="auto"/>
        <w:bottom w:val="none" w:sz="0" w:space="0" w:color="auto"/>
        <w:right w:val="none" w:sz="0" w:space="0" w:color="auto"/>
      </w:divBdr>
    </w:div>
    <w:div w:id="1411973831">
      <w:bodyDiv w:val="1"/>
      <w:marLeft w:val="0"/>
      <w:marRight w:val="0"/>
      <w:marTop w:val="0"/>
      <w:marBottom w:val="0"/>
      <w:divBdr>
        <w:top w:val="none" w:sz="0" w:space="0" w:color="auto"/>
        <w:left w:val="none" w:sz="0" w:space="0" w:color="auto"/>
        <w:bottom w:val="none" w:sz="0" w:space="0" w:color="auto"/>
        <w:right w:val="none" w:sz="0" w:space="0" w:color="auto"/>
      </w:divBdr>
      <w:divsChild>
        <w:div w:id="2101677553">
          <w:marLeft w:val="0"/>
          <w:marRight w:val="0"/>
          <w:marTop w:val="0"/>
          <w:marBottom w:val="0"/>
          <w:divBdr>
            <w:top w:val="none" w:sz="0" w:space="0" w:color="auto"/>
            <w:left w:val="none" w:sz="0" w:space="0" w:color="auto"/>
            <w:bottom w:val="none" w:sz="0" w:space="0" w:color="auto"/>
            <w:right w:val="none" w:sz="0" w:space="0" w:color="auto"/>
          </w:divBdr>
        </w:div>
      </w:divsChild>
    </w:div>
    <w:div w:id="1423062531">
      <w:bodyDiv w:val="1"/>
      <w:marLeft w:val="0"/>
      <w:marRight w:val="0"/>
      <w:marTop w:val="0"/>
      <w:marBottom w:val="0"/>
      <w:divBdr>
        <w:top w:val="none" w:sz="0" w:space="0" w:color="auto"/>
        <w:left w:val="none" w:sz="0" w:space="0" w:color="auto"/>
        <w:bottom w:val="none" w:sz="0" w:space="0" w:color="auto"/>
        <w:right w:val="none" w:sz="0" w:space="0" w:color="auto"/>
      </w:divBdr>
    </w:div>
    <w:div w:id="1428232789">
      <w:bodyDiv w:val="1"/>
      <w:marLeft w:val="0"/>
      <w:marRight w:val="0"/>
      <w:marTop w:val="0"/>
      <w:marBottom w:val="0"/>
      <w:divBdr>
        <w:top w:val="none" w:sz="0" w:space="0" w:color="auto"/>
        <w:left w:val="none" w:sz="0" w:space="0" w:color="auto"/>
        <w:bottom w:val="none" w:sz="0" w:space="0" w:color="auto"/>
        <w:right w:val="none" w:sz="0" w:space="0" w:color="auto"/>
      </w:divBdr>
    </w:div>
    <w:div w:id="1430665521">
      <w:bodyDiv w:val="1"/>
      <w:marLeft w:val="0"/>
      <w:marRight w:val="0"/>
      <w:marTop w:val="0"/>
      <w:marBottom w:val="0"/>
      <w:divBdr>
        <w:top w:val="none" w:sz="0" w:space="0" w:color="auto"/>
        <w:left w:val="none" w:sz="0" w:space="0" w:color="auto"/>
        <w:bottom w:val="none" w:sz="0" w:space="0" w:color="auto"/>
        <w:right w:val="none" w:sz="0" w:space="0" w:color="auto"/>
      </w:divBdr>
      <w:divsChild>
        <w:div w:id="1205210876">
          <w:marLeft w:val="0"/>
          <w:marRight w:val="0"/>
          <w:marTop w:val="0"/>
          <w:marBottom w:val="0"/>
          <w:divBdr>
            <w:top w:val="none" w:sz="0" w:space="0" w:color="auto"/>
            <w:left w:val="none" w:sz="0" w:space="0" w:color="auto"/>
            <w:bottom w:val="none" w:sz="0" w:space="0" w:color="auto"/>
            <w:right w:val="none" w:sz="0" w:space="0" w:color="auto"/>
          </w:divBdr>
          <w:divsChild>
            <w:div w:id="9449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30386">
      <w:bodyDiv w:val="1"/>
      <w:marLeft w:val="0"/>
      <w:marRight w:val="0"/>
      <w:marTop w:val="0"/>
      <w:marBottom w:val="0"/>
      <w:divBdr>
        <w:top w:val="none" w:sz="0" w:space="0" w:color="auto"/>
        <w:left w:val="none" w:sz="0" w:space="0" w:color="auto"/>
        <w:bottom w:val="none" w:sz="0" w:space="0" w:color="auto"/>
        <w:right w:val="none" w:sz="0" w:space="0" w:color="auto"/>
      </w:divBdr>
    </w:div>
    <w:div w:id="1446117654">
      <w:bodyDiv w:val="1"/>
      <w:marLeft w:val="0"/>
      <w:marRight w:val="0"/>
      <w:marTop w:val="0"/>
      <w:marBottom w:val="0"/>
      <w:divBdr>
        <w:top w:val="none" w:sz="0" w:space="0" w:color="auto"/>
        <w:left w:val="none" w:sz="0" w:space="0" w:color="auto"/>
        <w:bottom w:val="none" w:sz="0" w:space="0" w:color="auto"/>
        <w:right w:val="none" w:sz="0" w:space="0" w:color="auto"/>
      </w:divBdr>
    </w:div>
    <w:div w:id="1466310148">
      <w:bodyDiv w:val="1"/>
      <w:marLeft w:val="0"/>
      <w:marRight w:val="0"/>
      <w:marTop w:val="0"/>
      <w:marBottom w:val="0"/>
      <w:divBdr>
        <w:top w:val="none" w:sz="0" w:space="0" w:color="auto"/>
        <w:left w:val="none" w:sz="0" w:space="0" w:color="auto"/>
        <w:bottom w:val="none" w:sz="0" w:space="0" w:color="auto"/>
        <w:right w:val="none" w:sz="0" w:space="0" w:color="auto"/>
      </w:divBdr>
    </w:div>
    <w:div w:id="1467234127">
      <w:bodyDiv w:val="1"/>
      <w:marLeft w:val="0"/>
      <w:marRight w:val="0"/>
      <w:marTop w:val="0"/>
      <w:marBottom w:val="0"/>
      <w:divBdr>
        <w:top w:val="none" w:sz="0" w:space="0" w:color="auto"/>
        <w:left w:val="none" w:sz="0" w:space="0" w:color="auto"/>
        <w:bottom w:val="none" w:sz="0" w:space="0" w:color="auto"/>
        <w:right w:val="none" w:sz="0" w:space="0" w:color="auto"/>
      </w:divBdr>
    </w:div>
    <w:div w:id="1469590047">
      <w:bodyDiv w:val="1"/>
      <w:marLeft w:val="0"/>
      <w:marRight w:val="0"/>
      <w:marTop w:val="0"/>
      <w:marBottom w:val="0"/>
      <w:divBdr>
        <w:top w:val="none" w:sz="0" w:space="0" w:color="auto"/>
        <w:left w:val="none" w:sz="0" w:space="0" w:color="auto"/>
        <w:bottom w:val="none" w:sz="0" w:space="0" w:color="auto"/>
        <w:right w:val="none" w:sz="0" w:space="0" w:color="auto"/>
      </w:divBdr>
    </w:div>
    <w:div w:id="1486823613">
      <w:bodyDiv w:val="1"/>
      <w:marLeft w:val="0"/>
      <w:marRight w:val="0"/>
      <w:marTop w:val="0"/>
      <w:marBottom w:val="0"/>
      <w:divBdr>
        <w:top w:val="none" w:sz="0" w:space="0" w:color="auto"/>
        <w:left w:val="none" w:sz="0" w:space="0" w:color="auto"/>
        <w:bottom w:val="none" w:sz="0" w:space="0" w:color="auto"/>
        <w:right w:val="none" w:sz="0" w:space="0" w:color="auto"/>
      </w:divBdr>
    </w:div>
    <w:div w:id="1492142053">
      <w:bodyDiv w:val="1"/>
      <w:marLeft w:val="0"/>
      <w:marRight w:val="0"/>
      <w:marTop w:val="0"/>
      <w:marBottom w:val="0"/>
      <w:divBdr>
        <w:top w:val="none" w:sz="0" w:space="0" w:color="auto"/>
        <w:left w:val="none" w:sz="0" w:space="0" w:color="auto"/>
        <w:bottom w:val="none" w:sz="0" w:space="0" w:color="auto"/>
        <w:right w:val="none" w:sz="0" w:space="0" w:color="auto"/>
      </w:divBdr>
      <w:divsChild>
        <w:div w:id="1057165532">
          <w:marLeft w:val="0"/>
          <w:marRight w:val="0"/>
          <w:marTop w:val="0"/>
          <w:marBottom w:val="0"/>
          <w:divBdr>
            <w:top w:val="none" w:sz="0" w:space="0" w:color="auto"/>
            <w:left w:val="none" w:sz="0" w:space="0" w:color="auto"/>
            <w:bottom w:val="none" w:sz="0" w:space="0" w:color="auto"/>
            <w:right w:val="none" w:sz="0" w:space="0" w:color="auto"/>
          </w:divBdr>
        </w:div>
      </w:divsChild>
    </w:div>
    <w:div w:id="1502544959">
      <w:bodyDiv w:val="1"/>
      <w:marLeft w:val="0"/>
      <w:marRight w:val="0"/>
      <w:marTop w:val="0"/>
      <w:marBottom w:val="0"/>
      <w:divBdr>
        <w:top w:val="none" w:sz="0" w:space="0" w:color="auto"/>
        <w:left w:val="none" w:sz="0" w:space="0" w:color="auto"/>
        <w:bottom w:val="none" w:sz="0" w:space="0" w:color="auto"/>
        <w:right w:val="none" w:sz="0" w:space="0" w:color="auto"/>
      </w:divBdr>
    </w:div>
    <w:div w:id="1503158801">
      <w:bodyDiv w:val="1"/>
      <w:marLeft w:val="0"/>
      <w:marRight w:val="0"/>
      <w:marTop w:val="0"/>
      <w:marBottom w:val="0"/>
      <w:divBdr>
        <w:top w:val="none" w:sz="0" w:space="0" w:color="auto"/>
        <w:left w:val="none" w:sz="0" w:space="0" w:color="auto"/>
        <w:bottom w:val="none" w:sz="0" w:space="0" w:color="auto"/>
        <w:right w:val="none" w:sz="0" w:space="0" w:color="auto"/>
      </w:divBdr>
    </w:div>
    <w:div w:id="1508789782">
      <w:bodyDiv w:val="1"/>
      <w:marLeft w:val="0"/>
      <w:marRight w:val="0"/>
      <w:marTop w:val="0"/>
      <w:marBottom w:val="0"/>
      <w:divBdr>
        <w:top w:val="none" w:sz="0" w:space="0" w:color="auto"/>
        <w:left w:val="none" w:sz="0" w:space="0" w:color="auto"/>
        <w:bottom w:val="none" w:sz="0" w:space="0" w:color="auto"/>
        <w:right w:val="none" w:sz="0" w:space="0" w:color="auto"/>
      </w:divBdr>
    </w:div>
    <w:div w:id="1515606186">
      <w:bodyDiv w:val="1"/>
      <w:marLeft w:val="0"/>
      <w:marRight w:val="0"/>
      <w:marTop w:val="0"/>
      <w:marBottom w:val="0"/>
      <w:divBdr>
        <w:top w:val="none" w:sz="0" w:space="0" w:color="auto"/>
        <w:left w:val="none" w:sz="0" w:space="0" w:color="auto"/>
        <w:bottom w:val="none" w:sz="0" w:space="0" w:color="auto"/>
        <w:right w:val="none" w:sz="0" w:space="0" w:color="auto"/>
      </w:divBdr>
    </w:div>
    <w:div w:id="1526095618">
      <w:bodyDiv w:val="1"/>
      <w:marLeft w:val="0"/>
      <w:marRight w:val="0"/>
      <w:marTop w:val="0"/>
      <w:marBottom w:val="0"/>
      <w:divBdr>
        <w:top w:val="none" w:sz="0" w:space="0" w:color="auto"/>
        <w:left w:val="none" w:sz="0" w:space="0" w:color="auto"/>
        <w:bottom w:val="none" w:sz="0" w:space="0" w:color="auto"/>
        <w:right w:val="none" w:sz="0" w:space="0" w:color="auto"/>
      </w:divBdr>
    </w:div>
    <w:div w:id="1545753587">
      <w:bodyDiv w:val="1"/>
      <w:marLeft w:val="0"/>
      <w:marRight w:val="0"/>
      <w:marTop w:val="0"/>
      <w:marBottom w:val="0"/>
      <w:divBdr>
        <w:top w:val="none" w:sz="0" w:space="0" w:color="auto"/>
        <w:left w:val="none" w:sz="0" w:space="0" w:color="auto"/>
        <w:bottom w:val="none" w:sz="0" w:space="0" w:color="auto"/>
        <w:right w:val="none" w:sz="0" w:space="0" w:color="auto"/>
      </w:divBdr>
    </w:div>
    <w:div w:id="1548909750">
      <w:bodyDiv w:val="1"/>
      <w:marLeft w:val="0"/>
      <w:marRight w:val="0"/>
      <w:marTop w:val="0"/>
      <w:marBottom w:val="0"/>
      <w:divBdr>
        <w:top w:val="none" w:sz="0" w:space="0" w:color="auto"/>
        <w:left w:val="none" w:sz="0" w:space="0" w:color="auto"/>
        <w:bottom w:val="none" w:sz="0" w:space="0" w:color="auto"/>
        <w:right w:val="none" w:sz="0" w:space="0" w:color="auto"/>
      </w:divBdr>
    </w:div>
    <w:div w:id="1557472131">
      <w:bodyDiv w:val="1"/>
      <w:marLeft w:val="0"/>
      <w:marRight w:val="0"/>
      <w:marTop w:val="0"/>
      <w:marBottom w:val="0"/>
      <w:divBdr>
        <w:top w:val="none" w:sz="0" w:space="0" w:color="auto"/>
        <w:left w:val="none" w:sz="0" w:space="0" w:color="auto"/>
        <w:bottom w:val="none" w:sz="0" w:space="0" w:color="auto"/>
        <w:right w:val="none" w:sz="0" w:space="0" w:color="auto"/>
      </w:divBdr>
    </w:div>
    <w:div w:id="1566797745">
      <w:bodyDiv w:val="1"/>
      <w:marLeft w:val="0"/>
      <w:marRight w:val="0"/>
      <w:marTop w:val="0"/>
      <w:marBottom w:val="0"/>
      <w:divBdr>
        <w:top w:val="none" w:sz="0" w:space="0" w:color="auto"/>
        <w:left w:val="none" w:sz="0" w:space="0" w:color="auto"/>
        <w:bottom w:val="none" w:sz="0" w:space="0" w:color="auto"/>
        <w:right w:val="none" w:sz="0" w:space="0" w:color="auto"/>
      </w:divBdr>
    </w:div>
    <w:div w:id="1575898048">
      <w:bodyDiv w:val="1"/>
      <w:marLeft w:val="0"/>
      <w:marRight w:val="0"/>
      <w:marTop w:val="0"/>
      <w:marBottom w:val="0"/>
      <w:divBdr>
        <w:top w:val="none" w:sz="0" w:space="0" w:color="auto"/>
        <w:left w:val="none" w:sz="0" w:space="0" w:color="auto"/>
        <w:bottom w:val="none" w:sz="0" w:space="0" w:color="auto"/>
        <w:right w:val="none" w:sz="0" w:space="0" w:color="auto"/>
      </w:divBdr>
    </w:div>
    <w:div w:id="1590315210">
      <w:bodyDiv w:val="1"/>
      <w:marLeft w:val="0"/>
      <w:marRight w:val="0"/>
      <w:marTop w:val="0"/>
      <w:marBottom w:val="0"/>
      <w:divBdr>
        <w:top w:val="none" w:sz="0" w:space="0" w:color="auto"/>
        <w:left w:val="none" w:sz="0" w:space="0" w:color="auto"/>
        <w:bottom w:val="none" w:sz="0" w:space="0" w:color="auto"/>
        <w:right w:val="none" w:sz="0" w:space="0" w:color="auto"/>
      </w:divBdr>
    </w:div>
    <w:div w:id="1593246529">
      <w:bodyDiv w:val="1"/>
      <w:marLeft w:val="0"/>
      <w:marRight w:val="0"/>
      <w:marTop w:val="0"/>
      <w:marBottom w:val="0"/>
      <w:divBdr>
        <w:top w:val="none" w:sz="0" w:space="0" w:color="auto"/>
        <w:left w:val="none" w:sz="0" w:space="0" w:color="auto"/>
        <w:bottom w:val="none" w:sz="0" w:space="0" w:color="auto"/>
        <w:right w:val="none" w:sz="0" w:space="0" w:color="auto"/>
      </w:divBdr>
    </w:div>
    <w:div w:id="1593968838">
      <w:bodyDiv w:val="1"/>
      <w:marLeft w:val="0"/>
      <w:marRight w:val="0"/>
      <w:marTop w:val="0"/>
      <w:marBottom w:val="0"/>
      <w:divBdr>
        <w:top w:val="none" w:sz="0" w:space="0" w:color="auto"/>
        <w:left w:val="none" w:sz="0" w:space="0" w:color="auto"/>
        <w:bottom w:val="none" w:sz="0" w:space="0" w:color="auto"/>
        <w:right w:val="none" w:sz="0" w:space="0" w:color="auto"/>
      </w:divBdr>
    </w:div>
    <w:div w:id="1594892521">
      <w:bodyDiv w:val="1"/>
      <w:marLeft w:val="0"/>
      <w:marRight w:val="0"/>
      <w:marTop w:val="0"/>
      <w:marBottom w:val="0"/>
      <w:divBdr>
        <w:top w:val="none" w:sz="0" w:space="0" w:color="auto"/>
        <w:left w:val="none" w:sz="0" w:space="0" w:color="auto"/>
        <w:bottom w:val="none" w:sz="0" w:space="0" w:color="auto"/>
        <w:right w:val="none" w:sz="0" w:space="0" w:color="auto"/>
      </w:divBdr>
    </w:div>
    <w:div w:id="1610045843">
      <w:bodyDiv w:val="1"/>
      <w:marLeft w:val="0"/>
      <w:marRight w:val="0"/>
      <w:marTop w:val="0"/>
      <w:marBottom w:val="0"/>
      <w:divBdr>
        <w:top w:val="none" w:sz="0" w:space="0" w:color="auto"/>
        <w:left w:val="none" w:sz="0" w:space="0" w:color="auto"/>
        <w:bottom w:val="none" w:sz="0" w:space="0" w:color="auto"/>
        <w:right w:val="none" w:sz="0" w:space="0" w:color="auto"/>
      </w:divBdr>
    </w:div>
    <w:div w:id="1614511641">
      <w:bodyDiv w:val="1"/>
      <w:marLeft w:val="0"/>
      <w:marRight w:val="0"/>
      <w:marTop w:val="0"/>
      <w:marBottom w:val="0"/>
      <w:divBdr>
        <w:top w:val="none" w:sz="0" w:space="0" w:color="auto"/>
        <w:left w:val="none" w:sz="0" w:space="0" w:color="auto"/>
        <w:bottom w:val="none" w:sz="0" w:space="0" w:color="auto"/>
        <w:right w:val="none" w:sz="0" w:space="0" w:color="auto"/>
      </w:divBdr>
    </w:div>
    <w:div w:id="1621304286">
      <w:bodyDiv w:val="1"/>
      <w:marLeft w:val="0"/>
      <w:marRight w:val="0"/>
      <w:marTop w:val="0"/>
      <w:marBottom w:val="0"/>
      <w:divBdr>
        <w:top w:val="none" w:sz="0" w:space="0" w:color="auto"/>
        <w:left w:val="none" w:sz="0" w:space="0" w:color="auto"/>
        <w:bottom w:val="none" w:sz="0" w:space="0" w:color="auto"/>
        <w:right w:val="none" w:sz="0" w:space="0" w:color="auto"/>
      </w:divBdr>
    </w:div>
    <w:div w:id="1623917602">
      <w:bodyDiv w:val="1"/>
      <w:marLeft w:val="0"/>
      <w:marRight w:val="0"/>
      <w:marTop w:val="0"/>
      <w:marBottom w:val="0"/>
      <w:divBdr>
        <w:top w:val="none" w:sz="0" w:space="0" w:color="auto"/>
        <w:left w:val="none" w:sz="0" w:space="0" w:color="auto"/>
        <w:bottom w:val="none" w:sz="0" w:space="0" w:color="auto"/>
        <w:right w:val="none" w:sz="0" w:space="0" w:color="auto"/>
      </w:divBdr>
      <w:divsChild>
        <w:div w:id="1678775630">
          <w:marLeft w:val="0"/>
          <w:marRight w:val="0"/>
          <w:marTop w:val="0"/>
          <w:marBottom w:val="0"/>
          <w:divBdr>
            <w:top w:val="none" w:sz="0" w:space="0" w:color="auto"/>
            <w:left w:val="none" w:sz="0" w:space="0" w:color="auto"/>
            <w:bottom w:val="none" w:sz="0" w:space="0" w:color="auto"/>
            <w:right w:val="none" w:sz="0" w:space="0" w:color="auto"/>
          </w:divBdr>
        </w:div>
      </w:divsChild>
    </w:div>
    <w:div w:id="1625501915">
      <w:bodyDiv w:val="1"/>
      <w:marLeft w:val="0"/>
      <w:marRight w:val="0"/>
      <w:marTop w:val="0"/>
      <w:marBottom w:val="0"/>
      <w:divBdr>
        <w:top w:val="none" w:sz="0" w:space="0" w:color="auto"/>
        <w:left w:val="none" w:sz="0" w:space="0" w:color="auto"/>
        <w:bottom w:val="none" w:sz="0" w:space="0" w:color="auto"/>
        <w:right w:val="none" w:sz="0" w:space="0" w:color="auto"/>
      </w:divBdr>
    </w:div>
    <w:div w:id="1643920094">
      <w:bodyDiv w:val="1"/>
      <w:marLeft w:val="0"/>
      <w:marRight w:val="0"/>
      <w:marTop w:val="0"/>
      <w:marBottom w:val="0"/>
      <w:divBdr>
        <w:top w:val="none" w:sz="0" w:space="0" w:color="auto"/>
        <w:left w:val="none" w:sz="0" w:space="0" w:color="auto"/>
        <w:bottom w:val="none" w:sz="0" w:space="0" w:color="auto"/>
        <w:right w:val="none" w:sz="0" w:space="0" w:color="auto"/>
      </w:divBdr>
      <w:divsChild>
        <w:div w:id="1398363618">
          <w:marLeft w:val="0"/>
          <w:marRight w:val="0"/>
          <w:marTop w:val="0"/>
          <w:marBottom w:val="0"/>
          <w:divBdr>
            <w:top w:val="none" w:sz="0" w:space="0" w:color="auto"/>
            <w:left w:val="none" w:sz="0" w:space="0" w:color="auto"/>
            <w:bottom w:val="none" w:sz="0" w:space="0" w:color="auto"/>
            <w:right w:val="none" w:sz="0" w:space="0" w:color="auto"/>
          </w:divBdr>
        </w:div>
      </w:divsChild>
    </w:div>
    <w:div w:id="1645037348">
      <w:bodyDiv w:val="1"/>
      <w:marLeft w:val="0"/>
      <w:marRight w:val="0"/>
      <w:marTop w:val="0"/>
      <w:marBottom w:val="0"/>
      <w:divBdr>
        <w:top w:val="none" w:sz="0" w:space="0" w:color="auto"/>
        <w:left w:val="none" w:sz="0" w:space="0" w:color="auto"/>
        <w:bottom w:val="none" w:sz="0" w:space="0" w:color="auto"/>
        <w:right w:val="none" w:sz="0" w:space="0" w:color="auto"/>
      </w:divBdr>
    </w:div>
    <w:div w:id="1652638215">
      <w:bodyDiv w:val="1"/>
      <w:marLeft w:val="0"/>
      <w:marRight w:val="0"/>
      <w:marTop w:val="0"/>
      <w:marBottom w:val="0"/>
      <w:divBdr>
        <w:top w:val="none" w:sz="0" w:space="0" w:color="auto"/>
        <w:left w:val="none" w:sz="0" w:space="0" w:color="auto"/>
        <w:bottom w:val="none" w:sz="0" w:space="0" w:color="auto"/>
        <w:right w:val="none" w:sz="0" w:space="0" w:color="auto"/>
      </w:divBdr>
      <w:divsChild>
        <w:div w:id="125701303">
          <w:marLeft w:val="0"/>
          <w:marRight w:val="0"/>
          <w:marTop w:val="0"/>
          <w:marBottom w:val="0"/>
          <w:divBdr>
            <w:top w:val="none" w:sz="0" w:space="0" w:color="auto"/>
            <w:left w:val="none" w:sz="0" w:space="0" w:color="auto"/>
            <w:bottom w:val="none" w:sz="0" w:space="0" w:color="auto"/>
            <w:right w:val="none" w:sz="0" w:space="0" w:color="auto"/>
          </w:divBdr>
        </w:div>
      </w:divsChild>
    </w:div>
    <w:div w:id="1692492999">
      <w:bodyDiv w:val="1"/>
      <w:marLeft w:val="0"/>
      <w:marRight w:val="0"/>
      <w:marTop w:val="0"/>
      <w:marBottom w:val="0"/>
      <w:divBdr>
        <w:top w:val="none" w:sz="0" w:space="0" w:color="auto"/>
        <w:left w:val="none" w:sz="0" w:space="0" w:color="auto"/>
        <w:bottom w:val="none" w:sz="0" w:space="0" w:color="auto"/>
        <w:right w:val="none" w:sz="0" w:space="0" w:color="auto"/>
      </w:divBdr>
    </w:div>
    <w:div w:id="1717319144">
      <w:bodyDiv w:val="1"/>
      <w:marLeft w:val="0"/>
      <w:marRight w:val="0"/>
      <w:marTop w:val="0"/>
      <w:marBottom w:val="0"/>
      <w:divBdr>
        <w:top w:val="none" w:sz="0" w:space="0" w:color="auto"/>
        <w:left w:val="none" w:sz="0" w:space="0" w:color="auto"/>
        <w:bottom w:val="none" w:sz="0" w:space="0" w:color="auto"/>
        <w:right w:val="none" w:sz="0" w:space="0" w:color="auto"/>
      </w:divBdr>
      <w:divsChild>
        <w:div w:id="1075858089">
          <w:marLeft w:val="0"/>
          <w:marRight w:val="0"/>
          <w:marTop w:val="0"/>
          <w:marBottom w:val="0"/>
          <w:divBdr>
            <w:top w:val="none" w:sz="0" w:space="0" w:color="auto"/>
            <w:left w:val="none" w:sz="0" w:space="0" w:color="auto"/>
            <w:bottom w:val="none" w:sz="0" w:space="0" w:color="auto"/>
            <w:right w:val="none" w:sz="0" w:space="0" w:color="auto"/>
          </w:divBdr>
        </w:div>
      </w:divsChild>
    </w:div>
    <w:div w:id="1718703382">
      <w:bodyDiv w:val="1"/>
      <w:marLeft w:val="0"/>
      <w:marRight w:val="0"/>
      <w:marTop w:val="0"/>
      <w:marBottom w:val="0"/>
      <w:divBdr>
        <w:top w:val="none" w:sz="0" w:space="0" w:color="auto"/>
        <w:left w:val="none" w:sz="0" w:space="0" w:color="auto"/>
        <w:bottom w:val="none" w:sz="0" w:space="0" w:color="auto"/>
        <w:right w:val="none" w:sz="0" w:space="0" w:color="auto"/>
      </w:divBdr>
    </w:div>
    <w:div w:id="1743940318">
      <w:bodyDiv w:val="1"/>
      <w:marLeft w:val="0"/>
      <w:marRight w:val="0"/>
      <w:marTop w:val="0"/>
      <w:marBottom w:val="0"/>
      <w:divBdr>
        <w:top w:val="none" w:sz="0" w:space="0" w:color="auto"/>
        <w:left w:val="none" w:sz="0" w:space="0" w:color="auto"/>
        <w:bottom w:val="none" w:sz="0" w:space="0" w:color="auto"/>
        <w:right w:val="none" w:sz="0" w:space="0" w:color="auto"/>
      </w:divBdr>
      <w:divsChild>
        <w:div w:id="1250115414">
          <w:marLeft w:val="0"/>
          <w:marRight w:val="0"/>
          <w:marTop w:val="0"/>
          <w:marBottom w:val="0"/>
          <w:divBdr>
            <w:top w:val="none" w:sz="0" w:space="0" w:color="auto"/>
            <w:left w:val="none" w:sz="0" w:space="0" w:color="auto"/>
            <w:bottom w:val="none" w:sz="0" w:space="0" w:color="auto"/>
            <w:right w:val="none" w:sz="0" w:space="0" w:color="auto"/>
          </w:divBdr>
        </w:div>
      </w:divsChild>
    </w:div>
    <w:div w:id="1749765678">
      <w:bodyDiv w:val="1"/>
      <w:marLeft w:val="0"/>
      <w:marRight w:val="0"/>
      <w:marTop w:val="0"/>
      <w:marBottom w:val="0"/>
      <w:divBdr>
        <w:top w:val="none" w:sz="0" w:space="0" w:color="auto"/>
        <w:left w:val="none" w:sz="0" w:space="0" w:color="auto"/>
        <w:bottom w:val="none" w:sz="0" w:space="0" w:color="auto"/>
        <w:right w:val="none" w:sz="0" w:space="0" w:color="auto"/>
      </w:divBdr>
    </w:div>
    <w:div w:id="1753620696">
      <w:bodyDiv w:val="1"/>
      <w:marLeft w:val="0"/>
      <w:marRight w:val="0"/>
      <w:marTop w:val="0"/>
      <w:marBottom w:val="0"/>
      <w:divBdr>
        <w:top w:val="none" w:sz="0" w:space="0" w:color="auto"/>
        <w:left w:val="none" w:sz="0" w:space="0" w:color="auto"/>
        <w:bottom w:val="none" w:sz="0" w:space="0" w:color="auto"/>
        <w:right w:val="none" w:sz="0" w:space="0" w:color="auto"/>
      </w:divBdr>
    </w:div>
    <w:div w:id="1779132032">
      <w:bodyDiv w:val="1"/>
      <w:marLeft w:val="0"/>
      <w:marRight w:val="0"/>
      <w:marTop w:val="0"/>
      <w:marBottom w:val="0"/>
      <w:divBdr>
        <w:top w:val="none" w:sz="0" w:space="0" w:color="auto"/>
        <w:left w:val="none" w:sz="0" w:space="0" w:color="auto"/>
        <w:bottom w:val="none" w:sz="0" w:space="0" w:color="auto"/>
        <w:right w:val="none" w:sz="0" w:space="0" w:color="auto"/>
      </w:divBdr>
    </w:div>
    <w:div w:id="1782918519">
      <w:bodyDiv w:val="1"/>
      <w:marLeft w:val="0"/>
      <w:marRight w:val="0"/>
      <w:marTop w:val="0"/>
      <w:marBottom w:val="0"/>
      <w:divBdr>
        <w:top w:val="none" w:sz="0" w:space="0" w:color="auto"/>
        <w:left w:val="none" w:sz="0" w:space="0" w:color="auto"/>
        <w:bottom w:val="none" w:sz="0" w:space="0" w:color="auto"/>
        <w:right w:val="none" w:sz="0" w:space="0" w:color="auto"/>
      </w:divBdr>
    </w:div>
    <w:div w:id="1799756661">
      <w:bodyDiv w:val="1"/>
      <w:marLeft w:val="0"/>
      <w:marRight w:val="0"/>
      <w:marTop w:val="0"/>
      <w:marBottom w:val="0"/>
      <w:divBdr>
        <w:top w:val="none" w:sz="0" w:space="0" w:color="auto"/>
        <w:left w:val="none" w:sz="0" w:space="0" w:color="auto"/>
        <w:bottom w:val="none" w:sz="0" w:space="0" w:color="auto"/>
        <w:right w:val="none" w:sz="0" w:space="0" w:color="auto"/>
      </w:divBdr>
    </w:div>
    <w:div w:id="1803767452">
      <w:bodyDiv w:val="1"/>
      <w:marLeft w:val="0"/>
      <w:marRight w:val="0"/>
      <w:marTop w:val="0"/>
      <w:marBottom w:val="0"/>
      <w:divBdr>
        <w:top w:val="none" w:sz="0" w:space="0" w:color="auto"/>
        <w:left w:val="none" w:sz="0" w:space="0" w:color="auto"/>
        <w:bottom w:val="none" w:sz="0" w:space="0" w:color="auto"/>
        <w:right w:val="none" w:sz="0" w:space="0" w:color="auto"/>
      </w:divBdr>
    </w:div>
    <w:div w:id="1804498916">
      <w:bodyDiv w:val="1"/>
      <w:marLeft w:val="0"/>
      <w:marRight w:val="0"/>
      <w:marTop w:val="0"/>
      <w:marBottom w:val="0"/>
      <w:divBdr>
        <w:top w:val="none" w:sz="0" w:space="0" w:color="auto"/>
        <w:left w:val="none" w:sz="0" w:space="0" w:color="auto"/>
        <w:bottom w:val="none" w:sz="0" w:space="0" w:color="auto"/>
        <w:right w:val="none" w:sz="0" w:space="0" w:color="auto"/>
      </w:divBdr>
    </w:div>
    <w:div w:id="1807428625">
      <w:bodyDiv w:val="1"/>
      <w:marLeft w:val="0"/>
      <w:marRight w:val="0"/>
      <w:marTop w:val="0"/>
      <w:marBottom w:val="0"/>
      <w:divBdr>
        <w:top w:val="none" w:sz="0" w:space="0" w:color="auto"/>
        <w:left w:val="none" w:sz="0" w:space="0" w:color="auto"/>
        <w:bottom w:val="none" w:sz="0" w:space="0" w:color="auto"/>
        <w:right w:val="none" w:sz="0" w:space="0" w:color="auto"/>
      </w:divBdr>
    </w:div>
    <w:div w:id="1811315475">
      <w:bodyDiv w:val="1"/>
      <w:marLeft w:val="0"/>
      <w:marRight w:val="0"/>
      <w:marTop w:val="0"/>
      <w:marBottom w:val="0"/>
      <w:divBdr>
        <w:top w:val="none" w:sz="0" w:space="0" w:color="auto"/>
        <w:left w:val="none" w:sz="0" w:space="0" w:color="auto"/>
        <w:bottom w:val="none" w:sz="0" w:space="0" w:color="auto"/>
        <w:right w:val="none" w:sz="0" w:space="0" w:color="auto"/>
      </w:divBdr>
      <w:divsChild>
        <w:div w:id="335502252">
          <w:marLeft w:val="0"/>
          <w:marRight w:val="0"/>
          <w:marTop w:val="0"/>
          <w:marBottom w:val="0"/>
          <w:divBdr>
            <w:top w:val="none" w:sz="0" w:space="0" w:color="auto"/>
            <w:left w:val="none" w:sz="0" w:space="0" w:color="auto"/>
            <w:bottom w:val="none" w:sz="0" w:space="0" w:color="auto"/>
            <w:right w:val="none" w:sz="0" w:space="0" w:color="auto"/>
          </w:divBdr>
        </w:div>
      </w:divsChild>
    </w:div>
    <w:div w:id="1813710876">
      <w:bodyDiv w:val="1"/>
      <w:marLeft w:val="0"/>
      <w:marRight w:val="0"/>
      <w:marTop w:val="0"/>
      <w:marBottom w:val="0"/>
      <w:divBdr>
        <w:top w:val="none" w:sz="0" w:space="0" w:color="auto"/>
        <w:left w:val="none" w:sz="0" w:space="0" w:color="auto"/>
        <w:bottom w:val="none" w:sz="0" w:space="0" w:color="auto"/>
        <w:right w:val="none" w:sz="0" w:space="0" w:color="auto"/>
      </w:divBdr>
      <w:divsChild>
        <w:div w:id="234357740">
          <w:marLeft w:val="0"/>
          <w:marRight w:val="0"/>
          <w:marTop w:val="0"/>
          <w:marBottom w:val="0"/>
          <w:divBdr>
            <w:top w:val="none" w:sz="0" w:space="0" w:color="auto"/>
            <w:left w:val="none" w:sz="0" w:space="0" w:color="auto"/>
            <w:bottom w:val="none" w:sz="0" w:space="0" w:color="auto"/>
            <w:right w:val="none" w:sz="0" w:space="0" w:color="auto"/>
          </w:divBdr>
        </w:div>
      </w:divsChild>
    </w:div>
    <w:div w:id="1839152579">
      <w:bodyDiv w:val="1"/>
      <w:marLeft w:val="0"/>
      <w:marRight w:val="0"/>
      <w:marTop w:val="0"/>
      <w:marBottom w:val="0"/>
      <w:divBdr>
        <w:top w:val="none" w:sz="0" w:space="0" w:color="auto"/>
        <w:left w:val="none" w:sz="0" w:space="0" w:color="auto"/>
        <w:bottom w:val="none" w:sz="0" w:space="0" w:color="auto"/>
        <w:right w:val="none" w:sz="0" w:space="0" w:color="auto"/>
      </w:divBdr>
    </w:div>
    <w:div w:id="1839346331">
      <w:bodyDiv w:val="1"/>
      <w:marLeft w:val="0"/>
      <w:marRight w:val="0"/>
      <w:marTop w:val="0"/>
      <w:marBottom w:val="0"/>
      <w:divBdr>
        <w:top w:val="none" w:sz="0" w:space="0" w:color="auto"/>
        <w:left w:val="none" w:sz="0" w:space="0" w:color="auto"/>
        <w:bottom w:val="none" w:sz="0" w:space="0" w:color="auto"/>
        <w:right w:val="none" w:sz="0" w:space="0" w:color="auto"/>
      </w:divBdr>
    </w:div>
    <w:div w:id="1840844564">
      <w:bodyDiv w:val="1"/>
      <w:marLeft w:val="0"/>
      <w:marRight w:val="0"/>
      <w:marTop w:val="0"/>
      <w:marBottom w:val="0"/>
      <w:divBdr>
        <w:top w:val="none" w:sz="0" w:space="0" w:color="auto"/>
        <w:left w:val="none" w:sz="0" w:space="0" w:color="auto"/>
        <w:bottom w:val="none" w:sz="0" w:space="0" w:color="auto"/>
        <w:right w:val="none" w:sz="0" w:space="0" w:color="auto"/>
      </w:divBdr>
    </w:div>
    <w:div w:id="1842545731">
      <w:bodyDiv w:val="1"/>
      <w:marLeft w:val="0"/>
      <w:marRight w:val="0"/>
      <w:marTop w:val="0"/>
      <w:marBottom w:val="0"/>
      <w:divBdr>
        <w:top w:val="none" w:sz="0" w:space="0" w:color="auto"/>
        <w:left w:val="none" w:sz="0" w:space="0" w:color="auto"/>
        <w:bottom w:val="none" w:sz="0" w:space="0" w:color="auto"/>
        <w:right w:val="none" w:sz="0" w:space="0" w:color="auto"/>
      </w:divBdr>
    </w:div>
    <w:div w:id="1847817997">
      <w:bodyDiv w:val="1"/>
      <w:marLeft w:val="0"/>
      <w:marRight w:val="0"/>
      <w:marTop w:val="0"/>
      <w:marBottom w:val="0"/>
      <w:divBdr>
        <w:top w:val="none" w:sz="0" w:space="0" w:color="auto"/>
        <w:left w:val="none" w:sz="0" w:space="0" w:color="auto"/>
        <w:bottom w:val="none" w:sz="0" w:space="0" w:color="auto"/>
        <w:right w:val="none" w:sz="0" w:space="0" w:color="auto"/>
      </w:divBdr>
    </w:div>
    <w:div w:id="1853371734">
      <w:bodyDiv w:val="1"/>
      <w:marLeft w:val="0"/>
      <w:marRight w:val="0"/>
      <w:marTop w:val="0"/>
      <w:marBottom w:val="0"/>
      <w:divBdr>
        <w:top w:val="none" w:sz="0" w:space="0" w:color="auto"/>
        <w:left w:val="none" w:sz="0" w:space="0" w:color="auto"/>
        <w:bottom w:val="none" w:sz="0" w:space="0" w:color="auto"/>
        <w:right w:val="none" w:sz="0" w:space="0" w:color="auto"/>
      </w:divBdr>
      <w:divsChild>
        <w:div w:id="1158427124">
          <w:marLeft w:val="0"/>
          <w:marRight w:val="0"/>
          <w:marTop w:val="0"/>
          <w:marBottom w:val="0"/>
          <w:divBdr>
            <w:top w:val="none" w:sz="0" w:space="0" w:color="auto"/>
            <w:left w:val="none" w:sz="0" w:space="0" w:color="auto"/>
            <w:bottom w:val="none" w:sz="0" w:space="0" w:color="auto"/>
            <w:right w:val="none" w:sz="0" w:space="0" w:color="auto"/>
          </w:divBdr>
        </w:div>
      </w:divsChild>
    </w:div>
    <w:div w:id="1854952615">
      <w:bodyDiv w:val="1"/>
      <w:marLeft w:val="0"/>
      <w:marRight w:val="0"/>
      <w:marTop w:val="0"/>
      <w:marBottom w:val="0"/>
      <w:divBdr>
        <w:top w:val="none" w:sz="0" w:space="0" w:color="auto"/>
        <w:left w:val="none" w:sz="0" w:space="0" w:color="auto"/>
        <w:bottom w:val="none" w:sz="0" w:space="0" w:color="auto"/>
        <w:right w:val="none" w:sz="0" w:space="0" w:color="auto"/>
      </w:divBdr>
    </w:div>
    <w:div w:id="1861161687">
      <w:bodyDiv w:val="1"/>
      <w:marLeft w:val="0"/>
      <w:marRight w:val="0"/>
      <w:marTop w:val="0"/>
      <w:marBottom w:val="0"/>
      <w:divBdr>
        <w:top w:val="none" w:sz="0" w:space="0" w:color="auto"/>
        <w:left w:val="none" w:sz="0" w:space="0" w:color="auto"/>
        <w:bottom w:val="none" w:sz="0" w:space="0" w:color="auto"/>
        <w:right w:val="none" w:sz="0" w:space="0" w:color="auto"/>
      </w:divBdr>
      <w:divsChild>
        <w:div w:id="1591617758">
          <w:marLeft w:val="0"/>
          <w:marRight w:val="0"/>
          <w:marTop w:val="0"/>
          <w:marBottom w:val="0"/>
          <w:divBdr>
            <w:top w:val="none" w:sz="0" w:space="0" w:color="auto"/>
            <w:left w:val="none" w:sz="0" w:space="0" w:color="auto"/>
            <w:bottom w:val="none" w:sz="0" w:space="0" w:color="auto"/>
            <w:right w:val="none" w:sz="0" w:space="0" w:color="auto"/>
          </w:divBdr>
        </w:div>
      </w:divsChild>
    </w:div>
    <w:div w:id="1872067927">
      <w:bodyDiv w:val="1"/>
      <w:marLeft w:val="0"/>
      <w:marRight w:val="0"/>
      <w:marTop w:val="0"/>
      <w:marBottom w:val="0"/>
      <w:divBdr>
        <w:top w:val="none" w:sz="0" w:space="0" w:color="auto"/>
        <w:left w:val="none" w:sz="0" w:space="0" w:color="auto"/>
        <w:bottom w:val="none" w:sz="0" w:space="0" w:color="auto"/>
        <w:right w:val="none" w:sz="0" w:space="0" w:color="auto"/>
      </w:divBdr>
    </w:div>
    <w:div w:id="1872257293">
      <w:bodyDiv w:val="1"/>
      <w:marLeft w:val="0"/>
      <w:marRight w:val="0"/>
      <w:marTop w:val="0"/>
      <w:marBottom w:val="0"/>
      <w:divBdr>
        <w:top w:val="none" w:sz="0" w:space="0" w:color="auto"/>
        <w:left w:val="none" w:sz="0" w:space="0" w:color="auto"/>
        <w:bottom w:val="none" w:sz="0" w:space="0" w:color="auto"/>
        <w:right w:val="none" w:sz="0" w:space="0" w:color="auto"/>
      </w:divBdr>
    </w:div>
    <w:div w:id="1874268735">
      <w:bodyDiv w:val="1"/>
      <w:marLeft w:val="0"/>
      <w:marRight w:val="0"/>
      <w:marTop w:val="0"/>
      <w:marBottom w:val="0"/>
      <w:divBdr>
        <w:top w:val="none" w:sz="0" w:space="0" w:color="auto"/>
        <w:left w:val="none" w:sz="0" w:space="0" w:color="auto"/>
        <w:bottom w:val="none" w:sz="0" w:space="0" w:color="auto"/>
        <w:right w:val="none" w:sz="0" w:space="0" w:color="auto"/>
      </w:divBdr>
    </w:div>
    <w:div w:id="1883008312">
      <w:bodyDiv w:val="1"/>
      <w:marLeft w:val="0"/>
      <w:marRight w:val="0"/>
      <w:marTop w:val="0"/>
      <w:marBottom w:val="0"/>
      <w:divBdr>
        <w:top w:val="none" w:sz="0" w:space="0" w:color="auto"/>
        <w:left w:val="none" w:sz="0" w:space="0" w:color="auto"/>
        <w:bottom w:val="none" w:sz="0" w:space="0" w:color="auto"/>
        <w:right w:val="none" w:sz="0" w:space="0" w:color="auto"/>
      </w:divBdr>
    </w:div>
    <w:div w:id="1892812257">
      <w:bodyDiv w:val="1"/>
      <w:marLeft w:val="0"/>
      <w:marRight w:val="0"/>
      <w:marTop w:val="0"/>
      <w:marBottom w:val="0"/>
      <w:divBdr>
        <w:top w:val="none" w:sz="0" w:space="0" w:color="auto"/>
        <w:left w:val="none" w:sz="0" w:space="0" w:color="auto"/>
        <w:bottom w:val="none" w:sz="0" w:space="0" w:color="auto"/>
        <w:right w:val="none" w:sz="0" w:space="0" w:color="auto"/>
      </w:divBdr>
    </w:div>
    <w:div w:id="1893299748">
      <w:bodyDiv w:val="1"/>
      <w:marLeft w:val="0"/>
      <w:marRight w:val="0"/>
      <w:marTop w:val="0"/>
      <w:marBottom w:val="0"/>
      <w:divBdr>
        <w:top w:val="none" w:sz="0" w:space="0" w:color="auto"/>
        <w:left w:val="none" w:sz="0" w:space="0" w:color="auto"/>
        <w:bottom w:val="none" w:sz="0" w:space="0" w:color="auto"/>
        <w:right w:val="none" w:sz="0" w:space="0" w:color="auto"/>
      </w:divBdr>
    </w:div>
    <w:div w:id="1900358656">
      <w:bodyDiv w:val="1"/>
      <w:marLeft w:val="0"/>
      <w:marRight w:val="0"/>
      <w:marTop w:val="0"/>
      <w:marBottom w:val="0"/>
      <w:divBdr>
        <w:top w:val="none" w:sz="0" w:space="0" w:color="auto"/>
        <w:left w:val="none" w:sz="0" w:space="0" w:color="auto"/>
        <w:bottom w:val="none" w:sz="0" w:space="0" w:color="auto"/>
        <w:right w:val="none" w:sz="0" w:space="0" w:color="auto"/>
      </w:divBdr>
    </w:div>
    <w:div w:id="1914780864">
      <w:bodyDiv w:val="1"/>
      <w:marLeft w:val="0"/>
      <w:marRight w:val="0"/>
      <w:marTop w:val="0"/>
      <w:marBottom w:val="0"/>
      <w:divBdr>
        <w:top w:val="none" w:sz="0" w:space="0" w:color="auto"/>
        <w:left w:val="none" w:sz="0" w:space="0" w:color="auto"/>
        <w:bottom w:val="none" w:sz="0" w:space="0" w:color="auto"/>
        <w:right w:val="none" w:sz="0" w:space="0" w:color="auto"/>
      </w:divBdr>
    </w:div>
    <w:div w:id="1916434566">
      <w:bodyDiv w:val="1"/>
      <w:marLeft w:val="0"/>
      <w:marRight w:val="0"/>
      <w:marTop w:val="0"/>
      <w:marBottom w:val="0"/>
      <w:divBdr>
        <w:top w:val="none" w:sz="0" w:space="0" w:color="auto"/>
        <w:left w:val="none" w:sz="0" w:space="0" w:color="auto"/>
        <w:bottom w:val="none" w:sz="0" w:space="0" w:color="auto"/>
        <w:right w:val="none" w:sz="0" w:space="0" w:color="auto"/>
      </w:divBdr>
    </w:div>
    <w:div w:id="1921131971">
      <w:bodyDiv w:val="1"/>
      <w:marLeft w:val="0"/>
      <w:marRight w:val="0"/>
      <w:marTop w:val="0"/>
      <w:marBottom w:val="0"/>
      <w:divBdr>
        <w:top w:val="none" w:sz="0" w:space="0" w:color="auto"/>
        <w:left w:val="none" w:sz="0" w:space="0" w:color="auto"/>
        <w:bottom w:val="none" w:sz="0" w:space="0" w:color="auto"/>
        <w:right w:val="none" w:sz="0" w:space="0" w:color="auto"/>
      </w:divBdr>
    </w:div>
    <w:div w:id="1938751539">
      <w:bodyDiv w:val="1"/>
      <w:marLeft w:val="0"/>
      <w:marRight w:val="0"/>
      <w:marTop w:val="0"/>
      <w:marBottom w:val="0"/>
      <w:divBdr>
        <w:top w:val="none" w:sz="0" w:space="0" w:color="auto"/>
        <w:left w:val="none" w:sz="0" w:space="0" w:color="auto"/>
        <w:bottom w:val="none" w:sz="0" w:space="0" w:color="auto"/>
        <w:right w:val="none" w:sz="0" w:space="0" w:color="auto"/>
      </w:divBdr>
    </w:div>
    <w:div w:id="1968470679">
      <w:bodyDiv w:val="1"/>
      <w:marLeft w:val="0"/>
      <w:marRight w:val="0"/>
      <w:marTop w:val="0"/>
      <w:marBottom w:val="0"/>
      <w:divBdr>
        <w:top w:val="none" w:sz="0" w:space="0" w:color="auto"/>
        <w:left w:val="none" w:sz="0" w:space="0" w:color="auto"/>
        <w:bottom w:val="none" w:sz="0" w:space="0" w:color="auto"/>
        <w:right w:val="none" w:sz="0" w:space="0" w:color="auto"/>
      </w:divBdr>
    </w:div>
    <w:div w:id="1988703101">
      <w:bodyDiv w:val="1"/>
      <w:marLeft w:val="0"/>
      <w:marRight w:val="0"/>
      <w:marTop w:val="0"/>
      <w:marBottom w:val="0"/>
      <w:divBdr>
        <w:top w:val="none" w:sz="0" w:space="0" w:color="auto"/>
        <w:left w:val="none" w:sz="0" w:space="0" w:color="auto"/>
        <w:bottom w:val="none" w:sz="0" w:space="0" w:color="auto"/>
        <w:right w:val="none" w:sz="0" w:space="0" w:color="auto"/>
      </w:divBdr>
    </w:div>
    <w:div w:id="1989239822">
      <w:bodyDiv w:val="1"/>
      <w:marLeft w:val="0"/>
      <w:marRight w:val="0"/>
      <w:marTop w:val="0"/>
      <w:marBottom w:val="0"/>
      <w:divBdr>
        <w:top w:val="none" w:sz="0" w:space="0" w:color="auto"/>
        <w:left w:val="none" w:sz="0" w:space="0" w:color="auto"/>
        <w:bottom w:val="none" w:sz="0" w:space="0" w:color="auto"/>
        <w:right w:val="none" w:sz="0" w:space="0" w:color="auto"/>
      </w:divBdr>
    </w:div>
    <w:div w:id="1989439080">
      <w:bodyDiv w:val="1"/>
      <w:marLeft w:val="0"/>
      <w:marRight w:val="0"/>
      <w:marTop w:val="0"/>
      <w:marBottom w:val="0"/>
      <w:divBdr>
        <w:top w:val="none" w:sz="0" w:space="0" w:color="auto"/>
        <w:left w:val="none" w:sz="0" w:space="0" w:color="auto"/>
        <w:bottom w:val="none" w:sz="0" w:space="0" w:color="auto"/>
        <w:right w:val="none" w:sz="0" w:space="0" w:color="auto"/>
      </w:divBdr>
    </w:div>
    <w:div w:id="1990942778">
      <w:bodyDiv w:val="1"/>
      <w:marLeft w:val="0"/>
      <w:marRight w:val="0"/>
      <w:marTop w:val="0"/>
      <w:marBottom w:val="0"/>
      <w:divBdr>
        <w:top w:val="none" w:sz="0" w:space="0" w:color="auto"/>
        <w:left w:val="none" w:sz="0" w:space="0" w:color="auto"/>
        <w:bottom w:val="none" w:sz="0" w:space="0" w:color="auto"/>
        <w:right w:val="none" w:sz="0" w:space="0" w:color="auto"/>
      </w:divBdr>
      <w:divsChild>
        <w:div w:id="845288859">
          <w:marLeft w:val="0"/>
          <w:marRight w:val="0"/>
          <w:marTop w:val="0"/>
          <w:marBottom w:val="0"/>
          <w:divBdr>
            <w:top w:val="none" w:sz="0" w:space="0" w:color="auto"/>
            <w:left w:val="none" w:sz="0" w:space="0" w:color="auto"/>
            <w:bottom w:val="none" w:sz="0" w:space="0" w:color="auto"/>
            <w:right w:val="none" w:sz="0" w:space="0" w:color="auto"/>
          </w:divBdr>
        </w:div>
      </w:divsChild>
    </w:div>
    <w:div w:id="2012756684">
      <w:bodyDiv w:val="1"/>
      <w:marLeft w:val="0"/>
      <w:marRight w:val="0"/>
      <w:marTop w:val="0"/>
      <w:marBottom w:val="0"/>
      <w:divBdr>
        <w:top w:val="none" w:sz="0" w:space="0" w:color="auto"/>
        <w:left w:val="none" w:sz="0" w:space="0" w:color="auto"/>
        <w:bottom w:val="none" w:sz="0" w:space="0" w:color="auto"/>
        <w:right w:val="none" w:sz="0" w:space="0" w:color="auto"/>
      </w:divBdr>
    </w:div>
    <w:div w:id="2014642881">
      <w:bodyDiv w:val="1"/>
      <w:marLeft w:val="0"/>
      <w:marRight w:val="0"/>
      <w:marTop w:val="0"/>
      <w:marBottom w:val="0"/>
      <w:divBdr>
        <w:top w:val="none" w:sz="0" w:space="0" w:color="auto"/>
        <w:left w:val="none" w:sz="0" w:space="0" w:color="auto"/>
        <w:bottom w:val="none" w:sz="0" w:space="0" w:color="auto"/>
        <w:right w:val="none" w:sz="0" w:space="0" w:color="auto"/>
      </w:divBdr>
    </w:div>
    <w:div w:id="2018537522">
      <w:bodyDiv w:val="1"/>
      <w:marLeft w:val="0"/>
      <w:marRight w:val="0"/>
      <w:marTop w:val="0"/>
      <w:marBottom w:val="0"/>
      <w:divBdr>
        <w:top w:val="none" w:sz="0" w:space="0" w:color="auto"/>
        <w:left w:val="none" w:sz="0" w:space="0" w:color="auto"/>
        <w:bottom w:val="none" w:sz="0" w:space="0" w:color="auto"/>
        <w:right w:val="none" w:sz="0" w:space="0" w:color="auto"/>
      </w:divBdr>
    </w:div>
    <w:div w:id="2021346833">
      <w:bodyDiv w:val="1"/>
      <w:marLeft w:val="0"/>
      <w:marRight w:val="0"/>
      <w:marTop w:val="0"/>
      <w:marBottom w:val="0"/>
      <w:divBdr>
        <w:top w:val="none" w:sz="0" w:space="0" w:color="auto"/>
        <w:left w:val="none" w:sz="0" w:space="0" w:color="auto"/>
        <w:bottom w:val="none" w:sz="0" w:space="0" w:color="auto"/>
        <w:right w:val="none" w:sz="0" w:space="0" w:color="auto"/>
      </w:divBdr>
    </w:div>
    <w:div w:id="2045906592">
      <w:bodyDiv w:val="1"/>
      <w:marLeft w:val="0"/>
      <w:marRight w:val="0"/>
      <w:marTop w:val="0"/>
      <w:marBottom w:val="0"/>
      <w:divBdr>
        <w:top w:val="none" w:sz="0" w:space="0" w:color="auto"/>
        <w:left w:val="none" w:sz="0" w:space="0" w:color="auto"/>
        <w:bottom w:val="none" w:sz="0" w:space="0" w:color="auto"/>
        <w:right w:val="none" w:sz="0" w:space="0" w:color="auto"/>
      </w:divBdr>
      <w:divsChild>
        <w:div w:id="851257733">
          <w:marLeft w:val="0"/>
          <w:marRight w:val="0"/>
          <w:marTop w:val="0"/>
          <w:marBottom w:val="0"/>
          <w:divBdr>
            <w:top w:val="none" w:sz="0" w:space="0" w:color="auto"/>
            <w:left w:val="none" w:sz="0" w:space="0" w:color="auto"/>
            <w:bottom w:val="none" w:sz="0" w:space="0" w:color="auto"/>
            <w:right w:val="none" w:sz="0" w:space="0" w:color="auto"/>
          </w:divBdr>
        </w:div>
      </w:divsChild>
    </w:div>
    <w:div w:id="2052683113">
      <w:bodyDiv w:val="1"/>
      <w:marLeft w:val="0"/>
      <w:marRight w:val="0"/>
      <w:marTop w:val="0"/>
      <w:marBottom w:val="0"/>
      <w:divBdr>
        <w:top w:val="none" w:sz="0" w:space="0" w:color="auto"/>
        <w:left w:val="none" w:sz="0" w:space="0" w:color="auto"/>
        <w:bottom w:val="none" w:sz="0" w:space="0" w:color="auto"/>
        <w:right w:val="none" w:sz="0" w:space="0" w:color="auto"/>
      </w:divBdr>
    </w:div>
    <w:div w:id="2059425710">
      <w:bodyDiv w:val="1"/>
      <w:marLeft w:val="0"/>
      <w:marRight w:val="0"/>
      <w:marTop w:val="0"/>
      <w:marBottom w:val="0"/>
      <w:divBdr>
        <w:top w:val="none" w:sz="0" w:space="0" w:color="auto"/>
        <w:left w:val="none" w:sz="0" w:space="0" w:color="auto"/>
        <w:bottom w:val="none" w:sz="0" w:space="0" w:color="auto"/>
        <w:right w:val="none" w:sz="0" w:space="0" w:color="auto"/>
      </w:divBdr>
    </w:div>
    <w:div w:id="2061511356">
      <w:bodyDiv w:val="1"/>
      <w:marLeft w:val="0"/>
      <w:marRight w:val="0"/>
      <w:marTop w:val="0"/>
      <w:marBottom w:val="0"/>
      <w:divBdr>
        <w:top w:val="none" w:sz="0" w:space="0" w:color="auto"/>
        <w:left w:val="none" w:sz="0" w:space="0" w:color="auto"/>
        <w:bottom w:val="none" w:sz="0" w:space="0" w:color="auto"/>
        <w:right w:val="none" w:sz="0" w:space="0" w:color="auto"/>
      </w:divBdr>
    </w:div>
    <w:div w:id="2063749157">
      <w:bodyDiv w:val="1"/>
      <w:marLeft w:val="0"/>
      <w:marRight w:val="0"/>
      <w:marTop w:val="0"/>
      <w:marBottom w:val="0"/>
      <w:divBdr>
        <w:top w:val="none" w:sz="0" w:space="0" w:color="auto"/>
        <w:left w:val="none" w:sz="0" w:space="0" w:color="auto"/>
        <w:bottom w:val="none" w:sz="0" w:space="0" w:color="auto"/>
        <w:right w:val="none" w:sz="0" w:space="0" w:color="auto"/>
      </w:divBdr>
    </w:div>
    <w:div w:id="2066836458">
      <w:bodyDiv w:val="1"/>
      <w:marLeft w:val="0"/>
      <w:marRight w:val="0"/>
      <w:marTop w:val="0"/>
      <w:marBottom w:val="0"/>
      <w:divBdr>
        <w:top w:val="none" w:sz="0" w:space="0" w:color="auto"/>
        <w:left w:val="none" w:sz="0" w:space="0" w:color="auto"/>
        <w:bottom w:val="none" w:sz="0" w:space="0" w:color="auto"/>
        <w:right w:val="none" w:sz="0" w:space="0" w:color="auto"/>
      </w:divBdr>
    </w:div>
    <w:div w:id="2072118124">
      <w:bodyDiv w:val="1"/>
      <w:marLeft w:val="0"/>
      <w:marRight w:val="0"/>
      <w:marTop w:val="0"/>
      <w:marBottom w:val="0"/>
      <w:divBdr>
        <w:top w:val="none" w:sz="0" w:space="0" w:color="auto"/>
        <w:left w:val="none" w:sz="0" w:space="0" w:color="auto"/>
        <w:bottom w:val="none" w:sz="0" w:space="0" w:color="auto"/>
        <w:right w:val="none" w:sz="0" w:space="0" w:color="auto"/>
      </w:divBdr>
    </w:div>
    <w:div w:id="2078478092">
      <w:bodyDiv w:val="1"/>
      <w:marLeft w:val="0"/>
      <w:marRight w:val="0"/>
      <w:marTop w:val="0"/>
      <w:marBottom w:val="0"/>
      <w:divBdr>
        <w:top w:val="none" w:sz="0" w:space="0" w:color="auto"/>
        <w:left w:val="none" w:sz="0" w:space="0" w:color="auto"/>
        <w:bottom w:val="none" w:sz="0" w:space="0" w:color="auto"/>
        <w:right w:val="none" w:sz="0" w:space="0" w:color="auto"/>
      </w:divBdr>
    </w:div>
    <w:div w:id="2094858687">
      <w:bodyDiv w:val="1"/>
      <w:marLeft w:val="0"/>
      <w:marRight w:val="0"/>
      <w:marTop w:val="0"/>
      <w:marBottom w:val="0"/>
      <w:divBdr>
        <w:top w:val="none" w:sz="0" w:space="0" w:color="auto"/>
        <w:left w:val="none" w:sz="0" w:space="0" w:color="auto"/>
        <w:bottom w:val="none" w:sz="0" w:space="0" w:color="auto"/>
        <w:right w:val="none" w:sz="0" w:space="0" w:color="auto"/>
      </w:divBdr>
    </w:div>
    <w:div w:id="2102951201">
      <w:bodyDiv w:val="1"/>
      <w:marLeft w:val="0"/>
      <w:marRight w:val="0"/>
      <w:marTop w:val="0"/>
      <w:marBottom w:val="0"/>
      <w:divBdr>
        <w:top w:val="none" w:sz="0" w:space="0" w:color="auto"/>
        <w:left w:val="none" w:sz="0" w:space="0" w:color="auto"/>
        <w:bottom w:val="none" w:sz="0" w:space="0" w:color="auto"/>
        <w:right w:val="none" w:sz="0" w:space="0" w:color="auto"/>
      </w:divBdr>
    </w:div>
    <w:div w:id="2106803141">
      <w:bodyDiv w:val="1"/>
      <w:marLeft w:val="0"/>
      <w:marRight w:val="0"/>
      <w:marTop w:val="0"/>
      <w:marBottom w:val="0"/>
      <w:divBdr>
        <w:top w:val="none" w:sz="0" w:space="0" w:color="auto"/>
        <w:left w:val="none" w:sz="0" w:space="0" w:color="auto"/>
        <w:bottom w:val="none" w:sz="0" w:space="0" w:color="auto"/>
        <w:right w:val="none" w:sz="0" w:space="0" w:color="auto"/>
      </w:divBdr>
      <w:divsChild>
        <w:div w:id="1783960577">
          <w:marLeft w:val="0"/>
          <w:marRight w:val="0"/>
          <w:marTop w:val="0"/>
          <w:marBottom w:val="0"/>
          <w:divBdr>
            <w:top w:val="none" w:sz="0" w:space="0" w:color="auto"/>
            <w:left w:val="none" w:sz="0" w:space="0" w:color="auto"/>
            <w:bottom w:val="none" w:sz="0" w:space="0" w:color="auto"/>
            <w:right w:val="none" w:sz="0" w:space="0" w:color="auto"/>
          </w:divBdr>
        </w:div>
      </w:divsChild>
    </w:div>
    <w:div w:id="2109808975">
      <w:bodyDiv w:val="1"/>
      <w:marLeft w:val="0"/>
      <w:marRight w:val="0"/>
      <w:marTop w:val="0"/>
      <w:marBottom w:val="0"/>
      <w:divBdr>
        <w:top w:val="none" w:sz="0" w:space="0" w:color="auto"/>
        <w:left w:val="none" w:sz="0" w:space="0" w:color="auto"/>
        <w:bottom w:val="none" w:sz="0" w:space="0" w:color="auto"/>
        <w:right w:val="none" w:sz="0" w:space="0" w:color="auto"/>
      </w:divBdr>
    </w:div>
    <w:div w:id="2111848156">
      <w:bodyDiv w:val="1"/>
      <w:marLeft w:val="0"/>
      <w:marRight w:val="0"/>
      <w:marTop w:val="0"/>
      <w:marBottom w:val="0"/>
      <w:divBdr>
        <w:top w:val="none" w:sz="0" w:space="0" w:color="auto"/>
        <w:left w:val="none" w:sz="0" w:space="0" w:color="auto"/>
        <w:bottom w:val="none" w:sz="0" w:space="0" w:color="auto"/>
        <w:right w:val="none" w:sz="0" w:space="0" w:color="auto"/>
      </w:divBdr>
    </w:div>
    <w:div w:id="2136559419">
      <w:bodyDiv w:val="1"/>
      <w:marLeft w:val="0"/>
      <w:marRight w:val="0"/>
      <w:marTop w:val="0"/>
      <w:marBottom w:val="0"/>
      <w:divBdr>
        <w:top w:val="none" w:sz="0" w:space="0" w:color="auto"/>
        <w:left w:val="none" w:sz="0" w:space="0" w:color="auto"/>
        <w:bottom w:val="none" w:sz="0" w:space="0" w:color="auto"/>
        <w:right w:val="none" w:sz="0" w:space="0" w:color="auto"/>
      </w:divBdr>
      <w:divsChild>
        <w:div w:id="209612432">
          <w:marLeft w:val="0"/>
          <w:marRight w:val="0"/>
          <w:marTop w:val="0"/>
          <w:marBottom w:val="0"/>
          <w:divBdr>
            <w:top w:val="none" w:sz="0" w:space="0" w:color="auto"/>
            <w:left w:val="none" w:sz="0" w:space="0" w:color="auto"/>
            <w:bottom w:val="none" w:sz="0" w:space="0" w:color="auto"/>
            <w:right w:val="none" w:sz="0" w:space="0" w:color="auto"/>
          </w:divBdr>
          <w:divsChild>
            <w:div w:id="144765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30368">
      <w:bodyDiv w:val="1"/>
      <w:marLeft w:val="0"/>
      <w:marRight w:val="0"/>
      <w:marTop w:val="0"/>
      <w:marBottom w:val="0"/>
      <w:divBdr>
        <w:top w:val="none" w:sz="0" w:space="0" w:color="auto"/>
        <w:left w:val="none" w:sz="0" w:space="0" w:color="auto"/>
        <w:bottom w:val="none" w:sz="0" w:space="0" w:color="auto"/>
        <w:right w:val="none" w:sz="0" w:space="0" w:color="auto"/>
      </w:divBdr>
    </w:div>
    <w:div w:id="2143885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cadeblogger.com/2016/05/13/arcade-factory/" TargetMode="External"/><Relationship Id="rId117" Type="http://schemas.openxmlformats.org/officeDocument/2006/relationships/hyperlink" Target="https://famicom.party/book/09-theppu/index.md" TargetMode="External"/><Relationship Id="rId21" Type="http://schemas.openxmlformats.org/officeDocument/2006/relationships/hyperlink" Target="https://famicom.party/book/01-briefhistory/%3Chttps:/gadgets.ndtv.com/games/features/as-nintendo-turns-125-6-things-you-may-not-know-about-this-gaming-giant-596606" TargetMode="External"/><Relationship Id="rId42" Type="http://schemas.openxmlformats.org/officeDocument/2006/relationships/hyperlink" Target="https://github.com/SourMesen/Mesen2" TargetMode="External"/><Relationship Id="rId47" Type="http://schemas.openxmlformats.org/officeDocument/2006/relationships/hyperlink" Target="https://frankengraphics.itch.io/nexxt" TargetMode="External"/><Relationship Id="rId63" Type="http://schemas.openxmlformats.org/officeDocument/2006/relationships/image" Target="media/image23.jpeg"/><Relationship Id="rId68" Type="http://schemas.openxmlformats.org/officeDocument/2006/relationships/hyperlink" Target="https://en.wikipedia.org/wiki/Magic_number_%28programming%29" TargetMode="External"/><Relationship Id="rId84" Type="http://schemas.openxmlformats.org/officeDocument/2006/relationships/hyperlink" Target="https://famicom.party/book/04-hardwareoverview/" TargetMode="External"/><Relationship Id="rId89" Type="http://schemas.openxmlformats.org/officeDocument/2006/relationships/image" Target="media/image30.png"/><Relationship Id="rId112" Type="http://schemas.openxmlformats.org/officeDocument/2006/relationships/hyperlink" Target="https://famicom.party/book/09-theppu/" TargetMode="External"/><Relationship Id="rId133" Type="http://schemas.openxmlformats.org/officeDocument/2006/relationships/hyperlink" Target="https://famicom.party/smb3.mp4" TargetMode="External"/><Relationship Id="rId138" Type="http://schemas.openxmlformats.org/officeDocument/2006/relationships/hyperlink" Target="https://wiki.nesdev.org/w/index.php?title=PPU_scrolling" TargetMode="External"/><Relationship Id="rId16" Type="http://schemas.openxmlformats.org/officeDocument/2006/relationships/hyperlink" Target="https://mitpress.mit.edu/books/i-am-error" TargetMode="External"/><Relationship Id="rId107" Type="http://schemas.openxmlformats.org/officeDocument/2006/relationships/image" Target="media/image42.png"/><Relationship Id="rId11" Type="http://schemas.openxmlformats.org/officeDocument/2006/relationships/hyperlink" Target="https://github.com/zDragon117/" TargetMode="External"/><Relationship Id="rId32" Type="http://schemas.openxmlformats.org/officeDocument/2006/relationships/hyperlink" Target="https://commons.wikimedia.org/wiki/User:Evan-Amos" TargetMode="External"/><Relationship Id="rId37" Type="http://schemas.openxmlformats.org/officeDocument/2006/relationships/hyperlink" Target="https://www.sublimetext.com/" TargetMode="External"/><Relationship Id="rId53" Type="http://schemas.openxmlformats.org/officeDocument/2006/relationships/hyperlink" Target="https://famistudio.org/" TargetMode="External"/><Relationship Id="rId58" Type="http://schemas.openxmlformats.org/officeDocument/2006/relationships/image" Target="media/image19.jpeg"/><Relationship Id="rId74" Type="http://schemas.openxmlformats.org/officeDocument/2006/relationships/hyperlink" Target="https://youtu.be/yne04hukuyc" TargetMode="External"/><Relationship Id="rId79" Type="http://schemas.openxmlformats.org/officeDocument/2006/relationships/hyperlink" Target="https://wiki.nesdev.com/" TargetMode="External"/><Relationship Id="rId102" Type="http://schemas.openxmlformats.org/officeDocument/2006/relationships/image" Target="media/image40.png"/><Relationship Id="rId123" Type="http://schemas.openxmlformats.org/officeDocument/2006/relationships/image" Target="media/image50.png"/><Relationship Id="rId128" Type="http://schemas.openxmlformats.org/officeDocument/2006/relationships/hyperlink" Target="https://www.gamasutra.com/blogs/ItayKeren/20150511/243083/Scroll_Back_The_Theory_and_Practice_of_Cameras_in_SideScrollers.php"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image" Target="media/image34.png"/><Relationship Id="rId22" Type="http://schemas.openxmlformats.org/officeDocument/2006/relationships/hyperlink" Target="https://www.worldcat.org/title/high-score-the-illustrated-history-of-electronic-games/oclc/53241869" TargetMode="External"/><Relationship Id="rId27"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hyperlink" Target="https://shiru.untergrund.net/software.shtml" TargetMode="External"/><Relationship Id="rId64" Type="http://schemas.openxmlformats.org/officeDocument/2006/relationships/image" Target="media/image24.png"/><Relationship Id="rId69" Type="http://schemas.openxmlformats.org/officeDocument/2006/relationships/hyperlink" Target="http://fms.komkon.org/iNES/" TargetMode="External"/><Relationship Id="rId113" Type="http://schemas.openxmlformats.org/officeDocument/2006/relationships/hyperlink" Target="https://famicom.party/book/projects/13-backgroundgraphics/src/starfield.chr" TargetMode="External"/><Relationship Id="rId118" Type="http://schemas.openxmlformats.org/officeDocument/2006/relationships/image" Target="media/image47.png"/><Relationship Id="rId134" Type="http://schemas.openxmlformats.org/officeDocument/2006/relationships/image" Target="media/image53.png"/><Relationship Id="rId13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hyperlink" Target="https://www.winehq.org/" TargetMode="External"/><Relationship Id="rId72" Type="http://schemas.openxmlformats.org/officeDocument/2006/relationships/hyperlink" Target="https://youtu.be/3m86ftny1uY" TargetMode="External"/><Relationship Id="rId80" Type="http://schemas.openxmlformats.org/officeDocument/2006/relationships/hyperlink" Target="http://forums.nesdev.com/" TargetMode="External"/><Relationship Id="rId85" Type="http://schemas.openxmlformats.org/officeDocument/2006/relationships/image" Target="media/image27.png"/><Relationship Id="rId93" Type="http://schemas.openxmlformats.org/officeDocument/2006/relationships/hyperlink" Target="http://bootgod.dyndns.org:7777/" TargetMode="External"/><Relationship Id="rId98" Type="http://schemas.openxmlformats.org/officeDocument/2006/relationships/hyperlink" Target="https://famicom.party/book/05-6502assembly/" TargetMode="External"/><Relationship Id="rId121" Type="http://schemas.openxmlformats.org/officeDocument/2006/relationships/image" Target="media/image49.png"/><Relationship Id="rId14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nerdy-nights.nes.science/"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atom.io/" TargetMode="External"/><Relationship Id="rId46" Type="http://schemas.openxmlformats.org/officeDocument/2006/relationships/hyperlink" Target="https://dotnet.microsoft.com/en-us/download/dotnet/6.0" TargetMode="External"/><Relationship Id="rId59" Type="http://schemas.openxmlformats.org/officeDocument/2006/relationships/image" Target="media/image20.jpeg"/><Relationship Id="rId67" Type="http://schemas.openxmlformats.org/officeDocument/2006/relationships/hyperlink" Target="http://wiki.nesdev.com/w/index.php/PPU_registers" TargetMode="External"/><Relationship Id="rId103" Type="http://schemas.openxmlformats.org/officeDocument/2006/relationships/hyperlink" Target="https://famicom.party/book/projects/10-spritegraphics/src/graphics.chr" TargetMode="External"/><Relationship Id="rId108" Type="http://schemas.openxmlformats.org/officeDocument/2006/relationships/image" Target="media/image43.png"/><Relationship Id="rId116" Type="http://schemas.openxmlformats.org/officeDocument/2006/relationships/image" Target="media/image46.png"/><Relationship Id="rId124" Type="http://schemas.openxmlformats.org/officeDocument/2006/relationships/hyperlink" Target="https://famicom.party/book/projects/14-spritemovement.zip" TargetMode="External"/><Relationship Id="rId129" Type="http://schemas.openxmlformats.org/officeDocument/2006/relationships/hyperlink" Target="https://famicom.party/micromachines.mp4" TargetMode="External"/><Relationship Id="rId137" Type="http://schemas.openxmlformats.org/officeDocument/2006/relationships/image" Target="media/image56.jpeg"/><Relationship Id="rId20" Type="http://schemas.openxmlformats.org/officeDocument/2006/relationships/hyperlink" Target="https://www.wired.com/2010/09/0923nintendo-founded/" TargetMode="External"/><Relationship Id="rId41" Type="http://schemas.openxmlformats.org/officeDocument/2006/relationships/hyperlink" Target="https://github.com/cc65/cc65" TargetMode="External"/><Relationship Id="rId54" Type="http://schemas.openxmlformats.org/officeDocument/2006/relationships/image" Target="media/image17.png"/><Relationship Id="rId62" Type="http://schemas.openxmlformats.org/officeDocument/2006/relationships/hyperlink" Target="https://en.wikipedia.org/wiki/CIC_(Nintendo)" TargetMode="External"/><Relationship Id="rId70" Type="http://schemas.openxmlformats.org/officeDocument/2006/relationships/hyperlink" Target="http://wiki.nesdev.com/w/index.php/INES" TargetMode="External"/><Relationship Id="rId75" Type="http://schemas.openxmlformats.org/officeDocument/2006/relationships/hyperlink" Target="https://youtu.be/h8kj7kytJp4" TargetMode="External"/><Relationship Id="rId83" Type="http://schemas.openxmlformats.org/officeDocument/2006/relationships/hyperlink" Target="https://famicom.party/book/projects/08-refactoring.zip" TargetMode="External"/><Relationship Id="rId88" Type="http://schemas.openxmlformats.org/officeDocument/2006/relationships/hyperlink" Target="https://famicom.party/_app/immutable/assets/megaman2-flicker.YnEZPewF.mp4" TargetMode="External"/><Relationship Id="rId91" Type="http://schemas.openxmlformats.org/officeDocument/2006/relationships/hyperlink" Target="https://famicom.party/book/01-briefhistory/" TargetMode="External"/><Relationship Id="rId96" Type="http://schemas.openxmlformats.org/officeDocument/2006/relationships/image" Target="media/image35.jpeg"/><Relationship Id="rId111" Type="http://schemas.openxmlformats.org/officeDocument/2006/relationships/hyperlink" Target="https://famicom.party/book/projects/12-practicalloops.zip" TargetMode="External"/><Relationship Id="rId132" Type="http://schemas.openxmlformats.org/officeDocument/2006/relationships/hyperlink" Target="https://famicom.party/starsoldier.mp4" TargetMode="External"/><Relationship Id="rId140" Type="http://schemas.openxmlformats.org/officeDocument/2006/relationships/hyperlink" Target="https://famicom.party/book/projects/15-scrolling.zi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worldcat.org/title/ultimate-history-of-video-games/oclc/59416169" TargetMode="External"/><Relationship Id="rId28" Type="http://schemas.openxmlformats.org/officeDocument/2006/relationships/image" Target="media/image9.png"/><Relationship Id="rId36" Type="http://schemas.openxmlformats.org/officeDocument/2006/relationships/hyperlink" Target="https://commons.wikimedia.org/wiki/User:Evan-Amos" TargetMode="External"/><Relationship Id="rId49" Type="http://schemas.openxmlformats.org/officeDocument/2006/relationships/image" Target="media/image16.png"/><Relationship Id="rId57" Type="http://schemas.openxmlformats.org/officeDocument/2006/relationships/hyperlink" Target="https://github.com/binji/binjnes" TargetMode="External"/><Relationship Id="rId106" Type="http://schemas.openxmlformats.org/officeDocument/2006/relationships/hyperlink" Target="https://www.nesdev.org/wiki/PPU_registers" TargetMode="External"/><Relationship Id="rId114" Type="http://schemas.openxmlformats.org/officeDocument/2006/relationships/image" Target="media/image44.png"/><Relationship Id="rId119" Type="http://schemas.openxmlformats.org/officeDocument/2006/relationships/image" Target="media/image48.png"/><Relationship Id="rId127" Type="http://schemas.openxmlformats.org/officeDocument/2006/relationships/image" Target="media/image52.png"/><Relationship Id="rId10" Type="http://schemas.openxmlformats.org/officeDocument/2006/relationships/hyperlink" Target="https://famicom.party/book" TargetMode="External"/><Relationship Id="rId31" Type="http://schemas.openxmlformats.org/officeDocument/2006/relationships/image" Target="media/image12.png"/><Relationship Id="rId44" Type="http://schemas.openxmlformats.org/officeDocument/2006/relationships/hyperlink" Target="https://nightly.link/SourMesen/Mesen2/workflows/build/master" TargetMode="External"/><Relationship Id="rId52" Type="http://schemas.openxmlformats.org/officeDocument/2006/relationships/hyperlink" Target="http://www.famitracker.com/" TargetMode="External"/><Relationship Id="rId60" Type="http://schemas.openxmlformats.org/officeDocument/2006/relationships/image" Target="media/image21.jpeg"/><Relationship Id="rId65" Type="http://schemas.openxmlformats.org/officeDocument/2006/relationships/image" Target="media/image25.png"/><Relationship Id="rId73" Type="http://schemas.openxmlformats.org/officeDocument/2006/relationships/hyperlink" Target="https://youtu.be/C_PrG8P5W8o" TargetMode="External"/><Relationship Id="rId78" Type="http://schemas.openxmlformats.org/officeDocument/2006/relationships/hyperlink" Target="https://youtu.be/VFX401vvKTQ" TargetMode="External"/><Relationship Id="rId81" Type="http://schemas.openxmlformats.org/officeDocument/2006/relationships/hyperlink" Target="https://famicom.party/book/03-gettingstarted/" TargetMode="External"/><Relationship Id="rId86" Type="http://schemas.openxmlformats.org/officeDocument/2006/relationships/image" Target="media/image28.png"/><Relationship Id="rId94" Type="http://schemas.openxmlformats.org/officeDocument/2006/relationships/image" Target="media/image33.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hyperlink" Target="https://famicom.party/book/11-branchingandloops/" TargetMode="External"/><Relationship Id="rId130" Type="http://schemas.openxmlformats.org/officeDocument/2006/relationships/hyperlink" Target="https://famicom.party/ducktales.mp4" TargetMode="External"/><Relationship Id="rId135" Type="http://schemas.openxmlformats.org/officeDocument/2006/relationships/image" Target="media/image54.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commons.wikimedia.org/wiki/User:Evan-Amos" TargetMode="External"/><Relationship Id="rId18" Type="http://schemas.openxmlformats.org/officeDocument/2006/relationships/hyperlink" Target="https://github.com/pinobatch/nrom-template" TargetMode="External"/><Relationship Id="rId39" Type="http://schemas.openxmlformats.org/officeDocument/2006/relationships/hyperlink" Target="https://code.visualstudio.com/" TargetMode="External"/><Relationship Id="rId109" Type="http://schemas.openxmlformats.org/officeDocument/2006/relationships/hyperlink" Target="https://famicom.party/book/05-6502assembly/" TargetMode="External"/><Relationship Id="rId34" Type="http://schemas.openxmlformats.org/officeDocument/2006/relationships/hyperlink" Target="https://commons.wikimedia.org/wiki/User:Evan-Amos" TargetMode="External"/><Relationship Id="rId50" Type="http://schemas.openxmlformats.org/officeDocument/2006/relationships/hyperlink" Target="https://frankengraphics.itch.io/nexxt" TargetMode="External"/><Relationship Id="rId55" Type="http://schemas.openxmlformats.org/officeDocument/2006/relationships/hyperlink" Target="https://famistudio.org/" TargetMode="External"/><Relationship Id="rId76" Type="http://schemas.openxmlformats.org/officeDocument/2006/relationships/hyperlink" Target="https://youtu.be/BOn6hEZuolU" TargetMode="External"/><Relationship Id="rId97" Type="http://schemas.openxmlformats.org/officeDocument/2006/relationships/image" Target="media/image36.png"/><Relationship Id="rId104" Type="http://schemas.openxmlformats.org/officeDocument/2006/relationships/image" Target="media/image41.png"/><Relationship Id="rId120" Type="http://schemas.openxmlformats.org/officeDocument/2006/relationships/hyperlink" Target="https://famicom.party/book/projects/13-backgroundgraphics.zip" TargetMode="External"/><Relationship Id="rId125" Type="http://schemas.openxmlformats.org/officeDocument/2006/relationships/hyperlink" Target="https://youtu.be/ewQDKtc1i-4" TargetMode="External"/><Relationship Id="rId141"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youtu.be/bDOZbvE01Fk" TargetMode="External"/><Relationship Id="rId92" Type="http://schemas.openxmlformats.org/officeDocument/2006/relationships/image" Target="media/image32.jpe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hyperlink" Target="https://brew.sh/" TargetMode="External"/><Relationship Id="rId45" Type="http://schemas.openxmlformats.org/officeDocument/2006/relationships/hyperlink" Target="https://dotnet.microsoft.com/en-us/download/dotnet/6.0" TargetMode="External"/><Relationship Id="rId66" Type="http://schemas.openxmlformats.org/officeDocument/2006/relationships/image" Target="media/image26.png"/><Relationship Id="rId87" Type="http://schemas.openxmlformats.org/officeDocument/2006/relationships/image" Target="media/image29.png"/><Relationship Id="rId110" Type="http://schemas.openxmlformats.org/officeDocument/2006/relationships/hyperlink" Target="https://famicom.party/book/08-refactoring/" TargetMode="External"/><Relationship Id="rId115" Type="http://schemas.openxmlformats.org/officeDocument/2006/relationships/image" Target="media/image45.png"/><Relationship Id="rId131" Type="http://schemas.openxmlformats.org/officeDocument/2006/relationships/hyperlink" Target="https://famicom.party/crystalis.mp4" TargetMode="External"/><Relationship Id="rId136" Type="http://schemas.openxmlformats.org/officeDocument/2006/relationships/image" Target="media/image55.png"/><Relationship Id="rId61" Type="http://schemas.openxmlformats.org/officeDocument/2006/relationships/image" Target="media/image22.jpeg"/><Relationship Id="rId82" Type="http://schemas.openxmlformats.org/officeDocument/2006/relationships/hyperlink" Target="https://cc65.github.io/doc/ld65.html" TargetMode="External"/><Relationship Id="rId19" Type="http://schemas.openxmlformats.org/officeDocument/2006/relationships/hyperlink" Target="https://commons.wikimedia.org/wiki/User:Evan-Amos" TargetMode="External"/><Relationship Id="rId14" Type="http://schemas.openxmlformats.org/officeDocument/2006/relationships/image" Target="media/image4.jpeg"/><Relationship Id="rId30" Type="http://schemas.openxmlformats.org/officeDocument/2006/relationships/image" Target="media/image11.png"/><Relationship Id="rId35" Type="http://schemas.openxmlformats.org/officeDocument/2006/relationships/image" Target="media/image14.png"/><Relationship Id="rId56" Type="http://schemas.openxmlformats.org/officeDocument/2006/relationships/image" Target="media/image18.png"/><Relationship Id="rId77" Type="http://schemas.openxmlformats.org/officeDocument/2006/relationships/hyperlink" Target="https://youtu.be/5RDAoN_qO9w" TargetMode="External"/><Relationship Id="rId100" Type="http://schemas.openxmlformats.org/officeDocument/2006/relationships/image" Target="media/image38.png"/><Relationship Id="rId105" Type="http://schemas.openxmlformats.org/officeDocument/2006/relationships/hyperlink" Target="https://famicom.party/book/projects/10-spritegraphics.zip" TargetMode="External"/><Relationship Id="rId126"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98EC6F-C71C-4E7B-90EB-3D7B1D76A398}">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3F3B1-CD75-40E2-820F-87B797985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~WRL1264.tmp</Template>
  <TotalTime>2261</TotalTime>
  <Pages>1</Pages>
  <Words>30835</Words>
  <Characters>175761</Characters>
  <Application>Microsoft Office Word</Application>
  <DocSecurity>0</DocSecurity>
  <Lines>1464</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Zet Truong</dc:creator>
  <cp:keywords/>
  <dc:description/>
  <cp:lastModifiedBy>Zet Truong</cp:lastModifiedBy>
  <cp:revision>237</cp:revision>
  <cp:lastPrinted>2024-06-05T08:05:00Z</cp:lastPrinted>
  <dcterms:created xsi:type="dcterms:W3CDTF">2022-08-09T14:03:00Z</dcterms:created>
  <dcterms:modified xsi:type="dcterms:W3CDTF">2024-06-06T01:57:00Z</dcterms:modified>
</cp:coreProperties>
</file>